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92" w:type="dxa"/>
        <w:jc w:val="start"/>
        <w:tblInd w:w="-720" w:type="dxa"/>
        <w:tblLayout w:type="fixed"/>
        <w:tblCellMar>
          <w:top w:w="0" w:type="dxa"/>
          <w:start w:w="115" w:type="dxa"/>
          <w:bottom w:w="0" w:type="dxa"/>
          <w:end w:w="115" w:type="dxa"/>
        </w:tblCellMar>
        <w:tblLook w:firstRow="0" w:noVBand="1" w:lastRow="0" w:firstColumn="0" w:lastColumn="0" w:noHBand="1" w:val="0600"/>
      </w:tblPr>
      <w:tblGrid>
        <w:gridCol w:w="719"/>
        <w:gridCol w:w="631"/>
        <w:gridCol w:w="2312"/>
        <w:gridCol w:w="423"/>
        <w:gridCol w:w="6607"/>
      </w:tblGrid>
      <w:tr>
        <w:trPr>
          <w:trHeight w:val="2112" w:hRule="atLeast"/>
        </w:trPr>
        <w:tc>
          <w:tcPr>
            <w:tcW w:w="3662" w:type="dxa"/>
            <w:gridSpan w:val="3"/>
            <w:vMerge w:val="restart"/>
            <w:tcBorders/>
          </w:tcPr>
          <w:p>
            <w:pPr>
              <w:pStyle w:val="BodyText"/>
              <w:overflowPunct w:val="true"/>
              <w:ind w:start="-120"/>
              <w:rPr>
                <w:rFonts w:ascii="Times New Roman" w:hAnsi="Times New Roman" w:cs="Times New Roman"/>
              </w:rPr>
            </w:pPr>
            <w:r>
              <w:rPr/>
              <w:drawing>
                <wp:inline distT="0" distB="0" distL="0" distR="0">
                  <wp:extent cx="1739900" cy="1751330"/>
                  <wp:effectExtent l="0" t="0" r="0" b="0"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900" cy="17513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" w:type="dxa"/>
            <w:vMerge w:val="restart"/>
            <w:tcBorders/>
          </w:tcPr>
          <w:p>
            <w:pPr>
              <w:pStyle w:val="BodyText"/>
              <w:overflowPunct w:val="true"/>
              <w:rPr>
                <w:rFonts w:ascii="Times New Roman" w:hAnsi="Times New Roman" w:cs="Times New Roman"/>
                <w:color w:themeColor="accent2" w:val="0072C7"/>
              </w:rPr>
            </w:pPr>
            <w:r>
              <w:rPr>
                <w:rFonts w:cs="Times New Roman" w:ascii="Times New Roman" w:hAnsi="Times New Roman"/>
                <w:color w:themeColor="accent2" w:val="0072C7"/>
              </w:rPr>
            </w:r>
          </w:p>
        </w:tc>
        <w:tc>
          <w:tcPr>
            <w:tcW w:w="6607" w:type="dxa"/>
            <w:tcBorders/>
          </w:tcPr>
          <w:p>
            <w:pPr>
              <w:pStyle w:val="Title"/>
              <w:spacing w:before="240" w:after="480"/>
              <w:rPr>
                <w:color w:val="auto"/>
              </w:rPr>
            </w:pPr>
            <w:r>
              <w:rPr>
                <w:color w:val="auto"/>
              </w:rPr>
              <w:t>Franklin Santiago</w:t>
            </w:r>
            <w:r>
              <w:rPr>
                <w:color w:val="auto"/>
                <w:lang w:bidi="es-ES"/>
              </w:rPr>
              <w:br/>
            </w:r>
            <w:r>
              <w:rPr>
                <w:color w:val="auto"/>
              </w:rPr>
              <w:t>Iza Iza</w:t>
            </w:r>
          </w:p>
          <w:p>
            <w:pPr>
              <w:pStyle w:val="Normal"/>
              <w:rPr/>
            </w:pPr>
            <w:r>
              <w:rPr/>
              <w:t xml:space="preserve">INGENIERO DE SISTEMAS </w:t>
            </w:r>
          </w:p>
        </w:tc>
      </w:tr>
      <w:tr>
        <w:trPr>
          <w:trHeight w:val="1589" w:hRule="atLeast"/>
        </w:trPr>
        <w:tc>
          <w:tcPr>
            <w:tcW w:w="3662" w:type="dxa"/>
            <w:gridSpan w:val="3"/>
            <w:vMerge w:val="continue"/>
            <w:tcBorders/>
          </w:tcPr>
          <w:p>
            <w:pPr>
              <w:pStyle w:val="BodyText"/>
              <w:overflowPunct w:val="tru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23" w:type="dxa"/>
            <w:vMerge w:val="continue"/>
            <w:tcBorders/>
          </w:tcPr>
          <w:p>
            <w:pPr>
              <w:pStyle w:val="BodyText"/>
              <w:overflowPunct w:val="tru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607" w:type="dxa"/>
            <w:vMerge w:val="restart"/>
            <w:tcBorders/>
            <w:vAlign w:val="bottom"/>
          </w:tcPr>
          <w:p>
            <w:pPr>
              <w:pStyle w:val="Heading2"/>
              <w:spacing w:before="360" w:after="120"/>
              <w:rPr>
                <w:color w:val="auto"/>
                <w:u w:val="none"/>
                <w:lang w:val="en-US"/>
              </w:rPr>
            </w:pPr>
            <w:r>
              <w:rPr/>
              <w:drawing>
                <wp:inline distT="0" distB="0" distL="0" distR="0">
                  <wp:extent cx="128270" cy="128270"/>
                  <wp:effectExtent l="0" t="0" r="0" b="0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70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auto"/>
                <w:u w:val="none"/>
                <w:lang w:val="en-US"/>
              </w:rPr>
              <w:t xml:space="preserve"> </w:t>
            </w:r>
            <w:r>
              <w:rPr>
                <w:color w:val="auto"/>
                <w:u w:val="none"/>
                <w:lang w:val="en-US"/>
              </w:rPr>
              <w:t>PERFIL</w:t>
            </w:r>
          </w:p>
          <w:p>
            <w:pPr>
              <w:pStyle w:val="Fechas"/>
              <w:spacing w:lineRule="auto" w:line="216"/>
              <w:jc w:val="both"/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</w:pP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>Alrededor de 1</w:t>
            </w: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>9</w:t>
            </w: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 xml:space="preserve"> años de experiencia en el desarrollo de soluciones financieras para el sector bancario, gestión de proyectos de desarrollo de software, análisis de negocio y arquitectura de soluciones.</w:t>
            </w:r>
          </w:p>
          <w:p>
            <w:pPr>
              <w:pStyle w:val="Fechas"/>
              <w:spacing w:lineRule="auto" w:line="216"/>
              <w:jc w:val="both"/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</w:pPr>
            <w:r>
              <w:rPr>
                <w:rFonts w:asciiTheme="majorHAnsi" w:hAnsiTheme="majorHAnsi" w:ascii="Corbel" w:hAnsi="Corbel"/>
                <w:b w:val="false"/>
                <w:bCs/>
                <w:sz w:val="20"/>
                <w:lang w:val="en-US"/>
              </w:rPr>
            </w:r>
          </w:p>
          <w:p>
            <w:pPr>
              <w:pStyle w:val="Fechas"/>
              <w:spacing w:lineRule="auto" w:line="216"/>
              <w:jc w:val="both"/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</w:pP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>Persona constante y persistente en tratar de resolver problemas o brindar soluciones con excelencia a sus responsabilidades, proactivo y en continua búsqueda de aprender y emprender nuevos desafíos.</w:t>
            </w:r>
          </w:p>
          <w:p>
            <w:pPr>
              <w:pStyle w:val="Heading2"/>
              <w:rPr>
                <w:color w:val="auto"/>
                <w:u w:val="none"/>
                <w:lang w:val="en-US"/>
              </w:rPr>
            </w:pPr>
            <w:r>
              <w:rPr/>
              <w:drawing>
                <wp:inline distT="0" distB="0" distL="0" distR="0">
                  <wp:extent cx="128270" cy="128270"/>
                  <wp:effectExtent l="0" t="0" r="0" b="0"/>
                  <wp:docPr id="3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70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auto"/>
                <w:u w:val="none"/>
                <w:lang w:val="en-US"/>
              </w:rPr>
              <w:t xml:space="preserve"> </w:t>
            </w:r>
            <w:r>
              <w:rPr>
                <w:color w:val="auto"/>
                <w:u w:val="none"/>
                <w:lang w:val="en-US"/>
              </w:rPr>
              <w:t xml:space="preserve">HISTORIAL LABORAL </w:t>
            </w:r>
          </w:p>
          <w:p>
            <w:pPr>
              <w:pStyle w:val="Nombredelaescuela"/>
              <w:spacing w:lineRule="auto" w:line="216"/>
              <w:jc w:val="both"/>
              <w:rPr>
                <w:lang w:val="en-US"/>
              </w:rPr>
            </w:pPr>
            <w:r>
              <w:rPr>
                <w:lang w:val="en-US"/>
              </w:rPr>
              <w:t>Desarrollador Senior en TATA CONSULTANCY SERVICES, Quito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  <w:t>Enero 2021 – Presente</w:t>
            </w:r>
          </w:p>
          <w:p>
            <w:pPr>
              <w:pStyle w:val="Fechas"/>
              <w:numPr>
                <w:ilvl w:val="0"/>
                <w:numId w:val="14"/>
              </w:numPr>
              <w:spacing w:lineRule="auto" w:line="216"/>
              <w:jc w:val="both"/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</w:pP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>Desarrollador sénior .Net Core</w:t>
            </w:r>
          </w:p>
          <w:p>
            <w:pPr>
              <w:pStyle w:val="Fechas"/>
              <w:numPr>
                <w:ilvl w:val="0"/>
                <w:numId w:val="14"/>
              </w:numPr>
              <w:spacing w:lineRule="auto" w:line="216"/>
              <w:jc w:val="both"/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</w:pP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>Desarrollador senior Java Springboot</w:t>
            </w:r>
            <w:bookmarkStart w:id="0" w:name="_GoBack"/>
            <w:bookmarkEnd w:id="0"/>
          </w:p>
          <w:p>
            <w:pPr>
              <w:pStyle w:val="Fechas"/>
              <w:numPr>
                <w:ilvl w:val="0"/>
                <w:numId w:val="12"/>
              </w:numPr>
              <w:spacing w:lineRule="auto" w:line="216"/>
              <w:jc w:val="both"/>
              <w:rPr>
                <w:color w:val="auto"/>
                <w:sz w:val="20"/>
                <w:lang w:val="en-US"/>
              </w:rPr>
            </w:pP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 xml:space="preserve">Desarrollador herramientas Cloud </w:t>
            </w: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>APIM</w:t>
            </w: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 xml:space="preserve"> desarrollo de </w:t>
            </w: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>API’s</w:t>
            </w: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 xml:space="preserve"> para integración en Banco Pichincha.</w:t>
            </w:r>
          </w:p>
          <w:p>
            <w:pPr>
              <w:pStyle w:val="Fechas"/>
              <w:spacing w:lineRule="auto" w:line="216"/>
              <w:ind w:start="720"/>
              <w:jc w:val="both"/>
              <w:rPr>
                <w:color w:val="auto"/>
                <w:sz w:val="20"/>
                <w:lang w:val="en-US"/>
              </w:rPr>
            </w:pPr>
            <w:r>
              <w:rPr>
                <w:color w:val="auto"/>
                <w:sz w:val="20"/>
                <w:lang w:val="en-US"/>
              </w:rPr>
            </w:r>
          </w:p>
          <w:p>
            <w:pPr>
              <w:pStyle w:val="Nombredelaescuela"/>
              <w:spacing w:lineRule="auto" w:line="216"/>
              <w:jc w:val="both"/>
              <w:rPr>
                <w:lang w:val="en-US"/>
              </w:rPr>
            </w:pPr>
            <w:r>
              <w:rPr>
                <w:lang w:val="en-US"/>
              </w:rPr>
              <w:t>Arquitecto de Soluciones, Especialista TI en TATA CONSULTANCY SERVICES, Quito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  <w:t>Septiembre 2015 – Diciembre 2020</w:t>
            </w:r>
          </w:p>
          <w:p>
            <w:pPr>
              <w:pStyle w:val="Fechas"/>
              <w:numPr>
                <w:ilvl w:val="0"/>
                <w:numId w:val="14"/>
              </w:numPr>
              <w:spacing w:lineRule="auto" w:line="216"/>
              <w:jc w:val="both"/>
              <w:rPr>
                <w:color w:val="auto"/>
                <w:sz w:val="20"/>
                <w:lang w:val="en-US"/>
              </w:rPr>
            </w:pP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>Coordinador equipo de Arquitectura de BDD y Soluciones</w:t>
            </w:r>
          </w:p>
          <w:p>
            <w:pPr>
              <w:pStyle w:val="Fechas"/>
              <w:numPr>
                <w:ilvl w:val="0"/>
                <w:numId w:val="14"/>
              </w:numPr>
              <w:spacing w:lineRule="auto" w:line="216"/>
              <w:jc w:val="both"/>
              <w:rPr>
                <w:color w:val="auto"/>
                <w:sz w:val="20"/>
                <w:lang w:val="en-US"/>
              </w:rPr>
            </w:pP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>Líder técnico para el desarrollo de servicios e integración con aplicaciones de terceros</w:t>
            </w:r>
          </w:p>
          <w:p>
            <w:pPr>
              <w:pStyle w:val="Fechas"/>
              <w:numPr>
                <w:ilvl w:val="0"/>
                <w:numId w:val="12"/>
              </w:numPr>
              <w:spacing w:lineRule="auto" w:line="216"/>
              <w:jc w:val="both"/>
              <w:rPr>
                <w:color w:val="auto"/>
                <w:sz w:val="20"/>
                <w:lang w:val="en-US"/>
              </w:rPr>
            </w:pP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>Líder técnico para migración y soporte de aplicaciones.</w:t>
            </w:r>
          </w:p>
          <w:p>
            <w:pPr>
              <w:pStyle w:val="Fechas"/>
              <w:spacing w:lineRule="auto" w:line="216"/>
              <w:jc w:val="both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</w:r>
          </w:p>
          <w:p>
            <w:pPr>
              <w:pStyle w:val="Nombredelaescuela"/>
              <w:spacing w:lineRule="auto" w:line="216"/>
              <w:jc w:val="both"/>
              <w:rPr>
                <w:lang w:val="en-US"/>
              </w:rPr>
            </w:pPr>
            <w:r>
              <w:rPr>
                <w:lang w:val="en-US"/>
              </w:rPr>
              <w:t>Líder Técnico, Especialista Técnico, Coordinador de Proyectos en COBISCORP, Quito - Ciudad de Panamá - Caracas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  <w:t>Mayo 2008 – Septiembre 2015</w:t>
            </w:r>
          </w:p>
          <w:p>
            <w:pPr>
              <w:pStyle w:val="Fechas"/>
              <w:numPr>
                <w:ilvl w:val="0"/>
                <w:numId w:val="13"/>
              </w:numPr>
              <w:spacing w:lineRule="auto" w:line="216"/>
              <w:jc w:val="both"/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</w:pP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>Análisis, desarrollo e implementación de requisitos en proyectos bancarios</w:t>
            </w:r>
          </w:p>
          <w:p>
            <w:pPr>
              <w:pStyle w:val="Fechas"/>
              <w:numPr>
                <w:ilvl w:val="0"/>
                <w:numId w:val="13"/>
              </w:numPr>
              <w:spacing w:lineRule="auto" w:line="216"/>
              <w:jc w:val="both"/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</w:pP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>Implementación de COBIS (Originador de Crédito Workflow), arquitectura de servicios para el proyecto versión única de Cobiscorp.</w:t>
            </w:r>
          </w:p>
          <w:p>
            <w:pPr>
              <w:pStyle w:val="Fechas"/>
              <w:numPr>
                <w:ilvl w:val="0"/>
                <w:numId w:val="13"/>
              </w:numPr>
              <w:spacing w:lineRule="auto" w:line="216"/>
              <w:jc w:val="both"/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</w:pP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>Líder de desarrollo para proyecto de banco Bancaribe.</w:t>
            </w:r>
          </w:p>
          <w:p>
            <w:pPr>
              <w:pStyle w:val="Fechas"/>
              <w:numPr>
                <w:ilvl w:val="0"/>
                <w:numId w:val="13"/>
              </w:numPr>
              <w:spacing w:lineRule="auto" w:line="216"/>
              <w:jc w:val="both"/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</w:pP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>Coordinador en Proyecto de migración Sybase 12.xa Sybase 15.x proyecto de actualización de BDD.</w:t>
            </w:r>
          </w:p>
          <w:p>
            <w:pPr>
              <w:pStyle w:val="Fechas"/>
              <w:numPr>
                <w:ilvl w:val="0"/>
                <w:numId w:val="13"/>
              </w:numPr>
              <w:spacing w:lineRule="auto" w:line="216"/>
              <w:jc w:val="both"/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</w:pP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>Líder técnico del proyecto COBIS Cobranzas para CPN.</w:t>
            </w:r>
          </w:p>
          <w:p>
            <w:pPr>
              <w:pStyle w:val="Fechas"/>
              <w:numPr>
                <w:ilvl w:val="0"/>
                <w:numId w:val="13"/>
              </w:numPr>
              <w:spacing w:lineRule="auto" w:line="216"/>
              <w:jc w:val="both"/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</w:pP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 xml:space="preserve">Coordinador de equipo asignado al proyecto de mantenimiento de CFN. </w:t>
            </w:r>
          </w:p>
          <w:p>
            <w:pPr>
              <w:pStyle w:val="Fechas"/>
              <w:spacing w:lineRule="auto" w:line="216"/>
              <w:jc w:val="both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</w:r>
          </w:p>
          <w:p>
            <w:pPr>
              <w:pStyle w:val="Nombredelaescuela"/>
              <w:spacing w:lineRule="auto" w:line="216"/>
              <w:jc w:val="both"/>
              <w:rPr>
                <w:lang w:val="es-EC"/>
              </w:rPr>
            </w:pPr>
            <w:r>
              <w:rPr>
                <w:lang w:val="es-EC"/>
              </w:rPr>
              <w:t>Ingeniero junior en MACOSA, Quito - Cuidad de Panamá - El Salvador - México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  <w:t>Junio 2007 – Mayo 2008</w:t>
            </w:r>
          </w:p>
          <w:p>
            <w:pPr>
              <w:pStyle w:val="Fechas"/>
              <w:numPr>
                <w:ilvl w:val="0"/>
                <w:numId w:val="12"/>
              </w:numPr>
              <w:spacing w:lineRule="auto" w:line="216"/>
              <w:jc w:val="both"/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</w:pP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>Desarrollo e implementación de requisitos COBIS, módulos pasivos (Cuentas de Ahorro y Cuentas Corrientes)</w:t>
            </w:r>
          </w:p>
          <w:p>
            <w:pPr>
              <w:pStyle w:val="Fechas"/>
              <w:numPr>
                <w:ilvl w:val="0"/>
                <w:numId w:val="12"/>
              </w:numPr>
              <w:spacing w:lineRule="auto" w:line="216"/>
              <w:jc w:val="both"/>
              <w:rPr>
                <w:rFonts w:ascii="Corbel" w:hAnsi="Corbel" w:asciiTheme="majorHAnsi" w:hAnsiTheme="majorHAnsi"/>
                <w:b w:val="false"/>
                <w:bCs/>
                <w:lang w:val="en-US"/>
              </w:rPr>
            </w:pP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>Soporte e implementación COBIS BANKING CORE para tecnologías .Net</w:t>
            </w:r>
          </w:p>
          <w:p>
            <w:pPr>
              <w:pStyle w:val="Nombredelaescuela"/>
              <w:spacing w:lineRule="auto" w:line="216"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mbredelaescuela"/>
              <w:spacing w:lineRule="auto" w:line="216"/>
              <w:jc w:val="both"/>
              <w:rPr>
                <w:lang w:val="en-US"/>
              </w:rPr>
            </w:pPr>
            <w:r>
              <w:rPr>
                <w:lang w:val="en-US"/>
              </w:rPr>
              <w:t>Ingeniero de desarrollo en G5Corp, Quito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  <w:t>Enero 2006 – Deciembre 2006</w:t>
            </w:r>
          </w:p>
          <w:p>
            <w:pPr>
              <w:pStyle w:val="Fechas"/>
              <w:spacing w:lineRule="auto" w:line="216"/>
              <w:jc w:val="both"/>
              <w:rPr>
                <w:rFonts w:ascii="Corbel" w:hAnsi="Corbel" w:asciiTheme="majorHAnsi" w:hAnsiTheme="majorHAnsi"/>
                <w:b w:val="false"/>
                <w:bCs/>
                <w:lang w:val="en-US"/>
              </w:rPr>
            </w:pPr>
            <w:r>
              <w:rPr>
                <w:rFonts w:ascii="Corbel" w:hAnsi="Corbel" w:asciiTheme="majorHAnsi" w:hAnsiTheme="majorHAnsi"/>
                <w:b w:val="false"/>
                <w:bCs/>
                <w:sz w:val="20"/>
                <w:lang w:val="en-US"/>
              </w:rPr>
              <w:t>Desarrollador de aplicaciones web y de escritorio</w:t>
            </w:r>
          </w:p>
          <w:p>
            <w:pPr>
              <w:pStyle w:val="Heading2"/>
              <w:rPr>
                <w:color w:val="auto"/>
                <w:u w:val="none"/>
                <w:lang w:val="en-US"/>
              </w:rPr>
            </w:pPr>
            <w:r>
              <w:rPr/>
              <w:drawing>
                <wp:inline distT="0" distB="0" distL="0" distR="0">
                  <wp:extent cx="128270" cy="128270"/>
                  <wp:effectExtent l="0" t="0" r="0" b="0"/>
                  <wp:docPr id="4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70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auto"/>
                <w:u w:val="none"/>
                <w:lang w:val="en-US"/>
              </w:rPr>
              <w:t xml:space="preserve"> </w:t>
            </w:r>
            <w:r>
              <w:rPr>
                <w:color w:val="auto"/>
                <w:u w:val="none"/>
                <w:lang w:val="en-US"/>
              </w:rPr>
              <w:t>EDUCACION</w:t>
            </w:r>
          </w:p>
          <w:p>
            <w:pPr>
              <w:pStyle w:val="Nombredelaescuela"/>
              <w:spacing w:lineRule="auto" w:line="216"/>
              <w:jc w:val="both"/>
              <w:rPr>
                <w:lang w:val="en-US"/>
              </w:rPr>
            </w:pPr>
            <w:r>
              <w:rPr>
                <w:lang w:val="en-US"/>
              </w:rPr>
              <w:t>Ingeniero en Sistemas de Información y Computación, Escuela Politécnica del Ejército, Sangolquí</w:t>
            </w:r>
          </w:p>
          <w:p>
            <w:pPr>
              <w:pStyle w:val="Nombredelaescuela"/>
              <w:spacing w:lineRule="auto" w:line="216"/>
              <w:jc w:val="both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  <w:t>Septiembre 2001 – Febrero 2007</w:t>
            </w:r>
          </w:p>
          <w:p>
            <w:pPr>
              <w:pStyle w:val="Nombredelaescuela"/>
              <w:spacing w:lineRule="auto" w:line="216"/>
              <w:jc w:val="both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</w:r>
          </w:p>
          <w:p>
            <w:pPr>
              <w:pStyle w:val="Nombredelaescuela"/>
              <w:spacing w:lineRule="auto" w:line="216"/>
              <w:jc w:val="both"/>
              <w:rPr>
                <w:lang w:val="en-US"/>
              </w:rPr>
            </w:pPr>
            <w:r>
              <w:rPr>
                <w:lang w:val="en-US"/>
              </w:rPr>
              <w:t>Maestría en Gestión de Tecnologías de la Información y las Comunicaciones, Escuela Politécnica Nacional, Quito</w:t>
            </w:r>
          </w:p>
          <w:p>
            <w:pPr>
              <w:pStyle w:val="Nombredelaescuela"/>
              <w:spacing w:lineRule="auto" w:line="216"/>
              <w:jc w:val="both"/>
              <w:rPr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  <w:t>Septiembre 2009 – Febrero 2011</w:t>
            </w:r>
          </w:p>
          <w:p>
            <w:pPr>
              <w:pStyle w:val="Heading2"/>
              <w:rPr>
                <w:color w:val="auto"/>
                <w:u w:val="none"/>
                <w:lang w:val="en-US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29540" cy="129540"/>
                      <wp:effectExtent l="0" t="0" r="0" b="0"/>
                      <wp:docPr id="5" name="Imagen 15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Imagen 15"/>
                              <pic:cNvPicPr/>
                            </pic:nvPicPr>
                            <pic:blipFill>
                              <a:blip r:embed="rId6"/>
                              <a:stretch/>
                            </pic:blipFill>
                            <pic:spPr>
                              <a:xfrm>
                                <a:off x="0" y="0"/>
                                <a:ext cx="129600" cy="1296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stroked="f" o:allowincell="t" style="position:absolute;margin-left:0pt;margin-top:-10.25pt;width:10.15pt;height:10.15pt;mso-wrap-style:none;v-text-anchor:middle;mso-position-vertical:top" type="_x0000_t75">
                      <v:imagedata r:id="rId7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  <w:r>
              <w:rPr/>
              <w:t xml:space="preserve"> </w:t>
            </w:r>
            <w:r>
              <w:rPr>
                <w:color w:val="auto"/>
                <w:u w:val="none"/>
                <w:lang w:val="en-US"/>
              </w:rPr>
              <w:t>HABILIDADES Y HERRAMIENTAS</w:t>
            </w:r>
          </w:p>
          <w:p>
            <w:pPr>
              <w:pStyle w:val="Normal"/>
              <w:rPr/>
            </w:pPr>
            <w:r>
              <w:rPr/>
              <w:t>Lenguajes y Frameworks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b/>
                <w:lang w:val="en-US"/>
              </w:rPr>
              <w:t>Java</w:t>
            </w:r>
            <w:r>
              <w:rPr>
                <w:lang w:val="en-US"/>
              </w:rPr>
              <w:t>: JSE, JEE, Spring Boot, programación funcional, programación reactiva (Reactor, WebFlux), RESTful APIs, SOAP, EJB, JSP, JSF</w:t>
            </w:r>
          </w:p>
          <w:p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b/>
                <w:lang w:val="en-US"/>
              </w:rPr>
              <w:t>.NET</w:t>
            </w:r>
            <w:r>
              <w:rPr>
                <w:lang w:val="en-US"/>
              </w:rPr>
              <w:t>: Visual C#, .NET Core, ASP.NET, Web API</w:t>
            </w:r>
          </w:p>
          <w:p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b/>
                <w:lang w:val="en-US"/>
              </w:rPr>
              <w:t>Frontend</w:t>
            </w:r>
            <w:r>
              <w:rPr>
                <w:lang w:val="en-US"/>
              </w:rPr>
              <w:t>: HTML5, CSS3, JavaScript, TypeScript, Angular</w:t>
            </w:r>
          </w:p>
          <w:p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b/>
                <w:lang w:val="en-US"/>
              </w:rPr>
              <w:t>Backend</w:t>
            </w:r>
            <w:r>
              <w:rPr>
                <w:lang w:val="en-US"/>
              </w:rPr>
              <w:t>: Spring Boot, .NET Core</w:t>
            </w:r>
          </w:p>
          <w:p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b/>
                <w:lang w:val="en-US"/>
              </w:rPr>
              <w:t>Microservicios</w:t>
            </w:r>
            <w:r>
              <w:rPr>
                <w:lang w:val="en-US"/>
              </w:rPr>
              <w:t>: Diseño y desarrollo con Spring Cloud, .NET Core, Docker, Kubernetes (AKS)</w:t>
            </w:r>
          </w:p>
          <w:p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b/>
                <w:lang w:val="en-US"/>
              </w:rPr>
              <w:t>Build Tools</w:t>
            </w:r>
            <w:r>
              <w:rPr>
                <w:lang w:val="en-US"/>
              </w:rPr>
              <w:t>: Gradle, Maven</w:t>
            </w:r>
          </w:p>
          <w:p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b/>
                <w:lang w:val="en-US"/>
              </w:rPr>
              <w:t>DevOps &amp; Cloud</w:t>
            </w:r>
            <w:r>
              <w:rPr>
                <w:lang w:val="en-US"/>
              </w:rPr>
              <w:t>:</w:t>
            </w:r>
          </w:p>
          <w:p>
            <w:pPr>
              <w:pStyle w:val="ListParagraph"/>
              <w:numPr>
                <w:ilvl w:val="1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Azure: Azure CLI, AKS, Azure DevOps, App Services</w:t>
            </w:r>
          </w:p>
          <w:p>
            <w:pPr>
              <w:pStyle w:val="ListParagraph"/>
              <w:numPr>
                <w:ilvl w:val="1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CI/CD: GitHub Actions, Azure Pipelines</w:t>
            </w:r>
          </w:p>
          <w:p>
            <w:pPr>
              <w:pStyle w:val="ListParagraph"/>
              <w:numPr>
                <w:ilvl w:val="1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Contenedores: Docker, Kubernetes</w:t>
            </w:r>
          </w:p>
          <w:p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b/>
                <w:lang w:val="en-US"/>
              </w:rPr>
              <w:t>Bases de Datos</w:t>
            </w:r>
            <w:r>
              <w:rPr>
                <w:lang w:val="en-US"/>
              </w:rPr>
              <w:t>:</w:t>
            </w:r>
          </w:p>
          <w:p>
            <w:pPr>
              <w:pStyle w:val="ListParagraph"/>
              <w:numPr>
                <w:ilvl w:val="1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Relacionales: PostgreSQL, SQL Server, Sybase</w:t>
            </w:r>
          </w:p>
          <w:p>
            <w:pPr>
              <w:pStyle w:val="ListParagraph"/>
              <w:numPr>
                <w:ilvl w:val="1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NoSQL: MongoDB, Redis</w:t>
            </w:r>
          </w:p>
          <w:p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b/>
                <w:lang w:val="en-US"/>
              </w:rPr>
              <w:t>Seguridad y Criptografía</w:t>
            </w:r>
            <w:r>
              <w:rPr>
                <w:lang w:val="en-US"/>
              </w:rPr>
              <w:t>: Implementación de cifrado AES-CBC, JWT, OAuth</w:t>
            </w:r>
          </w:p>
          <w:p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b/>
                <w:lang w:val="en-US"/>
              </w:rPr>
              <w:t>Herramientas de colaboración</w:t>
            </w:r>
            <w:r>
              <w:rPr>
                <w:lang w:val="en-US"/>
              </w:rPr>
              <w:t>: Git, Jira, Confluence, Teams</w:t>
            </w:r>
          </w:p>
          <w:p>
            <w:pPr>
              <w:pStyle w:val="Heading2"/>
              <w:rPr>
                <w:color w:val="auto"/>
                <w:u w:val="none"/>
              </w:rPr>
            </w:pPr>
            <w:r>
              <w:rPr>
                <w:color w:val="auto"/>
                <w:u w:val="none"/>
              </w:rPr>
            </w:r>
          </w:p>
          <w:p>
            <w:pPr>
              <w:pStyle w:val="Heading2"/>
              <w:rPr>
                <w:color w:val="auto"/>
                <w:u w:val="none"/>
              </w:rPr>
            </w:pPr>
            <w:r>
              <w:rPr>
                <w:color w:val="auto"/>
                <w:u w:val="none"/>
              </w:rPr>
            </w:r>
          </w:p>
          <w:p>
            <w:pPr>
              <w:pStyle w:val="Heading2"/>
              <w:rPr>
                <w:color w:val="auto"/>
                <w:u w:val="none"/>
              </w:rPr>
            </w:pPr>
            <w:r>
              <w:rPr>
                <w:color w:val="auto"/>
                <w:u w:val="none"/>
              </w:rPr>
            </w:r>
          </w:p>
          <w:p>
            <w:pPr>
              <w:pStyle w:val="Heading2"/>
              <w:rPr>
                <w:b w:val="false"/>
                <w:bCs w:val="false"/>
                <w:color w:themeColor="background2" w:themeShade="80" w:val="767171"/>
                <w:lang w:val="en-US"/>
              </w:rPr>
            </w:pPr>
            <w:r>
              <w:rPr/>
              <w:drawing>
                <wp:inline distT="0" distB="0" distL="0" distR="0">
                  <wp:extent cx="128270" cy="128270"/>
                  <wp:effectExtent l="0" t="0" r="0" b="0"/>
                  <wp:docPr id="7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70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auto"/>
                <w:u w:val="none"/>
              </w:rPr>
              <w:t>CURSOS</w:t>
            </w:r>
          </w:p>
          <w:p>
            <w:pPr>
              <w:pStyle w:val="Nombredelaescuela"/>
              <w:spacing w:lineRule="auto" w:line="216"/>
              <w:jc w:val="both"/>
              <w:rPr>
                <w:lang w:val="es-EC"/>
              </w:rPr>
            </w:pPr>
            <w:r>
              <w:rPr>
                <w:lang w:val="es-EC"/>
              </w:rPr>
              <w:t>Curso de Gerencia de Servicios para Procesos de Tecnología ITSM-ITIL, Escuela Politécnica Nacional</w:t>
            </w:r>
          </w:p>
          <w:p>
            <w:pPr>
              <w:pStyle w:val="Nombredelaescuela"/>
              <w:spacing w:lineRule="auto" w:line="216"/>
              <w:jc w:val="both"/>
              <w:rPr>
                <w:b w:val="false"/>
                <w:bCs/>
                <w:color w:themeColor="background2" w:themeShade="80" w:val="767171"/>
                <w:lang w:val="es-EC"/>
              </w:rPr>
            </w:pPr>
            <w:r>
              <w:rPr>
                <w:b w:val="false"/>
                <w:bCs/>
                <w:color w:themeColor="background2" w:themeShade="80" w:val="767171"/>
                <w:lang w:val="es-EC"/>
              </w:rPr>
              <w:t>Enero 2013 – Enero 2013</w:t>
            </w:r>
          </w:p>
          <w:p>
            <w:pPr>
              <w:pStyle w:val="Nombredelaescuela"/>
              <w:spacing w:lineRule="auto" w:line="216"/>
              <w:jc w:val="both"/>
              <w:rPr>
                <w:b w:val="false"/>
                <w:bCs/>
                <w:color w:themeColor="background2" w:themeShade="80" w:val="767171"/>
                <w:lang w:val="es-EC"/>
              </w:rPr>
            </w:pPr>
            <w:r>
              <w:rPr>
                <w:b w:val="false"/>
                <w:bCs/>
                <w:color w:themeColor="background2" w:themeShade="80" w:val="767171"/>
                <w:lang w:val="es-EC"/>
              </w:rPr>
            </w:r>
          </w:p>
          <w:p>
            <w:pPr>
              <w:pStyle w:val="Nombredelaescuela"/>
              <w:spacing w:lineRule="auto" w:line="216"/>
              <w:jc w:val="both"/>
              <w:rPr>
                <w:lang w:val="es-EC"/>
              </w:rPr>
            </w:pPr>
            <w:r>
              <w:rPr>
                <w:lang w:val="es-EC"/>
              </w:rPr>
              <w:t>Gestión y Control de Proyectos, perteneciente al Programa Formación de Proyectos para el Sector de Software – Fase 1, Escuela Politécnica del Litoral</w:t>
            </w:r>
          </w:p>
          <w:p>
            <w:pPr>
              <w:pStyle w:val="Nombredelaescuela"/>
              <w:spacing w:lineRule="auto" w:line="216"/>
              <w:jc w:val="both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  <w:t>Septiembre 2009 – Febrero 2011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</w:r>
          </w:p>
          <w:p>
            <w:pPr>
              <w:pStyle w:val="Nombredelaescuela"/>
              <w:spacing w:lineRule="auto" w:line="216"/>
              <w:rPr>
                <w:lang w:val="en-US"/>
              </w:rPr>
            </w:pPr>
            <w:r>
              <w:rPr>
                <w:lang w:val="en-US"/>
              </w:rPr>
              <w:t>Cloud Computing, iEVolve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s-EC"/>
              </w:rPr>
              <w:t xml:space="preserve">Enero </w:t>
            </w:r>
            <w:r>
              <w:rPr>
                <w:b w:val="false"/>
                <w:bCs/>
                <w:color w:themeColor="background2" w:themeShade="80" w:val="767171"/>
                <w:lang w:val="en-US"/>
              </w:rPr>
              <w:t xml:space="preserve">2016 – </w:t>
            </w:r>
            <w:r>
              <w:rPr>
                <w:b w:val="false"/>
                <w:bCs/>
                <w:color w:themeColor="background2" w:themeShade="80" w:val="767171"/>
                <w:lang w:val="es-EC"/>
              </w:rPr>
              <w:t xml:space="preserve">Enero </w:t>
            </w:r>
            <w:r>
              <w:rPr>
                <w:b w:val="false"/>
                <w:bCs/>
                <w:color w:themeColor="background2" w:themeShade="80" w:val="767171"/>
                <w:lang w:val="en-US"/>
              </w:rPr>
              <w:t>2016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</w:r>
          </w:p>
          <w:p>
            <w:pPr>
              <w:pStyle w:val="Nombredelaescuela"/>
              <w:spacing w:lineRule="auto" w:line="216"/>
              <w:rPr>
                <w:lang w:val="en-US"/>
              </w:rPr>
            </w:pPr>
            <w:r>
              <w:rPr>
                <w:lang w:val="en-US"/>
              </w:rPr>
              <w:t>BigData and Hadoop EcoSystem, iEVolve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  <w:t>Febrero 2016 – Febrero 2016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/>
              <w:t>Basic Git and GitHub - essentials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  <w:t>28 Marzo 2025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</w:r>
          </w:p>
          <w:p>
            <w:pPr>
              <w:pStyle w:val="Nombredelaescuela"/>
              <w:spacing w:lineRule="auto" w:line="216"/>
              <w:rPr>
                <w:lang w:val="en-US"/>
              </w:rPr>
            </w:pPr>
            <w:r>
              <w:rPr>
                <w:lang w:val="en-US"/>
              </w:rPr>
              <w:t>Software Architecture &amp; Design of Modern Large Scale Systemns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  <w:t>29 Mayo 2025</w:t>
            </w:r>
          </w:p>
          <w:p>
            <w:pPr>
              <w:pStyle w:val="Nombredelaescuela"/>
              <w:spacing w:lineRule="auto" w:line="216"/>
              <w:rPr/>
            </w:pPr>
            <w:r>
              <w:rPr/>
            </w:r>
          </w:p>
          <w:p>
            <w:pPr>
              <w:pStyle w:val="Nombredelaescuela"/>
              <w:spacing w:lineRule="auto" w:line="216"/>
              <w:rPr/>
            </w:pPr>
            <w:r>
              <w:rPr/>
              <w:t>Infraestructura como código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  <w:t>3 Junio 2025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</w:r>
          </w:p>
          <w:p>
            <w:pPr>
              <w:pStyle w:val="Nombredelaescuela"/>
              <w:spacing w:lineRule="auto" w:line="216"/>
              <w:rPr/>
            </w:pPr>
            <w:r>
              <w:rPr/>
              <w:t>Algoritmos y Estructuras de Datos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  <w:t>6 Junio 2025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</w:r>
          </w:p>
          <w:p>
            <w:pPr>
              <w:pStyle w:val="Nombredelaescuela"/>
              <w:spacing w:lineRule="auto" w:line="216"/>
              <w:rPr/>
            </w:pPr>
            <w:r>
              <w:rPr/>
              <w:t>Principios SOLID y Clean Code.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  <w:t>19 Septiembre 2025</w:t>
            </w:r>
          </w:p>
          <w:p>
            <w:pPr>
              <w:pStyle w:val="Nombredelaescuela"/>
              <w:spacing w:lineRule="auto" w:line="216"/>
              <w:rPr/>
            </w:pPr>
            <w:r>
              <w:rPr/>
            </w:r>
          </w:p>
          <w:p>
            <w:pPr>
              <w:pStyle w:val="Nombredelaescuela"/>
              <w:spacing w:lineRule="auto" w:line="216"/>
              <w:rPr/>
            </w:pPr>
            <w:r>
              <w:rPr/>
              <w:t>Patrones de diseño java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  <w:t>15 Octubre 2025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</w:r>
          </w:p>
          <w:p>
            <w:pPr>
              <w:pStyle w:val="Nombredelaescuela"/>
              <w:spacing w:lineRule="auto" w:line="216"/>
              <w:rPr/>
            </w:pPr>
            <w:r>
              <w:rPr/>
              <w:t>TDD With Java beginners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  <w:t>16 Octubre 2025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</w:r>
          </w:p>
          <w:p>
            <w:pPr>
              <w:pStyle w:val="Heading2"/>
              <w:rPr>
                <w:b w:val="false"/>
                <w:bCs w:val="false"/>
                <w:color w:themeColor="background2" w:themeShade="80" w:val="767171"/>
                <w:lang w:val="en-US"/>
              </w:rPr>
            </w:pPr>
            <w:r>
              <w:rPr/>
              <w:drawing>
                <wp:inline distT="0" distB="0" distL="0" distR="0">
                  <wp:extent cx="128270" cy="128270"/>
                  <wp:effectExtent l="0" t="0" r="0" b="0"/>
                  <wp:docPr id="8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70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auto"/>
                <w:u w:val="none"/>
              </w:rPr>
              <w:t>CERTIFICACIONES</w:t>
            </w:r>
          </w:p>
          <w:p>
            <w:pPr>
              <w:pStyle w:val="Normal"/>
              <w:spacing w:lineRule="auto" w:line="216"/>
              <w:rPr>
                <w:lang w:val="en-US"/>
              </w:rPr>
            </w:pPr>
            <w:r>
              <w:rPr>
                <w:lang w:val="en-US"/>
              </w:rPr>
              <w:t>AZ-900 Azure Fundamentals</w:t>
            </w:r>
          </w:p>
          <w:p>
            <w:pPr>
              <w:pStyle w:val="Normal"/>
              <w:spacing w:lineRule="auto" w:line="216"/>
              <w:rPr>
                <w:lang w:val="en-US"/>
              </w:rPr>
            </w:pPr>
            <w:r>
              <w:rPr>
                <w:lang w:val="en-US"/>
              </w:rPr>
              <w:t xml:space="preserve">AZ-204 Azure Developer </w:t>
            </w:r>
          </w:p>
          <w:p>
            <w:pPr>
              <w:pStyle w:val="Heading2"/>
              <w:rPr>
                <w:color w:val="auto"/>
                <w:u w:val="none"/>
                <w:lang w:val="en-US"/>
              </w:rPr>
            </w:pPr>
            <w:r>
              <w:rPr/>
              <w:drawing>
                <wp:inline distT="0" distB="0" distL="0" distR="0">
                  <wp:extent cx="128270" cy="128270"/>
                  <wp:effectExtent l="0" t="0" r="0" b="0"/>
                  <wp:docPr id="9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70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auto"/>
                <w:u w:val="none"/>
                <w:lang w:val="en-US"/>
              </w:rPr>
              <w:t xml:space="preserve"> </w:t>
            </w:r>
            <w:r>
              <w:rPr>
                <w:color w:val="auto"/>
                <w:u w:val="none"/>
                <w:lang w:val="en-US"/>
              </w:rPr>
              <w:t>REFERENCIAS</w:t>
            </w:r>
          </w:p>
          <w:p>
            <w:pPr>
              <w:pStyle w:val="Nombredelaescuela"/>
              <w:spacing w:lineRule="auto" w:line="216"/>
              <w:rPr>
                <w:lang w:val="en-US"/>
              </w:rPr>
            </w:pPr>
            <w:r>
              <w:rPr>
                <w:lang w:val="en-US"/>
              </w:rPr>
              <w:t>Cesar Salazar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  <w:t>+593992917160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</w:r>
          </w:p>
          <w:p>
            <w:pPr>
              <w:pStyle w:val="Nombredelaescuela"/>
              <w:spacing w:lineRule="auto" w:line="216"/>
              <w:rPr>
                <w:lang w:val="en-US"/>
              </w:rPr>
            </w:pPr>
            <w:r>
              <w:rPr>
                <w:lang w:val="en-US"/>
              </w:rPr>
              <w:t>Victor Narvaez FINANCOOP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  <w:t>+593999818790</w:t>
            </w:r>
          </w:p>
          <w:p>
            <w:pPr>
              <w:pStyle w:val="Nombredelaescuela"/>
              <w:spacing w:lineRule="auto" w:line="216"/>
              <w:rPr>
                <w:b w:val="false"/>
                <w:bCs/>
                <w:color w:themeColor="background2" w:themeShade="80" w:val="767171"/>
                <w:lang w:val="en-US"/>
              </w:rPr>
            </w:pPr>
            <w:r>
              <w:rPr>
                <w:b w:val="false"/>
                <w:bCs/>
                <w:color w:themeColor="background2" w:themeShade="80" w:val="767171"/>
                <w:lang w:val="en-US"/>
              </w:rPr>
            </w:r>
          </w:p>
          <w:p>
            <w:pPr>
              <w:pStyle w:val="Nombredelaescuela"/>
              <w:spacing w:lineRule="auto" w:line="216"/>
              <w:rPr>
                <w:lang w:val="en-US"/>
              </w:rPr>
            </w:pPr>
            <w:r>
              <w:rPr>
                <w:lang w:val="en-US"/>
              </w:rPr>
              <w:t>Javier Orozco TCS</w:t>
            </w:r>
          </w:p>
          <w:p>
            <w:pPr>
              <w:pStyle w:val="Normal"/>
              <w:spacing w:lineRule="auto" w:line="216"/>
              <w:rPr>
                <w:sz w:val="24"/>
                <w:szCs w:val="24"/>
                <w:lang w:val="en-US"/>
              </w:rPr>
            </w:pPr>
            <w:r>
              <w:rPr>
                <w:bCs/>
                <w:color w:themeColor="background2" w:themeShade="80" w:val="767171"/>
                <w:lang w:val="en-US"/>
              </w:rPr>
              <w:t>+593995233751</w:t>
            </w:r>
          </w:p>
        </w:tc>
      </w:tr>
      <w:tr>
        <w:trPr>
          <w:trHeight w:val="1164" w:hRule="atLeast"/>
        </w:trPr>
        <w:tc>
          <w:tcPr>
            <w:tcW w:w="719" w:type="dxa"/>
            <w:tcBorders/>
          </w:tcPr>
          <w:p>
            <w:pPr>
              <w:pStyle w:val="BodyText"/>
              <w:overflowPunct w:val="true"/>
              <w:rPr>
                <w:color w:themeColor="accent2" w:val="0072C7"/>
                <w:lang w:val="en-US"/>
              </w:rPr>
            </w:pPr>
            <w:r>
              <w:rPr>
                <w:color w:themeColor="accent2" w:val="0072C7"/>
                <w:lang w:val="en-US"/>
              </w:rPr>
            </w:r>
          </w:p>
        </w:tc>
        <w:tc>
          <w:tcPr>
            <w:tcW w:w="2943" w:type="dxa"/>
            <w:gridSpan w:val="2"/>
            <w:tcBorders/>
          </w:tcPr>
          <w:p>
            <w:pPr>
              <w:pStyle w:val="BodyText"/>
              <w:overflowPunct w:val="true"/>
              <w:rPr>
                <w:color w:themeColor="accent2" w:val="0072C7"/>
                <w:lang w:val="en-US"/>
              </w:rPr>
            </w:pPr>
            <w:r>
              <w:rPr>
                <w:color w:themeColor="accent2" w:val="0072C7"/>
                <w:lang w:val="en-US"/>
              </w:rPr>
            </w:r>
          </w:p>
        </w:tc>
        <w:tc>
          <w:tcPr>
            <w:tcW w:w="423" w:type="dxa"/>
            <w:vMerge w:val="continue"/>
            <w:tcBorders/>
          </w:tcPr>
          <w:p>
            <w:pPr>
              <w:pStyle w:val="BodyText"/>
              <w:overflowPunct w:val="true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</w:r>
          </w:p>
        </w:tc>
        <w:tc>
          <w:tcPr>
            <w:tcW w:w="6607" w:type="dxa"/>
            <w:vMerge w:val="continue"/>
            <w:tcBorders/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43" w:hRule="atLeast"/>
        </w:trPr>
        <w:tc>
          <w:tcPr>
            <w:tcW w:w="719" w:type="dxa"/>
            <w:tcBorders/>
          </w:tcPr>
          <w:p>
            <w:pPr>
              <w:pStyle w:val="Informacin"/>
              <w:spacing w:before="4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31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Informacin"/>
              <w:spacing w:before="4" w:after="0"/>
              <w:jc w:val="center"/>
              <w:rPr>
                <w:rStyle w:val="Strong"/>
                <w:b w:val="false"/>
                <w:bCs w:val="false"/>
                <w:color w:val="666666"/>
                <w:lang w:val="es-ES_tradnl"/>
              </w:rPr>
            </w:pPr>
            <w:r>
              <w:rPr/>
              <mc:AlternateContent>
                <mc:Choice Requires="wpg">
                  <w:drawing>
                    <wp:inline distT="0" distB="0" distL="0" distR="0" wp14:anchorId="305430F8">
                      <wp:extent cx="337185" cy="333375"/>
                      <wp:effectExtent l="0" t="0" r="5715" b="9525"/>
                      <wp:docPr id="10" name="Grupo 21" descr="Icono de gps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320" cy="333360"/>
                                <a:chOff x="0" y="0"/>
                                <a:chExt cx="337320" cy="333360"/>
                              </a:xfrm>
                            </wpg:grpSpPr>
                            <wps:wsp>
                              <wps:cNvPr id="11" name="Forma libre: Forma 142"/>
                              <wps:cNvSpPr/>
                              <wps:spPr>
                                <a:xfrm>
                                  <a:off x="0" y="0"/>
                                  <a:ext cx="337320" cy="333360"/>
                                </a:xfrm>
                                <a:custGeom>
                                  <a:avLst/>
                                  <a:gdLst>
                                    <a:gd name="textAreaLeft" fmla="*/ 0 w 191160"/>
                                    <a:gd name="textAreaRight" fmla="*/ 191520 w 191160"/>
                                    <a:gd name="textAreaTop" fmla="*/ 0 h 189000"/>
                                    <a:gd name="textAreaBottom" fmla="*/ 189360 h 189000"/>
                                    <a:gd name="GluePoint1X" fmla="*/ 1439383 w 2647519"/>
                                    <a:gd name="GluePoint1Y" fmla="*/ 2598425 h 2612594"/>
                                    <a:gd name="GluePoint2X" fmla="*/ 1427010 w 2647519"/>
                                    <a:gd name="GluePoint2Y" fmla="*/ 2605087 h 2612594"/>
                                    <a:gd name="GluePoint3X" fmla="*/ 1427751 w 2647519"/>
                                    <a:gd name="GluePoint3Y" fmla="*/ 2605405 h 2612594"/>
                                    <a:gd name="GluePoint4X" fmla="*/ 1542263 w 2647519"/>
                                    <a:gd name="GluePoint4Y" fmla="*/ 2530792 h 2612594"/>
                                    <a:gd name="GluePoint5X" fmla="*/ 1502258 w 2647519"/>
                                    <a:gd name="GluePoint5Y" fmla="*/ 2540317 h 2612594"/>
                                    <a:gd name="GluePoint6X" fmla="*/ 1442250 w 2647519"/>
                                    <a:gd name="GluePoint6Y" fmla="*/ 2547937 h 2612594"/>
                                    <a:gd name="GluePoint7X" fmla="*/ 1439393 w 2647519"/>
                                    <a:gd name="GluePoint7Y" fmla="*/ 2540317 h 2612594"/>
                                    <a:gd name="GluePoint8X" fmla="*/ 1481303 w 2647519"/>
                                    <a:gd name="GluePoint8Y" fmla="*/ 2536507 h 2612594"/>
                                    <a:gd name="GluePoint9X" fmla="*/ 1542263 w 2647519"/>
                                    <a:gd name="GluePoint9Y" fmla="*/ 2530792 h 2612594"/>
                                    <a:gd name="GluePoint10X" fmla="*/ 1646323 w 2647519"/>
                                    <a:gd name="GluePoint10Y" fmla="*/ 2520821 h 2612594"/>
                                    <a:gd name="GluePoint11X" fmla="*/ 1643881 w 2647519"/>
                                    <a:gd name="GluePoint11Y" fmla="*/ 2521511 h 2612594"/>
                                    <a:gd name="GluePoint12X" fmla="*/ 1645133 w 2647519"/>
                                    <a:gd name="GluePoint12Y" fmla="*/ 2521267 h 2612594"/>
                                    <a:gd name="GluePoint13X" fmla="*/ 899801 w 2647519"/>
                                    <a:gd name="GluePoint13Y" fmla="*/ 2506503 h 2612594"/>
                                    <a:gd name="GluePoint14X" fmla="*/ 942187 w 2647519"/>
                                    <a:gd name="GluePoint14Y" fmla="*/ 2517457 h 2612594"/>
                                    <a:gd name="GluePoint15X" fmla="*/ 960285 w 2647519"/>
                                    <a:gd name="GluePoint15Y" fmla="*/ 2518409 h 2612594"/>
                                    <a:gd name="GluePoint16X" fmla="*/ 1010767 w 2647519"/>
                                    <a:gd name="GluePoint16Y" fmla="*/ 2543175 h 2612594"/>
                                    <a:gd name="GluePoint17X" fmla="*/ 1033627 w 2647519"/>
                                    <a:gd name="GluePoint17Y" fmla="*/ 2547937 h 2612594"/>
                                    <a:gd name="GluePoint18X" fmla="*/ 1035057 w 2647519"/>
                                    <a:gd name="GluePoint18Y" fmla="*/ 2548414 h 2612594"/>
                                    <a:gd name="GluePoint19X" fmla="*/ 1040295 w 2647519"/>
                                    <a:gd name="GluePoint19Y" fmla="*/ 2543175 h 2612594"/>
                                    <a:gd name="GluePoint20X" fmla="*/ 1060297 w 2647519"/>
                                    <a:gd name="GluePoint20Y" fmla="*/ 2548890 h 2612594"/>
                                    <a:gd name="GluePoint21X" fmla="*/ 1080300 w 2647519"/>
                                    <a:gd name="GluePoint21Y" fmla="*/ 2553652 h 2612594"/>
                                    <a:gd name="GluePoint22X" fmla="*/ 1119712 w 2647519"/>
                                    <a:gd name="GluePoint22Y" fmla="*/ 2562818 h 2612594"/>
                                    <a:gd name="GluePoint23X" fmla="*/ 1120305 w 2647519"/>
                                    <a:gd name="GluePoint23Y" fmla="*/ 2562225 h 2612594"/>
                                    <a:gd name="GluePoint24X" fmla="*/ 1166025 w 2647519"/>
                                    <a:gd name="GluePoint24Y" fmla="*/ 2569845 h 2612594"/>
                                    <a:gd name="GluePoint25X" fmla="*/ 1187932 w 2647519"/>
                                    <a:gd name="GluePoint25Y" fmla="*/ 2573655 h 2612594"/>
                                    <a:gd name="GluePoint26X" fmla="*/ 1209840 w 2647519"/>
                                    <a:gd name="GluePoint26Y" fmla="*/ 2575560 h 2612594"/>
                                    <a:gd name="GluePoint27X" fmla="*/ 1254607 w 2647519"/>
                                    <a:gd name="GluePoint27Y" fmla="*/ 2577465 h 2612594"/>
                                    <a:gd name="GluePoint28X" fmla="*/ 1315567 w 2647519"/>
                                    <a:gd name="GluePoint28Y" fmla="*/ 2576512 h 2612594"/>
                                    <a:gd name="GluePoint29X" fmla="*/ 1318213 w 2647519"/>
                                    <a:gd name="GluePoint29Y" fmla="*/ 2576512 h 2612594"/>
                                    <a:gd name="GluePoint30X" fmla="*/ 1324140 w 2647519"/>
                                    <a:gd name="GluePoint30Y" fmla="*/ 2573178 h 2612594"/>
                                    <a:gd name="GluePoint31X" fmla="*/ 1337475 w 2647519"/>
                                    <a:gd name="GluePoint31Y" fmla="*/ 2568892 h 2612594"/>
                                    <a:gd name="GluePoint32X" fmla="*/ 1351048 w 2647519"/>
                                    <a:gd name="GluePoint32Y" fmla="*/ 2568654 h 2612594"/>
                                    <a:gd name="GluePoint33X" fmla="*/ 1360335 w 2647519"/>
                                    <a:gd name="GluePoint33Y" fmla="*/ 2569844 h 2612594"/>
                                    <a:gd name="GluePoint34X" fmla="*/ 1362835 w 2647519"/>
                                    <a:gd name="GluePoint34Y" fmla="*/ 2576512 h 2612594"/>
                                    <a:gd name="GluePoint35X" fmla="*/ 1384147 w 2647519"/>
                                    <a:gd name="GluePoint35Y" fmla="*/ 2576512 h 2612594"/>
                                    <a:gd name="GluePoint36X" fmla="*/ 1377480 w 2647519"/>
                                    <a:gd name="GluePoint36Y" fmla="*/ 2586037 h 2612594"/>
                                    <a:gd name="GluePoint37X" fmla="*/ 1373670 w 2647519"/>
                                    <a:gd name="GluePoint37Y" fmla="*/ 2590800 h 2612594"/>
                                    <a:gd name="GluePoint38X" fmla="*/ 1361287 w 2647519"/>
                                    <a:gd name="GluePoint38Y" fmla="*/ 2596515 h 2612594"/>
                                    <a:gd name="GluePoint39X" fmla="*/ 1338427 w 2647519"/>
                                    <a:gd name="GluePoint39Y" fmla="*/ 2596515 h 2612594"/>
                                    <a:gd name="GluePoint40X" fmla="*/ 1308900 w 2647519"/>
                                    <a:gd name="GluePoint40Y" fmla="*/ 2594610 h 2612594"/>
                                    <a:gd name="GluePoint41X" fmla="*/ 1245082 w 2647519"/>
                                    <a:gd name="GluePoint41Y" fmla="*/ 2592705 h 2612594"/>
                                    <a:gd name="GluePoint42X" fmla="*/ 1197457 w 2647519"/>
                                    <a:gd name="GluePoint42Y" fmla="*/ 2588895 h 2612594"/>
                                    <a:gd name="GluePoint43X" fmla="*/ 1155547 w 2647519"/>
                                    <a:gd name="GluePoint43Y" fmla="*/ 2583180 h 2612594"/>
                                    <a:gd name="GluePoint44X" fmla="*/ 1113637 w 2647519"/>
                                    <a:gd name="GluePoint44Y" fmla="*/ 2576512 h 2612594"/>
                                    <a:gd name="GluePoint45X" fmla="*/ 1049820 w 2647519"/>
                                    <a:gd name="GluePoint45Y" fmla="*/ 2566987 h 2612594"/>
                                    <a:gd name="GluePoint46X" fmla="*/ 1000290 w 2647519"/>
                                    <a:gd name="GluePoint46Y" fmla="*/ 2550795 h 2612594"/>
                                    <a:gd name="GluePoint47X" fmla="*/ 1000863 w 2647519"/>
                                    <a:gd name="GluePoint47Y" fmla="*/ 2550379 h 2612594"/>
                                    <a:gd name="GluePoint48X" fmla="*/ 971715 w 2647519"/>
                                    <a:gd name="GluePoint48Y" fmla="*/ 2541270 h 2612594"/>
                                    <a:gd name="GluePoint49X" fmla="*/ 945997 w 2647519"/>
                                    <a:gd name="GluePoint49Y" fmla="*/ 2529840 h 2612594"/>
                                    <a:gd name="GluePoint50X" fmla="*/ 916470 w 2647519"/>
                                    <a:gd name="GluePoint50Y" fmla="*/ 2520315 h 2612594"/>
                                    <a:gd name="GluePoint51X" fmla="*/ 885990 w 2647519"/>
                                    <a:gd name="GluePoint51Y" fmla="*/ 2509837 h 2612594"/>
                                    <a:gd name="GluePoint52X" fmla="*/ 899801 w 2647519"/>
                                    <a:gd name="GluePoint52Y" fmla="*/ 2506503 h 2612594"/>
                                    <a:gd name="GluePoint53X" fmla="*/ 1460491 w 2647519"/>
                                    <a:gd name="GluePoint53Y" fmla="*/ 2486082 h 2612594"/>
                                    <a:gd name="GluePoint54X" fmla="*/ 1445939 w 2647519"/>
                                    <a:gd name="GluePoint54Y" fmla="*/ 2488303 h 2612594"/>
                                    <a:gd name="GluePoint55X" fmla="*/ 1345293 w 2647519"/>
                                    <a:gd name="GluePoint55Y" fmla="*/ 2493385 h 2612594"/>
                                    <a:gd name="GluePoint56X" fmla="*/ 1378432 w 2647519"/>
                                    <a:gd name="GluePoint56Y" fmla="*/ 2497454 h 2612594"/>
                                    <a:gd name="GluePoint57X" fmla="*/ 1387005 w 2647519"/>
                                    <a:gd name="GluePoint57Y" fmla="*/ 2495549 h 2612594"/>
                                    <a:gd name="GluePoint58X" fmla="*/ 1446060 w 2647519"/>
                                    <a:gd name="GluePoint58Y" fmla="*/ 2488882 h 2612594"/>
                                    <a:gd name="GluePoint59X" fmla="*/ 1455778 w 2647519"/>
                                    <a:gd name="GluePoint59Y" fmla="*/ 2486992 h 2612594"/>
                                    <a:gd name="GluePoint60X" fmla="*/ 1550918 w 2647519"/>
                                    <a:gd name="GluePoint60Y" fmla="*/ 2472281 h 2612594"/>
                                    <a:gd name="GluePoint61X" fmla="*/ 1501488 w 2647519"/>
                                    <a:gd name="GluePoint61Y" fmla="*/ 2479825 h 2612594"/>
                                    <a:gd name="GluePoint62X" fmla="*/ 1518450 w 2647519"/>
                                    <a:gd name="GluePoint62Y" fmla="*/ 2480309 h 2612594"/>
                                    <a:gd name="GluePoint63X" fmla="*/ 1542858 w 2647519"/>
                                    <a:gd name="GluePoint63Y" fmla="*/ 2475785 h 2612594"/>
                                    <a:gd name="GluePoint64X" fmla="*/ 1731355 w 2647519"/>
                                    <a:gd name="GluePoint64Y" fmla="*/ 2470078 h 2612594"/>
                                    <a:gd name="GluePoint65X" fmla="*/ 1576322 w 2647519"/>
                                    <a:gd name="GluePoint65Y" fmla="*/ 2511364 h 2612594"/>
                                    <a:gd name="GluePoint66X" fmla="*/ 1654777 w 2647519"/>
                                    <a:gd name="GluePoint66Y" fmla="*/ 2493883 h 2612594"/>
                                    <a:gd name="GluePoint67X" fmla="*/ 737400 w 2647519"/>
                                    <a:gd name="GluePoint67Y" fmla="*/ 2450782 h 2612594"/>
                                    <a:gd name="GluePoint68X" fmla="*/ 846937 w 2647519"/>
                                    <a:gd name="GluePoint68Y" fmla="*/ 2497454 h 2612594"/>
                                    <a:gd name="GluePoint69X" fmla="*/ 885990 w 2647519"/>
                                    <a:gd name="GluePoint69Y" fmla="*/ 2509837 h 2612594"/>
                                    <a:gd name="GluePoint70X" fmla="*/ 915517 w 2647519"/>
                                    <a:gd name="GluePoint70Y" fmla="*/ 2520314 h 2612594"/>
                                    <a:gd name="GluePoint71X" fmla="*/ 945045 w 2647519"/>
                                    <a:gd name="GluePoint71Y" fmla="*/ 2529839 h 2612594"/>
                                    <a:gd name="GluePoint72X" fmla="*/ 970762 w 2647519"/>
                                    <a:gd name="GluePoint72Y" fmla="*/ 2541269 h 2612594"/>
                                    <a:gd name="GluePoint73X" fmla="*/ 965047 w 2647519"/>
                                    <a:gd name="GluePoint73Y" fmla="*/ 2546032 h 2612594"/>
                                    <a:gd name="GluePoint74X" fmla="*/ 949807 w 2647519"/>
                                    <a:gd name="GluePoint74Y" fmla="*/ 2543174 h 2612594"/>
                                    <a:gd name="GluePoint75X" fmla="*/ 895515 w 2647519"/>
                                    <a:gd name="GluePoint75Y" fmla="*/ 2523172 h 2612594"/>
                                    <a:gd name="GluePoint76X" fmla="*/ 868845 w 2647519"/>
                                    <a:gd name="GluePoint76Y" fmla="*/ 2512694 h 2612594"/>
                                    <a:gd name="GluePoint77X" fmla="*/ 842175 w 2647519"/>
                                    <a:gd name="GluePoint77Y" fmla="*/ 2501264 h 2612594"/>
                                    <a:gd name="GluePoint78X" fmla="*/ 806932 w 2647519"/>
                                    <a:gd name="GluePoint78Y" fmla="*/ 2488882 h 2612594"/>
                                    <a:gd name="GluePoint79X" fmla="*/ 776452 w 2647519"/>
                                    <a:gd name="GluePoint79Y" fmla="*/ 2475547 h 2612594"/>
                                    <a:gd name="GluePoint80X" fmla="*/ 752640 w 2647519"/>
                                    <a:gd name="GluePoint80Y" fmla="*/ 2463164 h 2612594"/>
                                    <a:gd name="GluePoint81X" fmla="*/ 737400 w 2647519"/>
                                    <a:gd name="GluePoint81Y" fmla="*/ 2450782 h 2612594"/>
                                    <a:gd name="GluePoint82X" fmla="*/ 782168 w 2647519"/>
                                    <a:gd name="GluePoint82Y" fmla="*/ 2426970 h 2612594"/>
                                    <a:gd name="GluePoint83X" fmla="*/ 834555 w 2647519"/>
                                    <a:gd name="GluePoint83Y" fmla="*/ 2453640 h 2612594"/>
                                    <a:gd name="GluePoint84X" fmla="*/ 827888 w 2647519"/>
                                    <a:gd name="GluePoint84Y" fmla="*/ 2457450 h 2612594"/>
                                    <a:gd name="GluePoint85X" fmla="*/ 766928 w 2647519"/>
                                    <a:gd name="GluePoint85Y" fmla="*/ 2427922 h 2612594"/>
                                    <a:gd name="GluePoint86X" fmla="*/ 782168 w 2647519"/>
                                    <a:gd name="GluePoint86Y" fmla="*/ 2426970 h 2612594"/>
                                    <a:gd name="GluePoint87X" fmla="*/ 588810 w 2647519"/>
                                    <a:gd name="GluePoint87Y" fmla="*/ 2362200 h 2612594"/>
                                    <a:gd name="GluePoint88X" fmla="*/ 653580 w 2647519"/>
                                    <a:gd name="GluePoint88Y" fmla="*/ 2398395 h 2612594"/>
                                    <a:gd name="GluePoint89X" fmla="*/ 666915 w 2647519"/>
                                    <a:gd name="GluePoint89Y" fmla="*/ 2413635 h 2612594"/>
                                    <a:gd name="GluePoint90X" fmla="*/ 636435 w 2647519"/>
                                    <a:gd name="GluePoint90Y" fmla="*/ 2397442 h 2612594"/>
                                    <a:gd name="GluePoint91X" fmla="*/ 613575 w 2647519"/>
                                    <a:gd name="GluePoint91Y" fmla="*/ 2383155 h 2612594"/>
                                    <a:gd name="GluePoint92X" fmla="*/ 588810 w 2647519"/>
                                    <a:gd name="GluePoint92Y" fmla="*/ 2362200 h 2612594"/>
                                    <a:gd name="GluePoint93X" fmla="*/ 702387 w 2647519"/>
                                    <a:gd name="GluePoint93Y" fmla="*/ 2337759 h 2612594"/>
                                    <a:gd name="GluePoint94X" fmla="*/ 702396 w 2647519"/>
                                    <a:gd name="GluePoint94Y" fmla="*/ 2338030 h 2612594"/>
                                    <a:gd name="GluePoint95X" fmla="*/ 705613 w 2647519"/>
                                    <a:gd name="GluePoint95Y" fmla="*/ 2341923 h 2612594"/>
                                    <a:gd name="GluePoint96X" fmla="*/ 705967 w 2647519"/>
                                    <a:gd name="GluePoint96Y" fmla="*/ 2340292 h 2612594"/>
                                    <a:gd name="GluePoint97X" fmla="*/ 2093409 w 2647519"/>
                                    <a:gd name="GluePoint97Y" fmla="*/ 2275234 h 2612594"/>
                                    <a:gd name="GluePoint98X" fmla="*/ 2089950 w 2647519"/>
                                    <a:gd name="GluePoint98Y" fmla="*/ 2275522 h 2612594"/>
                                    <a:gd name="GluePoint99X" fmla="*/ 2032800 w 2647519"/>
                                    <a:gd name="GluePoint99Y" fmla="*/ 2316480 h 2612594"/>
                                    <a:gd name="GluePoint100X" fmla="*/ 1976602 w 2647519"/>
                                    <a:gd name="GluePoint100Y" fmla="*/ 2346960 h 2612594"/>
                                    <a:gd name="GluePoint101X" fmla="*/ 1936597 w 2647519"/>
                                    <a:gd name="GluePoint101Y" fmla="*/ 2370772 h 2612594"/>
                                    <a:gd name="GluePoint102X" fmla="*/ 1914690 w 2647519"/>
                                    <a:gd name="GluePoint102Y" fmla="*/ 2380297 h 2612594"/>
                                    <a:gd name="GluePoint103X" fmla="*/ 1891830 w 2647519"/>
                                    <a:gd name="GluePoint103Y" fmla="*/ 2389822 h 2612594"/>
                                    <a:gd name="GluePoint104X" fmla="*/ 1864207 w 2647519"/>
                                    <a:gd name="GluePoint104Y" fmla="*/ 2404110 h 2612594"/>
                                    <a:gd name="GluePoint105X" fmla="*/ 1843252 w 2647519"/>
                                    <a:gd name="GluePoint105Y" fmla="*/ 2416492 h 2612594"/>
                                    <a:gd name="GluePoint106X" fmla="*/ 1812772 w 2647519"/>
                                    <a:gd name="GluePoint106Y" fmla="*/ 2428875 h 2612594"/>
                                    <a:gd name="GluePoint107X" fmla="*/ 1781340 w 2647519"/>
                                    <a:gd name="GluePoint107Y" fmla="*/ 2440305 h 2612594"/>
                                    <a:gd name="GluePoint108X" fmla="*/ 1772767 w 2647519"/>
                                    <a:gd name="GluePoint108Y" fmla="*/ 2448877 h 2612594"/>
                                    <a:gd name="GluePoint109X" fmla="*/ 1759432 w 2647519"/>
                                    <a:gd name="GluePoint109Y" fmla="*/ 2453640 h 2612594"/>
                                    <a:gd name="GluePoint110X" fmla="*/ 1726095 w 2647519"/>
                                    <a:gd name="GluePoint110Y" fmla="*/ 2459355 h 2612594"/>
                                    <a:gd name="GluePoint111X" fmla="*/ 1683232 w 2647519"/>
                                    <a:gd name="GluePoint111Y" fmla="*/ 2472690 h 2612594"/>
                                    <a:gd name="GluePoint112X" fmla="*/ 1644180 w 2647519"/>
                                    <a:gd name="GluePoint112Y" fmla="*/ 2485072 h 2612594"/>
                                    <a:gd name="GluePoint113X" fmla="*/ 1601317 w 2647519"/>
                                    <a:gd name="GluePoint113Y" fmla="*/ 2497455 h 2612594"/>
                                    <a:gd name="GluePoint114X" fmla="*/ 1547977 w 2647519"/>
                                    <a:gd name="GluePoint114Y" fmla="*/ 2510790 h 2612594"/>
                                    <a:gd name="GluePoint115X" fmla="*/ 1472730 w 2647519"/>
                                    <a:gd name="GluePoint115Y" fmla="*/ 2523172 h 2612594"/>
                                    <a:gd name="GluePoint116X" fmla="*/ 1470825 w 2647519"/>
                                    <a:gd name="GluePoint116Y" fmla="*/ 2526030 h 2612594"/>
                                    <a:gd name="GluePoint117X" fmla="*/ 1434645 w 2647519"/>
                                    <a:gd name="GluePoint117Y" fmla="*/ 2535075 h 2612594"/>
                                    <a:gd name="GluePoint118X" fmla="*/ 1435583 w 2647519"/>
                                    <a:gd name="GluePoint118Y" fmla="*/ 2535555 h 2612594"/>
                                    <a:gd name="GluePoint119X" fmla="*/ 1475761 w 2647519"/>
                                    <a:gd name="GluePoint119Y" fmla="*/ 2525510 h 2612594"/>
                                    <a:gd name="GluePoint120X" fmla="*/ 1476540 w 2647519"/>
                                    <a:gd name="GluePoint120Y" fmla="*/ 2523172 h 2612594"/>
                                    <a:gd name="GluePoint121X" fmla="*/ 1551788 w 2647519"/>
                                    <a:gd name="GluePoint121Y" fmla="*/ 2510790 h 2612594"/>
                                    <a:gd name="GluePoint122X" fmla="*/ 1605128 w 2647519"/>
                                    <a:gd name="GluePoint122Y" fmla="*/ 2497455 h 2612594"/>
                                    <a:gd name="GluePoint123X" fmla="*/ 1647990 w 2647519"/>
                                    <a:gd name="GluePoint123Y" fmla="*/ 2485072 h 2612594"/>
                                    <a:gd name="GluePoint124X" fmla="*/ 1687043 w 2647519"/>
                                    <a:gd name="GluePoint124Y" fmla="*/ 2472690 h 2612594"/>
                                    <a:gd name="GluePoint125X" fmla="*/ 1729905 w 2647519"/>
                                    <a:gd name="GluePoint125Y" fmla="*/ 2459355 h 2612594"/>
                                    <a:gd name="GluePoint126X" fmla="*/ 1763243 w 2647519"/>
                                    <a:gd name="GluePoint126Y" fmla="*/ 2453640 h 2612594"/>
                                    <a:gd name="GluePoint127X" fmla="*/ 1740675 w 2647519"/>
                                    <a:gd name="GluePoint127Y" fmla="*/ 2467181 h 2612594"/>
                                    <a:gd name="GluePoint128X" fmla="*/ 1741335 w 2647519"/>
                                    <a:gd name="GluePoint128Y" fmla="*/ 2466975 h 2612594"/>
                                    <a:gd name="GluePoint129X" fmla="*/ 1765148 w 2647519"/>
                                    <a:gd name="GluePoint129Y" fmla="*/ 2452687 h 2612594"/>
                                    <a:gd name="GluePoint130X" fmla="*/ 1778483 w 2647519"/>
                                    <a:gd name="GluePoint130Y" fmla="*/ 2447925 h 2612594"/>
                                    <a:gd name="GluePoint131X" fmla="*/ 1779371 w 2647519"/>
                                    <a:gd name="GluePoint131Y" fmla="*/ 2447679 h 2612594"/>
                                    <a:gd name="GluePoint132X" fmla="*/ 1785150 w 2647519"/>
                                    <a:gd name="GluePoint132Y" fmla="*/ 2441257 h 2612594"/>
                                    <a:gd name="GluePoint133X" fmla="*/ 1816583 w 2647519"/>
                                    <a:gd name="GluePoint133Y" fmla="*/ 2429827 h 2612594"/>
                                    <a:gd name="GluePoint134X" fmla="*/ 1847063 w 2647519"/>
                                    <a:gd name="GluePoint134Y" fmla="*/ 2417445 h 2612594"/>
                                    <a:gd name="GluePoint135X" fmla="*/ 1868018 w 2647519"/>
                                    <a:gd name="GluePoint135Y" fmla="*/ 2405062 h 2612594"/>
                                    <a:gd name="GluePoint136X" fmla="*/ 1895640 w 2647519"/>
                                    <a:gd name="GluePoint136Y" fmla="*/ 2390775 h 2612594"/>
                                    <a:gd name="GluePoint137X" fmla="*/ 1918500 w 2647519"/>
                                    <a:gd name="GluePoint137Y" fmla="*/ 2381250 h 2612594"/>
                                    <a:gd name="GluePoint138X" fmla="*/ 1934176 w 2647519"/>
                                    <a:gd name="GluePoint138Y" fmla="*/ 2374435 h 2612594"/>
                                    <a:gd name="GluePoint139X" fmla="*/ 1942313 w 2647519"/>
                                    <a:gd name="GluePoint139Y" fmla="*/ 2368867 h 2612594"/>
                                    <a:gd name="GluePoint140X" fmla="*/ 1982318 w 2647519"/>
                                    <a:gd name="GluePoint140Y" fmla="*/ 2345055 h 2612594"/>
                                    <a:gd name="GluePoint141X" fmla="*/ 2038515 w 2647519"/>
                                    <a:gd name="GluePoint141Y" fmla="*/ 2314575 h 2612594"/>
                                    <a:gd name="GluePoint142X" fmla="*/ 460060 w 2647519"/>
                                    <a:gd name="GluePoint142Y" fmla="*/ 2262062 h 2612594"/>
                                    <a:gd name="GluePoint143X" fmla="*/ 463676 w 2647519"/>
                                    <a:gd name="GluePoint143Y" fmla="*/ 2265164 h 2612594"/>
                                    <a:gd name="GluePoint144X" fmla="*/ 464910 w 2647519"/>
                                    <a:gd name="GluePoint144Y" fmla="*/ 2265793 h 2612594"/>
                                    <a:gd name="GluePoint145X" fmla="*/ 2099801 w 2647519"/>
                                    <a:gd name="GluePoint145Y" fmla="*/ 2237197 h 2612594"/>
                                    <a:gd name="GluePoint146X" fmla="*/ 2099475 w 2647519"/>
                                    <a:gd name="GluePoint146Y" fmla="*/ 2237422 h 2612594"/>
                                    <a:gd name="GluePoint147X" fmla="*/ 2099475 w 2647519"/>
                                    <a:gd name="GluePoint147Y" fmla="*/ 2237694 h 2612594"/>
                                    <a:gd name="GluePoint148X" fmla="*/ 2100989 w 2647519"/>
                                    <a:gd name="GluePoint148Y" fmla="*/ 2237910 h 2612594"/>
                                    <a:gd name="GluePoint149X" fmla="*/ 2101380 w 2647519"/>
                                    <a:gd name="GluePoint149Y" fmla="*/ 2237422 h 2612594"/>
                                    <a:gd name="GluePoint150X" fmla="*/ 2120379 w 2647519"/>
                                    <a:gd name="GluePoint150Y" fmla="*/ 2222979 h 2612594"/>
                                    <a:gd name="GluePoint151X" fmla="*/ 2114756 w 2647519"/>
                                    <a:gd name="GluePoint151Y" fmla="*/ 2226864 h 2612594"/>
                                    <a:gd name="GluePoint152X" fmla="*/ 2113762 w 2647519"/>
                                    <a:gd name="GluePoint152Y" fmla="*/ 2227897 h 2612594"/>
                                    <a:gd name="GluePoint153X" fmla="*/ 2117618 w 2647519"/>
                                    <a:gd name="GluePoint153Y" fmla="*/ 2225429 h 2612594"/>
                                    <a:gd name="GluePoint154X" fmla="*/ 382287 w 2647519"/>
                                    <a:gd name="GluePoint154Y" fmla="*/ 2175002 h 2612594"/>
                                    <a:gd name="GluePoint155X" fmla="*/ 418259 w 2647519"/>
                                    <a:gd name="GluePoint155Y" fmla="*/ 2217355 h 2612594"/>
                                    <a:gd name="GluePoint156X" fmla="*/ 389737 w 2647519"/>
                                    <a:gd name="GluePoint156Y" fmla="*/ 2183129 h 2612594"/>
                                    <a:gd name="GluePoint157X" fmla="*/ 2187820 w 2647519"/>
                                    <a:gd name="GluePoint157Y" fmla="*/ 2174974 h 2612594"/>
                                    <a:gd name="GluePoint158X" fmla="*/ 2187735 w 2647519"/>
                                    <a:gd name="GluePoint158Y" fmla="*/ 2175004 h 2612594"/>
                                    <a:gd name="GluePoint159X" fmla="*/ 2187105 w 2647519"/>
                                    <a:gd name="GluePoint159Y" fmla="*/ 2179320 h 2612594"/>
                                    <a:gd name="GluePoint160X" fmla="*/ 2171865 w 2647519"/>
                                    <a:gd name="GluePoint160Y" fmla="*/ 2196465 h 2612594"/>
                                    <a:gd name="GluePoint161X" fmla="*/ 2153767 w 2647519"/>
                                    <a:gd name="GluePoint161Y" fmla="*/ 2216467 h 2612594"/>
                                    <a:gd name="GluePoint162X" fmla="*/ 2154858 w 2647519"/>
                                    <a:gd name="GluePoint162Y" fmla="*/ 2216215 h 2612594"/>
                                    <a:gd name="GluePoint163X" fmla="*/ 2171865 w 2647519"/>
                                    <a:gd name="GluePoint163Y" fmla="*/ 2197417 h 2612594"/>
                                    <a:gd name="GluePoint164X" fmla="*/ 2187105 w 2647519"/>
                                    <a:gd name="GluePoint164Y" fmla="*/ 2180272 h 2612594"/>
                                    <a:gd name="GluePoint165X" fmla="*/ 2187820 w 2647519"/>
                                    <a:gd name="GluePoint165Y" fmla="*/ 2174974 h 2612594"/>
                                    <a:gd name="GluePoint166X" fmla="*/ 475386 w 2647519"/>
                                    <a:gd name="GluePoint166Y" fmla="*/ 2153526 h 2612594"/>
                                    <a:gd name="GluePoint167X" fmla="*/ 477272 w 2647519"/>
                                    <a:gd name="GluePoint167Y" fmla="*/ 2155821 h 2612594"/>
                                    <a:gd name="GluePoint168X" fmla="*/ 477367 w 2647519"/>
                                    <a:gd name="GluePoint168Y" fmla="*/ 2155507 h 2612594"/>
                                    <a:gd name="GluePoint169X" fmla="*/ 334493 w 2647519"/>
                                    <a:gd name="GluePoint169Y" fmla="*/ 2131694 h 2612594"/>
                                    <a:gd name="GluePoint170X" fmla="*/ 359258 w 2647519"/>
                                    <a:gd name="GluePoint170Y" fmla="*/ 2147887 h 2612594"/>
                                    <a:gd name="GluePoint171X" fmla="*/ 360474 w 2647519"/>
                                    <a:gd name="GluePoint171Y" fmla="*/ 2149319 h 2612594"/>
                                    <a:gd name="GluePoint172X" fmla="*/ 371759 w 2647519"/>
                                    <a:gd name="GluePoint172Y" fmla="*/ 2151816 h 2612594"/>
                                    <a:gd name="GluePoint173X" fmla="*/ 397357 w 2647519"/>
                                    <a:gd name="GluePoint173Y" fmla="*/ 2175509 h 2612594"/>
                                    <a:gd name="GluePoint174X" fmla="*/ 432600 w 2647519"/>
                                    <a:gd name="GluePoint174Y" fmla="*/ 2204084 h 2612594"/>
                                    <a:gd name="GluePoint175X" fmla="*/ 447840 w 2647519"/>
                                    <a:gd name="GluePoint175Y" fmla="*/ 2225039 h 2612594"/>
                                    <a:gd name="GluePoint176X" fmla="*/ 456412 w 2647519"/>
                                    <a:gd name="GluePoint176Y" fmla="*/ 2235517 h 2612594"/>
                                    <a:gd name="GluePoint177X" fmla="*/ 492607 w 2647519"/>
                                    <a:gd name="GluePoint177Y" fmla="*/ 2265997 h 2612594"/>
                                    <a:gd name="GluePoint178X" fmla="*/ 482130 w 2647519"/>
                                    <a:gd name="GluePoint178Y" fmla="*/ 2274569 h 2612594"/>
                                    <a:gd name="GluePoint179X" fmla="*/ 448422 w 2647519"/>
                                    <a:gd name="GluePoint179Y" fmla="*/ 2237115 h 2612594"/>
                                    <a:gd name="GluePoint180X" fmla="*/ 446888 w 2647519"/>
                                    <a:gd name="GluePoint180Y" fmla="*/ 2237422 h 2612594"/>
                                    <a:gd name="GluePoint181X" fmla="*/ 446888 w 2647519"/>
                                    <a:gd name="GluePoint181Y" fmla="*/ 2237422 h 2612594"/>
                                    <a:gd name="GluePoint182X" fmla="*/ 478787 w 2647519"/>
                                    <a:gd name="GluePoint182Y" fmla="*/ 2272865 h 2612594"/>
                                    <a:gd name="GluePoint183X" fmla="*/ 482130 w 2647519"/>
                                    <a:gd name="GluePoint183Y" fmla="*/ 2274569 h 2612594"/>
                                    <a:gd name="GluePoint184X" fmla="*/ 492608 w 2647519"/>
                                    <a:gd name="GluePoint184Y" fmla="*/ 2265997 h 2612594"/>
                                    <a:gd name="GluePoint185X" fmla="*/ 583095 w 2647519"/>
                                    <a:gd name="GluePoint185Y" fmla="*/ 2337434 h 2612594"/>
                                    <a:gd name="GluePoint186X" fmla="*/ 564998 w 2647519"/>
                                    <a:gd name="GluePoint186Y" fmla="*/ 2343149 h 2612594"/>
                                    <a:gd name="GluePoint187X" fmla="*/ 571665 w 2647519"/>
                                    <a:gd name="GluePoint187Y" fmla="*/ 2347912 h 2612594"/>
                                    <a:gd name="GluePoint188X" fmla="*/ 544995 w 2647519"/>
                                    <a:gd name="GluePoint188Y" fmla="*/ 2348864 h 2612594"/>
                                    <a:gd name="GluePoint189X" fmla="*/ 527850 w 2647519"/>
                                    <a:gd name="GluePoint189Y" fmla="*/ 2337434 h 2612594"/>
                                    <a:gd name="GluePoint190X" fmla="*/ 511658 w 2647519"/>
                                    <a:gd name="GluePoint190Y" fmla="*/ 2325052 h 2612594"/>
                                    <a:gd name="GluePoint191X" fmla="*/ 471653 w 2647519"/>
                                    <a:gd name="GluePoint191Y" fmla="*/ 2291714 h 2612594"/>
                                    <a:gd name="GluePoint192X" fmla="*/ 434505 w 2647519"/>
                                    <a:gd name="GluePoint192Y" fmla="*/ 2258377 h 2612594"/>
                                    <a:gd name="GluePoint193X" fmla="*/ 400215 w 2647519"/>
                                    <a:gd name="GluePoint193Y" fmla="*/ 2225039 h 2612594"/>
                                    <a:gd name="GluePoint194X" fmla="*/ 384023 w 2647519"/>
                                    <a:gd name="GluePoint194Y" fmla="*/ 2208847 h 2612594"/>
                                    <a:gd name="GluePoint195X" fmla="*/ 368783 w 2647519"/>
                                    <a:gd name="GluePoint195Y" fmla="*/ 2191702 h 2612594"/>
                                    <a:gd name="GluePoint196X" fmla="*/ 374498 w 2647519"/>
                                    <a:gd name="GluePoint196Y" fmla="*/ 2184082 h 2612594"/>
                                    <a:gd name="GluePoint197X" fmla="*/ 393548 w 2647519"/>
                                    <a:gd name="GluePoint197Y" fmla="*/ 2201227 h 2612594"/>
                                    <a:gd name="GluePoint198X" fmla="*/ 414503 w 2647519"/>
                                    <a:gd name="GluePoint198Y" fmla="*/ 2217419 h 2612594"/>
                                    <a:gd name="GluePoint199X" fmla="*/ 440220 w 2647519"/>
                                    <a:gd name="GluePoint199Y" fmla="*/ 2245042 h 2612594"/>
                                    <a:gd name="GluePoint200X" fmla="*/ 442406 w 2647519"/>
                                    <a:gd name="GluePoint200Y" fmla="*/ 2246917 h 2612594"/>
                                    <a:gd name="GluePoint201X" fmla="*/ 414503 w 2647519"/>
                                    <a:gd name="GluePoint201Y" fmla="*/ 2217419 h 2612594"/>
                                    <a:gd name="GluePoint202X" fmla="*/ 394500 w 2647519"/>
                                    <a:gd name="GluePoint202Y" fmla="*/ 2201227 h 2612594"/>
                                    <a:gd name="GluePoint203X" fmla="*/ 375450 w 2647519"/>
                                    <a:gd name="GluePoint203Y" fmla="*/ 2184082 h 2612594"/>
                                    <a:gd name="GluePoint204X" fmla="*/ 354495 w 2647519"/>
                                    <a:gd name="GluePoint204Y" fmla="*/ 2158364 h 2612594"/>
                                    <a:gd name="GluePoint205X" fmla="*/ 334493 w 2647519"/>
                                    <a:gd name="GluePoint205Y" fmla="*/ 2131694 h 2612594"/>
                                    <a:gd name="GluePoint206X" fmla="*/ 2432850 w 2647519"/>
                                    <a:gd name="GluePoint206Y" fmla="*/ 1980247 h 2612594"/>
                                    <a:gd name="GluePoint207X" fmla="*/ 2432367 w 2647519"/>
                                    <a:gd name="GluePoint207Y" fmla="*/ 1980454 h 2612594"/>
                                    <a:gd name="GluePoint208X" fmla="*/ 2421963 w 2647519"/>
                                    <a:gd name="GluePoint208Y" fmla="*/ 2005422 h 2612594"/>
                                    <a:gd name="GluePoint209X" fmla="*/ 2422850 w 2647519"/>
                                    <a:gd name="GluePoint209Y" fmla="*/ 1860918 h 2612594"/>
                                    <a:gd name="GluePoint210X" fmla="*/ 2397608 w 2647519"/>
                                    <a:gd name="GluePoint210Y" fmla="*/ 1897379 h 2612594"/>
                                    <a:gd name="GluePoint211X" fmla="*/ 2385225 w 2647519"/>
                                    <a:gd name="GluePoint211Y" fmla="*/ 1920239 h 2612594"/>
                                    <a:gd name="GluePoint212X" fmla="*/ 2372843 w 2647519"/>
                                    <a:gd name="GluePoint212Y" fmla="*/ 1941194 h 2612594"/>
                                    <a:gd name="GluePoint213X" fmla="*/ 2343315 w 2647519"/>
                                    <a:gd name="GluePoint213Y" fmla="*/ 1980247 h 2612594"/>
                                    <a:gd name="GluePoint214X" fmla="*/ 2317598 w 2647519"/>
                                    <a:gd name="GluePoint214Y" fmla="*/ 2019299 h 2612594"/>
                                    <a:gd name="GluePoint215X" fmla="*/ 2294738 w 2647519"/>
                                    <a:gd name="GluePoint215Y" fmla="*/ 2050732 h 2612594"/>
                                    <a:gd name="GluePoint216X" fmla="*/ 2292831 w 2647519"/>
                                    <a:gd name="GluePoint216Y" fmla="*/ 2051897 h 2612594"/>
                                    <a:gd name="GluePoint217X" fmla="*/ 2291271 w 2647519"/>
                                    <a:gd name="GluePoint217Y" fmla="*/ 2054208 h 2612594"/>
                                    <a:gd name="GluePoint218X" fmla="*/ 2293785 w 2647519"/>
                                    <a:gd name="GluePoint218Y" fmla="*/ 2052637 h 2612594"/>
                                    <a:gd name="GluePoint219X" fmla="*/ 2316645 w 2647519"/>
                                    <a:gd name="GluePoint219Y" fmla="*/ 2021205 h 2612594"/>
                                    <a:gd name="GluePoint220X" fmla="*/ 2342363 w 2647519"/>
                                    <a:gd name="GluePoint220Y" fmla="*/ 1982152 h 2612594"/>
                                    <a:gd name="GluePoint221X" fmla="*/ 2371890 w 2647519"/>
                                    <a:gd name="GluePoint221Y" fmla="*/ 1943100 h 2612594"/>
                                    <a:gd name="GluePoint222X" fmla="*/ 2384273 w 2647519"/>
                                    <a:gd name="GluePoint222Y" fmla="*/ 1922145 h 2612594"/>
                                    <a:gd name="GluePoint223X" fmla="*/ 2396655 w 2647519"/>
                                    <a:gd name="GluePoint223Y" fmla="*/ 1899285 h 2612594"/>
                                    <a:gd name="GluePoint224X" fmla="*/ 2422373 w 2647519"/>
                                    <a:gd name="GluePoint224Y" fmla="*/ 1862137 h 2612594"/>
                                    <a:gd name="GluePoint225X" fmla="*/ 2498930 w 2647519"/>
                                    <a:gd name="GluePoint225Y" fmla="*/ 1857612 h 2612594"/>
                                    <a:gd name="GluePoint226X" fmla="*/ 2490953 w 2647519"/>
                                    <a:gd name="GluePoint226Y" fmla="*/ 1875472 h 2612594"/>
                                    <a:gd name="GluePoint227X" fmla="*/ 2473808 w 2647519"/>
                                    <a:gd name="GluePoint227Y" fmla="*/ 1909762 h 2612594"/>
                                    <a:gd name="GluePoint228X" fmla="*/ 2490953 w 2647519"/>
                                    <a:gd name="GluePoint228Y" fmla="*/ 1875472 h 2612594"/>
                                    <a:gd name="GluePoint229X" fmla="*/ 2498930 w 2647519"/>
                                    <a:gd name="GluePoint229Y" fmla="*/ 1857612 h 2612594"/>
                                    <a:gd name="GluePoint230X" fmla="*/ 2521433 w 2647519"/>
                                    <a:gd name="GluePoint230Y" fmla="*/ 1847850 h 2612594"/>
                                    <a:gd name="GluePoint231X" fmla="*/ 2509050 w 2647519"/>
                                    <a:gd name="GluePoint231Y" fmla="*/ 1884997 h 2612594"/>
                                    <a:gd name="GluePoint232X" fmla="*/ 2487143 w 2647519"/>
                                    <a:gd name="GluePoint232Y" fmla="*/ 1925002 h 2612594"/>
                                    <a:gd name="GluePoint233X" fmla="*/ 2465235 w 2647519"/>
                                    <a:gd name="GluePoint233Y" fmla="*/ 1965960 h 2612594"/>
                                    <a:gd name="GluePoint234X" fmla="*/ 2445233 w 2647519"/>
                                    <a:gd name="GluePoint234Y" fmla="*/ 1991677 h 2612594"/>
                                    <a:gd name="GluePoint235X" fmla="*/ 2458568 w 2647519"/>
                                    <a:gd name="GluePoint235Y" fmla="*/ 1965007 h 2612594"/>
                                    <a:gd name="GluePoint236X" fmla="*/ 2469998 w 2647519"/>
                                    <a:gd name="GluePoint236Y" fmla="*/ 1938337 h 2612594"/>
                                    <a:gd name="GluePoint237X" fmla="*/ 2478570 w 2647519"/>
                                    <a:gd name="GluePoint237Y" fmla="*/ 1924050 h 2612594"/>
                                    <a:gd name="GluePoint238X" fmla="*/ 2490000 w 2647519"/>
                                    <a:gd name="GluePoint238Y" fmla="*/ 1905000 h 2612594"/>
                                    <a:gd name="GluePoint239X" fmla="*/ 2500478 w 2647519"/>
                                    <a:gd name="GluePoint239Y" fmla="*/ 1885950 h 2612594"/>
                                    <a:gd name="GluePoint240X" fmla="*/ 2521433 w 2647519"/>
                                    <a:gd name="GluePoint240Y" fmla="*/ 1847850 h 2612594"/>
                                    <a:gd name="GluePoint241X" fmla="*/ 2459780 w 2647519"/>
                                    <a:gd name="GluePoint241Y" fmla="*/ 1766202 h 2612594"/>
                                    <a:gd name="GluePoint242X" fmla="*/ 2436660 w 2647519"/>
                                    <a:gd name="GluePoint242Y" fmla="*/ 1806892 h 2612594"/>
                                    <a:gd name="GluePoint243X" fmla="*/ 2436235 w 2647519"/>
                                    <a:gd name="GluePoint243Y" fmla="*/ 1807870 h 2612594"/>
                                    <a:gd name="GluePoint244X" fmla="*/ 2459520 w 2647519"/>
                                    <a:gd name="GluePoint244Y" fmla="*/ 1766887 h 2612594"/>
                                    <a:gd name="GluePoint245X" fmla="*/ 2472460 w 2647519"/>
                                    <a:gd name="GluePoint245Y" fmla="*/ 1674043 h 2612594"/>
                                    <a:gd name="GluePoint246X" fmla="*/ 2444672 w 2647519"/>
                                    <a:gd name="GluePoint246Y" fmla="*/ 1749965 h 2612594"/>
                                    <a:gd name="GluePoint247X" fmla="*/ 2386218 w 2647519"/>
                                    <a:gd name="GluePoint247Y" fmla="*/ 1869449 h 2612594"/>
                                    <a:gd name="GluePoint248X" fmla="*/ 2377659 w 2647519"/>
                                    <a:gd name="GluePoint248Y" fmla="*/ 1882980 h 2612594"/>
                                    <a:gd name="GluePoint249X" fmla="*/ 2377605 w 2647519"/>
                                    <a:gd name="GluePoint249Y" fmla="*/ 1883092 h 2612594"/>
                                    <a:gd name="GluePoint250X" fmla="*/ 2357602 w 2647519"/>
                                    <a:gd name="GluePoint250Y" fmla="*/ 1917382 h 2612594"/>
                                    <a:gd name="GluePoint251X" fmla="*/ 2337600 w 2647519"/>
                                    <a:gd name="GluePoint251Y" fmla="*/ 1954530 h 2612594"/>
                                    <a:gd name="GluePoint252X" fmla="*/ 2314740 w 2647519"/>
                                    <a:gd name="GluePoint252Y" fmla="*/ 1983105 h 2612594"/>
                                    <a:gd name="GluePoint253X" fmla="*/ 2295690 w 2647519"/>
                                    <a:gd name="GluePoint253Y" fmla="*/ 2015490 h 2612594"/>
                                    <a:gd name="GluePoint254X" fmla="*/ 2183295 w 2647519"/>
                                    <a:gd name="GluePoint254Y" fmla="*/ 2142172 h 2612594"/>
                                    <a:gd name="GluePoint255X" fmla="*/ 2146147 w 2647519"/>
                                    <a:gd name="GluePoint255Y" fmla="*/ 2173605 h 2612594"/>
                                    <a:gd name="GluePoint256X" fmla="*/ 2142583 w 2647519"/>
                                    <a:gd name="GluePoint256Y" fmla="*/ 2176314 h 2612594"/>
                                    <a:gd name="GluePoint257X" fmla="*/ 2141045 w 2647519"/>
                                    <a:gd name="GluePoint257Y" fmla="*/ 2177871 h 2612594"/>
                                    <a:gd name="GluePoint258X" fmla="*/ 2125512 w 2647519"/>
                                    <a:gd name="GluePoint258Y" fmla="*/ 2190534 h 2612594"/>
                                    <a:gd name="GluePoint259X" fmla="*/ 2112810 w 2647519"/>
                                    <a:gd name="GluePoint259Y" fmla="*/ 2205037 h 2612594"/>
                                    <a:gd name="GluePoint260X" fmla="*/ 2066137 w 2647519"/>
                                    <a:gd name="GluePoint260Y" fmla="*/ 2240280 h 2612594"/>
                                    <a:gd name="GluePoint261X" fmla="*/ 2058824 w 2647519"/>
                                    <a:gd name="GluePoint261Y" fmla="*/ 2244899 h 2612594"/>
                                    <a:gd name="GluePoint262X" fmla="*/ 2038960 w 2647519"/>
                                    <a:gd name="GluePoint262Y" fmla="*/ 2261093 h 2612594"/>
                                    <a:gd name="GluePoint263X" fmla="*/ 2036091 w 2647519"/>
                                    <a:gd name="GluePoint263Y" fmla="*/ 2262956 h 2612594"/>
                                    <a:gd name="GluePoint264X" fmla="*/ 2031847 w 2647519"/>
                                    <a:gd name="GluePoint264Y" fmla="*/ 2266950 h 2612594"/>
                                    <a:gd name="GluePoint265X" fmla="*/ 1994700 w 2647519"/>
                                    <a:gd name="GluePoint265Y" fmla="*/ 2291715 h 2612594"/>
                                    <a:gd name="GluePoint266X" fmla="*/ 1957552 w 2647519"/>
                                    <a:gd name="GluePoint266Y" fmla="*/ 2314575 h 2612594"/>
                                    <a:gd name="GluePoint267X" fmla="*/ 1953301 w 2647519"/>
                                    <a:gd name="GluePoint267Y" fmla="*/ 2316730 h 2612594"/>
                                    <a:gd name="GluePoint268X" fmla="*/ 1928148 w 2647519"/>
                                    <a:gd name="GluePoint268Y" fmla="*/ 2333067 h 2612594"/>
                                    <a:gd name="GluePoint269X" fmla="*/ 1920350 w 2647519"/>
                                    <a:gd name="GluePoint269Y" fmla="*/ 2337000 h 2612594"/>
                                    <a:gd name="GluePoint270X" fmla="*/ 1912785 w 2647519"/>
                                    <a:gd name="GluePoint270Y" fmla="*/ 2342197 h 2612594"/>
                                    <a:gd name="GluePoint271X" fmla="*/ 1887067 w 2647519"/>
                                    <a:gd name="GluePoint271Y" fmla="*/ 2356485 h 2612594"/>
                                    <a:gd name="GluePoint272X" fmla="*/ 1863039 w 2647519"/>
                                    <a:gd name="GluePoint272Y" fmla="*/ 2365908 h 2612594"/>
                                    <a:gd name="GluePoint273X" fmla="*/ 1809482 w 2647519"/>
                                    <a:gd name="GluePoint273Y" fmla="*/ 2392922 h 2612594"/>
                                    <a:gd name="GluePoint274X" fmla="*/ 1683836 w 2647519"/>
                                    <a:gd name="GluePoint274Y" fmla="*/ 2439784 h 2612594"/>
                                    <a:gd name="GluePoint275X" fmla="*/ 1596280 w 2647519"/>
                                    <a:gd name="GluePoint275Y" fmla="*/ 2462297 h 2612594"/>
                                    <a:gd name="GluePoint276X" fmla="*/ 1667040 w 2647519"/>
                                    <a:gd name="GluePoint276Y" fmla="*/ 2448877 h 2612594"/>
                                    <a:gd name="GluePoint277X" fmla="*/ 1680375 w 2647519"/>
                                    <a:gd name="GluePoint277Y" fmla="*/ 2446019 h 2612594"/>
                                    <a:gd name="GluePoint278X" fmla="*/ 1723237 w 2647519"/>
                                    <a:gd name="GluePoint278Y" fmla="*/ 2430779 h 2612594"/>
                                    <a:gd name="GluePoint279X" fmla="*/ 1749907 w 2647519"/>
                                    <a:gd name="GluePoint279Y" fmla="*/ 2422207 h 2612594"/>
                                    <a:gd name="GluePoint280X" fmla="*/ 1792770 w 2647519"/>
                                    <a:gd name="GluePoint280Y" fmla="*/ 2400299 h 2612594"/>
                                    <a:gd name="GluePoint281X" fmla="*/ 1841347 w 2647519"/>
                                    <a:gd name="GluePoint281Y" fmla="*/ 2383154 h 2612594"/>
                                    <a:gd name="GluePoint282X" fmla="*/ 1872470 w 2647519"/>
                                    <a:gd name="GluePoint282Y" fmla="*/ 2370949 h 2612594"/>
                                    <a:gd name="GluePoint283X" fmla="*/ 1886115 w 2647519"/>
                                    <a:gd name="GluePoint283Y" fmla="*/ 2363152 h 2612594"/>
                                    <a:gd name="GluePoint284X" fmla="*/ 1898496 w 2647519"/>
                                    <a:gd name="GluePoint284Y" fmla="*/ 2359343 h 2612594"/>
                                    <a:gd name="GluePoint285X" fmla="*/ 1915642 w 2647519"/>
                                    <a:gd name="GluePoint285Y" fmla="*/ 2349817 h 2612594"/>
                                    <a:gd name="GluePoint286X" fmla="*/ 1920147 w 2647519"/>
                                    <a:gd name="GluePoint286Y" fmla="*/ 2346686 h 2612594"/>
                                    <a:gd name="GluePoint287X" fmla="*/ 1931835 w 2647519"/>
                                    <a:gd name="GluePoint287Y" fmla="*/ 2335530 h 2612594"/>
                                    <a:gd name="GluePoint288X" fmla="*/ 1957552 w 2647519"/>
                                    <a:gd name="GluePoint288Y" fmla="*/ 2320290 h 2612594"/>
                                    <a:gd name="GluePoint289X" fmla="*/ 1986810 w 2647519"/>
                                    <a:gd name="GluePoint289Y" fmla="*/ 2305948 h 2612594"/>
                                    <a:gd name="GluePoint290X" fmla="*/ 1997557 w 2647519"/>
                                    <a:gd name="GluePoint290Y" fmla="*/ 2299334 h 2612594"/>
                                    <a:gd name="GluePoint291X" fmla="*/ 2034705 w 2647519"/>
                                    <a:gd name="GluePoint291Y" fmla="*/ 2274569 h 2612594"/>
                                    <a:gd name="GluePoint292X" fmla="*/ 2050897 w 2647519"/>
                                    <a:gd name="GluePoint292Y" fmla="*/ 2259329 h 2612594"/>
                                    <a:gd name="GluePoint293X" fmla="*/ 2068995 w 2647519"/>
                                    <a:gd name="GluePoint293Y" fmla="*/ 2247899 h 2612594"/>
                                    <a:gd name="GluePoint294X" fmla="*/ 2115667 w 2647519"/>
                                    <a:gd name="GluePoint294Y" fmla="*/ 2212657 h 2612594"/>
                                    <a:gd name="GluePoint295X" fmla="*/ 2149005 w 2647519"/>
                                    <a:gd name="GluePoint295Y" fmla="*/ 2181224 h 2612594"/>
                                    <a:gd name="GluePoint296X" fmla="*/ 2186152 w 2647519"/>
                                    <a:gd name="GluePoint296Y" fmla="*/ 2149792 h 2612594"/>
                                    <a:gd name="GluePoint297X" fmla="*/ 2298547 w 2647519"/>
                                    <a:gd name="GluePoint297Y" fmla="*/ 2023109 h 2612594"/>
                                    <a:gd name="GluePoint298X" fmla="*/ 2314015 w 2647519"/>
                                    <a:gd name="GluePoint298Y" fmla="*/ 1996814 h 2612594"/>
                                    <a:gd name="GluePoint299X" fmla="*/ 2314740 w 2647519"/>
                                    <a:gd name="GluePoint299Y" fmla="*/ 1994534 h 2612594"/>
                                    <a:gd name="GluePoint300X" fmla="*/ 2339505 w 2647519"/>
                                    <a:gd name="GluePoint300Y" fmla="*/ 1956434 h 2612594"/>
                                    <a:gd name="GluePoint301X" fmla="*/ 2347125 w 2647519"/>
                                    <a:gd name="GluePoint301Y" fmla="*/ 1945004 h 2612594"/>
                                    <a:gd name="GluePoint302X" fmla="*/ 2357257 w 2647519"/>
                                    <a:gd name="GluePoint302Y" fmla="*/ 1930951 h 2612594"/>
                                    <a:gd name="GluePoint303X" fmla="*/ 2360460 w 2647519"/>
                                    <a:gd name="GluePoint303Y" fmla="*/ 1925002 h 2612594"/>
                                    <a:gd name="GluePoint304X" fmla="*/ 2380462 w 2647519"/>
                                    <a:gd name="GluePoint304Y" fmla="*/ 1890712 h 2612594"/>
                                    <a:gd name="GluePoint305X" fmla="*/ 2419515 w 2647519"/>
                                    <a:gd name="GluePoint305Y" fmla="*/ 1809749 h 2612594"/>
                                    <a:gd name="GluePoint306X" fmla="*/ 2457615 w 2647519"/>
                                    <a:gd name="GluePoint306Y" fmla="*/ 1723072 h 2612594"/>
                                    <a:gd name="GluePoint307X" fmla="*/ 2468807 w 2647519"/>
                                    <a:gd name="GluePoint307Y" fmla="*/ 1687829 h 2612594"/>
                                    <a:gd name="GluePoint308X" fmla="*/ 2576677 w 2647519"/>
                                    <a:gd name="GluePoint308Y" fmla="*/ 1589722 h 2612594"/>
                                    <a:gd name="GluePoint309X" fmla="*/ 2573820 w 2647519"/>
                                    <a:gd name="GluePoint309Y" fmla="*/ 1591627 h 2612594"/>
                                    <a:gd name="GluePoint310X" fmla="*/ 2573820 w 2647519"/>
                                    <a:gd name="GluePoint310Y" fmla="*/ 1591627 h 2612594"/>
                                    <a:gd name="GluePoint311X" fmla="*/ 2585674 w 2647519"/>
                                    <a:gd name="GluePoint311Y" fmla="*/ 1533271 h 2612594"/>
                                    <a:gd name="GluePoint312X" fmla="*/ 2585332 w 2647519"/>
                                    <a:gd name="GluePoint312Y" fmla="*/ 1534956 h 2612594"/>
                                    <a:gd name="GluePoint313X" fmla="*/ 2588107 w 2647519"/>
                                    <a:gd name="GluePoint313Y" fmla="*/ 1538287 h 2612594"/>
                                    <a:gd name="GluePoint314X" fmla="*/ 2596680 w 2647519"/>
                                    <a:gd name="GluePoint314Y" fmla="*/ 1547812 h 2612594"/>
                                    <a:gd name="GluePoint315X" fmla="*/ 2602395 w 2647519"/>
                                    <a:gd name="GluePoint315Y" fmla="*/ 1544002 h 2612594"/>
                                    <a:gd name="GluePoint316X" fmla="*/ 2602539 w 2647519"/>
                                    <a:gd name="GluePoint316Y" fmla="*/ 1543271 h 2612594"/>
                                    <a:gd name="GluePoint317X" fmla="*/ 2598585 w 2647519"/>
                                    <a:gd name="GluePoint317Y" fmla="*/ 1545907 h 2612594"/>
                                    <a:gd name="GluePoint318X" fmla="*/ 2589060 w 2647519"/>
                                    <a:gd name="GluePoint318Y" fmla="*/ 1537334 h 2612594"/>
                                    <a:gd name="GluePoint319X" fmla="*/ 2577184 w 2647519"/>
                                    <a:gd name="GluePoint319Y" fmla="*/ 1425070 h 2612594"/>
                                    <a:gd name="GluePoint320X" fmla="*/ 2576519 w 2647519"/>
                                    <a:gd name="GluePoint320Y" fmla="*/ 1425107 h 2612594"/>
                                    <a:gd name="GluePoint321X" fmla="*/ 2575314 w 2647519"/>
                                    <a:gd name="GluePoint321Y" fmla="*/ 1425174 h 2612594"/>
                                    <a:gd name="GluePoint322X" fmla="*/ 2575725 w 2647519"/>
                                    <a:gd name="GluePoint322Y" fmla="*/ 1429702 h 2612594"/>
                                    <a:gd name="GluePoint323X" fmla="*/ 2574773 w 2647519"/>
                                    <a:gd name="GluePoint323Y" fmla="*/ 1453515 h 2612594"/>
                                    <a:gd name="GluePoint324X" fmla="*/ 2570963 w 2647519"/>
                                    <a:gd name="GluePoint324Y" fmla="*/ 1467802 h 2612594"/>
                                    <a:gd name="GluePoint325X" fmla="*/ 2548103 w 2647519"/>
                                    <a:gd name="GluePoint325Y" fmla="*/ 1503997 h 2612594"/>
                                    <a:gd name="GluePoint326X" fmla="*/ 2542388 w 2647519"/>
                                    <a:gd name="GluePoint326Y" fmla="*/ 1535430 h 2612594"/>
                                    <a:gd name="GluePoint327X" fmla="*/ 2536673 w 2647519"/>
                                    <a:gd name="GluePoint327Y" fmla="*/ 1545907 h 2612594"/>
                                    <a:gd name="GluePoint328X" fmla="*/ 2527148 w 2647519"/>
                                    <a:gd name="GluePoint328Y" fmla="*/ 1591627 h 2612594"/>
                                    <a:gd name="GluePoint329X" fmla="*/ 2516670 w 2647519"/>
                                    <a:gd name="GluePoint329Y" fmla="*/ 1627822 h 2612594"/>
                                    <a:gd name="GluePoint330X" fmla="*/ 2505240 w 2647519"/>
                                    <a:gd name="GluePoint330Y" fmla="*/ 1663065 h 2612594"/>
                                    <a:gd name="GluePoint331X" fmla="*/ 2498573 w 2647519"/>
                                    <a:gd name="GluePoint331Y" fmla="*/ 1690687 h 2612594"/>
                                    <a:gd name="GluePoint332X" fmla="*/ 2490953 w 2647519"/>
                                    <a:gd name="GluePoint332Y" fmla="*/ 1719262 h 2612594"/>
                                    <a:gd name="GluePoint333X" fmla="*/ 2497030 w 2647519"/>
                                    <a:gd name="GluePoint333Y" fmla="*/ 1709809 h 2612594"/>
                                    <a:gd name="GluePoint334X" fmla="*/ 2502383 w 2647519"/>
                                    <a:gd name="GluePoint334Y" fmla="*/ 1689734 h 2612594"/>
                                    <a:gd name="GluePoint335X" fmla="*/ 2507145 w 2647519"/>
                                    <a:gd name="GluePoint335Y" fmla="*/ 1661159 h 2612594"/>
                                    <a:gd name="GluePoint336X" fmla="*/ 2518575 w 2647519"/>
                                    <a:gd name="GluePoint336Y" fmla="*/ 1625917 h 2612594"/>
                                    <a:gd name="GluePoint337X" fmla="*/ 2529053 w 2647519"/>
                                    <a:gd name="GluePoint337Y" fmla="*/ 1589722 h 2612594"/>
                                    <a:gd name="GluePoint338X" fmla="*/ 2538578 w 2647519"/>
                                    <a:gd name="GluePoint338Y" fmla="*/ 1544002 h 2612594"/>
                                    <a:gd name="GluePoint339X" fmla="*/ 2544293 w 2647519"/>
                                    <a:gd name="GluePoint339Y" fmla="*/ 1533524 h 2612594"/>
                                    <a:gd name="GluePoint340X" fmla="*/ 2550008 w 2647519"/>
                                    <a:gd name="GluePoint340Y" fmla="*/ 1502092 h 2612594"/>
                                    <a:gd name="GluePoint341X" fmla="*/ 2572868 w 2647519"/>
                                    <a:gd name="GluePoint341Y" fmla="*/ 1465897 h 2612594"/>
                                    <a:gd name="GluePoint342X" fmla="*/ 2557628 w 2647519"/>
                                    <a:gd name="GluePoint342Y" fmla="*/ 1539239 h 2612594"/>
                                    <a:gd name="GluePoint343X" fmla="*/ 2546198 w 2647519"/>
                                    <a:gd name="GluePoint343Y" fmla="*/ 1600199 h 2612594"/>
                                    <a:gd name="GluePoint344X" fmla="*/ 2520480 w 2647519"/>
                                    <a:gd name="GluePoint344Y" fmla="*/ 1678304 h 2612594"/>
                                    <a:gd name="GluePoint345X" fmla="*/ 2515392 w 2647519"/>
                                    <a:gd name="GluePoint345Y" fmla="*/ 1686218 h 2612594"/>
                                    <a:gd name="GluePoint346X" fmla="*/ 2513217 w 2647519"/>
                                    <a:gd name="GluePoint346Y" fmla="*/ 1698069 h 2612594"/>
                                    <a:gd name="GluePoint347X" fmla="*/ 2506193 w 2647519"/>
                                    <a:gd name="GluePoint347Y" fmla="*/ 1718310 h 2612594"/>
                                    <a:gd name="GluePoint348X" fmla="*/ 2479523 w 2647519"/>
                                    <a:gd name="GluePoint348Y" fmla="*/ 1776412 h 2612594"/>
                                    <a:gd name="GluePoint349X" fmla="*/ 2467140 w 2647519"/>
                                    <a:gd name="GluePoint349Y" fmla="*/ 1806892 h 2612594"/>
                                    <a:gd name="GluePoint350X" fmla="*/ 2459520 w 2647519"/>
                                    <a:gd name="GluePoint350Y" fmla="*/ 1823085 h 2612594"/>
                                    <a:gd name="GluePoint351X" fmla="*/ 2449995 w 2647519"/>
                                    <a:gd name="GluePoint351Y" fmla="*/ 1840230 h 2612594"/>
                                    <a:gd name="GluePoint352X" fmla="*/ 2424278 w 2647519"/>
                                    <a:gd name="GluePoint352Y" fmla="*/ 1885950 h 2612594"/>
                                    <a:gd name="GluePoint353X" fmla="*/ 2396655 w 2647519"/>
                                    <a:gd name="GluePoint353Y" fmla="*/ 1930717 h 2612594"/>
                                    <a:gd name="GluePoint354X" fmla="*/ 2361413 w 2647519"/>
                                    <a:gd name="GluePoint354Y" fmla="*/ 1990725 h 2612594"/>
                                    <a:gd name="GluePoint355X" fmla="*/ 2322360 w 2647519"/>
                                    <a:gd name="GluePoint355Y" fmla="*/ 2049780 h 2612594"/>
                                    <a:gd name="GluePoint356X" fmla="*/ 2296643 w 2647519"/>
                                    <a:gd name="GluePoint356Y" fmla="*/ 2083117 h 2612594"/>
                                    <a:gd name="GluePoint357X" fmla="*/ 2269020 w 2647519"/>
                                    <a:gd name="GluePoint357Y" fmla="*/ 2115502 h 2612594"/>
                                    <a:gd name="GluePoint358X" fmla="*/ 2259495 w 2647519"/>
                                    <a:gd name="GluePoint358Y" fmla="*/ 2128837 h 2612594"/>
                                    <a:gd name="GluePoint359X" fmla="*/ 2249018 w 2647519"/>
                                    <a:gd name="GluePoint359Y" fmla="*/ 2142172 h 2612594"/>
                                    <a:gd name="GluePoint360X" fmla="*/ 2232825 w 2647519"/>
                                    <a:gd name="GluePoint360Y" fmla="*/ 2155507 h 2612594"/>
                                    <a:gd name="GluePoint361X" fmla="*/ 2206342 w 2647519"/>
                                    <a:gd name="GluePoint361Y" fmla="*/ 2184829 h 2612594"/>
                                    <a:gd name="GluePoint362X" fmla="*/ 2207107 w 2647519"/>
                                    <a:gd name="GluePoint362Y" fmla="*/ 2187892 h 2612594"/>
                                    <a:gd name="GluePoint363X" fmla="*/ 2179485 w 2647519"/>
                                    <a:gd name="GluePoint363Y" fmla="*/ 2216467 h 2612594"/>
                                    <a:gd name="GluePoint364X" fmla="*/ 2149957 w 2647519"/>
                                    <a:gd name="GluePoint364Y" fmla="*/ 2237422 h 2612594"/>
                                    <a:gd name="GluePoint365X" fmla="*/ 2126145 w 2647519"/>
                                    <a:gd name="GluePoint365Y" fmla="*/ 2256472 h 2612594"/>
                                    <a:gd name="GluePoint366X" fmla="*/ 2103587 w 2647519"/>
                                    <a:gd name="GluePoint366Y" fmla="*/ 2272957 h 2612594"/>
                                    <a:gd name="GluePoint367X" fmla="*/ 2107095 w 2647519"/>
                                    <a:gd name="GluePoint367Y" fmla="*/ 2272665 h 2612594"/>
                                    <a:gd name="GluePoint368X" fmla="*/ 2131860 w 2647519"/>
                                    <a:gd name="GluePoint368Y" fmla="*/ 2254567 h 2612594"/>
                                    <a:gd name="GluePoint369X" fmla="*/ 2155673 w 2647519"/>
                                    <a:gd name="GluePoint369Y" fmla="*/ 2235517 h 2612594"/>
                                    <a:gd name="GluePoint370X" fmla="*/ 2185200 w 2647519"/>
                                    <a:gd name="GluePoint370Y" fmla="*/ 2214562 h 2612594"/>
                                    <a:gd name="GluePoint371X" fmla="*/ 2212823 w 2647519"/>
                                    <a:gd name="GluePoint371Y" fmla="*/ 2185987 h 2612594"/>
                                    <a:gd name="GluePoint372X" fmla="*/ 2211870 w 2647519"/>
                                    <a:gd name="GluePoint372Y" fmla="*/ 2182177 h 2612594"/>
                                    <a:gd name="GluePoint373X" fmla="*/ 2238540 w 2647519"/>
                                    <a:gd name="GluePoint373Y" fmla="*/ 2152650 h 2612594"/>
                                    <a:gd name="GluePoint374X" fmla="*/ 2254733 w 2647519"/>
                                    <a:gd name="GluePoint374Y" fmla="*/ 2139315 h 2612594"/>
                                    <a:gd name="GluePoint375X" fmla="*/ 2265210 w 2647519"/>
                                    <a:gd name="GluePoint375Y" fmla="*/ 2125980 h 2612594"/>
                                    <a:gd name="GluePoint376X" fmla="*/ 2274735 w 2647519"/>
                                    <a:gd name="GluePoint376Y" fmla="*/ 2112645 h 2612594"/>
                                    <a:gd name="GluePoint377X" fmla="*/ 2302358 w 2647519"/>
                                    <a:gd name="GluePoint377Y" fmla="*/ 2080260 h 2612594"/>
                                    <a:gd name="GluePoint378X" fmla="*/ 2328075 w 2647519"/>
                                    <a:gd name="GluePoint378Y" fmla="*/ 2046922 h 2612594"/>
                                    <a:gd name="GluePoint379X" fmla="*/ 2367128 w 2647519"/>
                                    <a:gd name="GluePoint379Y" fmla="*/ 1987867 h 2612594"/>
                                    <a:gd name="GluePoint380X" fmla="*/ 2402370 w 2647519"/>
                                    <a:gd name="GluePoint380Y" fmla="*/ 1927860 h 2612594"/>
                                    <a:gd name="GluePoint381X" fmla="*/ 2429993 w 2647519"/>
                                    <a:gd name="GluePoint381Y" fmla="*/ 1883092 h 2612594"/>
                                    <a:gd name="GluePoint382X" fmla="*/ 2455710 w 2647519"/>
                                    <a:gd name="GluePoint382Y" fmla="*/ 1837372 h 2612594"/>
                                    <a:gd name="GluePoint383X" fmla="*/ 2465235 w 2647519"/>
                                    <a:gd name="GluePoint383Y" fmla="*/ 1820227 h 2612594"/>
                                    <a:gd name="GluePoint384X" fmla="*/ 2472855 w 2647519"/>
                                    <a:gd name="GluePoint384Y" fmla="*/ 1804035 h 2612594"/>
                                    <a:gd name="GluePoint385X" fmla="*/ 2485238 w 2647519"/>
                                    <a:gd name="GluePoint385Y" fmla="*/ 1773555 h 2612594"/>
                                    <a:gd name="GluePoint386X" fmla="*/ 2511908 w 2647519"/>
                                    <a:gd name="GluePoint386Y" fmla="*/ 1715452 h 2612594"/>
                                    <a:gd name="GluePoint387X" fmla="*/ 2522385 w 2647519"/>
                                    <a:gd name="GluePoint387Y" fmla="*/ 1676400 h 2612594"/>
                                    <a:gd name="GluePoint388X" fmla="*/ 2548103 w 2647519"/>
                                    <a:gd name="GluePoint388Y" fmla="*/ 1598295 h 2612594"/>
                                    <a:gd name="GluePoint389X" fmla="*/ 2559533 w 2647519"/>
                                    <a:gd name="GluePoint389Y" fmla="*/ 1537335 h 2612594"/>
                                    <a:gd name="GluePoint390X" fmla="*/ 2574773 w 2647519"/>
                                    <a:gd name="GluePoint390Y" fmla="*/ 1463992 h 2612594"/>
                                    <a:gd name="GluePoint391X" fmla="*/ 2578209 w 2647519"/>
                                    <a:gd name="GluePoint391Y" fmla="*/ 1451109 h 2612594"/>
                                    <a:gd name="GluePoint392X" fmla="*/ 2575725 w 2647519"/>
                                    <a:gd name="GluePoint392Y" fmla="*/ 1450657 h 2612594"/>
                                    <a:gd name="GluePoint393X" fmla="*/ 2576677 w 2647519"/>
                                    <a:gd name="GluePoint393Y" fmla="*/ 1426845 h 2612594"/>
                                    <a:gd name="GluePoint394X" fmla="*/ 2597632 w 2647519"/>
                                    <a:gd name="GluePoint394Y" fmla="*/ 1404937 h 2612594"/>
                                    <a:gd name="GluePoint395X" fmla="*/ 2586540 w 2647519"/>
                                    <a:gd name="GluePoint395Y" fmla="*/ 1451152 h 2612594"/>
                                    <a:gd name="GluePoint396X" fmla="*/ 2586541 w 2647519"/>
                                    <a:gd name="GluePoint396Y" fmla="*/ 1451152 h 2612594"/>
                                    <a:gd name="GluePoint397X" fmla="*/ 2597633 w 2647519"/>
                                    <a:gd name="GluePoint397Y" fmla="*/ 1404938 h 2612594"/>
                                    <a:gd name="GluePoint398X" fmla="*/ 2606205 w 2647519"/>
                                    <a:gd name="GluePoint398Y" fmla="*/ 1395412 h 2612594"/>
                                    <a:gd name="GluePoint399X" fmla="*/ 2600490 w 2647519"/>
                                    <a:gd name="GluePoint399Y" fmla="*/ 1407795 h 2612594"/>
                                    <a:gd name="GluePoint400X" fmla="*/ 2600490 w 2647519"/>
                                    <a:gd name="GluePoint400Y" fmla="*/ 1407795 h 2612594"/>
                                    <a:gd name="GluePoint401X" fmla="*/ 2599180 w 2647519"/>
                                    <a:gd name="GluePoint401Y" fmla="*/ 1433750 h 2612594"/>
                                    <a:gd name="GluePoint402X" fmla="*/ 2598585 w 2647519"/>
                                    <a:gd name="GluePoint402Y" fmla="*/ 1458277 h 2612594"/>
                                    <a:gd name="GluePoint403X" fmla="*/ 2589060 w 2647519"/>
                                    <a:gd name="GluePoint403Y" fmla="*/ 1487586 h 2612594"/>
                                    <a:gd name="GluePoint404X" fmla="*/ 2589060 w 2647519"/>
                                    <a:gd name="GluePoint404Y" fmla="*/ 1490934 h 2612594"/>
                                    <a:gd name="GluePoint405X" fmla="*/ 2600490 w 2647519"/>
                                    <a:gd name="GluePoint405Y" fmla="*/ 1458277 h 2612594"/>
                                    <a:gd name="GluePoint406X" fmla="*/ 2602395 w 2647519"/>
                                    <a:gd name="GluePoint406Y" fmla="*/ 1407794 h 2612594"/>
                                    <a:gd name="GluePoint407X" fmla="*/ 2606836 w 2647519"/>
                                    <a:gd name="GluePoint407Y" fmla="*/ 1398173 h 2612594"/>
                                    <a:gd name="GluePoint408X" fmla="*/ 2565247 w 2647519"/>
                                    <a:gd name="GluePoint408Y" fmla="*/ 1354454 h 2612594"/>
                                    <a:gd name="GluePoint409X" fmla="*/ 2559005 w 2647519"/>
                                    <a:gd name="GluePoint409Y" fmla="*/ 1369208 h 2612594"/>
                                    <a:gd name="GluePoint410X" fmla="*/ 2556675 w 2647519"/>
                                    <a:gd name="GluePoint410Y" fmla="*/ 1390650 h 2612594"/>
                                    <a:gd name="GluePoint411X" fmla="*/ 2553670 w 2647519"/>
                                    <a:gd name="GluePoint411Y" fmla="*/ 1380633 h 2612594"/>
                                    <a:gd name="GluePoint412X" fmla="*/ 2552571 w 2647519"/>
                                    <a:gd name="GluePoint412Y" fmla="*/ 1382047 h 2612594"/>
                                    <a:gd name="GluePoint413X" fmla="*/ 2555723 w 2647519"/>
                                    <a:gd name="GluePoint413Y" fmla="*/ 1392555 h 2612594"/>
                                    <a:gd name="GluePoint414X" fmla="*/ 2553818 w 2647519"/>
                                    <a:gd name="GluePoint414Y" fmla="*/ 1407795 h 2612594"/>
                                    <a:gd name="GluePoint415X" fmla="*/ 2557628 w 2647519"/>
                                    <a:gd name="GluePoint415Y" fmla="*/ 1420177 h 2612594"/>
                                    <a:gd name="GluePoint416X" fmla="*/ 2560581 w 2647519"/>
                                    <a:gd name="GluePoint416Y" fmla="*/ 1420013 h 2612594"/>
                                    <a:gd name="GluePoint417X" fmla="*/ 2558580 w 2647519"/>
                                    <a:gd name="GluePoint417Y" fmla="*/ 1413509 h 2612594"/>
                                    <a:gd name="GluePoint418X" fmla="*/ 2560485 w 2647519"/>
                                    <a:gd name="GluePoint418Y" fmla="*/ 1398269 h 2612594"/>
                                    <a:gd name="GluePoint419X" fmla="*/ 2565247 w 2647519"/>
                                    <a:gd name="GluePoint419Y" fmla="*/ 1354454 h 2612594"/>
                                    <a:gd name="GluePoint420X" fmla="*/ 2645258 w 2647519"/>
                                    <a:gd name="GluePoint420Y" fmla="*/ 1328737 h 2612594"/>
                                    <a:gd name="GluePoint421X" fmla="*/ 2647163 w 2647519"/>
                                    <a:gd name="GluePoint421Y" fmla="*/ 1329689 h 2612594"/>
                                    <a:gd name="GluePoint422X" fmla="*/ 2646210 w 2647519"/>
                                    <a:gd name="GluePoint422Y" fmla="*/ 1369694 h 2612594"/>
                                    <a:gd name="GluePoint423X" fmla="*/ 2647163 w 2647519"/>
                                    <a:gd name="GluePoint423Y" fmla="*/ 1397317 h 2612594"/>
                                    <a:gd name="GluePoint424X" fmla="*/ 2644305 w 2647519"/>
                                    <a:gd name="GluePoint424Y" fmla="*/ 1447799 h 2612594"/>
                                    <a:gd name="GluePoint425X" fmla="*/ 2641448 w 2647519"/>
                                    <a:gd name="GluePoint425Y" fmla="*/ 1476374 h 2612594"/>
                                    <a:gd name="GluePoint426X" fmla="*/ 2632875 w 2647519"/>
                                    <a:gd name="GluePoint426Y" fmla="*/ 1518284 h 2612594"/>
                                    <a:gd name="GluePoint427X" fmla="*/ 2630018 w 2647519"/>
                                    <a:gd name="GluePoint427Y" fmla="*/ 1553527 h 2612594"/>
                                    <a:gd name="GluePoint428X" fmla="*/ 2615730 w 2647519"/>
                                    <a:gd name="GluePoint428Y" fmla="*/ 1618297 h 2612594"/>
                                    <a:gd name="GluePoint429X" fmla="*/ 2602395 w 2647519"/>
                                    <a:gd name="GluePoint429Y" fmla="*/ 1674494 h 2612594"/>
                                    <a:gd name="GluePoint430X" fmla="*/ 2578583 w 2647519"/>
                                    <a:gd name="GluePoint430Y" fmla="*/ 1684972 h 2612594"/>
                                    <a:gd name="GluePoint431X" fmla="*/ 2580488 w 2647519"/>
                                    <a:gd name="GluePoint431Y" fmla="*/ 1679257 h 2612594"/>
                                    <a:gd name="GluePoint432X" fmla="*/ 2584298 w 2647519"/>
                                    <a:gd name="GluePoint432Y" fmla="*/ 1639252 h 2612594"/>
                                    <a:gd name="GluePoint433X" fmla="*/ 2598585 w 2647519"/>
                                    <a:gd name="GluePoint433Y" fmla="*/ 1597342 h 2612594"/>
                                    <a:gd name="GluePoint434X" fmla="*/ 2610015 w 2647519"/>
                                    <a:gd name="GluePoint434Y" fmla="*/ 1590675 h 2612594"/>
                                    <a:gd name="GluePoint435X" fmla="*/ 2610015 w 2647519"/>
                                    <a:gd name="GluePoint435Y" fmla="*/ 1590674 h 2612594"/>
                                    <a:gd name="GluePoint436X" fmla="*/ 2622398 w 2647519"/>
                                    <a:gd name="GluePoint436Y" fmla="*/ 1518284 h 2612594"/>
                                    <a:gd name="GluePoint437X" fmla="*/ 2629065 w 2647519"/>
                                    <a:gd name="GluePoint437Y" fmla="*/ 1483994 h 2612594"/>
                                    <a:gd name="GluePoint438X" fmla="*/ 2634780 w 2647519"/>
                                    <a:gd name="GluePoint438Y" fmla="*/ 1448752 h 2612594"/>
                                    <a:gd name="GluePoint439X" fmla="*/ 2639543 w 2647519"/>
                                    <a:gd name="GluePoint439Y" fmla="*/ 1415414 h 2612594"/>
                                    <a:gd name="GluePoint440X" fmla="*/ 2641448 w 2647519"/>
                                    <a:gd name="GluePoint440Y" fmla="*/ 1383982 h 2612594"/>
                                    <a:gd name="GluePoint441X" fmla="*/ 2642400 w 2647519"/>
                                    <a:gd name="GluePoint441Y" fmla="*/ 1357312 h 2612594"/>
                                    <a:gd name="GluePoint442X" fmla="*/ 2644305 w 2647519"/>
                                    <a:gd name="GluePoint442Y" fmla="*/ 1343024 h 2612594"/>
                                    <a:gd name="GluePoint443X" fmla="*/ 2645258 w 2647519"/>
                                    <a:gd name="GluePoint443Y" fmla="*/ 1328737 h 2612594"/>
                                    <a:gd name="GluePoint444X" fmla="*/ 134151 w 2647519"/>
                                    <a:gd name="GluePoint444Y" fmla="*/ 887095 h 2612594"/>
                                    <a:gd name="GluePoint445X" fmla="*/ 134625 w 2647519"/>
                                    <a:gd name="GluePoint445Y" fmla="*/ 887332 h 2612594"/>
                                    <a:gd name="GluePoint446X" fmla="*/ 134670 w 2647519"/>
                                    <a:gd name="GluePoint446Y" fmla="*/ 887199 h 2612594"/>
                                    <a:gd name="GluePoint447X" fmla="*/ 191618 w 2647519"/>
                                    <a:gd name="GluePoint447Y" fmla="*/ 750570 h 2612594"/>
                                    <a:gd name="GluePoint448X" fmla="*/ 170663 w 2647519"/>
                                    <a:gd name="GluePoint448Y" fmla="*/ 789622 h 2612594"/>
                                    <a:gd name="GluePoint449X" fmla="*/ 153518 w 2647519"/>
                                    <a:gd name="GluePoint449Y" fmla="*/ 803910 h 2612594"/>
                                    <a:gd name="GluePoint450X" fmla="*/ 153477 w 2647519"/>
                                    <a:gd name="GluePoint450Y" fmla="*/ 804822 h 2612594"/>
                                    <a:gd name="GluePoint451X" fmla="*/ 151819 w 2647519"/>
                                    <a:gd name="GluePoint451Y" fmla="*/ 841286 h 2612594"/>
                                    <a:gd name="GluePoint452X" fmla="*/ 151866 w 2647519"/>
                                    <a:gd name="GluePoint452Y" fmla="*/ 841199 h 2612594"/>
                                    <a:gd name="GluePoint453X" fmla="*/ 153518 w 2647519"/>
                                    <a:gd name="GluePoint453Y" fmla="*/ 804862 h 2612594"/>
                                    <a:gd name="GluePoint454X" fmla="*/ 170663 w 2647519"/>
                                    <a:gd name="GluePoint454Y" fmla="*/ 790574 h 2612594"/>
                                    <a:gd name="GluePoint455X" fmla="*/ 191618 w 2647519"/>
                                    <a:gd name="GluePoint455Y" fmla="*/ 751522 h 2612594"/>
                                    <a:gd name="GluePoint456X" fmla="*/ 192332 w 2647519"/>
                                    <a:gd name="GluePoint456Y" fmla="*/ 751998 h 2612594"/>
                                    <a:gd name="GluePoint457X" fmla="*/ 192689 w 2647519"/>
                                    <a:gd name="GluePoint457Y" fmla="*/ 751284 h 2612594"/>
                                    <a:gd name="GluePoint458X" fmla="*/ 203047 w 2647519"/>
                                    <a:gd name="GluePoint458Y" fmla="*/ 667702 h 2612594"/>
                                    <a:gd name="GluePoint459X" fmla="*/ 189712 w 2647519"/>
                                    <a:gd name="GluePoint459Y" fmla="*/ 677227 h 2612594"/>
                                    <a:gd name="GluePoint460X" fmla="*/ 169710 w 2647519"/>
                                    <a:gd name="GluePoint460Y" fmla="*/ 719137 h 2612594"/>
                                    <a:gd name="GluePoint461X" fmla="*/ 174286 w 2647519"/>
                                    <a:gd name="GluePoint461Y" fmla="*/ 722798 h 2612594"/>
                                    <a:gd name="GluePoint462X" fmla="*/ 174435 w 2647519"/>
                                    <a:gd name="GluePoint462Y" fmla="*/ 722155 h 2612594"/>
                                    <a:gd name="GluePoint463X" fmla="*/ 170663 w 2647519"/>
                                    <a:gd name="GluePoint463Y" fmla="*/ 719137 h 2612594"/>
                                    <a:gd name="GluePoint464X" fmla="*/ 190665 w 2647519"/>
                                    <a:gd name="GluePoint464Y" fmla="*/ 677227 h 2612594"/>
                                    <a:gd name="GluePoint465X" fmla="*/ 202473 w 2647519"/>
                                    <a:gd name="GluePoint465Y" fmla="*/ 668793 h 2612594"/>
                                    <a:gd name="GluePoint466X" fmla="*/ 276390 w 2647519"/>
                                    <a:gd name="GluePoint466Y" fmla="*/ 613410 h 2612594"/>
                                    <a:gd name="GluePoint467X" fmla="*/ 275187 w 2647519"/>
                                    <a:gd name="GluePoint467Y" fmla="*/ 614373 h 2612594"/>
                                    <a:gd name="GluePoint468X" fmla="*/ 270080 w 2647519"/>
                                    <a:gd name="GluePoint468Y" fmla="*/ 634008 h 2612594"/>
                                    <a:gd name="GluePoint469X" fmla="*/ 266865 w 2647519"/>
                                    <a:gd name="GluePoint469Y" fmla="*/ 643890 h 2612594"/>
                                    <a:gd name="GluePoint470X" fmla="*/ 179235 w 2647519"/>
                                    <a:gd name="GluePoint470Y" fmla="*/ 803910 h 2612594"/>
                                    <a:gd name="GluePoint471X" fmla="*/ 166852 w 2647519"/>
                                    <a:gd name="GluePoint471Y" fmla="*/ 842962 h 2612594"/>
                                    <a:gd name="GluePoint472X" fmla="*/ 155422 w 2647519"/>
                                    <a:gd name="GluePoint472Y" fmla="*/ 882967 h 2612594"/>
                                    <a:gd name="GluePoint473X" fmla="*/ 130657 w 2647519"/>
                                    <a:gd name="GluePoint473Y" fmla="*/ 966787 h 2612594"/>
                                    <a:gd name="GluePoint474X" fmla="*/ 114465 w 2647519"/>
                                    <a:gd name="GluePoint474Y" fmla="*/ 1023937 h 2612594"/>
                                    <a:gd name="GluePoint475X" fmla="*/ 106845 w 2647519"/>
                                    <a:gd name="GluePoint475Y" fmla="*/ 1066800 h 2612594"/>
                                    <a:gd name="GluePoint476X" fmla="*/ 103035 w 2647519"/>
                                    <a:gd name="GluePoint476Y" fmla="*/ 1088707 h 2612594"/>
                                    <a:gd name="GluePoint477X" fmla="*/ 100177 w 2647519"/>
                                    <a:gd name="GluePoint477Y" fmla="*/ 1110615 h 2612594"/>
                                    <a:gd name="GluePoint478X" fmla="*/ 91605 w 2647519"/>
                                    <a:gd name="GluePoint478Y" fmla="*/ 1169670 h 2612594"/>
                                    <a:gd name="GluePoint479X" fmla="*/ 88747 w 2647519"/>
                                    <a:gd name="GluePoint479Y" fmla="*/ 1205865 h 2612594"/>
                                    <a:gd name="GluePoint480X" fmla="*/ 93510 w 2647519"/>
                                    <a:gd name="GluePoint480Y" fmla="*/ 1243965 h 2612594"/>
                                    <a:gd name="GluePoint481X" fmla="*/ 95742 w 2647519"/>
                                    <a:gd name="GluePoint481Y" fmla="*/ 1223205 h 2612594"/>
                                    <a:gd name="GluePoint482X" fmla="*/ 95415 w 2647519"/>
                                    <a:gd name="GluePoint482Y" fmla="*/ 1216342 h 2612594"/>
                                    <a:gd name="GluePoint483X" fmla="*/ 99225 w 2647519"/>
                                    <a:gd name="GluePoint483Y" fmla="*/ 1176337 h 2612594"/>
                                    <a:gd name="GluePoint484X" fmla="*/ 107797 w 2647519"/>
                                    <a:gd name="GluePoint484Y" fmla="*/ 1117282 h 2612594"/>
                                    <a:gd name="GluePoint485X" fmla="*/ 114596 w 2647519"/>
                                    <a:gd name="GluePoint485Y" fmla="*/ 1109123 h 2612594"/>
                                    <a:gd name="GluePoint486X" fmla="*/ 124469 w 2647519"/>
                                    <a:gd name="GluePoint486Y" fmla="*/ 1043051 h 2612594"/>
                                    <a:gd name="GluePoint487X" fmla="*/ 123990 w 2647519"/>
                                    <a:gd name="GluePoint487Y" fmla="*/ 1031557 h 2612594"/>
                                    <a:gd name="GluePoint488X" fmla="*/ 133400 w 2647519"/>
                                    <a:gd name="GluePoint488Y" fmla="*/ 1004581 h 2612594"/>
                                    <a:gd name="GluePoint489X" fmla="*/ 138999 w 2647519"/>
                                    <a:gd name="GluePoint489Y" fmla="*/ 981931 h 2612594"/>
                                    <a:gd name="GluePoint490X" fmla="*/ 137325 w 2647519"/>
                                    <a:gd name="GluePoint490Y" fmla="*/ 985837 h 2612594"/>
                                    <a:gd name="GluePoint491X" fmla="*/ 131610 w 2647519"/>
                                    <a:gd name="GluePoint491Y" fmla="*/ 983932 h 2612594"/>
                                    <a:gd name="GluePoint492X" fmla="*/ 117322 w 2647519"/>
                                    <a:gd name="GluePoint492Y" fmla="*/ 1024890 h 2612594"/>
                                    <a:gd name="GluePoint493X" fmla="*/ 118275 w 2647519"/>
                                    <a:gd name="GluePoint493Y" fmla="*/ 1047750 h 2612594"/>
                                    <a:gd name="GluePoint494X" fmla="*/ 111607 w 2647519"/>
                                    <a:gd name="GluePoint494Y" fmla="*/ 1091565 h 2612594"/>
                                    <a:gd name="GluePoint495X" fmla="*/ 110655 w 2647519"/>
                                    <a:gd name="GluePoint495Y" fmla="*/ 1099185 h 2612594"/>
                                    <a:gd name="GluePoint496X" fmla="*/ 101130 w 2647519"/>
                                    <a:gd name="GluePoint496Y" fmla="*/ 1110615 h 2612594"/>
                                    <a:gd name="GluePoint497X" fmla="*/ 103987 w 2647519"/>
                                    <a:gd name="GluePoint497Y" fmla="*/ 1088707 h 2612594"/>
                                    <a:gd name="GluePoint498X" fmla="*/ 107797 w 2647519"/>
                                    <a:gd name="GluePoint498Y" fmla="*/ 1066800 h 2612594"/>
                                    <a:gd name="GluePoint499X" fmla="*/ 115417 w 2647519"/>
                                    <a:gd name="GluePoint499Y" fmla="*/ 1023937 h 2612594"/>
                                    <a:gd name="GluePoint500X" fmla="*/ 131610 w 2647519"/>
                                    <a:gd name="GluePoint500Y" fmla="*/ 966787 h 2612594"/>
                                    <a:gd name="GluePoint501X" fmla="*/ 156375 w 2647519"/>
                                    <a:gd name="GluePoint501Y" fmla="*/ 882967 h 2612594"/>
                                    <a:gd name="GluePoint502X" fmla="*/ 167805 w 2647519"/>
                                    <a:gd name="GluePoint502Y" fmla="*/ 842962 h 2612594"/>
                                    <a:gd name="GluePoint503X" fmla="*/ 180187 w 2647519"/>
                                    <a:gd name="GluePoint503Y" fmla="*/ 803910 h 2612594"/>
                                    <a:gd name="GluePoint504X" fmla="*/ 267817 w 2647519"/>
                                    <a:gd name="GluePoint504Y" fmla="*/ 643890 h 2612594"/>
                                    <a:gd name="GluePoint505X" fmla="*/ 276390 w 2647519"/>
                                    <a:gd name="GluePoint505Y" fmla="*/ 613410 h 2612594"/>
                                    <a:gd name="GluePoint506X" fmla="*/ 293536 w 2647519"/>
                                    <a:gd name="GluePoint506Y" fmla="*/ 518160 h 2612594"/>
                                    <a:gd name="GluePoint507X" fmla="*/ 293535 w 2647519"/>
                                    <a:gd name="GluePoint507Y" fmla="*/ 518160 h 2612594"/>
                                    <a:gd name="GluePoint508X" fmla="*/ 298297 w 2647519"/>
                                    <a:gd name="GluePoint508Y" fmla="*/ 521970 h 2612594"/>
                                    <a:gd name="GluePoint509X" fmla="*/ 298297 w 2647519"/>
                                    <a:gd name="GluePoint509Y" fmla="*/ 521969 h 2612594"/>
                                    <a:gd name="GluePoint510X" fmla="*/ 465169 w 2647519"/>
                                    <a:gd name="GluePoint510Y" fmla="*/ 382550 h 2612594"/>
                                    <a:gd name="GluePoint511X" fmla="*/ 464986 w 2647519"/>
                                    <a:gd name="GluePoint511Y" fmla="*/ 382696 h 2612594"/>
                                    <a:gd name="GluePoint512X" fmla="*/ 464431 w 2647519"/>
                                    <a:gd name="GluePoint512Y" fmla="*/ 383323 h 2612594"/>
                                    <a:gd name="GluePoint513X" fmla="*/ 456650 w 2647519"/>
                                    <a:gd name="GluePoint513Y" fmla="*/ 391477 h 2612594"/>
                                    <a:gd name="GluePoint514X" fmla="*/ 454683 w 2647519"/>
                                    <a:gd name="GluePoint514Y" fmla="*/ 394339 h 2612594"/>
                                    <a:gd name="GluePoint515X" fmla="*/ 453399 w 2647519"/>
                                    <a:gd name="GluePoint515Y" fmla="*/ 395790 h 2612594"/>
                                    <a:gd name="GluePoint516X" fmla="*/ 447840 w 2647519"/>
                                    <a:gd name="GluePoint516Y" fmla="*/ 403860 h 2612594"/>
                                    <a:gd name="GluePoint517X" fmla="*/ 389738 w 2647519"/>
                                    <a:gd name="GluePoint517Y" fmla="*/ 472440 h 2612594"/>
                                    <a:gd name="GluePoint518X" fmla="*/ 373545 w 2647519"/>
                                    <a:gd name="GluePoint518Y" fmla="*/ 491490 h 2612594"/>
                                    <a:gd name="GluePoint519X" fmla="*/ 357353 w 2647519"/>
                                    <a:gd name="GluePoint519Y" fmla="*/ 511492 h 2612594"/>
                                    <a:gd name="GluePoint520X" fmla="*/ 285782 w 2647519"/>
                                    <a:gd name="GluePoint520Y" fmla="*/ 590597 h 2612594"/>
                                    <a:gd name="GluePoint521X" fmla="*/ 358305 w 2647519"/>
                                    <a:gd name="GluePoint521Y" fmla="*/ 510540 h 2612594"/>
                                    <a:gd name="GluePoint522X" fmla="*/ 374497 w 2647519"/>
                                    <a:gd name="GluePoint522Y" fmla="*/ 490537 h 2612594"/>
                                    <a:gd name="GluePoint523X" fmla="*/ 390690 w 2647519"/>
                                    <a:gd name="GluePoint523Y" fmla="*/ 471487 h 2612594"/>
                                    <a:gd name="GluePoint524X" fmla="*/ 448792 w 2647519"/>
                                    <a:gd name="GluePoint524Y" fmla="*/ 402907 h 2612594"/>
                                    <a:gd name="GluePoint525X" fmla="*/ 454683 w 2647519"/>
                                    <a:gd name="GluePoint525Y" fmla="*/ 394339 h 2612594"/>
                                    <a:gd name="GluePoint526X" fmla="*/ 464431 w 2647519"/>
                                    <a:gd name="GluePoint526Y" fmla="*/ 383323 h 2612594"/>
                                    <a:gd name="GluePoint527X" fmla="*/ 489348 w 2647519"/>
                                    <a:gd name="GluePoint527Y" fmla="*/ 316869 h 2612594"/>
                                    <a:gd name="GluePoint528X" fmla="*/ 481127 w 2647519"/>
                                    <a:gd name="GluePoint528Y" fmla="*/ 319733 h 2612594"/>
                                    <a:gd name="GluePoint529X" fmla="*/ 475013 w 2647519"/>
                                    <a:gd name="GluePoint529Y" fmla="*/ 322003 h 2612594"/>
                                    <a:gd name="GluePoint530X" fmla="*/ 473558 w 2647519"/>
                                    <a:gd name="GluePoint530Y" fmla="*/ 323849 h 2612594"/>
                                    <a:gd name="GluePoint531X" fmla="*/ 463080 w 2647519"/>
                                    <a:gd name="GluePoint531Y" fmla="*/ 333374 h 2612594"/>
                                    <a:gd name="GluePoint532X" fmla="*/ 436410 w 2647519"/>
                                    <a:gd name="GluePoint532Y" fmla="*/ 350519 h 2612594"/>
                                    <a:gd name="GluePoint533X" fmla="*/ 418313 w 2647519"/>
                                    <a:gd name="GluePoint533Y" fmla="*/ 370522 h 2612594"/>
                                    <a:gd name="GluePoint534X" fmla="*/ 401168 w 2647519"/>
                                    <a:gd name="GluePoint534Y" fmla="*/ 390524 h 2612594"/>
                                    <a:gd name="GluePoint535X" fmla="*/ 389738 w 2647519"/>
                                    <a:gd name="GluePoint535Y" fmla="*/ 401002 h 2612594"/>
                                    <a:gd name="GluePoint536X" fmla="*/ 389349 w 2647519"/>
                                    <a:gd name="GluePoint536Y" fmla="*/ 400516 h 2612594"/>
                                    <a:gd name="GluePoint537X" fmla="*/ 378546 w 2647519"/>
                                    <a:gd name="GluePoint537Y" fmla="*/ 413504 h 2612594"/>
                                    <a:gd name="GluePoint538X" fmla="*/ 360210 w 2647519"/>
                                    <a:gd name="GluePoint538Y" fmla="*/ 436245 h 2612594"/>
                                    <a:gd name="GluePoint539X" fmla="*/ 330683 w 2647519"/>
                                    <a:gd name="GluePoint539Y" fmla="*/ 468630 h 2612594"/>
                                    <a:gd name="GluePoint540X" fmla="*/ 335445 w 2647519"/>
                                    <a:gd name="GluePoint540Y" fmla="*/ 474344 h 2612594"/>
                                    <a:gd name="GluePoint541X" fmla="*/ 335536 w 2647519"/>
                                    <a:gd name="GluePoint541Y" fmla="*/ 474264 h 2612594"/>
                                    <a:gd name="GluePoint542X" fmla="*/ 331635 w 2647519"/>
                                    <a:gd name="GluePoint542Y" fmla="*/ 469582 h 2612594"/>
                                    <a:gd name="GluePoint543X" fmla="*/ 361162 w 2647519"/>
                                    <a:gd name="GluePoint543Y" fmla="*/ 437197 h 2612594"/>
                                    <a:gd name="GluePoint544X" fmla="*/ 390690 w 2647519"/>
                                    <a:gd name="GluePoint544Y" fmla="*/ 401002 h 2612594"/>
                                    <a:gd name="GluePoint545X" fmla="*/ 402120 w 2647519"/>
                                    <a:gd name="GluePoint545Y" fmla="*/ 390525 h 2612594"/>
                                    <a:gd name="GluePoint546X" fmla="*/ 419265 w 2647519"/>
                                    <a:gd name="GluePoint546Y" fmla="*/ 370522 h 2612594"/>
                                    <a:gd name="GluePoint547X" fmla="*/ 437362 w 2647519"/>
                                    <a:gd name="GluePoint547Y" fmla="*/ 350520 h 2612594"/>
                                    <a:gd name="GluePoint548X" fmla="*/ 464032 w 2647519"/>
                                    <a:gd name="GluePoint548Y" fmla="*/ 333375 h 2612594"/>
                                    <a:gd name="GluePoint549X" fmla="*/ 474510 w 2647519"/>
                                    <a:gd name="GluePoint549Y" fmla="*/ 323850 h 2612594"/>
                                    <a:gd name="GluePoint550X" fmla="*/ 485940 w 2647519"/>
                                    <a:gd name="GluePoint550Y" fmla="*/ 319564 h 2612594"/>
                                    <a:gd name="GluePoint551X" fmla="*/ 489548 w 2647519"/>
                                    <a:gd name="GluePoint551Y" fmla="*/ 318444 h 2612594"/>
                                    <a:gd name="GluePoint552X" fmla="*/ 1868970 w 2647519"/>
                                    <a:gd name="GluePoint552Y" fmla="*/ 144780 h 2612594"/>
                                    <a:gd name="GluePoint553X" fmla="*/ 1917547 w 2647519"/>
                                    <a:gd name="GluePoint553Y" fmla="*/ 166687 h 2612594"/>
                                    <a:gd name="GluePoint554X" fmla="*/ 1938502 w 2647519"/>
                                    <a:gd name="GluePoint554Y" fmla="*/ 183832 h 2612594"/>
                                    <a:gd name="GluePoint555X" fmla="*/ 1891830 w 2647519"/>
                                    <a:gd name="GluePoint555Y" fmla="*/ 160972 h 2612594"/>
                                    <a:gd name="GluePoint556X" fmla="*/ 1868970 w 2647519"/>
                                    <a:gd name="GluePoint556Y" fmla="*/ 144780 h 2612594"/>
                                    <a:gd name="GluePoint557X" fmla="*/ 1710855 w 2647519"/>
                                    <a:gd name="GluePoint557Y" fmla="*/ 75247 h 2612594"/>
                                    <a:gd name="GluePoint558X" fmla="*/ 1748955 w 2647519"/>
                                    <a:gd name="GluePoint558Y" fmla="*/ 83819 h 2612594"/>
                                    <a:gd name="GluePoint559X" fmla="*/ 1802295 w 2647519"/>
                                    <a:gd name="GluePoint559Y" fmla="*/ 110489 h 2612594"/>
                                    <a:gd name="GluePoint560X" fmla="*/ 1710855 w 2647519"/>
                                    <a:gd name="GluePoint560Y" fmla="*/ 75247 h 2612594"/>
                                    <a:gd name="GluePoint561X" fmla="*/ 1137451 w 2647519"/>
                                    <a:gd name="GluePoint561Y" fmla="*/ 68937 h 2612594"/>
                                    <a:gd name="GluePoint562X" fmla="*/ 1117448 w 2647519"/>
                                    <a:gd name="GluePoint562Y" fmla="*/ 71437 h 2612594"/>
                                    <a:gd name="GluePoint563X" fmla="*/ 1074585 w 2647519"/>
                                    <a:gd name="GluePoint563Y" fmla="*/ 77152 h 2612594"/>
                                    <a:gd name="GluePoint564X" fmla="*/ 1032675 w 2647519"/>
                                    <a:gd name="GluePoint564Y" fmla="*/ 86677 h 2612594"/>
                                    <a:gd name="GluePoint565X" fmla="*/ 1014578 w 2647519"/>
                                    <a:gd name="GluePoint565Y" fmla="*/ 92392 h 2612594"/>
                                    <a:gd name="GluePoint566X" fmla="*/ 993623 w 2647519"/>
                                    <a:gd name="GluePoint566Y" fmla="*/ 98107 h 2612594"/>
                                    <a:gd name="GluePoint567X" fmla="*/ 947769 w 2647519"/>
                                    <a:gd name="GluePoint567Y" fmla="*/ 107115 h 2612594"/>
                                    <a:gd name="GluePoint568X" fmla="*/ 939330 w 2647519"/>
                                    <a:gd name="GluePoint568Y" fmla="*/ 110490 h 2612594"/>
                                    <a:gd name="GluePoint569X" fmla="*/ 881228 w 2647519"/>
                                    <a:gd name="GluePoint569Y" fmla="*/ 130492 h 2612594"/>
                                    <a:gd name="GluePoint570X" fmla="*/ 824078 w 2647519"/>
                                    <a:gd name="GluePoint570Y" fmla="*/ 153352 h 2612594"/>
                                    <a:gd name="GluePoint571X" fmla="*/ 784073 w 2647519"/>
                                    <a:gd name="GluePoint571Y" fmla="*/ 171450 h 2612594"/>
                                    <a:gd name="GluePoint572X" fmla="*/ 757403 w 2647519"/>
                                    <a:gd name="GluePoint572Y" fmla="*/ 181927 h 2612594"/>
                                    <a:gd name="GluePoint573X" fmla="*/ 691680 w 2647519"/>
                                    <a:gd name="GluePoint573Y" fmla="*/ 212407 h 2612594"/>
                                    <a:gd name="GluePoint574X" fmla="*/ 660248 w 2647519"/>
                                    <a:gd name="GluePoint574Y" fmla="*/ 232410 h 2612594"/>
                                    <a:gd name="GluePoint575X" fmla="*/ 629768 w 2647519"/>
                                    <a:gd name="GluePoint575Y" fmla="*/ 252412 h 2612594"/>
                                    <a:gd name="GluePoint576X" fmla="*/ 581190 w 2647519"/>
                                    <a:gd name="GluePoint576Y" fmla="*/ 288607 h 2612594"/>
                                    <a:gd name="GluePoint577X" fmla="*/ 535470 w 2647519"/>
                                    <a:gd name="GluePoint577Y" fmla="*/ 324802 h 2612594"/>
                                    <a:gd name="GluePoint578X" fmla="*/ 491713 w 2647519"/>
                                    <a:gd name="GluePoint578Y" fmla="*/ 362974 h 2612594"/>
                                    <a:gd name="GluePoint579X" fmla="*/ 495465 w 2647519"/>
                                    <a:gd name="GluePoint579Y" fmla="*/ 367665 h 2612594"/>
                                    <a:gd name="GluePoint580X" fmla="*/ 504752 w 2647519"/>
                                    <a:gd name="GluePoint580Y" fmla="*/ 361295 h 2612594"/>
                                    <a:gd name="GluePoint581X" fmla="*/ 512656 w 2647519"/>
                                    <a:gd name="GluePoint581Y" fmla="*/ 355403 h 2612594"/>
                                    <a:gd name="GluePoint582X" fmla="*/ 541185 w 2647519"/>
                                    <a:gd name="GluePoint582Y" fmla="*/ 330517 h 2612594"/>
                                    <a:gd name="GluePoint583X" fmla="*/ 586905 w 2647519"/>
                                    <a:gd name="GluePoint583Y" fmla="*/ 294322 h 2612594"/>
                                    <a:gd name="GluePoint584X" fmla="*/ 635482 w 2647519"/>
                                    <a:gd name="GluePoint584Y" fmla="*/ 258127 h 2612594"/>
                                    <a:gd name="GluePoint585X" fmla="*/ 665962 w 2647519"/>
                                    <a:gd name="GluePoint585Y" fmla="*/ 238124 h 2612594"/>
                                    <a:gd name="GluePoint586X" fmla="*/ 697395 w 2647519"/>
                                    <a:gd name="GluePoint586Y" fmla="*/ 218122 h 2612594"/>
                                    <a:gd name="GluePoint587X" fmla="*/ 763117 w 2647519"/>
                                    <a:gd name="GluePoint587Y" fmla="*/ 187642 h 2612594"/>
                                    <a:gd name="GluePoint588X" fmla="*/ 788835 w 2647519"/>
                                    <a:gd name="GluePoint588Y" fmla="*/ 174307 h 2612594"/>
                                    <a:gd name="GluePoint589X" fmla="*/ 828840 w 2647519"/>
                                    <a:gd name="GluePoint589Y" fmla="*/ 156209 h 2612594"/>
                                    <a:gd name="GluePoint590X" fmla="*/ 885990 w 2647519"/>
                                    <a:gd name="GluePoint590Y" fmla="*/ 133349 h 2612594"/>
                                    <a:gd name="GluePoint591X" fmla="*/ 944092 w 2647519"/>
                                    <a:gd name="GluePoint591Y" fmla="*/ 113347 h 2612594"/>
                                    <a:gd name="GluePoint592X" fmla="*/ 968499 w 2647519"/>
                                    <a:gd name="GluePoint592Y" fmla="*/ 108553 h 2612594"/>
                                    <a:gd name="GluePoint593X" fmla="*/ 980289 w 2647519"/>
                                    <a:gd name="GluePoint593Y" fmla="*/ 104524 h 2612594"/>
                                    <a:gd name="GluePoint594X" fmla="*/ 1140765 w 2647519"/>
                                    <a:gd name="GluePoint594Y" fmla="*/ 69904 h 2612594"/>
                                    <a:gd name="GluePoint595X" fmla="*/ 1478087 w 2647519"/>
                                    <a:gd name="GluePoint595Y" fmla="*/ 48458 h 2612594"/>
                                    <a:gd name="GluePoint596X" fmla="*/ 1498447 w 2647519"/>
                                    <a:gd name="GluePoint596Y" fmla="*/ 50482 h 2612594"/>
                                    <a:gd name="GluePoint597X" fmla="*/ 1526070 w 2647519"/>
                                    <a:gd name="GluePoint597Y" fmla="*/ 60007 h 2612594"/>
                                    <a:gd name="GluePoint598X" fmla="*/ 1505115 w 2647519"/>
                                    <a:gd name="GluePoint598Y" fmla="*/ 57150 h 2612594"/>
                                    <a:gd name="GluePoint599X" fmla="*/ 1461300 w 2647519"/>
                                    <a:gd name="GluePoint599Y" fmla="*/ 48577 h 2612594"/>
                                    <a:gd name="GluePoint600X" fmla="*/ 1478087 w 2647519"/>
                                    <a:gd name="GluePoint600Y" fmla="*/ 48458 h 2612594"/>
                                    <a:gd name="GluePoint601X" fmla="*/ 1588935 w 2647519"/>
                                    <a:gd name="GluePoint601Y" fmla="*/ 40957 h 2612594"/>
                                    <a:gd name="GluePoint602X" fmla="*/ 1627987 w 2647519"/>
                                    <a:gd name="GluePoint602Y" fmla="*/ 43814 h 2612594"/>
                                    <a:gd name="GluePoint603X" fmla="*/ 1675612 w 2647519"/>
                                    <a:gd name="GluePoint603Y" fmla="*/ 62864 h 2612594"/>
                                    <a:gd name="GluePoint604X" fmla="*/ 1616557 w 2647519"/>
                                    <a:gd name="GluePoint604Y" fmla="*/ 52387 h 2612594"/>
                                    <a:gd name="GluePoint605X" fmla="*/ 1588935 w 2647519"/>
                                    <a:gd name="GluePoint605Y" fmla="*/ 40957 h 2612594"/>
                                    <a:gd name="GluePoint606X" fmla="*/ 1270324 w 2647519"/>
                                    <a:gd name="GluePoint606Y" fmla="*/ 40719 h 2612594"/>
                                    <a:gd name="GluePoint607X" fmla="*/ 1160310 w 2647519"/>
                                    <a:gd name="GluePoint607Y" fmla="*/ 46672 h 2612594"/>
                                    <a:gd name="GluePoint608X" fmla="*/ 1084110 w 2647519"/>
                                    <a:gd name="GluePoint608Y" fmla="*/ 57149 h 2612594"/>
                                    <a:gd name="GluePoint609X" fmla="*/ 1047915 w 2647519"/>
                                    <a:gd name="GluePoint609Y" fmla="*/ 66674 h 2612594"/>
                                    <a:gd name="GluePoint610X" fmla="*/ 1016482 w 2647519"/>
                                    <a:gd name="GluePoint610Y" fmla="*/ 78104 h 2612594"/>
                                    <a:gd name="GluePoint611X" fmla="*/ 972667 w 2647519"/>
                                    <a:gd name="GluePoint611Y" fmla="*/ 83819 h 2612594"/>
                                    <a:gd name="GluePoint612X" fmla="*/ 806932 w 2647519"/>
                                    <a:gd name="GluePoint612Y" fmla="*/ 147637 h 2612594"/>
                                    <a:gd name="GluePoint613X" fmla="*/ 746925 w 2647519"/>
                                    <a:gd name="GluePoint613Y" fmla="*/ 174307 h 2612594"/>
                                    <a:gd name="GluePoint614X" fmla="*/ 728827 w 2647519"/>
                                    <a:gd name="GluePoint614Y" fmla="*/ 180974 h 2612594"/>
                                    <a:gd name="GluePoint615X" fmla="*/ 712635 w 2647519"/>
                                    <a:gd name="GluePoint615Y" fmla="*/ 189547 h 2612594"/>
                                    <a:gd name="GluePoint616X" fmla="*/ 682155 w 2647519"/>
                                    <a:gd name="GluePoint616Y" fmla="*/ 205739 h 2612594"/>
                                    <a:gd name="GluePoint617X" fmla="*/ 634530 w 2647519"/>
                                    <a:gd name="GluePoint617Y" fmla="*/ 230504 h 2612594"/>
                                    <a:gd name="GluePoint618X" fmla="*/ 598335 w 2647519"/>
                                    <a:gd name="GluePoint618Y" fmla="*/ 259079 h 2612594"/>
                                    <a:gd name="GluePoint619X" fmla="*/ 493560 w 2647519"/>
                                    <a:gd name="GluePoint619Y" fmla="*/ 340994 h 2612594"/>
                                    <a:gd name="GluePoint620X" fmla="*/ 471664 w 2647519"/>
                                    <a:gd name="GluePoint620Y" fmla="*/ 360034 h 2612594"/>
                                    <a:gd name="GluePoint621X" fmla="*/ 450243 w 2647519"/>
                                    <a:gd name="GluePoint621Y" fmla="*/ 379593 h 2612594"/>
                                    <a:gd name="GluePoint622X" fmla="*/ 450697 w 2647519"/>
                                    <a:gd name="GluePoint622Y" fmla="*/ 380047 h 2612594"/>
                                    <a:gd name="GluePoint623X" fmla="*/ 285915 w 2647519"/>
                                    <a:gd name="GluePoint623Y" fmla="*/ 573404 h 2612594"/>
                                    <a:gd name="GluePoint624X" fmla="*/ 252577 w 2647519"/>
                                    <a:gd name="GluePoint624Y" fmla="*/ 619124 h 2612594"/>
                                    <a:gd name="GluePoint625X" fmla="*/ 237337 w 2647519"/>
                                    <a:gd name="GluePoint625Y" fmla="*/ 646747 h 2612594"/>
                                    <a:gd name="GluePoint626X" fmla="*/ 222097 w 2647519"/>
                                    <a:gd name="GluePoint626Y" fmla="*/ 672464 h 2612594"/>
                                    <a:gd name="GluePoint627X" fmla="*/ 193522 w 2647519"/>
                                    <a:gd name="GluePoint627Y" fmla="*/ 725804 h 2612594"/>
                                    <a:gd name="GluePoint628X" fmla="*/ 162439 w 2647519"/>
                                    <a:gd name="GluePoint628Y" fmla="*/ 774784 h 2612594"/>
                                    <a:gd name="GluePoint629X" fmla="*/ 162090 w 2647519"/>
                                    <a:gd name="GluePoint629Y" fmla="*/ 776287 h 2612594"/>
                                    <a:gd name="GluePoint630X" fmla="*/ 151612 w 2647519"/>
                                    <a:gd name="GluePoint630Y" fmla="*/ 804862 h 2612594"/>
                                    <a:gd name="GluePoint631X" fmla="*/ 143992 w 2647519"/>
                                    <a:gd name="GluePoint631Y" fmla="*/ 818197 h 2612594"/>
                                    <a:gd name="GluePoint632X" fmla="*/ 142087 w 2647519"/>
                                    <a:gd name="GluePoint632Y" fmla="*/ 820102 h 2612594"/>
                                    <a:gd name="GluePoint633X" fmla="*/ 133634 w 2647519"/>
                                    <a:gd name="GluePoint633Y" fmla="*/ 848201 h 2612594"/>
                                    <a:gd name="GluePoint634X" fmla="*/ 131610 w 2647519"/>
                                    <a:gd name="GluePoint634Y" fmla="*/ 864870 h 2612594"/>
                                    <a:gd name="GluePoint635X" fmla="*/ 129705 w 2647519"/>
                                    <a:gd name="GluePoint635Y" fmla="*/ 888682 h 2612594"/>
                                    <a:gd name="GluePoint636X" fmla="*/ 116370 w 2647519"/>
                                    <a:gd name="GluePoint636Y" fmla="*/ 927735 h 2612594"/>
                                    <a:gd name="GluePoint637X" fmla="*/ 103987 w 2647519"/>
                                    <a:gd name="GluePoint637Y" fmla="*/ 966787 h 2612594"/>
                                    <a:gd name="GluePoint638X" fmla="*/ 90652 w 2647519"/>
                                    <a:gd name="GluePoint638Y" fmla="*/ 1023937 h 2612594"/>
                                    <a:gd name="GluePoint639X" fmla="*/ 83032 w 2647519"/>
                                    <a:gd name="GluePoint639Y" fmla="*/ 1076325 h 2612594"/>
                                    <a:gd name="GluePoint640X" fmla="*/ 78270 w 2647519"/>
                                    <a:gd name="GluePoint640Y" fmla="*/ 1128712 h 2612594"/>
                                    <a:gd name="GluePoint641X" fmla="*/ 84937 w 2647519"/>
                                    <a:gd name="GluePoint641Y" fmla="*/ 1092517 h 2612594"/>
                                    <a:gd name="GluePoint642X" fmla="*/ 85555 w 2647519"/>
                                    <a:gd name="GluePoint642Y" fmla="*/ 1089530 h 2612594"/>
                                    <a:gd name="GluePoint643X" fmla="*/ 86842 w 2647519"/>
                                    <a:gd name="GluePoint643Y" fmla="*/ 1075372 h 2612594"/>
                                    <a:gd name="GluePoint644X" fmla="*/ 94462 w 2647519"/>
                                    <a:gd name="GluePoint644Y" fmla="*/ 1022985 h 2612594"/>
                                    <a:gd name="GluePoint645X" fmla="*/ 96848 w 2647519"/>
                                    <a:gd name="GluePoint645Y" fmla="*/ 1023781 h 2612594"/>
                                    <a:gd name="GluePoint646X" fmla="*/ 97055 w 2647519"/>
                                    <a:gd name="GluePoint646Y" fmla="*/ 1022896 h 2612594"/>
                                    <a:gd name="GluePoint647X" fmla="*/ 94463 w 2647519"/>
                                    <a:gd name="GluePoint647Y" fmla="*/ 1022032 h 2612594"/>
                                    <a:gd name="GluePoint648X" fmla="*/ 107798 w 2647519"/>
                                    <a:gd name="GluePoint648Y" fmla="*/ 964882 h 2612594"/>
                                    <a:gd name="GluePoint649X" fmla="*/ 120180 w 2647519"/>
                                    <a:gd name="GluePoint649Y" fmla="*/ 925829 h 2612594"/>
                                    <a:gd name="GluePoint650X" fmla="*/ 133454 w 2647519"/>
                                    <a:gd name="GluePoint650Y" fmla="*/ 886956 h 2612594"/>
                                    <a:gd name="GluePoint651X" fmla="*/ 132563 w 2647519"/>
                                    <a:gd name="GluePoint651Y" fmla="*/ 886777 h 2612594"/>
                                    <a:gd name="GluePoint652X" fmla="*/ 134468 w 2647519"/>
                                    <a:gd name="GluePoint652Y" fmla="*/ 862965 h 2612594"/>
                                    <a:gd name="GluePoint653X" fmla="*/ 144945 w 2647519"/>
                                    <a:gd name="GluePoint653Y" fmla="*/ 818197 h 2612594"/>
                                    <a:gd name="GluePoint654X" fmla="*/ 152565 w 2647519"/>
                                    <a:gd name="GluePoint654Y" fmla="*/ 804862 h 2612594"/>
                                    <a:gd name="GluePoint655X" fmla="*/ 152821 w 2647519"/>
                                    <a:gd name="GluePoint655Y" fmla="*/ 804166 h 2612594"/>
                                    <a:gd name="GluePoint656X" fmla="*/ 163043 w 2647519"/>
                                    <a:gd name="GluePoint656Y" fmla="*/ 776287 h 2612594"/>
                                    <a:gd name="GluePoint657X" fmla="*/ 194475 w 2647519"/>
                                    <a:gd name="GluePoint657Y" fmla="*/ 726757 h 2612594"/>
                                    <a:gd name="GluePoint658X" fmla="*/ 223050 w 2647519"/>
                                    <a:gd name="GluePoint658Y" fmla="*/ 673417 h 2612594"/>
                                    <a:gd name="GluePoint659X" fmla="*/ 238290 w 2647519"/>
                                    <a:gd name="GluePoint659Y" fmla="*/ 647700 h 2612594"/>
                                    <a:gd name="GluePoint660X" fmla="*/ 253530 w 2647519"/>
                                    <a:gd name="GluePoint660Y" fmla="*/ 620077 h 2612594"/>
                                    <a:gd name="GluePoint661X" fmla="*/ 286868 w 2647519"/>
                                    <a:gd name="GluePoint661Y" fmla="*/ 574357 h 2612594"/>
                                    <a:gd name="GluePoint662X" fmla="*/ 451650 w 2647519"/>
                                    <a:gd name="GluePoint662Y" fmla="*/ 381000 h 2612594"/>
                                    <a:gd name="GluePoint663X" fmla="*/ 495465 w 2647519"/>
                                    <a:gd name="GluePoint663Y" fmla="*/ 340995 h 2612594"/>
                                    <a:gd name="GluePoint664X" fmla="*/ 600240 w 2647519"/>
                                    <a:gd name="GluePoint664Y" fmla="*/ 259080 h 2612594"/>
                                    <a:gd name="GluePoint665X" fmla="*/ 636435 w 2647519"/>
                                    <a:gd name="GluePoint665Y" fmla="*/ 230505 h 2612594"/>
                                    <a:gd name="GluePoint666X" fmla="*/ 684060 w 2647519"/>
                                    <a:gd name="GluePoint666Y" fmla="*/ 205740 h 2612594"/>
                                    <a:gd name="GluePoint667X" fmla="*/ 714540 w 2647519"/>
                                    <a:gd name="GluePoint667Y" fmla="*/ 189547 h 2612594"/>
                                    <a:gd name="GluePoint668X" fmla="*/ 730733 w 2647519"/>
                                    <a:gd name="GluePoint668Y" fmla="*/ 180975 h 2612594"/>
                                    <a:gd name="GluePoint669X" fmla="*/ 748830 w 2647519"/>
                                    <a:gd name="GluePoint669Y" fmla="*/ 174307 h 2612594"/>
                                    <a:gd name="GluePoint670X" fmla="*/ 808838 w 2647519"/>
                                    <a:gd name="GluePoint670Y" fmla="*/ 147637 h 2612594"/>
                                    <a:gd name="GluePoint671X" fmla="*/ 974573 w 2647519"/>
                                    <a:gd name="GluePoint671Y" fmla="*/ 83820 h 2612594"/>
                                    <a:gd name="GluePoint672X" fmla="*/ 1018388 w 2647519"/>
                                    <a:gd name="GluePoint672Y" fmla="*/ 78105 h 2612594"/>
                                    <a:gd name="GluePoint673X" fmla="*/ 1049820 w 2647519"/>
                                    <a:gd name="GluePoint673Y" fmla="*/ 66675 h 2612594"/>
                                    <a:gd name="GluePoint674X" fmla="*/ 1086015 w 2647519"/>
                                    <a:gd name="GluePoint674Y" fmla="*/ 57150 h 2612594"/>
                                    <a:gd name="GluePoint675X" fmla="*/ 1162215 w 2647519"/>
                                    <a:gd name="GluePoint675Y" fmla="*/ 46672 h 2612594"/>
                                    <a:gd name="GluePoint676X" fmla="*/ 1272229 w 2647519"/>
                                    <a:gd name="GluePoint676Y" fmla="*/ 41076 h 2612594"/>
                                    <a:gd name="GluePoint677X" fmla="*/ 1360655 w 2647519"/>
                                    <a:gd name="GluePoint677Y" fmla="*/ 44043 h 2612594"/>
                                    <a:gd name="GluePoint678X" fmla="*/ 1404150 w 2647519"/>
                                    <a:gd name="GluePoint678Y" fmla="*/ 0 h 2612594"/>
                                    <a:gd name="GluePoint679X" fmla="*/ 1448917 w 2647519"/>
                                    <a:gd name="GluePoint679Y" fmla="*/ 2857 h 2612594"/>
                                    <a:gd name="GluePoint680X" fmla="*/ 1494637 w 2647519"/>
                                    <a:gd name="GluePoint680Y" fmla="*/ 7620 h 2612594"/>
                                    <a:gd name="GluePoint681X" fmla="*/ 1525117 w 2647519"/>
                                    <a:gd name="GluePoint681Y" fmla="*/ 15240 h 2612594"/>
                                    <a:gd name="GluePoint682X" fmla="*/ 1545120 w 2647519"/>
                                    <a:gd name="GluePoint682Y" fmla="*/ 24765 h 2612594"/>
                                    <a:gd name="GluePoint683X" fmla="*/ 1569885 w 2647519"/>
                                    <a:gd name="GluePoint683Y" fmla="*/ 20002 h 2612594"/>
                                    <a:gd name="GluePoint684X" fmla="*/ 1607032 w 2647519"/>
                                    <a:gd name="GluePoint684Y" fmla="*/ 28575 h 2612594"/>
                                    <a:gd name="GluePoint685X" fmla="*/ 1629892 w 2647519"/>
                                    <a:gd name="GluePoint685Y" fmla="*/ 35242 h 2612594"/>
                                    <a:gd name="GluePoint686X" fmla="*/ 1628940 w 2647519"/>
                                    <a:gd name="GluePoint686Y" fmla="*/ 36195 h 2612594"/>
                                    <a:gd name="GluePoint687X" fmla="*/ 1627987 w 2647519"/>
                                    <a:gd name="GluePoint687Y" fmla="*/ 42862 h 2612594"/>
                                    <a:gd name="GluePoint688X" fmla="*/ 1588935 w 2647519"/>
                                    <a:gd name="GluePoint688Y" fmla="*/ 40005 h 2612594"/>
                                    <a:gd name="GluePoint689X" fmla="*/ 1575600 w 2647519"/>
                                    <a:gd name="GluePoint689Y" fmla="*/ 36195 h 2612594"/>
                                    <a:gd name="GluePoint690X" fmla="*/ 1562265 w 2647519"/>
                                    <a:gd name="GluePoint690Y" fmla="*/ 33337 h 2612594"/>
                                    <a:gd name="GluePoint691X" fmla="*/ 1536547 w 2647519"/>
                                    <a:gd name="GluePoint691Y" fmla="*/ 27622 h 2612594"/>
                                    <a:gd name="GluePoint692X" fmla="*/ 1510830 w 2647519"/>
                                    <a:gd name="GluePoint692Y" fmla="*/ 21907 h 2612594"/>
                                    <a:gd name="GluePoint693X" fmla="*/ 1484160 w 2647519"/>
                                    <a:gd name="GluePoint693Y" fmla="*/ 18097 h 2612594"/>
                                    <a:gd name="GluePoint694X" fmla="*/ 1454633 w 2647519"/>
                                    <a:gd name="GluePoint694Y" fmla="*/ 18097 h 2612594"/>
                                    <a:gd name="GluePoint695X" fmla="*/ 1430820 w 2647519"/>
                                    <a:gd name="GluePoint695Y" fmla="*/ 18097 h 2612594"/>
                                    <a:gd name="GluePoint696X" fmla="*/ 1393673 w 2647519"/>
                                    <a:gd name="GluePoint696Y" fmla="*/ 18097 h 2612594"/>
                                    <a:gd name="GluePoint697X" fmla="*/ 1391928 w 2647519"/>
                                    <a:gd name="GluePoint697Y" fmla="*/ 17540 h 2612594"/>
                                    <a:gd name="GluePoint698X" fmla="*/ 1375575 w 2647519"/>
                                    <a:gd name="GluePoint698Y" fmla="*/ 25717 h 2612594"/>
                                    <a:gd name="GluePoint699X" fmla="*/ 1381290 w 2647519"/>
                                    <a:gd name="GluePoint699Y" fmla="*/ 35242 h 2612594"/>
                                    <a:gd name="GluePoint700X" fmla="*/ 1438440 w 2647519"/>
                                    <a:gd name="GluePoint700Y" fmla="*/ 46672 h 2612594"/>
                                    <a:gd name="GluePoint701X" fmla="*/ 1413008 w 2647519"/>
                                    <a:gd name="GluePoint701Y" fmla="*/ 47116 h 2612594"/>
                                    <a:gd name="GluePoint702X" fmla="*/ 1413437 w 2647519"/>
                                    <a:gd name="GluePoint702Y" fmla="*/ 47149 h 2612594"/>
                                    <a:gd name="GluePoint703X" fmla="*/ 1440345 w 2647519"/>
                                    <a:gd name="GluePoint703Y" fmla="*/ 46672 h 2612594"/>
                                    <a:gd name="GluePoint704X" fmla="*/ 1463205 w 2647519"/>
                                    <a:gd name="GluePoint704Y" fmla="*/ 49530 h 2612594"/>
                                    <a:gd name="GluePoint705X" fmla="*/ 1507020 w 2647519"/>
                                    <a:gd name="GluePoint705Y" fmla="*/ 58102 h 2612594"/>
                                    <a:gd name="GluePoint706X" fmla="*/ 1527975 w 2647519"/>
                                    <a:gd name="GluePoint706Y" fmla="*/ 60960 h 2612594"/>
                                    <a:gd name="GluePoint707X" fmla="*/ 1563218 w 2647519"/>
                                    <a:gd name="GluePoint707Y" fmla="*/ 68580 h 2612594"/>
                                    <a:gd name="GluePoint708X" fmla="*/ 1599413 w 2647519"/>
                                    <a:gd name="GluePoint708Y" fmla="*/ 76200 h 2612594"/>
                                    <a:gd name="GluePoint709X" fmla="*/ 1634655 w 2647519"/>
                                    <a:gd name="GluePoint709Y" fmla="*/ 84772 h 2612594"/>
                                    <a:gd name="GluePoint710X" fmla="*/ 1669898 w 2647519"/>
                                    <a:gd name="GluePoint710Y" fmla="*/ 95250 h 2612594"/>
                                    <a:gd name="GluePoint711X" fmla="*/ 1687043 w 2647519"/>
                                    <a:gd name="GluePoint711Y" fmla="*/ 100012 h 2612594"/>
                                    <a:gd name="GluePoint712X" fmla="*/ 1704188 w 2647519"/>
                                    <a:gd name="GluePoint712Y" fmla="*/ 105727 h 2612594"/>
                                    <a:gd name="GluePoint713X" fmla="*/ 1704409 w 2647519"/>
                                    <a:gd name="GluePoint713Y" fmla="*/ 105929 h 2612594"/>
                                    <a:gd name="GluePoint714X" fmla="*/ 1716704 w 2647519"/>
                                    <a:gd name="GluePoint714Y" fmla="*/ 108049 h 2612594"/>
                                    <a:gd name="GluePoint715X" fmla="*/ 1746499 w 2647519"/>
                                    <a:gd name="GluePoint715Y" fmla="*/ 119121 h 2612594"/>
                                    <a:gd name="GluePoint716X" fmla="*/ 1750661 w 2647519"/>
                                    <a:gd name="GluePoint716Y" fmla="*/ 125427 h 2612594"/>
                                    <a:gd name="GluePoint717X" fmla="*/ 1751813 w 2647519"/>
                                    <a:gd name="GluePoint717Y" fmla="*/ 125730 h 2612594"/>
                                    <a:gd name="GluePoint718X" fmla="*/ 1778483 w 2647519"/>
                                    <a:gd name="GluePoint718Y" fmla="*/ 136207 h 2612594"/>
                                    <a:gd name="GluePoint719X" fmla="*/ 1801343 w 2647519"/>
                                    <a:gd name="GluePoint719Y" fmla="*/ 145732 h 2612594"/>
                                    <a:gd name="GluePoint720X" fmla="*/ 1824203 w 2647519"/>
                                    <a:gd name="GluePoint720Y" fmla="*/ 156210 h 2612594"/>
                                    <a:gd name="GluePoint721X" fmla="*/ 1841348 w 2647519"/>
                                    <a:gd name="GluePoint721Y" fmla="*/ 165735 h 2612594"/>
                                    <a:gd name="GluePoint722X" fmla="*/ 1852778 w 2647519"/>
                                    <a:gd name="GluePoint722Y" fmla="*/ 171450 h 2612594"/>
                                    <a:gd name="GluePoint723X" fmla="*/ 1865160 w 2647519"/>
                                    <a:gd name="GluePoint723Y" fmla="*/ 178117 h 2612594"/>
                                    <a:gd name="GluePoint724X" fmla="*/ 1907070 w 2647519"/>
                                    <a:gd name="GluePoint724Y" fmla="*/ 201930 h 2612594"/>
                                    <a:gd name="GluePoint725X" fmla="*/ 1960410 w 2647519"/>
                                    <a:gd name="GluePoint725Y" fmla="*/ 236220 h 2612594"/>
                                    <a:gd name="GluePoint726X" fmla="*/ 1988033 w 2647519"/>
                                    <a:gd name="GluePoint726Y" fmla="*/ 255270 h 2612594"/>
                                    <a:gd name="GluePoint727X" fmla="*/ 1988832 w 2647519"/>
                                    <a:gd name="GluePoint727Y" fmla="*/ 255841 h 2612594"/>
                                    <a:gd name="GluePoint728X" fmla="*/ 2002949 w 2647519"/>
                                    <a:gd name="GluePoint728Y" fmla="*/ 264417 h 2612594"/>
                                    <a:gd name="GluePoint729X" fmla="*/ 2540483 w 2647519"/>
                                    <a:gd name="GluePoint729Y" fmla="*/ 1275397 h 2612594"/>
                                    <a:gd name="GluePoint730X" fmla="*/ 2540080 w 2647519"/>
                                    <a:gd name="GluePoint730Y" fmla="*/ 1283368 h 2612594"/>
                                    <a:gd name="GluePoint731X" fmla="*/ 2550960 w 2647519"/>
                                    <a:gd name="GluePoint731Y" fmla="*/ 1284922 h 2612594"/>
                                    <a:gd name="GluePoint732X" fmla="*/ 2561437 w 2647519"/>
                                    <a:gd name="GluePoint732Y" fmla="*/ 1292542 h 2612594"/>
                                    <a:gd name="GluePoint733X" fmla="*/ 2566200 w 2647519"/>
                                    <a:gd name="GluePoint733Y" fmla="*/ 1318259 h 2612594"/>
                                    <a:gd name="GluePoint734X" fmla="*/ 2584297 w 2647519"/>
                                    <a:gd name="GluePoint734Y" fmla="*/ 1348739 h 2612594"/>
                                    <a:gd name="GluePoint735X" fmla="*/ 2591918 w 2647519"/>
                                    <a:gd name="GluePoint735Y" fmla="*/ 1349432 h 2612594"/>
                                    <a:gd name="GluePoint736X" fmla="*/ 2591918 w 2647519"/>
                                    <a:gd name="GluePoint736Y" fmla="*/ 1342072 h 2612594"/>
                                    <a:gd name="GluePoint737X" fmla="*/ 2599661 w 2647519"/>
                                    <a:gd name="GluePoint737Y" fmla="*/ 1320563 h 2612594"/>
                                    <a:gd name="GluePoint738X" fmla="*/ 2599537 w 2647519"/>
                                    <a:gd name="GluePoint738Y" fmla="*/ 1316355 h 2612594"/>
                                    <a:gd name="GluePoint739X" fmla="*/ 2607157 w 2647519"/>
                                    <a:gd name="GluePoint739Y" fmla="*/ 1290637 h 2612594"/>
                                    <a:gd name="GluePoint740X" fmla="*/ 2617635 w 2647519"/>
                                    <a:gd name="GluePoint740Y" fmla="*/ 1290637 h 2612594"/>
                                    <a:gd name="GluePoint741X" fmla="*/ 2633827 w 2647519"/>
                                    <a:gd name="GluePoint741Y" fmla="*/ 1280160 h 2612594"/>
                                    <a:gd name="GluePoint742X" fmla="*/ 2635732 w 2647519"/>
                                    <a:gd name="GluePoint742Y" fmla="*/ 1322070 h 2612594"/>
                                    <a:gd name="GluePoint743X" fmla="*/ 2630970 w 2647519"/>
                                    <a:gd name="GluePoint743Y" fmla="*/ 1342072 h 2612594"/>
                                    <a:gd name="GluePoint744X" fmla="*/ 2625255 w 2647519"/>
                                    <a:gd name="GluePoint744Y" fmla="*/ 1361122 h 2612594"/>
                                    <a:gd name="GluePoint745X" fmla="*/ 2622397 w 2647519"/>
                                    <a:gd name="GluePoint745Y" fmla="*/ 1392555 h 2612594"/>
                                    <a:gd name="GluePoint746X" fmla="*/ 2621445 w 2647519"/>
                                    <a:gd name="GluePoint746Y" fmla="*/ 1408747 h 2612594"/>
                                    <a:gd name="GluePoint747X" fmla="*/ 2619540 w 2647519"/>
                                    <a:gd name="GluePoint747Y" fmla="*/ 1424940 h 2612594"/>
                                    <a:gd name="GluePoint748X" fmla="*/ 2615478 w 2647519"/>
                                    <a:gd name="GluePoint748Y" fmla="*/ 1427648 h 2612594"/>
                                    <a:gd name="GluePoint749X" fmla="*/ 2615730 w 2647519"/>
                                    <a:gd name="GluePoint749Y" fmla="*/ 1428749 h 2612594"/>
                                    <a:gd name="GluePoint750X" fmla="*/ 2619621 w 2647519"/>
                                    <a:gd name="GluePoint750Y" fmla="*/ 1426155 h 2612594"/>
                                    <a:gd name="GluePoint751X" fmla="*/ 2621445 w 2647519"/>
                                    <a:gd name="GluePoint751Y" fmla="*/ 1410652 h 2612594"/>
                                    <a:gd name="GluePoint752X" fmla="*/ 2622397 w 2647519"/>
                                    <a:gd name="GluePoint752Y" fmla="*/ 1394460 h 2612594"/>
                                    <a:gd name="GluePoint753X" fmla="*/ 2625255 w 2647519"/>
                                    <a:gd name="GluePoint753Y" fmla="*/ 1363027 h 2612594"/>
                                    <a:gd name="GluePoint754X" fmla="*/ 2630970 w 2647519"/>
                                    <a:gd name="GluePoint754Y" fmla="*/ 1343977 h 2612594"/>
                                    <a:gd name="GluePoint755X" fmla="*/ 2635732 w 2647519"/>
                                    <a:gd name="GluePoint755Y" fmla="*/ 1323975 h 2612594"/>
                                    <a:gd name="GluePoint756X" fmla="*/ 2643352 w 2647519"/>
                                    <a:gd name="GluePoint756Y" fmla="*/ 1329690 h 2612594"/>
                                    <a:gd name="GluePoint757X" fmla="*/ 2642400 w 2647519"/>
                                    <a:gd name="GluePoint757Y" fmla="*/ 1343977 h 2612594"/>
                                    <a:gd name="GluePoint758X" fmla="*/ 2640495 w 2647519"/>
                                    <a:gd name="GluePoint758Y" fmla="*/ 1358265 h 2612594"/>
                                    <a:gd name="GluePoint759X" fmla="*/ 2639542 w 2647519"/>
                                    <a:gd name="GluePoint759Y" fmla="*/ 1384935 h 2612594"/>
                                    <a:gd name="GluePoint760X" fmla="*/ 2637637 w 2647519"/>
                                    <a:gd name="GluePoint760Y" fmla="*/ 1416367 h 2612594"/>
                                    <a:gd name="GluePoint761X" fmla="*/ 2632875 w 2647519"/>
                                    <a:gd name="GluePoint761Y" fmla="*/ 1449705 h 2612594"/>
                                    <a:gd name="GluePoint762X" fmla="*/ 2627160 w 2647519"/>
                                    <a:gd name="GluePoint762Y" fmla="*/ 1484947 h 2612594"/>
                                    <a:gd name="GluePoint763X" fmla="*/ 2620492 w 2647519"/>
                                    <a:gd name="GluePoint763Y" fmla="*/ 1519237 h 2612594"/>
                                    <a:gd name="GluePoint764X" fmla="*/ 2608110 w 2647519"/>
                                    <a:gd name="GluePoint764Y" fmla="*/ 1591627 h 2612594"/>
                                    <a:gd name="GluePoint765X" fmla="*/ 2596680 w 2647519"/>
                                    <a:gd name="GluePoint765Y" fmla="*/ 1598295 h 2612594"/>
                                    <a:gd name="GluePoint766X" fmla="*/ 2582392 w 2647519"/>
                                    <a:gd name="GluePoint766Y" fmla="*/ 1640205 h 2612594"/>
                                    <a:gd name="GluePoint767X" fmla="*/ 2578582 w 2647519"/>
                                    <a:gd name="GluePoint767Y" fmla="*/ 1680210 h 2612594"/>
                                    <a:gd name="GluePoint768X" fmla="*/ 2576677 w 2647519"/>
                                    <a:gd name="GluePoint768Y" fmla="*/ 1685925 h 2612594"/>
                                    <a:gd name="GluePoint769X" fmla="*/ 2560485 w 2647519"/>
                                    <a:gd name="GluePoint769Y" fmla="*/ 1729740 h 2612594"/>
                                    <a:gd name="GluePoint770X" fmla="*/ 2555722 w 2647519"/>
                                    <a:gd name="GluePoint770Y" fmla="*/ 1733550 h 2612594"/>
                                    <a:gd name="GluePoint771X" fmla="*/ 2535720 w 2647519"/>
                                    <a:gd name="GluePoint771Y" fmla="*/ 1780222 h 2612594"/>
                                    <a:gd name="GluePoint772X" fmla="*/ 2556675 w 2647519"/>
                                    <a:gd name="GluePoint772Y" fmla="*/ 1733550 h 2612594"/>
                                    <a:gd name="GluePoint773X" fmla="*/ 2561437 w 2647519"/>
                                    <a:gd name="GluePoint773Y" fmla="*/ 1729740 h 2612594"/>
                                    <a:gd name="GluePoint774X" fmla="*/ 2530957 w 2647519"/>
                                    <a:gd name="GluePoint774Y" fmla="*/ 1816417 h 2612594"/>
                                    <a:gd name="GluePoint775X" fmla="*/ 2514765 w 2647519"/>
                                    <a:gd name="GluePoint775Y" fmla="*/ 1824990 h 2612594"/>
                                    <a:gd name="GluePoint776X" fmla="*/ 2511407 w 2647519"/>
                                    <a:gd name="GluePoint776Y" fmla="*/ 1831707 h 2612594"/>
                                    <a:gd name="GluePoint777X" fmla="*/ 2511908 w 2647519"/>
                                    <a:gd name="GluePoint777Y" fmla="*/ 1832609 h 2612594"/>
                                    <a:gd name="GluePoint778X" fmla="*/ 2515718 w 2647519"/>
                                    <a:gd name="GluePoint778Y" fmla="*/ 1824989 h 2612594"/>
                                    <a:gd name="GluePoint779X" fmla="*/ 2531910 w 2647519"/>
                                    <a:gd name="GluePoint779Y" fmla="*/ 1816417 h 2612594"/>
                                    <a:gd name="GluePoint780X" fmla="*/ 2520480 w 2647519"/>
                                    <a:gd name="GluePoint780Y" fmla="*/ 1848802 h 2612594"/>
                                    <a:gd name="GluePoint781X" fmla="*/ 2499525 w 2647519"/>
                                    <a:gd name="GluePoint781Y" fmla="*/ 1886902 h 2612594"/>
                                    <a:gd name="GluePoint782X" fmla="*/ 2489048 w 2647519"/>
                                    <a:gd name="GluePoint782Y" fmla="*/ 1905952 h 2612594"/>
                                    <a:gd name="GluePoint783X" fmla="*/ 2477618 w 2647519"/>
                                    <a:gd name="GluePoint783Y" fmla="*/ 1925002 h 2612594"/>
                                    <a:gd name="GluePoint784X" fmla="*/ 2469045 w 2647519"/>
                                    <a:gd name="GluePoint784Y" fmla="*/ 1939289 h 2612594"/>
                                    <a:gd name="GluePoint785X" fmla="*/ 2456663 w 2647519"/>
                                    <a:gd name="GluePoint785Y" fmla="*/ 1966912 h 2612594"/>
                                    <a:gd name="GluePoint786X" fmla="*/ 2443328 w 2647519"/>
                                    <a:gd name="GluePoint786Y" fmla="*/ 1993582 h 2612594"/>
                                    <a:gd name="GluePoint787X" fmla="*/ 2422373 w 2647519"/>
                                    <a:gd name="GluePoint787Y" fmla="*/ 2022157 h 2612594"/>
                                    <a:gd name="GluePoint788X" fmla="*/ 2401418 w 2647519"/>
                                    <a:gd name="GluePoint788Y" fmla="*/ 2048827 h 2612594"/>
                                    <a:gd name="GluePoint789X" fmla="*/ 2402291 w 2647519"/>
                                    <a:gd name="GluePoint789Y" fmla="*/ 2047029 h 2612594"/>
                                    <a:gd name="GluePoint790X" fmla="*/ 2378557 w 2647519"/>
                                    <a:gd name="GluePoint790Y" fmla="*/ 2079307 h 2612594"/>
                                    <a:gd name="GluePoint791X" fmla="*/ 2327122 w 2647519"/>
                                    <a:gd name="GluePoint791Y" fmla="*/ 2135505 h 2612594"/>
                                    <a:gd name="GluePoint792X" fmla="*/ 2316995 w 2647519"/>
                                    <a:gd name="GluePoint792Y" fmla="*/ 2151085 h 2612594"/>
                                    <a:gd name="GluePoint793X" fmla="*/ 2327122 w 2647519"/>
                                    <a:gd name="GluePoint793Y" fmla="*/ 2136457 h 2612594"/>
                                    <a:gd name="GluePoint794X" fmla="*/ 2378557 w 2647519"/>
                                    <a:gd name="GluePoint794Y" fmla="*/ 2080259 h 2612594"/>
                                    <a:gd name="GluePoint795X" fmla="*/ 2339505 w 2647519"/>
                                    <a:gd name="GluePoint795Y" fmla="*/ 2139314 h 2612594"/>
                                    <a:gd name="GluePoint796X" fmla="*/ 2319383 w 2647519"/>
                                    <a:gd name="GluePoint796Y" fmla="*/ 2160388 h 2612594"/>
                                    <a:gd name="GluePoint797X" fmla="*/ 2303229 w 2647519"/>
                                    <a:gd name="GluePoint797Y" fmla="*/ 2172263 h 2612594"/>
                                    <a:gd name="GluePoint798X" fmla="*/ 2302357 w 2647519"/>
                                    <a:gd name="GluePoint798Y" fmla="*/ 2173605 h 2612594"/>
                                    <a:gd name="GluePoint799X" fmla="*/ 2292258 w 2647519"/>
                                    <a:gd name="GluePoint799Y" fmla="*/ 2181374 h 2612594"/>
                                    <a:gd name="GluePoint800X" fmla="*/ 2291880 w 2647519"/>
                                    <a:gd name="GluePoint800Y" fmla="*/ 2184082 h 2612594"/>
                                    <a:gd name="GluePoint801X" fmla="*/ 2247112 w 2647519"/>
                                    <a:gd name="GluePoint801Y" fmla="*/ 2229802 h 2612594"/>
                                    <a:gd name="GluePoint802X" fmla="*/ 2199487 w 2647519"/>
                                    <a:gd name="GluePoint802Y" fmla="*/ 2273617 h 2612594"/>
                                    <a:gd name="GluePoint803X" fmla="*/ 2197284 w 2647519"/>
                                    <a:gd name="GluePoint803Y" fmla="*/ 2275215 h 2612594"/>
                                    <a:gd name="GluePoint804X" fmla="*/ 2181390 w 2647519"/>
                                    <a:gd name="GluePoint804Y" fmla="*/ 2295524 h 2612594"/>
                                    <a:gd name="GluePoint805X" fmla="*/ 2143290 w 2647519"/>
                                    <a:gd name="GluePoint805Y" fmla="*/ 2324099 h 2612594"/>
                                    <a:gd name="GluePoint806X" fmla="*/ 2107680 w 2647519"/>
                                    <a:gd name="GluePoint806Y" fmla="*/ 2350806 h 2612594"/>
                                    <a:gd name="GluePoint807X" fmla="*/ 2107553 w 2647519"/>
                                    <a:gd name="GluePoint807Y" fmla="*/ 2350961 h 2612594"/>
                                    <a:gd name="GluePoint808X" fmla="*/ 2143290 w 2647519"/>
                                    <a:gd name="GluePoint808Y" fmla="*/ 2325052 h 2612594"/>
                                    <a:gd name="GluePoint809X" fmla="*/ 2181390 w 2647519"/>
                                    <a:gd name="GluePoint809Y" fmla="*/ 2296477 h 2612594"/>
                                    <a:gd name="GluePoint810X" fmla="*/ 2149957 w 2647519"/>
                                    <a:gd name="GluePoint810Y" fmla="*/ 2327909 h 2612594"/>
                                    <a:gd name="GluePoint811X" fmla="*/ 2124359 w 2647519"/>
                                    <a:gd name="GluePoint811Y" fmla="*/ 2344578 h 2612594"/>
                                    <a:gd name="GluePoint812X" fmla="*/ 2106651 w 2647519"/>
                                    <a:gd name="GluePoint812Y" fmla="*/ 2352057 h 2612594"/>
                                    <a:gd name="GluePoint813X" fmla="*/ 2106142 w 2647519"/>
                                    <a:gd name="GluePoint813Y" fmla="*/ 2352675 h 2612594"/>
                                    <a:gd name="GluePoint814X" fmla="*/ 2087092 w 2647519"/>
                                    <a:gd name="GluePoint814Y" fmla="*/ 2365057 h 2612594"/>
                                    <a:gd name="GluePoint815X" fmla="*/ 2079913 w 2647519"/>
                                    <a:gd name="GluePoint815Y" fmla="*/ 2368384 h 2612594"/>
                                    <a:gd name="GluePoint816X" fmla="*/ 2061852 w 2647519"/>
                                    <a:gd name="GluePoint816Y" fmla="*/ 2383036 h 2612594"/>
                                    <a:gd name="GluePoint817X" fmla="*/ 2044230 w 2647519"/>
                                    <a:gd name="GluePoint817Y" fmla="*/ 2395537 h 2612594"/>
                                    <a:gd name="GluePoint818X" fmla="*/ 2017560 w 2647519"/>
                                    <a:gd name="GluePoint818Y" fmla="*/ 2412682 h 2612594"/>
                                    <a:gd name="GluePoint819X" fmla="*/ 2008988 w 2647519"/>
                                    <a:gd name="GluePoint819Y" fmla="*/ 2413635 h 2612594"/>
                                    <a:gd name="GluePoint820X" fmla="*/ 1999459 w 2647519"/>
                                    <a:gd name="GluePoint820Y" fmla="*/ 2417870 h 2612594"/>
                                    <a:gd name="GluePoint821X" fmla="*/ 1997978 w 2647519"/>
                                    <a:gd name="GluePoint821Y" fmla="*/ 2418994 h 2612594"/>
                                    <a:gd name="GluePoint822X" fmla="*/ 2009940 w 2647519"/>
                                    <a:gd name="GluePoint822Y" fmla="*/ 2414587 h 2612594"/>
                                    <a:gd name="GluePoint823X" fmla="*/ 2018513 w 2647519"/>
                                    <a:gd name="GluePoint823Y" fmla="*/ 2413635 h 2612594"/>
                                    <a:gd name="GluePoint824X" fmla="*/ 1984223 w 2647519"/>
                                    <a:gd name="GluePoint824Y" fmla="*/ 2439352 h 2612594"/>
                                    <a:gd name="GluePoint825X" fmla="*/ 1962315 w 2647519"/>
                                    <a:gd name="GluePoint825Y" fmla="*/ 2450783 h 2612594"/>
                                    <a:gd name="GluePoint826X" fmla="*/ 1940408 w 2647519"/>
                                    <a:gd name="GluePoint826Y" fmla="*/ 2461260 h 2612594"/>
                                    <a:gd name="GluePoint827X" fmla="*/ 1924934 w 2647519"/>
                                    <a:gd name="GluePoint827Y" fmla="*/ 2463581 h 2612594"/>
                                    <a:gd name="GluePoint828X" fmla="*/ 1922310 w 2647519"/>
                                    <a:gd name="GluePoint828Y" fmla="*/ 2465070 h 2612594"/>
                                    <a:gd name="GluePoint829X" fmla="*/ 1849920 w 2647519"/>
                                    <a:gd name="GluePoint829Y" fmla="*/ 2496502 h 2612594"/>
                                    <a:gd name="GluePoint830X" fmla="*/ 1846229 w 2647519"/>
                                    <a:gd name="GluePoint830Y" fmla="*/ 2497341 h 2612594"/>
                                    <a:gd name="GluePoint831X" fmla="*/ 1824203 w 2647519"/>
                                    <a:gd name="GluePoint831Y" fmla="*/ 2511742 h 2612594"/>
                                    <a:gd name="GluePoint832X" fmla="*/ 1836585 w 2647519"/>
                                    <a:gd name="GluePoint832Y" fmla="*/ 2515552 h 2612594"/>
                                    <a:gd name="GluePoint833X" fmla="*/ 1790865 w 2647519"/>
                                    <a:gd name="GluePoint833Y" fmla="*/ 2535555 h 2612594"/>
                                    <a:gd name="GluePoint834X" fmla="*/ 1794675 w 2647519"/>
                                    <a:gd name="GluePoint834Y" fmla="*/ 2522220 h 2612594"/>
                                    <a:gd name="GluePoint835X" fmla="*/ 1779435 w 2647519"/>
                                    <a:gd name="GluePoint835Y" fmla="*/ 2527935 h 2612594"/>
                                    <a:gd name="GluePoint836X" fmla="*/ 1765148 w 2647519"/>
                                    <a:gd name="GluePoint836Y" fmla="*/ 2532697 h 2612594"/>
                                    <a:gd name="GluePoint837X" fmla="*/ 1735620 w 2647519"/>
                                    <a:gd name="GluePoint837Y" fmla="*/ 2542222 h 2612594"/>
                                    <a:gd name="GluePoint838X" fmla="*/ 1731675 w 2647519"/>
                                    <a:gd name="GluePoint838Y" fmla="*/ 2537487 h 2612594"/>
                                    <a:gd name="GluePoint839X" fmla="*/ 1717522 w 2647519"/>
                                    <a:gd name="GluePoint839Y" fmla="*/ 2540317 h 2612594"/>
                                    <a:gd name="GluePoint840X" fmla="*/ 1700377 w 2647519"/>
                                    <a:gd name="GluePoint840Y" fmla="*/ 2544127 h 2612594"/>
                                    <a:gd name="GluePoint841X" fmla="*/ 1665135 w 2647519"/>
                                    <a:gd name="GluePoint841Y" fmla="*/ 2552700 h 2612594"/>
                                    <a:gd name="GluePoint842X" fmla="*/ 1663973 w 2647519"/>
                                    <a:gd name="GluePoint842Y" fmla="*/ 2553240 h 2612594"/>
                                    <a:gd name="GluePoint843X" fmla="*/ 1697520 w 2647519"/>
                                    <a:gd name="GluePoint843Y" fmla="*/ 2545079 h 2612594"/>
                                    <a:gd name="GluePoint844X" fmla="*/ 1714665 w 2647519"/>
                                    <a:gd name="GluePoint844Y" fmla="*/ 2541269 h 2612594"/>
                                    <a:gd name="GluePoint845X" fmla="*/ 1728952 w 2647519"/>
                                    <a:gd name="GluePoint845Y" fmla="*/ 2538412 h 2612594"/>
                                    <a:gd name="GluePoint846X" fmla="*/ 1734667 w 2647519"/>
                                    <a:gd name="GluePoint846Y" fmla="*/ 2543174 h 2612594"/>
                                    <a:gd name="GluePoint847X" fmla="*/ 1764195 w 2647519"/>
                                    <a:gd name="GluePoint847Y" fmla="*/ 2533649 h 2612594"/>
                                    <a:gd name="GluePoint848X" fmla="*/ 1778482 w 2647519"/>
                                    <a:gd name="GluePoint848Y" fmla="*/ 2528887 h 2612594"/>
                                    <a:gd name="GluePoint849X" fmla="*/ 1793722 w 2647519"/>
                                    <a:gd name="GluePoint849Y" fmla="*/ 2523172 h 2612594"/>
                                    <a:gd name="GluePoint850X" fmla="*/ 1789912 w 2647519"/>
                                    <a:gd name="GluePoint850Y" fmla="*/ 2536507 h 2612594"/>
                                    <a:gd name="GluePoint851X" fmla="*/ 1749907 w 2647519"/>
                                    <a:gd name="GluePoint851Y" fmla="*/ 2555557 h 2612594"/>
                                    <a:gd name="GluePoint852X" fmla="*/ 1747946 w 2647519"/>
                                    <a:gd name="GluePoint852Y" fmla="*/ 2555008 h 2612594"/>
                                    <a:gd name="GluePoint853X" fmla="*/ 1720380 w 2647519"/>
                                    <a:gd name="GluePoint853Y" fmla="*/ 2566034 h 2612594"/>
                                    <a:gd name="GluePoint854X" fmla="*/ 1697520 w 2647519"/>
                                    <a:gd name="GluePoint854Y" fmla="*/ 2572702 h 2612594"/>
                                    <a:gd name="GluePoint855X" fmla="*/ 1663230 w 2647519"/>
                                    <a:gd name="GluePoint855Y" fmla="*/ 2581274 h 2612594"/>
                                    <a:gd name="GluePoint856X" fmla="*/ 1649062 w 2647519"/>
                                    <a:gd name="GluePoint856Y" fmla="*/ 2580084 h 2612594"/>
                                    <a:gd name="GluePoint857X" fmla="*/ 1619428 w 2647519"/>
                                    <a:gd name="GluePoint857Y" fmla="*/ 2585850 h 2612594"/>
                                    <a:gd name="GluePoint858X" fmla="*/ 1618462 w 2647519"/>
                                    <a:gd name="GluePoint858Y" fmla="*/ 2587942 h 2612594"/>
                                    <a:gd name="GluePoint859X" fmla="*/ 1539405 w 2647519"/>
                                    <a:gd name="GluePoint859Y" fmla="*/ 2603182 h 2612594"/>
                                    <a:gd name="GluePoint860X" fmla="*/ 1521307 w 2647519"/>
                                    <a:gd name="GluePoint860Y" fmla="*/ 2598419 h 2612594"/>
                                    <a:gd name="GluePoint861X" fmla="*/ 1506067 w 2647519"/>
                                    <a:gd name="GluePoint861Y" fmla="*/ 2598419 h 2612594"/>
                                    <a:gd name="GluePoint862X" fmla="*/ 1479397 w 2647519"/>
                                    <a:gd name="GluePoint862Y" fmla="*/ 2606992 h 2612594"/>
                                    <a:gd name="GluePoint863X" fmla="*/ 1455585 w 2647519"/>
                                    <a:gd name="GluePoint863Y" fmla="*/ 2608897 h 2612594"/>
                                    <a:gd name="GluePoint864X" fmla="*/ 1431772 w 2647519"/>
                                    <a:gd name="GluePoint864Y" fmla="*/ 2609849 h 2612594"/>
                                    <a:gd name="GluePoint865X" fmla="*/ 1429185 w 2647519"/>
                                    <a:gd name="GluePoint865Y" fmla="*/ 2608741 h 2612594"/>
                                    <a:gd name="GluePoint866X" fmla="*/ 1407484 w 2647519"/>
                                    <a:gd name="GluePoint866Y" fmla="*/ 2612588 h 2612594"/>
                                    <a:gd name="GluePoint867X" fmla="*/ 1381290 w 2647519"/>
                                    <a:gd name="GluePoint867Y" fmla="*/ 2607944 h 2612594"/>
                                    <a:gd name="GluePoint868X" fmla="*/ 1382243 w 2647519"/>
                                    <a:gd name="GluePoint868Y" fmla="*/ 2606992 h 2612594"/>
                                    <a:gd name="GluePoint869X" fmla="*/ 1387005 w 2647519"/>
                                    <a:gd name="GluePoint869Y" fmla="*/ 2600324 h 2612594"/>
                                    <a:gd name="GluePoint870X" fmla="*/ 1365098 w 2647519"/>
                                    <a:gd name="GluePoint870Y" fmla="*/ 2597467 h 2612594"/>
                                    <a:gd name="GluePoint871X" fmla="*/ 1375575 w 2647519"/>
                                    <a:gd name="GluePoint871Y" fmla="*/ 2591752 h 2612594"/>
                                    <a:gd name="GluePoint872X" fmla="*/ 1407008 w 2647519"/>
                                    <a:gd name="GluePoint872Y" fmla="*/ 2590799 h 2612594"/>
                                    <a:gd name="GluePoint873X" fmla="*/ 1437488 w 2647519"/>
                                    <a:gd name="GluePoint873Y" fmla="*/ 2589847 h 2612594"/>
                                    <a:gd name="GluePoint874X" fmla="*/ 1481302 w 2647519"/>
                                    <a:gd name="GluePoint874Y" fmla="*/ 2590799 h 2612594"/>
                                    <a:gd name="GluePoint875X" fmla="*/ 1511782 w 2647519"/>
                                    <a:gd name="GluePoint875Y" fmla="*/ 2587942 h 2612594"/>
                                    <a:gd name="GluePoint876X" fmla="*/ 1568932 w 2647519"/>
                                    <a:gd name="GluePoint876Y" fmla="*/ 2575559 h 2612594"/>
                                    <a:gd name="GluePoint877X" fmla="*/ 1607032 w 2647519"/>
                                    <a:gd name="GluePoint877Y" fmla="*/ 2566987 h 2612594"/>
                                    <a:gd name="GluePoint878X" fmla="*/ 1635607 w 2647519"/>
                                    <a:gd name="GluePoint878Y" fmla="*/ 2566034 h 2612594"/>
                                    <a:gd name="GluePoint879X" fmla="*/ 1637595 w 2647519"/>
                                    <a:gd name="GluePoint879Y" fmla="*/ 2565111 h 2612594"/>
                                    <a:gd name="GluePoint880X" fmla="*/ 1609890 w 2647519"/>
                                    <a:gd name="GluePoint880Y" fmla="*/ 2566035 h 2612594"/>
                                    <a:gd name="GluePoint881X" fmla="*/ 1571790 w 2647519"/>
                                    <a:gd name="GluePoint881Y" fmla="*/ 2574607 h 2612594"/>
                                    <a:gd name="GluePoint882X" fmla="*/ 1514640 w 2647519"/>
                                    <a:gd name="GluePoint882Y" fmla="*/ 2586990 h 2612594"/>
                                    <a:gd name="GluePoint883X" fmla="*/ 1484160 w 2647519"/>
                                    <a:gd name="GluePoint883Y" fmla="*/ 2589847 h 2612594"/>
                                    <a:gd name="GluePoint884X" fmla="*/ 1440345 w 2647519"/>
                                    <a:gd name="GluePoint884Y" fmla="*/ 2588895 h 2612594"/>
                                    <a:gd name="GluePoint885X" fmla="*/ 1409865 w 2647519"/>
                                    <a:gd name="GluePoint885Y" fmla="*/ 2589847 h 2612594"/>
                                    <a:gd name="GluePoint886X" fmla="*/ 1378432 w 2647519"/>
                                    <a:gd name="GluePoint886Y" fmla="*/ 2590800 h 2612594"/>
                                    <a:gd name="GluePoint887X" fmla="*/ 1379385 w 2647519"/>
                                    <a:gd name="GluePoint887Y" fmla="*/ 2586990 h 2612594"/>
                                    <a:gd name="GluePoint888X" fmla="*/ 1386052 w 2647519"/>
                                    <a:gd name="GluePoint888Y" fmla="*/ 2577465 h 2612594"/>
                                    <a:gd name="GluePoint889X" fmla="*/ 1679422 w 2647519"/>
                                    <a:gd name="GluePoint889Y" fmla="*/ 2528887 h 2612594"/>
                                    <a:gd name="GluePoint890X" fmla="*/ 1878495 w 2647519"/>
                                    <a:gd name="GluePoint890Y" fmla="*/ 2453640 h 2612594"/>
                                    <a:gd name="GluePoint891X" fmla="*/ 1930882 w 2647519"/>
                                    <a:gd name="GluePoint891Y" fmla="*/ 2426017 h 2612594"/>
                                    <a:gd name="GluePoint892X" fmla="*/ 1960410 w 2647519"/>
                                    <a:gd name="GluePoint892Y" fmla="*/ 2410777 h 2612594"/>
                                    <a:gd name="GluePoint893X" fmla="*/ 1990890 w 2647519"/>
                                    <a:gd name="GluePoint893Y" fmla="*/ 2394585 h 2612594"/>
                                    <a:gd name="GluePoint894X" fmla="*/ 2048040 w 2647519"/>
                                    <a:gd name="GluePoint894Y" fmla="*/ 2360295 h 2612594"/>
                                    <a:gd name="GluePoint895X" fmla="*/ 2093760 w 2647519"/>
                                    <a:gd name="GluePoint895Y" fmla="*/ 2325052 h 2612594"/>
                                    <a:gd name="GluePoint896X" fmla="*/ 2179485 w 2647519"/>
                                    <a:gd name="GluePoint896Y" fmla="*/ 2258377 h 2612594"/>
                                    <a:gd name="GluePoint897X" fmla="*/ 2203297 w 2647519"/>
                                    <a:gd name="GluePoint897Y" fmla="*/ 2239327 h 2612594"/>
                                    <a:gd name="GluePoint898X" fmla="*/ 2226157 w 2647519"/>
                                    <a:gd name="GluePoint898Y" fmla="*/ 2219325 h 2612594"/>
                                    <a:gd name="GluePoint899X" fmla="*/ 2260447 w 2647519"/>
                                    <a:gd name="GluePoint899Y" fmla="*/ 2187892 h 2612594"/>
                                    <a:gd name="GluePoint900X" fmla="*/ 2274735 w 2647519"/>
                                    <a:gd name="GluePoint900Y" fmla="*/ 2164080 h 2612594"/>
                                    <a:gd name="GluePoint901X" fmla="*/ 2295258 w 2647519"/>
                                    <a:gd name="GluePoint901Y" fmla="*/ 2145267 h 2612594"/>
                                    <a:gd name="GluePoint902X" fmla="*/ 2295423 w 2647519"/>
                                    <a:gd name="GluePoint902Y" fmla="*/ 2144085 h 2612594"/>
                                    <a:gd name="GluePoint903X" fmla="*/ 2275688 w 2647519"/>
                                    <a:gd name="GluePoint903Y" fmla="*/ 2162175 h 2612594"/>
                                    <a:gd name="GluePoint904X" fmla="*/ 2261400 w 2647519"/>
                                    <a:gd name="GluePoint904Y" fmla="*/ 2185987 h 2612594"/>
                                    <a:gd name="GluePoint905X" fmla="*/ 2227110 w 2647519"/>
                                    <a:gd name="GluePoint905Y" fmla="*/ 2217420 h 2612594"/>
                                    <a:gd name="GluePoint906X" fmla="*/ 2204250 w 2647519"/>
                                    <a:gd name="GluePoint906Y" fmla="*/ 2237422 h 2612594"/>
                                    <a:gd name="GluePoint907X" fmla="*/ 2180438 w 2647519"/>
                                    <a:gd name="GluePoint907Y" fmla="*/ 2256472 h 2612594"/>
                                    <a:gd name="GluePoint908X" fmla="*/ 2094713 w 2647519"/>
                                    <a:gd name="GluePoint908Y" fmla="*/ 2323147 h 2612594"/>
                                    <a:gd name="GluePoint909X" fmla="*/ 2048993 w 2647519"/>
                                    <a:gd name="GluePoint909Y" fmla="*/ 2358390 h 2612594"/>
                                    <a:gd name="GluePoint910X" fmla="*/ 1991843 w 2647519"/>
                                    <a:gd name="GluePoint910Y" fmla="*/ 2392680 h 2612594"/>
                                    <a:gd name="GluePoint911X" fmla="*/ 1961363 w 2647519"/>
                                    <a:gd name="GluePoint911Y" fmla="*/ 2408872 h 2612594"/>
                                    <a:gd name="GluePoint912X" fmla="*/ 1931835 w 2647519"/>
                                    <a:gd name="GluePoint912Y" fmla="*/ 2424112 h 2612594"/>
                                    <a:gd name="GluePoint913X" fmla="*/ 1879448 w 2647519"/>
                                    <a:gd name="GluePoint913Y" fmla="*/ 2451735 h 2612594"/>
                                    <a:gd name="GluePoint914X" fmla="*/ 1680375 w 2647519"/>
                                    <a:gd name="GluePoint914Y" fmla="*/ 2526982 h 2612594"/>
                                    <a:gd name="GluePoint915X" fmla="*/ 1387005 w 2647519"/>
                                    <a:gd name="GluePoint915Y" fmla="*/ 2575560 h 2612594"/>
                                    <a:gd name="GluePoint916X" fmla="*/ 1365098 w 2647519"/>
                                    <a:gd name="GluePoint916Y" fmla="*/ 2575560 h 2612594"/>
                                    <a:gd name="GluePoint917X" fmla="*/ 1362240 w 2647519"/>
                                    <a:gd name="GluePoint917Y" fmla="*/ 2567940 h 2612594"/>
                                    <a:gd name="GluePoint918X" fmla="*/ 1339380 w 2647519"/>
                                    <a:gd name="GluePoint918Y" fmla="*/ 2566987 h 2612594"/>
                                    <a:gd name="GluePoint919X" fmla="*/ 1318425 w 2647519"/>
                                    <a:gd name="GluePoint919Y" fmla="*/ 2575560 h 2612594"/>
                                    <a:gd name="GluePoint920X" fmla="*/ 1257465 w 2647519"/>
                                    <a:gd name="GluePoint920Y" fmla="*/ 2576512 h 2612594"/>
                                    <a:gd name="GluePoint921X" fmla="*/ 1212698 w 2647519"/>
                                    <a:gd name="GluePoint921Y" fmla="*/ 2574607 h 2612594"/>
                                    <a:gd name="GluePoint922X" fmla="*/ 1190790 w 2647519"/>
                                    <a:gd name="GluePoint922Y" fmla="*/ 2572702 h 2612594"/>
                                    <a:gd name="GluePoint923X" fmla="*/ 1168883 w 2647519"/>
                                    <a:gd name="GluePoint923Y" fmla="*/ 2568892 h 2612594"/>
                                    <a:gd name="GluePoint924X" fmla="*/ 1182079 w 2647519"/>
                                    <a:gd name="GluePoint924Y" fmla="*/ 2554816 h 2612594"/>
                                    <a:gd name="GluePoint925X" fmla="*/ 1179360 w 2647519"/>
                                    <a:gd name="GluePoint925Y" fmla="*/ 2555557 h 2612594"/>
                                    <a:gd name="GluePoint926X" fmla="*/ 1130192 w 2647519"/>
                                    <a:gd name="GluePoint926Y" fmla="*/ 2546452 h 2612594"/>
                                    <a:gd name="GluePoint927X" fmla="*/ 1127925 w 2647519"/>
                                    <a:gd name="GluePoint927Y" fmla="*/ 2546985 h 2612594"/>
                                    <a:gd name="GluePoint928X" fmla="*/ 1033628 w 2647519"/>
                                    <a:gd name="GluePoint928Y" fmla="*/ 2529840 h 2612594"/>
                                    <a:gd name="GluePoint929X" fmla="*/ 996480 w 2647519"/>
                                    <a:gd name="GluePoint929Y" fmla="*/ 2522220 h 2612594"/>
                                    <a:gd name="GluePoint930X" fmla="*/ 964095 w 2647519"/>
                                    <a:gd name="GluePoint930Y" fmla="*/ 2516505 h 2612594"/>
                                    <a:gd name="GluePoint931X" fmla="*/ 925043 w 2647519"/>
                                    <a:gd name="GluePoint931Y" fmla="*/ 2498407 h 2612594"/>
                                    <a:gd name="GluePoint932X" fmla="*/ 876465 w 2647519"/>
                                    <a:gd name="GluePoint932Y" fmla="*/ 2480310 h 2612594"/>
                                    <a:gd name="GluePoint933X" fmla="*/ 825983 w 2647519"/>
                                    <a:gd name="GluePoint933Y" fmla="*/ 2460307 h 2612594"/>
                                    <a:gd name="GluePoint934X" fmla="*/ 834555 w 2647519"/>
                                    <a:gd name="GluePoint934Y" fmla="*/ 2453640 h 2612594"/>
                                    <a:gd name="GluePoint935X" fmla="*/ 869798 w 2647519"/>
                                    <a:gd name="GluePoint935Y" fmla="*/ 2460307 h 2612594"/>
                                    <a:gd name="GluePoint936X" fmla="*/ 885038 w 2647519"/>
                                    <a:gd name="GluePoint936Y" fmla="*/ 2473642 h 2612594"/>
                                    <a:gd name="GluePoint937X" fmla="*/ 937425 w 2647519"/>
                                    <a:gd name="GluePoint937Y" fmla="*/ 2488882 h 2612594"/>
                                    <a:gd name="GluePoint938X" fmla="*/ 1041248 w 2647519"/>
                                    <a:gd name="GluePoint938Y" fmla="*/ 2515552 h 2612594"/>
                                    <a:gd name="GluePoint939X" fmla="*/ 1066965 w 2647519"/>
                                    <a:gd name="GluePoint939Y" fmla="*/ 2520315 h 2612594"/>
                                    <a:gd name="GluePoint940X" fmla="*/ 1094588 w 2647519"/>
                                    <a:gd name="GluePoint940Y" fmla="*/ 2525077 h 2612594"/>
                                    <a:gd name="GluePoint941X" fmla="*/ 1125068 w 2647519"/>
                                    <a:gd name="GluePoint941Y" fmla="*/ 2531745 h 2612594"/>
                                    <a:gd name="GluePoint942X" fmla="*/ 1158657 w 2647519"/>
                                    <a:gd name="GluePoint942Y" fmla="*/ 2539008 h 2612594"/>
                                    <a:gd name="GluePoint943X" fmla="*/ 1161262 w 2647519"/>
                                    <a:gd name="GluePoint943Y" fmla="*/ 2538412 h 2612594"/>
                                    <a:gd name="GluePoint944X" fmla="*/ 1192695 w 2647519"/>
                                    <a:gd name="GluePoint944Y" fmla="*/ 2543175 h 2612594"/>
                                    <a:gd name="GluePoint945X" fmla="*/ 1193647 w 2647519"/>
                                    <a:gd name="GluePoint945Y" fmla="*/ 2541270 h 2612594"/>
                                    <a:gd name="GluePoint946X" fmla="*/ 1239367 w 2647519"/>
                                    <a:gd name="GluePoint946Y" fmla="*/ 2543175 h 2612594"/>
                                    <a:gd name="GluePoint947X" fmla="*/ 1246987 w 2647519"/>
                                    <a:gd name="GluePoint947Y" fmla="*/ 2544127 h 2612594"/>
                                    <a:gd name="GluePoint948X" fmla="*/ 1317472 w 2647519"/>
                                    <a:gd name="GluePoint948Y" fmla="*/ 2544127 h 2612594"/>
                                    <a:gd name="GluePoint949X" fmla="*/ 1368907 w 2647519"/>
                                    <a:gd name="GluePoint949Y" fmla="*/ 2546032 h 2612594"/>
                                    <a:gd name="GluePoint950X" fmla="*/ 1429867 w 2647519"/>
                                    <a:gd name="GluePoint950Y" fmla="*/ 2541270 h 2612594"/>
                                    <a:gd name="GluePoint951X" fmla="*/ 1437487 w 2647519"/>
                                    <a:gd name="GluePoint951Y" fmla="*/ 2541270 h 2612594"/>
                                    <a:gd name="GluePoint952X" fmla="*/ 1440345 w 2647519"/>
                                    <a:gd name="GluePoint952Y" fmla="*/ 2548890 h 2612594"/>
                                    <a:gd name="GluePoint953X" fmla="*/ 1500352 w 2647519"/>
                                    <a:gd name="GluePoint953Y" fmla="*/ 2541270 h 2612594"/>
                                    <a:gd name="GluePoint954X" fmla="*/ 1540357 w 2647519"/>
                                    <a:gd name="GluePoint954Y" fmla="*/ 2531745 h 2612594"/>
                                    <a:gd name="GluePoint955X" fmla="*/ 1563217 w 2647519"/>
                                    <a:gd name="GluePoint955Y" fmla="*/ 2527935 h 2612594"/>
                                    <a:gd name="GluePoint956X" fmla="*/ 1577505 w 2647519"/>
                                    <a:gd name="GluePoint956Y" fmla="*/ 2526030 h 2612594"/>
                                    <a:gd name="GluePoint957X" fmla="*/ 1608937 w 2647519"/>
                                    <a:gd name="GluePoint957Y" fmla="*/ 2518410 h 2612594"/>
                                    <a:gd name="GluePoint958X" fmla="*/ 1634655 w 2647519"/>
                                    <a:gd name="GluePoint958Y" fmla="*/ 2512695 h 2612594"/>
                                    <a:gd name="GluePoint959X" fmla="*/ 1660372 w 2647519"/>
                                    <a:gd name="GluePoint959Y" fmla="*/ 2506027 h 2612594"/>
                                    <a:gd name="GluePoint960X" fmla="*/ 1707545 w 2647519"/>
                                    <a:gd name="GluePoint960Y" fmla="*/ 2497863 h 2612594"/>
                                    <a:gd name="GluePoint961X" fmla="*/ 1713713 w 2647519"/>
                                    <a:gd name="GluePoint961Y" fmla="*/ 2495550 h 2612594"/>
                                    <a:gd name="GluePoint962X" fmla="*/ 1664183 w 2647519"/>
                                    <a:gd name="GluePoint962Y" fmla="*/ 2504122 h 2612594"/>
                                    <a:gd name="GluePoint963X" fmla="*/ 1638465 w 2647519"/>
                                    <a:gd name="GluePoint963Y" fmla="*/ 2510790 h 2612594"/>
                                    <a:gd name="GluePoint964X" fmla="*/ 1612748 w 2647519"/>
                                    <a:gd name="GluePoint964Y" fmla="*/ 2516505 h 2612594"/>
                                    <a:gd name="GluePoint965X" fmla="*/ 1581315 w 2647519"/>
                                    <a:gd name="GluePoint965Y" fmla="*/ 2524125 h 2612594"/>
                                    <a:gd name="GluePoint966X" fmla="*/ 1567028 w 2647519"/>
                                    <a:gd name="GluePoint966Y" fmla="*/ 2526030 h 2612594"/>
                                    <a:gd name="GluePoint967X" fmla="*/ 1544168 w 2647519"/>
                                    <a:gd name="GluePoint967Y" fmla="*/ 2529840 h 2612594"/>
                                    <a:gd name="GluePoint968X" fmla="*/ 1482255 w 2647519"/>
                                    <a:gd name="GluePoint968Y" fmla="*/ 2535555 h 2612594"/>
                                    <a:gd name="GluePoint969X" fmla="*/ 1440345 w 2647519"/>
                                    <a:gd name="GluePoint969Y" fmla="*/ 2539365 h 2612594"/>
                                    <a:gd name="GluePoint970X" fmla="*/ 1432725 w 2647519"/>
                                    <a:gd name="GluePoint970Y" fmla="*/ 2539365 h 2612594"/>
                                    <a:gd name="GluePoint971X" fmla="*/ 1371765 w 2647519"/>
                                    <a:gd name="GluePoint971Y" fmla="*/ 2544127 h 2612594"/>
                                    <a:gd name="GluePoint972X" fmla="*/ 1320330 w 2647519"/>
                                    <a:gd name="GluePoint972Y" fmla="*/ 2542222 h 2612594"/>
                                    <a:gd name="GluePoint973X" fmla="*/ 1249845 w 2647519"/>
                                    <a:gd name="GluePoint973Y" fmla="*/ 2542222 h 2612594"/>
                                    <a:gd name="GluePoint974X" fmla="*/ 1242225 w 2647519"/>
                                    <a:gd name="GluePoint974Y" fmla="*/ 2541270 h 2612594"/>
                                    <a:gd name="GluePoint975X" fmla="*/ 1212698 w 2647519"/>
                                    <a:gd name="GluePoint975Y" fmla="*/ 2528887 h 2612594"/>
                                    <a:gd name="GluePoint976X" fmla="*/ 1196505 w 2647519"/>
                                    <a:gd name="GluePoint976Y" fmla="*/ 2539365 h 2612594"/>
                                    <a:gd name="GluePoint977X" fmla="*/ 1196464 w 2647519"/>
                                    <a:gd name="GluePoint977Y" fmla="*/ 2539447 h 2612594"/>
                                    <a:gd name="GluePoint978X" fmla="*/ 1209840 w 2647519"/>
                                    <a:gd name="GluePoint978Y" fmla="*/ 2530792 h 2612594"/>
                                    <a:gd name="GluePoint979X" fmla="*/ 1239368 w 2647519"/>
                                    <a:gd name="GluePoint979Y" fmla="*/ 2543174 h 2612594"/>
                                    <a:gd name="GluePoint980X" fmla="*/ 1193648 w 2647519"/>
                                    <a:gd name="GluePoint980Y" fmla="*/ 2541269 h 2612594"/>
                                    <a:gd name="GluePoint981X" fmla="*/ 1194008 w 2647519"/>
                                    <a:gd name="GluePoint981Y" fmla="*/ 2541036 h 2612594"/>
                                    <a:gd name="GluePoint982X" fmla="*/ 1164120 w 2647519"/>
                                    <a:gd name="GluePoint982Y" fmla="*/ 2536507 h 2612594"/>
                                    <a:gd name="GluePoint983X" fmla="*/ 1128878 w 2647519"/>
                                    <a:gd name="GluePoint983Y" fmla="*/ 2528887 h 2612594"/>
                                    <a:gd name="GluePoint984X" fmla="*/ 1098398 w 2647519"/>
                                    <a:gd name="GluePoint984Y" fmla="*/ 2522220 h 2612594"/>
                                    <a:gd name="GluePoint985X" fmla="*/ 1070775 w 2647519"/>
                                    <a:gd name="GluePoint985Y" fmla="*/ 2517457 h 2612594"/>
                                    <a:gd name="GluePoint986X" fmla="*/ 1045058 w 2647519"/>
                                    <a:gd name="GluePoint986Y" fmla="*/ 2512695 h 2612594"/>
                                    <a:gd name="GluePoint987X" fmla="*/ 941235 w 2647519"/>
                                    <a:gd name="GluePoint987Y" fmla="*/ 2486025 h 2612594"/>
                                    <a:gd name="GluePoint988X" fmla="*/ 888848 w 2647519"/>
                                    <a:gd name="GluePoint988Y" fmla="*/ 2470785 h 2612594"/>
                                    <a:gd name="GluePoint989X" fmla="*/ 873608 w 2647519"/>
                                    <a:gd name="GluePoint989Y" fmla="*/ 2457450 h 2612594"/>
                                    <a:gd name="GluePoint990X" fmla="*/ 838365 w 2647519"/>
                                    <a:gd name="GluePoint990Y" fmla="*/ 2450782 h 2612594"/>
                                    <a:gd name="GluePoint991X" fmla="*/ 785978 w 2647519"/>
                                    <a:gd name="GluePoint991Y" fmla="*/ 2424112 h 2612594"/>
                                    <a:gd name="GluePoint992X" fmla="*/ 770738 w 2647519"/>
                                    <a:gd name="GluePoint992Y" fmla="*/ 2425065 h 2612594"/>
                                    <a:gd name="GluePoint993X" fmla="*/ 716445 w 2647519"/>
                                    <a:gd name="GluePoint993Y" fmla="*/ 2397442 h 2612594"/>
                                    <a:gd name="GluePoint994X" fmla="*/ 706920 w 2647519"/>
                                    <a:gd name="GluePoint994Y" fmla="*/ 2380297 h 2612594"/>
                                    <a:gd name="GluePoint995X" fmla="*/ 708825 w 2647519"/>
                                    <a:gd name="GluePoint995Y" fmla="*/ 2379345 h 2612594"/>
                                    <a:gd name="GluePoint996X" fmla="*/ 742163 w 2647519"/>
                                    <a:gd name="GluePoint996Y" fmla="*/ 2397442 h 2612594"/>
                                    <a:gd name="GluePoint997X" fmla="*/ 775500 w 2647519"/>
                                    <a:gd name="GluePoint997Y" fmla="*/ 2415540 h 2612594"/>
                                    <a:gd name="GluePoint998X" fmla="*/ 785025 w 2647519"/>
                                    <a:gd name="GluePoint998Y" fmla="*/ 2409825 h 2612594"/>
                                    <a:gd name="GluePoint999X" fmla="*/ 745973 w 2647519"/>
                                    <a:gd name="GluePoint999Y" fmla="*/ 2384107 h 2612594"/>
                                    <a:gd name="GluePoint1000X" fmla="*/ 713588 w 2647519"/>
                                    <a:gd name="GluePoint1000Y" fmla="*/ 2369820 h 2612594"/>
                                    <a:gd name="GluePoint1001X" fmla="*/ 668820 w 2647519"/>
                                    <a:gd name="GluePoint1001Y" fmla="*/ 2344102 h 2612594"/>
                                    <a:gd name="GluePoint1002X" fmla="*/ 630720 w 2647519"/>
                                    <a:gd name="GluePoint1002Y" fmla="*/ 2319337 h 2612594"/>
                                    <a:gd name="GluePoint1003X" fmla="*/ 570713 w 2647519"/>
                                    <a:gd name="GluePoint1003Y" fmla="*/ 2293620 h 2612594"/>
                                    <a:gd name="GluePoint1004X" fmla="*/ 547853 w 2647519"/>
                                    <a:gd name="GluePoint1004Y" fmla="*/ 2274570 h 2612594"/>
                                    <a:gd name="GluePoint1005X" fmla="*/ 552615 w 2647519"/>
                                    <a:gd name="GluePoint1005Y" fmla="*/ 2272665 h 2612594"/>
                                    <a:gd name="GluePoint1006X" fmla="*/ 575475 w 2647519"/>
                                    <a:gd name="GluePoint1006Y" fmla="*/ 2279332 h 2612594"/>
                                    <a:gd name="GluePoint1007X" fmla="*/ 527850 w 2647519"/>
                                    <a:gd name="GluePoint1007Y" fmla="*/ 2229802 h 2612594"/>
                                    <a:gd name="GluePoint1008X" fmla="*/ 501180 w 2647519"/>
                                    <a:gd name="GluePoint1008Y" fmla="*/ 2207895 h 2612594"/>
                                    <a:gd name="GluePoint1009X" fmla="*/ 476415 w 2647519"/>
                                    <a:gd name="GluePoint1009Y" fmla="*/ 2185987 h 2612594"/>
                                    <a:gd name="GluePoint1010X" fmla="*/ 444983 w 2647519"/>
                                    <a:gd name="GluePoint1010Y" fmla="*/ 2160270 h 2612594"/>
                                    <a:gd name="GluePoint1011X" fmla="*/ 399263 w 2647519"/>
                                    <a:gd name="GluePoint1011Y" fmla="*/ 2109787 h 2612594"/>
                                    <a:gd name="GluePoint1012X" fmla="*/ 396126 w 2647519"/>
                                    <a:gd name="GluePoint1012Y" fmla="*/ 2099983 h 2612594"/>
                                    <a:gd name="GluePoint1013X" fmla="*/ 386880 w 2647519"/>
                                    <a:gd name="GluePoint1013Y" fmla="*/ 2090737 h 2612594"/>
                                    <a:gd name="GluePoint1014X" fmla="*/ 355448 w 2647519"/>
                                    <a:gd name="GluePoint1014Y" fmla="*/ 2056447 h 2612594"/>
                                    <a:gd name="GluePoint1015X" fmla="*/ 351638 w 2647519"/>
                                    <a:gd name="GluePoint1015Y" fmla="*/ 2039302 h 2612594"/>
                                    <a:gd name="GluePoint1016X" fmla="*/ 339255 w 2647519"/>
                                    <a:gd name="GluePoint1016Y" fmla="*/ 2022157 h 2612594"/>
                                    <a:gd name="GluePoint1017X" fmla="*/ 337780 w 2647519"/>
                                    <a:gd name="GluePoint1017Y" fmla="*/ 2019844 h 2612594"/>
                                    <a:gd name="GluePoint1018X" fmla="*/ 323062 w 2647519"/>
                                    <a:gd name="GluePoint1018Y" fmla="*/ 2009774 h 2612594"/>
                                    <a:gd name="GluePoint1019X" fmla="*/ 294487 w 2647519"/>
                                    <a:gd name="GluePoint1019Y" fmla="*/ 1968817 h 2612594"/>
                                    <a:gd name="GluePoint1020X" fmla="*/ 278295 w 2647519"/>
                                    <a:gd name="GluePoint1020Y" fmla="*/ 1930717 h 2612594"/>
                                    <a:gd name="GluePoint1021X" fmla="*/ 276390 w 2647519"/>
                                    <a:gd name="GluePoint1021Y" fmla="*/ 1930717 h 2612594"/>
                                    <a:gd name="GluePoint1022X" fmla="*/ 254483 w 2647519"/>
                                    <a:gd name="GluePoint1022Y" fmla="*/ 1888807 h 2612594"/>
                                    <a:gd name="GluePoint1023X" fmla="*/ 233528 w 2647519"/>
                                    <a:gd name="GluePoint1023Y" fmla="*/ 1846897 h 2612594"/>
                                    <a:gd name="GluePoint1024X" fmla="*/ 211620 w 2647519"/>
                                    <a:gd name="GluePoint1024Y" fmla="*/ 1798320 h 2612594"/>
                                    <a:gd name="GluePoint1025X" fmla="*/ 191618 w 2647519"/>
                                    <a:gd name="GluePoint1025Y" fmla="*/ 1748790 h 2612594"/>
                                    <a:gd name="GluePoint1026X" fmla="*/ 211620 w 2647519"/>
                                    <a:gd name="GluePoint1026Y" fmla="*/ 1782127 h 2612594"/>
                                    <a:gd name="GluePoint1027X" fmla="*/ 231623 w 2647519"/>
                                    <a:gd name="GluePoint1027Y" fmla="*/ 1824037 h 2612594"/>
                                    <a:gd name="GluePoint1028X" fmla="*/ 238290 w 2647519"/>
                                    <a:gd name="GluePoint1028Y" fmla="*/ 1846897 h 2612594"/>
                                    <a:gd name="GluePoint1029X" fmla="*/ 241045 w 2647519"/>
                                    <a:gd name="GluePoint1029Y" fmla="*/ 1850938 h 2612594"/>
                                    <a:gd name="GluePoint1030X" fmla="*/ 237654 w 2647519"/>
                                    <a:gd name="GluePoint1030Y" fmla="*/ 1833304 h 2612594"/>
                                    <a:gd name="GluePoint1031X" fmla="*/ 228808 w 2647519"/>
                                    <a:gd name="GluePoint1031Y" fmla="*/ 1817251 h 2612594"/>
                                    <a:gd name="GluePoint1032X" fmla="*/ 214410 w 2647519"/>
                                    <a:gd name="GluePoint1032Y" fmla="*/ 1784873 h 2612594"/>
                                    <a:gd name="GluePoint1033X" fmla="*/ 197332 w 2647519"/>
                                    <a:gd name="GluePoint1033Y" fmla="*/ 1756409 h 2612594"/>
                                    <a:gd name="GluePoint1034X" fmla="*/ 176377 w 2647519"/>
                                    <a:gd name="GluePoint1034Y" fmla="*/ 1699259 h 2612594"/>
                                    <a:gd name="GluePoint1035X" fmla="*/ 158426 w 2647519"/>
                                    <a:gd name="GluePoint1035Y" fmla="*/ 1640679 h 2612594"/>
                                    <a:gd name="GluePoint1036X" fmla="*/ 152529 w 2647519"/>
                                    <a:gd name="GluePoint1036Y" fmla="*/ 1623596 h 2612594"/>
                                    <a:gd name="GluePoint1037X" fmla="*/ 126853 w 2647519"/>
                                    <a:gd name="GluePoint1037Y" fmla="*/ 1521108 h 2612594"/>
                                    <a:gd name="GluePoint1038X" fmla="*/ 115498 w 2647519"/>
                                    <a:gd name="GluePoint1038Y" fmla="*/ 1446707 h 2612594"/>
                                    <a:gd name="GluePoint1039X" fmla="*/ 115417 w 2647519"/>
                                    <a:gd name="GluePoint1039Y" fmla="*/ 1448752 h 2612594"/>
                                    <a:gd name="GluePoint1040X" fmla="*/ 116370 w 2647519"/>
                                    <a:gd name="GluePoint1040Y" fmla="*/ 1463992 h 2612594"/>
                                    <a:gd name="GluePoint1041X" fmla="*/ 121132 w 2647519"/>
                                    <a:gd name="GluePoint1041Y" fmla="*/ 1499235 h 2612594"/>
                                    <a:gd name="GluePoint1042X" fmla="*/ 126847 w 2647519"/>
                                    <a:gd name="GluePoint1042Y" fmla="*/ 1535430 h 2612594"/>
                                    <a:gd name="GluePoint1043X" fmla="*/ 117322 w 2647519"/>
                                    <a:gd name="GluePoint1043Y" fmla="*/ 1503997 h 2612594"/>
                                    <a:gd name="GluePoint1044X" fmla="*/ 110655 w 2647519"/>
                                    <a:gd name="GluePoint1044Y" fmla="*/ 1463992 h 2612594"/>
                                    <a:gd name="GluePoint1045X" fmla="*/ 103035 w 2647519"/>
                                    <a:gd name="GluePoint1045Y" fmla="*/ 1463992 h 2612594"/>
                                    <a:gd name="GluePoint1046X" fmla="*/ 98272 w 2647519"/>
                                    <a:gd name="GluePoint1046Y" fmla="*/ 1427797 h 2612594"/>
                                    <a:gd name="GluePoint1047X" fmla="*/ 91605 w 2647519"/>
                                    <a:gd name="GluePoint1047Y" fmla="*/ 1404937 h 2612594"/>
                                    <a:gd name="GluePoint1048X" fmla="*/ 85890 w 2647519"/>
                                    <a:gd name="GluePoint1048Y" fmla="*/ 1383030 h 2612594"/>
                                    <a:gd name="GluePoint1049X" fmla="*/ 69697 w 2647519"/>
                                    <a:gd name="GluePoint1049Y" fmla="*/ 1365885 h 2612594"/>
                                    <a:gd name="GluePoint1050X" fmla="*/ 64935 w 2647519"/>
                                    <a:gd name="GluePoint1050Y" fmla="*/ 1365885 h 2612594"/>
                                    <a:gd name="GluePoint1051X" fmla="*/ 60172 w 2647519"/>
                                    <a:gd name="GluePoint1051Y" fmla="*/ 1342072 h 2612594"/>
                                    <a:gd name="GluePoint1052X" fmla="*/ 58267 w 2647519"/>
                                    <a:gd name="GluePoint1052Y" fmla="*/ 1311592 h 2612594"/>
                                    <a:gd name="GluePoint1053X" fmla="*/ 62077 w 2647519"/>
                                    <a:gd name="GluePoint1053Y" fmla="*/ 1268730 h 2612594"/>
                                    <a:gd name="GluePoint1054X" fmla="*/ 63982 w 2647519"/>
                                    <a:gd name="GluePoint1054Y" fmla="*/ 1253490 h 2612594"/>
                                    <a:gd name="GluePoint1055X" fmla="*/ 67226 w 2647519"/>
                                    <a:gd name="GluePoint1055Y" fmla="*/ 1243037 h 2612594"/>
                                    <a:gd name="GluePoint1056X" fmla="*/ 65649 w 2647519"/>
                                    <a:gd name="GluePoint1056Y" fmla="*/ 1219200 h 2612594"/>
                                    <a:gd name="GluePoint1057X" fmla="*/ 67792 w 2647519"/>
                                    <a:gd name="GluePoint1057Y" fmla="*/ 1183957 h 2612594"/>
                                    <a:gd name="GluePoint1058X" fmla="*/ 71602 w 2647519"/>
                                    <a:gd name="GluePoint1058Y" fmla="*/ 1176814 h 2612594"/>
                                    <a:gd name="GluePoint1059X" fmla="*/ 71602 w 2647519"/>
                                    <a:gd name="GluePoint1059Y" fmla="*/ 1172527 h 2612594"/>
                                    <a:gd name="GluePoint1060X" fmla="*/ 63982 w 2647519"/>
                                    <a:gd name="GluePoint1060Y" fmla="*/ 1186815 h 2612594"/>
                                    <a:gd name="GluePoint1061X" fmla="*/ 57315 w 2647519"/>
                                    <a:gd name="GluePoint1061Y" fmla="*/ 1177290 h 2612594"/>
                                    <a:gd name="GluePoint1062X" fmla="*/ 44932 w 2647519"/>
                                    <a:gd name="GluePoint1062Y" fmla="*/ 1160145 h 2612594"/>
                                    <a:gd name="GluePoint1063X" fmla="*/ 42670 w 2647519"/>
                                    <a:gd name="GluePoint1063Y" fmla="*/ 1146572 h 2612594"/>
                                    <a:gd name="GluePoint1064X" fmla="*/ 42075 w 2647519"/>
                                    <a:gd name="GluePoint1064Y" fmla="*/ 1147762 h 2612594"/>
                                    <a:gd name="GluePoint1065X" fmla="*/ 38265 w 2647519"/>
                                    <a:gd name="GluePoint1065Y" fmla="*/ 1185862 h 2612594"/>
                                    <a:gd name="GluePoint1066X" fmla="*/ 35407 w 2647519"/>
                                    <a:gd name="GluePoint1066Y" fmla="*/ 1223962 h 2612594"/>
                                    <a:gd name="GluePoint1067X" fmla="*/ 32550 w 2647519"/>
                                    <a:gd name="GluePoint1067Y" fmla="*/ 1253490 h 2612594"/>
                                    <a:gd name="GluePoint1068X" fmla="*/ 32550 w 2647519"/>
                                    <a:gd name="GluePoint1068Y" fmla="*/ 1314449 h 2612594"/>
                                    <a:gd name="GluePoint1069X" fmla="*/ 33502 w 2647519"/>
                                    <a:gd name="GluePoint1069Y" fmla="*/ 1345882 h 2612594"/>
                                    <a:gd name="GluePoint1070X" fmla="*/ 35407 w 2647519"/>
                                    <a:gd name="GluePoint1070Y" fmla="*/ 1377314 h 2612594"/>
                                    <a:gd name="GluePoint1071X" fmla="*/ 26835 w 2647519"/>
                                    <a:gd name="GluePoint1071Y" fmla="*/ 1406842 h 2612594"/>
                                    <a:gd name="GluePoint1072X" fmla="*/ 24930 w 2647519"/>
                                    <a:gd name="GluePoint1072Y" fmla="*/ 1406842 h 2612594"/>
                                    <a:gd name="GluePoint1073X" fmla="*/ 19215 w 2647519"/>
                                    <a:gd name="GluePoint1073Y" fmla="*/ 1349692 h 2612594"/>
                                    <a:gd name="GluePoint1074X" fmla="*/ 19215 w 2647519"/>
                                    <a:gd name="GluePoint1074Y" fmla="*/ 1290637 h 2612594"/>
                                    <a:gd name="GluePoint1075X" fmla="*/ 23977 w 2647519"/>
                                    <a:gd name="GluePoint1075Y" fmla="*/ 1244917 h 2612594"/>
                                    <a:gd name="GluePoint1076X" fmla="*/ 32546 w 2647519"/>
                                    <a:gd name="GluePoint1076Y" fmla="*/ 1253485 h 2612594"/>
                                    <a:gd name="GluePoint1077X" fmla="*/ 24930 w 2647519"/>
                                    <a:gd name="GluePoint1077Y" fmla="*/ 1243965 h 2612594"/>
                                    <a:gd name="GluePoint1078X" fmla="*/ 23025 w 2647519"/>
                                    <a:gd name="GluePoint1078Y" fmla="*/ 1209675 h 2612594"/>
                                    <a:gd name="GluePoint1079X" fmla="*/ 24930 w 2647519"/>
                                    <a:gd name="GluePoint1079Y" fmla="*/ 1157287 h 2612594"/>
                                    <a:gd name="GluePoint1080X" fmla="*/ 25882 w 2647519"/>
                                    <a:gd name="GluePoint1080Y" fmla="*/ 1143000 h 2612594"/>
                                    <a:gd name="GluePoint1081X" fmla="*/ 28740 w 2647519"/>
                                    <a:gd name="GluePoint1081Y" fmla="*/ 1119187 h 2612594"/>
                                    <a:gd name="GluePoint1082X" fmla="*/ 40170 w 2647519"/>
                                    <a:gd name="GluePoint1082Y" fmla="*/ 1076325 h 2612594"/>
                                    <a:gd name="GluePoint1083X" fmla="*/ 45865 w 2647519"/>
                                    <a:gd name="GluePoint1083Y" fmla="*/ 1047851 h 2612594"/>
                                    <a:gd name="GluePoint1084X" fmla="*/ 43980 w 2647519"/>
                                    <a:gd name="GluePoint1084Y" fmla="*/ 1041082 h 2612594"/>
                                    <a:gd name="GluePoint1085X" fmla="*/ 37312 w 2647519"/>
                                    <a:gd name="GluePoint1085Y" fmla="*/ 1079182 h 2612594"/>
                                    <a:gd name="GluePoint1086X" fmla="*/ 25882 w 2647519"/>
                                    <a:gd name="GluePoint1086Y" fmla="*/ 1122045 h 2612594"/>
                                    <a:gd name="GluePoint1087X" fmla="*/ 23025 w 2647519"/>
                                    <a:gd name="GluePoint1087Y" fmla="*/ 1145857 h 2612594"/>
                                    <a:gd name="GluePoint1088X" fmla="*/ 22072 w 2647519"/>
                                    <a:gd name="GluePoint1088Y" fmla="*/ 1160145 h 2612594"/>
                                    <a:gd name="GluePoint1089X" fmla="*/ 20167 w 2647519"/>
                                    <a:gd name="GluePoint1089Y" fmla="*/ 1212532 h 2612594"/>
                                    <a:gd name="GluePoint1090X" fmla="*/ 22072 w 2647519"/>
                                    <a:gd name="GluePoint1090Y" fmla="*/ 1246822 h 2612594"/>
                                    <a:gd name="GluePoint1091X" fmla="*/ 17310 w 2647519"/>
                                    <a:gd name="GluePoint1091Y" fmla="*/ 1292542 h 2612594"/>
                                    <a:gd name="GluePoint1092X" fmla="*/ 17310 w 2647519"/>
                                    <a:gd name="GluePoint1092Y" fmla="*/ 1351597 h 2612594"/>
                                    <a:gd name="GluePoint1093X" fmla="*/ 23025 w 2647519"/>
                                    <a:gd name="GluePoint1093Y" fmla="*/ 1408747 h 2612594"/>
                                    <a:gd name="GluePoint1094X" fmla="*/ 24930 w 2647519"/>
                                    <a:gd name="GluePoint1094Y" fmla="*/ 1408747 h 2612594"/>
                                    <a:gd name="GluePoint1095X" fmla="*/ 37312 w 2647519"/>
                                    <a:gd name="GluePoint1095Y" fmla="*/ 1463040 h 2612594"/>
                                    <a:gd name="GluePoint1096X" fmla="*/ 43980 w 2647519"/>
                                    <a:gd name="GluePoint1096Y" fmla="*/ 1507807 h 2612594"/>
                                    <a:gd name="GluePoint1097X" fmla="*/ 58267 w 2647519"/>
                                    <a:gd name="GluePoint1097Y" fmla="*/ 1553527 h 2612594"/>
                                    <a:gd name="GluePoint1098X" fmla="*/ 80770 w 2647519"/>
                                    <a:gd name="GluePoint1098Y" fmla="*/ 1651843 h 2612594"/>
                                    <a:gd name="GluePoint1099X" fmla="*/ 82734 w 2647519"/>
                                    <a:gd name="GluePoint1099Y" fmla="*/ 1670685 h 2612594"/>
                                    <a:gd name="GluePoint1100X" fmla="*/ 86843 w 2647519"/>
                                    <a:gd name="GluePoint1100Y" fmla="*/ 1670685 h 2612594"/>
                                    <a:gd name="GluePoint1101X" fmla="*/ 107798 w 2647519"/>
                                    <a:gd name="GluePoint1101Y" fmla="*/ 1721167 h 2612594"/>
                                    <a:gd name="GluePoint1102X" fmla="*/ 115418 w 2647519"/>
                                    <a:gd name="GluePoint1102Y" fmla="*/ 1746885 h 2612594"/>
                                    <a:gd name="GluePoint1103X" fmla="*/ 101130 w 2647519"/>
                                    <a:gd name="GluePoint1103Y" fmla="*/ 1724977 h 2612594"/>
                                    <a:gd name="GluePoint1104X" fmla="*/ 85890 w 2647519"/>
                                    <a:gd name="GluePoint1104Y" fmla="*/ 1690687 h 2612594"/>
                                    <a:gd name="GluePoint1105X" fmla="*/ 84938 w 2647519"/>
                                    <a:gd name="GluePoint1105Y" fmla="*/ 1700212 h 2612594"/>
                                    <a:gd name="GluePoint1106X" fmla="*/ 76651 w 2647519"/>
                                    <a:gd name="GluePoint1106Y" fmla="*/ 1674524 h 2612594"/>
                                    <a:gd name="GluePoint1107X" fmla="*/ 70650 w 2647519"/>
                                    <a:gd name="GluePoint1107Y" fmla="*/ 1675447 h 2612594"/>
                                    <a:gd name="GluePoint1108X" fmla="*/ 63982 w 2647519"/>
                                    <a:gd name="GluePoint1108Y" fmla="*/ 1653540 h 2612594"/>
                                    <a:gd name="GluePoint1109X" fmla="*/ 41122 w 2647519"/>
                                    <a:gd name="GluePoint1109Y" fmla="*/ 1601152 h 2612594"/>
                                    <a:gd name="GluePoint1110X" fmla="*/ 26835 w 2647519"/>
                                    <a:gd name="GluePoint1110Y" fmla="*/ 1554480 h 2612594"/>
                                    <a:gd name="GluePoint1111X" fmla="*/ 25882 w 2647519"/>
                                    <a:gd name="GluePoint1111Y" fmla="*/ 1515427 h 2612594"/>
                                    <a:gd name="GluePoint1112X" fmla="*/ 19215 w 2647519"/>
                                    <a:gd name="GluePoint1112Y" fmla="*/ 1469707 h 2612594"/>
                                    <a:gd name="GluePoint1113X" fmla="*/ 14452 w 2647519"/>
                                    <a:gd name="GluePoint1113Y" fmla="*/ 1423987 h 2612594"/>
                                    <a:gd name="GluePoint1114X" fmla="*/ 3975 w 2647519"/>
                                    <a:gd name="GluePoint1114Y" fmla="*/ 1390650 h 2612594"/>
                                    <a:gd name="GluePoint1115X" fmla="*/ 10642 w 2647519"/>
                                    <a:gd name="GluePoint1115Y" fmla="*/ 1213485 h 2612594"/>
                                    <a:gd name="GluePoint1116X" fmla="*/ 17310 w 2647519"/>
                                    <a:gd name="GluePoint1116Y" fmla="*/ 1167765 h 2612594"/>
                                    <a:gd name="GluePoint1117X" fmla="*/ 11595 w 2647519"/>
                                    <a:gd name="GluePoint1117Y" fmla="*/ 1143000 h 2612594"/>
                                    <a:gd name="GluePoint1118X" fmla="*/ 23025 w 2647519"/>
                                    <a:gd name="GluePoint1118Y" fmla="*/ 1074420 h 2612594"/>
                                    <a:gd name="GluePoint1119X" fmla="*/ 25882 w 2647519"/>
                                    <a:gd name="GluePoint1119Y" fmla="*/ 1058227 h 2612594"/>
                                    <a:gd name="GluePoint1120X" fmla="*/ 33502 w 2647519"/>
                                    <a:gd name="GluePoint1120Y" fmla="*/ 1002982 h 2612594"/>
                                    <a:gd name="GluePoint1121X" fmla="*/ 53505 w 2647519"/>
                                    <a:gd name="GluePoint1121Y" fmla="*/ 962977 h 2612594"/>
                                    <a:gd name="GluePoint1122X" fmla="*/ 48742 w 2647519"/>
                                    <a:gd name="GluePoint1122Y" fmla="*/ 1017270 h 2612594"/>
                                    <a:gd name="GluePoint1123X" fmla="*/ 53503 w 2647519"/>
                                    <a:gd name="GluePoint1123Y" fmla="*/ 1007964 h 2612594"/>
                                    <a:gd name="GluePoint1124X" fmla="*/ 56362 w 2647519"/>
                                    <a:gd name="GluePoint1124Y" fmla="*/ 985718 h 2612594"/>
                                    <a:gd name="GluePoint1125X" fmla="*/ 57315 w 2647519"/>
                                    <a:gd name="GluePoint1125Y" fmla="*/ 961072 h 2612594"/>
                                    <a:gd name="GluePoint1126X" fmla="*/ 65887 w 2647519"/>
                                    <a:gd name="GluePoint1126Y" fmla="*/ 929639 h 2612594"/>
                                    <a:gd name="GluePoint1127X" fmla="*/ 79222 w 2647519"/>
                                    <a:gd name="GluePoint1127Y" fmla="*/ 882014 h 2612594"/>
                                    <a:gd name="GluePoint1128X" fmla="*/ 95415 w 2647519"/>
                                    <a:gd name="GluePoint1128Y" fmla="*/ 833437 h 2612594"/>
                                    <a:gd name="GluePoint1129X" fmla="*/ 96628 w 2647519"/>
                                    <a:gd name="GluePoint1129Y" fmla="*/ 832072 h 2612594"/>
                                    <a:gd name="GluePoint1130X" fmla="*/ 103988 w 2647519"/>
                                    <a:gd name="GluePoint1130Y" fmla="*/ 793432 h 2612594"/>
                                    <a:gd name="GluePoint1131X" fmla="*/ 114465 w 2647519"/>
                                    <a:gd name="GluePoint1131Y" fmla="*/ 765809 h 2612594"/>
                                    <a:gd name="GluePoint1132X" fmla="*/ 126848 w 2647519"/>
                                    <a:gd name="GluePoint1132Y" fmla="*/ 742949 h 2612594"/>
                                    <a:gd name="GluePoint1133X" fmla="*/ 151613 w 2647519"/>
                                    <a:gd name="GluePoint1133Y" fmla="*/ 695324 h 2612594"/>
                                    <a:gd name="GluePoint1134X" fmla="*/ 171615 w 2647519"/>
                                    <a:gd name="GluePoint1134Y" fmla="*/ 652462 h 2612594"/>
                                    <a:gd name="GluePoint1135X" fmla="*/ 200190 w 2647519"/>
                                    <a:gd name="GluePoint1135Y" fmla="*/ 597217 h 2612594"/>
                                    <a:gd name="GluePoint1136X" fmla="*/ 221145 w 2647519"/>
                                    <a:gd name="GluePoint1136Y" fmla="*/ 573404 h 2612594"/>
                                    <a:gd name="GluePoint1137X" fmla="*/ 238290 w 2647519"/>
                                    <a:gd name="GluePoint1137Y" fmla="*/ 540067 h 2612594"/>
                                    <a:gd name="GluePoint1138X" fmla="*/ 252578 w 2647519"/>
                                    <a:gd name="GluePoint1138Y" fmla="*/ 519112 h 2612594"/>
                                    <a:gd name="GluePoint1139X" fmla="*/ 267818 w 2647519"/>
                                    <a:gd name="GluePoint1139Y" fmla="*/ 511492 h 2612594"/>
                                    <a:gd name="GluePoint1140X" fmla="*/ 271628 w 2647519"/>
                                    <a:gd name="GluePoint1140Y" fmla="*/ 505777 h 2612594"/>
                                    <a:gd name="GluePoint1141X" fmla="*/ 286868 w 2647519"/>
                                    <a:gd name="GluePoint1141Y" fmla="*/ 475297 h 2612594"/>
                                    <a:gd name="GluePoint1142X" fmla="*/ 316395 w 2647519"/>
                                    <a:gd name="GluePoint1142Y" fmla="*/ 441007 h 2612594"/>
                                    <a:gd name="GluePoint1143X" fmla="*/ 317199 w 2647519"/>
                                    <a:gd name="GluePoint1143Y" fmla="*/ 455339 h 2612594"/>
                                    <a:gd name="GluePoint1144X" fmla="*/ 315045 w 2647519"/>
                                    <a:gd name="GluePoint1144Y" fmla="*/ 461363 h 2612594"/>
                                    <a:gd name="GluePoint1145X" fmla="*/ 345922 w 2647519"/>
                                    <a:gd name="GluePoint1145Y" fmla="*/ 429577 h 2612594"/>
                                    <a:gd name="GluePoint1146X" fmla="*/ 361162 w 2647519"/>
                                    <a:gd name="GluePoint1146Y" fmla="*/ 409575 h 2612594"/>
                                    <a:gd name="GluePoint1147X" fmla="*/ 381165 w 2647519"/>
                                    <a:gd name="GluePoint1147Y" fmla="*/ 390525 h 2612594"/>
                                    <a:gd name="GluePoint1148X" fmla="*/ 382888 w 2647519"/>
                                    <a:gd name="GluePoint1148Y" fmla="*/ 392440 h 2612594"/>
                                    <a:gd name="GluePoint1149X" fmla="*/ 382118 w 2647519"/>
                                    <a:gd name="GluePoint1149Y" fmla="*/ 391477 h 2612594"/>
                                    <a:gd name="GluePoint1150X" fmla="*/ 406883 w 2647519"/>
                                    <a:gd name="GluePoint1150Y" fmla="*/ 366712 h 2612594"/>
                                    <a:gd name="GluePoint1151X" fmla="*/ 431648 w 2647519"/>
                                    <a:gd name="GluePoint1151Y" fmla="*/ 343852 h 2612594"/>
                                    <a:gd name="GluePoint1152X" fmla="*/ 458318 w 2647519"/>
                                    <a:gd name="GluePoint1152Y" fmla="*/ 315277 h 2612594"/>
                                    <a:gd name="GluePoint1153X" fmla="*/ 495465 w 2647519"/>
                                    <a:gd name="GluePoint1153Y" fmla="*/ 287654 h 2612594"/>
                                    <a:gd name="GluePoint1154X" fmla="*/ 535470 w 2647519"/>
                                    <a:gd name="GluePoint1154Y" fmla="*/ 258127 h 2612594"/>
                                    <a:gd name="GluePoint1155X" fmla="*/ 559389 w 2647519"/>
                                    <a:gd name="GluePoint1155Y" fmla="*/ 241440 h 2612594"/>
                                    <a:gd name="GluePoint1156X" fmla="*/ 575475 w 2647519"/>
                                    <a:gd name="GluePoint1156Y" fmla="*/ 226694 h 2612594"/>
                                    <a:gd name="GluePoint1157X" fmla="*/ 604050 w 2647519"/>
                                    <a:gd name="GluePoint1157Y" fmla="*/ 209549 h 2612594"/>
                                    <a:gd name="GluePoint1158X" fmla="*/ 634530 w 2647519"/>
                                    <a:gd name="GluePoint1158Y" fmla="*/ 193357 h 2612594"/>
                                    <a:gd name="GluePoint1159X" fmla="*/ 638565 w 2647519"/>
                                    <a:gd name="GluePoint1159Y" fmla="*/ 191282 h 2612594"/>
                                    <a:gd name="GluePoint1160X" fmla="*/ 648937 w 2647519"/>
                                    <a:gd name="GluePoint1160Y" fmla="*/ 181094 h 2612594"/>
                                    <a:gd name="GluePoint1161X" fmla="*/ 665963 w 2647519"/>
                                    <a:gd name="GluePoint1161Y" fmla="*/ 168592 h 2612594"/>
                                    <a:gd name="GluePoint1162X" fmla="*/ 684656 w 2647519"/>
                                    <a:gd name="GluePoint1162Y" fmla="*/ 159067 h 2612594"/>
                                    <a:gd name="GluePoint1163X" fmla="*/ 697880 w 2647519"/>
                                    <a:gd name="GluePoint1163Y" fmla="*/ 156023 h 2612594"/>
                                    <a:gd name="GluePoint1164X" fmla="*/ 700252 w 2647519"/>
                                    <a:gd name="GluePoint1164Y" fmla="*/ 154304 h 2612594"/>
                                    <a:gd name="GluePoint1165X" fmla="*/ 959332 w 2647519"/>
                                    <a:gd name="GluePoint1165Y" fmla="*/ 49529 h 2612594"/>
                                    <a:gd name="GluePoint1166X" fmla="*/ 968944 w 2647519"/>
                                    <a:gd name="GluePoint1166Y" fmla="*/ 47439 h 2612594"/>
                                    <a:gd name="GluePoint1167X" fmla="*/ 995527 w 2647519"/>
                                    <a:gd name="GluePoint1167Y" fmla="*/ 38099 h 2612594"/>
                                    <a:gd name="GluePoint1168X" fmla="*/ 1013863 w 2647519"/>
                                    <a:gd name="GluePoint1168Y" fmla="*/ 34408 h 2612594"/>
                                    <a:gd name="GluePoint1169X" fmla="*/ 1023424 w 2647519"/>
                                    <a:gd name="GluePoint1169Y" fmla="*/ 34327 h 2612594"/>
                                    <a:gd name="GluePoint1170X" fmla="*/ 1026960 w 2647519"/>
                                    <a:gd name="GluePoint1170Y" fmla="*/ 33337 h 2612594"/>
                                    <a:gd name="GluePoint1171X" fmla="*/ 1244130 w 2647519"/>
                                    <a:gd name="GluePoint1171Y" fmla="*/ 4762 h 2612594"/>
                                    <a:gd name="GluePoint1172X" fmla="*/ 1305804 w 2647519"/>
                                    <a:gd name="GluePoint1172Y" fmla="*/ 4524 h 2612594"/>
                                    <a:gd name="GluePoint1173X" fmla="*/ 1371765 w 2647519"/>
                                    <a:gd name="GluePoint1173Y" fmla="*/ 5714 h 2612594"/>
                                    <a:gd name="GluePoint1174X" fmla="*/ 1372993 w 2647519"/>
                                    <a:gd name="GluePoint1174Y" fmla="*/ 6635 h 2612594"/>
                                    <a:gd name="GluePoint1175X" fmla="*/ 1405103 w 2647519"/>
                                    <a:gd name="GluePoint1175Y" fmla="*/ 2857 h 2612594"/>
                                    <a:gd name="GluePoint1176X" fmla="*/ 1434630 w 2647519"/>
                                    <a:gd name="GluePoint1176Y" fmla="*/ 7619 h 2612594"/>
                                    <a:gd name="GluePoint1177X" fmla="*/ 1464158 w 2647519"/>
                                    <a:gd name="GluePoint1177Y" fmla="*/ 13334 h 2612594"/>
                                    <a:gd name="GluePoint1178X" fmla="*/ 1479392 w 2647519"/>
                                    <a:gd name="GluePoint1178Y" fmla="*/ 16797 h 2612594"/>
                                    <a:gd name="GluePoint1179X" fmla="*/ 1463205 w 2647519"/>
                                    <a:gd name="GluePoint1179Y" fmla="*/ 12382 h 2612594"/>
                                    <a:gd name="GluePoint1180X" fmla="*/ 1433677 w 2647519"/>
                                    <a:gd name="GluePoint1180Y" fmla="*/ 6667 h 2612594"/>
                                    <a:gd name="GluePoint1181X" fmla="*/ 1404150 w 2647519"/>
                                    <a:gd name="GluePoint1181Y" fmla="*/ 1905 h 2612594"/>
                                    <a:gd name="GluePoint1182X" fmla="*/ 1404150 w 2647519"/>
                                    <a:gd name="GluePoint1182Y" fmla="*/ 0 h 2612594"/>
                                  </a:gdLst>
                                  <a:ahLst/>
                                  <a:cxnLst>
                                    <a:cxn ang="0">
                                      <a:pos x="GluePoint1X" y="GluePoint1Y"/>
                                    </a:cxn>
                                    <a:cxn ang="0">
                                      <a:pos x="GluePoint2X" y="GluePoint2Y"/>
                                    </a:cxn>
                                    <a:cxn ang="0">
                                      <a:pos x="GluePoint3X" y="GluePoint3Y"/>
                                    </a:cxn>
                                    <a:cxn ang="0">
                                      <a:pos x="GluePoint4X" y="GluePoint4Y"/>
                                    </a:cxn>
                                    <a:cxn ang="0">
                                      <a:pos x="GluePoint5X" y="GluePoint5Y"/>
                                    </a:cxn>
                                    <a:cxn ang="0">
                                      <a:pos x="GluePoint6X" y="GluePoint6Y"/>
                                    </a:cxn>
                                    <a:cxn ang="0">
                                      <a:pos x="GluePoint7X" y="GluePoint7Y"/>
                                    </a:cxn>
                                    <a:cxn ang="0">
                                      <a:pos x="GluePoint8X" y="GluePoint8Y"/>
                                    </a:cxn>
                                    <a:cxn ang="0">
                                      <a:pos x="GluePoint9X" y="GluePoint9Y"/>
                                    </a:cxn>
                                    <a:cxn ang="0">
                                      <a:pos x="GluePoint10X" y="GluePoint10Y"/>
                                    </a:cxn>
                                    <a:cxn ang="0">
                                      <a:pos x="GluePoint11X" y="GluePoint11Y"/>
                                    </a:cxn>
                                    <a:cxn ang="0">
                                      <a:pos x="GluePoint12X" y="GluePoint12Y"/>
                                    </a:cxn>
                                    <a:cxn ang="0">
                                      <a:pos x="GluePoint13X" y="GluePoint13Y"/>
                                    </a:cxn>
                                    <a:cxn ang="0">
                                      <a:pos x="GluePoint14X" y="GluePoint14Y"/>
                                    </a:cxn>
                                    <a:cxn ang="0">
                                      <a:pos x="GluePoint15X" y="GluePoint15Y"/>
                                    </a:cxn>
                                    <a:cxn ang="0">
                                      <a:pos x="GluePoint16X" y="GluePoint16Y"/>
                                    </a:cxn>
                                    <a:cxn ang="0">
                                      <a:pos x="GluePoint17X" y="GluePoint17Y"/>
                                    </a:cxn>
                                    <a:cxn ang="0">
                                      <a:pos x="GluePoint18X" y="GluePoint18Y"/>
                                    </a:cxn>
                                    <a:cxn ang="0">
                                      <a:pos x="GluePoint19X" y="GluePoint19Y"/>
                                    </a:cxn>
                                    <a:cxn ang="0">
                                      <a:pos x="GluePoint20X" y="GluePoint20Y"/>
                                    </a:cxn>
                                    <a:cxn ang="0">
                                      <a:pos x="GluePoint21X" y="GluePoint21Y"/>
                                    </a:cxn>
                                    <a:cxn ang="0">
                                      <a:pos x="GluePoint22X" y="GluePoint22Y"/>
                                    </a:cxn>
                                    <a:cxn ang="0">
                                      <a:pos x="GluePoint23X" y="GluePoint23Y"/>
                                    </a:cxn>
                                    <a:cxn ang="0">
                                      <a:pos x="GluePoint24X" y="GluePoint24Y"/>
                                    </a:cxn>
                                    <a:cxn ang="0">
                                      <a:pos x="GluePoint25X" y="GluePoint25Y"/>
                                    </a:cxn>
                                    <a:cxn ang="0">
                                      <a:pos x="GluePoint26X" y="GluePoint26Y"/>
                                    </a:cxn>
                                    <a:cxn ang="0">
                                      <a:pos x="GluePoint27X" y="GluePoint27Y"/>
                                    </a:cxn>
                                    <a:cxn ang="0">
                                      <a:pos x="GluePoint28X" y="GluePoint28Y"/>
                                    </a:cxn>
                                    <a:cxn ang="0">
                                      <a:pos x="GluePoint29X" y="GluePoint29Y"/>
                                    </a:cxn>
                                    <a:cxn ang="0">
                                      <a:pos x="GluePoint30X" y="GluePoint30Y"/>
                                    </a:cxn>
                                    <a:cxn ang="0">
                                      <a:pos x="GluePoint31X" y="GluePoint31Y"/>
                                    </a:cxn>
                                    <a:cxn ang="0">
                                      <a:pos x="GluePoint32X" y="GluePoint32Y"/>
                                    </a:cxn>
                                    <a:cxn ang="0">
                                      <a:pos x="GluePoint33X" y="GluePoint33Y"/>
                                    </a:cxn>
                                    <a:cxn ang="0">
                                      <a:pos x="GluePoint34X" y="GluePoint34Y"/>
                                    </a:cxn>
                                    <a:cxn ang="0">
                                      <a:pos x="GluePoint35X" y="GluePoint35Y"/>
                                    </a:cxn>
                                    <a:cxn ang="0">
                                      <a:pos x="GluePoint36X" y="GluePoint36Y"/>
                                    </a:cxn>
                                    <a:cxn ang="0">
                                      <a:pos x="GluePoint37X" y="GluePoint37Y"/>
                                    </a:cxn>
                                    <a:cxn ang="0">
                                      <a:pos x="GluePoint38X" y="GluePoint38Y"/>
                                    </a:cxn>
                                    <a:cxn ang="0">
                                      <a:pos x="GluePoint39X" y="GluePoint39Y"/>
                                    </a:cxn>
                                    <a:cxn ang="0">
                                      <a:pos x="GluePoint40X" y="GluePoint40Y"/>
                                    </a:cxn>
                                    <a:cxn ang="0">
                                      <a:pos x="GluePoint41X" y="GluePoint41Y"/>
                                    </a:cxn>
                                    <a:cxn ang="0">
                                      <a:pos x="GluePoint42X" y="GluePoint42Y"/>
                                    </a:cxn>
                                    <a:cxn ang="0">
                                      <a:pos x="GluePoint43X" y="GluePoint43Y"/>
                                    </a:cxn>
                                    <a:cxn ang="0">
                                      <a:pos x="GluePoint44X" y="GluePoint44Y"/>
                                    </a:cxn>
                                    <a:cxn ang="0">
                                      <a:pos x="GluePoint45X" y="GluePoint45Y"/>
                                    </a:cxn>
                                    <a:cxn ang="0">
                                      <a:pos x="GluePoint46X" y="GluePoint46Y"/>
                                    </a:cxn>
                                    <a:cxn ang="0">
                                      <a:pos x="GluePoint47X" y="GluePoint47Y"/>
                                    </a:cxn>
                                    <a:cxn ang="0">
                                      <a:pos x="GluePoint48X" y="GluePoint48Y"/>
                                    </a:cxn>
                                    <a:cxn ang="0">
                                      <a:pos x="GluePoint49X" y="GluePoint49Y"/>
                                    </a:cxn>
                                    <a:cxn ang="0">
                                      <a:pos x="GluePoint50X" y="GluePoint50Y"/>
                                    </a:cxn>
                                    <a:cxn ang="0">
                                      <a:pos x="GluePoint51X" y="GluePoint51Y"/>
                                    </a:cxn>
                                    <a:cxn ang="0">
                                      <a:pos x="GluePoint52X" y="GluePoint52Y"/>
                                    </a:cxn>
                                    <a:cxn ang="0">
                                      <a:pos x="GluePoint53X" y="GluePoint53Y"/>
                                    </a:cxn>
                                    <a:cxn ang="0">
                                      <a:pos x="GluePoint54X" y="GluePoint54Y"/>
                                    </a:cxn>
                                    <a:cxn ang="0">
                                      <a:pos x="GluePoint55X" y="GluePoint55Y"/>
                                    </a:cxn>
                                    <a:cxn ang="0">
                                      <a:pos x="GluePoint56X" y="GluePoint56Y"/>
                                    </a:cxn>
                                    <a:cxn ang="0">
                                      <a:pos x="GluePoint57X" y="GluePoint57Y"/>
                                    </a:cxn>
                                    <a:cxn ang="0">
                                      <a:pos x="GluePoint58X" y="GluePoint58Y"/>
                                    </a:cxn>
                                    <a:cxn ang="0">
                                      <a:pos x="GluePoint59X" y="GluePoint59Y"/>
                                    </a:cxn>
                                    <a:cxn ang="0">
                                      <a:pos x="GluePoint60X" y="GluePoint60Y"/>
                                    </a:cxn>
                                    <a:cxn ang="0">
                                      <a:pos x="GluePoint61X" y="GluePoint61Y"/>
                                    </a:cxn>
                                    <a:cxn ang="0">
                                      <a:pos x="GluePoint62X" y="GluePoint62Y"/>
                                    </a:cxn>
                                    <a:cxn ang="0">
                                      <a:pos x="GluePoint63X" y="GluePoint63Y"/>
                                    </a:cxn>
                                    <a:cxn ang="0">
                                      <a:pos x="GluePoint64X" y="GluePoint64Y"/>
                                    </a:cxn>
                                    <a:cxn ang="0">
                                      <a:pos x="GluePoint65X" y="GluePoint65Y"/>
                                    </a:cxn>
                                    <a:cxn ang="0">
                                      <a:pos x="GluePoint66X" y="GluePoint66Y"/>
                                    </a:cxn>
                                    <a:cxn ang="0">
                                      <a:pos x="GluePoint67X" y="GluePoint67Y"/>
                                    </a:cxn>
                                    <a:cxn ang="0">
                                      <a:pos x="GluePoint68X" y="GluePoint68Y"/>
                                    </a:cxn>
                                    <a:cxn ang="0">
                                      <a:pos x="GluePoint69X" y="GluePoint69Y"/>
                                    </a:cxn>
                                    <a:cxn ang="0">
                                      <a:pos x="GluePoint70X" y="GluePoint70Y"/>
                                    </a:cxn>
                                    <a:cxn ang="0">
                                      <a:pos x="GluePoint71X" y="GluePoint71Y"/>
                                    </a:cxn>
                                    <a:cxn ang="0">
                                      <a:pos x="GluePoint72X" y="GluePoint72Y"/>
                                    </a:cxn>
                                    <a:cxn ang="0">
                                      <a:pos x="GluePoint73X" y="GluePoint73Y"/>
                                    </a:cxn>
                                    <a:cxn ang="0">
                                      <a:pos x="GluePoint74X" y="GluePoint74Y"/>
                                    </a:cxn>
                                    <a:cxn ang="0">
                                      <a:pos x="GluePoint75X" y="GluePoint75Y"/>
                                    </a:cxn>
                                    <a:cxn ang="0">
                                      <a:pos x="GluePoint76X" y="GluePoint76Y"/>
                                    </a:cxn>
                                    <a:cxn ang="0">
                                      <a:pos x="GluePoint77X" y="GluePoint77Y"/>
                                    </a:cxn>
                                    <a:cxn ang="0">
                                      <a:pos x="GluePoint78X" y="GluePoint78Y"/>
                                    </a:cxn>
                                    <a:cxn ang="0">
                                      <a:pos x="GluePoint79X" y="GluePoint79Y"/>
                                    </a:cxn>
                                    <a:cxn ang="0">
                                      <a:pos x="GluePoint80X" y="GluePoint80Y"/>
                                    </a:cxn>
                                    <a:cxn ang="0">
                                      <a:pos x="GluePoint81X" y="GluePoint81Y"/>
                                    </a:cxn>
                                    <a:cxn ang="0">
                                      <a:pos x="GluePoint82X" y="GluePoint82Y"/>
                                    </a:cxn>
                                    <a:cxn ang="0">
                                      <a:pos x="GluePoint83X" y="GluePoint83Y"/>
                                    </a:cxn>
                                    <a:cxn ang="0">
                                      <a:pos x="GluePoint84X" y="GluePoint84Y"/>
                                    </a:cxn>
                                    <a:cxn ang="0">
                                      <a:pos x="GluePoint85X" y="GluePoint85Y"/>
                                    </a:cxn>
                                    <a:cxn ang="0">
                                      <a:pos x="GluePoint86X" y="GluePoint86Y"/>
                                    </a:cxn>
                                    <a:cxn ang="0">
                                      <a:pos x="GluePoint87X" y="GluePoint87Y"/>
                                    </a:cxn>
                                    <a:cxn ang="0">
                                      <a:pos x="GluePoint88X" y="GluePoint88Y"/>
                                    </a:cxn>
                                    <a:cxn ang="0">
                                      <a:pos x="GluePoint89X" y="GluePoint89Y"/>
                                    </a:cxn>
                                    <a:cxn ang="0">
                                      <a:pos x="GluePoint90X" y="GluePoint90Y"/>
                                    </a:cxn>
                                    <a:cxn ang="0">
                                      <a:pos x="GluePoint91X" y="GluePoint91Y"/>
                                    </a:cxn>
                                    <a:cxn ang="0">
                                      <a:pos x="GluePoint92X" y="GluePoint92Y"/>
                                    </a:cxn>
                                    <a:cxn ang="0">
                                      <a:pos x="GluePoint93X" y="GluePoint93Y"/>
                                    </a:cxn>
                                    <a:cxn ang="0">
                                      <a:pos x="GluePoint94X" y="GluePoint94Y"/>
                                    </a:cxn>
                                    <a:cxn ang="0">
                                      <a:pos x="GluePoint95X" y="GluePoint95Y"/>
                                    </a:cxn>
                                    <a:cxn ang="0">
                                      <a:pos x="GluePoint96X" y="GluePoint96Y"/>
                                    </a:cxn>
                                    <a:cxn ang="0">
                                      <a:pos x="GluePoint97X" y="GluePoint97Y"/>
                                    </a:cxn>
                                    <a:cxn ang="0">
                                      <a:pos x="GluePoint98X" y="GluePoint98Y"/>
                                    </a:cxn>
                                    <a:cxn ang="0">
                                      <a:pos x="GluePoint99X" y="GluePoint99Y"/>
                                    </a:cxn>
                                    <a:cxn ang="0">
                                      <a:pos x="GluePoint100X" y="GluePoint100Y"/>
                                    </a:cxn>
                                    <a:cxn ang="0">
                                      <a:pos x="GluePoint101X" y="GluePoint101Y"/>
                                    </a:cxn>
                                    <a:cxn ang="0">
                                      <a:pos x="GluePoint102X" y="GluePoint102Y"/>
                                    </a:cxn>
                                    <a:cxn ang="0">
                                      <a:pos x="GluePoint103X" y="GluePoint103Y"/>
                                    </a:cxn>
                                    <a:cxn ang="0">
                                      <a:pos x="GluePoint104X" y="GluePoint104Y"/>
                                    </a:cxn>
                                    <a:cxn ang="0">
                                      <a:pos x="GluePoint105X" y="GluePoint105Y"/>
                                    </a:cxn>
                                    <a:cxn ang="0">
                                      <a:pos x="GluePoint106X" y="GluePoint106Y"/>
                                    </a:cxn>
                                    <a:cxn ang="0">
                                      <a:pos x="GluePoint107X" y="GluePoint107Y"/>
                                    </a:cxn>
                                    <a:cxn ang="0">
                                      <a:pos x="GluePoint108X" y="GluePoint108Y"/>
                                    </a:cxn>
                                    <a:cxn ang="0">
                                      <a:pos x="GluePoint109X" y="GluePoint109Y"/>
                                    </a:cxn>
                                    <a:cxn ang="0">
                                      <a:pos x="GluePoint110X" y="GluePoint110Y"/>
                                    </a:cxn>
                                    <a:cxn ang="0">
                                      <a:pos x="GluePoint111X" y="GluePoint111Y"/>
                                    </a:cxn>
                                    <a:cxn ang="0">
                                      <a:pos x="GluePoint112X" y="GluePoint112Y"/>
                                    </a:cxn>
                                    <a:cxn ang="0">
                                      <a:pos x="GluePoint113X" y="GluePoint113Y"/>
                                    </a:cxn>
                                    <a:cxn ang="0">
                                      <a:pos x="GluePoint114X" y="GluePoint114Y"/>
                                    </a:cxn>
                                    <a:cxn ang="0">
                                      <a:pos x="GluePoint115X" y="GluePoint115Y"/>
                                    </a:cxn>
                                    <a:cxn ang="0">
                                      <a:pos x="GluePoint116X" y="GluePoint116Y"/>
                                    </a:cxn>
                                    <a:cxn ang="0">
                                      <a:pos x="GluePoint117X" y="GluePoint117Y"/>
                                    </a:cxn>
                                    <a:cxn ang="0">
                                      <a:pos x="GluePoint118X" y="GluePoint118Y"/>
                                    </a:cxn>
                                    <a:cxn ang="0">
                                      <a:pos x="GluePoint119X" y="GluePoint119Y"/>
                                    </a:cxn>
                                    <a:cxn ang="0">
                                      <a:pos x="GluePoint120X" y="GluePoint120Y"/>
                                    </a:cxn>
                                    <a:cxn ang="0">
                                      <a:pos x="GluePoint121X" y="GluePoint121Y"/>
                                    </a:cxn>
                                    <a:cxn ang="0">
                                      <a:pos x="GluePoint122X" y="GluePoint122Y"/>
                                    </a:cxn>
                                    <a:cxn ang="0">
                                      <a:pos x="GluePoint123X" y="GluePoint123Y"/>
                                    </a:cxn>
                                    <a:cxn ang="0">
                                      <a:pos x="GluePoint124X" y="GluePoint124Y"/>
                                    </a:cxn>
                                    <a:cxn ang="0">
                                      <a:pos x="GluePoint125X" y="GluePoint125Y"/>
                                    </a:cxn>
                                    <a:cxn ang="0">
                                      <a:pos x="GluePoint126X" y="GluePoint126Y"/>
                                    </a:cxn>
                                    <a:cxn ang="0">
                                      <a:pos x="GluePoint127X" y="GluePoint127Y"/>
                                    </a:cxn>
                                    <a:cxn ang="0">
                                      <a:pos x="GluePoint128X" y="GluePoint128Y"/>
                                    </a:cxn>
                                    <a:cxn ang="0">
                                      <a:pos x="GluePoint129X" y="GluePoint129Y"/>
                                    </a:cxn>
                                    <a:cxn ang="0">
                                      <a:pos x="GluePoint130X" y="GluePoint130Y"/>
                                    </a:cxn>
                                    <a:cxn ang="0">
                                      <a:pos x="GluePoint131X" y="GluePoint131Y"/>
                                    </a:cxn>
                                    <a:cxn ang="0">
                                      <a:pos x="GluePoint132X" y="GluePoint132Y"/>
                                    </a:cxn>
                                    <a:cxn ang="0">
                                      <a:pos x="GluePoint133X" y="GluePoint133Y"/>
                                    </a:cxn>
                                    <a:cxn ang="0">
                                      <a:pos x="GluePoint134X" y="GluePoint134Y"/>
                                    </a:cxn>
                                    <a:cxn ang="0">
                                      <a:pos x="GluePoint135X" y="GluePoint135Y"/>
                                    </a:cxn>
                                    <a:cxn ang="0">
                                      <a:pos x="GluePoint136X" y="GluePoint136Y"/>
                                    </a:cxn>
                                    <a:cxn ang="0">
                                      <a:pos x="GluePoint137X" y="GluePoint137Y"/>
                                    </a:cxn>
                                    <a:cxn ang="0">
                                      <a:pos x="GluePoint138X" y="GluePoint138Y"/>
                                    </a:cxn>
                                    <a:cxn ang="0">
                                      <a:pos x="GluePoint139X" y="GluePoint139Y"/>
                                    </a:cxn>
                                    <a:cxn ang="0">
                                      <a:pos x="GluePoint140X" y="GluePoint140Y"/>
                                    </a:cxn>
                                    <a:cxn ang="0">
                                      <a:pos x="GluePoint141X" y="GluePoint141Y"/>
                                    </a:cxn>
                                    <a:cxn ang="0">
                                      <a:pos x="GluePoint142X" y="GluePoint142Y"/>
                                    </a:cxn>
                                    <a:cxn ang="0">
                                      <a:pos x="GluePoint143X" y="GluePoint143Y"/>
                                    </a:cxn>
                                    <a:cxn ang="0">
                                      <a:pos x="GluePoint144X" y="GluePoint144Y"/>
                                    </a:cxn>
                                    <a:cxn ang="0">
                                      <a:pos x="GluePoint145X" y="GluePoint145Y"/>
                                    </a:cxn>
                                    <a:cxn ang="0">
                                      <a:pos x="GluePoint146X" y="GluePoint146Y"/>
                                    </a:cxn>
                                    <a:cxn ang="0">
                                      <a:pos x="GluePoint147X" y="GluePoint147Y"/>
                                    </a:cxn>
                                    <a:cxn ang="0">
                                      <a:pos x="GluePoint148X" y="GluePoint148Y"/>
                                    </a:cxn>
                                    <a:cxn ang="0">
                                      <a:pos x="GluePoint149X" y="GluePoint149Y"/>
                                    </a:cxn>
                                    <a:cxn ang="0">
                                      <a:pos x="GluePoint150X" y="GluePoint150Y"/>
                                    </a:cxn>
                                    <a:cxn ang="0">
                                      <a:pos x="GluePoint151X" y="GluePoint151Y"/>
                                    </a:cxn>
                                    <a:cxn ang="0">
                                      <a:pos x="GluePoint152X" y="GluePoint152Y"/>
                                    </a:cxn>
                                    <a:cxn ang="0">
                                      <a:pos x="GluePoint153X" y="GluePoint153Y"/>
                                    </a:cxn>
                                    <a:cxn ang="0">
                                      <a:pos x="GluePoint154X" y="GluePoint154Y"/>
                                    </a:cxn>
                                    <a:cxn ang="0">
                                      <a:pos x="GluePoint155X" y="GluePoint155Y"/>
                                    </a:cxn>
                                    <a:cxn ang="0">
                                      <a:pos x="GluePoint156X" y="GluePoint156Y"/>
                                    </a:cxn>
                                    <a:cxn ang="0">
                                      <a:pos x="GluePoint157X" y="GluePoint157Y"/>
                                    </a:cxn>
                                    <a:cxn ang="0">
                                      <a:pos x="GluePoint158X" y="GluePoint158Y"/>
                                    </a:cxn>
                                    <a:cxn ang="0">
                                      <a:pos x="GluePoint159X" y="GluePoint159Y"/>
                                    </a:cxn>
                                    <a:cxn ang="0">
                                      <a:pos x="GluePoint160X" y="GluePoint160Y"/>
                                    </a:cxn>
                                    <a:cxn ang="0">
                                      <a:pos x="GluePoint161X" y="GluePoint161Y"/>
                                    </a:cxn>
                                    <a:cxn ang="0">
                                      <a:pos x="GluePoint162X" y="GluePoint162Y"/>
                                    </a:cxn>
                                    <a:cxn ang="0">
                                      <a:pos x="GluePoint163X" y="GluePoint163Y"/>
                                    </a:cxn>
                                    <a:cxn ang="0">
                                      <a:pos x="GluePoint164X" y="GluePoint164Y"/>
                                    </a:cxn>
                                    <a:cxn ang="0">
                                      <a:pos x="GluePoint165X" y="GluePoint165Y"/>
                                    </a:cxn>
                                    <a:cxn ang="0">
                                      <a:pos x="GluePoint166X" y="GluePoint166Y"/>
                                    </a:cxn>
                                    <a:cxn ang="0">
                                      <a:pos x="GluePoint167X" y="GluePoint167Y"/>
                                    </a:cxn>
                                    <a:cxn ang="0">
                                      <a:pos x="GluePoint168X" y="GluePoint168Y"/>
                                    </a:cxn>
                                    <a:cxn ang="0">
                                      <a:pos x="GluePoint169X" y="GluePoint169Y"/>
                                    </a:cxn>
                                    <a:cxn ang="0">
                                      <a:pos x="GluePoint170X" y="GluePoint170Y"/>
                                    </a:cxn>
                                    <a:cxn ang="0">
                                      <a:pos x="GluePoint171X" y="GluePoint171Y"/>
                                    </a:cxn>
                                    <a:cxn ang="0">
                                      <a:pos x="GluePoint172X" y="GluePoint172Y"/>
                                    </a:cxn>
                                    <a:cxn ang="0">
                                      <a:pos x="GluePoint173X" y="GluePoint173Y"/>
                                    </a:cxn>
                                    <a:cxn ang="0">
                                      <a:pos x="GluePoint174X" y="GluePoint174Y"/>
                                    </a:cxn>
                                    <a:cxn ang="0">
                                      <a:pos x="GluePoint175X" y="GluePoint175Y"/>
                                    </a:cxn>
                                    <a:cxn ang="0">
                                      <a:pos x="GluePoint176X" y="GluePoint176Y"/>
                                    </a:cxn>
                                    <a:cxn ang="0">
                                      <a:pos x="GluePoint177X" y="GluePoint177Y"/>
                                    </a:cxn>
                                    <a:cxn ang="0">
                                      <a:pos x="GluePoint178X" y="GluePoint178Y"/>
                                    </a:cxn>
                                    <a:cxn ang="0">
                                      <a:pos x="GluePoint179X" y="GluePoint179Y"/>
                                    </a:cxn>
                                    <a:cxn ang="0">
                                      <a:pos x="GluePoint180X" y="GluePoint180Y"/>
                                    </a:cxn>
                                    <a:cxn ang="0">
                                      <a:pos x="GluePoint181X" y="GluePoint181Y"/>
                                    </a:cxn>
                                    <a:cxn ang="0">
                                      <a:pos x="GluePoint182X" y="GluePoint182Y"/>
                                    </a:cxn>
                                    <a:cxn ang="0">
                                      <a:pos x="GluePoint183X" y="GluePoint183Y"/>
                                    </a:cxn>
                                    <a:cxn ang="0">
                                      <a:pos x="GluePoint184X" y="GluePoint184Y"/>
                                    </a:cxn>
                                    <a:cxn ang="0">
                                      <a:pos x="GluePoint185X" y="GluePoint185Y"/>
                                    </a:cxn>
                                    <a:cxn ang="0">
                                      <a:pos x="GluePoint186X" y="GluePoint186Y"/>
                                    </a:cxn>
                                    <a:cxn ang="0">
                                      <a:pos x="GluePoint187X" y="GluePoint187Y"/>
                                    </a:cxn>
                                    <a:cxn ang="0">
                                      <a:pos x="GluePoint188X" y="GluePoint188Y"/>
                                    </a:cxn>
                                    <a:cxn ang="0">
                                      <a:pos x="GluePoint189X" y="GluePoint189Y"/>
                                    </a:cxn>
                                    <a:cxn ang="0">
                                      <a:pos x="GluePoint190X" y="GluePoint190Y"/>
                                    </a:cxn>
                                    <a:cxn ang="0">
                                      <a:pos x="GluePoint191X" y="GluePoint191Y"/>
                                    </a:cxn>
                                    <a:cxn ang="0">
                                      <a:pos x="GluePoint192X" y="GluePoint192Y"/>
                                    </a:cxn>
                                    <a:cxn ang="0">
                                      <a:pos x="GluePoint193X" y="GluePoint193Y"/>
                                    </a:cxn>
                                    <a:cxn ang="0">
                                      <a:pos x="GluePoint194X" y="GluePoint194Y"/>
                                    </a:cxn>
                                    <a:cxn ang="0">
                                      <a:pos x="GluePoint195X" y="GluePoint195Y"/>
                                    </a:cxn>
                                    <a:cxn ang="0">
                                      <a:pos x="GluePoint196X" y="GluePoint196Y"/>
                                    </a:cxn>
                                    <a:cxn ang="0">
                                      <a:pos x="GluePoint197X" y="GluePoint197Y"/>
                                    </a:cxn>
                                    <a:cxn ang="0">
                                      <a:pos x="GluePoint198X" y="GluePoint198Y"/>
                                    </a:cxn>
                                    <a:cxn ang="0">
                                      <a:pos x="GluePoint199X" y="GluePoint199Y"/>
                                    </a:cxn>
                                    <a:cxn ang="0">
                                      <a:pos x="GluePoint200X" y="GluePoint200Y"/>
                                    </a:cxn>
                                    <a:cxn ang="0">
                                      <a:pos x="GluePoint201X" y="GluePoint201Y"/>
                                    </a:cxn>
                                    <a:cxn ang="0">
                                      <a:pos x="GluePoint202X" y="GluePoint202Y"/>
                                    </a:cxn>
                                    <a:cxn ang="0">
                                      <a:pos x="GluePoint203X" y="GluePoint203Y"/>
                                    </a:cxn>
                                    <a:cxn ang="0">
                                      <a:pos x="GluePoint204X" y="GluePoint204Y"/>
                                    </a:cxn>
                                    <a:cxn ang="0">
                                      <a:pos x="GluePoint205X" y="GluePoint205Y"/>
                                    </a:cxn>
                                    <a:cxn ang="0">
                                      <a:pos x="GluePoint206X" y="GluePoint206Y"/>
                                    </a:cxn>
                                    <a:cxn ang="0">
                                      <a:pos x="GluePoint207X" y="GluePoint207Y"/>
                                    </a:cxn>
                                    <a:cxn ang="0">
                                      <a:pos x="GluePoint208X" y="GluePoint208Y"/>
                                    </a:cxn>
                                    <a:cxn ang="0">
                                      <a:pos x="GluePoint209X" y="GluePoint209Y"/>
                                    </a:cxn>
                                    <a:cxn ang="0">
                                      <a:pos x="GluePoint210X" y="GluePoint210Y"/>
                                    </a:cxn>
                                    <a:cxn ang="0">
                                      <a:pos x="GluePoint211X" y="GluePoint211Y"/>
                                    </a:cxn>
                                    <a:cxn ang="0">
                                      <a:pos x="GluePoint212X" y="GluePoint212Y"/>
                                    </a:cxn>
                                    <a:cxn ang="0">
                                      <a:pos x="GluePoint213X" y="GluePoint213Y"/>
                                    </a:cxn>
                                    <a:cxn ang="0">
                                      <a:pos x="GluePoint214X" y="GluePoint214Y"/>
                                    </a:cxn>
                                    <a:cxn ang="0">
                                      <a:pos x="GluePoint215X" y="GluePoint215Y"/>
                                    </a:cxn>
                                    <a:cxn ang="0">
                                      <a:pos x="GluePoint216X" y="GluePoint216Y"/>
                                    </a:cxn>
                                    <a:cxn ang="0">
                                      <a:pos x="GluePoint217X" y="GluePoint217Y"/>
                                    </a:cxn>
                                    <a:cxn ang="0">
                                      <a:pos x="GluePoint218X" y="GluePoint218Y"/>
                                    </a:cxn>
                                    <a:cxn ang="0">
                                      <a:pos x="GluePoint219X" y="GluePoint219Y"/>
                                    </a:cxn>
                                    <a:cxn ang="0">
                                      <a:pos x="GluePoint220X" y="GluePoint220Y"/>
                                    </a:cxn>
                                    <a:cxn ang="0">
                                      <a:pos x="GluePoint221X" y="GluePoint221Y"/>
                                    </a:cxn>
                                    <a:cxn ang="0">
                                      <a:pos x="GluePoint222X" y="GluePoint222Y"/>
                                    </a:cxn>
                                    <a:cxn ang="0">
                                      <a:pos x="GluePoint223X" y="GluePoint223Y"/>
                                    </a:cxn>
                                    <a:cxn ang="0">
                                      <a:pos x="GluePoint224X" y="GluePoint224Y"/>
                                    </a:cxn>
                                    <a:cxn ang="0">
                                      <a:pos x="GluePoint225X" y="GluePoint225Y"/>
                                    </a:cxn>
                                    <a:cxn ang="0">
                                      <a:pos x="GluePoint226X" y="GluePoint226Y"/>
                                    </a:cxn>
                                    <a:cxn ang="0">
                                      <a:pos x="GluePoint227X" y="GluePoint227Y"/>
                                    </a:cxn>
                                    <a:cxn ang="0">
                                      <a:pos x="GluePoint228X" y="GluePoint228Y"/>
                                    </a:cxn>
                                    <a:cxn ang="0">
                                      <a:pos x="GluePoint229X" y="GluePoint229Y"/>
                                    </a:cxn>
                                    <a:cxn ang="0">
                                      <a:pos x="GluePoint230X" y="GluePoint230Y"/>
                                    </a:cxn>
                                    <a:cxn ang="0">
                                      <a:pos x="GluePoint231X" y="GluePoint231Y"/>
                                    </a:cxn>
                                    <a:cxn ang="0">
                                      <a:pos x="GluePoint232X" y="GluePoint232Y"/>
                                    </a:cxn>
                                    <a:cxn ang="0">
                                      <a:pos x="GluePoint233X" y="GluePoint233Y"/>
                                    </a:cxn>
                                    <a:cxn ang="0">
                                      <a:pos x="GluePoint234X" y="GluePoint234Y"/>
                                    </a:cxn>
                                    <a:cxn ang="0">
                                      <a:pos x="GluePoint235X" y="GluePoint235Y"/>
                                    </a:cxn>
                                    <a:cxn ang="0">
                                      <a:pos x="GluePoint236X" y="GluePoint236Y"/>
                                    </a:cxn>
                                    <a:cxn ang="0">
                                      <a:pos x="GluePoint237X" y="GluePoint237Y"/>
                                    </a:cxn>
                                    <a:cxn ang="0">
                                      <a:pos x="GluePoint238X" y="GluePoint238Y"/>
                                    </a:cxn>
                                    <a:cxn ang="0">
                                      <a:pos x="GluePoint239X" y="GluePoint239Y"/>
                                    </a:cxn>
                                    <a:cxn ang="0">
                                      <a:pos x="GluePoint240X" y="GluePoint240Y"/>
                                    </a:cxn>
                                    <a:cxn ang="0">
                                      <a:pos x="GluePoint241X" y="GluePoint241Y"/>
                                    </a:cxn>
                                    <a:cxn ang="0">
                                      <a:pos x="GluePoint242X" y="GluePoint242Y"/>
                                    </a:cxn>
                                    <a:cxn ang="0">
                                      <a:pos x="GluePoint243X" y="GluePoint243Y"/>
                                    </a:cxn>
                                    <a:cxn ang="0">
                                      <a:pos x="GluePoint244X" y="GluePoint244Y"/>
                                    </a:cxn>
                                    <a:cxn ang="0">
                                      <a:pos x="GluePoint245X" y="GluePoint245Y"/>
                                    </a:cxn>
                                    <a:cxn ang="0">
                                      <a:pos x="GluePoint246X" y="GluePoint246Y"/>
                                    </a:cxn>
                                    <a:cxn ang="0">
                                      <a:pos x="GluePoint247X" y="GluePoint247Y"/>
                                    </a:cxn>
                                    <a:cxn ang="0">
                                      <a:pos x="GluePoint248X" y="GluePoint248Y"/>
                                    </a:cxn>
                                    <a:cxn ang="0">
                                      <a:pos x="GluePoint249X" y="GluePoint249Y"/>
                                    </a:cxn>
                                    <a:cxn ang="0">
                                      <a:pos x="GluePoint250X" y="GluePoint250Y"/>
                                    </a:cxn>
                                    <a:cxn ang="0">
                                      <a:pos x="GluePoint251X" y="GluePoint251Y"/>
                                    </a:cxn>
                                    <a:cxn ang="0">
                                      <a:pos x="GluePoint252X" y="GluePoint252Y"/>
                                    </a:cxn>
                                    <a:cxn ang="0">
                                      <a:pos x="GluePoint253X" y="GluePoint253Y"/>
                                    </a:cxn>
                                    <a:cxn ang="0">
                                      <a:pos x="GluePoint254X" y="GluePoint254Y"/>
                                    </a:cxn>
                                    <a:cxn ang="0">
                                      <a:pos x="GluePoint255X" y="GluePoint255Y"/>
                                    </a:cxn>
                                    <a:cxn ang="0">
                                      <a:pos x="GluePoint256X" y="GluePoint256Y"/>
                                    </a:cxn>
                                    <a:cxn ang="0">
                                      <a:pos x="GluePoint257X" y="GluePoint257Y"/>
                                    </a:cxn>
                                    <a:cxn ang="0">
                                      <a:pos x="GluePoint258X" y="GluePoint258Y"/>
                                    </a:cxn>
                                    <a:cxn ang="0">
                                      <a:pos x="GluePoint259X" y="GluePoint259Y"/>
                                    </a:cxn>
                                    <a:cxn ang="0">
                                      <a:pos x="GluePoint260X" y="GluePoint260Y"/>
                                    </a:cxn>
                                    <a:cxn ang="0">
                                      <a:pos x="GluePoint261X" y="GluePoint261Y"/>
                                    </a:cxn>
                                    <a:cxn ang="0">
                                      <a:pos x="GluePoint262X" y="GluePoint262Y"/>
                                    </a:cxn>
                                    <a:cxn ang="0">
                                      <a:pos x="GluePoint263X" y="GluePoint263Y"/>
                                    </a:cxn>
                                    <a:cxn ang="0">
                                      <a:pos x="GluePoint264X" y="GluePoint264Y"/>
                                    </a:cxn>
                                    <a:cxn ang="0">
                                      <a:pos x="GluePoint265X" y="GluePoint265Y"/>
                                    </a:cxn>
                                    <a:cxn ang="0">
                                      <a:pos x="GluePoint266X" y="GluePoint266Y"/>
                                    </a:cxn>
                                    <a:cxn ang="0">
                                      <a:pos x="GluePoint267X" y="GluePoint267Y"/>
                                    </a:cxn>
                                    <a:cxn ang="0">
                                      <a:pos x="GluePoint268X" y="GluePoint268Y"/>
                                    </a:cxn>
                                    <a:cxn ang="0">
                                      <a:pos x="GluePoint269X" y="GluePoint269Y"/>
                                    </a:cxn>
                                    <a:cxn ang="0">
                                      <a:pos x="GluePoint270X" y="GluePoint270Y"/>
                                    </a:cxn>
                                    <a:cxn ang="0">
                                      <a:pos x="GluePoint271X" y="GluePoint271Y"/>
                                    </a:cxn>
                                    <a:cxn ang="0">
                                      <a:pos x="GluePoint272X" y="GluePoint272Y"/>
                                    </a:cxn>
                                    <a:cxn ang="0">
                                      <a:pos x="GluePoint273X" y="GluePoint273Y"/>
                                    </a:cxn>
                                    <a:cxn ang="0">
                                      <a:pos x="GluePoint274X" y="GluePoint274Y"/>
                                    </a:cxn>
                                    <a:cxn ang="0">
                                      <a:pos x="GluePoint275X" y="GluePoint275Y"/>
                                    </a:cxn>
                                    <a:cxn ang="0">
                                      <a:pos x="GluePoint276X" y="GluePoint276Y"/>
                                    </a:cxn>
                                    <a:cxn ang="0">
                                      <a:pos x="GluePoint277X" y="GluePoint277Y"/>
                                    </a:cxn>
                                    <a:cxn ang="0">
                                      <a:pos x="GluePoint278X" y="GluePoint278Y"/>
                                    </a:cxn>
                                    <a:cxn ang="0">
                                      <a:pos x="GluePoint279X" y="GluePoint279Y"/>
                                    </a:cxn>
                                    <a:cxn ang="0">
                                      <a:pos x="GluePoint280X" y="GluePoint280Y"/>
                                    </a:cxn>
                                    <a:cxn ang="0">
                                      <a:pos x="GluePoint281X" y="GluePoint281Y"/>
                                    </a:cxn>
                                    <a:cxn ang="0">
                                      <a:pos x="GluePoint282X" y="GluePoint282Y"/>
                                    </a:cxn>
                                    <a:cxn ang="0">
                                      <a:pos x="GluePoint283X" y="GluePoint283Y"/>
                                    </a:cxn>
                                    <a:cxn ang="0">
                                      <a:pos x="GluePoint284X" y="GluePoint284Y"/>
                                    </a:cxn>
                                    <a:cxn ang="0">
                                      <a:pos x="GluePoint285X" y="GluePoint285Y"/>
                                    </a:cxn>
                                    <a:cxn ang="0">
                                      <a:pos x="GluePoint286X" y="GluePoint286Y"/>
                                    </a:cxn>
                                    <a:cxn ang="0">
                                      <a:pos x="GluePoint287X" y="GluePoint287Y"/>
                                    </a:cxn>
                                    <a:cxn ang="0">
                                      <a:pos x="GluePoint288X" y="GluePoint288Y"/>
                                    </a:cxn>
                                    <a:cxn ang="0">
                                      <a:pos x="GluePoint289X" y="GluePoint289Y"/>
                                    </a:cxn>
                                    <a:cxn ang="0">
                                      <a:pos x="GluePoint290X" y="GluePoint290Y"/>
                                    </a:cxn>
                                    <a:cxn ang="0">
                                      <a:pos x="GluePoint291X" y="GluePoint291Y"/>
                                    </a:cxn>
                                    <a:cxn ang="0">
                                      <a:pos x="GluePoint292X" y="GluePoint292Y"/>
                                    </a:cxn>
                                    <a:cxn ang="0">
                                      <a:pos x="GluePoint293X" y="GluePoint293Y"/>
                                    </a:cxn>
                                    <a:cxn ang="0">
                                      <a:pos x="GluePoint294X" y="GluePoint294Y"/>
                                    </a:cxn>
                                    <a:cxn ang="0">
                                      <a:pos x="GluePoint295X" y="GluePoint295Y"/>
                                    </a:cxn>
                                    <a:cxn ang="0">
                                      <a:pos x="GluePoint296X" y="GluePoint296Y"/>
                                    </a:cxn>
                                    <a:cxn ang="0">
                                      <a:pos x="GluePoint297X" y="GluePoint297Y"/>
                                    </a:cxn>
                                    <a:cxn ang="0">
                                      <a:pos x="GluePoint298X" y="GluePoint298Y"/>
                                    </a:cxn>
                                    <a:cxn ang="0">
                                      <a:pos x="GluePoint299X" y="GluePoint299Y"/>
                                    </a:cxn>
                                    <a:cxn ang="0">
                                      <a:pos x="GluePoint300X" y="GluePoint300Y"/>
                                    </a:cxn>
                                    <a:cxn ang="0">
                                      <a:pos x="GluePoint301X" y="GluePoint301Y"/>
                                    </a:cxn>
                                    <a:cxn ang="0">
                                      <a:pos x="GluePoint302X" y="GluePoint302Y"/>
                                    </a:cxn>
                                    <a:cxn ang="0">
                                      <a:pos x="GluePoint303X" y="GluePoint303Y"/>
                                    </a:cxn>
                                    <a:cxn ang="0">
                                      <a:pos x="GluePoint304X" y="GluePoint304Y"/>
                                    </a:cxn>
                                    <a:cxn ang="0">
                                      <a:pos x="GluePoint305X" y="GluePoint305Y"/>
                                    </a:cxn>
                                    <a:cxn ang="0">
                                      <a:pos x="GluePoint306X" y="GluePoint306Y"/>
                                    </a:cxn>
                                    <a:cxn ang="0">
                                      <a:pos x="GluePoint307X" y="GluePoint307Y"/>
                                    </a:cxn>
                                    <a:cxn ang="0">
                                      <a:pos x="GluePoint308X" y="GluePoint308Y"/>
                                    </a:cxn>
                                    <a:cxn ang="0">
                                      <a:pos x="GluePoint309X" y="GluePoint309Y"/>
                                    </a:cxn>
                                    <a:cxn ang="0">
                                      <a:pos x="GluePoint310X" y="GluePoint310Y"/>
                                    </a:cxn>
                                    <a:cxn ang="0">
                                      <a:pos x="GluePoint311X" y="GluePoint311Y"/>
                                    </a:cxn>
                                    <a:cxn ang="0">
                                      <a:pos x="GluePoint312X" y="GluePoint312Y"/>
                                    </a:cxn>
                                    <a:cxn ang="0">
                                      <a:pos x="GluePoint313X" y="GluePoint313Y"/>
                                    </a:cxn>
                                    <a:cxn ang="0">
                                      <a:pos x="GluePoint314X" y="GluePoint314Y"/>
                                    </a:cxn>
                                    <a:cxn ang="0">
                                      <a:pos x="GluePoint315X" y="GluePoint315Y"/>
                                    </a:cxn>
                                    <a:cxn ang="0">
                                      <a:pos x="GluePoint316X" y="GluePoint316Y"/>
                                    </a:cxn>
                                    <a:cxn ang="0">
                                      <a:pos x="GluePoint317X" y="GluePoint317Y"/>
                                    </a:cxn>
                                    <a:cxn ang="0">
                                      <a:pos x="GluePoint318X" y="GluePoint318Y"/>
                                    </a:cxn>
                                    <a:cxn ang="0">
                                      <a:pos x="GluePoint319X" y="GluePoint319Y"/>
                                    </a:cxn>
                                    <a:cxn ang="0">
                                      <a:pos x="GluePoint320X" y="GluePoint320Y"/>
                                    </a:cxn>
                                    <a:cxn ang="0">
                                      <a:pos x="GluePoint321X" y="GluePoint321Y"/>
                                    </a:cxn>
                                    <a:cxn ang="0">
                                      <a:pos x="GluePoint322X" y="GluePoint322Y"/>
                                    </a:cxn>
                                    <a:cxn ang="0">
                                      <a:pos x="GluePoint323X" y="GluePoint323Y"/>
                                    </a:cxn>
                                    <a:cxn ang="0">
                                      <a:pos x="GluePoint324X" y="GluePoint324Y"/>
                                    </a:cxn>
                                    <a:cxn ang="0">
                                      <a:pos x="GluePoint325X" y="GluePoint325Y"/>
                                    </a:cxn>
                                    <a:cxn ang="0">
                                      <a:pos x="GluePoint326X" y="GluePoint326Y"/>
                                    </a:cxn>
                                    <a:cxn ang="0">
                                      <a:pos x="GluePoint327X" y="GluePoint327Y"/>
                                    </a:cxn>
                                    <a:cxn ang="0">
                                      <a:pos x="GluePoint328X" y="GluePoint328Y"/>
                                    </a:cxn>
                                    <a:cxn ang="0">
                                      <a:pos x="GluePoint329X" y="GluePoint329Y"/>
                                    </a:cxn>
                                    <a:cxn ang="0">
                                      <a:pos x="GluePoint330X" y="GluePoint330Y"/>
                                    </a:cxn>
                                    <a:cxn ang="0">
                                      <a:pos x="GluePoint331X" y="GluePoint331Y"/>
                                    </a:cxn>
                                    <a:cxn ang="0">
                                      <a:pos x="GluePoint332X" y="GluePoint332Y"/>
                                    </a:cxn>
                                    <a:cxn ang="0">
                                      <a:pos x="GluePoint333X" y="GluePoint333Y"/>
                                    </a:cxn>
                                    <a:cxn ang="0">
                                      <a:pos x="GluePoint334X" y="GluePoint334Y"/>
                                    </a:cxn>
                                    <a:cxn ang="0">
                                      <a:pos x="GluePoint335X" y="GluePoint335Y"/>
                                    </a:cxn>
                                    <a:cxn ang="0">
                                      <a:pos x="GluePoint336X" y="GluePoint336Y"/>
                                    </a:cxn>
                                    <a:cxn ang="0">
                                      <a:pos x="GluePoint337X" y="GluePoint337Y"/>
                                    </a:cxn>
                                    <a:cxn ang="0">
                                      <a:pos x="GluePoint338X" y="GluePoint338Y"/>
                                    </a:cxn>
                                    <a:cxn ang="0">
                                      <a:pos x="GluePoint339X" y="GluePoint339Y"/>
                                    </a:cxn>
                                    <a:cxn ang="0">
                                      <a:pos x="GluePoint340X" y="GluePoint340Y"/>
                                    </a:cxn>
                                    <a:cxn ang="0">
                                      <a:pos x="GluePoint341X" y="GluePoint341Y"/>
                                    </a:cxn>
                                    <a:cxn ang="0">
                                      <a:pos x="GluePoint342X" y="GluePoint342Y"/>
                                    </a:cxn>
                                    <a:cxn ang="0">
                                      <a:pos x="GluePoint343X" y="GluePoint343Y"/>
                                    </a:cxn>
                                    <a:cxn ang="0">
                                      <a:pos x="GluePoint344X" y="GluePoint344Y"/>
                                    </a:cxn>
                                    <a:cxn ang="0">
                                      <a:pos x="GluePoint345X" y="GluePoint345Y"/>
                                    </a:cxn>
                                    <a:cxn ang="0">
                                      <a:pos x="GluePoint346X" y="GluePoint346Y"/>
                                    </a:cxn>
                                    <a:cxn ang="0">
                                      <a:pos x="GluePoint347X" y="GluePoint347Y"/>
                                    </a:cxn>
                                    <a:cxn ang="0">
                                      <a:pos x="GluePoint348X" y="GluePoint348Y"/>
                                    </a:cxn>
                                    <a:cxn ang="0">
                                      <a:pos x="GluePoint349X" y="GluePoint349Y"/>
                                    </a:cxn>
                                    <a:cxn ang="0">
                                      <a:pos x="GluePoint350X" y="GluePoint350Y"/>
                                    </a:cxn>
                                    <a:cxn ang="0">
                                      <a:pos x="GluePoint351X" y="GluePoint351Y"/>
                                    </a:cxn>
                                    <a:cxn ang="0">
                                      <a:pos x="GluePoint352X" y="GluePoint352Y"/>
                                    </a:cxn>
                                    <a:cxn ang="0">
                                      <a:pos x="GluePoint353X" y="GluePoint353Y"/>
                                    </a:cxn>
                                    <a:cxn ang="0">
                                      <a:pos x="GluePoint354X" y="GluePoint354Y"/>
                                    </a:cxn>
                                    <a:cxn ang="0">
                                      <a:pos x="GluePoint355X" y="GluePoint355Y"/>
                                    </a:cxn>
                                    <a:cxn ang="0">
                                      <a:pos x="GluePoint356X" y="GluePoint356Y"/>
                                    </a:cxn>
                                    <a:cxn ang="0">
                                      <a:pos x="GluePoint357X" y="GluePoint357Y"/>
                                    </a:cxn>
                                    <a:cxn ang="0">
                                      <a:pos x="GluePoint358X" y="GluePoint358Y"/>
                                    </a:cxn>
                                    <a:cxn ang="0">
                                      <a:pos x="GluePoint359X" y="GluePoint359Y"/>
                                    </a:cxn>
                                    <a:cxn ang="0">
                                      <a:pos x="GluePoint360X" y="GluePoint360Y"/>
                                    </a:cxn>
                                    <a:cxn ang="0">
                                      <a:pos x="GluePoint361X" y="GluePoint361Y"/>
                                    </a:cxn>
                                    <a:cxn ang="0">
                                      <a:pos x="GluePoint362X" y="GluePoint362Y"/>
                                    </a:cxn>
                                    <a:cxn ang="0">
                                      <a:pos x="GluePoint363X" y="GluePoint363Y"/>
                                    </a:cxn>
                                    <a:cxn ang="0">
                                      <a:pos x="GluePoint364X" y="GluePoint364Y"/>
                                    </a:cxn>
                                    <a:cxn ang="0">
                                      <a:pos x="GluePoint365X" y="GluePoint365Y"/>
                                    </a:cxn>
                                    <a:cxn ang="0">
                                      <a:pos x="GluePoint366X" y="GluePoint366Y"/>
                                    </a:cxn>
                                    <a:cxn ang="0">
                                      <a:pos x="GluePoint367X" y="GluePoint367Y"/>
                                    </a:cxn>
                                    <a:cxn ang="0">
                                      <a:pos x="GluePoint368X" y="GluePoint368Y"/>
                                    </a:cxn>
                                    <a:cxn ang="0">
                                      <a:pos x="GluePoint369X" y="GluePoint369Y"/>
                                    </a:cxn>
                                    <a:cxn ang="0">
                                      <a:pos x="GluePoint370X" y="GluePoint370Y"/>
                                    </a:cxn>
                                    <a:cxn ang="0">
                                      <a:pos x="GluePoint371X" y="GluePoint371Y"/>
                                    </a:cxn>
                                    <a:cxn ang="0">
                                      <a:pos x="GluePoint372X" y="GluePoint372Y"/>
                                    </a:cxn>
                                    <a:cxn ang="0">
                                      <a:pos x="GluePoint373X" y="GluePoint373Y"/>
                                    </a:cxn>
                                    <a:cxn ang="0">
                                      <a:pos x="GluePoint374X" y="GluePoint374Y"/>
                                    </a:cxn>
                                    <a:cxn ang="0">
                                      <a:pos x="GluePoint375X" y="GluePoint375Y"/>
                                    </a:cxn>
                                    <a:cxn ang="0">
                                      <a:pos x="GluePoint376X" y="GluePoint376Y"/>
                                    </a:cxn>
                                    <a:cxn ang="0">
                                      <a:pos x="GluePoint377X" y="GluePoint377Y"/>
                                    </a:cxn>
                                    <a:cxn ang="0">
                                      <a:pos x="GluePoint378X" y="GluePoint378Y"/>
                                    </a:cxn>
                                    <a:cxn ang="0">
                                      <a:pos x="GluePoint379X" y="GluePoint379Y"/>
                                    </a:cxn>
                                    <a:cxn ang="0">
                                      <a:pos x="GluePoint380X" y="GluePoint380Y"/>
                                    </a:cxn>
                                    <a:cxn ang="0">
                                      <a:pos x="GluePoint381X" y="GluePoint381Y"/>
                                    </a:cxn>
                                    <a:cxn ang="0">
                                      <a:pos x="GluePoint382X" y="GluePoint382Y"/>
                                    </a:cxn>
                                    <a:cxn ang="0">
                                      <a:pos x="GluePoint383X" y="GluePoint383Y"/>
                                    </a:cxn>
                                    <a:cxn ang="0">
                                      <a:pos x="GluePoint384X" y="GluePoint384Y"/>
                                    </a:cxn>
                                    <a:cxn ang="0">
                                      <a:pos x="GluePoint385X" y="GluePoint385Y"/>
                                    </a:cxn>
                                    <a:cxn ang="0">
                                      <a:pos x="GluePoint386X" y="GluePoint386Y"/>
                                    </a:cxn>
                                    <a:cxn ang="0">
                                      <a:pos x="GluePoint387X" y="GluePoint387Y"/>
                                    </a:cxn>
                                    <a:cxn ang="0">
                                      <a:pos x="GluePoint388X" y="GluePoint388Y"/>
                                    </a:cxn>
                                    <a:cxn ang="0">
                                      <a:pos x="GluePoint389X" y="GluePoint389Y"/>
                                    </a:cxn>
                                    <a:cxn ang="0">
                                      <a:pos x="GluePoint390X" y="GluePoint390Y"/>
                                    </a:cxn>
                                    <a:cxn ang="0">
                                      <a:pos x="GluePoint391X" y="GluePoint391Y"/>
                                    </a:cxn>
                                    <a:cxn ang="0">
                                      <a:pos x="GluePoint392X" y="GluePoint392Y"/>
                                    </a:cxn>
                                    <a:cxn ang="0">
                                      <a:pos x="GluePoint393X" y="GluePoint393Y"/>
                                    </a:cxn>
                                    <a:cxn ang="0">
                                      <a:pos x="GluePoint394X" y="GluePoint394Y"/>
                                    </a:cxn>
                                    <a:cxn ang="0">
                                      <a:pos x="GluePoint395X" y="GluePoint395Y"/>
                                    </a:cxn>
                                    <a:cxn ang="0">
                                      <a:pos x="GluePoint396X" y="GluePoint396Y"/>
                                    </a:cxn>
                                    <a:cxn ang="0">
                                      <a:pos x="GluePoint397X" y="GluePoint397Y"/>
                                    </a:cxn>
                                    <a:cxn ang="0">
                                      <a:pos x="GluePoint398X" y="GluePoint398Y"/>
                                    </a:cxn>
                                    <a:cxn ang="0">
                                      <a:pos x="GluePoint399X" y="GluePoint399Y"/>
                                    </a:cxn>
                                    <a:cxn ang="0">
                                      <a:pos x="GluePoint400X" y="GluePoint400Y"/>
                                    </a:cxn>
                                    <a:cxn ang="0">
                                      <a:pos x="GluePoint401X" y="GluePoint401Y"/>
                                    </a:cxn>
                                    <a:cxn ang="0">
                                      <a:pos x="GluePoint402X" y="GluePoint402Y"/>
                                    </a:cxn>
                                    <a:cxn ang="0">
                                      <a:pos x="GluePoint403X" y="GluePoint403Y"/>
                                    </a:cxn>
                                    <a:cxn ang="0">
                                      <a:pos x="GluePoint404X" y="GluePoint404Y"/>
                                    </a:cxn>
                                    <a:cxn ang="0">
                                      <a:pos x="GluePoint405X" y="GluePoint405Y"/>
                                    </a:cxn>
                                    <a:cxn ang="0">
                                      <a:pos x="GluePoint406X" y="GluePoint406Y"/>
                                    </a:cxn>
                                    <a:cxn ang="0">
                                      <a:pos x="GluePoint407X" y="GluePoint407Y"/>
                                    </a:cxn>
                                    <a:cxn ang="0">
                                      <a:pos x="GluePoint408X" y="GluePoint408Y"/>
                                    </a:cxn>
                                    <a:cxn ang="0">
                                      <a:pos x="GluePoint409X" y="GluePoint409Y"/>
                                    </a:cxn>
                                    <a:cxn ang="0">
                                      <a:pos x="GluePoint410X" y="GluePoint410Y"/>
                                    </a:cxn>
                                    <a:cxn ang="0">
                                      <a:pos x="GluePoint411X" y="GluePoint411Y"/>
                                    </a:cxn>
                                    <a:cxn ang="0">
                                      <a:pos x="GluePoint412X" y="GluePoint412Y"/>
                                    </a:cxn>
                                    <a:cxn ang="0">
                                      <a:pos x="GluePoint413X" y="GluePoint413Y"/>
                                    </a:cxn>
                                    <a:cxn ang="0">
                                      <a:pos x="GluePoint414X" y="GluePoint414Y"/>
                                    </a:cxn>
                                    <a:cxn ang="0">
                                      <a:pos x="GluePoint415X" y="GluePoint415Y"/>
                                    </a:cxn>
                                    <a:cxn ang="0">
                                      <a:pos x="GluePoint416X" y="GluePoint416Y"/>
                                    </a:cxn>
                                    <a:cxn ang="0">
                                      <a:pos x="GluePoint417X" y="GluePoint417Y"/>
                                    </a:cxn>
                                    <a:cxn ang="0">
                                      <a:pos x="GluePoint418X" y="GluePoint418Y"/>
                                    </a:cxn>
                                    <a:cxn ang="0">
                                      <a:pos x="GluePoint419X" y="GluePoint419Y"/>
                                    </a:cxn>
                                    <a:cxn ang="0">
                                      <a:pos x="GluePoint420X" y="GluePoint420Y"/>
                                    </a:cxn>
                                    <a:cxn ang="0">
                                      <a:pos x="GluePoint421X" y="GluePoint421Y"/>
                                    </a:cxn>
                                    <a:cxn ang="0">
                                      <a:pos x="GluePoint422X" y="GluePoint422Y"/>
                                    </a:cxn>
                                    <a:cxn ang="0">
                                      <a:pos x="GluePoint423X" y="GluePoint423Y"/>
                                    </a:cxn>
                                    <a:cxn ang="0">
                                      <a:pos x="GluePoint424X" y="GluePoint424Y"/>
                                    </a:cxn>
                                    <a:cxn ang="0">
                                      <a:pos x="GluePoint425X" y="GluePoint425Y"/>
                                    </a:cxn>
                                    <a:cxn ang="0">
                                      <a:pos x="GluePoint426X" y="GluePoint426Y"/>
                                    </a:cxn>
                                    <a:cxn ang="0">
                                      <a:pos x="GluePoint427X" y="GluePoint427Y"/>
                                    </a:cxn>
                                    <a:cxn ang="0">
                                      <a:pos x="GluePoint428X" y="GluePoint428Y"/>
                                    </a:cxn>
                                    <a:cxn ang="0">
                                      <a:pos x="GluePoint429X" y="GluePoint429Y"/>
                                    </a:cxn>
                                    <a:cxn ang="0">
                                      <a:pos x="GluePoint430X" y="GluePoint430Y"/>
                                    </a:cxn>
                                    <a:cxn ang="0">
                                      <a:pos x="GluePoint431X" y="GluePoint431Y"/>
                                    </a:cxn>
                                    <a:cxn ang="0">
                                      <a:pos x="GluePoint432X" y="GluePoint432Y"/>
                                    </a:cxn>
                                    <a:cxn ang="0">
                                      <a:pos x="GluePoint433X" y="GluePoint433Y"/>
                                    </a:cxn>
                                    <a:cxn ang="0">
                                      <a:pos x="GluePoint434X" y="GluePoint434Y"/>
                                    </a:cxn>
                                    <a:cxn ang="0">
                                      <a:pos x="GluePoint435X" y="GluePoint435Y"/>
                                    </a:cxn>
                                    <a:cxn ang="0">
                                      <a:pos x="GluePoint436X" y="GluePoint436Y"/>
                                    </a:cxn>
                                    <a:cxn ang="0">
                                      <a:pos x="GluePoint437X" y="GluePoint437Y"/>
                                    </a:cxn>
                                    <a:cxn ang="0">
                                      <a:pos x="GluePoint438X" y="GluePoint438Y"/>
                                    </a:cxn>
                                    <a:cxn ang="0">
                                      <a:pos x="GluePoint439X" y="GluePoint439Y"/>
                                    </a:cxn>
                                    <a:cxn ang="0">
                                      <a:pos x="GluePoint440X" y="GluePoint440Y"/>
                                    </a:cxn>
                                    <a:cxn ang="0">
                                      <a:pos x="GluePoint441X" y="GluePoint441Y"/>
                                    </a:cxn>
                                    <a:cxn ang="0">
                                      <a:pos x="GluePoint442X" y="GluePoint442Y"/>
                                    </a:cxn>
                                    <a:cxn ang="0">
                                      <a:pos x="GluePoint443X" y="GluePoint443Y"/>
                                    </a:cxn>
                                    <a:cxn ang="0">
                                      <a:pos x="GluePoint444X" y="GluePoint444Y"/>
                                    </a:cxn>
                                    <a:cxn ang="0">
                                      <a:pos x="GluePoint445X" y="GluePoint445Y"/>
                                    </a:cxn>
                                    <a:cxn ang="0">
                                      <a:pos x="GluePoint446X" y="GluePoint446Y"/>
                                    </a:cxn>
                                    <a:cxn ang="0">
                                      <a:pos x="GluePoint447X" y="GluePoint447Y"/>
                                    </a:cxn>
                                    <a:cxn ang="0">
                                      <a:pos x="GluePoint448X" y="GluePoint448Y"/>
                                    </a:cxn>
                                    <a:cxn ang="0">
                                      <a:pos x="GluePoint449X" y="GluePoint449Y"/>
                                    </a:cxn>
                                    <a:cxn ang="0">
                                      <a:pos x="GluePoint450X" y="GluePoint450Y"/>
                                    </a:cxn>
                                    <a:cxn ang="0">
                                      <a:pos x="GluePoint451X" y="GluePoint451Y"/>
                                    </a:cxn>
                                    <a:cxn ang="0">
                                      <a:pos x="GluePoint452X" y="GluePoint452Y"/>
                                    </a:cxn>
                                    <a:cxn ang="0">
                                      <a:pos x="GluePoint453X" y="GluePoint453Y"/>
                                    </a:cxn>
                                    <a:cxn ang="0">
                                      <a:pos x="GluePoint454X" y="GluePoint454Y"/>
                                    </a:cxn>
                                    <a:cxn ang="0">
                                      <a:pos x="GluePoint455X" y="GluePoint455Y"/>
                                    </a:cxn>
                                    <a:cxn ang="0">
                                      <a:pos x="GluePoint456X" y="GluePoint456Y"/>
                                    </a:cxn>
                                    <a:cxn ang="0">
                                      <a:pos x="GluePoint457X" y="GluePoint457Y"/>
                                    </a:cxn>
                                    <a:cxn ang="0">
                                      <a:pos x="GluePoint458X" y="GluePoint458Y"/>
                                    </a:cxn>
                                    <a:cxn ang="0">
                                      <a:pos x="GluePoint459X" y="GluePoint459Y"/>
                                    </a:cxn>
                                    <a:cxn ang="0">
                                      <a:pos x="GluePoint460X" y="GluePoint460Y"/>
                                    </a:cxn>
                                    <a:cxn ang="0">
                                      <a:pos x="GluePoint461X" y="GluePoint461Y"/>
                                    </a:cxn>
                                    <a:cxn ang="0">
                                      <a:pos x="GluePoint462X" y="GluePoint462Y"/>
                                    </a:cxn>
                                    <a:cxn ang="0">
                                      <a:pos x="GluePoint463X" y="GluePoint463Y"/>
                                    </a:cxn>
                                    <a:cxn ang="0">
                                      <a:pos x="GluePoint464X" y="GluePoint464Y"/>
                                    </a:cxn>
                                    <a:cxn ang="0">
                                      <a:pos x="GluePoint465X" y="GluePoint465Y"/>
                                    </a:cxn>
                                    <a:cxn ang="0">
                                      <a:pos x="GluePoint466X" y="GluePoint466Y"/>
                                    </a:cxn>
                                    <a:cxn ang="0">
                                      <a:pos x="GluePoint467X" y="GluePoint467Y"/>
                                    </a:cxn>
                                    <a:cxn ang="0">
                                      <a:pos x="GluePoint468X" y="GluePoint468Y"/>
                                    </a:cxn>
                                    <a:cxn ang="0">
                                      <a:pos x="GluePoint469X" y="GluePoint469Y"/>
                                    </a:cxn>
                                    <a:cxn ang="0">
                                      <a:pos x="GluePoint470X" y="GluePoint470Y"/>
                                    </a:cxn>
                                    <a:cxn ang="0">
                                      <a:pos x="GluePoint471X" y="GluePoint471Y"/>
                                    </a:cxn>
                                    <a:cxn ang="0">
                                      <a:pos x="GluePoint472X" y="GluePoint472Y"/>
                                    </a:cxn>
                                    <a:cxn ang="0">
                                      <a:pos x="GluePoint473X" y="GluePoint473Y"/>
                                    </a:cxn>
                                    <a:cxn ang="0">
                                      <a:pos x="GluePoint474X" y="GluePoint474Y"/>
                                    </a:cxn>
                                    <a:cxn ang="0">
                                      <a:pos x="GluePoint475X" y="GluePoint475Y"/>
                                    </a:cxn>
                                    <a:cxn ang="0">
                                      <a:pos x="GluePoint476X" y="GluePoint476Y"/>
                                    </a:cxn>
                                    <a:cxn ang="0">
                                      <a:pos x="GluePoint477X" y="GluePoint477Y"/>
                                    </a:cxn>
                                    <a:cxn ang="0">
                                      <a:pos x="GluePoint478X" y="GluePoint478Y"/>
                                    </a:cxn>
                                    <a:cxn ang="0">
                                      <a:pos x="GluePoint479X" y="GluePoint479Y"/>
                                    </a:cxn>
                                    <a:cxn ang="0">
                                      <a:pos x="GluePoint480X" y="GluePoint480Y"/>
                                    </a:cxn>
                                    <a:cxn ang="0">
                                      <a:pos x="GluePoint481X" y="GluePoint481Y"/>
                                    </a:cxn>
                                    <a:cxn ang="0">
                                      <a:pos x="GluePoint482X" y="GluePoint482Y"/>
                                    </a:cxn>
                                    <a:cxn ang="0">
                                      <a:pos x="GluePoint483X" y="GluePoint483Y"/>
                                    </a:cxn>
                                    <a:cxn ang="0">
                                      <a:pos x="GluePoint484X" y="GluePoint484Y"/>
                                    </a:cxn>
                                    <a:cxn ang="0">
                                      <a:pos x="GluePoint485X" y="GluePoint485Y"/>
                                    </a:cxn>
                                    <a:cxn ang="0">
                                      <a:pos x="GluePoint486X" y="GluePoint486Y"/>
                                    </a:cxn>
                                    <a:cxn ang="0">
                                      <a:pos x="GluePoint487X" y="GluePoint487Y"/>
                                    </a:cxn>
                                    <a:cxn ang="0">
                                      <a:pos x="GluePoint488X" y="GluePoint488Y"/>
                                    </a:cxn>
                                    <a:cxn ang="0">
                                      <a:pos x="GluePoint489X" y="GluePoint489Y"/>
                                    </a:cxn>
                                    <a:cxn ang="0">
                                      <a:pos x="GluePoint490X" y="GluePoint490Y"/>
                                    </a:cxn>
                                    <a:cxn ang="0">
                                      <a:pos x="GluePoint491X" y="GluePoint491Y"/>
                                    </a:cxn>
                                    <a:cxn ang="0">
                                      <a:pos x="GluePoint492X" y="GluePoint492Y"/>
                                    </a:cxn>
                                    <a:cxn ang="0">
                                      <a:pos x="GluePoint493X" y="GluePoint493Y"/>
                                    </a:cxn>
                                    <a:cxn ang="0">
                                      <a:pos x="GluePoint494X" y="GluePoint494Y"/>
                                    </a:cxn>
                                    <a:cxn ang="0">
                                      <a:pos x="GluePoint495X" y="GluePoint495Y"/>
                                    </a:cxn>
                                    <a:cxn ang="0">
                                      <a:pos x="GluePoint496X" y="GluePoint496Y"/>
                                    </a:cxn>
                                    <a:cxn ang="0">
                                      <a:pos x="GluePoint497X" y="GluePoint497Y"/>
                                    </a:cxn>
                                    <a:cxn ang="0">
                                      <a:pos x="GluePoint498X" y="GluePoint498Y"/>
                                    </a:cxn>
                                    <a:cxn ang="0">
                                      <a:pos x="GluePoint499X" y="GluePoint499Y"/>
                                    </a:cxn>
                                    <a:cxn ang="0">
                                      <a:pos x="GluePoint500X" y="GluePoint500Y"/>
                                    </a:cxn>
                                    <a:cxn ang="0">
                                      <a:pos x="GluePoint501X" y="GluePoint501Y"/>
                                    </a:cxn>
                                    <a:cxn ang="0">
                                      <a:pos x="GluePoint502X" y="GluePoint502Y"/>
                                    </a:cxn>
                                    <a:cxn ang="0">
                                      <a:pos x="GluePoint503X" y="GluePoint503Y"/>
                                    </a:cxn>
                                    <a:cxn ang="0">
                                      <a:pos x="GluePoint504X" y="GluePoint504Y"/>
                                    </a:cxn>
                                    <a:cxn ang="0">
                                      <a:pos x="GluePoint505X" y="GluePoint505Y"/>
                                    </a:cxn>
                                    <a:cxn ang="0">
                                      <a:pos x="GluePoint506X" y="GluePoint506Y"/>
                                    </a:cxn>
                                    <a:cxn ang="0">
                                      <a:pos x="GluePoint507X" y="GluePoint507Y"/>
                                    </a:cxn>
                                    <a:cxn ang="0">
                                      <a:pos x="GluePoint508X" y="GluePoint508Y"/>
                                    </a:cxn>
                                    <a:cxn ang="0">
                                      <a:pos x="GluePoint509X" y="GluePoint509Y"/>
                                    </a:cxn>
                                    <a:cxn ang="0">
                                      <a:pos x="GluePoint510X" y="GluePoint510Y"/>
                                    </a:cxn>
                                    <a:cxn ang="0">
                                      <a:pos x="GluePoint511X" y="GluePoint511Y"/>
                                    </a:cxn>
                                    <a:cxn ang="0">
                                      <a:pos x="GluePoint512X" y="GluePoint512Y"/>
                                    </a:cxn>
                                    <a:cxn ang="0">
                                      <a:pos x="GluePoint513X" y="GluePoint513Y"/>
                                    </a:cxn>
                                    <a:cxn ang="0">
                                      <a:pos x="GluePoint514X" y="GluePoint514Y"/>
                                    </a:cxn>
                                    <a:cxn ang="0">
                                      <a:pos x="GluePoint515X" y="GluePoint515Y"/>
                                    </a:cxn>
                                    <a:cxn ang="0">
                                      <a:pos x="GluePoint516X" y="GluePoint516Y"/>
                                    </a:cxn>
                                    <a:cxn ang="0">
                                      <a:pos x="GluePoint517X" y="GluePoint517Y"/>
                                    </a:cxn>
                                    <a:cxn ang="0">
                                      <a:pos x="GluePoint518X" y="GluePoint518Y"/>
                                    </a:cxn>
                                    <a:cxn ang="0">
                                      <a:pos x="GluePoint519X" y="GluePoint519Y"/>
                                    </a:cxn>
                                    <a:cxn ang="0">
                                      <a:pos x="GluePoint520X" y="GluePoint520Y"/>
                                    </a:cxn>
                                    <a:cxn ang="0">
                                      <a:pos x="GluePoint521X" y="GluePoint521Y"/>
                                    </a:cxn>
                                    <a:cxn ang="0">
                                      <a:pos x="GluePoint522X" y="GluePoint522Y"/>
                                    </a:cxn>
                                    <a:cxn ang="0">
                                      <a:pos x="GluePoint523X" y="GluePoint523Y"/>
                                    </a:cxn>
                                    <a:cxn ang="0">
                                      <a:pos x="GluePoint524X" y="GluePoint524Y"/>
                                    </a:cxn>
                                    <a:cxn ang="0">
                                      <a:pos x="GluePoint525X" y="GluePoint525Y"/>
                                    </a:cxn>
                                    <a:cxn ang="0">
                                      <a:pos x="GluePoint526X" y="GluePoint526Y"/>
                                    </a:cxn>
                                    <a:cxn ang="0">
                                      <a:pos x="GluePoint527X" y="GluePoint527Y"/>
                                    </a:cxn>
                                    <a:cxn ang="0">
                                      <a:pos x="GluePoint528X" y="GluePoint528Y"/>
                                    </a:cxn>
                                    <a:cxn ang="0">
                                      <a:pos x="GluePoint529X" y="GluePoint529Y"/>
                                    </a:cxn>
                                    <a:cxn ang="0">
                                      <a:pos x="GluePoint530X" y="GluePoint530Y"/>
                                    </a:cxn>
                                    <a:cxn ang="0">
                                      <a:pos x="GluePoint531X" y="GluePoint531Y"/>
                                    </a:cxn>
                                    <a:cxn ang="0">
                                      <a:pos x="GluePoint532X" y="GluePoint532Y"/>
                                    </a:cxn>
                                    <a:cxn ang="0">
                                      <a:pos x="GluePoint533X" y="GluePoint533Y"/>
                                    </a:cxn>
                                    <a:cxn ang="0">
                                      <a:pos x="GluePoint534X" y="GluePoint534Y"/>
                                    </a:cxn>
                                    <a:cxn ang="0">
                                      <a:pos x="GluePoint535X" y="GluePoint535Y"/>
                                    </a:cxn>
                                    <a:cxn ang="0">
                                      <a:pos x="GluePoint536X" y="GluePoint536Y"/>
                                    </a:cxn>
                                    <a:cxn ang="0">
                                      <a:pos x="GluePoint537X" y="GluePoint537Y"/>
                                    </a:cxn>
                                    <a:cxn ang="0">
                                      <a:pos x="GluePoint538X" y="GluePoint538Y"/>
                                    </a:cxn>
                                    <a:cxn ang="0">
                                      <a:pos x="GluePoint539X" y="GluePoint539Y"/>
                                    </a:cxn>
                                    <a:cxn ang="0">
                                      <a:pos x="GluePoint540X" y="GluePoint540Y"/>
                                    </a:cxn>
                                    <a:cxn ang="0">
                                      <a:pos x="GluePoint541X" y="GluePoint541Y"/>
                                    </a:cxn>
                                    <a:cxn ang="0">
                                      <a:pos x="GluePoint542X" y="GluePoint542Y"/>
                                    </a:cxn>
                                    <a:cxn ang="0">
                                      <a:pos x="GluePoint543X" y="GluePoint543Y"/>
                                    </a:cxn>
                                    <a:cxn ang="0">
                                      <a:pos x="GluePoint544X" y="GluePoint544Y"/>
                                    </a:cxn>
                                    <a:cxn ang="0">
                                      <a:pos x="GluePoint545X" y="GluePoint545Y"/>
                                    </a:cxn>
                                    <a:cxn ang="0">
                                      <a:pos x="GluePoint546X" y="GluePoint546Y"/>
                                    </a:cxn>
                                    <a:cxn ang="0">
                                      <a:pos x="GluePoint547X" y="GluePoint547Y"/>
                                    </a:cxn>
                                    <a:cxn ang="0">
                                      <a:pos x="GluePoint548X" y="GluePoint548Y"/>
                                    </a:cxn>
                                    <a:cxn ang="0">
                                      <a:pos x="GluePoint549X" y="GluePoint549Y"/>
                                    </a:cxn>
                                    <a:cxn ang="0">
                                      <a:pos x="GluePoint550X" y="GluePoint550Y"/>
                                    </a:cxn>
                                    <a:cxn ang="0">
                                      <a:pos x="GluePoint551X" y="GluePoint551Y"/>
                                    </a:cxn>
                                    <a:cxn ang="0">
                                      <a:pos x="GluePoint552X" y="GluePoint552Y"/>
                                    </a:cxn>
                                    <a:cxn ang="0">
                                      <a:pos x="GluePoint553X" y="GluePoint553Y"/>
                                    </a:cxn>
                                    <a:cxn ang="0">
                                      <a:pos x="GluePoint554X" y="GluePoint554Y"/>
                                    </a:cxn>
                                    <a:cxn ang="0">
                                      <a:pos x="GluePoint555X" y="GluePoint555Y"/>
                                    </a:cxn>
                                    <a:cxn ang="0">
                                      <a:pos x="GluePoint556X" y="GluePoint556Y"/>
                                    </a:cxn>
                                    <a:cxn ang="0">
                                      <a:pos x="GluePoint557X" y="GluePoint557Y"/>
                                    </a:cxn>
                                    <a:cxn ang="0">
                                      <a:pos x="GluePoint558X" y="GluePoint558Y"/>
                                    </a:cxn>
                                    <a:cxn ang="0">
                                      <a:pos x="GluePoint559X" y="GluePoint559Y"/>
                                    </a:cxn>
                                    <a:cxn ang="0">
                                      <a:pos x="GluePoint560X" y="GluePoint560Y"/>
                                    </a:cxn>
                                    <a:cxn ang="0">
                                      <a:pos x="GluePoint561X" y="GluePoint561Y"/>
                                    </a:cxn>
                                    <a:cxn ang="0">
                                      <a:pos x="GluePoint562X" y="GluePoint562Y"/>
                                    </a:cxn>
                                    <a:cxn ang="0">
                                      <a:pos x="GluePoint563X" y="GluePoint563Y"/>
                                    </a:cxn>
                                    <a:cxn ang="0">
                                      <a:pos x="GluePoint564X" y="GluePoint564Y"/>
                                    </a:cxn>
                                    <a:cxn ang="0">
                                      <a:pos x="GluePoint565X" y="GluePoint565Y"/>
                                    </a:cxn>
                                    <a:cxn ang="0">
                                      <a:pos x="GluePoint566X" y="GluePoint566Y"/>
                                    </a:cxn>
                                    <a:cxn ang="0">
                                      <a:pos x="GluePoint567X" y="GluePoint567Y"/>
                                    </a:cxn>
                                    <a:cxn ang="0">
                                      <a:pos x="GluePoint568X" y="GluePoint568Y"/>
                                    </a:cxn>
                                    <a:cxn ang="0">
                                      <a:pos x="GluePoint569X" y="GluePoint569Y"/>
                                    </a:cxn>
                                    <a:cxn ang="0">
                                      <a:pos x="GluePoint570X" y="GluePoint570Y"/>
                                    </a:cxn>
                                    <a:cxn ang="0">
                                      <a:pos x="GluePoint571X" y="GluePoint571Y"/>
                                    </a:cxn>
                                    <a:cxn ang="0">
                                      <a:pos x="GluePoint572X" y="GluePoint572Y"/>
                                    </a:cxn>
                                    <a:cxn ang="0">
                                      <a:pos x="GluePoint573X" y="GluePoint573Y"/>
                                    </a:cxn>
                                    <a:cxn ang="0">
                                      <a:pos x="GluePoint574X" y="GluePoint574Y"/>
                                    </a:cxn>
                                    <a:cxn ang="0">
                                      <a:pos x="GluePoint575X" y="GluePoint575Y"/>
                                    </a:cxn>
                                    <a:cxn ang="0">
                                      <a:pos x="GluePoint576X" y="GluePoint576Y"/>
                                    </a:cxn>
                                    <a:cxn ang="0">
                                      <a:pos x="GluePoint577X" y="GluePoint577Y"/>
                                    </a:cxn>
                                    <a:cxn ang="0">
                                      <a:pos x="GluePoint578X" y="GluePoint578Y"/>
                                    </a:cxn>
                                    <a:cxn ang="0">
                                      <a:pos x="GluePoint579X" y="GluePoint579Y"/>
                                    </a:cxn>
                                    <a:cxn ang="0">
                                      <a:pos x="GluePoint580X" y="GluePoint580Y"/>
                                    </a:cxn>
                                    <a:cxn ang="0">
                                      <a:pos x="GluePoint581X" y="GluePoint581Y"/>
                                    </a:cxn>
                                    <a:cxn ang="0">
                                      <a:pos x="GluePoint582X" y="GluePoint582Y"/>
                                    </a:cxn>
                                    <a:cxn ang="0">
                                      <a:pos x="GluePoint583X" y="GluePoint583Y"/>
                                    </a:cxn>
                                    <a:cxn ang="0">
                                      <a:pos x="GluePoint584X" y="GluePoint584Y"/>
                                    </a:cxn>
                                    <a:cxn ang="0">
                                      <a:pos x="GluePoint585X" y="GluePoint585Y"/>
                                    </a:cxn>
                                    <a:cxn ang="0">
                                      <a:pos x="GluePoint586X" y="GluePoint586Y"/>
                                    </a:cxn>
                                    <a:cxn ang="0">
                                      <a:pos x="GluePoint587X" y="GluePoint587Y"/>
                                    </a:cxn>
                                    <a:cxn ang="0">
                                      <a:pos x="GluePoint588X" y="GluePoint588Y"/>
                                    </a:cxn>
                                    <a:cxn ang="0">
                                      <a:pos x="GluePoint589X" y="GluePoint589Y"/>
                                    </a:cxn>
                                    <a:cxn ang="0">
                                      <a:pos x="GluePoint590X" y="GluePoint590Y"/>
                                    </a:cxn>
                                    <a:cxn ang="0">
                                      <a:pos x="GluePoint591X" y="GluePoint591Y"/>
                                    </a:cxn>
                                    <a:cxn ang="0">
                                      <a:pos x="GluePoint592X" y="GluePoint592Y"/>
                                    </a:cxn>
                                    <a:cxn ang="0">
                                      <a:pos x="GluePoint593X" y="GluePoint593Y"/>
                                    </a:cxn>
                                    <a:cxn ang="0">
                                      <a:pos x="GluePoint594X" y="GluePoint594Y"/>
                                    </a:cxn>
                                    <a:cxn ang="0">
                                      <a:pos x="GluePoint595X" y="GluePoint595Y"/>
                                    </a:cxn>
                                    <a:cxn ang="0">
                                      <a:pos x="GluePoint596X" y="GluePoint596Y"/>
                                    </a:cxn>
                                    <a:cxn ang="0">
                                      <a:pos x="GluePoint597X" y="GluePoint597Y"/>
                                    </a:cxn>
                                    <a:cxn ang="0">
                                      <a:pos x="GluePoint598X" y="GluePoint598Y"/>
                                    </a:cxn>
                                    <a:cxn ang="0">
                                      <a:pos x="GluePoint599X" y="GluePoint599Y"/>
                                    </a:cxn>
                                    <a:cxn ang="0">
                                      <a:pos x="GluePoint600X" y="GluePoint600Y"/>
                                    </a:cxn>
                                    <a:cxn ang="0">
                                      <a:pos x="GluePoint601X" y="GluePoint601Y"/>
                                    </a:cxn>
                                    <a:cxn ang="0">
                                      <a:pos x="GluePoint602X" y="GluePoint602Y"/>
                                    </a:cxn>
                                    <a:cxn ang="0">
                                      <a:pos x="GluePoint603X" y="GluePoint603Y"/>
                                    </a:cxn>
                                    <a:cxn ang="0">
                                      <a:pos x="GluePoint604X" y="GluePoint604Y"/>
                                    </a:cxn>
                                    <a:cxn ang="0">
                                      <a:pos x="GluePoint605X" y="GluePoint605Y"/>
                                    </a:cxn>
                                    <a:cxn ang="0">
                                      <a:pos x="GluePoint606X" y="GluePoint606Y"/>
                                    </a:cxn>
                                    <a:cxn ang="0">
                                      <a:pos x="GluePoint607X" y="GluePoint607Y"/>
                                    </a:cxn>
                                    <a:cxn ang="0">
                                      <a:pos x="GluePoint608X" y="GluePoint608Y"/>
                                    </a:cxn>
                                    <a:cxn ang="0">
                                      <a:pos x="GluePoint609X" y="GluePoint609Y"/>
                                    </a:cxn>
                                    <a:cxn ang="0">
                                      <a:pos x="GluePoint610X" y="GluePoint610Y"/>
                                    </a:cxn>
                                    <a:cxn ang="0">
                                      <a:pos x="GluePoint611X" y="GluePoint611Y"/>
                                    </a:cxn>
                                    <a:cxn ang="0">
                                      <a:pos x="GluePoint612X" y="GluePoint612Y"/>
                                    </a:cxn>
                                    <a:cxn ang="0">
                                      <a:pos x="GluePoint613X" y="GluePoint613Y"/>
                                    </a:cxn>
                                    <a:cxn ang="0">
                                      <a:pos x="GluePoint614X" y="GluePoint614Y"/>
                                    </a:cxn>
                                    <a:cxn ang="0">
                                      <a:pos x="GluePoint615X" y="GluePoint615Y"/>
                                    </a:cxn>
                                    <a:cxn ang="0">
                                      <a:pos x="GluePoint616X" y="GluePoint616Y"/>
                                    </a:cxn>
                                    <a:cxn ang="0">
                                      <a:pos x="GluePoint617X" y="GluePoint617Y"/>
                                    </a:cxn>
                                    <a:cxn ang="0">
                                      <a:pos x="GluePoint618X" y="GluePoint618Y"/>
                                    </a:cxn>
                                    <a:cxn ang="0">
                                      <a:pos x="GluePoint619X" y="GluePoint619Y"/>
                                    </a:cxn>
                                    <a:cxn ang="0">
                                      <a:pos x="GluePoint620X" y="GluePoint620Y"/>
                                    </a:cxn>
                                    <a:cxn ang="0">
                                      <a:pos x="GluePoint621X" y="GluePoint621Y"/>
                                    </a:cxn>
                                    <a:cxn ang="0">
                                      <a:pos x="GluePoint622X" y="GluePoint622Y"/>
                                    </a:cxn>
                                    <a:cxn ang="0">
                                      <a:pos x="GluePoint623X" y="GluePoint623Y"/>
                                    </a:cxn>
                                    <a:cxn ang="0">
                                      <a:pos x="GluePoint624X" y="GluePoint624Y"/>
                                    </a:cxn>
                                    <a:cxn ang="0">
                                      <a:pos x="GluePoint625X" y="GluePoint625Y"/>
                                    </a:cxn>
                                    <a:cxn ang="0">
                                      <a:pos x="GluePoint626X" y="GluePoint626Y"/>
                                    </a:cxn>
                                    <a:cxn ang="0">
                                      <a:pos x="GluePoint627X" y="GluePoint627Y"/>
                                    </a:cxn>
                                    <a:cxn ang="0">
                                      <a:pos x="GluePoint628X" y="GluePoint628Y"/>
                                    </a:cxn>
                                    <a:cxn ang="0">
                                      <a:pos x="GluePoint629X" y="GluePoint629Y"/>
                                    </a:cxn>
                                    <a:cxn ang="0">
                                      <a:pos x="GluePoint630X" y="GluePoint630Y"/>
                                    </a:cxn>
                                    <a:cxn ang="0">
                                      <a:pos x="GluePoint631X" y="GluePoint631Y"/>
                                    </a:cxn>
                                    <a:cxn ang="0">
                                      <a:pos x="GluePoint632X" y="GluePoint632Y"/>
                                    </a:cxn>
                                    <a:cxn ang="0">
                                      <a:pos x="GluePoint633X" y="GluePoint633Y"/>
                                    </a:cxn>
                                    <a:cxn ang="0">
                                      <a:pos x="GluePoint634X" y="GluePoint634Y"/>
                                    </a:cxn>
                                    <a:cxn ang="0">
                                      <a:pos x="GluePoint635X" y="GluePoint635Y"/>
                                    </a:cxn>
                                    <a:cxn ang="0">
                                      <a:pos x="GluePoint636X" y="GluePoint636Y"/>
                                    </a:cxn>
                                    <a:cxn ang="0">
                                      <a:pos x="GluePoint637X" y="GluePoint637Y"/>
                                    </a:cxn>
                                    <a:cxn ang="0">
                                      <a:pos x="GluePoint638X" y="GluePoint638Y"/>
                                    </a:cxn>
                                    <a:cxn ang="0">
                                      <a:pos x="GluePoint639X" y="GluePoint639Y"/>
                                    </a:cxn>
                                    <a:cxn ang="0">
                                      <a:pos x="GluePoint640X" y="GluePoint640Y"/>
                                    </a:cxn>
                                    <a:cxn ang="0">
                                      <a:pos x="GluePoint641X" y="GluePoint641Y"/>
                                    </a:cxn>
                                    <a:cxn ang="0">
                                      <a:pos x="GluePoint642X" y="GluePoint642Y"/>
                                    </a:cxn>
                                    <a:cxn ang="0">
                                      <a:pos x="GluePoint643X" y="GluePoint643Y"/>
                                    </a:cxn>
                                    <a:cxn ang="0">
                                      <a:pos x="GluePoint644X" y="GluePoint644Y"/>
                                    </a:cxn>
                                    <a:cxn ang="0">
                                      <a:pos x="GluePoint645X" y="GluePoint645Y"/>
                                    </a:cxn>
                                    <a:cxn ang="0">
                                      <a:pos x="GluePoint646X" y="GluePoint646Y"/>
                                    </a:cxn>
                                    <a:cxn ang="0">
                                      <a:pos x="GluePoint647X" y="GluePoint647Y"/>
                                    </a:cxn>
                                    <a:cxn ang="0">
                                      <a:pos x="GluePoint648X" y="GluePoint648Y"/>
                                    </a:cxn>
                                    <a:cxn ang="0">
                                      <a:pos x="GluePoint649X" y="GluePoint649Y"/>
                                    </a:cxn>
                                    <a:cxn ang="0">
                                      <a:pos x="GluePoint650X" y="GluePoint650Y"/>
                                    </a:cxn>
                                    <a:cxn ang="0">
                                      <a:pos x="GluePoint651X" y="GluePoint651Y"/>
                                    </a:cxn>
                                    <a:cxn ang="0">
                                      <a:pos x="GluePoint652X" y="GluePoint652Y"/>
                                    </a:cxn>
                                    <a:cxn ang="0">
                                      <a:pos x="GluePoint653X" y="GluePoint653Y"/>
                                    </a:cxn>
                                    <a:cxn ang="0">
                                      <a:pos x="GluePoint654X" y="GluePoint654Y"/>
                                    </a:cxn>
                                    <a:cxn ang="0">
                                      <a:pos x="GluePoint655X" y="GluePoint655Y"/>
                                    </a:cxn>
                                    <a:cxn ang="0">
                                      <a:pos x="GluePoint656X" y="GluePoint656Y"/>
                                    </a:cxn>
                                    <a:cxn ang="0">
                                      <a:pos x="GluePoint657X" y="GluePoint657Y"/>
                                    </a:cxn>
                                    <a:cxn ang="0">
                                      <a:pos x="GluePoint658X" y="GluePoint658Y"/>
                                    </a:cxn>
                                    <a:cxn ang="0">
                                      <a:pos x="GluePoint659X" y="GluePoint659Y"/>
                                    </a:cxn>
                                    <a:cxn ang="0">
                                      <a:pos x="GluePoint660X" y="GluePoint660Y"/>
                                    </a:cxn>
                                    <a:cxn ang="0">
                                      <a:pos x="GluePoint661X" y="GluePoint661Y"/>
                                    </a:cxn>
                                    <a:cxn ang="0">
                                      <a:pos x="GluePoint662X" y="GluePoint662Y"/>
                                    </a:cxn>
                                    <a:cxn ang="0">
                                      <a:pos x="GluePoint663X" y="GluePoint663Y"/>
                                    </a:cxn>
                                    <a:cxn ang="0">
                                      <a:pos x="GluePoint664X" y="GluePoint664Y"/>
                                    </a:cxn>
                                    <a:cxn ang="0">
                                      <a:pos x="GluePoint665X" y="GluePoint665Y"/>
                                    </a:cxn>
                                    <a:cxn ang="0">
                                      <a:pos x="GluePoint666X" y="GluePoint666Y"/>
                                    </a:cxn>
                                    <a:cxn ang="0">
                                      <a:pos x="GluePoint667X" y="GluePoint667Y"/>
                                    </a:cxn>
                                    <a:cxn ang="0">
                                      <a:pos x="GluePoint668X" y="GluePoint668Y"/>
                                    </a:cxn>
                                    <a:cxn ang="0">
                                      <a:pos x="GluePoint669X" y="GluePoint669Y"/>
                                    </a:cxn>
                                    <a:cxn ang="0">
                                      <a:pos x="GluePoint670X" y="GluePoint670Y"/>
                                    </a:cxn>
                                    <a:cxn ang="0">
                                      <a:pos x="GluePoint671X" y="GluePoint671Y"/>
                                    </a:cxn>
                                    <a:cxn ang="0">
                                      <a:pos x="GluePoint672X" y="GluePoint672Y"/>
                                    </a:cxn>
                                    <a:cxn ang="0">
                                      <a:pos x="GluePoint673X" y="GluePoint673Y"/>
                                    </a:cxn>
                                    <a:cxn ang="0">
                                      <a:pos x="GluePoint674X" y="GluePoint674Y"/>
                                    </a:cxn>
                                    <a:cxn ang="0">
                                      <a:pos x="GluePoint675X" y="GluePoint675Y"/>
                                    </a:cxn>
                                    <a:cxn ang="0">
                                      <a:pos x="GluePoint676X" y="GluePoint676Y"/>
                                    </a:cxn>
                                    <a:cxn ang="0">
                                      <a:pos x="GluePoint677X" y="GluePoint677Y"/>
                                    </a:cxn>
                                    <a:cxn ang="0">
                                      <a:pos x="GluePoint678X" y="GluePoint678Y"/>
                                    </a:cxn>
                                    <a:cxn ang="0">
                                      <a:pos x="GluePoint679X" y="GluePoint679Y"/>
                                    </a:cxn>
                                    <a:cxn ang="0">
                                      <a:pos x="GluePoint680X" y="GluePoint680Y"/>
                                    </a:cxn>
                                    <a:cxn ang="0">
                                      <a:pos x="GluePoint681X" y="GluePoint681Y"/>
                                    </a:cxn>
                                    <a:cxn ang="0">
                                      <a:pos x="GluePoint682X" y="GluePoint682Y"/>
                                    </a:cxn>
                                    <a:cxn ang="0">
                                      <a:pos x="GluePoint683X" y="GluePoint683Y"/>
                                    </a:cxn>
                                    <a:cxn ang="0">
                                      <a:pos x="GluePoint684X" y="GluePoint684Y"/>
                                    </a:cxn>
                                    <a:cxn ang="0">
                                      <a:pos x="GluePoint685X" y="GluePoint685Y"/>
                                    </a:cxn>
                                    <a:cxn ang="0">
                                      <a:pos x="GluePoint686X" y="GluePoint686Y"/>
                                    </a:cxn>
                                    <a:cxn ang="0">
                                      <a:pos x="GluePoint687X" y="GluePoint687Y"/>
                                    </a:cxn>
                                    <a:cxn ang="0">
                                      <a:pos x="GluePoint688X" y="GluePoint688Y"/>
                                    </a:cxn>
                                    <a:cxn ang="0">
                                      <a:pos x="GluePoint689X" y="GluePoint689Y"/>
                                    </a:cxn>
                                    <a:cxn ang="0">
                                      <a:pos x="GluePoint690X" y="GluePoint690Y"/>
                                    </a:cxn>
                                    <a:cxn ang="0">
                                      <a:pos x="GluePoint691X" y="GluePoint691Y"/>
                                    </a:cxn>
                                    <a:cxn ang="0">
                                      <a:pos x="GluePoint692X" y="GluePoint692Y"/>
                                    </a:cxn>
                                    <a:cxn ang="0">
                                      <a:pos x="GluePoint693X" y="GluePoint693Y"/>
                                    </a:cxn>
                                    <a:cxn ang="0">
                                      <a:pos x="GluePoint694X" y="GluePoint694Y"/>
                                    </a:cxn>
                                    <a:cxn ang="0">
                                      <a:pos x="GluePoint695X" y="GluePoint695Y"/>
                                    </a:cxn>
                                    <a:cxn ang="0">
                                      <a:pos x="GluePoint696X" y="GluePoint696Y"/>
                                    </a:cxn>
                                    <a:cxn ang="0">
                                      <a:pos x="GluePoint697X" y="GluePoint697Y"/>
                                    </a:cxn>
                                    <a:cxn ang="0">
                                      <a:pos x="GluePoint698X" y="GluePoint698Y"/>
                                    </a:cxn>
                                    <a:cxn ang="0">
                                      <a:pos x="GluePoint699X" y="GluePoint699Y"/>
                                    </a:cxn>
                                    <a:cxn ang="0">
                                      <a:pos x="GluePoint700X" y="GluePoint700Y"/>
                                    </a:cxn>
                                    <a:cxn ang="0">
                                      <a:pos x="GluePoint701X" y="GluePoint701Y"/>
                                    </a:cxn>
                                    <a:cxn ang="0">
                                      <a:pos x="GluePoint702X" y="GluePoint702Y"/>
                                    </a:cxn>
                                    <a:cxn ang="0">
                                      <a:pos x="GluePoint703X" y="GluePoint703Y"/>
                                    </a:cxn>
                                    <a:cxn ang="0">
                                      <a:pos x="GluePoint704X" y="GluePoint704Y"/>
                                    </a:cxn>
                                    <a:cxn ang="0">
                                      <a:pos x="GluePoint705X" y="GluePoint705Y"/>
                                    </a:cxn>
                                    <a:cxn ang="0">
                                      <a:pos x="GluePoint706X" y="GluePoint706Y"/>
                                    </a:cxn>
                                    <a:cxn ang="0">
                                      <a:pos x="GluePoint707X" y="GluePoint707Y"/>
                                    </a:cxn>
                                    <a:cxn ang="0">
                                      <a:pos x="GluePoint708X" y="GluePoint708Y"/>
                                    </a:cxn>
                                    <a:cxn ang="0">
                                      <a:pos x="GluePoint709X" y="GluePoint709Y"/>
                                    </a:cxn>
                                    <a:cxn ang="0">
                                      <a:pos x="GluePoint710X" y="GluePoint710Y"/>
                                    </a:cxn>
                                    <a:cxn ang="0">
                                      <a:pos x="GluePoint711X" y="GluePoint711Y"/>
                                    </a:cxn>
                                    <a:cxn ang="0">
                                      <a:pos x="GluePoint712X" y="GluePoint712Y"/>
                                    </a:cxn>
                                    <a:cxn ang="0">
                                      <a:pos x="GluePoint713X" y="GluePoint713Y"/>
                                    </a:cxn>
                                    <a:cxn ang="0">
                                      <a:pos x="GluePoint714X" y="GluePoint714Y"/>
                                    </a:cxn>
                                    <a:cxn ang="0">
                                      <a:pos x="GluePoint715X" y="GluePoint715Y"/>
                                    </a:cxn>
                                    <a:cxn ang="0">
                                      <a:pos x="GluePoint716X" y="GluePoint716Y"/>
                                    </a:cxn>
                                    <a:cxn ang="0">
                                      <a:pos x="GluePoint717X" y="GluePoint717Y"/>
                                    </a:cxn>
                                    <a:cxn ang="0">
                                      <a:pos x="GluePoint718X" y="GluePoint718Y"/>
                                    </a:cxn>
                                    <a:cxn ang="0">
                                      <a:pos x="GluePoint719X" y="GluePoint719Y"/>
                                    </a:cxn>
                                    <a:cxn ang="0">
                                      <a:pos x="GluePoint720X" y="GluePoint720Y"/>
                                    </a:cxn>
                                    <a:cxn ang="0">
                                      <a:pos x="GluePoint721X" y="GluePoint721Y"/>
                                    </a:cxn>
                                    <a:cxn ang="0">
                                      <a:pos x="GluePoint722X" y="GluePoint722Y"/>
                                    </a:cxn>
                                    <a:cxn ang="0">
                                      <a:pos x="GluePoint723X" y="GluePoint723Y"/>
                                    </a:cxn>
                                    <a:cxn ang="0">
                                      <a:pos x="GluePoint724X" y="GluePoint724Y"/>
                                    </a:cxn>
                                    <a:cxn ang="0">
                                      <a:pos x="GluePoint725X" y="GluePoint725Y"/>
                                    </a:cxn>
                                    <a:cxn ang="0">
                                      <a:pos x="GluePoint726X" y="GluePoint726Y"/>
                                    </a:cxn>
                                    <a:cxn ang="0">
                                      <a:pos x="GluePoint727X" y="GluePoint727Y"/>
                                    </a:cxn>
                                    <a:cxn ang="0">
                                      <a:pos x="GluePoint728X" y="GluePoint728Y"/>
                                    </a:cxn>
                                    <a:cxn ang="0">
                                      <a:pos x="GluePoint729X" y="GluePoint729Y"/>
                                    </a:cxn>
                                    <a:cxn ang="0">
                                      <a:pos x="GluePoint730X" y="GluePoint730Y"/>
                                    </a:cxn>
                                    <a:cxn ang="0">
                                      <a:pos x="GluePoint731X" y="GluePoint731Y"/>
                                    </a:cxn>
                                    <a:cxn ang="0">
                                      <a:pos x="GluePoint732X" y="GluePoint732Y"/>
                                    </a:cxn>
                                    <a:cxn ang="0">
                                      <a:pos x="GluePoint733X" y="GluePoint733Y"/>
                                    </a:cxn>
                                    <a:cxn ang="0">
                                      <a:pos x="GluePoint734X" y="GluePoint734Y"/>
                                    </a:cxn>
                                    <a:cxn ang="0">
                                      <a:pos x="GluePoint735X" y="GluePoint735Y"/>
                                    </a:cxn>
                                    <a:cxn ang="0">
                                      <a:pos x="GluePoint736X" y="GluePoint736Y"/>
                                    </a:cxn>
                                    <a:cxn ang="0">
                                      <a:pos x="GluePoint737X" y="GluePoint737Y"/>
                                    </a:cxn>
                                    <a:cxn ang="0">
                                      <a:pos x="GluePoint738X" y="GluePoint738Y"/>
                                    </a:cxn>
                                    <a:cxn ang="0">
                                      <a:pos x="GluePoint739X" y="GluePoint739Y"/>
                                    </a:cxn>
                                    <a:cxn ang="0">
                                      <a:pos x="GluePoint740X" y="GluePoint740Y"/>
                                    </a:cxn>
                                    <a:cxn ang="0">
                                      <a:pos x="GluePoint741X" y="GluePoint741Y"/>
                                    </a:cxn>
                                    <a:cxn ang="0">
                                      <a:pos x="GluePoint742X" y="GluePoint742Y"/>
                                    </a:cxn>
                                    <a:cxn ang="0">
                                      <a:pos x="GluePoint743X" y="GluePoint743Y"/>
                                    </a:cxn>
                                    <a:cxn ang="0">
                                      <a:pos x="GluePoint744X" y="GluePoint744Y"/>
                                    </a:cxn>
                                    <a:cxn ang="0">
                                      <a:pos x="GluePoint745X" y="GluePoint745Y"/>
                                    </a:cxn>
                                    <a:cxn ang="0">
                                      <a:pos x="GluePoint746X" y="GluePoint746Y"/>
                                    </a:cxn>
                                    <a:cxn ang="0">
                                      <a:pos x="GluePoint747X" y="GluePoint747Y"/>
                                    </a:cxn>
                                    <a:cxn ang="0">
                                      <a:pos x="GluePoint748X" y="GluePoint748Y"/>
                                    </a:cxn>
                                    <a:cxn ang="0">
                                      <a:pos x="GluePoint749X" y="GluePoint749Y"/>
                                    </a:cxn>
                                    <a:cxn ang="0">
                                      <a:pos x="GluePoint750X" y="GluePoint750Y"/>
                                    </a:cxn>
                                    <a:cxn ang="0">
                                      <a:pos x="GluePoint751X" y="GluePoint751Y"/>
                                    </a:cxn>
                                    <a:cxn ang="0">
                                      <a:pos x="GluePoint752X" y="GluePoint752Y"/>
                                    </a:cxn>
                                    <a:cxn ang="0">
                                      <a:pos x="GluePoint753X" y="GluePoint753Y"/>
                                    </a:cxn>
                                    <a:cxn ang="0">
                                      <a:pos x="GluePoint754X" y="GluePoint754Y"/>
                                    </a:cxn>
                                    <a:cxn ang="0">
                                      <a:pos x="GluePoint755X" y="GluePoint755Y"/>
                                    </a:cxn>
                                    <a:cxn ang="0">
                                      <a:pos x="GluePoint756X" y="GluePoint756Y"/>
                                    </a:cxn>
                                    <a:cxn ang="0">
                                      <a:pos x="GluePoint757X" y="GluePoint757Y"/>
                                    </a:cxn>
                                    <a:cxn ang="0">
                                      <a:pos x="GluePoint758X" y="GluePoint758Y"/>
                                    </a:cxn>
                                    <a:cxn ang="0">
                                      <a:pos x="GluePoint759X" y="GluePoint759Y"/>
                                    </a:cxn>
                                    <a:cxn ang="0">
                                      <a:pos x="GluePoint760X" y="GluePoint760Y"/>
                                    </a:cxn>
                                    <a:cxn ang="0">
                                      <a:pos x="GluePoint761X" y="GluePoint761Y"/>
                                    </a:cxn>
                                    <a:cxn ang="0">
                                      <a:pos x="GluePoint762X" y="GluePoint762Y"/>
                                    </a:cxn>
                                    <a:cxn ang="0">
                                      <a:pos x="GluePoint763X" y="GluePoint763Y"/>
                                    </a:cxn>
                                    <a:cxn ang="0">
                                      <a:pos x="GluePoint764X" y="GluePoint764Y"/>
                                    </a:cxn>
                                    <a:cxn ang="0">
                                      <a:pos x="GluePoint765X" y="GluePoint765Y"/>
                                    </a:cxn>
                                    <a:cxn ang="0">
                                      <a:pos x="GluePoint766X" y="GluePoint766Y"/>
                                    </a:cxn>
                                    <a:cxn ang="0">
                                      <a:pos x="GluePoint767X" y="GluePoint767Y"/>
                                    </a:cxn>
                                    <a:cxn ang="0">
                                      <a:pos x="GluePoint768X" y="GluePoint768Y"/>
                                    </a:cxn>
                                    <a:cxn ang="0">
                                      <a:pos x="GluePoint769X" y="GluePoint769Y"/>
                                    </a:cxn>
                                    <a:cxn ang="0">
                                      <a:pos x="GluePoint770X" y="GluePoint770Y"/>
                                    </a:cxn>
                                    <a:cxn ang="0">
                                      <a:pos x="GluePoint771X" y="GluePoint771Y"/>
                                    </a:cxn>
                                    <a:cxn ang="0">
                                      <a:pos x="GluePoint772X" y="GluePoint772Y"/>
                                    </a:cxn>
                                    <a:cxn ang="0">
                                      <a:pos x="GluePoint773X" y="GluePoint773Y"/>
                                    </a:cxn>
                                    <a:cxn ang="0">
                                      <a:pos x="GluePoint774X" y="GluePoint774Y"/>
                                    </a:cxn>
                                    <a:cxn ang="0">
                                      <a:pos x="GluePoint775X" y="GluePoint775Y"/>
                                    </a:cxn>
                                    <a:cxn ang="0">
                                      <a:pos x="GluePoint776X" y="GluePoint776Y"/>
                                    </a:cxn>
                                    <a:cxn ang="0">
                                      <a:pos x="GluePoint777X" y="GluePoint777Y"/>
                                    </a:cxn>
                                    <a:cxn ang="0">
                                      <a:pos x="GluePoint778X" y="GluePoint778Y"/>
                                    </a:cxn>
                                    <a:cxn ang="0">
                                      <a:pos x="GluePoint779X" y="GluePoint779Y"/>
                                    </a:cxn>
                                    <a:cxn ang="0">
                                      <a:pos x="GluePoint780X" y="GluePoint780Y"/>
                                    </a:cxn>
                                    <a:cxn ang="0">
                                      <a:pos x="GluePoint781X" y="GluePoint781Y"/>
                                    </a:cxn>
                                    <a:cxn ang="0">
                                      <a:pos x="GluePoint782X" y="GluePoint782Y"/>
                                    </a:cxn>
                                    <a:cxn ang="0">
                                      <a:pos x="GluePoint783X" y="GluePoint783Y"/>
                                    </a:cxn>
                                    <a:cxn ang="0">
                                      <a:pos x="GluePoint784X" y="GluePoint784Y"/>
                                    </a:cxn>
                                    <a:cxn ang="0">
                                      <a:pos x="GluePoint785X" y="GluePoint785Y"/>
                                    </a:cxn>
                                    <a:cxn ang="0">
                                      <a:pos x="GluePoint786X" y="GluePoint786Y"/>
                                    </a:cxn>
                                    <a:cxn ang="0">
                                      <a:pos x="GluePoint787X" y="GluePoint787Y"/>
                                    </a:cxn>
                                    <a:cxn ang="0">
                                      <a:pos x="GluePoint788X" y="GluePoint788Y"/>
                                    </a:cxn>
                                    <a:cxn ang="0">
                                      <a:pos x="GluePoint789X" y="GluePoint789Y"/>
                                    </a:cxn>
                                    <a:cxn ang="0">
                                      <a:pos x="GluePoint790X" y="GluePoint790Y"/>
                                    </a:cxn>
                                    <a:cxn ang="0">
                                      <a:pos x="GluePoint791X" y="GluePoint791Y"/>
                                    </a:cxn>
                                    <a:cxn ang="0">
                                      <a:pos x="GluePoint792X" y="GluePoint792Y"/>
                                    </a:cxn>
                                    <a:cxn ang="0">
                                      <a:pos x="GluePoint793X" y="GluePoint793Y"/>
                                    </a:cxn>
                                    <a:cxn ang="0">
                                      <a:pos x="GluePoint794X" y="GluePoint794Y"/>
                                    </a:cxn>
                                    <a:cxn ang="0">
                                      <a:pos x="GluePoint795X" y="GluePoint795Y"/>
                                    </a:cxn>
                                    <a:cxn ang="0">
                                      <a:pos x="GluePoint796X" y="GluePoint796Y"/>
                                    </a:cxn>
                                    <a:cxn ang="0">
                                      <a:pos x="GluePoint797X" y="GluePoint797Y"/>
                                    </a:cxn>
                                    <a:cxn ang="0">
                                      <a:pos x="GluePoint798X" y="GluePoint798Y"/>
                                    </a:cxn>
                                    <a:cxn ang="0">
                                      <a:pos x="GluePoint799X" y="GluePoint799Y"/>
                                    </a:cxn>
                                    <a:cxn ang="0">
                                      <a:pos x="GluePoint800X" y="GluePoint800Y"/>
                                    </a:cxn>
                                    <a:cxn ang="0">
                                      <a:pos x="GluePoint801X" y="GluePoint801Y"/>
                                    </a:cxn>
                                    <a:cxn ang="0">
                                      <a:pos x="GluePoint802X" y="GluePoint802Y"/>
                                    </a:cxn>
                                    <a:cxn ang="0">
                                      <a:pos x="GluePoint803X" y="GluePoint803Y"/>
                                    </a:cxn>
                                    <a:cxn ang="0">
                                      <a:pos x="GluePoint804X" y="GluePoint804Y"/>
                                    </a:cxn>
                                    <a:cxn ang="0">
                                      <a:pos x="GluePoint805X" y="GluePoint805Y"/>
                                    </a:cxn>
                                    <a:cxn ang="0">
                                      <a:pos x="GluePoint806X" y="GluePoint806Y"/>
                                    </a:cxn>
                                    <a:cxn ang="0">
                                      <a:pos x="GluePoint807X" y="GluePoint807Y"/>
                                    </a:cxn>
                                    <a:cxn ang="0">
                                      <a:pos x="GluePoint808X" y="GluePoint808Y"/>
                                    </a:cxn>
                                    <a:cxn ang="0">
                                      <a:pos x="GluePoint809X" y="GluePoint809Y"/>
                                    </a:cxn>
                                    <a:cxn ang="0">
                                      <a:pos x="GluePoint810X" y="GluePoint810Y"/>
                                    </a:cxn>
                                    <a:cxn ang="0">
                                      <a:pos x="GluePoint811X" y="GluePoint811Y"/>
                                    </a:cxn>
                                    <a:cxn ang="0">
                                      <a:pos x="GluePoint812X" y="GluePoint812Y"/>
                                    </a:cxn>
                                    <a:cxn ang="0">
                                      <a:pos x="GluePoint813X" y="GluePoint813Y"/>
                                    </a:cxn>
                                    <a:cxn ang="0">
                                      <a:pos x="GluePoint814X" y="GluePoint814Y"/>
                                    </a:cxn>
                                    <a:cxn ang="0">
                                      <a:pos x="GluePoint815X" y="GluePoint815Y"/>
                                    </a:cxn>
                                    <a:cxn ang="0">
                                      <a:pos x="GluePoint816X" y="GluePoint816Y"/>
                                    </a:cxn>
                                    <a:cxn ang="0">
                                      <a:pos x="GluePoint817X" y="GluePoint817Y"/>
                                    </a:cxn>
                                    <a:cxn ang="0">
                                      <a:pos x="GluePoint818X" y="GluePoint818Y"/>
                                    </a:cxn>
                                    <a:cxn ang="0">
                                      <a:pos x="GluePoint819X" y="GluePoint819Y"/>
                                    </a:cxn>
                                    <a:cxn ang="0">
                                      <a:pos x="GluePoint820X" y="GluePoint820Y"/>
                                    </a:cxn>
                                    <a:cxn ang="0">
                                      <a:pos x="GluePoint821X" y="GluePoint821Y"/>
                                    </a:cxn>
                                    <a:cxn ang="0">
                                      <a:pos x="GluePoint822X" y="GluePoint822Y"/>
                                    </a:cxn>
                                    <a:cxn ang="0">
                                      <a:pos x="GluePoint823X" y="GluePoint823Y"/>
                                    </a:cxn>
                                    <a:cxn ang="0">
                                      <a:pos x="GluePoint824X" y="GluePoint824Y"/>
                                    </a:cxn>
                                    <a:cxn ang="0">
                                      <a:pos x="GluePoint825X" y="GluePoint825Y"/>
                                    </a:cxn>
                                    <a:cxn ang="0">
                                      <a:pos x="GluePoint826X" y="GluePoint826Y"/>
                                    </a:cxn>
                                    <a:cxn ang="0">
                                      <a:pos x="GluePoint827X" y="GluePoint827Y"/>
                                    </a:cxn>
                                    <a:cxn ang="0">
                                      <a:pos x="GluePoint828X" y="GluePoint828Y"/>
                                    </a:cxn>
                                    <a:cxn ang="0">
                                      <a:pos x="GluePoint829X" y="GluePoint829Y"/>
                                    </a:cxn>
                                    <a:cxn ang="0">
                                      <a:pos x="GluePoint830X" y="GluePoint830Y"/>
                                    </a:cxn>
                                    <a:cxn ang="0">
                                      <a:pos x="GluePoint831X" y="GluePoint831Y"/>
                                    </a:cxn>
                                    <a:cxn ang="0">
                                      <a:pos x="GluePoint832X" y="GluePoint832Y"/>
                                    </a:cxn>
                                    <a:cxn ang="0">
                                      <a:pos x="GluePoint833X" y="GluePoint833Y"/>
                                    </a:cxn>
                                    <a:cxn ang="0">
                                      <a:pos x="GluePoint834X" y="GluePoint834Y"/>
                                    </a:cxn>
                                    <a:cxn ang="0">
                                      <a:pos x="GluePoint835X" y="GluePoint835Y"/>
                                    </a:cxn>
                                    <a:cxn ang="0">
                                      <a:pos x="GluePoint836X" y="GluePoint836Y"/>
                                    </a:cxn>
                                    <a:cxn ang="0">
                                      <a:pos x="GluePoint837X" y="GluePoint837Y"/>
                                    </a:cxn>
                                    <a:cxn ang="0">
                                      <a:pos x="GluePoint838X" y="GluePoint838Y"/>
                                    </a:cxn>
                                    <a:cxn ang="0">
                                      <a:pos x="GluePoint839X" y="GluePoint839Y"/>
                                    </a:cxn>
                                    <a:cxn ang="0">
                                      <a:pos x="GluePoint840X" y="GluePoint840Y"/>
                                    </a:cxn>
                                    <a:cxn ang="0">
                                      <a:pos x="GluePoint841X" y="GluePoint841Y"/>
                                    </a:cxn>
                                    <a:cxn ang="0">
                                      <a:pos x="GluePoint842X" y="GluePoint842Y"/>
                                    </a:cxn>
                                    <a:cxn ang="0">
                                      <a:pos x="GluePoint843X" y="GluePoint843Y"/>
                                    </a:cxn>
                                    <a:cxn ang="0">
                                      <a:pos x="GluePoint844X" y="GluePoint844Y"/>
                                    </a:cxn>
                                    <a:cxn ang="0">
                                      <a:pos x="GluePoint845X" y="GluePoint845Y"/>
                                    </a:cxn>
                                    <a:cxn ang="0">
                                      <a:pos x="GluePoint846X" y="GluePoint846Y"/>
                                    </a:cxn>
                                    <a:cxn ang="0">
                                      <a:pos x="GluePoint847X" y="GluePoint847Y"/>
                                    </a:cxn>
                                    <a:cxn ang="0">
                                      <a:pos x="GluePoint848X" y="GluePoint848Y"/>
                                    </a:cxn>
                                    <a:cxn ang="0">
                                      <a:pos x="GluePoint849X" y="GluePoint849Y"/>
                                    </a:cxn>
                                    <a:cxn ang="0">
                                      <a:pos x="GluePoint850X" y="GluePoint850Y"/>
                                    </a:cxn>
                                    <a:cxn ang="0">
                                      <a:pos x="GluePoint851X" y="GluePoint851Y"/>
                                    </a:cxn>
                                    <a:cxn ang="0">
                                      <a:pos x="GluePoint852X" y="GluePoint852Y"/>
                                    </a:cxn>
                                    <a:cxn ang="0">
                                      <a:pos x="GluePoint853X" y="GluePoint853Y"/>
                                    </a:cxn>
                                    <a:cxn ang="0">
                                      <a:pos x="GluePoint854X" y="GluePoint854Y"/>
                                    </a:cxn>
                                    <a:cxn ang="0">
                                      <a:pos x="GluePoint855X" y="GluePoint855Y"/>
                                    </a:cxn>
                                    <a:cxn ang="0">
                                      <a:pos x="GluePoint856X" y="GluePoint856Y"/>
                                    </a:cxn>
                                    <a:cxn ang="0">
                                      <a:pos x="GluePoint857X" y="GluePoint857Y"/>
                                    </a:cxn>
                                    <a:cxn ang="0">
                                      <a:pos x="GluePoint858X" y="GluePoint858Y"/>
                                    </a:cxn>
                                    <a:cxn ang="0">
                                      <a:pos x="GluePoint859X" y="GluePoint859Y"/>
                                    </a:cxn>
                                    <a:cxn ang="0">
                                      <a:pos x="GluePoint860X" y="GluePoint860Y"/>
                                    </a:cxn>
                                    <a:cxn ang="0">
                                      <a:pos x="GluePoint861X" y="GluePoint861Y"/>
                                    </a:cxn>
                                    <a:cxn ang="0">
                                      <a:pos x="GluePoint862X" y="GluePoint862Y"/>
                                    </a:cxn>
                                    <a:cxn ang="0">
                                      <a:pos x="GluePoint863X" y="GluePoint863Y"/>
                                    </a:cxn>
                                    <a:cxn ang="0">
                                      <a:pos x="GluePoint864X" y="GluePoint864Y"/>
                                    </a:cxn>
                                    <a:cxn ang="0">
                                      <a:pos x="GluePoint865X" y="GluePoint865Y"/>
                                    </a:cxn>
                                    <a:cxn ang="0">
                                      <a:pos x="GluePoint866X" y="GluePoint866Y"/>
                                    </a:cxn>
                                    <a:cxn ang="0">
                                      <a:pos x="GluePoint867X" y="GluePoint867Y"/>
                                    </a:cxn>
                                    <a:cxn ang="0">
                                      <a:pos x="GluePoint868X" y="GluePoint868Y"/>
                                    </a:cxn>
                                    <a:cxn ang="0">
                                      <a:pos x="GluePoint869X" y="GluePoint869Y"/>
                                    </a:cxn>
                                    <a:cxn ang="0">
                                      <a:pos x="GluePoint870X" y="GluePoint870Y"/>
                                    </a:cxn>
                                    <a:cxn ang="0">
                                      <a:pos x="GluePoint871X" y="GluePoint871Y"/>
                                    </a:cxn>
                                    <a:cxn ang="0">
                                      <a:pos x="GluePoint872X" y="GluePoint872Y"/>
                                    </a:cxn>
                                    <a:cxn ang="0">
                                      <a:pos x="GluePoint873X" y="GluePoint873Y"/>
                                    </a:cxn>
                                    <a:cxn ang="0">
                                      <a:pos x="GluePoint874X" y="GluePoint874Y"/>
                                    </a:cxn>
                                    <a:cxn ang="0">
                                      <a:pos x="GluePoint875X" y="GluePoint875Y"/>
                                    </a:cxn>
                                    <a:cxn ang="0">
                                      <a:pos x="GluePoint876X" y="GluePoint876Y"/>
                                    </a:cxn>
                                    <a:cxn ang="0">
                                      <a:pos x="GluePoint877X" y="GluePoint877Y"/>
                                    </a:cxn>
                                    <a:cxn ang="0">
                                      <a:pos x="GluePoint878X" y="GluePoint878Y"/>
                                    </a:cxn>
                                    <a:cxn ang="0">
                                      <a:pos x="GluePoint879X" y="GluePoint879Y"/>
                                    </a:cxn>
                                    <a:cxn ang="0">
                                      <a:pos x="GluePoint880X" y="GluePoint880Y"/>
                                    </a:cxn>
                                    <a:cxn ang="0">
                                      <a:pos x="GluePoint881X" y="GluePoint881Y"/>
                                    </a:cxn>
                                    <a:cxn ang="0">
                                      <a:pos x="GluePoint882X" y="GluePoint882Y"/>
                                    </a:cxn>
                                    <a:cxn ang="0">
                                      <a:pos x="GluePoint883X" y="GluePoint883Y"/>
                                    </a:cxn>
                                    <a:cxn ang="0">
                                      <a:pos x="GluePoint884X" y="GluePoint884Y"/>
                                    </a:cxn>
                                    <a:cxn ang="0">
                                      <a:pos x="GluePoint885X" y="GluePoint885Y"/>
                                    </a:cxn>
                                    <a:cxn ang="0">
                                      <a:pos x="GluePoint886X" y="GluePoint886Y"/>
                                    </a:cxn>
                                    <a:cxn ang="0">
                                      <a:pos x="GluePoint887X" y="GluePoint887Y"/>
                                    </a:cxn>
                                    <a:cxn ang="0">
                                      <a:pos x="GluePoint888X" y="GluePoint888Y"/>
                                    </a:cxn>
                                    <a:cxn ang="0">
                                      <a:pos x="GluePoint889X" y="GluePoint889Y"/>
                                    </a:cxn>
                                    <a:cxn ang="0">
                                      <a:pos x="GluePoint890X" y="GluePoint890Y"/>
                                    </a:cxn>
                                    <a:cxn ang="0">
                                      <a:pos x="GluePoint891X" y="GluePoint891Y"/>
                                    </a:cxn>
                                    <a:cxn ang="0">
                                      <a:pos x="GluePoint892X" y="GluePoint892Y"/>
                                    </a:cxn>
                                    <a:cxn ang="0">
                                      <a:pos x="GluePoint893X" y="GluePoint893Y"/>
                                    </a:cxn>
                                    <a:cxn ang="0">
                                      <a:pos x="GluePoint894X" y="GluePoint894Y"/>
                                    </a:cxn>
                                    <a:cxn ang="0">
                                      <a:pos x="GluePoint895X" y="GluePoint895Y"/>
                                    </a:cxn>
                                    <a:cxn ang="0">
                                      <a:pos x="GluePoint896X" y="GluePoint896Y"/>
                                    </a:cxn>
                                    <a:cxn ang="0">
                                      <a:pos x="GluePoint897X" y="GluePoint897Y"/>
                                    </a:cxn>
                                    <a:cxn ang="0">
                                      <a:pos x="GluePoint898X" y="GluePoint898Y"/>
                                    </a:cxn>
                                    <a:cxn ang="0">
                                      <a:pos x="GluePoint899X" y="GluePoint899Y"/>
                                    </a:cxn>
                                    <a:cxn ang="0">
                                      <a:pos x="GluePoint900X" y="GluePoint900Y"/>
                                    </a:cxn>
                                    <a:cxn ang="0">
                                      <a:pos x="GluePoint901X" y="GluePoint901Y"/>
                                    </a:cxn>
                                    <a:cxn ang="0">
                                      <a:pos x="GluePoint902X" y="GluePoint902Y"/>
                                    </a:cxn>
                                    <a:cxn ang="0">
                                      <a:pos x="GluePoint903X" y="GluePoint903Y"/>
                                    </a:cxn>
                                    <a:cxn ang="0">
                                      <a:pos x="GluePoint904X" y="GluePoint904Y"/>
                                    </a:cxn>
                                    <a:cxn ang="0">
                                      <a:pos x="GluePoint905X" y="GluePoint905Y"/>
                                    </a:cxn>
                                    <a:cxn ang="0">
                                      <a:pos x="GluePoint906X" y="GluePoint906Y"/>
                                    </a:cxn>
                                    <a:cxn ang="0">
                                      <a:pos x="GluePoint907X" y="GluePoint907Y"/>
                                    </a:cxn>
                                    <a:cxn ang="0">
                                      <a:pos x="GluePoint908X" y="GluePoint908Y"/>
                                    </a:cxn>
                                    <a:cxn ang="0">
                                      <a:pos x="GluePoint909X" y="GluePoint909Y"/>
                                    </a:cxn>
                                    <a:cxn ang="0">
                                      <a:pos x="GluePoint910X" y="GluePoint910Y"/>
                                    </a:cxn>
                                    <a:cxn ang="0">
                                      <a:pos x="GluePoint911X" y="GluePoint911Y"/>
                                    </a:cxn>
                                    <a:cxn ang="0">
                                      <a:pos x="GluePoint912X" y="GluePoint912Y"/>
                                    </a:cxn>
                                    <a:cxn ang="0">
                                      <a:pos x="GluePoint913X" y="GluePoint913Y"/>
                                    </a:cxn>
                                    <a:cxn ang="0">
                                      <a:pos x="GluePoint914X" y="GluePoint914Y"/>
                                    </a:cxn>
                                    <a:cxn ang="0">
                                      <a:pos x="GluePoint915X" y="GluePoint915Y"/>
                                    </a:cxn>
                                    <a:cxn ang="0">
                                      <a:pos x="GluePoint916X" y="GluePoint916Y"/>
                                    </a:cxn>
                                    <a:cxn ang="0">
                                      <a:pos x="GluePoint917X" y="GluePoint917Y"/>
                                    </a:cxn>
                                    <a:cxn ang="0">
                                      <a:pos x="GluePoint918X" y="GluePoint918Y"/>
                                    </a:cxn>
                                    <a:cxn ang="0">
                                      <a:pos x="GluePoint919X" y="GluePoint919Y"/>
                                    </a:cxn>
                                    <a:cxn ang="0">
                                      <a:pos x="GluePoint920X" y="GluePoint920Y"/>
                                    </a:cxn>
                                    <a:cxn ang="0">
                                      <a:pos x="GluePoint921X" y="GluePoint921Y"/>
                                    </a:cxn>
                                    <a:cxn ang="0">
                                      <a:pos x="GluePoint922X" y="GluePoint922Y"/>
                                    </a:cxn>
                                    <a:cxn ang="0">
                                      <a:pos x="GluePoint923X" y="GluePoint923Y"/>
                                    </a:cxn>
                                    <a:cxn ang="0">
                                      <a:pos x="GluePoint924X" y="GluePoint924Y"/>
                                    </a:cxn>
                                    <a:cxn ang="0">
                                      <a:pos x="GluePoint925X" y="GluePoint925Y"/>
                                    </a:cxn>
                                    <a:cxn ang="0">
                                      <a:pos x="GluePoint926X" y="GluePoint926Y"/>
                                    </a:cxn>
                                    <a:cxn ang="0">
                                      <a:pos x="GluePoint927X" y="GluePoint927Y"/>
                                    </a:cxn>
                                    <a:cxn ang="0">
                                      <a:pos x="GluePoint928X" y="GluePoint928Y"/>
                                    </a:cxn>
                                    <a:cxn ang="0">
                                      <a:pos x="GluePoint929X" y="GluePoint929Y"/>
                                    </a:cxn>
                                    <a:cxn ang="0">
                                      <a:pos x="GluePoint930X" y="GluePoint930Y"/>
                                    </a:cxn>
                                    <a:cxn ang="0">
                                      <a:pos x="GluePoint931X" y="GluePoint931Y"/>
                                    </a:cxn>
                                    <a:cxn ang="0">
                                      <a:pos x="GluePoint932X" y="GluePoint932Y"/>
                                    </a:cxn>
                                    <a:cxn ang="0">
                                      <a:pos x="GluePoint933X" y="GluePoint933Y"/>
                                    </a:cxn>
                                    <a:cxn ang="0">
                                      <a:pos x="GluePoint934X" y="GluePoint934Y"/>
                                    </a:cxn>
                                    <a:cxn ang="0">
                                      <a:pos x="GluePoint935X" y="GluePoint935Y"/>
                                    </a:cxn>
                                    <a:cxn ang="0">
                                      <a:pos x="GluePoint936X" y="GluePoint936Y"/>
                                    </a:cxn>
                                    <a:cxn ang="0">
                                      <a:pos x="GluePoint937X" y="GluePoint937Y"/>
                                    </a:cxn>
                                    <a:cxn ang="0">
                                      <a:pos x="GluePoint938X" y="GluePoint938Y"/>
                                    </a:cxn>
                                    <a:cxn ang="0">
                                      <a:pos x="GluePoint939X" y="GluePoint939Y"/>
                                    </a:cxn>
                                    <a:cxn ang="0">
                                      <a:pos x="GluePoint940X" y="GluePoint940Y"/>
                                    </a:cxn>
                                    <a:cxn ang="0">
                                      <a:pos x="GluePoint941X" y="GluePoint941Y"/>
                                    </a:cxn>
                                    <a:cxn ang="0">
                                      <a:pos x="GluePoint942X" y="GluePoint942Y"/>
                                    </a:cxn>
                                    <a:cxn ang="0">
                                      <a:pos x="GluePoint943X" y="GluePoint943Y"/>
                                    </a:cxn>
                                    <a:cxn ang="0">
                                      <a:pos x="GluePoint944X" y="GluePoint944Y"/>
                                    </a:cxn>
                                    <a:cxn ang="0">
                                      <a:pos x="GluePoint945X" y="GluePoint945Y"/>
                                    </a:cxn>
                                    <a:cxn ang="0">
                                      <a:pos x="GluePoint946X" y="GluePoint946Y"/>
                                    </a:cxn>
                                    <a:cxn ang="0">
                                      <a:pos x="GluePoint947X" y="GluePoint947Y"/>
                                    </a:cxn>
                                    <a:cxn ang="0">
                                      <a:pos x="GluePoint948X" y="GluePoint948Y"/>
                                    </a:cxn>
                                    <a:cxn ang="0">
                                      <a:pos x="GluePoint949X" y="GluePoint949Y"/>
                                    </a:cxn>
                                    <a:cxn ang="0">
                                      <a:pos x="GluePoint950X" y="GluePoint950Y"/>
                                    </a:cxn>
                                    <a:cxn ang="0">
                                      <a:pos x="GluePoint951X" y="GluePoint951Y"/>
                                    </a:cxn>
                                    <a:cxn ang="0">
                                      <a:pos x="GluePoint952X" y="GluePoint952Y"/>
                                    </a:cxn>
                                    <a:cxn ang="0">
                                      <a:pos x="GluePoint953X" y="GluePoint953Y"/>
                                    </a:cxn>
                                    <a:cxn ang="0">
                                      <a:pos x="GluePoint954X" y="GluePoint954Y"/>
                                    </a:cxn>
                                    <a:cxn ang="0">
                                      <a:pos x="GluePoint955X" y="GluePoint955Y"/>
                                    </a:cxn>
                                    <a:cxn ang="0">
                                      <a:pos x="GluePoint956X" y="GluePoint956Y"/>
                                    </a:cxn>
                                    <a:cxn ang="0">
                                      <a:pos x="GluePoint957X" y="GluePoint957Y"/>
                                    </a:cxn>
                                    <a:cxn ang="0">
                                      <a:pos x="GluePoint958X" y="GluePoint958Y"/>
                                    </a:cxn>
                                    <a:cxn ang="0">
                                      <a:pos x="GluePoint959X" y="GluePoint959Y"/>
                                    </a:cxn>
                                    <a:cxn ang="0">
                                      <a:pos x="GluePoint960X" y="GluePoint960Y"/>
                                    </a:cxn>
                                    <a:cxn ang="0">
                                      <a:pos x="GluePoint961X" y="GluePoint961Y"/>
                                    </a:cxn>
                                    <a:cxn ang="0">
                                      <a:pos x="GluePoint962X" y="GluePoint962Y"/>
                                    </a:cxn>
                                    <a:cxn ang="0">
                                      <a:pos x="GluePoint963X" y="GluePoint963Y"/>
                                    </a:cxn>
                                    <a:cxn ang="0">
                                      <a:pos x="GluePoint964X" y="GluePoint964Y"/>
                                    </a:cxn>
                                    <a:cxn ang="0">
                                      <a:pos x="GluePoint965X" y="GluePoint965Y"/>
                                    </a:cxn>
                                    <a:cxn ang="0">
                                      <a:pos x="GluePoint966X" y="GluePoint966Y"/>
                                    </a:cxn>
                                    <a:cxn ang="0">
                                      <a:pos x="GluePoint967X" y="GluePoint967Y"/>
                                    </a:cxn>
                                    <a:cxn ang="0">
                                      <a:pos x="GluePoint968X" y="GluePoint968Y"/>
                                    </a:cxn>
                                    <a:cxn ang="0">
                                      <a:pos x="GluePoint969X" y="GluePoint969Y"/>
                                    </a:cxn>
                                    <a:cxn ang="0">
                                      <a:pos x="GluePoint970X" y="GluePoint970Y"/>
                                    </a:cxn>
                                    <a:cxn ang="0">
                                      <a:pos x="GluePoint971X" y="GluePoint971Y"/>
                                    </a:cxn>
                                    <a:cxn ang="0">
                                      <a:pos x="GluePoint972X" y="GluePoint972Y"/>
                                    </a:cxn>
                                    <a:cxn ang="0">
                                      <a:pos x="GluePoint973X" y="GluePoint973Y"/>
                                    </a:cxn>
                                    <a:cxn ang="0">
                                      <a:pos x="GluePoint974X" y="GluePoint974Y"/>
                                    </a:cxn>
                                    <a:cxn ang="0">
                                      <a:pos x="GluePoint975X" y="GluePoint975Y"/>
                                    </a:cxn>
                                    <a:cxn ang="0">
                                      <a:pos x="GluePoint976X" y="GluePoint976Y"/>
                                    </a:cxn>
                                    <a:cxn ang="0">
                                      <a:pos x="GluePoint977X" y="GluePoint977Y"/>
                                    </a:cxn>
                                    <a:cxn ang="0">
                                      <a:pos x="GluePoint978X" y="GluePoint978Y"/>
                                    </a:cxn>
                                    <a:cxn ang="0">
                                      <a:pos x="GluePoint979X" y="GluePoint979Y"/>
                                    </a:cxn>
                                    <a:cxn ang="0">
                                      <a:pos x="GluePoint980X" y="GluePoint980Y"/>
                                    </a:cxn>
                                    <a:cxn ang="0">
                                      <a:pos x="GluePoint981X" y="GluePoint981Y"/>
                                    </a:cxn>
                                    <a:cxn ang="0">
                                      <a:pos x="GluePoint982X" y="GluePoint982Y"/>
                                    </a:cxn>
                                    <a:cxn ang="0">
                                      <a:pos x="GluePoint983X" y="GluePoint983Y"/>
                                    </a:cxn>
                                    <a:cxn ang="0">
                                      <a:pos x="GluePoint984X" y="GluePoint984Y"/>
                                    </a:cxn>
                                    <a:cxn ang="0">
                                      <a:pos x="GluePoint985X" y="GluePoint985Y"/>
                                    </a:cxn>
                                    <a:cxn ang="0">
                                      <a:pos x="GluePoint986X" y="GluePoint986Y"/>
                                    </a:cxn>
                                    <a:cxn ang="0">
                                      <a:pos x="GluePoint987X" y="GluePoint987Y"/>
                                    </a:cxn>
                                    <a:cxn ang="0">
                                      <a:pos x="GluePoint988X" y="GluePoint988Y"/>
                                    </a:cxn>
                                    <a:cxn ang="0">
                                      <a:pos x="GluePoint989X" y="GluePoint989Y"/>
                                    </a:cxn>
                                    <a:cxn ang="0">
                                      <a:pos x="GluePoint990X" y="GluePoint990Y"/>
                                    </a:cxn>
                                    <a:cxn ang="0">
                                      <a:pos x="GluePoint991X" y="GluePoint991Y"/>
                                    </a:cxn>
                                    <a:cxn ang="0">
                                      <a:pos x="GluePoint992X" y="GluePoint992Y"/>
                                    </a:cxn>
                                    <a:cxn ang="0">
                                      <a:pos x="GluePoint993X" y="GluePoint993Y"/>
                                    </a:cxn>
                                    <a:cxn ang="0">
                                      <a:pos x="GluePoint994X" y="GluePoint994Y"/>
                                    </a:cxn>
                                    <a:cxn ang="0">
                                      <a:pos x="GluePoint995X" y="GluePoint995Y"/>
                                    </a:cxn>
                                    <a:cxn ang="0">
                                      <a:pos x="GluePoint996X" y="GluePoint996Y"/>
                                    </a:cxn>
                                    <a:cxn ang="0">
                                      <a:pos x="GluePoint997X" y="GluePoint997Y"/>
                                    </a:cxn>
                                    <a:cxn ang="0">
                                      <a:pos x="GluePoint998X" y="GluePoint998Y"/>
                                    </a:cxn>
                                    <a:cxn ang="0">
                                      <a:pos x="GluePoint999X" y="GluePoint999Y"/>
                                    </a:cxn>
                                    <a:cxn ang="0">
                                      <a:pos x="GluePoint1000X" y="GluePoint1000Y"/>
                                    </a:cxn>
                                    <a:cxn ang="0">
                                      <a:pos x="GluePoint1001X" y="GluePoint1001Y"/>
                                    </a:cxn>
                                    <a:cxn ang="0">
                                      <a:pos x="GluePoint1002X" y="GluePoint1002Y"/>
                                    </a:cxn>
                                    <a:cxn ang="0">
                                      <a:pos x="GluePoint1003X" y="GluePoint1003Y"/>
                                    </a:cxn>
                                    <a:cxn ang="0">
                                      <a:pos x="GluePoint1004X" y="GluePoint1004Y"/>
                                    </a:cxn>
                                    <a:cxn ang="0">
                                      <a:pos x="GluePoint1005X" y="GluePoint1005Y"/>
                                    </a:cxn>
                                    <a:cxn ang="0">
                                      <a:pos x="GluePoint1006X" y="GluePoint1006Y"/>
                                    </a:cxn>
                                    <a:cxn ang="0">
                                      <a:pos x="GluePoint1007X" y="GluePoint1007Y"/>
                                    </a:cxn>
                                    <a:cxn ang="0">
                                      <a:pos x="GluePoint1008X" y="GluePoint1008Y"/>
                                    </a:cxn>
                                    <a:cxn ang="0">
                                      <a:pos x="GluePoint1009X" y="GluePoint1009Y"/>
                                    </a:cxn>
                                    <a:cxn ang="0">
                                      <a:pos x="GluePoint1010X" y="GluePoint1010Y"/>
                                    </a:cxn>
                                    <a:cxn ang="0">
                                      <a:pos x="GluePoint1011X" y="GluePoint1011Y"/>
                                    </a:cxn>
                                    <a:cxn ang="0">
                                      <a:pos x="GluePoint1012X" y="GluePoint1012Y"/>
                                    </a:cxn>
                                    <a:cxn ang="0">
                                      <a:pos x="GluePoint1013X" y="GluePoint1013Y"/>
                                    </a:cxn>
                                    <a:cxn ang="0">
                                      <a:pos x="GluePoint1014X" y="GluePoint1014Y"/>
                                    </a:cxn>
                                    <a:cxn ang="0">
                                      <a:pos x="GluePoint1015X" y="GluePoint1015Y"/>
                                    </a:cxn>
                                    <a:cxn ang="0">
                                      <a:pos x="GluePoint1016X" y="GluePoint1016Y"/>
                                    </a:cxn>
                                    <a:cxn ang="0">
                                      <a:pos x="GluePoint1017X" y="GluePoint1017Y"/>
                                    </a:cxn>
                                    <a:cxn ang="0">
                                      <a:pos x="GluePoint1018X" y="GluePoint1018Y"/>
                                    </a:cxn>
                                    <a:cxn ang="0">
                                      <a:pos x="GluePoint1019X" y="GluePoint1019Y"/>
                                    </a:cxn>
                                    <a:cxn ang="0">
                                      <a:pos x="GluePoint1020X" y="GluePoint1020Y"/>
                                    </a:cxn>
                                    <a:cxn ang="0">
                                      <a:pos x="GluePoint1021X" y="GluePoint1021Y"/>
                                    </a:cxn>
                                    <a:cxn ang="0">
                                      <a:pos x="GluePoint1022X" y="GluePoint1022Y"/>
                                    </a:cxn>
                                    <a:cxn ang="0">
                                      <a:pos x="GluePoint1023X" y="GluePoint1023Y"/>
                                    </a:cxn>
                                    <a:cxn ang="0">
                                      <a:pos x="GluePoint1024X" y="GluePoint1024Y"/>
                                    </a:cxn>
                                    <a:cxn ang="0">
                                      <a:pos x="GluePoint1025X" y="GluePoint1025Y"/>
                                    </a:cxn>
                                    <a:cxn ang="0">
                                      <a:pos x="GluePoint1026X" y="GluePoint1026Y"/>
                                    </a:cxn>
                                    <a:cxn ang="0">
                                      <a:pos x="GluePoint1027X" y="GluePoint1027Y"/>
                                    </a:cxn>
                                    <a:cxn ang="0">
                                      <a:pos x="GluePoint1028X" y="GluePoint1028Y"/>
                                    </a:cxn>
                                    <a:cxn ang="0">
                                      <a:pos x="GluePoint1029X" y="GluePoint1029Y"/>
                                    </a:cxn>
                                    <a:cxn ang="0">
                                      <a:pos x="GluePoint1030X" y="GluePoint1030Y"/>
                                    </a:cxn>
                                    <a:cxn ang="0">
                                      <a:pos x="GluePoint1031X" y="GluePoint1031Y"/>
                                    </a:cxn>
                                    <a:cxn ang="0">
                                      <a:pos x="GluePoint1032X" y="GluePoint1032Y"/>
                                    </a:cxn>
                                    <a:cxn ang="0">
                                      <a:pos x="GluePoint1033X" y="GluePoint1033Y"/>
                                    </a:cxn>
                                    <a:cxn ang="0">
                                      <a:pos x="GluePoint1034X" y="GluePoint1034Y"/>
                                    </a:cxn>
                                    <a:cxn ang="0">
                                      <a:pos x="GluePoint1035X" y="GluePoint1035Y"/>
                                    </a:cxn>
                                    <a:cxn ang="0">
                                      <a:pos x="GluePoint1036X" y="GluePoint1036Y"/>
                                    </a:cxn>
                                    <a:cxn ang="0">
                                      <a:pos x="GluePoint1037X" y="GluePoint1037Y"/>
                                    </a:cxn>
                                    <a:cxn ang="0">
                                      <a:pos x="GluePoint1038X" y="GluePoint1038Y"/>
                                    </a:cxn>
                                    <a:cxn ang="0">
                                      <a:pos x="GluePoint1039X" y="GluePoint1039Y"/>
                                    </a:cxn>
                                    <a:cxn ang="0">
                                      <a:pos x="GluePoint1040X" y="GluePoint1040Y"/>
                                    </a:cxn>
                                    <a:cxn ang="0">
                                      <a:pos x="GluePoint1041X" y="GluePoint1041Y"/>
                                    </a:cxn>
                                    <a:cxn ang="0">
                                      <a:pos x="GluePoint1042X" y="GluePoint1042Y"/>
                                    </a:cxn>
                                    <a:cxn ang="0">
                                      <a:pos x="GluePoint1043X" y="GluePoint1043Y"/>
                                    </a:cxn>
                                    <a:cxn ang="0">
                                      <a:pos x="GluePoint1044X" y="GluePoint1044Y"/>
                                    </a:cxn>
                                    <a:cxn ang="0">
                                      <a:pos x="GluePoint1045X" y="GluePoint1045Y"/>
                                    </a:cxn>
                                    <a:cxn ang="0">
                                      <a:pos x="GluePoint1046X" y="GluePoint1046Y"/>
                                    </a:cxn>
                                    <a:cxn ang="0">
                                      <a:pos x="GluePoint1047X" y="GluePoint1047Y"/>
                                    </a:cxn>
                                    <a:cxn ang="0">
                                      <a:pos x="GluePoint1048X" y="GluePoint1048Y"/>
                                    </a:cxn>
                                    <a:cxn ang="0">
                                      <a:pos x="GluePoint1049X" y="GluePoint1049Y"/>
                                    </a:cxn>
                                    <a:cxn ang="0">
                                      <a:pos x="GluePoint1050X" y="GluePoint1050Y"/>
                                    </a:cxn>
                                    <a:cxn ang="0">
                                      <a:pos x="GluePoint1051X" y="GluePoint1051Y"/>
                                    </a:cxn>
                                    <a:cxn ang="0">
                                      <a:pos x="GluePoint1052X" y="GluePoint1052Y"/>
                                    </a:cxn>
                                    <a:cxn ang="0">
                                      <a:pos x="GluePoint1053X" y="GluePoint1053Y"/>
                                    </a:cxn>
                                    <a:cxn ang="0">
                                      <a:pos x="GluePoint1054X" y="GluePoint1054Y"/>
                                    </a:cxn>
                                    <a:cxn ang="0">
                                      <a:pos x="GluePoint1055X" y="GluePoint1055Y"/>
                                    </a:cxn>
                                    <a:cxn ang="0">
                                      <a:pos x="GluePoint1056X" y="GluePoint1056Y"/>
                                    </a:cxn>
                                    <a:cxn ang="0">
                                      <a:pos x="GluePoint1057X" y="GluePoint1057Y"/>
                                    </a:cxn>
                                    <a:cxn ang="0">
                                      <a:pos x="GluePoint1058X" y="GluePoint1058Y"/>
                                    </a:cxn>
                                    <a:cxn ang="0">
                                      <a:pos x="GluePoint1059X" y="GluePoint1059Y"/>
                                    </a:cxn>
                                    <a:cxn ang="0">
                                      <a:pos x="GluePoint1060X" y="GluePoint1060Y"/>
                                    </a:cxn>
                                    <a:cxn ang="0">
                                      <a:pos x="GluePoint1061X" y="GluePoint1061Y"/>
                                    </a:cxn>
                                    <a:cxn ang="0">
                                      <a:pos x="GluePoint1062X" y="GluePoint1062Y"/>
                                    </a:cxn>
                                    <a:cxn ang="0">
                                      <a:pos x="GluePoint1063X" y="GluePoint1063Y"/>
                                    </a:cxn>
                                    <a:cxn ang="0">
                                      <a:pos x="GluePoint1064X" y="GluePoint1064Y"/>
                                    </a:cxn>
                                    <a:cxn ang="0">
                                      <a:pos x="GluePoint1065X" y="GluePoint1065Y"/>
                                    </a:cxn>
                                    <a:cxn ang="0">
                                      <a:pos x="GluePoint1066X" y="GluePoint1066Y"/>
                                    </a:cxn>
                                    <a:cxn ang="0">
                                      <a:pos x="GluePoint1067X" y="GluePoint1067Y"/>
                                    </a:cxn>
                                    <a:cxn ang="0">
                                      <a:pos x="GluePoint1068X" y="GluePoint1068Y"/>
                                    </a:cxn>
                                    <a:cxn ang="0">
                                      <a:pos x="GluePoint1069X" y="GluePoint1069Y"/>
                                    </a:cxn>
                                    <a:cxn ang="0">
                                      <a:pos x="GluePoint1070X" y="GluePoint1070Y"/>
                                    </a:cxn>
                                    <a:cxn ang="0">
                                      <a:pos x="GluePoint1071X" y="GluePoint1071Y"/>
                                    </a:cxn>
                                    <a:cxn ang="0">
                                      <a:pos x="GluePoint1072X" y="GluePoint1072Y"/>
                                    </a:cxn>
                                    <a:cxn ang="0">
                                      <a:pos x="GluePoint1073X" y="GluePoint1073Y"/>
                                    </a:cxn>
                                    <a:cxn ang="0">
                                      <a:pos x="GluePoint1074X" y="GluePoint1074Y"/>
                                    </a:cxn>
                                    <a:cxn ang="0">
                                      <a:pos x="GluePoint1075X" y="GluePoint1075Y"/>
                                    </a:cxn>
                                    <a:cxn ang="0">
                                      <a:pos x="GluePoint1076X" y="GluePoint1076Y"/>
                                    </a:cxn>
                                    <a:cxn ang="0">
                                      <a:pos x="GluePoint1077X" y="GluePoint1077Y"/>
                                    </a:cxn>
                                    <a:cxn ang="0">
                                      <a:pos x="GluePoint1078X" y="GluePoint1078Y"/>
                                    </a:cxn>
                                    <a:cxn ang="0">
                                      <a:pos x="GluePoint1079X" y="GluePoint1079Y"/>
                                    </a:cxn>
                                    <a:cxn ang="0">
                                      <a:pos x="GluePoint1080X" y="GluePoint1080Y"/>
                                    </a:cxn>
                                    <a:cxn ang="0">
                                      <a:pos x="GluePoint1081X" y="GluePoint1081Y"/>
                                    </a:cxn>
                                    <a:cxn ang="0">
                                      <a:pos x="GluePoint1082X" y="GluePoint1082Y"/>
                                    </a:cxn>
                                    <a:cxn ang="0">
                                      <a:pos x="GluePoint1083X" y="GluePoint1083Y"/>
                                    </a:cxn>
                                    <a:cxn ang="0">
                                      <a:pos x="GluePoint1084X" y="GluePoint1084Y"/>
                                    </a:cxn>
                                    <a:cxn ang="0">
                                      <a:pos x="GluePoint1085X" y="GluePoint1085Y"/>
                                    </a:cxn>
                                    <a:cxn ang="0">
                                      <a:pos x="GluePoint1086X" y="GluePoint1086Y"/>
                                    </a:cxn>
                                    <a:cxn ang="0">
                                      <a:pos x="GluePoint1087X" y="GluePoint1087Y"/>
                                    </a:cxn>
                                    <a:cxn ang="0">
                                      <a:pos x="GluePoint1088X" y="GluePoint1088Y"/>
                                    </a:cxn>
                                    <a:cxn ang="0">
                                      <a:pos x="GluePoint1089X" y="GluePoint1089Y"/>
                                    </a:cxn>
                                    <a:cxn ang="0">
                                      <a:pos x="GluePoint1090X" y="GluePoint1090Y"/>
                                    </a:cxn>
                                    <a:cxn ang="0">
                                      <a:pos x="GluePoint1091X" y="GluePoint1091Y"/>
                                    </a:cxn>
                                    <a:cxn ang="0">
                                      <a:pos x="GluePoint1092X" y="GluePoint1092Y"/>
                                    </a:cxn>
                                    <a:cxn ang="0">
                                      <a:pos x="GluePoint1093X" y="GluePoint1093Y"/>
                                    </a:cxn>
                                    <a:cxn ang="0">
                                      <a:pos x="GluePoint1094X" y="GluePoint1094Y"/>
                                    </a:cxn>
                                    <a:cxn ang="0">
                                      <a:pos x="GluePoint1095X" y="GluePoint1095Y"/>
                                    </a:cxn>
                                    <a:cxn ang="0">
                                      <a:pos x="GluePoint1096X" y="GluePoint1096Y"/>
                                    </a:cxn>
                                    <a:cxn ang="0">
                                      <a:pos x="GluePoint1097X" y="GluePoint1097Y"/>
                                    </a:cxn>
                                    <a:cxn ang="0">
                                      <a:pos x="GluePoint1098X" y="GluePoint1098Y"/>
                                    </a:cxn>
                                    <a:cxn ang="0">
                                      <a:pos x="GluePoint1099X" y="GluePoint1099Y"/>
                                    </a:cxn>
                                    <a:cxn ang="0">
                                      <a:pos x="GluePoint1100X" y="GluePoint1100Y"/>
                                    </a:cxn>
                                    <a:cxn ang="0">
                                      <a:pos x="GluePoint1101X" y="GluePoint1101Y"/>
                                    </a:cxn>
                                    <a:cxn ang="0">
                                      <a:pos x="GluePoint1102X" y="GluePoint1102Y"/>
                                    </a:cxn>
                                    <a:cxn ang="0">
                                      <a:pos x="GluePoint1103X" y="GluePoint1103Y"/>
                                    </a:cxn>
                                    <a:cxn ang="0">
                                      <a:pos x="GluePoint1104X" y="GluePoint1104Y"/>
                                    </a:cxn>
                                    <a:cxn ang="0">
                                      <a:pos x="GluePoint1105X" y="GluePoint1105Y"/>
                                    </a:cxn>
                                    <a:cxn ang="0">
                                      <a:pos x="GluePoint1106X" y="GluePoint1106Y"/>
                                    </a:cxn>
                                    <a:cxn ang="0">
                                      <a:pos x="GluePoint1107X" y="GluePoint1107Y"/>
                                    </a:cxn>
                                    <a:cxn ang="0">
                                      <a:pos x="GluePoint1108X" y="GluePoint1108Y"/>
                                    </a:cxn>
                                    <a:cxn ang="0">
                                      <a:pos x="GluePoint1109X" y="GluePoint1109Y"/>
                                    </a:cxn>
                                    <a:cxn ang="0">
                                      <a:pos x="GluePoint1110X" y="GluePoint1110Y"/>
                                    </a:cxn>
                                    <a:cxn ang="0">
                                      <a:pos x="GluePoint1111X" y="GluePoint1111Y"/>
                                    </a:cxn>
                                    <a:cxn ang="0">
                                      <a:pos x="GluePoint1112X" y="GluePoint1112Y"/>
                                    </a:cxn>
                                    <a:cxn ang="0">
                                      <a:pos x="GluePoint1113X" y="GluePoint1113Y"/>
                                    </a:cxn>
                                    <a:cxn ang="0">
                                      <a:pos x="GluePoint1114X" y="GluePoint1114Y"/>
                                    </a:cxn>
                                    <a:cxn ang="0">
                                      <a:pos x="GluePoint1115X" y="GluePoint1115Y"/>
                                    </a:cxn>
                                    <a:cxn ang="0">
                                      <a:pos x="GluePoint1116X" y="GluePoint1116Y"/>
                                    </a:cxn>
                                    <a:cxn ang="0">
                                      <a:pos x="GluePoint1117X" y="GluePoint1117Y"/>
                                    </a:cxn>
                                    <a:cxn ang="0">
                                      <a:pos x="GluePoint1118X" y="GluePoint1118Y"/>
                                    </a:cxn>
                                    <a:cxn ang="0">
                                      <a:pos x="GluePoint1119X" y="GluePoint1119Y"/>
                                    </a:cxn>
                                    <a:cxn ang="0">
                                      <a:pos x="GluePoint1120X" y="GluePoint1120Y"/>
                                    </a:cxn>
                                    <a:cxn ang="0">
                                      <a:pos x="GluePoint1121X" y="GluePoint1121Y"/>
                                    </a:cxn>
                                    <a:cxn ang="0">
                                      <a:pos x="GluePoint1122X" y="GluePoint1122Y"/>
                                    </a:cxn>
                                    <a:cxn ang="0">
                                      <a:pos x="GluePoint1123X" y="GluePoint1123Y"/>
                                    </a:cxn>
                                    <a:cxn ang="0">
                                      <a:pos x="GluePoint1124X" y="GluePoint1124Y"/>
                                    </a:cxn>
                                    <a:cxn ang="0">
                                      <a:pos x="GluePoint1125X" y="GluePoint1125Y"/>
                                    </a:cxn>
                                    <a:cxn ang="0">
                                      <a:pos x="GluePoint1126X" y="GluePoint1126Y"/>
                                    </a:cxn>
                                    <a:cxn ang="0">
                                      <a:pos x="GluePoint1127X" y="GluePoint1127Y"/>
                                    </a:cxn>
                                    <a:cxn ang="0">
                                      <a:pos x="GluePoint1128X" y="GluePoint1128Y"/>
                                    </a:cxn>
                                    <a:cxn ang="0">
                                      <a:pos x="GluePoint1129X" y="GluePoint1129Y"/>
                                    </a:cxn>
                                    <a:cxn ang="0">
                                      <a:pos x="GluePoint1130X" y="GluePoint1130Y"/>
                                    </a:cxn>
                                    <a:cxn ang="0">
                                      <a:pos x="GluePoint1131X" y="GluePoint1131Y"/>
                                    </a:cxn>
                                    <a:cxn ang="0">
                                      <a:pos x="GluePoint1132X" y="GluePoint1132Y"/>
                                    </a:cxn>
                                    <a:cxn ang="0">
                                      <a:pos x="GluePoint1133X" y="GluePoint1133Y"/>
                                    </a:cxn>
                                    <a:cxn ang="0">
                                      <a:pos x="GluePoint1134X" y="GluePoint1134Y"/>
                                    </a:cxn>
                                    <a:cxn ang="0">
                                      <a:pos x="GluePoint1135X" y="GluePoint1135Y"/>
                                    </a:cxn>
                                    <a:cxn ang="0">
                                      <a:pos x="GluePoint1136X" y="GluePoint1136Y"/>
                                    </a:cxn>
                                    <a:cxn ang="0">
                                      <a:pos x="GluePoint1137X" y="GluePoint1137Y"/>
                                    </a:cxn>
                                    <a:cxn ang="0">
                                      <a:pos x="GluePoint1138X" y="GluePoint1138Y"/>
                                    </a:cxn>
                                    <a:cxn ang="0">
                                      <a:pos x="GluePoint1139X" y="GluePoint1139Y"/>
                                    </a:cxn>
                                    <a:cxn ang="0">
                                      <a:pos x="GluePoint1140X" y="GluePoint1140Y"/>
                                    </a:cxn>
                                    <a:cxn ang="0">
                                      <a:pos x="GluePoint1141X" y="GluePoint1141Y"/>
                                    </a:cxn>
                                    <a:cxn ang="0">
                                      <a:pos x="GluePoint1142X" y="GluePoint1142Y"/>
                                    </a:cxn>
                                    <a:cxn ang="0">
                                      <a:pos x="GluePoint1143X" y="GluePoint1143Y"/>
                                    </a:cxn>
                                    <a:cxn ang="0">
                                      <a:pos x="GluePoint1144X" y="GluePoint1144Y"/>
                                    </a:cxn>
                                    <a:cxn ang="0">
                                      <a:pos x="GluePoint1145X" y="GluePoint1145Y"/>
                                    </a:cxn>
                                    <a:cxn ang="0">
                                      <a:pos x="GluePoint1146X" y="GluePoint1146Y"/>
                                    </a:cxn>
                                    <a:cxn ang="0">
                                      <a:pos x="GluePoint1147X" y="GluePoint1147Y"/>
                                    </a:cxn>
                                    <a:cxn ang="0">
                                      <a:pos x="GluePoint1148X" y="GluePoint1148Y"/>
                                    </a:cxn>
                                    <a:cxn ang="0">
                                      <a:pos x="GluePoint1149X" y="GluePoint1149Y"/>
                                    </a:cxn>
                                    <a:cxn ang="0">
                                      <a:pos x="GluePoint1150X" y="GluePoint1150Y"/>
                                    </a:cxn>
                                    <a:cxn ang="0">
                                      <a:pos x="GluePoint1151X" y="GluePoint1151Y"/>
                                    </a:cxn>
                                    <a:cxn ang="0">
                                      <a:pos x="GluePoint1152X" y="GluePoint1152Y"/>
                                    </a:cxn>
                                    <a:cxn ang="0">
                                      <a:pos x="GluePoint1153X" y="GluePoint1153Y"/>
                                    </a:cxn>
                                    <a:cxn ang="0">
                                      <a:pos x="GluePoint1154X" y="GluePoint1154Y"/>
                                    </a:cxn>
                                    <a:cxn ang="0">
                                      <a:pos x="GluePoint1155X" y="GluePoint1155Y"/>
                                    </a:cxn>
                                    <a:cxn ang="0">
                                      <a:pos x="GluePoint1156X" y="GluePoint1156Y"/>
                                    </a:cxn>
                                    <a:cxn ang="0">
                                      <a:pos x="GluePoint1157X" y="GluePoint1157Y"/>
                                    </a:cxn>
                                    <a:cxn ang="0">
                                      <a:pos x="GluePoint1158X" y="GluePoint1158Y"/>
                                    </a:cxn>
                                    <a:cxn ang="0">
                                      <a:pos x="GluePoint1159X" y="GluePoint1159Y"/>
                                    </a:cxn>
                                    <a:cxn ang="0">
                                      <a:pos x="GluePoint1160X" y="GluePoint1160Y"/>
                                    </a:cxn>
                                    <a:cxn ang="0">
                                      <a:pos x="GluePoint1161X" y="GluePoint1161Y"/>
                                    </a:cxn>
                                    <a:cxn ang="0">
                                      <a:pos x="GluePoint1162X" y="GluePoint1162Y"/>
                                    </a:cxn>
                                    <a:cxn ang="0">
                                      <a:pos x="GluePoint1163X" y="GluePoint1163Y"/>
                                    </a:cxn>
                                    <a:cxn ang="0">
                                      <a:pos x="GluePoint1164X" y="GluePoint1164Y"/>
                                    </a:cxn>
                                    <a:cxn ang="0">
                                      <a:pos x="GluePoint1165X" y="GluePoint1165Y"/>
                                    </a:cxn>
                                    <a:cxn ang="0">
                                      <a:pos x="GluePoint1166X" y="GluePoint1166Y"/>
                                    </a:cxn>
                                    <a:cxn ang="0">
                                      <a:pos x="GluePoint1167X" y="GluePoint1167Y"/>
                                    </a:cxn>
                                    <a:cxn ang="0">
                                      <a:pos x="GluePoint1168X" y="GluePoint1168Y"/>
                                    </a:cxn>
                                    <a:cxn ang="0">
                                      <a:pos x="GluePoint1169X" y="GluePoint1169Y"/>
                                    </a:cxn>
                                    <a:cxn ang="0">
                                      <a:pos x="GluePoint1170X" y="GluePoint1170Y"/>
                                    </a:cxn>
                                    <a:cxn ang="0">
                                      <a:pos x="GluePoint1171X" y="GluePoint1171Y"/>
                                    </a:cxn>
                                    <a:cxn ang="0">
                                      <a:pos x="GluePoint1172X" y="GluePoint1172Y"/>
                                    </a:cxn>
                                    <a:cxn ang="0">
                                      <a:pos x="GluePoint1173X" y="GluePoint1173Y"/>
                                    </a:cxn>
                                    <a:cxn ang="0">
                                      <a:pos x="GluePoint1174X" y="GluePoint1174Y"/>
                                    </a:cxn>
                                    <a:cxn ang="0">
                                      <a:pos x="GluePoint1175X" y="GluePoint1175Y"/>
                                    </a:cxn>
                                    <a:cxn ang="0">
                                      <a:pos x="GluePoint1176X" y="GluePoint1176Y"/>
                                    </a:cxn>
                                    <a:cxn ang="0">
                                      <a:pos x="GluePoint1177X" y="GluePoint1177Y"/>
                                    </a:cxn>
                                    <a:cxn ang="0">
                                      <a:pos x="GluePoint1178X" y="GluePoint1178Y"/>
                                    </a:cxn>
                                    <a:cxn ang="0">
                                      <a:pos x="GluePoint1179X" y="GluePoint1179Y"/>
                                    </a:cxn>
                                    <a:cxn ang="0">
                                      <a:pos x="GluePoint1180X" y="GluePoint1180Y"/>
                                    </a:cxn>
                                    <a:cxn ang="0">
                                      <a:pos x="GluePoint1181X" y="GluePoint1181Y"/>
                                    </a:cxn>
                                    <a:cxn ang="0">
                                      <a:pos x="GluePoint1182X" y="GluePoint1182Y"/>
                                    </a:cxn>
                                  </a:cxnLst>
                                  <a:rect l="textAreaLeft" t="textAreaTop" r="textAreaRight" b="textAreaBottom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2" name="Imagen 23" descr="Icono de GPS"/>
                                <pic:cNvPicPr/>
                              </pic:nvPicPr>
                              <pic:blipFill>
                                <a:blip r:embed="rId11"/>
                                <a:stretch/>
                              </pic:blipFill>
                              <pic:spPr>
                                <a:xfrm>
                                  <a:off x="91440" y="68760"/>
                                  <a:ext cx="151920" cy="2026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upo 21" style="position:absolute;margin-left:0pt;margin-top:-27.05pt;width:26.55pt;height:26.25pt" coordorigin="0,-541" coordsize="531,525">
                      <v:shape id="shape_0" stroked="f" o:allowincell="f" style="position:absolute;left:144;top:-433;width:238;height:318;mso-wrap-style:none;v-text-anchor:middle;mso-position-vertical:top" type="_x0000_t75">
                        <v:imagedata r:id="rId12" o:detectmouseclick="t"/>
                        <v:stroke color="#3465a4" joinstyle="round" endcap="flat"/>
                        <w10:wrap type="square"/>
                      </v:shape>
                    </v:group>
                  </w:pict>
                </mc:Fallback>
              </mc:AlternateConten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Informacin"/>
              <w:overflowPunct w:val="true"/>
              <w:spacing w:before="4" w:after="0"/>
              <w:rPr/>
            </w:pPr>
            <w:r>
              <w:rPr/>
              <w:t>Av. Pedro Vicente Maldonado y Calle Susana Letor E1B S28F</w:t>
            </w:r>
          </w:p>
          <w:p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Quito - Ecuador</w:t>
            </w:r>
          </w:p>
        </w:tc>
        <w:tc>
          <w:tcPr>
            <w:tcW w:w="423" w:type="dxa"/>
            <w:vMerge w:val="continue"/>
            <w:tcBorders/>
          </w:tcPr>
          <w:p>
            <w:pPr>
              <w:pStyle w:val="BodyText"/>
              <w:overflowPunct w:val="true"/>
              <w:rPr>
                <w:rFonts w:ascii="Times New Roman" w:hAnsi="Times New Roman"/>
                <w:lang w:val="es-ES_tradnl"/>
              </w:rPr>
            </w:pPr>
            <w:r>
              <w:rPr>
                <w:rFonts w:ascii="Times New Roman" w:hAnsi="Times New Roman"/>
                <w:lang w:val="es-ES_tradnl"/>
              </w:rPr>
            </w:r>
          </w:p>
        </w:tc>
        <w:tc>
          <w:tcPr>
            <w:tcW w:w="6607" w:type="dxa"/>
            <w:vMerge w:val="continue"/>
            <w:tcBorders/>
          </w:tcPr>
          <w:p>
            <w:pPr>
              <w:pStyle w:val="Heading1"/>
              <w:spacing w:before="240" w:after="120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</w:tr>
      <w:tr>
        <w:trPr>
          <w:trHeight w:val="183" w:hRule="atLeast"/>
        </w:trPr>
        <w:tc>
          <w:tcPr>
            <w:tcW w:w="719" w:type="dxa"/>
            <w:tcBorders/>
          </w:tcPr>
          <w:p>
            <w:pPr>
              <w:pStyle w:val="NoSpacing"/>
              <w:rPr>
                <w:color w:val="666666"/>
                <w:lang w:val="es-ES_tradnl"/>
              </w:rPr>
            </w:pPr>
            <w:r>
              <w:rPr>
                <w:color w:val="666666"/>
                <w:lang w:val="es-ES_tradnl"/>
              </w:rPr>
            </w:r>
          </w:p>
        </w:tc>
        <w:tc>
          <w:tcPr>
            <w:tcW w:w="2943" w:type="dxa"/>
            <w:gridSpan w:val="2"/>
            <w:tcBorders/>
            <w:vAlign w:val="center"/>
          </w:tcPr>
          <w:p>
            <w:pPr>
              <w:pStyle w:val="NoSpacing"/>
              <w:rPr>
                <w:color w:val="666666"/>
                <w:lang w:val="es-ES_tradnl"/>
              </w:rPr>
            </w:pPr>
            <w:r>
              <w:rPr>
                <w:color w:val="666666"/>
                <w:lang w:val="es-ES_tradnl"/>
              </w:rPr>
            </w:r>
          </w:p>
        </w:tc>
        <w:tc>
          <w:tcPr>
            <w:tcW w:w="423" w:type="dxa"/>
            <w:vMerge w:val="continue"/>
            <w:tcBorders/>
          </w:tcPr>
          <w:p>
            <w:pPr>
              <w:pStyle w:val="BodyText"/>
              <w:overflowPunct w:val="true"/>
              <w:rPr>
                <w:rFonts w:ascii="Times New Roman" w:hAnsi="Times New Roman"/>
                <w:lang w:val="es-ES_tradnl"/>
              </w:rPr>
            </w:pPr>
            <w:r>
              <w:rPr>
                <w:rFonts w:ascii="Times New Roman" w:hAnsi="Times New Roman"/>
                <w:lang w:val="es-ES_tradnl"/>
              </w:rPr>
            </w:r>
          </w:p>
        </w:tc>
        <w:tc>
          <w:tcPr>
            <w:tcW w:w="6607" w:type="dxa"/>
            <w:vMerge w:val="continue"/>
            <w:tcBorders/>
          </w:tcPr>
          <w:p>
            <w:pPr>
              <w:pStyle w:val="Heading1"/>
              <w:spacing w:before="240" w:after="120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</w:tr>
      <w:tr>
        <w:trPr>
          <w:trHeight w:val="624" w:hRule="atLeast"/>
        </w:trPr>
        <w:tc>
          <w:tcPr>
            <w:tcW w:w="719" w:type="dxa"/>
            <w:tcBorders/>
          </w:tcPr>
          <w:p>
            <w:pPr>
              <w:pStyle w:val="Informacin"/>
              <w:spacing w:before="4" w:after="0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631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Informacin"/>
              <w:spacing w:before="4" w:after="0"/>
              <w:jc w:val="center"/>
              <w:rPr>
                <w:color w:val="666666"/>
                <w:lang w:val="es-ES_tradnl"/>
              </w:rPr>
            </w:pPr>
            <w:r>
              <w:rPr/>
              <mc:AlternateContent>
                <mc:Choice Requires="wpg">
                  <w:drawing>
                    <wp:inline distT="0" distB="0" distL="0" distR="0" wp14:anchorId="514375E9">
                      <wp:extent cx="337820" cy="337185"/>
                      <wp:effectExtent l="0" t="0" r="5080" b="5715"/>
                      <wp:docPr id="13" name="Grupo 22" descr="icono de teléfono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680" cy="337320"/>
                                <a:chOff x="0" y="0"/>
                                <a:chExt cx="337680" cy="337320"/>
                              </a:xfrm>
                            </wpg:grpSpPr>
                            <wps:wsp>
                              <wps:cNvPr id="14" name="Forma libre: Forma 162"/>
                              <wps:cNvSpPr/>
                              <wps:spPr>
                                <a:xfrm>
                                  <a:off x="0" y="0"/>
                                  <a:ext cx="337680" cy="337320"/>
                                </a:xfrm>
                                <a:custGeom>
                                  <a:avLst/>
                                  <a:gdLst>
                                    <a:gd name="textAreaLeft" fmla="*/ 0 w 191520"/>
                                    <a:gd name="textAreaRight" fmla="*/ 191880 w 191520"/>
                                    <a:gd name="textAreaTop" fmla="*/ 0 h 191160"/>
                                    <a:gd name="textAreaBottom" fmla="*/ 191520 h 191160"/>
                                    <a:gd name="GluePoint1X" fmla="*/ 741998 w 2517880"/>
                                    <a:gd name="GluePoint1Y" fmla="*/ 2445067 h 2514600"/>
                                    <a:gd name="GluePoint2X" fmla="*/ 786765 w 2517880"/>
                                    <a:gd name="GluePoint2Y" fmla="*/ 2462212 h 2514600"/>
                                    <a:gd name="GluePoint3X" fmla="*/ 846773 w 2517880"/>
                                    <a:gd name="GluePoint3Y" fmla="*/ 2486977 h 2514600"/>
                                    <a:gd name="GluePoint4X" fmla="*/ 818198 w 2517880"/>
                                    <a:gd name="GluePoint4Y" fmla="*/ 2482214 h 2514600"/>
                                    <a:gd name="GluePoint5X" fmla="*/ 786765 w 2517880"/>
                                    <a:gd name="GluePoint5Y" fmla="*/ 2468879 h 2514600"/>
                                    <a:gd name="GluePoint6X" fmla="*/ 741998 w 2517880"/>
                                    <a:gd name="GluePoint6Y" fmla="*/ 2445067 h 2514600"/>
                                    <a:gd name="GluePoint7X" fmla="*/ 628649 w 2517880"/>
                                    <a:gd name="GluePoint7Y" fmla="*/ 2345888 h 2514600"/>
                                    <a:gd name="GluePoint8X" fmla="*/ 639127 w 2517880"/>
                                    <a:gd name="GluePoint8Y" fmla="*/ 2351722 h 2514600"/>
                                    <a:gd name="GluePoint9X" fmla="*/ 675322 w 2517880"/>
                                    <a:gd name="GluePoint9Y" fmla="*/ 2374582 h 2514600"/>
                                    <a:gd name="GluePoint10X" fmla="*/ 698182 w 2517880"/>
                                    <a:gd name="GluePoint10Y" fmla="*/ 2394585 h 2514600"/>
                                    <a:gd name="GluePoint11X" fmla="*/ 644842 w 2517880"/>
                                    <a:gd name="GluePoint11Y" fmla="*/ 2363152 h 2514600"/>
                                    <a:gd name="GluePoint12X" fmla="*/ 626745 w 2517880"/>
                                    <a:gd name="GluePoint12Y" fmla="*/ 2347912 h 2514600"/>
                                    <a:gd name="GluePoint13X" fmla="*/ 628649 w 2517880"/>
                                    <a:gd name="GluePoint13Y" fmla="*/ 2345888 h 2514600"/>
                                    <a:gd name="GluePoint14X" fmla="*/ 541973 w 2517880"/>
                                    <a:gd name="GluePoint14Y" fmla="*/ 2310765 h 2514600"/>
                                    <a:gd name="GluePoint15X" fmla="*/ 575310 w 2517880"/>
                                    <a:gd name="GluePoint15Y" fmla="*/ 2334577 h 2514600"/>
                                    <a:gd name="GluePoint16X" fmla="*/ 609600 w 2517880"/>
                                    <a:gd name="GluePoint16Y" fmla="*/ 2356485 h 2514600"/>
                                    <a:gd name="GluePoint17X" fmla="*/ 632460 w 2517880"/>
                                    <a:gd name="GluePoint17Y" fmla="*/ 2374582 h 2514600"/>
                                    <a:gd name="GluePoint18X" fmla="*/ 605790 w 2517880"/>
                                    <a:gd name="GluePoint18Y" fmla="*/ 2363152 h 2514600"/>
                                    <a:gd name="GluePoint19X" fmla="*/ 615315 w 2517880"/>
                                    <a:gd name="GluePoint19Y" fmla="*/ 2376487 h 2514600"/>
                                    <a:gd name="GluePoint20X" fmla="*/ 584835 w 2517880"/>
                                    <a:gd name="GluePoint20Y" fmla="*/ 2357437 h 2514600"/>
                                    <a:gd name="GluePoint21X" fmla="*/ 569595 w 2517880"/>
                                    <a:gd name="GluePoint21Y" fmla="*/ 2347912 h 2514600"/>
                                    <a:gd name="GluePoint22X" fmla="*/ 554355 w 2517880"/>
                                    <a:gd name="GluePoint22Y" fmla="*/ 2338387 h 2514600"/>
                                    <a:gd name="GluePoint23X" fmla="*/ 261809 w 2517880"/>
                                    <a:gd name="GluePoint23Y" fmla="*/ 2061771 h 2514600"/>
                                    <a:gd name="GluePoint24X" fmla="*/ 277178 w 2517880"/>
                                    <a:gd name="GluePoint24Y" fmla="*/ 2083117 h 2514600"/>
                                    <a:gd name="GluePoint25X" fmla="*/ 264200 w 2517880"/>
                                    <a:gd name="GluePoint25Y" fmla="*/ 2066984 h 2514600"/>
                                    <a:gd name="GluePoint26X" fmla="*/ 218093 w 2517880"/>
                                    <a:gd name="GluePoint26Y" fmla="*/ 1904151 h 2514600"/>
                                    <a:gd name="GluePoint27X" fmla="*/ 233363 w 2517880"/>
                                    <a:gd name="GluePoint27Y" fmla="*/ 1927859 h 2514600"/>
                                    <a:gd name="GluePoint28X" fmla="*/ 259080 w 2517880"/>
                                    <a:gd name="GluePoint28Y" fmla="*/ 1972627 h 2514600"/>
                                    <a:gd name="GluePoint29X" fmla="*/ 279083 w 2517880"/>
                                    <a:gd name="GluePoint29Y" fmla="*/ 2008822 h 2514600"/>
                                    <a:gd name="GluePoint30X" fmla="*/ 260033 w 2517880"/>
                                    <a:gd name="GluePoint30Y" fmla="*/ 1985009 h 2514600"/>
                                    <a:gd name="GluePoint31X" fmla="*/ 241935 w 2517880"/>
                                    <a:gd name="GluePoint31Y" fmla="*/ 1958339 h 2514600"/>
                                    <a:gd name="GluePoint32X" fmla="*/ 225743 w 2517880"/>
                                    <a:gd name="GluePoint32Y" fmla="*/ 1931669 h 2514600"/>
                                    <a:gd name="GluePoint33X" fmla="*/ 216218 w 2517880"/>
                                    <a:gd name="GluePoint33Y" fmla="*/ 1906904 h 2514600"/>
                                    <a:gd name="GluePoint34X" fmla="*/ 218093 w 2517880"/>
                                    <a:gd name="GluePoint34Y" fmla="*/ 1904151 h 2514600"/>
                                    <a:gd name="GluePoint35X" fmla="*/ 151448 w 2517880"/>
                                    <a:gd name="GluePoint35Y" fmla="*/ 1838325 h 2514600"/>
                                    <a:gd name="GluePoint36X" fmla="*/ 181928 w 2517880"/>
                                    <a:gd name="GluePoint36Y" fmla="*/ 1897380 h 2514600"/>
                                    <a:gd name="GluePoint37X" fmla="*/ 219075 w 2517880"/>
                                    <a:gd name="GluePoint37Y" fmla="*/ 1965960 h 2514600"/>
                                    <a:gd name="GluePoint38X" fmla="*/ 236220 w 2517880"/>
                                    <a:gd name="GluePoint38Y" fmla="*/ 1997392 h 2514600"/>
                                    <a:gd name="GluePoint39X" fmla="*/ 250508 w 2517880"/>
                                    <a:gd name="GluePoint39Y" fmla="*/ 2024062 h 2514600"/>
                                    <a:gd name="GluePoint40X" fmla="*/ 260985 w 2517880"/>
                                    <a:gd name="GluePoint40Y" fmla="*/ 2053590 h 2514600"/>
                                    <a:gd name="GluePoint41X" fmla="*/ 261224 w 2517880"/>
                                    <a:gd name="GluePoint41Y" fmla="*/ 2060496 h 2514600"/>
                                    <a:gd name="GluePoint42X" fmla="*/ 261809 w 2517880"/>
                                    <a:gd name="GluePoint42Y" fmla="*/ 2061771 h 2514600"/>
                                    <a:gd name="GluePoint43X" fmla="*/ 260033 w 2517880"/>
                                    <a:gd name="GluePoint43Y" fmla="*/ 2059305 h 2514600"/>
                                    <a:gd name="GluePoint44X" fmla="*/ 240030 w 2517880"/>
                                    <a:gd name="GluePoint44Y" fmla="*/ 2027872 h 2514600"/>
                                    <a:gd name="GluePoint45X" fmla="*/ 196215 w 2517880"/>
                                    <a:gd name="GluePoint45Y" fmla="*/ 1954530 h 2514600"/>
                                    <a:gd name="GluePoint46X" fmla="*/ 177165 w 2517880"/>
                                    <a:gd name="GluePoint46Y" fmla="*/ 1917382 h 2514600"/>
                                    <a:gd name="GluePoint47X" fmla="*/ 162878 w 2517880"/>
                                    <a:gd name="GluePoint47Y" fmla="*/ 1884045 h 2514600"/>
                                    <a:gd name="GluePoint48X" fmla="*/ 151448 w 2517880"/>
                                    <a:gd name="GluePoint48Y" fmla="*/ 1838325 h 2514600"/>
                                    <a:gd name="GluePoint49X" fmla="*/ 13335 w 2517880"/>
                                    <a:gd name="GluePoint49Y" fmla="*/ 1144905 h 2514600"/>
                                    <a:gd name="GluePoint50X" fmla="*/ 9525 w 2517880"/>
                                    <a:gd name="GluePoint50Y" fmla="*/ 1261110 h 2514600"/>
                                    <a:gd name="GluePoint51X" fmla="*/ 13335 w 2517880"/>
                                    <a:gd name="GluePoint51Y" fmla="*/ 1291590 h 2514600"/>
                                    <a:gd name="GluePoint52X" fmla="*/ 18097 w 2517880"/>
                                    <a:gd name="GluePoint52Y" fmla="*/ 1313497 h 2514600"/>
                                    <a:gd name="GluePoint53X" fmla="*/ 40957 w 2517880"/>
                                    <a:gd name="GluePoint53Y" fmla="*/ 1471612 h 2514600"/>
                                    <a:gd name="GluePoint54X" fmla="*/ 34290 w 2517880"/>
                                    <a:gd name="GluePoint54Y" fmla="*/ 1474470 h 2514600"/>
                                    <a:gd name="GluePoint55X" fmla="*/ 34290 w 2517880"/>
                                    <a:gd name="GluePoint55Y" fmla="*/ 1510665 h 2514600"/>
                                    <a:gd name="GluePoint56X" fmla="*/ 52387 w 2517880"/>
                                    <a:gd name="GluePoint56Y" fmla="*/ 1622107 h 2514600"/>
                                    <a:gd name="GluePoint57X" fmla="*/ 126682 w 2517880"/>
                                    <a:gd name="GluePoint57Y" fmla="*/ 1823085 h 2514600"/>
                                    <a:gd name="GluePoint58X" fmla="*/ 95250 w 2517880"/>
                                    <a:gd name="GluePoint58Y" fmla="*/ 1786890 h 2514600"/>
                                    <a:gd name="GluePoint59X" fmla="*/ 72390 w 2517880"/>
                                    <a:gd name="GluePoint59Y" fmla="*/ 1711642 h 2514600"/>
                                    <a:gd name="GluePoint60X" fmla="*/ 60960 w 2517880"/>
                                    <a:gd name="GluePoint60Y" fmla="*/ 1672590 h 2514600"/>
                                    <a:gd name="GluePoint61X" fmla="*/ 50482 w 2517880"/>
                                    <a:gd name="GluePoint61Y" fmla="*/ 1632585 h 2514600"/>
                                    <a:gd name="GluePoint62X" fmla="*/ 44767 w 2517880"/>
                                    <a:gd name="GluePoint62Y" fmla="*/ 1612582 h 2514600"/>
                                    <a:gd name="GluePoint63X" fmla="*/ 40005 w 2517880"/>
                                    <a:gd name="GluePoint63Y" fmla="*/ 1592580 h 2514600"/>
                                    <a:gd name="GluePoint64X" fmla="*/ 29527 w 2517880"/>
                                    <a:gd name="GluePoint64Y" fmla="*/ 1551622 h 2514600"/>
                                    <a:gd name="GluePoint65X" fmla="*/ 20955 w 2517880"/>
                                    <a:gd name="GluePoint65Y" fmla="*/ 1509712 h 2514600"/>
                                    <a:gd name="GluePoint66X" fmla="*/ 17145 w 2517880"/>
                                    <a:gd name="GluePoint66Y" fmla="*/ 1488757 h 2514600"/>
                                    <a:gd name="GluePoint67X" fmla="*/ 14287 w 2517880"/>
                                    <a:gd name="GluePoint67Y" fmla="*/ 1467802 h 2514600"/>
                                    <a:gd name="GluePoint68X" fmla="*/ 7620 w 2517880"/>
                                    <a:gd name="GluePoint68Y" fmla="*/ 1425892 h 2514600"/>
                                    <a:gd name="GluePoint69X" fmla="*/ 3810 w 2517880"/>
                                    <a:gd name="GluePoint69Y" fmla="*/ 1383982 h 2514600"/>
                                    <a:gd name="GluePoint70X" fmla="*/ 1905 w 2517880"/>
                                    <a:gd name="GluePoint70Y" fmla="*/ 1363027 h 2514600"/>
                                    <a:gd name="GluePoint71X" fmla="*/ 952 w 2517880"/>
                                    <a:gd name="GluePoint71Y" fmla="*/ 1342072 h 2514600"/>
                                    <a:gd name="GluePoint72X" fmla="*/ 0 w 2517880"/>
                                    <a:gd name="GluePoint72Y" fmla="*/ 1301115 h 2514600"/>
                                    <a:gd name="GluePoint73X" fmla="*/ 952 w 2517880"/>
                                    <a:gd name="GluePoint73Y" fmla="*/ 1261110 h 2514600"/>
                                    <a:gd name="GluePoint74X" fmla="*/ 3810 w 2517880"/>
                                    <a:gd name="GluePoint74Y" fmla="*/ 1222057 h 2514600"/>
                                    <a:gd name="GluePoint75X" fmla="*/ 8572 w 2517880"/>
                                    <a:gd name="GluePoint75Y" fmla="*/ 1183957 h 2514600"/>
                                    <a:gd name="GluePoint76X" fmla="*/ 11430 w 2517880"/>
                                    <a:gd name="GluePoint76Y" fmla="*/ 1165860 h 2514600"/>
                                    <a:gd name="GluePoint77X" fmla="*/ 13335 w 2517880"/>
                                    <a:gd name="GluePoint77Y" fmla="*/ 1144905 h 2514600"/>
                                    <a:gd name="GluePoint78X" fmla="*/ 902970 w 2517880"/>
                                    <a:gd name="GluePoint78Y" fmla="*/ 67627 h 2514600"/>
                                    <a:gd name="GluePoint79X" fmla="*/ 878205 w 2517880"/>
                                    <a:gd name="GluePoint79Y" fmla="*/ 85724 h 2514600"/>
                                    <a:gd name="GluePoint80X" fmla="*/ 829627 w 2517880"/>
                                    <a:gd name="GluePoint80Y" fmla="*/ 102869 h 2514600"/>
                                    <a:gd name="GluePoint81X" fmla="*/ 780097 w 2517880"/>
                                    <a:gd name="GluePoint81Y" fmla="*/ 120967 h 2514600"/>
                                    <a:gd name="GluePoint82X" fmla="*/ 735330 w 2517880"/>
                                    <a:gd name="GluePoint82Y" fmla="*/ 130492 h 2514600"/>
                                    <a:gd name="GluePoint83X" fmla="*/ 721995 w 2517880"/>
                                    <a:gd name="GluePoint83Y" fmla="*/ 130492 h 2514600"/>
                                    <a:gd name="GluePoint84X" fmla="*/ 780097 w 2517880"/>
                                    <a:gd name="GluePoint84Y" fmla="*/ 105727 h 2514600"/>
                                    <a:gd name="GluePoint85X" fmla="*/ 818197 w 2517880"/>
                                    <a:gd name="GluePoint85Y" fmla="*/ 91439 h 2514600"/>
                                    <a:gd name="GluePoint86X" fmla="*/ 837247 w 2517880"/>
                                    <a:gd name="GluePoint86Y" fmla="*/ 84772 h 2514600"/>
                                    <a:gd name="GluePoint87X" fmla="*/ 855345 w 2517880"/>
                                    <a:gd name="GluePoint87Y" fmla="*/ 79057 h 2514600"/>
                                    <a:gd name="GluePoint88X" fmla="*/ 902970 w 2517880"/>
                                    <a:gd name="GluePoint88Y" fmla="*/ 67627 h 2514600"/>
                                    <a:gd name="GluePoint89X" fmla="*/ 1618298 w 2517880"/>
                                    <a:gd name="GluePoint89Y" fmla="*/ 56197 h 2514600"/>
                                    <a:gd name="GluePoint90X" fmla="*/ 1667828 w 2517880"/>
                                    <a:gd name="GluePoint90Y" fmla="*/ 66674 h 2514600"/>
                                    <a:gd name="GluePoint91X" fmla="*/ 1717358 w 2517880"/>
                                    <a:gd name="GluePoint91Y" fmla="*/ 80009 h 2514600"/>
                                    <a:gd name="GluePoint92X" fmla="*/ 1737360 w 2517880"/>
                                    <a:gd name="GluePoint92Y" fmla="*/ 92392 h 2514600"/>
                                    <a:gd name="GluePoint93X" fmla="*/ 1682115 w 2517880"/>
                                    <a:gd name="GluePoint93Y" fmla="*/ 77152 h 2514600"/>
                                    <a:gd name="GluePoint94X" fmla="*/ 1618298 w 2517880"/>
                                    <a:gd name="GluePoint94Y" fmla="*/ 56197 h 2514600"/>
                                    <a:gd name="GluePoint95X" fmla="*/ 1295400 w 2517880"/>
                                    <a:gd name="GluePoint95Y" fmla="*/ 31432 h 2514600"/>
                                    <a:gd name="GluePoint96X" fmla="*/ 1349692 w 2517880"/>
                                    <a:gd name="GluePoint96Y" fmla="*/ 33337 h 2514600"/>
                                    <a:gd name="GluePoint97X" fmla="*/ 1403985 w 2517880"/>
                                    <a:gd name="GluePoint97Y" fmla="*/ 37147 h 2514600"/>
                                    <a:gd name="GluePoint98X" fmla="*/ 1489710 w 2517880"/>
                                    <a:gd name="GluePoint98Y" fmla="*/ 46672 h 2514600"/>
                                    <a:gd name="GluePoint99X" fmla="*/ 1763077 w 2517880"/>
                                    <a:gd name="GluePoint99Y" fmla="*/ 123825 h 2514600"/>
                                    <a:gd name="GluePoint100X" fmla="*/ 1980247 w 2517880"/>
                                    <a:gd name="GluePoint100Y" fmla="*/ 243840 h 2514600"/>
                                    <a:gd name="GluePoint101X" fmla="*/ 2027872 w 2517880"/>
                                    <a:gd name="GluePoint101Y" fmla="*/ 275272 h 2514600"/>
                                    <a:gd name="GluePoint102X" fmla="*/ 2069782 w 2517880"/>
                                    <a:gd name="GluePoint102Y" fmla="*/ 302895 h 2514600"/>
                                    <a:gd name="GluePoint103X" fmla="*/ 2066925 w 2517880"/>
                                    <a:gd name="GluePoint103Y" fmla="*/ 291465 h 2514600"/>
                                    <a:gd name="GluePoint104X" fmla="*/ 2170747 w 2517880"/>
                                    <a:gd name="GluePoint104Y" fmla="*/ 393382 h 2514600"/>
                                    <a:gd name="GluePoint105X" fmla="*/ 2216467 w 2517880"/>
                                    <a:gd name="GluePoint105Y" fmla="*/ 442912 h 2514600"/>
                                    <a:gd name="GluePoint106X" fmla="*/ 2265045 w 2517880"/>
                                    <a:gd name="GluePoint106Y" fmla="*/ 487680 h 2514600"/>
                                    <a:gd name="GluePoint107X" fmla="*/ 2223135 w 2517880"/>
                                    <a:gd name="GluePoint107Y" fmla="*/ 435292 h 2514600"/>
                                    <a:gd name="GluePoint108X" fmla="*/ 2195512 w 2517880"/>
                                    <a:gd name="GluePoint108Y" fmla="*/ 402907 h 2514600"/>
                                    <a:gd name="GluePoint109X" fmla="*/ 2184082 w 2517880"/>
                                    <a:gd name="GluePoint109Y" fmla="*/ 389572 h 2514600"/>
                                    <a:gd name="GluePoint110X" fmla="*/ 2172652 w 2517880"/>
                                    <a:gd name="GluePoint110Y" fmla="*/ 376237 h 2514600"/>
                                    <a:gd name="GluePoint111X" fmla="*/ 2142172 w 2517880"/>
                                    <a:gd name="GluePoint111Y" fmla="*/ 343852 h 2514600"/>
                                    <a:gd name="GluePoint112X" fmla="*/ 2323148 w 2517880"/>
                                    <a:gd name="GluePoint112Y" fmla="*/ 529590 h 2514600"/>
                                    <a:gd name="GluePoint113X" fmla="*/ 2447925 w 2517880"/>
                                    <a:gd name="GluePoint113Y" fmla="*/ 744855 h 2514600"/>
                                    <a:gd name="GluePoint114X" fmla="*/ 2461260 w 2517880"/>
                                    <a:gd name="GluePoint114Y" fmla="*/ 751522 h 2514600"/>
                                    <a:gd name="GluePoint115X" fmla="*/ 2489835 w 2517880"/>
                                    <a:gd name="GluePoint115Y" fmla="*/ 850582 h 2514600"/>
                                    <a:gd name="GluePoint116X" fmla="*/ 2507932 w 2517880"/>
                                    <a:gd name="GluePoint116Y" fmla="*/ 943927 h 2514600"/>
                                    <a:gd name="GluePoint117X" fmla="*/ 2516505 w 2517880"/>
                                    <a:gd name="GluePoint117Y" fmla="*/ 1029652 h 2514600"/>
                                    <a:gd name="GluePoint118X" fmla="*/ 2517457 w 2517880"/>
                                    <a:gd name="GluePoint118Y" fmla="*/ 1068705 h 2514600"/>
                                    <a:gd name="GluePoint119X" fmla="*/ 2517457 w 2517880"/>
                                    <a:gd name="GluePoint119Y" fmla="*/ 1105852 h 2514600"/>
                                    <a:gd name="GluePoint120X" fmla="*/ 2512695 w 2517880"/>
                                    <a:gd name="GluePoint120Y" fmla="*/ 1171575 h 2514600"/>
                                    <a:gd name="GluePoint121X" fmla="*/ 2504123 w 2517880"/>
                                    <a:gd name="GluePoint121Y" fmla="*/ 1224915 h 2514600"/>
                                    <a:gd name="GluePoint122X" fmla="*/ 2495340 w 2517880"/>
                                    <a:gd name="GluePoint122Y" fmla="*/ 1253522 h 2514600"/>
                                    <a:gd name="GluePoint123X" fmla="*/ 2497455 w 2517880"/>
                                    <a:gd name="GluePoint123Y" fmla="*/ 1295400 h 2514600"/>
                                    <a:gd name="GluePoint124X" fmla="*/ 2053779 w 2517880"/>
                                    <a:gd name="GluePoint124Y" fmla="*/ 2236194 h 2514600"/>
                                    <a:gd name="GluePoint125X" fmla="*/ 2050729 w 2517880"/>
                                    <a:gd name="GluePoint125Y" fmla="*/ 2238475 h 2514600"/>
                                    <a:gd name="GluePoint126X" fmla="*/ 2048828 w 2517880"/>
                                    <a:gd name="GluePoint126Y" fmla="*/ 2240280 h 2514600"/>
                                    <a:gd name="GluePoint127X" fmla="*/ 1835468 w 2517880"/>
                                    <a:gd name="GluePoint127Y" fmla="*/ 2390775 h 2514600"/>
                                    <a:gd name="GluePoint128X" fmla="*/ 1784152 w 2517880"/>
                                    <a:gd name="GluePoint128Y" fmla="*/ 2405658 h 2514600"/>
                                    <a:gd name="GluePoint129X" fmla="*/ 1774926 w 2517880"/>
                                    <a:gd name="GluePoint129Y" fmla="*/ 2408142 h 2514600"/>
                                    <a:gd name="GluePoint130X" fmla="*/ 1752823 w 2517880"/>
                                    <a:gd name="GluePoint130Y" fmla="*/ 2418789 h 2514600"/>
                                    <a:gd name="GluePoint131X" fmla="*/ 1278255 w 2517880"/>
                                    <a:gd name="GluePoint131Y" fmla="*/ 2514600 h 2514600"/>
                                    <a:gd name="GluePoint132X" fmla="*/ 915702 w 2517880"/>
                                    <a:gd name="GluePoint132Y" fmla="*/ 2459787 h 2514600"/>
                                    <a:gd name="GluePoint133X" fmla="*/ 831186 w 2517880"/>
                                    <a:gd name="GluePoint133Y" fmla="*/ 2428854 h 2514600"/>
                                    <a:gd name="GluePoint134X" fmla="*/ 821055 w 2517880"/>
                                    <a:gd name="GluePoint134Y" fmla="*/ 2426017 h 2514600"/>
                                    <a:gd name="GluePoint135X" fmla="*/ 787718 w 2517880"/>
                                    <a:gd name="GluePoint135Y" fmla="*/ 2413635 h 2514600"/>
                                    <a:gd name="GluePoint136X" fmla="*/ 647700 w 2517880"/>
                                    <a:gd name="GluePoint136Y" fmla="*/ 2347912 h 2514600"/>
                                    <a:gd name="GluePoint137X" fmla="*/ 603885 w 2517880"/>
                                    <a:gd name="GluePoint137Y" fmla="*/ 2315527 h 2514600"/>
                                    <a:gd name="GluePoint138X" fmla="*/ 552450 w 2517880"/>
                                    <a:gd name="GluePoint138Y" fmla="*/ 2278380 h 2514600"/>
                                    <a:gd name="GluePoint139X" fmla="*/ 499110 w 2517880"/>
                                    <a:gd name="GluePoint139Y" fmla="*/ 2237422 h 2514600"/>
                                    <a:gd name="GluePoint140X" fmla="*/ 451485 w 2517880"/>
                                    <a:gd name="GluePoint140Y" fmla="*/ 2196465 h 2514600"/>
                                    <a:gd name="GluePoint141X" fmla="*/ 411480 w 2517880"/>
                                    <a:gd name="GluePoint141Y" fmla="*/ 2171700 h 2514600"/>
                                    <a:gd name="GluePoint142X" fmla="*/ 461963 w 2517880"/>
                                    <a:gd name="GluePoint142Y" fmla="*/ 2219325 h 2514600"/>
                                    <a:gd name="GluePoint143X" fmla="*/ 514350 w 2517880"/>
                                    <a:gd name="GluePoint143Y" fmla="*/ 2266950 h 2514600"/>
                                    <a:gd name="GluePoint144X" fmla="*/ 485775 w 2517880"/>
                                    <a:gd name="GluePoint144Y" fmla="*/ 2251710 h 2514600"/>
                                    <a:gd name="GluePoint145X" fmla="*/ 445770 w 2517880"/>
                                    <a:gd name="GluePoint145Y" fmla="*/ 2215515 h 2514600"/>
                                    <a:gd name="GluePoint146X" fmla="*/ 401003 w 2517880"/>
                                    <a:gd name="GluePoint146Y" fmla="*/ 2167890 h 2514600"/>
                                    <a:gd name="GluePoint147X" fmla="*/ 378143 w 2517880"/>
                                    <a:gd name="GluePoint147Y" fmla="*/ 2142172 h 2514600"/>
                                    <a:gd name="GluePoint148X" fmla="*/ 355283 w 2517880"/>
                                    <a:gd name="GluePoint148Y" fmla="*/ 2116455 h 2514600"/>
                                    <a:gd name="GluePoint149X" fmla="*/ 392430 w 2517880"/>
                                    <a:gd name="GluePoint149Y" fmla="*/ 2145030 h 2514600"/>
                                    <a:gd name="GluePoint150X" fmla="*/ 319326 w 2517880"/>
                                    <a:gd name="GluePoint150Y" fmla="*/ 2055971 h 2514600"/>
                                    <a:gd name="GluePoint151X" fmla="*/ 282887 w 2517880"/>
                                    <a:gd name="GluePoint151Y" fmla="*/ 1997944 h 2514600"/>
                                    <a:gd name="GluePoint152X" fmla="*/ 267275 w 2517880"/>
                                    <a:gd name="GluePoint152Y" fmla="*/ 1977066 h 2514600"/>
                                    <a:gd name="GluePoint153X" fmla="*/ 206206 w 2517880"/>
                                    <a:gd name="GluePoint153Y" fmla="*/ 1876543 h 2514600"/>
                                    <a:gd name="GluePoint154X" fmla="*/ 160874 w 2517880"/>
                                    <a:gd name="GluePoint154Y" fmla="*/ 1782439 h 2514600"/>
                                    <a:gd name="GluePoint155X" fmla="*/ 188595 w 2517880"/>
                                    <a:gd name="GluePoint155Y" fmla="*/ 1867852 h 2514600"/>
                                    <a:gd name="GluePoint156X" fmla="*/ 94298 w 2517880"/>
                                    <a:gd name="GluePoint156Y" fmla="*/ 1623060 h 2514600"/>
                                    <a:gd name="GluePoint157X" fmla="*/ 48578 w 2517880"/>
                                    <a:gd name="GluePoint157Y" fmla="*/ 1397317 h 2514600"/>
                                    <a:gd name="GluePoint158X" fmla="*/ 57150 w 2517880"/>
                                    <a:gd name="GluePoint158Y" fmla="*/ 1489710 h 2514600"/>
                                    <a:gd name="GluePoint159X" fmla="*/ 65723 w 2517880"/>
                                    <a:gd name="GluePoint159Y" fmla="*/ 1538287 h 2514600"/>
                                    <a:gd name="GluePoint160X" fmla="*/ 76200 w 2517880"/>
                                    <a:gd name="GluePoint160Y" fmla="*/ 1584007 h 2514600"/>
                                    <a:gd name="GluePoint161X" fmla="*/ 93345 w 2517880"/>
                                    <a:gd name="GluePoint161Y" fmla="*/ 1687830 h 2514600"/>
                                    <a:gd name="GluePoint162X" fmla="*/ 80010 w 2517880"/>
                                    <a:gd name="GluePoint162Y" fmla="*/ 1665922 h 2514600"/>
                                    <a:gd name="GluePoint163X" fmla="*/ 62865 w 2517880"/>
                                    <a:gd name="GluePoint163Y" fmla="*/ 1614487 h 2514600"/>
                                    <a:gd name="GluePoint164X" fmla="*/ 48578 w 2517880"/>
                                    <a:gd name="GluePoint164Y" fmla="*/ 1551622 h 2514600"/>
                                    <a:gd name="GluePoint165X" fmla="*/ 45720 w 2517880"/>
                                    <a:gd name="GluePoint165Y" fmla="*/ 1489710 h 2514600"/>
                                    <a:gd name="GluePoint166X" fmla="*/ 35243 w 2517880"/>
                                    <a:gd name="GluePoint166Y" fmla="*/ 1299210 h 2514600"/>
                                    <a:gd name="GluePoint167X" fmla="*/ 35243 w 2517880"/>
                                    <a:gd name="GluePoint167Y" fmla="*/ 1254442 h 2514600"/>
                                    <a:gd name="GluePoint168X" fmla="*/ 35243 w 2517880"/>
                                    <a:gd name="GluePoint168Y" fmla="*/ 1232535 h 2514600"/>
                                    <a:gd name="GluePoint169X" fmla="*/ 36195 w 2517880"/>
                                    <a:gd name="GluePoint169Y" fmla="*/ 1210627 h 2514600"/>
                                    <a:gd name="GluePoint170X" fmla="*/ 38100 w 2517880"/>
                                    <a:gd name="GluePoint170Y" fmla="*/ 1166812 h 2514600"/>
                                    <a:gd name="GluePoint171X" fmla="*/ 41910 w 2517880"/>
                                    <a:gd name="GluePoint171Y" fmla="*/ 1123950 h 2514600"/>
                                    <a:gd name="GluePoint172X" fmla="*/ 43815 w 2517880"/>
                                    <a:gd name="GluePoint172Y" fmla="*/ 1102995 h 2514600"/>
                                    <a:gd name="GluePoint173X" fmla="*/ 46673 w 2517880"/>
                                    <a:gd name="GluePoint173Y" fmla="*/ 1082040 h 2514600"/>
                                    <a:gd name="GluePoint174X" fmla="*/ 53340 w 2517880"/>
                                    <a:gd name="GluePoint174Y" fmla="*/ 1040130 h 2514600"/>
                                    <a:gd name="GluePoint175X" fmla="*/ 72390 w 2517880"/>
                                    <a:gd name="GluePoint175Y" fmla="*/ 957262 h 2514600"/>
                                    <a:gd name="GluePoint176X" fmla="*/ 140018 w 2517880"/>
                                    <a:gd name="GluePoint176Y" fmla="*/ 799147 h 2514600"/>
                                    <a:gd name="GluePoint177X" fmla="*/ 173355 w 2517880"/>
                                    <a:gd name="GluePoint177Y" fmla="*/ 780574 h 2514600"/>
                                    <a:gd name="GluePoint178X" fmla="*/ 175420 w 2517880"/>
                                    <a:gd name="GluePoint178Y" fmla="*/ 778164 h 2514600"/>
                                    <a:gd name="GluePoint179X" fmla="*/ 206206 w 2517880"/>
                                    <a:gd name="GluePoint179Y" fmla="*/ 714257 h 2514600"/>
                                    <a:gd name="GluePoint180X" fmla="*/ 258734 w 2517880"/>
                                    <a:gd name="GluePoint180Y" fmla="*/ 634160 h 2514600"/>
                                    <a:gd name="GluePoint181X" fmla="*/ 251460 w 2517880"/>
                                    <a:gd name="GluePoint181Y" fmla="*/ 641985 h 2514600"/>
                                    <a:gd name="GluePoint182X" fmla="*/ 231457 w 2517880"/>
                                    <a:gd name="GluePoint182Y" fmla="*/ 658177 h 2514600"/>
                                    <a:gd name="GluePoint183X" fmla="*/ 262890 w 2517880"/>
                                    <a:gd name="GluePoint183Y" fmla="*/ 597217 h 2514600"/>
                                    <a:gd name="GluePoint184X" fmla="*/ 213360 w 2517880"/>
                                    <a:gd name="GluePoint184Y" fmla="*/ 670560 h 2514600"/>
                                    <a:gd name="GluePoint185X" fmla="*/ 187642 w 2517880"/>
                                    <a:gd name="GluePoint185Y" fmla="*/ 706755 h 2514600"/>
                                    <a:gd name="GluePoint186X" fmla="*/ 210502 w 2517880"/>
                                    <a:gd name="GluePoint186Y" fmla="*/ 647700 h 2514600"/>
                                    <a:gd name="GluePoint187X" fmla="*/ 240030 w 2517880"/>
                                    <a:gd name="GluePoint187Y" fmla="*/ 597217 h 2514600"/>
                                    <a:gd name="GluePoint188X" fmla="*/ 274320 w 2517880"/>
                                    <a:gd name="GluePoint188Y" fmla="*/ 546735 h 2514600"/>
                                    <a:gd name="GluePoint189X" fmla="*/ 321945 w 2517880"/>
                                    <a:gd name="GluePoint189Y" fmla="*/ 480060 h 2514600"/>
                                    <a:gd name="GluePoint190X" fmla="*/ 316230 w 2517880"/>
                                    <a:gd name="GluePoint190Y" fmla="*/ 480060 h 2514600"/>
                                    <a:gd name="GluePoint191X" fmla="*/ 301942 w 2517880"/>
                                    <a:gd name="GluePoint191Y" fmla="*/ 491490 h 2514600"/>
                                    <a:gd name="GluePoint192X" fmla="*/ 280035 w 2517880"/>
                                    <a:gd name="GluePoint192Y" fmla="*/ 513397 h 2514600"/>
                                    <a:gd name="GluePoint193X" fmla="*/ 172402 w 2517880"/>
                                    <a:gd name="GluePoint193Y" fmla="*/ 670560 h 2514600"/>
                                    <a:gd name="GluePoint194X" fmla="*/ 151447 w 2517880"/>
                                    <a:gd name="GluePoint194Y" fmla="*/ 712470 h 2514600"/>
                                    <a:gd name="GluePoint195X" fmla="*/ 132397 w 2517880"/>
                                    <a:gd name="GluePoint195Y" fmla="*/ 751522 h 2514600"/>
                                    <a:gd name="GluePoint196X" fmla="*/ 100012 w 2517880"/>
                                    <a:gd name="GluePoint196Y" fmla="*/ 814387 h 2514600"/>
                                    <a:gd name="GluePoint197X" fmla="*/ 92392 w 2517880"/>
                                    <a:gd name="GluePoint197Y" fmla="*/ 801052 h 2514600"/>
                                    <a:gd name="GluePoint198X" fmla="*/ 103822 w 2517880"/>
                                    <a:gd name="GluePoint198Y" fmla="*/ 765810 h 2514600"/>
                                    <a:gd name="GluePoint199X" fmla="*/ 123825 w 2517880"/>
                                    <a:gd name="GluePoint199Y" fmla="*/ 719137 h 2514600"/>
                                    <a:gd name="GluePoint200X" fmla="*/ 180975 w 2517880"/>
                                    <a:gd name="GluePoint200Y" fmla="*/ 612457 h 2514600"/>
                                    <a:gd name="GluePoint201X" fmla="*/ 213360 w 2517880"/>
                                    <a:gd name="GluePoint201Y" fmla="*/ 563880 h 2514600"/>
                                    <a:gd name="GluePoint202X" fmla="*/ 241935 w 2517880"/>
                                    <a:gd name="GluePoint202Y" fmla="*/ 523875 h 2514600"/>
                                    <a:gd name="GluePoint203X" fmla="*/ 273367 w 2517880"/>
                                    <a:gd name="GluePoint203Y" fmla="*/ 483870 h 2514600"/>
                                    <a:gd name="GluePoint204X" fmla="*/ 293370 w 2517880"/>
                                    <a:gd name="GluePoint204Y" fmla="*/ 461010 h 2514600"/>
                                    <a:gd name="GluePoint205X" fmla="*/ 313372 w 2517880"/>
                                    <a:gd name="GluePoint205Y" fmla="*/ 439102 h 2514600"/>
                                    <a:gd name="GluePoint206X" fmla="*/ 347662 w 2517880"/>
                                    <a:gd name="GluePoint206Y" fmla="*/ 406717 h 2514600"/>
                                    <a:gd name="GluePoint207X" fmla="*/ 360045 w 2517880"/>
                                    <a:gd name="GluePoint207Y" fmla="*/ 401955 h 2514600"/>
                                    <a:gd name="GluePoint208X" fmla="*/ 500062 w 2517880"/>
                                    <a:gd name="GluePoint208Y" fmla="*/ 269557 h 2514600"/>
                                    <a:gd name="GluePoint209X" fmla="*/ 537210 w 2517880"/>
                                    <a:gd name="GluePoint209Y" fmla="*/ 244792 h 2514600"/>
                                    <a:gd name="GluePoint210X" fmla="*/ 575310 w 2517880"/>
                                    <a:gd name="GluePoint210Y" fmla="*/ 221932 h 2514600"/>
                                    <a:gd name="GluePoint211X" fmla="*/ 613410 w 2517880"/>
                                    <a:gd name="GluePoint211Y" fmla="*/ 200977 h 2514600"/>
                                    <a:gd name="GluePoint212X" fmla="*/ 652462 w 2517880"/>
                                    <a:gd name="GluePoint212Y" fmla="*/ 181927 h 2514600"/>
                                    <a:gd name="GluePoint213X" fmla="*/ 671512 w 2517880"/>
                                    <a:gd name="GluePoint213Y" fmla="*/ 172402 h 2514600"/>
                                    <a:gd name="GluePoint214X" fmla="*/ 691515 w 2517880"/>
                                    <a:gd name="GluePoint214Y" fmla="*/ 163830 h 2514600"/>
                                    <a:gd name="GluePoint215X" fmla="*/ 730567 w 2517880"/>
                                    <a:gd name="GluePoint215Y" fmla="*/ 147637 h 2514600"/>
                                    <a:gd name="GluePoint216X" fmla="*/ 810577 w 2517880"/>
                                    <a:gd name="GluePoint216Y" fmla="*/ 118110 h 2514600"/>
                                    <a:gd name="GluePoint217X" fmla="*/ 979170 w 2517880"/>
                                    <a:gd name="GluePoint217Y" fmla="*/ 60960 h 2514600"/>
                                    <a:gd name="GluePoint218X" fmla="*/ 1031557 w 2517880"/>
                                    <a:gd name="GluePoint218Y" fmla="*/ 54292 h 2514600"/>
                                    <a:gd name="GluePoint219X" fmla="*/ 1074420 w 2517880"/>
                                    <a:gd name="GluePoint219Y" fmla="*/ 52387 h 2514600"/>
                                    <a:gd name="GluePoint220X" fmla="*/ 1122045 w 2517880"/>
                                    <a:gd name="GluePoint220Y" fmla="*/ 50482 h 2514600"/>
                                    <a:gd name="GluePoint221X" fmla="*/ 1189672 w 2517880"/>
                                    <a:gd name="GluePoint221Y" fmla="*/ 45720 h 2514600"/>
                                    <a:gd name="GluePoint222X" fmla="*/ 1208722 w 2517880"/>
                                    <a:gd name="GluePoint222Y" fmla="*/ 35242 h 2514600"/>
                                    <a:gd name="GluePoint223X" fmla="*/ 1246822 w 2517880"/>
                                    <a:gd name="GluePoint223Y" fmla="*/ 32385 h 2514600"/>
                                    <a:gd name="GluePoint224X" fmla="*/ 1295400 w 2517880"/>
                                    <a:gd name="GluePoint224Y" fmla="*/ 31432 h 2514600"/>
                                    <a:gd name="GluePoint225X" fmla="*/ 1276350 w 2517880"/>
                                    <a:gd name="GluePoint225Y" fmla="*/ 0 h 2514600"/>
                                    <a:gd name="GluePoint226X" fmla="*/ 1536383 w 2517880"/>
                                    <a:gd name="GluePoint226Y" fmla="*/ 31432 h 2514600"/>
                                    <a:gd name="GluePoint227X" fmla="*/ 1465898 w 2517880"/>
                                    <a:gd name="GluePoint227Y" fmla="*/ 27622 h 2514600"/>
                                    <a:gd name="GluePoint228X" fmla="*/ 1380173 w 2517880"/>
                                    <a:gd name="GluePoint228Y" fmla="*/ 19050 h 2514600"/>
                                    <a:gd name="GluePoint229X" fmla="*/ 1336358 w 2517880"/>
                                    <a:gd name="GluePoint229Y" fmla="*/ 18097 h 2514600"/>
                                    <a:gd name="GluePoint230X" fmla="*/ 1292543 w 2517880"/>
                                    <a:gd name="GluePoint230Y" fmla="*/ 19050 h 2514600"/>
                                    <a:gd name="GluePoint231X" fmla="*/ 1248728 w 2517880"/>
                                    <a:gd name="GluePoint231Y" fmla="*/ 20955 h 2514600"/>
                                    <a:gd name="GluePoint232X" fmla="*/ 1204913 w 2517880"/>
                                    <a:gd name="GluePoint232Y" fmla="*/ 23812 h 2514600"/>
                                    <a:gd name="GluePoint233X" fmla="*/ 1119188 w 2517880"/>
                                    <a:gd name="GluePoint233Y" fmla="*/ 32385 h 2514600"/>
                                    <a:gd name="GluePoint234X" fmla="*/ 1086803 w 2517880"/>
                                    <a:gd name="GluePoint234Y" fmla="*/ 33337 h 2514600"/>
                                    <a:gd name="GluePoint235X" fmla="*/ 1057275 w 2517880"/>
                                    <a:gd name="GluePoint235Y" fmla="*/ 36195 h 2514600"/>
                                    <a:gd name="GluePoint236X" fmla="*/ 1009650 w 2517880"/>
                                    <a:gd name="GluePoint236Y" fmla="*/ 42862 h 2514600"/>
                                    <a:gd name="GluePoint237X" fmla="*/ 997268 w 2517880"/>
                                    <a:gd name="GluePoint237Y" fmla="*/ 35242 h 2514600"/>
                                    <a:gd name="GluePoint238X" fmla="*/ 1276350 w 2517880"/>
                                    <a:gd name="GluePoint238Y" fmla="*/ 0 h 2514600"/>
                                  </a:gdLst>
                                  <a:ahLst/>
                                  <a:cxnLst>
                                    <a:cxn ang="0">
                                      <a:pos x="GluePoint1X" y="GluePoint1Y"/>
                                    </a:cxn>
                                    <a:cxn ang="0">
                                      <a:pos x="GluePoint2X" y="GluePoint2Y"/>
                                    </a:cxn>
                                    <a:cxn ang="0">
                                      <a:pos x="GluePoint3X" y="GluePoint3Y"/>
                                    </a:cxn>
                                    <a:cxn ang="0">
                                      <a:pos x="GluePoint4X" y="GluePoint4Y"/>
                                    </a:cxn>
                                    <a:cxn ang="0">
                                      <a:pos x="GluePoint5X" y="GluePoint5Y"/>
                                    </a:cxn>
                                    <a:cxn ang="0">
                                      <a:pos x="GluePoint6X" y="GluePoint6Y"/>
                                    </a:cxn>
                                    <a:cxn ang="0">
                                      <a:pos x="GluePoint7X" y="GluePoint7Y"/>
                                    </a:cxn>
                                    <a:cxn ang="0">
                                      <a:pos x="GluePoint8X" y="GluePoint8Y"/>
                                    </a:cxn>
                                    <a:cxn ang="0">
                                      <a:pos x="GluePoint9X" y="GluePoint9Y"/>
                                    </a:cxn>
                                    <a:cxn ang="0">
                                      <a:pos x="GluePoint10X" y="GluePoint10Y"/>
                                    </a:cxn>
                                    <a:cxn ang="0">
                                      <a:pos x="GluePoint11X" y="GluePoint11Y"/>
                                    </a:cxn>
                                    <a:cxn ang="0">
                                      <a:pos x="GluePoint12X" y="GluePoint12Y"/>
                                    </a:cxn>
                                    <a:cxn ang="0">
                                      <a:pos x="GluePoint13X" y="GluePoint13Y"/>
                                    </a:cxn>
                                    <a:cxn ang="0">
                                      <a:pos x="GluePoint14X" y="GluePoint14Y"/>
                                    </a:cxn>
                                    <a:cxn ang="0">
                                      <a:pos x="GluePoint15X" y="GluePoint15Y"/>
                                    </a:cxn>
                                    <a:cxn ang="0">
                                      <a:pos x="GluePoint16X" y="GluePoint16Y"/>
                                    </a:cxn>
                                    <a:cxn ang="0">
                                      <a:pos x="GluePoint17X" y="GluePoint17Y"/>
                                    </a:cxn>
                                    <a:cxn ang="0">
                                      <a:pos x="GluePoint18X" y="GluePoint18Y"/>
                                    </a:cxn>
                                    <a:cxn ang="0">
                                      <a:pos x="GluePoint19X" y="GluePoint19Y"/>
                                    </a:cxn>
                                    <a:cxn ang="0">
                                      <a:pos x="GluePoint20X" y="GluePoint20Y"/>
                                    </a:cxn>
                                    <a:cxn ang="0">
                                      <a:pos x="GluePoint21X" y="GluePoint21Y"/>
                                    </a:cxn>
                                    <a:cxn ang="0">
                                      <a:pos x="GluePoint22X" y="GluePoint22Y"/>
                                    </a:cxn>
                                    <a:cxn ang="0">
                                      <a:pos x="GluePoint23X" y="GluePoint23Y"/>
                                    </a:cxn>
                                    <a:cxn ang="0">
                                      <a:pos x="GluePoint24X" y="GluePoint24Y"/>
                                    </a:cxn>
                                    <a:cxn ang="0">
                                      <a:pos x="GluePoint25X" y="GluePoint25Y"/>
                                    </a:cxn>
                                    <a:cxn ang="0">
                                      <a:pos x="GluePoint26X" y="GluePoint26Y"/>
                                    </a:cxn>
                                    <a:cxn ang="0">
                                      <a:pos x="GluePoint27X" y="GluePoint27Y"/>
                                    </a:cxn>
                                    <a:cxn ang="0">
                                      <a:pos x="GluePoint28X" y="GluePoint28Y"/>
                                    </a:cxn>
                                    <a:cxn ang="0">
                                      <a:pos x="GluePoint29X" y="GluePoint29Y"/>
                                    </a:cxn>
                                    <a:cxn ang="0">
                                      <a:pos x="GluePoint30X" y="GluePoint30Y"/>
                                    </a:cxn>
                                    <a:cxn ang="0">
                                      <a:pos x="GluePoint31X" y="GluePoint31Y"/>
                                    </a:cxn>
                                    <a:cxn ang="0">
                                      <a:pos x="GluePoint32X" y="GluePoint32Y"/>
                                    </a:cxn>
                                    <a:cxn ang="0">
                                      <a:pos x="GluePoint33X" y="GluePoint33Y"/>
                                    </a:cxn>
                                    <a:cxn ang="0">
                                      <a:pos x="GluePoint34X" y="GluePoint34Y"/>
                                    </a:cxn>
                                    <a:cxn ang="0">
                                      <a:pos x="GluePoint35X" y="GluePoint35Y"/>
                                    </a:cxn>
                                    <a:cxn ang="0">
                                      <a:pos x="GluePoint36X" y="GluePoint36Y"/>
                                    </a:cxn>
                                    <a:cxn ang="0">
                                      <a:pos x="GluePoint37X" y="GluePoint37Y"/>
                                    </a:cxn>
                                    <a:cxn ang="0">
                                      <a:pos x="GluePoint38X" y="GluePoint38Y"/>
                                    </a:cxn>
                                    <a:cxn ang="0">
                                      <a:pos x="GluePoint39X" y="GluePoint39Y"/>
                                    </a:cxn>
                                    <a:cxn ang="0">
                                      <a:pos x="GluePoint40X" y="GluePoint40Y"/>
                                    </a:cxn>
                                    <a:cxn ang="0">
                                      <a:pos x="GluePoint41X" y="GluePoint41Y"/>
                                    </a:cxn>
                                    <a:cxn ang="0">
                                      <a:pos x="GluePoint42X" y="GluePoint42Y"/>
                                    </a:cxn>
                                    <a:cxn ang="0">
                                      <a:pos x="GluePoint43X" y="GluePoint43Y"/>
                                    </a:cxn>
                                    <a:cxn ang="0">
                                      <a:pos x="GluePoint44X" y="GluePoint44Y"/>
                                    </a:cxn>
                                    <a:cxn ang="0">
                                      <a:pos x="GluePoint45X" y="GluePoint45Y"/>
                                    </a:cxn>
                                    <a:cxn ang="0">
                                      <a:pos x="GluePoint46X" y="GluePoint46Y"/>
                                    </a:cxn>
                                    <a:cxn ang="0">
                                      <a:pos x="GluePoint47X" y="GluePoint47Y"/>
                                    </a:cxn>
                                    <a:cxn ang="0">
                                      <a:pos x="GluePoint48X" y="GluePoint48Y"/>
                                    </a:cxn>
                                    <a:cxn ang="0">
                                      <a:pos x="GluePoint49X" y="GluePoint49Y"/>
                                    </a:cxn>
                                    <a:cxn ang="0">
                                      <a:pos x="GluePoint50X" y="GluePoint50Y"/>
                                    </a:cxn>
                                    <a:cxn ang="0">
                                      <a:pos x="GluePoint51X" y="GluePoint51Y"/>
                                    </a:cxn>
                                    <a:cxn ang="0">
                                      <a:pos x="GluePoint52X" y="GluePoint52Y"/>
                                    </a:cxn>
                                    <a:cxn ang="0">
                                      <a:pos x="GluePoint53X" y="GluePoint53Y"/>
                                    </a:cxn>
                                    <a:cxn ang="0">
                                      <a:pos x="GluePoint54X" y="GluePoint54Y"/>
                                    </a:cxn>
                                    <a:cxn ang="0">
                                      <a:pos x="GluePoint55X" y="GluePoint55Y"/>
                                    </a:cxn>
                                    <a:cxn ang="0">
                                      <a:pos x="GluePoint56X" y="GluePoint56Y"/>
                                    </a:cxn>
                                    <a:cxn ang="0">
                                      <a:pos x="GluePoint57X" y="GluePoint57Y"/>
                                    </a:cxn>
                                    <a:cxn ang="0">
                                      <a:pos x="GluePoint58X" y="GluePoint58Y"/>
                                    </a:cxn>
                                    <a:cxn ang="0">
                                      <a:pos x="GluePoint59X" y="GluePoint59Y"/>
                                    </a:cxn>
                                    <a:cxn ang="0">
                                      <a:pos x="GluePoint60X" y="GluePoint60Y"/>
                                    </a:cxn>
                                    <a:cxn ang="0">
                                      <a:pos x="GluePoint61X" y="GluePoint61Y"/>
                                    </a:cxn>
                                    <a:cxn ang="0">
                                      <a:pos x="GluePoint62X" y="GluePoint62Y"/>
                                    </a:cxn>
                                    <a:cxn ang="0">
                                      <a:pos x="GluePoint63X" y="GluePoint63Y"/>
                                    </a:cxn>
                                    <a:cxn ang="0">
                                      <a:pos x="GluePoint64X" y="GluePoint64Y"/>
                                    </a:cxn>
                                    <a:cxn ang="0">
                                      <a:pos x="GluePoint65X" y="GluePoint65Y"/>
                                    </a:cxn>
                                    <a:cxn ang="0">
                                      <a:pos x="GluePoint66X" y="GluePoint66Y"/>
                                    </a:cxn>
                                    <a:cxn ang="0">
                                      <a:pos x="GluePoint67X" y="GluePoint67Y"/>
                                    </a:cxn>
                                    <a:cxn ang="0">
                                      <a:pos x="GluePoint68X" y="GluePoint68Y"/>
                                    </a:cxn>
                                    <a:cxn ang="0">
                                      <a:pos x="GluePoint69X" y="GluePoint69Y"/>
                                    </a:cxn>
                                    <a:cxn ang="0">
                                      <a:pos x="GluePoint70X" y="GluePoint70Y"/>
                                    </a:cxn>
                                    <a:cxn ang="0">
                                      <a:pos x="GluePoint71X" y="GluePoint71Y"/>
                                    </a:cxn>
                                    <a:cxn ang="0">
                                      <a:pos x="GluePoint72X" y="GluePoint72Y"/>
                                    </a:cxn>
                                    <a:cxn ang="0">
                                      <a:pos x="GluePoint73X" y="GluePoint73Y"/>
                                    </a:cxn>
                                    <a:cxn ang="0">
                                      <a:pos x="GluePoint74X" y="GluePoint74Y"/>
                                    </a:cxn>
                                    <a:cxn ang="0">
                                      <a:pos x="GluePoint75X" y="GluePoint75Y"/>
                                    </a:cxn>
                                    <a:cxn ang="0">
                                      <a:pos x="GluePoint76X" y="GluePoint76Y"/>
                                    </a:cxn>
                                    <a:cxn ang="0">
                                      <a:pos x="GluePoint77X" y="GluePoint77Y"/>
                                    </a:cxn>
                                    <a:cxn ang="0">
                                      <a:pos x="GluePoint78X" y="GluePoint78Y"/>
                                    </a:cxn>
                                    <a:cxn ang="0">
                                      <a:pos x="GluePoint79X" y="GluePoint79Y"/>
                                    </a:cxn>
                                    <a:cxn ang="0">
                                      <a:pos x="GluePoint80X" y="GluePoint80Y"/>
                                    </a:cxn>
                                    <a:cxn ang="0">
                                      <a:pos x="GluePoint81X" y="GluePoint81Y"/>
                                    </a:cxn>
                                    <a:cxn ang="0">
                                      <a:pos x="GluePoint82X" y="GluePoint82Y"/>
                                    </a:cxn>
                                    <a:cxn ang="0">
                                      <a:pos x="GluePoint83X" y="GluePoint83Y"/>
                                    </a:cxn>
                                    <a:cxn ang="0">
                                      <a:pos x="GluePoint84X" y="GluePoint84Y"/>
                                    </a:cxn>
                                    <a:cxn ang="0">
                                      <a:pos x="GluePoint85X" y="GluePoint85Y"/>
                                    </a:cxn>
                                    <a:cxn ang="0">
                                      <a:pos x="GluePoint86X" y="GluePoint86Y"/>
                                    </a:cxn>
                                    <a:cxn ang="0">
                                      <a:pos x="GluePoint87X" y="GluePoint87Y"/>
                                    </a:cxn>
                                    <a:cxn ang="0">
                                      <a:pos x="GluePoint88X" y="GluePoint88Y"/>
                                    </a:cxn>
                                    <a:cxn ang="0">
                                      <a:pos x="GluePoint89X" y="GluePoint89Y"/>
                                    </a:cxn>
                                    <a:cxn ang="0">
                                      <a:pos x="GluePoint90X" y="GluePoint90Y"/>
                                    </a:cxn>
                                    <a:cxn ang="0">
                                      <a:pos x="GluePoint91X" y="GluePoint91Y"/>
                                    </a:cxn>
                                    <a:cxn ang="0">
                                      <a:pos x="GluePoint92X" y="GluePoint92Y"/>
                                    </a:cxn>
                                    <a:cxn ang="0">
                                      <a:pos x="GluePoint93X" y="GluePoint93Y"/>
                                    </a:cxn>
                                    <a:cxn ang="0">
                                      <a:pos x="GluePoint94X" y="GluePoint94Y"/>
                                    </a:cxn>
                                    <a:cxn ang="0">
                                      <a:pos x="GluePoint95X" y="GluePoint95Y"/>
                                    </a:cxn>
                                    <a:cxn ang="0">
                                      <a:pos x="GluePoint96X" y="GluePoint96Y"/>
                                    </a:cxn>
                                    <a:cxn ang="0">
                                      <a:pos x="GluePoint97X" y="GluePoint97Y"/>
                                    </a:cxn>
                                    <a:cxn ang="0">
                                      <a:pos x="GluePoint98X" y="GluePoint98Y"/>
                                    </a:cxn>
                                    <a:cxn ang="0">
                                      <a:pos x="GluePoint99X" y="GluePoint99Y"/>
                                    </a:cxn>
                                    <a:cxn ang="0">
                                      <a:pos x="GluePoint100X" y="GluePoint100Y"/>
                                    </a:cxn>
                                    <a:cxn ang="0">
                                      <a:pos x="GluePoint101X" y="GluePoint101Y"/>
                                    </a:cxn>
                                    <a:cxn ang="0">
                                      <a:pos x="GluePoint102X" y="GluePoint102Y"/>
                                    </a:cxn>
                                    <a:cxn ang="0">
                                      <a:pos x="GluePoint103X" y="GluePoint103Y"/>
                                    </a:cxn>
                                    <a:cxn ang="0">
                                      <a:pos x="GluePoint104X" y="GluePoint104Y"/>
                                    </a:cxn>
                                    <a:cxn ang="0">
                                      <a:pos x="GluePoint105X" y="GluePoint105Y"/>
                                    </a:cxn>
                                    <a:cxn ang="0">
                                      <a:pos x="GluePoint106X" y="GluePoint106Y"/>
                                    </a:cxn>
                                    <a:cxn ang="0">
                                      <a:pos x="GluePoint107X" y="GluePoint107Y"/>
                                    </a:cxn>
                                    <a:cxn ang="0">
                                      <a:pos x="GluePoint108X" y="GluePoint108Y"/>
                                    </a:cxn>
                                    <a:cxn ang="0">
                                      <a:pos x="GluePoint109X" y="GluePoint109Y"/>
                                    </a:cxn>
                                    <a:cxn ang="0">
                                      <a:pos x="GluePoint110X" y="GluePoint110Y"/>
                                    </a:cxn>
                                    <a:cxn ang="0">
                                      <a:pos x="GluePoint111X" y="GluePoint111Y"/>
                                    </a:cxn>
                                    <a:cxn ang="0">
                                      <a:pos x="GluePoint112X" y="GluePoint112Y"/>
                                    </a:cxn>
                                    <a:cxn ang="0">
                                      <a:pos x="GluePoint113X" y="GluePoint113Y"/>
                                    </a:cxn>
                                    <a:cxn ang="0">
                                      <a:pos x="GluePoint114X" y="GluePoint114Y"/>
                                    </a:cxn>
                                    <a:cxn ang="0">
                                      <a:pos x="GluePoint115X" y="GluePoint115Y"/>
                                    </a:cxn>
                                    <a:cxn ang="0">
                                      <a:pos x="GluePoint116X" y="GluePoint116Y"/>
                                    </a:cxn>
                                    <a:cxn ang="0">
                                      <a:pos x="GluePoint117X" y="GluePoint117Y"/>
                                    </a:cxn>
                                    <a:cxn ang="0">
                                      <a:pos x="GluePoint118X" y="GluePoint118Y"/>
                                    </a:cxn>
                                    <a:cxn ang="0">
                                      <a:pos x="GluePoint119X" y="GluePoint119Y"/>
                                    </a:cxn>
                                    <a:cxn ang="0">
                                      <a:pos x="GluePoint120X" y="GluePoint120Y"/>
                                    </a:cxn>
                                    <a:cxn ang="0">
                                      <a:pos x="GluePoint121X" y="GluePoint121Y"/>
                                    </a:cxn>
                                    <a:cxn ang="0">
                                      <a:pos x="GluePoint122X" y="GluePoint122Y"/>
                                    </a:cxn>
                                    <a:cxn ang="0">
                                      <a:pos x="GluePoint123X" y="GluePoint123Y"/>
                                    </a:cxn>
                                    <a:cxn ang="0">
                                      <a:pos x="GluePoint124X" y="GluePoint124Y"/>
                                    </a:cxn>
                                    <a:cxn ang="0">
                                      <a:pos x="GluePoint125X" y="GluePoint125Y"/>
                                    </a:cxn>
                                    <a:cxn ang="0">
                                      <a:pos x="GluePoint126X" y="GluePoint126Y"/>
                                    </a:cxn>
                                    <a:cxn ang="0">
                                      <a:pos x="GluePoint127X" y="GluePoint127Y"/>
                                    </a:cxn>
                                    <a:cxn ang="0">
                                      <a:pos x="GluePoint128X" y="GluePoint128Y"/>
                                    </a:cxn>
                                    <a:cxn ang="0">
                                      <a:pos x="GluePoint129X" y="GluePoint129Y"/>
                                    </a:cxn>
                                    <a:cxn ang="0">
                                      <a:pos x="GluePoint130X" y="GluePoint130Y"/>
                                    </a:cxn>
                                    <a:cxn ang="0">
                                      <a:pos x="GluePoint131X" y="GluePoint131Y"/>
                                    </a:cxn>
                                    <a:cxn ang="0">
                                      <a:pos x="GluePoint132X" y="GluePoint132Y"/>
                                    </a:cxn>
                                    <a:cxn ang="0">
                                      <a:pos x="GluePoint133X" y="GluePoint133Y"/>
                                    </a:cxn>
                                    <a:cxn ang="0">
                                      <a:pos x="GluePoint134X" y="GluePoint134Y"/>
                                    </a:cxn>
                                    <a:cxn ang="0">
                                      <a:pos x="GluePoint135X" y="GluePoint135Y"/>
                                    </a:cxn>
                                    <a:cxn ang="0">
                                      <a:pos x="GluePoint136X" y="GluePoint136Y"/>
                                    </a:cxn>
                                    <a:cxn ang="0">
                                      <a:pos x="GluePoint137X" y="GluePoint137Y"/>
                                    </a:cxn>
                                    <a:cxn ang="0">
                                      <a:pos x="GluePoint138X" y="GluePoint138Y"/>
                                    </a:cxn>
                                    <a:cxn ang="0">
                                      <a:pos x="GluePoint139X" y="GluePoint139Y"/>
                                    </a:cxn>
                                    <a:cxn ang="0">
                                      <a:pos x="GluePoint140X" y="GluePoint140Y"/>
                                    </a:cxn>
                                    <a:cxn ang="0">
                                      <a:pos x="GluePoint141X" y="GluePoint141Y"/>
                                    </a:cxn>
                                    <a:cxn ang="0">
                                      <a:pos x="GluePoint142X" y="GluePoint142Y"/>
                                    </a:cxn>
                                    <a:cxn ang="0">
                                      <a:pos x="GluePoint143X" y="GluePoint143Y"/>
                                    </a:cxn>
                                    <a:cxn ang="0">
                                      <a:pos x="GluePoint144X" y="GluePoint144Y"/>
                                    </a:cxn>
                                    <a:cxn ang="0">
                                      <a:pos x="GluePoint145X" y="GluePoint145Y"/>
                                    </a:cxn>
                                    <a:cxn ang="0">
                                      <a:pos x="GluePoint146X" y="GluePoint146Y"/>
                                    </a:cxn>
                                    <a:cxn ang="0">
                                      <a:pos x="GluePoint147X" y="GluePoint147Y"/>
                                    </a:cxn>
                                    <a:cxn ang="0">
                                      <a:pos x="GluePoint148X" y="GluePoint148Y"/>
                                    </a:cxn>
                                    <a:cxn ang="0">
                                      <a:pos x="GluePoint149X" y="GluePoint149Y"/>
                                    </a:cxn>
                                    <a:cxn ang="0">
                                      <a:pos x="GluePoint150X" y="GluePoint150Y"/>
                                    </a:cxn>
                                    <a:cxn ang="0">
                                      <a:pos x="GluePoint151X" y="GluePoint151Y"/>
                                    </a:cxn>
                                    <a:cxn ang="0">
                                      <a:pos x="GluePoint152X" y="GluePoint152Y"/>
                                    </a:cxn>
                                    <a:cxn ang="0">
                                      <a:pos x="GluePoint153X" y="GluePoint153Y"/>
                                    </a:cxn>
                                    <a:cxn ang="0">
                                      <a:pos x="GluePoint154X" y="GluePoint154Y"/>
                                    </a:cxn>
                                    <a:cxn ang="0">
                                      <a:pos x="GluePoint155X" y="GluePoint155Y"/>
                                    </a:cxn>
                                    <a:cxn ang="0">
                                      <a:pos x="GluePoint156X" y="GluePoint156Y"/>
                                    </a:cxn>
                                    <a:cxn ang="0">
                                      <a:pos x="GluePoint157X" y="GluePoint157Y"/>
                                    </a:cxn>
                                    <a:cxn ang="0">
                                      <a:pos x="GluePoint158X" y="GluePoint158Y"/>
                                    </a:cxn>
                                    <a:cxn ang="0">
                                      <a:pos x="GluePoint159X" y="GluePoint159Y"/>
                                    </a:cxn>
                                    <a:cxn ang="0">
                                      <a:pos x="GluePoint160X" y="GluePoint160Y"/>
                                    </a:cxn>
                                    <a:cxn ang="0">
                                      <a:pos x="GluePoint161X" y="GluePoint161Y"/>
                                    </a:cxn>
                                    <a:cxn ang="0">
                                      <a:pos x="GluePoint162X" y="GluePoint162Y"/>
                                    </a:cxn>
                                    <a:cxn ang="0">
                                      <a:pos x="GluePoint163X" y="GluePoint163Y"/>
                                    </a:cxn>
                                    <a:cxn ang="0">
                                      <a:pos x="GluePoint164X" y="GluePoint164Y"/>
                                    </a:cxn>
                                    <a:cxn ang="0">
                                      <a:pos x="GluePoint165X" y="GluePoint165Y"/>
                                    </a:cxn>
                                    <a:cxn ang="0">
                                      <a:pos x="GluePoint166X" y="GluePoint166Y"/>
                                    </a:cxn>
                                    <a:cxn ang="0">
                                      <a:pos x="GluePoint167X" y="GluePoint167Y"/>
                                    </a:cxn>
                                    <a:cxn ang="0">
                                      <a:pos x="GluePoint168X" y="GluePoint168Y"/>
                                    </a:cxn>
                                    <a:cxn ang="0">
                                      <a:pos x="GluePoint169X" y="GluePoint169Y"/>
                                    </a:cxn>
                                    <a:cxn ang="0">
                                      <a:pos x="GluePoint170X" y="GluePoint170Y"/>
                                    </a:cxn>
                                    <a:cxn ang="0">
                                      <a:pos x="GluePoint171X" y="GluePoint171Y"/>
                                    </a:cxn>
                                    <a:cxn ang="0">
                                      <a:pos x="GluePoint172X" y="GluePoint172Y"/>
                                    </a:cxn>
                                    <a:cxn ang="0">
                                      <a:pos x="GluePoint173X" y="GluePoint173Y"/>
                                    </a:cxn>
                                    <a:cxn ang="0">
                                      <a:pos x="GluePoint174X" y="GluePoint174Y"/>
                                    </a:cxn>
                                    <a:cxn ang="0">
                                      <a:pos x="GluePoint175X" y="GluePoint175Y"/>
                                    </a:cxn>
                                    <a:cxn ang="0">
                                      <a:pos x="GluePoint176X" y="GluePoint176Y"/>
                                    </a:cxn>
                                    <a:cxn ang="0">
                                      <a:pos x="GluePoint177X" y="GluePoint177Y"/>
                                    </a:cxn>
                                    <a:cxn ang="0">
                                      <a:pos x="GluePoint178X" y="GluePoint178Y"/>
                                    </a:cxn>
                                    <a:cxn ang="0">
                                      <a:pos x="GluePoint179X" y="GluePoint179Y"/>
                                    </a:cxn>
                                    <a:cxn ang="0">
                                      <a:pos x="GluePoint180X" y="GluePoint180Y"/>
                                    </a:cxn>
                                    <a:cxn ang="0">
                                      <a:pos x="GluePoint181X" y="GluePoint181Y"/>
                                    </a:cxn>
                                    <a:cxn ang="0">
                                      <a:pos x="GluePoint182X" y="GluePoint182Y"/>
                                    </a:cxn>
                                    <a:cxn ang="0">
                                      <a:pos x="GluePoint183X" y="GluePoint183Y"/>
                                    </a:cxn>
                                    <a:cxn ang="0">
                                      <a:pos x="GluePoint184X" y="GluePoint184Y"/>
                                    </a:cxn>
                                    <a:cxn ang="0">
                                      <a:pos x="GluePoint185X" y="GluePoint185Y"/>
                                    </a:cxn>
                                    <a:cxn ang="0">
                                      <a:pos x="GluePoint186X" y="GluePoint186Y"/>
                                    </a:cxn>
                                    <a:cxn ang="0">
                                      <a:pos x="GluePoint187X" y="GluePoint187Y"/>
                                    </a:cxn>
                                    <a:cxn ang="0">
                                      <a:pos x="GluePoint188X" y="GluePoint188Y"/>
                                    </a:cxn>
                                    <a:cxn ang="0">
                                      <a:pos x="GluePoint189X" y="GluePoint189Y"/>
                                    </a:cxn>
                                    <a:cxn ang="0">
                                      <a:pos x="GluePoint190X" y="GluePoint190Y"/>
                                    </a:cxn>
                                    <a:cxn ang="0">
                                      <a:pos x="GluePoint191X" y="GluePoint191Y"/>
                                    </a:cxn>
                                    <a:cxn ang="0">
                                      <a:pos x="GluePoint192X" y="GluePoint192Y"/>
                                    </a:cxn>
                                    <a:cxn ang="0">
                                      <a:pos x="GluePoint193X" y="GluePoint193Y"/>
                                    </a:cxn>
                                    <a:cxn ang="0">
                                      <a:pos x="GluePoint194X" y="GluePoint194Y"/>
                                    </a:cxn>
                                    <a:cxn ang="0">
                                      <a:pos x="GluePoint195X" y="GluePoint195Y"/>
                                    </a:cxn>
                                    <a:cxn ang="0">
                                      <a:pos x="GluePoint196X" y="GluePoint196Y"/>
                                    </a:cxn>
                                    <a:cxn ang="0">
                                      <a:pos x="GluePoint197X" y="GluePoint197Y"/>
                                    </a:cxn>
                                    <a:cxn ang="0">
                                      <a:pos x="GluePoint198X" y="GluePoint198Y"/>
                                    </a:cxn>
                                    <a:cxn ang="0">
                                      <a:pos x="GluePoint199X" y="GluePoint199Y"/>
                                    </a:cxn>
                                    <a:cxn ang="0">
                                      <a:pos x="GluePoint200X" y="GluePoint200Y"/>
                                    </a:cxn>
                                    <a:cxn ang="0">
                                      <a:pos x="GluePoint201X" y="GluePoint201Y"/>
                                    </a:cxn>
                                    <a:cxn ang="0">
                                      <a:pos x="GluePoint202X" y="GluePoint202Y"/>
                                    </a:cxn>
                                    <a:cxn ang="0">
                                      <a:pos x="GluePoint203X" y="GluePoint203Y"/>
                                    </a:cxn>
                                    <a:cxn ang="0">
                                      <a:pos x="GluePoint204X" y="GluePoint204Y"/>
                                    </a:cxn>
                                    <a:cxn ang="0">
                                      <a:pos x="GluePoint205X" y="GluePoint205Y"/>
                                    </a:cxn>
                                    <a:cxn ang="0">
                                      <a:pos x="GluePoint206X" y="GluePoint206Y"/>
                                    </a:cxn>
                                    <a:cxn ang="0">
                                      <a:pos x="GluePoint207X" y="GluePoint207Y"/>
                                    </a:cxn>
                                    <a:cxn ang="0">
                                      <a:pos x="GluePoint208X" y="GluePoint208Y"/>
                                    </a:cxn>
                                    <a:cxn ang="0">
                                      <a:pos x="GluePoint209X" y="GluePoint209Y"/>
                                    </a:cxn>
                                    <a:cxn ang="0">
                                      <a:pos x="GluePoint210X" y="GluePoint210Y"/>
                                    </a:cxn>
                                    <a:cxn ang="0">
                                      <a:pos x="GluePoint211X" y="GluePoint211Y"/>
                                    </a:cxn>
                                    <a:cxn ang="0">
                                      <a:pos x="GluePoint212X" y="GluePoint212Y"/>
                                    </a:cxn>
                                    <a:cxn ang="0">
                                      <a:pos x="GluePoint213X" y="GluePoint213Y"/>
                                    </a:cxn>
                                    <a:cxn ang="0">
                                      <a:pos x="GluePoint214X" y="GluePoint214Y"/>
                                    </a:cxn>
                                    <a:cxn ang="0">
                                      <a:pos x="GluePoint215X" y="GluePoint215Y"/>
                                    </a:cxn>
                                    <a:cxn ang="0">
                                      <a:pos x="GluePoint216X" y="GluePoint216Y"/>
                                    </a:cxn>
                                    <a:cxn ang="0">
                                      <a:pos x="GluePoint217X" y="GluePoint217Y"/>
                                    </a:cxn>
                                    <a:cxn ang="0">
                                      <a:pos x="GluePoint218X" y="GluePoint218Y"/>
                                    </a:cxn>
                                    <a:cxn ang="0">
                                      <a:pos x="GluePoint219X" y="GluePoint219Y"/>
                                    </a:cxn>
                                    <a:cxn ang="0">
                                      <a:pos x="GluePoint220X" y="GluePoint220Y"/>
                                    </a:cxn>
                                    <a:cxn ang="0">
                                      <a:pos x="GluePoint221X" y="GluePoint221Y"/>
                                    </a:cxn>
                                    <a:cxn ang="0">
                                      <a:pos x="GluePoint222X" y="GluePoint222Y"/>
                                    </a:cxn>
                                    <a:cxn ang="0">
                                      <a:pos x="GluePoint223X" y="GluePoint223Y"/>
                                    </a:cxn>
                                    <a:cxn ang="0">
                                      <a:pos x="GluePoint224X" y="GluePoint224Y"/>
                                    </a:cxn>
                                    <a:cxn ang="0">
                                      <a:pos x="GluePoint225X" y="GluePoint225Y"/>
                                    </a:cxn>
                                    <a:cxn ang="0">
                                      <a:pos x="GluePoint226X" y="GluePoint226Y"/>
                                    </a:cxn>
                                    <a:cxn ang="0">
                                      <a:pos x="GluePoint227X" y="GluePoint227Y"/>
                                    </a:cxn>
                                    <a:cxn ang="0">
                                      <a:pos x="GluePoint228X" y="GluePoint228Y"/>
                                    </a:cxn>
                                    <a:cxn ang="0">
                                      <a:pos x="GluePoint229X" y="GluePoint229Y"/>
                                    </a:cxn>
                                    <a:cxn ang="0">
                                      <a:pos x="GluePoint230X" y="GluePoint230Y"/>
                                    </a:cxn>
                                    <a:cxn ang="0">
                                      <a:pos x="GluePoint231X" y="GluePoint231Y"/>
                                    </a:cxn>
                                    <a:cxn ang="0">
                                      <a:pos x="GluePoint232X" y="GluePoint232Y"/>
                                    </a:cxn>
                                    <a:cxn ang="0">
                                      <a:pos x="GluePoint233X" y="GluePoint233Y"/>
                                    </a:cxn>
                                    <a:cxn ang="0">
                                      <a:pos x="GluePoint234X" y="GluePoint234Y"/>
                                    </a:cxn>
                                    <a:cxn ang="0">
                                      <a:pos x="GluePoint235X" y="GluePoint235Y"/>
                                    </a:cxn>
                                    <a:cxn ang="0">
                                      <a:pos x="GluePoint236X" y="GluePoint236Y"/>
                                    </a:cxn>
                                    <a:cxn ang="0">
                                      <a:pos x="GluePoint237X" y="GluePoint237Y"/>
                                    </a:cxn>
                                    <a:cxn ang="0">
                                      <a:pos x="GluePoint238X" y="GluePoint238Y"/>
                                    </a:cxn>
                                  </a:cxnLst>
                                  <a:rect l="textAreaLeft" t="textAreaTop" r="textAreaRight" b="textAreaBottom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5" name="Imagen 28" descr="Icono de teléfono"/>
                                <pic:cNvPicPr/>
                              </pic:nvPicPr>
                              <pic:blipFill>
                                <a:blip r:embed="rId13"/>
                                <a:stretch/>
                              </pic:blipFill>
                              <pic:spPr>
                                <a:xfrm>
                                  <a:off x="83880" y="83880"/>
                                  <a:ext cx="164520" cy="164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upo 22" style="position:absolute;margin-left:0pt;margin-top:-27.05pt;width:26.6pt;height:26.55pt" coordorigin="0,-541" coordsize="532,531">
                      <v:shape id="shape_0" stroked="f" o:allowincell="f" style="position:absolute;left:132;top:-409;width:258;height:258;mso-wrap-style:none;v-text-anchor:middle;mso-position-vertical:top" type="_x0000_t75">
                        <v:imagedata r:id="rId14" o:detectmouseclick="t"/>
                        <v:stroke color="#3465a4" joinstyle="round" endcap="flat"/>
                        <w10:wrap type="square"/>
                      </v:shape>
                    </v:group>
                  </w:pict>
                </mc:Fallback>
              </mc:AlternateConten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Informacin"/>
              <w:spacing w:before="4" w:after="0"/>
              <w:rPr>
                <w:lang w:val="es-ES_tradnl"/>
              </w:rPr>
            </w:pPr>
            <w:r>
              <w:rPr>
                <w:lang w:val="es-ES_tradnl"/>
              </w:rPr>
              <w:t>+593961894896</w:t>
            </w:r>
          </w:p>
        </w:tc>
        <w:tc>
          <w:tcPr>
            <w:tcW w:w="423" w:type="dxa"/>
            <w:vMerge w:val="continue"/>
            <w:tcBorders/>
          </w:tcPr>
          <w:p>
            <w:pPr>
              <w:pStyle w:val="BodyText"/>
              <w:overflowPunct w:val="true"/>
              <w:rPr>
                <w:rFonts w:ascii="Times New Roman" w:hAnsi="Times New Roman"/>
                <w:lang w:val="es-ES_tradnl"/>
              </w:rPr>
            </w:pPr>
            <w:r>
              <w:rPr>
                <w:rFonts w:ascii="Times New Roman" w:hAnsi="Times New Roman"/>
                <w:lang w:val="es-ES_tradnl"/>
              </w:rPr>
            </w:r>
          </w:p>
        </w:tc>
        <w:tc>
          <w:tcPr>
            <w:tcW w:w="6607" w:type="dxa"/>
            <w:vMerge w:val="continue"/>
            <w:tcBorders/>
          </w:tcPr>
          <w:p>
            <w:pPr>
              <w:pStyle w:val="Heading1"/>
              <w:spacing w:before="240" w:after="120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</w:tr>
      <w:tr>
        <w:trPr>
          <w:trHeight w:val="183" w:hRule="atLeast"/>
        </w:trPr>
        <w:tc>
          <w:tcPr>
            <w:tcW w:w="719" w:type="dxa"/>
            <w:tcBorders/>
          </w:tcPr>
          <w:p>
            <w:pPr>
              <w:pStyle w:val="NoSpacing"/>
              <w:rPr>
                <w:color w:val="666666"/>
                <w:lang w:val="es-ES_tradnl"/>
              </w:rPr>
            </w:pPr>
            <w:r>
              <w:rPr>
                <w:color w:val="666666"/>
                <w:lang w:val="es-ES_tradnl"/>
              </w:rPr>
            </w:r>
          </w:p>
        </w:tc>
        <w:tc>
          <w:tcPr>
            <w:tcW w:w="2943" w:type="dxa"/>
            <w:gridSpan w:val="2"/>
            <w:tcBorders/>
            <w:vAlign w:val="center"/>
          </w:tcPr>
          <w:p>
            <w:pPr>
              <w:pStyle w:val="NoSpacing"/>
              <w:rPr>
                <w:color w:val="666666"/>
                <w:lang w:val="es-ES_tradnl"/>
              </w:rPr>
            </w:pPr>
            <w:r>
              <w:rPr>
                <w:color w:val="666666"/>
                <w:lang w:val="es-ES_tradnl"/>
              </w:rPr>
            </w:r>
          </w:p>
        </w:tc>
        <w:tc>
          <w:tcPr>
            <w:tcW w:w="423" w:type="dxa"/>
            <w:vMerge w:val="continue"/>
            <w:tcBorders/>
          </w:tcPr>
          <w:p>
            <w:pPr>
              <w:pStyle w:val="BodyText"/>
              <w:overflowPunct w:val="true"/>
              <w:rPr>
                <w:rFonts w:ascii="Times New Roman" w:hAnsi="Times New Roman"/>
                <w:lang w:val="es-ES_tradnl"/>
              </w:rPr>
            </w:pPr>
            <w:r>
              <w:rPr>
                <w:rFonts w:ascii="Times New Roman" w:hAnsi="Times New Roman"/>
                <w:lang w:val="es-ES_tradnl"/>
              </w:rPr>
            </w:r>
          </w:p>
        </w:tc>
        <w:tc>
          <w:tcPr>
            <w:tcW w:w="6607" w:type="dxa"/>
            <w:vMerge w:val="continue"/>
            <w:tcBorders/>
          </w:tcPr>
          <w:p>
            <w:pPr>
              <w:pStyle w:val="Heading1"/>
              <w:spacing w:before="240" w:after="120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</w:tr>
      <w:tr>
        <w:trPr>
          <w:trHeight w:val="633" w:hRule="atLeast"/>
        </w:trPr>
        <w:tc>
          <w:tcPr>
            <w:tcW w:w="719" w:type="dxa"/>
            <w:tcBorders/>
          </w:tcPr>
          <w:p>
            <w:pPr>
              <w:pStyle w:val="Informacin"/>
              <w:spacing w:before="4" w:after="0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631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Informacin"/>
              <w:spacing w:before="4" w:after="0"/>
              <w:jc w:val="center"/>
              <w:rPr>
                <w:color w:val="666666"/>
                <w:lang w:val="es-ES_tradnl"/>
              </w:rPr>
            </w:pPr>
            <w:r>
              <w:rPr/>
              <mc:AlternateContent>
                <mc:Choice Requires="wpg">
                  <w:drawing>
                    <wp:inline distT="0" distB="0" distL="0" distR="0" wp14:anchorId="7AA423CD">
                      <wp:extent cx="338455" cy="346075"/>
                      <wp:effectExtent l="0" t="0" r="4445" b="0"/>
                      <wp:docPr id="16" name="Grupo 24" descr="icono de correo electrónico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00" cy="345960"/>
                                <a:chOff x="0" y="0"/>
                                <a:chExt cx="338400" cy="345960"/>
                              </a:xfrm>
                            </wpg:grpSpPr>
                            <wps:wsp>
                              <wps:cNvPr id="17" name="Forma libre: Forma 273"/>
                              <wps:cNvSpPr/>
                              <wps:spPr>
                                <a:xfrm>
                                  <a:off x="0" y="0"/>
                                  <a:ext cx="338400" cy="345960"/>
                                </a:xfrm>
                                <a:custGeom>
                                  <a:avLst/>
                                  <a:gdLst>
                                    <a:gd name="textAreaLeft" fmla="*/ 0 w 191880"/>
                                    <a:gd name="textAreaRight" fmla="*/ 192240 w 191880"/>
                                    <a:gd name="textAreaTop" fmla="*/ 0 h 196200"/>
                                    <a:gd name="textAreaBottom" fmla="*/ 196560 h 196200"/>
                                    <a:gd name="GluePoint1X" fmla="*/ 2554038 w 2731203"/>
                                    <a:gd name="GluePoint1Y" fmla="*/ 843497 h 2794134"/>
                                    <a:gd name="GluePoint2X" fmla="*/ 2554990 w 2731203"/>
                                    <a:gd name="GluePoint2Y" fmla="*/ 843497 h 2794134"/>
                                    <a:gd name="GluePoint3X" fmla="*/ 2574040 w 2731203"/>
                                    <a:gd name="GluePoint3Y" fmla="*/ 889217 h 2794134"/>
                                    <a:gd name="GluePoint4X" fmla="*/ 2554038 w 2731203"/>
                                    <a:gd name="GluePoint4Y" fmla="*/ 843497 h 2794134"/>
                                    <a:gd name="GluePoint5X" fmla="*/ 2630238 w 2731203"/>
                                    <a:gd name="GluePoint5Y" fmla="*/ 810160 h 2794134"/>
                                    <a:gd name="GluePoint6X" fmla="*/ 2631190 w 2731203"/>
                                    <a:gd name="GluePoint6Y" fmla="*/ 810160 h 2794134"/>
                                    <a:gd name="GluePoint7X" fmla="*/ 2651193 w 2731203"/>
                                    <a:gd name="GluePoint7Y" fmla="*/ 858737 h 2794134"/>
                                    <a:gd name="GluePoint8X" fmla="*/ 2630238 w 2731203"/>
                                    <a:gd name="GluePoint8Y" fmla="*/ 810160 h 2794134"/>
                                    <a:gd name="GluePoint9X" fmla="*/ 2475759 w 2731203"/>
                                    <a:gd name="GluePoint9Y" fmla="*/ 697568 h 2794134"/>
                                    <a:gd name="GluePoint10X" fmla="*/ 2489267 w 2731203"/>
                                    <a:gd name="GluePoint10Y" fmla="*/ 717767 h 2794134"/>
                                    <a:gd name="GluePoint11X" fmla="*/ 2488315 w 2731203"/>
                                    <a:gd name="GluePoint11Y" fmla="*/ 717767 h 2794134"/>
                                    <a:gd name="GluePoint12X" fmla="*/ 2444909 w 2731203"/>
                                    <a:gd name="GluePoint12Y" fmla="*/ 651438 h 2794134"/>
                                    <a:gd name="GluePoint13X" fmla="*/ 2454977 w 2731203"/>
                                    <a:gd name="GluePoint13Y" fmla="*/ 665379 h 2794134"/>
                                    <a:gd name="GluePoint14X" fmla="*/ 2466407 w 2731203"/>
                                    <a:gd name="GluePoint14Y" fmla="*/ 682524 h 2794134"/>
                                    <a:gd name="GluePoint15X" fmla="*/ 2475759 w 2731203"/>
                                    <a:gd name="GluePoint15Y" fmla="*/ 697568 h 2794134"/>
                                    <a:gd name="GluePoint16X" fmla="*/ 382337 w 2731203"/>
                                    <a:gd name="GluePoint16Y" fmla="*/ 565367 h 2794134"/>
                                    <a:gd name="GluePoint17X" fmla="*/ 363287 w 2731203"/>
                                    <a:gd name="GluePoint17Y" fmla="*/ 599657 h 2794134"/>
                                    <a:gd name="GluePoint18X" fmla="*/ 345190 w 2731203"/>
                                    <a:gd name="GluePoint18Y" fmla="*/ 635852 h 2794134"/>
                                    <a:gd name="GluePoint19X" fmla="*/ 336617 w 2731203"/>
                                    <a:gd name="GluePoint19Y" fmla="*/ 653949 h 2794134"/>
                                    <a:gd name="GluePoint20X" fmla="*/ 328045 w 2731203"/>
                                    <a:gd name="GluePoint20Y" fmla="*/ 672047 h 2794134"/>
                                    <a:gd name="GluePoint21X" fmla="*/ 311852 w 2731203"/>
                                    <a:gd name="GluePoint21Y" fmla="*/ 709194 h 2794134"/>
                                    <a:gd name="GluePoint22X" fmla="*/ 134687 w 2731203"/>
                                    <a:gd name="GluePoint22Y" fmla="*/ 1227354 h 2794134"/>
                                    <a:gd name="GluePoint23X" fmla="*/ 132782 w 2731203"/>
                                    <a:gd name="GluePoint23Y" fmla="*/ 1502627 h 2794134"/>
                                    <a:gd name="GluePoint24X" fmla="*/ 189932 w 2731203"/>
                                    <a:gd name="GluePoint24Y" fmla="*/ 1772184 h 2794134"/>
                                    <a:gd name="GluePoint25X" fmla="*/ 469015 w 2731203"/>
                                    <a:gd name="GluePoint25Y" fmla="*/ 2242719 h 2794134"/>
                                    <a:gd name="GluePoint26X" fmla="*/ 919547 w 2731203"/>
                                    <a:gd name="GluePoint26Y" fmla="*/ 2553234 h 2794134"/>
                                    <a:gd name="GluePoint27X" fmla="*/ 1458663 w 2731203"/>
                                    <a:gd name="GluePoint27Y" fmla="*/ 2645627 h 2794134"/>
                                    <a:gd name="GluePoint28X" fmla="*/ 1987300 w 2731203"/>
                                    <a:gd name="GluePoint28Y" fmla="*/ 2503704 h 2794134"/>
                                    <a:gd name="GluePoint29X" fmla="*/ 2407353 w 2731203"/>
                                    <a:gd name="GluePoint29Y" fmla="*/ 2153184 h 2794134"/>
                                    <a:gd name="GluePoint30X" fmla="*/ 2642620 w 2731203"/>
                                    <a:gd name="GluePoint30Y" fmla="*/ 1658837 h 2794134"/>
                                    <a:gd name="GluePoint31X" fmla="*/ 2679767 w 2731203"/>
                                    <a:gd name="GluePoint31Y" fmla="*/ 1776947 h 2794134"/>
                                    <a:gd name="GluePoint32X" fmla="*/ 2382588 w 2731203"/>
                                    <a:gd name="GluePoint32Y" fmla="*/ 2277962 h 2794134"/>
                                    <a:gd name="GluePoint33X" fmla="*/ 1903480 w 2731203"/>
                                    <a:gd name="GluePoint33Y" fmla="*/ 2604669 h 2794134"/>
                                    <a:gd name="GluePoint34X" fmla="*/ 1332932 w 2731203"/>
                                    <a:gd name="GluePoint34Y" fmla="*/ 2697062 h 2794134"/>
                                    <a:gd name="GluePoint35X" fmla="*/ 779530 w 2731203"/>
                                    <a:gd name="GluePoint35Y" fmla="*/ 2538947 h 2794134"/>
                                    <a:gd name="GluePoint36X" fmla="*/ 347095 w 2731203"/>
                                    <a:gd name="GluePoint36Y" fmla="*/ 2162709 h 2794134"/>
                                    <a:gd name="GluePoint37X" fmla="*/ 116590 w 2731203"/>
                                    <a:gd name="GluePoint37Y" fmla="*/ 1640739 h 2794134"/>
                                    <a:gd name="GluePoint38X" fmla="*/ 129925 w 2731203"/>
                                    <a:gd name="GluePoint38Y" fmla="*/ 1072097 h 2794134"/>
                                    <a:gd name="GluePoint39X" fmla="*/ 228032 w 2731203"/>
                                    <a:gd name="GluePoint39Y" fmla="*/ 804444 h 2794134"/>
                                    <a:gd name="GluePoint40X" fmla="*/ 382337 w 2731203"/>
                                    <a:gd name="GluePoint40Y" fmla="*/ 565367 h 2794134"/>
                                    <a:gd name="GluePoint41X" fmla="*/ 2429260 w 2731203"/>
                                    <a:gd name="GluePoint41Y" fmla="*/ 494882 h 2794134"/>
                                    <a:gd name="GluePoint42X" fmla="*/ 2434975 w 2731203"/>
                                    <a:gd name="GluePoint42Y" fmla="*/ 497739 h 2794134"/>
                                    <a:gd name="GluePoint43X" fmla="*/ 2441642 w 2731203"/>
                                    <a:gd name="GluePoint43Y" fmla="*/ 501549 h 2794134"/>
                                    <a:gd name="GluePoint44X" fmla="*/ 2468312 w 2731203"/>
                                    <a:gd name="GluePoint44Y" fmla="*/ 534887 h 2794134"/>
                                    <a:gd name="GluePoint45X" fmla="*/ 2494030 w 2731203"/>
                                    <a:gd name="GluePoint45Y" fmla="*/ 569177 h 2794134"/>
                                    <a:gd name="GluePoint46X" fmla="*/ 2526415 w 2731203"/>
                                    <a:gd name="GluePoint46Y" fmla="*/ 616802 h 2794134"/>
                                    <a:gd name="GluePoint47X" fmla="*/ 2564515 w 2731203"/>
                                    <a:gd name="GluePoint47Y" fmla="*/ 678714 h 2794134"/>
                                    <a:gd name="GluePoint48X" fmla="*/ 2582612 w 2731203"/>
                                    <a:gd name="GluePoint48Y" fmla="*/ 711099 h 2794134"/>
                                    <a:gd name="GluePoint49X" fmla="*/ 2591185 w 2731203"/>
                                    <a:gd name="GluePoint49Y" fmla="*/ 727292 h 2794134"/>
                                    <a:gd name="GluePoint50X" fmla="*/ 2598805 w 2731203"/>
                                    <a:gd name="GluePoint50Y" fmla="*/ 743484 h 2794134"/>
                                    <a:gd name="GluePoint51X" fmla="*/ 2596900 w 2731203"/>
                                    <a:gd name="GluePoint51Y" fmla="*/ 742532 h 2794134"/>
                                    <a:gd name="GluePoint52X" fmla="*/ 2578802 w 2731203"/>
                                    <a:gd name="GluePoint52Y" fmla="*/ 709194 h 2794134"/>
                                    <a:gd name="GluePoint53X" fmla="*/ 2559752 w 2731203"/>
                                    <a:gd name="GluePoint53Y" fmla="*/ 675857 h 2794134"/>
                                    <a:gd name="GluePoint54X" fmla="*/ 2518795 w 2731203"/>
                                    <a:gd name="GluePoint54Y" fmla="*/ 611087 h 2794134"/>
                                    <a:gd name="GluePoint55X" fmla="*/ 2486410 w 2731203"/>
                                    <a:gd name="GluePoint55Y" fmla="*/ 566319 h 2794134"/>
                                    <a:gd name="GluePoint56X" fmla="*/ 2458787 w 2731203"/>
                                    <a:gd name="GluePoint56Y" fmla="*/ 530124 h 2794134"/>
                                    <a:gd name="GluePoint57X" fmla="*/ 2444500 w 2731203"/>
                                    <a:gd name="GluePoint57Y" fmla="*/ 512027 h 2794134"/>
                                    <a:gd name="GluePoint58X" fmla="*/ 2280670 w 2731203"/>
                                    <a:gd name="GluePoint58Y" fmla="*/ 458687 h 2794134"/>
                                    <a:gd name="GluePoint59X" fmla="*/ 2296862 w 2731203"/>
                                    <a:gd name="GluePoint59Y" fmla="*/ 465354 h 2794134"/>
                                    <a:gd name="GluePoint60X" fmla="*/ 2400566 w 2731203"/>
                                    <a:gd name="GluePoint60Y" fmla="*/ 585131 h 2794134"/>
                                    <a:gd name="GluePoint61X" fmla="*/ 2444909 w 2731203"/>
                                    <a:gd name="GluePoint61Y" fmla="*/ 651438 h 2794134"/>
                                    <a:gd name="GluePoint62X" fmla="*/ 2442595 w 2731203"/>
                                    <a:gd name="GluePoint62Y" fmla="*/ 648234 h 2794134"/>
                                    <a:gd name="GluePoint63X" fmla="*/ 2418782 w 2731203"/>
                                    <a:gd name="GluePoint63Y" fmla="*/ 613944 h 2794134"/>
                                    <a:gd name="GluePoint64X" fmla="*/ 2393065 w 2731203"/>
                                    <a:gd name="GluePoint64Y" fmla="*/ 581559 h 2794134"/>
                                    <a:gd name="GluePoint65X" fmla="*/ 2379730 w 2731203"/>
                                    <a:gd name="GluePoint65Y" fmla="*/ 565367 h 2794134"/>
                                    <a:gd name="GluePoint66X" fmla="*/ 2366395 w 2731203"/>
                                    <a:gd name="GluePoint66Y" fmla="*/ 549174 h 2794134"/>
                                    <a:gd name="GluePoint67X" fmla="*/ 2338772 w 2731203"/>
                                    <a:gd name="GluePoint67Y" fmla="*/ 517742 h 2794134"/>
                                    <a:gd name="GluePoint68X" fmla="*/ 2280670 w 2731203"/>
                                    <a:gd name="GluePoint68Y" fmla="*/ 458687 h 2794134"/>
                                    <a:gd name="GluePoint69X" fmla="*/ 1399608 w 2731203"/>
                                    <a:gd name="GluePoint69Y" fmla="*/ 153887 h 2794134"/>
                                    <a:gd name="GluePoint70X" fmla="*/ 2618808 w 2731203"/>
                                    <a:gd name="GluePoint70Y" fmla="*/ 1373087 h 2794134"/>
                                    <a:gd name="GluePoint71X" fmla="*/ 2612513 w 2731203"/>
                                    <a:gd name="GluePoint71Y" fmla="*/ 1497743 h 2794134"/>
                                    <a:gd name="GluePoint72X" fmla="*/ 2595954 w 2731203"/>
                                    <a:gd name="GluePoint72Y" fmla="*/ 1606243 h 2794134"/>
                                    <a:gd name="GluePoint73X" fmla="*/ 2598805 w 2731203"/>
                                    <a:gd name="GluePoint73Y" fmla="*/ 1612164 h 2794134"/>
                                    <a:gd name="GluePoint74X" fmla="*/ 2620713 w 2731203"/>
                                    <a:gd name="GluePoint74Y" fmla="*/ 1667409 h 2794134"/>
                                    <a:gd name="GluePoint75X" fmla="*/ 2408305 w 2731203"/>
                                    <a:gd name="GluePoint75Y" fmla="*/ 2112227 h 2794134"/>
                                    <a:gd name="GluePoint76X" fmla="*/ 2041592 w 2731203"/>
                                    <a:gd name="GluePoint76Y" fmla="*/ 2439887 h 2794134"/>
                                    <a:gd name="GluePoint77X" fmla="*/ 1578677 w 2731203"/>
                                    <a:gd name="GluePoint77Y" fmla="*/ 2599907 h 2794134"/>
                                    <a:gd name="GluePoint78X" fmla="*/ 1091950 w 2731203"/>
                                    <a:gd name="GluePoint78Y" fmla="*/ 2569427 h 2794134"/>
                                    <a:gd name="GluePoint79X" fmla="*/ 656657 w 2731203"/>
                                    <a:gd name="GluePoint79Y" fmla="*/ 2353209 h 2794134"/>
                                    <a:gd name="GluePoint80X" fmla="*/ 339475 w 2731203"/>
                                    <a:gd name="GluePoint80Y" fmla="*/ 1987449 h 2794134"/>
                                    <a:gd name="GluePoint81X" fmla="*/ 188980 w 2731203"/>
                                    <a:gd name="GluePoint81Y" fmla="*/ 1529297 h 2794134"/>
                                    <a:gd name="GluePoint82X" fmla="*/ 186849 w 2731203"/>
                                    <a:gd name="GluePoint82Y" fmla="*/ 1498705 h 2794134"/>
                                    <a:gd name="GluePoint83X" fmla="*/ 186703 w 2731203"/>
                                    <a:gd name="GluePoint83Y" fmla="*/ 1497743 h 2794134"/>
                                    <a:gd name="GluePoint84X" fmla="*/ 186492 w 2731203"/>
                                    <a:gd name="GluePoint84Y" fmla="*/ 1493576 h 2794134"/>
                                    <a:gd name="GluePoint85X" fmla="*/ 180586 w 2731203"/>
                                    <a:gd name="GluePoint85Y" fmla="*/ 1408776 h 2794134"/>
                                    <a:gd name="GluePoint86X" fmla="*/ 181167 w 2731203"/>
                                    <a:gd name="GluePoint86Y" fmla="*/ 1388115 h 2794134"/>
                                    <a:gd name="GluePoint87X" fmla="*/ 180408 w 2731203"/>
                                    <a:gd name="GluePoint87Y" fmla="*/ 1373087 h 2794134"/>
                                    <a:gd name="GluePoint88X" fmla="*/ 183073 w 2731203"/>
                                    <a:gd name="GluePoint88Y" fmla="*/ 1320311 h 2794134"/>
                                    <a:gd name="GluePoint89X" fmla="*/ 183979 w 2731203"/>
                                    <a:gd name="GluePoint89Y" fmla="*/ 1288077 h 2794134"/>
                                    <a:gd name="GluePoint90X" fmla="*/ 185178 w 2731203"/>
                                    <a:gd name="GluePoint90Y" fmla="*/ 1278633 h 2794134"/>
                                    <a:gd name="GluePoint91X" fmla="*/ 186703 w 2731203"/>
                                    <a:gd name="GluePoint91Y" fmla="*/ 1248431 h 2794134"/>
                                    <a:gd name="GluePoint92X" fmla="*/ 1399608 w 2731203"/>
                                    <a:gd name="GluePoint92Y" fmla="*/ 153887 h 2794134"/>
                                    <a:gd name="GluePoint93X" fmla="*/ 823345 w 2731203"/>
                                    <a:gd name="GluePoint93Y" fmla="*/ 112930 h 2794134"/>
                                    <a:gd name="GluePoint94X" fmla="*/ 690948 w 2731203"/>
                                    <a:gd name="GluePoint94Y" fmla="*/ 207227 h 2794134"/>
                                    <a:gd name="GluePoint95X" fmla="*/ 431868 w 2731203"/>
                                    <a:gd name="GluePoint95Y" fmla="*/ 411062 h 2794134"/>
                                    <a:gd name="GluePoint96X" fmla="*/ 228985 w 2731203"/>
                                    <a:gd name="GluePoint96Y" fmla="*/ 670142 h 2794134"/>
                                    <a:gd name="GluePoint97X" fmla="*/ 93730 w 2731203"/>
                                    <a:gd name="GluePoint97Y" fmla="*/ 971132 h 2794134"/>
                                    <a:gd name="GluePoint98X" fmla="*/ 35628 w 2731203"/>
                                    <a:gd name="GluePoint98Y" fmla="*/ 1294982 h 2794134"/>
                                    <a:gd name="GluePoint99X" fmla="*/ 55630 w 2731203"/>
                                    <a:gd name="GluePoint99Y" fmla="*/ 1623595 h 2794134"/>
                                    <a:gd name="GluePoint100X" fmla="*/ 72775 w 2731203"/>
                                    <a:gd name="GluePoint100Y" fmla="*/ 1704557 h 2794134"/>
                                    <a:gd name="GluePoint101X" fmla="*/ 83253 w 2731203"/>
                                    <a:gd name="GluePoint101Y" fmla="*/ 1744562 h 2794134"/>
                                    <a:gd name="GluePoint102X" fmla="*/ 94683 w 2731203"/>
                                    <a:gd name="GluePoint102Y" fmla="*/ 1784567 h 2794134"/>
                                    <a:gd name="GluePoint103X" fmla="*/ 153738 w 2731203"/>
                                    <a:gd name="GluePoint103Y" fmla="*/ 1938872 h 2794134"/>
                                    <a:gd name="GluePoint104X" fmla="*/ 230890 w 2731203"/>
                                    <a:gd name="GluePoint104Y" fmla="*/ 2084605 h 2794134"/>
                                    <a:gd name="GluePoint105X" fmla="*/ 325188 w 2731203"/>
                                    <a:gd name="GluePoint105Y" fmla="*/ 2219860 h 2794134"/>
                                    <a:gd name="GluePoint106X" fmla="*/ 434725 w 2731203"/>
                                    <a:gd name="GluePoint106Y" fmla="*/ 2343685 h 2794134"/>
                                    <a:gd name="GluePoint107X" fmla="*/ 558550 w 2731203"/>
                                    <a:gd name="GluePoint107Y" fmla="*/ 2452270 h 2794134"/>
                                    <a:gd name="GluePoint108X" fmla="*/ 693805 w 2731203"/>
                                    <a:gd name="GluePoint108Y" fmla="*/ 2546567 h 2794134"/>
                                    <a:gd name="GluePoint109X" fmla="*/ 730000 w 2731203"/>
                                    <a:gd name="GluePoint109Y" fmla="*/ 2567522 h 2794134"/>
                                    <a:gd name="GluePoint110X" fmla="*/ 748098 w 2731203"/>
                                    <a:gd name="GluePoint110Y" fmla="*/ 2578000 h 2794134"/>
                                    <a:gd name="GluePoint111X" fmla="*/ 766195 w 2731203"/>
                                    <a:gd name="GluePoint111Y" fmla="*/ 2587525 h 2794134"/>
                                    <a:gd name="GluePoint112X" fmla="*/ 803343 w 2731203"/>
                                    <a:gd name="GluePoint112Y" fmla="*/ 2606575 h 2794134"/>
                                    <a:gd name="GluePoint113X" fmla="*/ 840490 w 2731203"/>
                                    <a:gd name="GluePoint113Y" fmla="*/ 2623720 h 2794134"/>
                                    <a:gd name="GluePoint114X" fmla="*/ 994795 w 2731203"/>
                                    <a:gd name="GluePoint114Y" fmla="*/ 2682775 h 2794134"/>
                                    <a:gd name="GluePoint115X" fmla="*/ 1155768 w 2731203"/>
                                    <a:gd name="GluePoint115Y" fmla="*/ 2721827 h 2794134"/>
                                    <a:gd name="GluePoint116X" fmla="*/ 1808230 w 2731203"/>
                                    <a:gd name="GluePoint116Y" fmla="*/ 2681822 h 2794134"/>
                                    <a:gd name="GluePoint117X" fmla="*/ 2108268 w 2731203"/>
                                    <a:gd name="GluePoint117Y" fmla="*/ 2545615 h 2794134"/>
                                    <a:gd name="GluePoint118X" fmla="*/ 2367348 w 2731203"/>
                                    <a:gd name="GluePoint118Y" fmla="*/ 2341780 h 2794134"/>
                                    <a:gd name="GluePoint119X" fmla="*/ 2570230 w 2731203"/>
                                    <a:gd name="GluePoint119Y" fmla="*/ 2082700 h 2794134"/>
                                    <a:gd name="GluePoint120X" fmla="*/ 2705485 w 2731203"/>
                                    <a:gd name="GluePoint120Y" fmla="*/ 1781710 h 2794134"/>
                                    <a:gd name="GluePoint121X" fmla="*/ 2731203 w 2731203"/>
                                    <a:gd name="GluePoint121Y" fmla="*/ 1908392 h 2794134"/>
                                    <a:gd name="GluePoint122X" fmla="*/ 2695960 w 2731203"/>
                                    <a:gd name="GluePoint122Y" fmla="*/ 1988402 h 2794134"/>
                                    <a:gd name="GluePoint123X" fmla="*/ 2675958 w 2731203"/>
                                    <a:gd name="GluePoint123Y" fmla="*/ 2027455 h 2794134"/>
                                    <a:gd name="GluePoint124X" fmla="*/ 2655003 w 2731203"/>
                                    <a:gd name="GluePoint124Y" fmla="*/ 2065555 h 2794134"/>
                                    <a:gd name="GluePoint125X" fmla="*/ 2610235 w 2731203"/>
                                    <a:gd name="GluePoint125Y" fmla="*/ 2139850 h 2794134"/>
                                    <a:gd name="GluePoint126X" fmla="*/ 2586423 w 2731203"/>
                                    <a:gd name="GluePoint126Y" fmla="*/ 2176045 h 2794134"/>
                                    <a:gd name="GluePoint127X" fmla="*/ 2560705 w 2731203"/>
                                    <a:gd name="GluePoint127Y" fmla="*/ 2211287 h 2794134"/>
                                    <a:gd name="GluePoint128X" fmla="*/ 2322580 w 2731203"/>
                                    <a:gd name="GluePoint128Y" fmla="*/ 2464652 h 2794134"/>
                                    <a:gd name="GluePoint129X" fmla="*/ 1702503 w 2731203"/>
                                    <a:gd name="GluePoint129Y" fmla="*/ 2764690 h 2794134"/>
                                    <a:gd name="GluePoint130X" fmla="*/ 1358650 w 2731203"/>
                                    <a:gd name="GluePoint130Y" fmla="*/ 2793265 h 2794134"/>
                                    <a:gd name="GluePoint131X" fmla="*/ 1186248 w 2731203"/>
                                    <a:gd name="GluePoint131Y" fmla="*/ 2777072 h 2794134"/>
                                    <a:gd name="GluePoint132X" fmla="*/ 1143385 w 2731203"/>
                                    <a:gd name="GluePoint132Y" fmla="*/ 2769452 h 2794134"/>
                                    <a:gd name="GluePoint133X" fmla="*/ 1101475 w 2731203"/>
                                    <a:gd name="GluePoint133Y" fmla="*/ 2760880 h 2794134"/>
                                    <a:gd name="GluePoint134X" fmla="*/ 1017655 w 2731203"/>
                                    <a:gd name="GluePoint134Y" fmla="*/ 2738972 h 2794134"/>
                                    <a:gd name="GluePoint135X" fmla="*/ 976698 w 2731203"/>
                                    <a:gd name="GluePoint135Y" fmla="*/ 2726590 h 2794134"/>
                                    <a:gd name="GluePoint136X" fmla="*/ 935740 w 2731203"/>
                                    <a:gd name="GluePoint136Y" fmla="*/ 2712302 h 2794134"/>
                                    <a:gd name="GluePoint137X" fmla="*/ 854778 w 2731203"/>
                                    <a:gd name="GluePoint137Y" fmla="*/ 2680870 h 2794134"/>
                                    <a:gd name="GluePoint138X" fmla="*/ 815725 w 2731203"/>
                                    <a:gd name="GluePoint138Y" fmla="*/ 2662772 h 2794134"/>
                                    <a:gd name="GluePoint139X" fmla="*/ 776673 w 2731203"/>
                                    <a:gd name="GluePoint139Y" fmla="*/ 2643722 h 2794134"/>
                                    <a:gd name="GluePoint140X" fmla="*/ 700473 w 2731203"/>
                                    <a:gd name="GluePoint140Y" fmla="*/ 2602765 h 2794134"/>
                                    <a:gd name="GluePoint141X" fmla="*/ 663325 w 2731203"/>
                                    <a:gd name="GluePoint141Y" fmla="*/ 2580857 h 2794134"/>
                                    <a:gd name="GluePoint142X" fmla="*/ 627130 w 2731203"/>
                                    <a:gd name="GluePoint142Y" fmla="*/ 2557045 h 2794134"/>
                                    <a:gd name="GluePoint143X" fmla="*/ 609033 w 2731203"/>
                                    <a:gd name="GluePoint143Y" fmla="*/ 2545615 h 2794134"/>
                                    <a:gd name="GluePoint144X" fmla="*/ 591888 w 2731203"/>
                                    <a:gd name="GluePoint144Y" fmla="*/ 2533232 h 2794134"/>
                                    <a:gd name="GluePoint145X" fmla="*/ 556645 w 2731203"/>
                                    <a:gd name="GluePoint145Y" fmla="*/ 2507515 h 2794134"/>
                                    <a:gd name="GluePoint146X" fmla="*/ 426153 w 2731203"/>
                                    <a:gd name="GluePoint146Y" fmla="*/ 2395120 h 2794134"/>
                                    <a:gd name="GluePoint147X" fmla="*/ 309948 w 2731203"/>
                                    <a:gd name="GluePoint147Y" fmla="*/ 2268437 h 2794134"/>
                                    <a:gd name="GluePoint148X" fmla="*/ 210888 w 2731203"/>
                                    <a:gd name="GluePoint148Y" fmla="*/ 2128420 h 2794134"/>
                                    <a:gd name="GluePoint149X" fmla="*/ 168025 w 2731203"/>
                                    <a:gd name="GluePoint149Y" fmla="*/ 2054125 h 2794134"/>
                                    <a:gd name="GluePoint150X" fmla="*/ 148023 w 2731203"/>
                                    <a:gd name="GluePoint150Y" fmla="*/ 2016025 h 2794134"/>
                                    <a:gd name="GluePoint151X" fmla="*/ 128973 w 2731203"/>
                                    <a:gd name="GluePoint151Y" fmla="*/ 1977925 h 2794134"/>
                                    <a:gd name="GluePoint152X" fmla="*/ 111828 w 2731203"/>
                                    <a:gd name="GluePoint152Y" fmla="*/ 1938872 h 2794134"/>
                                    <a:gd name="GluePoint153X" fmla="*/ 103255 w 2731203"/>
                                    <a:gd name="GluePoint153Y" fmla="*/ 1918870 h 2794134"/>
                                    <a:gd name="GluePoint154X" fmla="*/ 95635 w 2731203"/>
                                    <a:gd name="GluePoint154Y" fmla="*/ 1898867 h 2794134"/>
                                    <a:gd name="GluePoint155X" fmla="*/ 80395 w 2731203"/>
                                    <a:gd name="GluePoint155Y" fmla="*/ 1858862 h 2794134"/>
                                    <a:gd name="GluePoint156X" fmla="*/ 67060 w 2731203"/>
                                    <a:gd name="GluePoint156Y" fmla="*/ 1817905 h 2794134"/>
                                    <a:gd name="GluePoint157X" fmla="*/ 43248 w 2731203"/>
                                    <a:gd name="GluePoint157Y" fmla="*/ 1735990 h 2794134"/>
                                    <a:gd name="GluePoint158X" fmla="*/ 33723 w 2731203"/>
                                    <a:gd name="GluePoint158Y" fmla="*/ 1694080 h 2794134"/>
                                    <a:gd name="GluePoint159X" fmla="*/ 25150 w 2731203"/>
                                    <a:gd name="GluePoint159Y" fmla="*/ 1652170 h 2794134"/>
                                    <a:gd name="GluePoint160X" fmla="*/ 3243 w 2731203"/>
                                    <a:gd name="GluePoint160Y" fmla="*/ 1482625 h 2794134"/>
                                    <a:gd name="GluePoint161X" fmla="*/ 21340 w 2731203"/>
                                    <a:gd name="GluePoint161Y" fmla="*/ 1142582 h 2794134"/>
                                    <a:gd name="GluePoint162X" fmla="*/ 28960 w 2731203"/>
                                    <a:gd name="GluePoint162Y" fmla="*/ 1100672 h 2794134"/>
                                    <a:gd name="GluePoint163X" fmla="*/ 38485 w 2731203"/>
                                    <a:gd name="GluePoint163Y" fmla="*/ 1058762 h 2794134"/>
                                    <a:gd name="GluePoint164X" fmla="*/ 48963 w 2731203"/>
                                    <a:gd name="GluePoint164Y" fmla="*/ 1017805 h 2794134"/>
                                    <a:gd name="GluePoint165X" fmla="*/ 61345 w 2731203"/>
                                    <a:gd name="GluePoint165Y" fmla="*/ 976847 h 2794134"/>
                                    <a:gd name="GluePoint166X" fmla="*/ 67060 w 2731203"/>
                                    <a:gd name="GluePoint166Y" fmla="*/ 956845 h 2794134"/>
                                    <a:gd name="GluePoint167X" fmla="*/ 73728 w 2731203"/>
                                    <a:gd name="GluePoint167Y" fmla="*/ 935890 h 2794134"/>
                                    <a:gd name="GluePoint168X" fmla="*/ 88015 w 2731203"/>
                                    <a:gd name="GluePoint168Y" fmla="*/ 895885 h 2794134"/>
                                    <a:gd name="GluePoint169X" fmla="*/ 104208 w 2731203"/>
                                    <a:gd name="GluePoint169Y" fmla="*/ 855880 h 2794134"/>
                                    <a:gd name="GluePoint170X" fmla="*/ 120400 w 2731203"/>
                                    <a:gd name="GluePoint170Y" fmla="*/ 816827 h 2794134"/>
                                    <a:gd name="GluePoint171X" fmla="*/ 157548 w 2731203"/>
                                    <a:gd name="GluePoint171Y" fmla="*/ 740627 h 2794134"/>
                                    <a:gd name="GluePoint172X" fmla="*/ 177550 w 2731203"/>
                                    <a:gd name="GluePoint172Y" fmla="*/ 703480 h 2794134"/>
                                    <a:gd name="GluePoint173X" fmla="*/ 199458 w 2731203"/>
                                    <a:gd name="GluePoint173Y" fmla="*/ 666332 h 2794134"/>
                                    <a:gd name="GluePoint174X" fmla="*/ 222318 w 2731203"/>
                                    <a:gd name="GluePoint174Y" fmla="*/ 630137 h 2794134"/>
                                    <a:gd name="GluePoint175X" fmla="*/ 245178 w 2731203"/>
                                    <a:gd name="GluePoint175Y" fmla="*/ 594895 h 2794134"/>
                                    <a:gd name="GluePoint176X" fmla="*/ 269943 w 2731203"/>
                                    <a:gd name="GluePoint176Y" fmla="*/ 560605 h 2794134"/>
                                    <a:gd name="GluePoint177X" fmla="*/ 295660 w 2731203"/>
                                    <a:gd name="GluePoint177Y" fmla="*/ 526315 h 2794134"/>
                                    <a:gd name="GluePoint178X" fmla="*/ 533785 w 2731203"/>
                                    <a:gd name="GluePoint178Y" fmla="*/ 287237 h 2794134"/>
                                    <a:gd name="GluePoint179X" fmla="*/ 823345 w 2731203"/>
                                    <a:gd name="GluePoint179Y" fmla="*/ 112930 h 2794134"/>
                                    <a:gd name="GluePoint180X" fmla="*/ 1879668 w 2731203"/>
                                    <a:gd name="GluePoint180Y" fmla="*/ 109120 h 2794134"/>
                                    <a:gd name="GluePoint181X" fmla="*/ 1932055 w 2731203"/>
                                    <a:gd name="GluePoint181Y" fmla="*/ 124360 h 2794134"/>
                                    <a:gd name="GluePoint182X" fmla="*/ 1984443 w 2731203"/>
                                    <a:gd name="GluePoint182Y" fmla="*/ 142457 h 2794134"/>
                                    <a:gd name="GluePoint183X" fmla="*/ 2406400 w 2731203"/>
                                    <a:gd name="GluePoint183Y" fmla="*/ 459640 h 2794134"/>
                                    <a:gd name="GluePoint184X" fmla="*/ 2376873 w 2731203"/>
                                    <a:gd name="GluePoint184Y" fmla="*/ 432970 h 2794134"/>
                                    <a:gd name="GluePoint185X" fmla="*/ 2346393 w 2731203"/>
                                    <a:gd name="GluePoint185Y" fmla="*/ 407252 h 2794134"/>
                                    <a:gd name="GluePoint186X" fmla="*/ 1879668 w 2731203"/>
                                    <a:gd name="GluePoint186Y" fmla="*/ 109120 h 2794134"/>
                                    <a:gd name="GluePoint187X" fmla="*/ 1596775 w 2731203"/>
                                    <a:gd name="GluePoint187Y" fmla="*/ 107215 h 2794134"/>
                                    <a:gd name="GluePoint188X" fmla="*/ 1618682 w 2731203"/>
                                    <a:gd name="GluePoint188Y" fmla="*/ 107215 h 2794134"/>
                                    <a:gd name="GluePoint189X" fmla="*/ 1658687 w 2731203"/>
                                    <a:gd name="GluePoint189Y" fmla="*/ 114835 h 2794134"/>
                                    <a:gd name="GluePoint190X" fmla="*/ 1698692 w 2731203"/>
                                    <a:gd name="GluePoint190Y" fmla="*/ 124360 h 2794134"/>
                                    <a:gd name="GluePoint191X" fmla="*/ 1718695 w 2731203"/>
                                    <a:gd name="GluePoint191Y" fmla="*/ 129122 h 2794134"/>
                                    <a:gd name="GluePoint192X" fmla="*/ 1738697 w 2731203"/>
                                    <a:gd name="GluePoint192Y" fmla="*/ 134837 h 2794134"/>
                                    <a:gd name="GluePoint193X" fmla="*/ 1777750 w 2731203"/>
                                    <a:gd name="GluePoint193Y" fmla="*/ 146267 h 2794134"/>
                                    <a:gd name="GluePoint194X" fmla="*/ 1930150 w 2731203"/>
                                    <a:gd name="GluePoint194Y" fmla="*/ 206275 h 2794134"/>
                                    <a:gd name="GluePoint195X" fmla="*/ 2206375 w 2731203"/>
                                    <a:gd name="GluePoint195Y" fmla="*/ 381535 h 2794134"/>
                                    <a:gd name="GluePoint196X" fmla="*/ 2185420 w 2731203"/>
                                    <a:gd name="GluePoint196Y" fmla="*/ 371057 h 2794134"/>
                                    <a:gd name="GluePoint197X" fmla="*/ 2175895 w 2731203"/>
                                    <a:gd name="GluePoint197Y" fmla="*/ 365342 h 2794134"/>
                                    <a:gd name="GluePoint198X" fmla="*/ 1532005 w 2731203"/>
                                    <a:gd name="GluePoint198Y" fmla="*/ 108167 h 2794134"/>
                                    <a:gd name="GluePoint199X" fmla="*/ 1574867 w 2731203"/>
                                    <a:gd name="GluePoint199Y" fmla="*/ 108167 h 2794134"/>
                                    <a:gd name="GluePoint200X" fmla="*/ 1399607 w 2731203"/>
                                    <a:gd name="GluePoint200Y" fmla="*/ 81497 h 2794134"/>
                                    <a:gd name="GluePoint201X" fmla="*/ 1348172 w 2731203"/>
                                    <a:gd name="GluePoint201Y" fmla="*/ 89117 h 2794134"/>
                                    <a:gd name="GluePoint202X" fmla="*/ 1334837 w 2731203"/>
                                    <a:gd name="GluePoint202Y" fmla="*/ 91022 h 2794134"/>
                                    <a:gd name="GluePoint203X" fmla="*/ 1321502 w 2731203"/>
                                    <a:gd name="GluePoint203Y" fmla="*/ 93879 h 2794134"/>
                                    <a:gd name="GluePoint204X" fmla="*/ 1295785 w 2731203"/>
                                    <a:gd name="GluePoint204Y" fmla="*/ 99594 h 2794134"/>
                                    <a:gd name="GluePoint205X" fmla="*/ 853825 w 2731203"/>
                                    <a:gd name="GluePoint205Y" fmla="*/ 217704 h 2794134"/>
                                    <a:gd name="GluePoint206X" fmla="*/ 482350 w 2731203"/>
                                    <a:gd name="GluePoint206Y" fmla="*/ 483452 h 2794134"/>
                                    <a:gd name="GluePoint207X" fmla="*/ 626177 w 2731203"/>
                                    <a:gd name="GluePoint207Y" fmla="*/ 327242 h 2794134"/>
                                    <a:gd name="GluePoint208X" fmla="*/ 802390 w 2731203"/>
                                    <a:gd name="GluePoint208Y" fmla="*/ 219609 h 2794134"/>
                                    <a:gd name="GluePoint209X" fmla="*/ 896687 w 2731203"/>
                                    <a:gd name="GluePoint209Y" fmla="*/ 176747 h 2794134"/>
                                    <a:gd name="GluePoint210X" fmla="*/ 945265 w 2731203"/>
                                    <a:gd name="GluePoint210Y" fmla="*/ 158649 h 2794134"/>
                                    <a:gd name="GluePoint211X" fmla="*/ 993842 w 2731203"/>
                                    <a:gd name="GluePoint211Y" fmla="*/ 142457 h 2794134"/>
                                    <a:gd name="GluePoint212X" fmla="*/ 1194820 w 2731203"/>
                                    <a:gd name="GluePoint212Y" fmla="*/ 95784 h 2794134"/>
                                    <a:gd name="GluePoint213X" fmla="*/ 1399607 w 2731203"/>
                                    <a:gd name="GluePoint213Y" fmla="*/ 81497 h 2794134"/>
                                    <a:gd name="GluePoint214X" fmla="*/ 1362475 w 2731203"/>
                                    <a:gd name="GluePoint214Y" fmla="*/ 222 h 2794134"/>
                                    <a:gd name="GluePoint215X" fmla="*/ 1783465 w 2731203"/>
                                    <a:gd name="GluePoint215Y" fmla="*/ 57685 h 2794134"/>
                                    <a:gd name="GluePoint216X" fmla="*/ 1748223 w 2731203"/>
                                    <a:gd name="GluePoint216Y" fmla="*/ 51970 h 2794134"/>
                                    <a:gd name="GluePoint217X" fmla="*/ 1711075 w 2731203"/>
                                    <a:gd name="GluePoint217Y" fmla="*/ 48160 h 2794134"/>
                                    <a:gd name="GluePoint218X" fmla="*/ 1612015 w 2731203"/>
                                    <a:gd name="GluePoint218Y" fmla="*/ 28157 h 2794134"/>
                                    <a:gd name="GluePoint219X" fmla="*/ 1561533 w 2731203"/>
                                    <a:gd name="GluePoint219Y" fmla="*/ 21490 h 2794134"/>
                                    <a:gd name="GluePoint220X" fmla="*/ 1511050 w 2731203"/>
                                    <a:gd name="GluePoint220Y" fmla="*/ 16727 h 2794134"/>
                                    <a:gd name="GluePoint221X" fmla="*/ 1460568 w 2731203"/>
                                    <a:gd name="GluePoint221Y" fmla="*/ 12917 h 2794134"/>
                                    <a:gd name="GluePoint222X" fmla="*/ 1410085 w 2731203"/>
                                    <a:gd name="GluePoint222Y" fmla="*/ 11012 h 2794134"/>
                                    <a:gd name="GluePoint223X" fmla="*/ 1359603 w 2731203"/>
                                    <a:gd name="GluePoint223Y" fmla="*/ 11965 h 2794134"/>
                                    <a:gd name="GluePoint224X" fmla="*/ 1333885 w 2731203"/>
                                    <a:gd name="GluePoint224Y" fmla="*/ 12917 h 2794134"/>
                                    <a:gd name="GluePoint225X" fmla="*/ 1309120 w 2731203"/>
                                    <a:gd name="GluePoint225Y" fmla="*/ 14822 h 2794134"/>
                                    <a:gd name="GluePoint226X" fmla="*/ 913833 w 2731203"/>
                                    <a:gd name="GluePoint226Y" fmla="*/ 98642 h 2794134"/>
                                    <a:gd name="GluePoint227X" fmla="*/ 931930 w 2731203"/>
                                    <a:gd name="GluePoint227Y" fmla="*/ 89117 h 2794134"/>
                                    <a:gd name="GluePoint228X" fmla="*/ 946218 w 2731203"/>
                                    <a:gd name="GluePoint228Y" fmla="*/ 82450 h 2794134"/>
                                    <a:gd name="GluePoint229X" fmla="*/ 982413 w 2731203"/>
                                    <a:gd name="GluePoint229Y" fmla="*/ 66257 h 2794134"/>
                                    <a:gd name="GluePoint230X" fmla="*/ 1013845 w 2731203"/>
                                    <a:gd name="GluePoint230Y" fmla="*/ 54827 h 2794134"/>
                                    <a:gd name="GluePoint231X" fmla="*/ 1060518 w 2731203"/>
                                    <a:gd name="GluePoint231Y" fmla="*/ 40540 h 2794134"/>
                                    <a:gd name="GluePoint232X" fmla="*/ 1128145 w 2731203"/>
                                    <a:gd name="GluePoint232Y" fmla="*/ 24347 h 2794134"/>
                                    <a:gd name="GluePoint233X" fmla="*/ 1171008 w 2731203"/>
                                    <a:gd name="GluePoint233Y" fmla="*/ 16727 h 2794134"/>
                                    <a:gd name="GluePoint234X" fmla="*/ 1194820 w 2731203"/>
                                    <a:gd name="GluePoint234Y" fmla="*/ 12917 h 2794134"/>
                                    <a:gd name="GluePoint235X" fmla="*/ 1220538 w 2731203"/>
                                    <a:gd name="GluePoint235Y" fmla="*/ 10060 h 2794134"/>
                                    <a:gd name="GluePoint236X" fmla="*/ 1362475 w 2731203"/>
                                    <a:gd name="GluePoint236Y" fmla="*/ 222 h 2794134"/>
                                  </a:gdLst>
                                  <a:ahLst/>
                                  <a:cxnLst>
                                    <a:cxn ang="0">
                                      <a:pos x="GluePoint1X" y="GluePoint1Y"/>
                                    </a:cxn>
                                    <a:cxn ang="0">
                                      <a:pos x="GluePoint2X" y="GluePoint2Y"/>
                                    </a:cxn>
                                    <a:cxn ang="0">
                                      <a:pos x="GluePoint3X" y="GluePoint3Y"/>
                                    </a:cxn>
                                    <a:cxn ang="0">
                                      <a:pos x="GluePoint4X" y="GluePoint4Y"/>
                                    </a:cxn>
                                    <a:cxn ang="0">
                                      <a:pos x="GluePoint5X" y="GluePoint5Y"/>
                                    </a:cxn>
                                    <a:cxn ang="0">
                                      <a:pos x="GluePoint6X" y="GluePoint6Y"/>
                                    </a:cxn>
                                    <a:cxn ang="0">
                                      <a:pos x="GluePoint7X" y="GluePoint7Y"/>
                                    </a:cxn>
                                    <a:cxn ang="0">
                                      <a:pos x="GluePoint8X" y="GluePoint8Y"/>
                                    </a:cxn>
                                    <a:cxn ang="0">
                                      <a:pos x="GluePoint9X" y="GluePoint9Y"/>
                                    </a:cxn>
                                    <a:cxn ang="0">
                                      <a:pos x="GluePoint10X" y="GluePoint10Y"/>
                                    </a:cxn>
                                    <a:cxn ang="0">
                                      <a:pos x="GluePoint11X" y="GluePoint11Y"/>
                                    </a:cxn>
                                    <a:cxn ang="0">
                                      <a:pos x="GluePoint12X" y="GluePoint12Y"/>
                                    </a:cxn>
                                    <a:cxn ang="0">
                                      <a:pos x="GluePoint13X" y="GluePoint13Y"/>
                                    </a:cxn>
                                    <a:cxn ang="0">
                                      <a:pos x="GluePoint14X" y="GluePoint14Y"/>
                                    </a:cxn>
                                    <a:cxn ang="0">
                                      <a:pos x="GluePoint15X" y="GluePoint15Y"/>
                                    </a:cxn>
                                    <a:cxn ang="0">
                                      <a:pos x="GluePoint16X" y="GluePoint16Y"/>
                                    </a:cxn>
                                    <a:cxn ang="0">
                                      <a:pos x="GluePoint17X" y="GluePoint17Y"/>
                                    </a:cxn>
                                    <a:cxn ang="0">
                                      <a:pos x="GluePoint18X" y="GluePoint18Y"/>
                                    </a:cxn>
                                    <a:cxn ang="0">
                                      <a:pos x="GluePoint19X" y="GluePoint19Y"/>
                                    </a:cxn>
                                    <a:cxn ang="0">
                                      <a:pos x="GluePoint20X" y="GluePoint20Y"/>
                                    </a:cxn>
                                    <a:cxn ang="0">
                                      <a:pos x="GluePoint21X" y="GluePoint21Y"/>
                                    </a:cxn>
                                    <a:cxn ang="0">
                                      <a:pos x="GluePoint22X" y="GluePoint22Y"/>
                                    </a:cxn>
                                    <a:cxn ang="0">
                                      <a:pos x="GluePoint23X" y="GluePoint23Y"/>
                                    </a:cxn>
                                    <a:cxn ang="0">
                                      <a:pos x="GluePoint24X" y="GluePoint24Y"/>
                                    </a:cxn>
                                    <a:cxn ang="0">
                                      <a:pos x="GluePoint25X" y="GluePoint25Y"/>
                                    </a:cxn>
                                    <a:cxn ang="0">
                                      <a:pos x="GluePoint26X" y="GluePoint26Y"/>
                                    </a:cxn>
                                    <a:cxn ang="0">
                                      <a:pos x="GluePoint27X" y="GluePoint27Y"/>
                                    </a:cxn>
                                    <a:cxn ang="0">
                                      <a:pos x="GluePoint28X" y="GluePoint28Y"/>
                                    </a:cxn>
                                    <a:cxn ang="0">
                                      <a:pos x="GluePoint29X" y="GluePoint29Y"/>
                                    </a:cxn>
                                    <a:cxn ang="0">
                                      <a:pos x="GluePoint30X" y="GluePoint30Y"/>
                                    </a:cxn>
                                    <a:cxn ang="0">
                                      <a:pos x="GluePoint31X" y="GluePoint31Y"/>
                                    </a:cxn>
                                    <a:cxn ang="0">
                                      <a:pos x="GluePoint32X" y="GluePoint32Y"/>
                                    </a:cxn>
                                    <a:cxn ang="0">
                                      <a:pos x="GluePoint33X" y="GluePoint33Y"/>
                                    </a:cxn>
                                    <a:cxn ang="0">
                                      <a:pos x="GluePoint34X" y="GluePoint34Y"/>
                                    </a:cxn>
                                    <a:cxn ang="0">
                                      <a:pos x="GluePoint35X" y="GluePoint35Y"/>
                                    </a:cxn>
                                    <a:cxn ang="0">
                                      <a:pos x="GluePoint36X" y="GluePoint36Y"/>
                                    </a:cxn>
                                    <a:cxn ang="0">
                                      <a:pos x="GluePoint37X" y="GluePoint37Y"/>
                                    </a:cxn>
                                    <a:cxn ang="0">
                                      <a:pos x="GluePoint38X" y="GluePoint38Y"/>
                                    </a:cxn>
                                    <a:cxn ang="0">
                                      <a:pos x="GluePoint39X" y="GluePoint39Y"/>
                                    </a:cxn>
                                    <a:cxn ang="0">
                                      <a:pos x="GluePoint40X" y="GluePoint40Y"/>
                                    </a:cxn>
                                    <a:cxn ang="0">
                                      <a:pos x="GluePoint41X" y="GluePoint41Y"/>
                                    </a:cxn>
                                    <a:cxn ang="0">
                                      <a:pos x="GluePoint42X" y="GluePoint42Y"/>
                                    </a:cxn>
                                    <a:cxn ang="0">
                                      <a:pos x="GluePoint43X" y="GluePoint43Y"/>
                                    </a:cxn>
                                    <a:cxn ang="0">
                                      <a:pos x="GluePoint44X" y="GluePoint44Y"/>
                                    </a:cxn>
                                    <a:cxn ang="0">
                                      <a:pos x="GluePoint45X" y="GluePoint45Y"/>
                                    </a:cxn>
                                    <a:cxn ang="0">
                                      <a:pos x="GluePoint46X" y="GluePoint46Y"/>
                                    </a:cxn>
                                    <a:cxn ang="0">
                                      <a:pos x="GluePoint47X" y="GluePoint47Y"/>
                                    </a:cxn>
                                    <a:cxn ang="0">
                                      <a:pos x="GluePoint48X" y="GluePoint48Y"/>
                                    </a:cxn>
                                    <a:cxn ang="0">
                                      <a:pos x="GluePoint49X" y="GluePoint49Y"/>
                                    </a:cxn>
                                    <a:cxn ang="0">
                                      <a:pos x="GluePoint50X" y="GluePoint50Y"/>
                                    </a:cxn>
                                    <a:cxn ang="0">
                                      <a:pos x="GluePoint51X" y="GluePoint51Y"/>
                                    </a:cxn>
                                    <a:cxn ang="0">
                                      <a:pos x="GluePoint52X" y="GluePoint52Y"/>
                                    </a:cxn>
                                    <a:cxn ang="0">
                                      <a:pos x="GluePoint53X" y="GluePoint53Y"/>
                                    </a:cxn>
                                    <a:cxn ang="0">
                                      <a:pos x="GluePoint54X" y="GluePoint54Y"/>
                                    </a:cxn>
                                    <a:cxn ang="0">
                                      <a:pos x="GluePoint55X" y="GluePoint55Y"/>
                                    </a:cxn>
                                    <a:cxn ang="0">
                                      <a:pos x="GluePoint56X" y="GluePoint56Y"/>
                                    </a:cxn>
                                    <a:cxn ang="0">
                                      <a:pos x="GluePoint57X" y="GluePoint57Y"/>
                                    </a:cxn>
                                    <a:cxn ang="0">
                                      <a:pos x="GluePoint58X" y="GluePoint58Y"/>
                                    </a:cxn>
                                    <a:cxn ang="0">
                                      <a:pos x="GluePoint59X" y="GluePoint59Y"/>
                                    </a:cxn>
                                    <a:cxn ang="0">
                                      <a:pos x="GluePoint60X" y="GluePoint60Y"/>
                                    </a:cxn>
                                    <a:cxn ang="0">
                                      <a:pos x="GluePoint61X" y="GluePoint61Y"/>
                                    </a:cxn>
                                    <a:cxn ang="0">
                                      <a:pos x="GluePoint62X" y="GluePoint62Y"/>
                                    </a:cxn>
                                    <a:cxn ang="0">
                                      <a:pos x="GluePoint63X" y="GluePoint63Y"/>
                                    </a:cxn>
                                    <a:cxn ang="0">
                                      <a:pos x="GluePoint64X" y="GluePoint64Y"/>
                                    </a:cxn>
                                    <a:cxn ang="0">
                                      <a:pos x="GluePoint65X" y="GluePoint65Y"/>
                                    </a:cxn>
                                    <a:cxn ang="0">
                                      <a:pos x="GluePoint66X" y="GluePoint66Y"/>
                                    </a:cxn>
                                    <a:cxn ang="0">
                                      <a:pos x="GluePoint67X" y="GluePoint67Y"/>
                                    </a:cxn>
                                    <a:cxn ang="0">
                                      <a:pos x="GluePoint68X" y="GluePoint68Y"/>
                                    </a:cxn>
                                    <a:cxn ang="0">
                                      <a:pos x="GluePoint69X" y="GluePoint69Y"/>
                                    </a:cxn>
                                    <a:cxn ang="0">
                                      <a:pos x="GluePoint70X" y="GluePoint70Y"/>
                                    </a:cxn>
                                    <a:cxn ang="0">
                                      <a:pos x="GluePoint71X" y="GluePoint71Y"/>
                                    </a:cxn>
                                    <a:cxn ang="0">
                                      <a:pos x="GluePoint72X" y="GluePoint72Y"/>
                                    </a:cxn>
                                    <a:cxn ang="0">
                                      <a:pos x="GluePoint73X" y="GluePoint73Y"/>
                                    </a:cxn>
                                    <a:cxn ang="0">
                                      <a:pos x="GluePoint74X" y="GluePoint74Y"/>
                                    </a:cxn>
                                    <a:cxn ang="0">
                                      <a:pos x="GluePoint75X" y="GluePoint75Y"/>
                                    </a:cxn>
                                    <a:cxn ang="0">
                                      <a:pos x="GluePoint76X" y="GluePoint76Y"/>
                                    </a:cxn>
                                    <a:cxn ang="0">
                                      <a:pos x="GluePoint77X" y="GluePoint77Y"/>
                                    </a:cxn>
                                    <a:cxn ang="0">
                                      <a:pos x="GluePoint78X" y="GluePoint78Y"/>
                                    </a:cxn>
                                    <a:cxn ang="0">
                                      <a:pos x="GluePoint79X" y="GluePoint79Y"/>
                                    </a:cxn>
                                    <a:cxn ang="0">
                                      <a:pos x="GluePoint80X" y="GluePoint80Y"/>
                                    </a:cxn>
                                    <a:cxn ang="0">
                                      <a:pos x="GluePoint81X" y="GluePoint81Y"/>
                                    </a:cxn>
                                    <a:cxn ang="0">
                                      <a:pos x="GluePoint82X" y="GluePoint82Y"/>
                                    </a:cxn>
                                    <a:cxn ang="0">
                                      <a:pos x="GluePoint83X" y="GluePoint83Y"/>
                                    </a:cxn>
                                    <a:cxn ang="0">
                                      <a:pos x="GluePoint84X" y="GluePoint84Y"/>
                                    </a:cxn>
                                    <a:cxn ang="0">
                                      <a:pos x="GluePoint85X" y="GluePoint85Y"/>
                                    </a:cxn>
                                    <a:cxn ang="0">
                                      <a:pos x="GluePoint86X" y="GluePoint86Y"/>
                                    </a:cxn>
                                    <a:cxn ang="0">
                                      <a:pos x="GluePoint87X" y="GluePoint87Y"/>
                                    </a:cxn>
                                    <a:cxn ang="0">
                                      <a:pos x="GluePoint88X" y="GluePoint88Y"/>
                                    </a:cxn>
                                    <a:cxn ang="0">
                                      <a:pos x="GluePoint89X" y="GluePoint89Y"/>
                                    </a:cxn>
                                    <a:cxn ang="0">
                                      <a:pos x="GluePoint90X" y="GluePoint90Y"/>
                                    </a:cxn>
                                    <a:cxn ang="0">
                                      <a:pos x="GluePoint91X" y="GluePoint91Y"/>
                                    </a:cxn>
                                    <a:cxn ang="0">
                                      <a:pos x="GluePoint92X" y="GluePoint92Y"/>
                                    </a:cxn>
                                    <a:cxn ang="0">
                                      <a:pos x="GluePoint93X" y="GluePoint93Y"/>
                                    </a:cxn>
                                    <a:cxn ang="0">
                                      <a:pos x="GluePoint94X" y="GluePoint94Y"/>
                                    </a:cxn>
                                    <a:cxn ang="0">
                                      <a:pos x="GluePoint95X" y="GluePoint95Y"/>
                                    </a:cxn>
                                    <a:cxn ang="0">
                                      <a:pos x="GluePoint96X" y="GluePoint96Y"/>
                                    </a:cxn>
                                    <a:cxn ang="0">
                                      <a:pos x="GluePoint97X" y="GluePoint97Y"/>
                                    </a:cxn>
                                    <a:cxn ang="0">
                                      <a:pos x="GluePoint98X" y="GluePoint98Y"/>
                                    </a:cxn>
                                    <a:cxn ang="0">
                                      <a:pos x="GluePoint99X" y="GluePoint99Y"/>
                                    </a:cxn>
                                    <a:cxn ang="0">
                                      <a:pos x="GluePoint100X" y="GluePoint100Y"/>
                                    </a:cxn>
                                    <a:cxn ang="0">
                                      <a:pos x="GluePoint101X" y="GluePoint101Y"/>
                                    </a:cxn>
                                    <a:cxn ang="0">
                                      <a:pos x="GluePoint102X" y="GluePoint102Y"/>
                                    </a:cxn>
                                    <a:cxn ang="0">
                                      <a:pos x="GluePoint103X" y="GluePoint103Y"/>
                                    </a:cxn>
                                    <a:cxn ang="0">
                                      <a:pos x="GluePoint104X" y="GluePoint104Y"/>
                                    </a:cxn>
                                    <a:cxn ang="0">
                                      <a:pos x="GluePoint105X" y="GluePoint105Y"/>
                                    </a:cxn>
                                    <a:cxn ang="0">
                                      <a:pos x="GluePoint106X" y="GluePoint106Y"/>
                                    </a:cxn>
                                    <a:cxn ang="0">
                                      <a:pos x="GluePoint107X" y="GluePoint107Y"/>
                                    </a:cxn>
                                    <a:cxn ang="0">
                                      <a:pos x="GluePoint108X" y="GluePoint108Y"/>
                                    </a:cxn>
                                    <a:cxn ang="0">
                                      <a:pos x="GluePoint109X" y="GluePoint109Y"/>
                                    </a:cxn>
                                    <a:cxn ang="0">
                                      <a:pos x="GluePoint110X" y="GluePoint110Y"/>
                                    </a:cxn>
                                    <a:cxn ang="0">
                                      <a:pos x="GluePoint111X" y="GluePoint111Y"/>
                                    </a:cxn>
                                    <a:cxn ang="0">
                                      <a:pos x="GluePoint112X" y="GluePoint112Y"/>
                                    </a:cxn>
                                    <a:cxn ang="0">
                                      <a:pos x="GluePoint113X" y="GluePoint113Y"/>
                                    </a:cxn>
                                    <a:cxn ang="0">
                                      <a:pos x="GluePoint114X" y="GluePoint114Y"/>
                                    </a:cxn>
                                    <a:cxn ang="0">
                                      <a:pos x="GluePoint115X" y="GluePoint115Y"/>
                                    </a:cxn>
                                    <a:cxn ang="0">
                                      <a:pos x="GluePoint116X" y="GluePoint116Y"/>
                                    </a:cxn>
                                    <a:cxn ang="0">
                                      <a:pos x="GluePoint117X" y="GluePoint117Y"/>
                                    </a:cxn>
                                    <a:cxn ang="0">
                                      <a:pos x="GluePoint118X" y="GluePoint118Y"/>
                                    </a:cxn>
                                    <a:cxn ang="0">
                                      <a:pos x="GluePoint119X" y="GluePoint119Y"/>
                                    </a:cxn>
                                    <a:cxn ang="0">
                                      <a:pos x="GluePoint120X" y="GluePoint120Y"/>
                                    </a:cxn>
                                    <a:cxn ang="0">
                                      <a:pos x="GluePoint121X" y="GluePoint121Y"/>
                                    </a:cxn>
                                    <a:cxn ang="0">
                                      <a:pos x="GluePoint122X" y="GluePoint122Y"/>
                                    </a:cxn>
                                    <a:cxn ang="0">
                                      <a:pos x="GluePoint123X" y="GluePoint123Y"/>
                                    </a:cxn>
                                    <a:cxn ang="0">
                                      <a:pos x="GluePoint124X" y="GluePoint124Y"/>
                                    </a:cxn>
                                    <a:cxn ang="0">
                                      <a:pos x="GluePoint125X" y="GluePoint125Y"/>
                                    </a:cxn>
                                    <a:cxn ang="0">
                                      <a:pos x="GluePoint126X" y="GluePoint126Y"/>
                                    </a:cxn>
                                    <a:cxn ang="0">
                                      <a:pos x="GluePoint127X" y="GluePoint127Y"/>
                                    </a:cxn>
                                    <a:cxn ang="0">
                                      <a:pos x="GluePoint128X" y="GluePoint128Y"/>
                                    </a:cxn>
                                    <a:cxn ang="0">
                                      <a:pos x="GluePoint129X" y="GluePoint129Y"/>
                                    </a:cxn>
                                    <a:cxn ang="0">
                                      <a:pos x="GluePoint130X" y="GluePoint130Y"/>
                                    </a:cxn>
                                    <a:cxn ang="0">
                                      <a:pos x="GluePoint131X" y="GluePoint131Y"/>
                                    </a:cxn>
                                    <a:cxn ang="0">
                                      <a:pos x="GluePoint132X" y="GluePoint132Y"/>
                                    </a:cxn>
                                    <a:cxn ang="0">
                                      <a:pos x="GluePoint133X" y="GluePoint133Y"/>
                                    </a:cxn>
                                    <a:cxn ang="0">
                                      <a:pos x="GluePoint134X" y="GluePoint134Y"/>
                                    </a:cxn>
                                    <a:cxn ang="0">
                                      <a:pos x="GluePoint135X" y="GluePoint135Y"/>
                                    </a:cxn>
                                    <a:cxn ang="0">
                                      <a:pos x="GluePoint136X" y="GluePoint136Y"/>
                                    </a:cxn>
                                    <a:cxn ang="0">
                                      <a:pos x="GluePoint137X" y="GluePoint137Y"/>
                                    </a:cxn>
                                    <a:cxn ang="0">
                                      <a:pos x="GluePoint138X" y="GluePoint138Y"/>
                                    </a:cxn>
                                    <a:cxn ang="0">
                                      <a:pos x="GluePoint139X" y="GluePoint139Y"/>
                                    </a:cxn>
                                    <a:cxn ang="0">
                                      <a:pos x="GluePoint140X" y="GluePoint140Y"/>
                                    </a:cxn>
                                    <a:cxn ang="0">
                                      <a:pos x="GluePoint141X" y="GluePoint141Y"/>
                                    </a:cxn>
                                    <a:cxn ang="0">
                                      <a:pos x="GluePoint142X" y="GluePoint142Y"/>
                                    </a:cxn>
                                    <a:cxn ang="0">
                                      <a:pos x="GluePoint143X" y="GluePoint143Y"/>
                                    </a:cxn>
                                    <a:cxn ang="0">
                                      <a:pos x="GluePoint144X" y="GluePoint144Y"/>
                                    </a:cxn>
                                    <a:cxn ang="0">
                                      <a:pos x="GluePoint145X" y="GluePoint145Y"/>
                                    </a:cxn>
                                    <a:cxn ang="0">
                                      <a:pos x="GluePoint146X" y="GluePoint146Y"/>
                                    </a:cxn>
                                    <a:cxn ang="0">
                                      <a:pos x="GluePoint147X" y="GluePoint147Y"/>
                                    </a:cxn>
                                    <a:cxn ang="0">
                                      <a:pos x="GluePoint148X" y="GluePoint148Y"/>
                                    </a:cxn>
                                    <a:cxn ang="0">
                                      <a:pos x="GluePoint149X" y="GluePoint149Y"/>
                                    </a:cxn>
                                    <a:cxn ang="0">
                                      <a:pos x="GluePoint150X" y="GluePoint150Y"/>
                                    </a:cxn>
                                    <a:cxn ang="0">
                                      <a:pos x="GluePoint151X" y="GluePoint151Y"/>
                                    </a:cxn>
                                    <a:cxn ang="0">
                                      <a:pos x="GluePoint152X" y="GluePoint152Y"/>
                                    </a:cxn>
                                    <a:cxn ang="0">
                                      <a:pos x="GluePoint153X" y="GluePoint153Y"/>
                                    </a:cxn>
                                    <a:cxn ang="0">
                                      <a:pos x="GluePoint154X" y="GluePoint154Y"/>
                                    </a:cxn>
                                    <a:cxn ang="0">
                                      <a:pos x="GluePoint155X" y="GluePoint155Y"/>
                                    </a:cxn>
                                    <a:cxn ang="0">
                                      <a:pos x="GluePoint156X" y="GluePoint156Y"/>
                                    </a:cxn>
                                    <a:cxn ang="0">
                                      <a:pos x="GluePoint157X" y="GluePoint157Y"/>
                                    </a:cxn>
                                    <a:cxn ang="0">
                                      <a:pos x="GluePoint158X" y="GluePoint158Y"/>
                                    </a:cxn>
                                    <a:cxn ang="0">
                                      <a:pos x="GluePoint159X" y="GluePoint159Y"/>
                                    </a:cxn>
                                    <a:cxn ang="0">
                                      <a:pos x="GluePoint160X" y="GluePoint160Y"/>
                                    </a:cxn>
                                    <a:cxn ang="0">
                                      <a:pos x="GluePoint161X" y="GluePoint161Y"/>
                                    </a:cxn>
                                    <a:cxn ang="0">
                                      <a:pos x="GluePoint162X" y="GluePoint162Y"/>
                                    </a:cxn>
                                    <a:cxn ang="0">
                                      <a:pos x="GluePoint163X" y="GluePoint163Y"/>
                                    </a:cxn>
                                    <a:cxn ang="0">
                                      <a:pos x="GluePoint164X" y="GluePoint164Y"/>
                                    </a:cxn>
                                    <a:cxn ang="0">
                                      <a:pos x="GluePoint165X" y="GluePoint165Y"/>
                                    </a:cxn>
                                    <a:cxn ang="0">
                                      <a:pos x="GluePoint166X" y="GluePoint166Y"/>
                                    </a:cxn>
                                    <a:cxn ang="0">
                                      <a:pos x="GluePoint167X" y="GluePoint167Y"/>
                                    </a:cxn>
                                    <a:cxn ang="0">
                                      <a:pos x="GluePoint168X" y="GluePoint168Y"/>
                                    </a:cxn>
                                    <a:cxn ang="0">
                                      <a:pos x="GluePoint169X" y="GluePoint169Y"/>
                                    </a:cxn>
                                    <a:cxn ang="0">
                                      <a:pos x="GluePoint170X" y="GluePoint170Y"/>
                                    </a:cxn>
                                    <a:cxn ang="0">
                                      <a:pos x="GluePoint171X" y="GluePoint171Y"/>
                                    </a:cxn>
                                    <a:cxn ang="0">
                                      <a:pos x="GluePoint172X" y="GluePoint172Y"/>
                                    </a:cxn>
                                    <a:cxn ang="0">
                                      <a:pos x="GluePoint173X" y="GluePoint173Y"/>
                                    </a:cxn>
                                    <a:cxn ang="0">
                                      <a:pos x="GluePoint174X" y="GluePoint174Y"/>
                                    </a:cxn>
                                    <a:cxn ang="0">
                                      <a:pos x="GluePoint175X" y="GluePoint175Y"/>
                                    </a:cxn>
                                    <a:cxn ang="0">
                                      <a:pos x="GluePoint176X" y="GluePoint176Y"/>
                                    </a:cxn>
                                    <a:cxn ang="0">
                                      <a:pos x="GluePoint177X" y="GluePoint177Y"/>
                                    </a:cxn>
                                    <a:cxn ang="0">
                                      <a:pos x="GluePoint178X" y="GluePoint178Y"/>
                                    </a:cxn>
                                    <a:cxn ang="0">
                                      <a:pos x="GluePoint179X" y="GluePoint179Y"/>
                                    </a:cxn>
                                    <a:cxn ang="0">
                                      <a:pos x="GluePoint180X" y="GluePoint180Y"/>
                                    </a:cxn>
                                    <a:cxn ang="0">
                                      <a:pos x="GluePoint181X" y="GluePoint181Y"/>
                                    </a:cxn>
                                    <a:cxn ang="0">
                                      <a:pos x="GluePoint182X" y="GluePoint182Y"/>
                                    </a:cxn>
                                    <a:cxn ang="0">
                                      <a:pos x="GluePoint183X" y="GluePoint183Y"/>
                                    </a:cxn>
                                    <a:cxn ang="0">
                                      <a:pos x="GluePoint184X" y="GluePoint184Y"/>
                                    </a:cxn>
                                    <a:cxn ang="0">
                                      <a:pos x="GluePoint185X" y="GluePoint185Y"/>
                                    </a:cxn>
                                    <a:cxn ang="0">
                                      <a:pos x="GluePoint186X" y="GluePoint186Y"/>
                                    </a:cxn>
                                    <a:cxn ang="0">
                                      <a:pos x="GluePoint187X" y="GluePoint187Y"/>
                                    </a:cxn>
                                    <a:cxn ang="0">
                                      <a:pos x="GluePoint188X" y="GluePoint188Y"/>
                                    </a:cxn>
                                    <a:cxn ang="0">
                                      <a:pos x="GluePoint189X" y="GluePoint189Y"/>
                                    </a:cxn>
                                    <a:cxn ang="0">
                                      <a:pos x="GluePoint190X" y="GluePoint190Y"/>
                                    </a:cxn>
                                    <a:cxn ang="0">
                                      <a:pos x="GluePoint191X" y="GluePoint191Y"/>
                                    </a:cxn>
                                    <a:cxn ang="0">
                                      <a:pos x="GluePoint192X" y="GluePoint192Y"/>
                                    </a:cxn>
                                    <a:cxn ang="0">
                                      <a:pos x="GluePoint193X" y="GluePoint193Y"/>
                                    </a:cxn>
                                    <a:cxn ang="0">
                                      <a:pos x="GluePoint194X" y="GluePoint194Y"/>
                                    </a:cxn>
                                    <a:cxn ang="0">
                                      <a:pos x="GluePoint195X" y="GluePoint195Y"/>
                                    </a:cxn>
                                    <a:cxn ang="0">
                                      <a:pos x="GluePoint196X" y="GluePoint196Y"/>
                                    </a:cxn>
                                    <a:cxn ang="0">
                                      <a:pos x="GluePoint197X" y="GluePoint197Y"/>
                                    </a:cxn>
                                    <a:cxn ang="0">
                                      <a:pos x="GluePoint198X" y="GluePoint198Y"/>
                                    </a:cxn>
                                    <a:cxn ang="0">
                                      <a:pos x="GluePoint199X" y="GluePoint199Y"/>
                                    </a:cxn>
                                    <a:cxn ang="0">
                                      <a:pos x="GluePoint200X" y="GluePoint200Y"/>
                                    </a:cxn>
                                    <a:cxn ang="0">
                                      <a:pos x="GluePoint201X" y="GluePoint201Y"/>
                                    </a:cxn>
                                    <a:cxn ang="0">
                                      <a:pos x="GluePoint202X" y="GluePoint202Y"/>
                                    </a:cxn>
                                    <a:cxn ang="0">
                                      <a:pos x="GluePoint203X" y="GluePoint203Y"/>
                                    </a:cxn>
                                    <a:cxn ang="0">
                                      <a:pos x="GluePoint204X" y="GluePoint204Y"/>
                                    </a:cxn>
                                    <a:cxn ang="0">
                                      <a:pos x="GluePoint205X" y="GluePoint205Y"/>
                                    </a:cxn>
                                    <a:cxn ang="0">
                                      <a:pos x="GluePoint206X" y="GluePoint206Y"/>
                                    </a:cxn>
                                    <a:cxn ang="0">
                                      <a:pos x="GluePoint207X" y="GluePoint207Y"/>
                                    </a:cxn>
                                    <a:cxn ang="0">
                                      <a:pos x="GluePoint208X" y="GluePoint208Y"/>
                                    </a:cxn>
                                    <a:cxn ang="0">
                                      <a:pos x="GluePoint209X" y="GluePoint209Y"/>
                                    </a:cxn>
                                    <a:cxn ang="0">
                                      <a:pos x="GluePoint210X" y="GluePoint210Y"/>
                                    </a:cxn>
                                    <a:cxn ang="0">
                                      <a:pos x="GluePoint211X" y="GluePoint211Y"/>
                                    </a:cxn>
                                    <a:cxn ang="0">
                                      <a:pos x="GluePoint212X" y="GluePoint212Y"/>
                                    </a:cxn>
                                    <a:cxn ang="0">
                                      <a:pos x="GluePoint213X" y="GluePoint213Y"/>
                                    </a:cxn>
                                    <a:cxn ang="0">
                                      <a:pos x="GluePoint214X" y="GluePoint214Y"/>
                                    </a:cxn>
                                    <a:cxn ang="0">
                                      <a:pos x="GluePoint215X" y="GluePoint215Y"/>
                                    </a:cxn>
                                    <a:cxn ang="0">
                                      <a:pos x="GluePoint216X" y="GluePoint216Y"/>
                                    </a:cxn>
                                    <a:cxn ang="0">
                                      <a:pos x="GluePoint217X" y="GluePoint217Y"/>
                                    </a:cxn>
                                    <a:cxn ang="0">
                                      <a:pos x="GluePoint218X" y="GluePoint218Y"/>
                                    </a:cxn>
                                    <a:cxn ang="0">
                                      <a:pos x="GluePoint219X" y="GluePoint219Y"/>
                                    </a:cxn>
                                    <a:cxn ang="0">
                                      <a:pos x="GluePoint220X" y="GluePoint220Y"/>
                                    </a:cxn>
                                    <a:cxn ang="0">
                                      <a:pos x="GluePoint221X" y="GluePoint221Y"/>
                                    </a:cxn>
                                    <a:cxn ang="0">
                                      <a:pos x="GluePoint222X" y="GluePoint222Y"/>
                                    </a:cxn>
                                    <a:cxn ang="0">
                                      <a:pos x="GluePoint223X" y="GluePoint223Y"/>
                                    </a:cxn>
                                    <a:cxn ang="0">
                                      <a:pos x="GluePoint224X" y="GluePoint224Y"/>
                                    </a:cxn>
                                    <a:cxn ang="0">
                                      <a:pos x="GluePoint225X" y="GluePoint225Y"/>
                                    </a:cxn>
                                    <a:cxn ang="0">
                                      <a:pos x="GluePoint226X" y="GluePoint226Y"/>
                                    </a:cxn>
                                    <a:cxn ang="0">
                                      <a:pos x="GluePoint227X" y="GluePoint227Y"/>
                                    </a:cxn>
                                    <a:cxn ang="0">
                                      <a:pos x="GluePoint228X" y="GluePoint228Y"/>
                                    </a:cxn>
                                    <a:cxn ang="0">
                                      <a:pos x="GluePoint229X" y="GluePoint229Y"/>
                                    </a:cxn>
                                    <a:cxn ang="0">
                                      <a:pos x="GluePoint230X" y="GluePoint230Y"/>
                                    </a:cxn>
                                    <a:cxn ang="0">
                                      <a:pos x="GluePoint231X" y="GluePoint231Y"/>
                                    </a:cxn>
                                    <a:cxn ang="0">
                                      <a:pos x="GluePoint232X" y="GluePoint232Y"/>
                                    </a:cxn>
                                    <a:cxn ang="0">
                                      <a:pos x="GluePoint233X" y="GluePoint233Y"/>
                                    </a:cxn>
                                    <a:cxn ang="0">
                                      <a:pos x="GluePoint234X" y="GluePoint234Y"/>
                                    </a:cxn>
                                    <a:cxn ang="0">
                                      <a:pos x="GluePoint235X" y="GluePoint235Y"/>
                                    </a:cxn>
                                    <a:cxn ang="0">
                                      <a:pos x="GluePoint236X" y="GluePoint236Y"/>
                                    </a:cxn>
                                  </a:cxnLst>
                                  <a:rect l="textAreaLeft" t="textAreaTop" r="textAreaRight" b="textAreaBottom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8" name="Imagen 32" descr="Icono de correo electrónico"/>
                                <pic:cNvPicPr/>
                              </pic:nvPicPr>
                              <pic:blipFill>
                                <a:blip r:embed="rId15"/>
                                <a:stretch/>
                              </pic:blipFill>
                              <pic:spPr>
                                <a:xfrm>
                                  <a:off x="83880" y="91440"/>
                                  <a:ext cx="164520" cy="164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upo 24" style="position:absolute;margin-left:0pt;margin-top:-27.3pt;width:26.65pt;height:27.25pt" coordorigin="0,-546" coordsize="533,545">
                      <v:shape id="shape_0" stroked="f" o:allowincell="f" style="position:absolute;left:132;top:-402;width:258;height:258;mso-wrap-style:none;v-text-anchor:middle;mso-position-vertical:top" type="_x0000_t75">
                        <v:imagedata r:id="rId16" o:detectmouseclick="t"/>
                        <v:stroke color="#3465a4" joinstyle="round" endcap="flat"/>
                        <w10:wrap type="square"/>
                      </v:shape>
                    </v:group>
                  </w:pict>
                </mc:Fallback>
              </mc:AlternateConten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Informacin"/>
              <w:spacing w:before="4" w:after="0"/>
              <w:rPr>
                <w:lang w:val="es-ES_tradnl"/>
              </w:rPr>
            </w:pPr>
            <w:r>
              <w:rPr>
                <w:lang w:val="es-ES_tradnl"/>
              </w:rPr>
              <w:t>santiiza@hotmail.com</w:t>
            </w:r>
          </w:p>
        </w:tc>
        <w:tc>
          <w:tcPr>
            <w:tcW w:w="423" w:type="dxa"/>
            <w:vMerge w:val="continue"/>
            <w:tcBorders/>
          </w:tcPr>
          <w:p>
            <w:pPr>
              <w:pStyle w:val="BodyText"/>
              <w:overflowPunct w:val="true"/>
              <w:rPr>
                <w:rFonts w:ascii="Times New Roman" w:hAnsi="Times New Roman"/>
                <w:lang w:val="es-ES_tradnl"/>
              </w:rPr>
            </w:pPr>
            <w:r>
              <w:rPr>
                <w:rFonts w:ascii="Times New Roman" w:hAnsi="Times New Roman"/>
                <w:lang w:val="es-ES_tradnl"/>
              </w:rPr>
            </w:r>
          </w:p>
        </w:tc>
        <w:tc>
          <w:tcPr>
            <w:tcW w:w="6607" w:type="dxa"/>
            <w:vMerge w:val="continue"/>
            <w:tcBorders/>
          </w:tcPr>
          <w:p>
            <w:pPr>
              <w:pStyle w:val="Heading1"/>
              <w:spacing w:before="240" w:after="120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</w:tr>
      <w:tr>
        <w:trPr>
          <w:trHeight w:val="174" w:hRule="atLeast"/>
        </w:trPr>
        <w:tc>
          <w:tcPr>
            <w:tcW w:w="719" w:type="dxa"/>
            <w:tcBorders/>
          </w:tcPr>
          <w:p>
            <w:pPr>
              <w:pStyle w:val="NoSpacing"/>
              <w:rPr>
                <w:color w:val="666666"/>
                <w:lang w:val="es-ES_tradnl"/>
              </w:rPr>
            </w:pPr>
            <w:r>
              <w:rPr>
                <w:color w:val="666666"/>
                <w:lang w:val="es-ES_tradnl"/>
              </w:rPr>
            </w:r>
          </w:p>
        </w:tc>
        <w:tc>
          <w:tcPr>
            <w:tcW w:w="2943" w:type="dxa"/>
            <w:gridSpan w:val="2"/>
            <w:tcBorders/>
            <w:vAlign w:val="center"/>
          </w:tcPr>
          <w:p>
            <w:pPr>
              <w:pStyle w:val="NoSpacing"/>
              <w:rPr>
                <w:color w:val="666666"/>
                <w:lang w:val="es-ES_tradnl"/>
              </w:rPr>
            </w:pPr>
            <w:r>
              <w:rPr>
                <w:color w:val="666666"/>
                <w:lang w:val="es-ES_tradnl"/>
              </w:rPr>
            </w:r>
          </w:p>
        </w:tc>
        <w:tc>
          <w:tcPr>
            <w:tcW w:w="423" w:type="dxa"/>
            <w:vMerge w:val="continue"/>
            <w:tcBorders/>
          </w:tcPr>
          <w:p>
            <w:pPr>
              <w:pStyle w:val="BodyText"/>
              <w:overflowPunct w:val="true"/>
              <w:rPr>
                <w:rFonts w:ascii="Times New Roman" w:hAnsi="Times New Roman"/>
                <w:lang w:val="es-ES_tradnl"/>
              </w:rPr>
            </w:pPr>
            <w:r>
              <w:rPr>
                <w:rFonts w:ascii="Times New Roman" w:hAnsi="Times New Roman"/>
                <w:lang w:val="es-ES_tradnl"/>
              </w:rPr>
            </w:r>
          </w:p>
        </w:tc>
        <w:tc>
          <w:tcPr>
            <w:tcW w:w="6607" w:type="dxa"/>
            <w:vMerge w:val="continue"/>
            <w:tcBorders/>
          </w:tcPr>
          <w:p>
            <w:pPr>
              <w:pStyle w:val="Heading1"/>
              <w:spacing w:before="240" w:after="120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</w:tr>
      <w:tr>
        <w:trPr>
          <w:trHeight w:val="633" w:hRule="atLeast"/>
        </w:trPr>
        <w:tc>
          <w:tcPr>
            <w:tcW w:w="719" w:type="dxa"/>
            <w:tcBorders/>
          </w:tcPr>
          <w:p>
            <w:pPr>
              <w:pStyle w:val="Informacin"/>
              <w:spacing w:before="4" w:after="0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631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Informacin"/>
              <w:spacing w:before="4" w:after="0"/>
              <w:jc w:val="center"/>
              <w:rPr>
                <w:color w:val="666666"/>
                <w:lang w:val="es-ES_tradnl"/>
              </w:rPr>
            </w:pPr>
            <w:r>
              <w:rPr/>
              <mc:AlternateContent>
                <mc:Choice Requires="wpg">
                  <w:drawing>
                    <wp:inline distT="0" distB="0" distL="0" distR="0" wp14:anchorId="09DEB654">
                      <wp:extent cx="338455" cy="346075"/>
                      <wp:effectExtent l="0" t="0" r="4445" b="0"/>
                      <wp:docPr id="19" name="Grupo 23" descr="icono de sitio web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00" cy="345960"/>
                                <a:chOff x="0" y="0"/>
                                <a:chExt cx="338400" cy="345960"/>
                              </a:xfrm>
                            </wpg:grpSpPr>
                            <wps:wsp>
                              <wps:cNvPr id="20" name="Forma libre: Forma 273"/>
                              <wps:cNvSpPr/>
                              <wps:spPr>
                                <a:xfrm>
                                  <a:off x="0" y="0"/>
                                  <a:ext cx="338400" cy="345960"/>
                                </a:xfrm>
                                <a:custGeom>
                                  <a:avLst/>
                                  <a:gdLst>
                                    <a:gd name="textAreaLeft" fmla="*/ 0 w 191880"/>
                                    <a:gd name="textAreaRight" fmla="*/ 192240 w 191880"/>
                                    <a:gd name="textAreaTop" fmla="*/ 0 h 196200"/>
                                    <a:gd name="textAreaBottom" fmla="*/ 196560 h 196200"/>
                                    <a:gd name="GluePoint1X" fmla="*/ 2554038 w 2731203"/>
                                    <a:gd name="GluePoint1Y" fmla="*/ 843497 h 2794134"/>
                                    <a:gd name="GluePoint2X" fmla="*/ 2554990 w 2731203"/>
                                    <a:gd name="GluePoint2Y" fmla="*/ 843497 h 2794134"/>
                                    <a:gd name="GluePoint3X" fmla="*/ 2574040 w 2731203"/>
                                    <a:gd name="GluePoint3Y" fmla="*/ 889217 h 2794134"/>
                                    <a:gd name="GluePoint4X" fmla="*/ 2554038 w 2731203"/>
                                    <a:gd name="GluePoint4Y" fmla="*/ 843497 h 2794134"/>
                                    <a:gd name="GluePoint5X" fmla="*/ 2630238 w 2731203"/>
                                    <a:gd name="GluePoint5Y" fmla="*/ 810160 h 2794134"/>
                                    <a:gd name="GluePoint6X" fmla="*/ 2631190 w 2731203"/>
                                    <a:gd name="GluePoint6Y" fmla="*/ 810160 h 2794134"/>
                                    <a:gd name="GluePoint7X" fmla="*/ 2651193 w 2731203"/>
                                    <a:gd name="GluePoint7Y" fmla="*/ 858737 h 2794134"/>
                                    <a:gd name="GluePoint8X" fmla="*/ 2630238 w 2731203"/>
                                    <a:gd name="GluePoint8Y" fmla="*/ 810160 h 2794134"/>
                                    <a:gd name="GluePoint9X" fmla="*/ 2475759 w 2731203"/>
                                    <a:gd name="GluePoint9Y" fmla="*/ 697568 h 2794134"/>
                                    <a:gd name="GluePoint10X" fmla="*/ 2489267 w 2731203"/>
                                    <a:gd name="GluePoint10Y" fmla="*/ 717767 h 2794134"/>
                                    <a:gd name="GluePoint11X" fmla="*/ 2488315 w 2731203"/>
                                    <a:gd name="GluePoint11Y" fmla="*/ 717767 h 2794134"/>
                                    <a:gd name="GluePoint12X" fmla="*/ 2444909 w 2731203"/>
                                    <a:gd name="GluePoint12Y" fmla="*/ 651438 h 2794134"/>
                                    <a:gd name="GluePoint13X" fmla="*/ 2454977 w 2731203"/>
                                    <a:gd name="GluePoint13Y" fmla="*/ 665379 h 2794134"/>
                                    <a:gd name="GluePoint14X" fmla="*/ 2466407 w 2731203"/>
                                    <a:gd name="GluePoint14Y" fmla="*/ 682524 h 2794134"/>
                                    <a:gd name="GluePoint15X" fmla="*/ 2475759 w 2731203"/>
                                    <a:gd name="GluePoint15Y" fmla="*/ 697568 h 2794134"/>
                                    <a:gd name="GluePoint16X" fmla="*/ 382337 w 2731203"/>
                                    <a:gd name="GluePoint16Y" fmla="*/ 565367 h 2794134"/>
                                    <a:gd name="GluePoint17X" fmla="*/ 363287 w 2731203"/>
                                    <a:gd name="GluePoint17Y" fmla="*/ 599657 h 2794134"/>
                                    <a:gd name="GluePoint18X" fmla="*/ 345190 w 2731203"/>
                                    <a:gd name="GluePoint18Y" fmla="*/ 635852 h 2794134"/>
                                    <a:gd name="GluePoint19X" fmla="*/ 336617 w 2731203"/>
                                    <a:gd name="GluePoint19Y" fmla="*/ 653949 h 2794134"/>
                                    <a:gd name="GluePoint20X" fmla="*/ 328045 w 2731203"/>
                                    <a:gd name="GluePoint20Y" fmla="*/ 672047 h 2794134"/>
                                    <a:gd name="GluePoint21X" fmla="*/ 311852 w 2731203"/>
                                    <a:gd name="GluePoint21Y" fmla="*/ 709194 h 2794134"/>
                                    <a:gd name="GluePoint22X" fmla="*/ 134687 w 2731203"/>
                                    <a:gd name="GluePoint22Y" fmla="*/ 1227354 h 2794134"/>
                                    <a:gd name="GluePoint23X" fmla="*/ 132782 w 2731203"/>
                                    <a:gd name="GluePoint23Y" fmla="*/ 1502627 h 2794134"/>
                                    <a:gd name="GluePoint24X" fmla="*/ 189932 w 2731203"/>
                                    <a:gd name="GluePoint24Y" fmla="*/ 1772184 h 2794134"/>
                                    <a:gd name="GluePoint25X" fmla="*/ 469015 w 2731203"/>
                                    <a:gd name="GluePoint25Y" fmla="*/ 2242719 h 2794134"/>
                                    <a:gd name="GluePoint26X" fmla="*/ 919547 w 2731203"/>
                                    <a:gd name="GluePoint26Y" fmla="*/ 2553234 h 2794134"/>
                                    <a:gd name="GluePoint27X" fmla="*/ 1458663 w 2731203"/>
                                    <a:gd name="GluePoint27Y" fmla="*/ 2645627 h 2794134"/>
                                    <a:gd name="GluePoint28X" fmla="*/ 1987300 w 2731203"/>
                                    <a:gd name="GluePoint28Y" fmla="*/ 2503704 h 2794134"/>
                                    <a:gd name="GluePoint29X" fmla="*/ 2407353 w 2731203"/>
                                    <a:gd name="GluePoint29Y" fmla="*/ 2153184 h 2794134"/>
                                    <a:gd name="GluePoint30X" fmla="*/ 2642620 w 2731203"/>
                                    <a:gd name="GluePoint30Y" fmla="*/ 1658837 h 2794134"/>
                                    <a:gd name="GluePoint31X" fmla="*/ 2679767 w 2731203"/>
                                    <a:gd name="GluePoint31Y" fmla="*/ 1776947 h 2794134"/>
                                    <a:gd name="GluePoint32X" fmla="*/ 2382588 w 2731203"/>
                                    <a:gd name="GluePoint32Y" fmla="*/ 2277962 h 2794134"/>
                                    <a:gd name="GluePoint33X" fmla="*/ 1903480 w 2731203"/>
                                    <a:gd name="GluePoint33Y" fmla="*/ 2604669 h 2794134"/>
                                    <a:gd name="GluePoint34X" fmla="*/ 1332932 w 2731203"/>
                                    <a:gd name="GluePoint34Y" fmla="*/ 2697062 h 2794134"/>
                                    <a:gd name="GluePoint35X" fmla="*/ 779530 w 2731203"/>
                                    <a:gd name="GluePoint35Y" fmla="*/ 2538947 h 2794134"/>
                                    <a:gd name="GluePoint36X" fmla="*/ 347095 w 2731203"/>
                                    <a:gd name="GluePoint36Y" fmla="*/ 2162709 h 2794134"/>
                                    <a:gd name="GluePoint37X" fmla="*/ 116590 w 2731203"/>
                                    <a:gd name="GluePoint37Y" fmla="*/ 1640739 h 2794134"/>
                                    <a:gd name="GluePoint38X" fmla="*/ 129925 w 2731203"/>
                                    <a:gd name="GluePoint38Y" fmla="*/ 1072097 h 2794134"/>
                                    <a:gd name="GluePoint39X" fmla="*/ 228032 w 2731203"/>
                                    <a:gd name="GluePoint39Y" fmla="*/ 804444 h 2794134"/>
                                    <a:gd name="GluePoint40X" fmla="*/ 382337 w 2731203"/>
                                    <a:gd name="GluePoint40Y" fmla="*/ 565367 h 2794134"/>
                                    <a:gd name="GluePoint41X" fmla="*/ 2429260 w 2731203"/>
                                    <a:gd name="GluePoint41Y" fmla="*/ 494882 h 2794134"/>
                                    <a:gd name="GluePoint42X" fmla="*/ 2434975 w 2731203"/>
                                    <a:gd name="GluePoint42Y" fmla="*/ 497739 h 2794134"/>
                                    <a:gd name="GluePoint43X" fmla="*/ 2441642 w 2731203"/>
                                    <a:gd name="GluePoint43Y" fmla="*/ 501549 h 2794134"/>
                                    <a:gd name="GluePoint44X" fmla="*/ 2468312 w 2731203"/>
                                    <a:gd name="GluePoint44Y" fmla="*/ 534887 h 2794134"/>
                                    <a:gd name="GluePoint45X" fmla="*/ 2494030 w 2731203"/>
                                    <a:gd name="GluePoint45Y" fmla="*/ 569177 h 2794134"/>
                                    <a:gd name="GluePoint46X" fmla="*/ 2526415 w 2731203"/>
                                    <a:gd name="GluePoint46Y" fmla="*/ 616802 h 2794134"/>
                                    <a:gd name="GluePoint47X" fmla="*/ 2564515 w 2731203"/>
                                    <a:gd name="GluePoint47Y" fmla="*/ 678714 h 2794134"/>
                                    <a:gd name="GluePoint48X" fmla="*/ 2582612 w 2731203"/>
                                    <a:gd name="GluePoint48Y" fmla="*/ 711099 h 2794134"/>
                                    <a:gd name="GluePoint49X" fmla="*/ 2591185 w 2731203"/>
                                    <a:gd name="GluePoint49Y" fmla="*/ 727292 h 2794134"/>
                                    <a:gd name="GluePoint50X" fmla="*/ 2598805 w 2731203"/>
                                    <a:gd name="GluePoint50Y" fmla="*/ 743484 h 2794134"/>
                                    <a:gd name="GluePoint51X" fmla="*/ 2596900 w 2731203"/>
                                    <a:gd name="GluePoint51Y" fmla="*/ 742532 h 2794134"/>
                                    <a:gd name="GluePoint52X" fmla="*/ 2578802 w 2731203"/>
                                    <a:gd name="GluePoint52Y" fmla="*/ 709194 h 2794134"/>
                                    <a:gd name="GluePoint53X" fmla="*/ 2559752 w 2731203"/>
                                    <a:gd name="GluePoint53Y" fmla="*/ 675857 h 2794134"/>
                                    <a:gd name="GluePoint54X" fmla="*/ 2518795 w 2731203"/>
                                    <a:gd name="GluePoint54Y" fmla="*/ 611087 h 2794134"/>
                                    <a:gd name="GluePoint55X" fmla="*/ 2486410 w 2731203"/>
                                    <a:gd name="GluePoint55Y" fmla="*/ 566319 h 2794134"/>
                                    <a:gd name="GluePoint56X" fmla="*/ 2458787 w 2731203"/>
                                    <a:gd name="GluePoint56Y" fmla="*/ 530124 h 2794134"/>
                                    <a:gd name="GluePoint57X" fmla="*/ 2444500 w 2731203"/>
                                    <a:gd name="GluePoint57Y" fmla="*/ 512027 h 2794134"/>
                                    <a:gd name="GluePoint58X" fmla="*/ 2280670 w 2731203"/>
                                    <a:gd name="GluePoint58Y" fmla="*/ 458687 h 2794134"/>
                                    <a:gd name="GluePoint59X" fmla="*/ 2296862 w 2731203"/>
                                    <a:gd name="GluePoint59Y" fmla="*/ 465354 h 2794134"/>
                                    <a:gd name="GluePoint60X" fmla="*/ 2400566 w 2731203"/>
                                    <a:gd name="GluePoint60Y" fmla="*/ 585131 h 2794134"/>
                                    <a:gd name="GluePoint61X" fmla="*/ 2444909 w 2731203"/>
                                    <a:gd name="GluePoint61Y" fmla="*/ 651438 h 2794134"/>
                                    <a:gd name="GluePoint62X" fmla="*/ 2442595 w 2731203"/>
                                    <a:gd name="GluePoint62Y" fmla="*/ 648234 h 2794134"/>
                                    <a:gd name="GluePoint63X" fmla="*/ 2418782 w 2731203"/>
                                    <a:gd name="GluePoint63Y" fmla="*/ 613944 h 2794134"/>
                                    <a:gd name="GluePoint64X" fmla="*/ 2393065 w 2731203"/>
                                    <a:gd name="GluePoint64Y" fmla="*/ 581559 h 2794134"/>
                                    <a:gd name="GluePoint65X" fmla="*/ 2379730 w 2731203"/>
                                    <a:gd name="GluePoint65Y" fmla="*/ 565367 h 2794134"/>
                                    <a:gd name="GluePoint66X" fmla="*/ 2366395 w 2731203"/>
                                    <a:gd name="GluePoint66Y" fmla="*/ 549174 h 2794134"/>
                                    <a:gd name="GluePoint67X" fmla="*/ 2338772 w 2731203"/>
                                    <a:gd name="GluePoint67Y" fmla="*/ 517742 h 2794134"/>
                                    <a:gd name="GluePoint68X" fmla="*/ 2280670 w 2731203"/>
                                    <a:gd name="GluePoint68Y" fmla="*/ 458687 h 2794134"/>
                                    <a:gd name="GluePoint69X" fmla="*/ 1399608 w 2731203"/>
                                    <a:gd name="GluePoint69Y" fmla="*/ 153887 h 2794134"/>
                                    <a:gd name="GluePoint70X" fmla="*/ 2618808 w 2731203"/>
                                    <a:gd name="GluePoint70Y" fmla="*/ 1373087 h 2794134"/>
                                    <a:gd name="GluePoint71X" fmla="*/ 2612513 w 2731203"/>
                                    <a:gd name="GluePoint71Y" fmla="*/ 1497743 h 2794134"/>
                                    <a:gd name="GluePoint72X" fmla="*/ 2595954 w 2731203"/>
                                    <a:gd name="GluePoint72Y" fmla="*/ 1606243 h 2794134"/>
                                    <a:gd name="GluePoint73X" fmla="*/ 2598805 w 2731203"/>
                                    <a:gd name="GluePoint73Y" fmla="*/ 1612164 h 2794134"/>
                                    <a:gd name="GluePoint74X" fmla="*/ 2620713 w 2731203"/>
                                    <a:gd name="GluePoint74Y" fmla="*/ 1667409 h 2794134"/>
                                    <a:gd name="GluePoint75X" fmla="*/ 2408305 w 2731203"/>
                                    <a:gd name="GluePoint75Y" fmla="*/ 2112227 h 2794134"/>
                                    <a:gd name="GluePoint76X" fmla="*/ 2041592 w 2731203"/>
                                    <a:gd name="GluePoint76Y" fmla="*/ 2439887 h 2794134"/>
                                    <a:gd name="GluePoint77X" fmla="*/ 1578677 w 2731203"/>
                                    <a:gd name="GluePoint77Y" fmla="*/ 2599907 h 2794134"/>
                                    <a:gd name="GluePoint78X" fmla="*/ 1091950 w 2731203"/>
                                    <a:gd name="GluePoint78Y" fmla="*/ 2569427 h 2794134"/>
                                    <a:gd name="GluePoint79X" fmla="*/ 656657 w 2731203"/>
                                    <a:gd name="GluePoint79Y" fmla="*/ 2353209 h 2794134"/>
                                    <a:gd name="GluePoint80X" fmla="*/ 339475 w 2731203"/>
                                    <a:gd name="GluePoint80Y" fmla="*/ 1987449 h 2794134"/>
                                    <a:gd name="GluePoint81X" fmla="*/ 188980 w 2731203"/>
                                    <a:gd name="GluePoint81Y" fmla="*/ 1529297 h 2794134"/>
                                    <a:gd name="GluePoint82X" fmla="*/ 186849 w 2731203"/>
                                    <a:gd name="GluePoint82Y" fmla="*/ 1498705 h 2794134"/>
                                    <a:gd name="GluePoint83X" fmla="*/ 186703 w 2731203"/>
                                    <a:gd name="GluePoint83Y" fmla="*/ 1497743 h 2794134"/>
                                    <a:gd name="GluePoint84X" fmla="*/ 186492 w 2731203"/>
                                    <a:gd name="GluePoint84Y" fmla="*/ 1493576 h 2794134"/>
                                    <a:gd name="GluePoint85X" fmla="*/ 180586 w 2731203"/>
                                    <a:gd name="GluePoint85Y" fmla="*/ 1408776 h 2794134"/>
                                    <a:gd name="GluePoint86X" fmla="*/ 181167 w 2731203"/>
                                    <a:gd name="GluePoint86Y" fmla="*/ 1388115 h 2794134"/>
                                    <a:gd name="GluePoint87X" fmla="*/ 180408 w 2731203"/>
                                    <a:gd name="GluePoint87Y" fmla="*/ 1373087 h 2794134"/>
                                    <a:gd name="GluePoint88X" fmla="*/ 183073 w 2731203"/>
                                    <a:gd name="GluePoint88Y" fmla="*/ 1320311 h 2794134"/>
                                    <a:gd name="GluePoint89X" fmla="*/ 183979 w 2731203"/>
                                    <a:gd name="GluePoint89Y" fmla="*/ 1288077 h 2794134"/>
                                    <a:gd name="GluePoint90X" fmla="*/ 185178 w 2731203"/>
                                    <a:gd name="GluePoint90Y" fmla="*/ 1278633 h 2794134"/>
                                    <a:gd name="GluePoint91X" fmla="*/ 186703 w 2731203"/>
                                    <a:gd name="GluePoint91Y" fmla="*/ 1248431 h 2794134"/>
                                    <a:gd name="GluePoint92X" fmla="*/ 1399608 w 2731203"/>
                                    <a:gd name="GluePoint92Y" fmla="*/ 153887 h 2794134"/>
                                    <a:gd name="GluePoint93X" fmla="*/ 823345 w 2731203"/>
                                    <a:gd name="GluePoint93Y" fmla="*/ 112930 h 2794134"/>
                                    <a:gd name="GluePoint94X" fmla="*/ 690948 w 2731203"/>
                                    <a:gd name="GluePoint94Y" fmla="*/ 207227 h 2794134"/>
                                    <a:gd name="GluePoint95X" fmla="*/ 431868 w 2731203"/>
                                    <a:gd name="GluePoint95Y" fmla="*/ 411062 h 2794134"/>
                                    <a:gd name="GluePoint96X" fmla="*/ 228985 w 2731203"/>
                                    <a:gd name="GluePoint96Y" fmla="*/ 670142 h 2794134"/>
                                    <a:gd name="GluePoint97X" fmla="*/ 93730 w 2731203"/>
                                    <a:gd name="GluePoint97Y" fmla="*/ 971132 h 2794134"/>
                                    <a:gd name="GluePoint98X" fmla="*/ 35628 w 2731203"/>
                                    <a:gd name="GluePoint98Y" fmla="*/ 1294982 h 2794134"/>
                                    <a:gd name="GluePoint99X" fmla="*/ 55630 w 2731203"/>
                                    <a:gd name="GluePoint99Y" fmla="*/ 1623595 h 2794134"/>
                                    <a:gd name="GluePoint100X" fmla="*/ 72775 w 2731203"/>
                                    <a:gd name="GluePoint100Y" fmla="*/ 1704557 h 2794134"/>
                                    <a:gd name="GluePoint101X" fmla="*/ 83253 w 2731203"/>
                                    <a:gd name="GluePoint101Y" fmla="*/ 1744562 h 2794134"/>
                                    <a:gd name="GluePoint102X" fmla="*/ 94683 w 2731203"/>
                                    <a:gd name="GluePoint102Y" fmla="*/ 1784567 h 2794134"/>
                                    <a:gd name="GluePoint103X" fmla="*/ 153738 w 2731203"/>
                                    <a:gd name="GluePoint103Y" fmla="*/ 1938872 h 2794134"/>
                                    <a:gd name="GluePoint104X" fmla="*/ 230890 w 2731203"/>
                                    <a:gd name="GluePoint104Y" fmla="*/ 2084605 h 2794134"/>
                                    <a:gd name="GluePoint105X" fmla="*/ 325188 w 2731203"/>
                                    <a:gd name="GluePoint105Y" fmla="*/ 2219860 h 2794134"/>
                                    <a:gd name="GluePoint106X" fmla="*/ 434725 w 2731203"/>
                                    <a:gd name="GluePoint106Y" fmla="*/ 2343685 h 2794134"/>
                                    <a:gd name="GluePoint107X" fmla="*/ 558550 w 2731203"/>
                                    <a:gd name="GluePoint107Y" fmla="*/ 2452270 h 2794134"/>
                                    <a:gd name="GluePoint108X" fmla="*/ 693805 w 2731203"/>
                                    <a:gd name="GluePoint108Y" fmla="*/ 2546567 h 2794134"/>
                                    <a:gd name="GluePoint109X" fmla="*/ 730000 w 2731203"/>
                                    <a:gd name="GluePoint109Y" fmla="*/ 2567522 h 2794134"/>
                                    <a:gd name="GluePoint110X" fmla="*/ 748098 w 2731203"/>
                                    <a:gd name="GluePoint110Y" fmla="*/ 2578000 h 2794134"/>
                                    <a:gd name="GluePoint111X" fmla="*/ 766195 w 2731203"/>
                                    <a:gd name="GluePoint111Y" fmla="*/ 2587525 h 2794134"/>
                                    <a:gd name="GluePoint112X" fmla="*/ 803343 w 2731203"/>
                                    <a:gd name="GluePoint112Y" fmla="*/ 2606575 h 2794134"/>
                                    <a:gd name="GluePoint113X" fmla="*/ 840490 w 2731203"/>
                                    <a:gd name="GluePoint113Y" fmla="*/ 2623720 h 2794134"/>
                                    <a:gd name="GluePoint114X" fmla="*/ 994795 w 2731203"/>
                                    <a:gd name="GluePoint114Y" fmla="*/ 2682775 h 2794134"/>
                                    <a:gd name="GluePoint115X" fmla="*/ 1155768 w 2731203"/>
                                    <a:gd name="GluePoint115Y" fmla="*/ 2721827 h 2794134"/>
                                    <a:gd name="GluePoint116X" fmla="*/ 1808230 w 2731203"/>
                                    <a:gd name="GluePoint116Y" fmla="*/ 2681822 h 2794134"/>
                                    <a:gd name="GluePoint117X" fmla="*/ 2108268 w 2731203"/>
                                    <a:gd name="GluePoint117Y" fmla="*/ 2545615 h 2794134"/>
                                    <a:gd name="GluePoint118X" fmla="*/ 2367348 w 2731203"/>
                                    <a:gd name="GluePoint118Y" fmla="*/ 2341780 h 2794134"/>
                                    <a:gd name="GluePoint119X" fmla="*/ 2570230 w 2731203"/>
                                    <a:gd name="GluePoint119Y" fmla="*/ 2082700 h 2794134"/>
                                    <a:gd name="GluePoint120X" fmla="*/ 2705485 w 2731203"/>
                                    <a:gd name="GluePoint120Y" fmla="*/ 1781710 h 2794134"/>
                                    <a:gd name="GluePoint121X" fmla="*/ 2731203 w 2731203"/>
                                    <a:gd name="GluePoint121Y" fmla="*/ 1908392 h 2794134"/>
                                    <a:gd name="GluePoint122X" fmla="*/ 2695960 w 2731203"/>
                                    <a:gd name="GluePoint122Y" fmla="*/ 1988402 h 2794134"/>
                                    <a:gd name="GluePoint123X" fmla="*/ 2675958 w 2731203"/>
                                    <a:gd name="GluePoint123Y" fmla="*/ 2027455 h 2794134"/>
                                    <a:gd name="GluePoint124X" fmla="*/ 2655003 w 2731203"/>
                                    <a:gd name="GluePoint124Y" fmla="*/ 2065555 h 2794134"/>
                                    <a:gd name="GluePoint125X" fmla="*/ 2610235 w 2731203"/>
                                    <a:gd name="GluePoint125Y" fmla="*/ 2139850 h 2794134"/>
                                    <a:gd name="GluePoint126X" fmla="*/ 2586423 w 2731203"/>
                                    <a:gd name="GluePoint126Y" fmla="*/ 2176045 h 2794134"/>
                                    <a:gd name="GluePoint127X" fmla="*/ 2560705 w 2731203"/>
                                    <a:gd name="GluePoint127Y" fmla="*/ 2211287 h 2794134"/>
                                    <a:gd name="GluePoint128X" fmla="*/ 2322580 w 2731203"/>
                                    <a:gd name="GluePoint128Y" fmla="*/ 2464652 h 2794134"/>
                                    <a:gd name="GluePoint129X" fmla="*/ 1702503 w 2731203"/>
                                    <a:gd name="GluePoint129Y" fmla="*/ 2764690 h 2794134"/>
                                    <a:gd name="GluePoint130X" fmla="*/ 1358650 w 2731203"/>
                                    <a:gd name="GluePoint130Y" fmla="*/ 2793265 h 2794134"/>
                                    <a:gd name="GluePoint131X" fmla="*/ 1186248 w 2731203"/>
                                    <a:gd name="GluePoint131Y" fmla="*/ 2777072 h 2794134"/>
                                    <a:gd name="GluePoint132X" fmla="*/ 1143385 w 2731203"/>
                                    <a:gd name="GluePoint132Y" fmla="*/ 2769452 h 2794134"/>
                                    <a:gd name="GluePoint133X" fmla="*/ 1101475 w 2731203"/>
                                    <a:gd name="GluePoint133Y" fmla="*/ 2760880 h 2794134"/>
                                    <a:gd name="GluePoint134X" fmla="*/ 1017655 w 2731203"/>
                                    <a:gd name="GluePoint134Y" fmla="*/ 2738972 h 2794134"/>
                                    <a:gd name="GluePoint135X" fmla="*/ 976698 w 2731203"/>
                                    <a:gd name="GluePoint135Y" fmla="*/ 2726590 h 2794134"/>
                                    <a:gd name="GluePoint136X" fmla="*/ 935740 w 2731203"/>
                                    <a:gd name="GluePoint136Y" fmla="*/ 2712302 h 2794134"/>
                                    <a:gd name="GluePoint137X" fmla="*/ 854778 w 2731203"/>
                                    <a:gd name="GluePoint137Y" fmla="*/ 2680870 h 2794134"/>
                                    <a:gd name="GluePoint138X" fmla="*/ 815725 w 2731203"/>
                                    <a:gd name="GluePoint138Y" fmla="*/ 2662772 h 2794134"/>
                                    <a:gd name="GluePoint139X" fmla="*/ 776673 w 2731203"/>
                                    <a:gd name="GluePoint139Y" fmla="*/ 2643722 h 2794134"/>
                                    <a:gd name="GluePoint140X" fmla="*/ 700473 w 2731203"/>
                                    <a:gd name="GluePoint140Y" fmla="*/ 2602765 h 2794134"/>
                                    <a:gd name="GluePoint141X" fmla="*/ 663325 w 2731203"/>
                                    <a:gd name="GluePoint141Y" fmla="*/ 2580857 h 2794134"/>
                                    <a:gd name="GluePoint142X" fmla="*/ 627130 w 2731203"/>
                                    <a:gd name="GluePoint142Y" fmla="*/ 2557045 h 2794134"/>
                                    <a:gd name="GluePoint143X" fmla="*/ 609033 w 2731203"/>
                                    <a:gd name="GluePoint143Y" fmla="*/ 2545615 h 2794134"/>
                                    <a:gd name="GluePoint144X" fmla="*/ 591888 w 2731203"/>
                                    <a:gd name="GluePoint144Y" fmla="*/ 2533232 h 2794134"/>
                                    <a:gd name="GluePoint145X" fmla="*/ 556645 w 2731203"/>
                                    <a:gd name="GluePoint145Y" fmla="*/ 2507515 h 2794134"/>
                                    <a:gd name="GluePoint146X" fmla="*/ 426153 w 2731203"/>
                                    <a:gd name="GluePoint146Y" fmla="*/ 2395120 h 2794134"/>
                                    <a:gd name="GluePoint147X" fmla="*/ 309948 w 2731203"/>
                                    <a:gd name="GluePoint147Y" fmla="*/ 2268437 h 2794134"/>
                                    <a:gd name="GluePoint148X" fmla="*/ 210888 w 2731203"/>
                                    <a:gd name="GluePoint148Y" fmla="*/ 2128420 h 2794134"/>
                                    <a:gd name="GluePoint149X" fmla="*/ 168025 w 2731203"/>
                                    <a:gd name="GluePoint149Y" fmla="*/ 2054125 h 2794134"/>
                                    <a:gd name="GluePoint150X" fmla="*/ 148023 w 2731203"/>
                                    <a:gd name="GluePoint150Y" fmla="*/ 2016025 h 2794134"/>
                                    <a:gd name="GluePoint151X" fmla="*/ 128973 w 2731203"/>
                                    <a:gd name="GluePoint151Y" fmla="*/ 1977925 h 2794134"/>
                                    <a:gd name="GluePoint152X" fmla="*/ 111828 w 2731203"/>
                                    <a:gd name="GluePoint152Y" fmla="*/ 1938872 h 2794134"/>
                                    <a:gd name="GluePoint153X" fmla="*/ 103255 w 2731203"/>
                                    <a:gd name="GluePoint153Y" fmla="*/ 1918870 h 2794134"/>
                                    <a:gd name="GluePoint154X" fmla="*/ 95635 w 2731203"/>
                                    <a:gd name="GluePoint154Y" fmla="*/ 1898867 h 2794134"/>
                                    <a:gd name="GluePoint155X" fmla="*/ 80395 w 2731203"/>
                                    <a:gd name="GluePoint155Y" fmla="*/ 1858862 h 2794134"/>
                                    <a:gd name="GluePoint156X" fmla="*/ 67060 w 2731203"/>
                                    <a:gd name="GluePoint156Y" fmla="*/ 1817905 h 2794134"/>
                                    <a:gd name="GluePoint157X" fmla="*/ 43248 w 2731203"/>
                                    <a:gd name="GluePoint157Y" fmla="*/ 1735990 h 2794134"/>
                                    <a:gd name="GluePoint158X" fmla="*/ 33723 w 2731203"/>
                                    <a:gd name="GluePoint158Y" fmla="*/ 1694080 h 2794134"/>
                                    <a:gd name="GluePoint159X" fmla="*/ 25150 w 2731203"/>
                                    <a:gd name="GluePoint159Y" fmla="*/ 1652170 h 2794134"/>
                                    <a:gd name="GluePoint160X" fmla="*/ 3243 w 2731203"/>
                                    <a:gd name="GluePoint160Y" fmla="*/ 1482625 h 2794134"/>
                                    <a:gd name="GluePoint161X" fmla="*/ 21340 w 2731203"/>
                                    <a:gd name="GluePoint161Y" fmla="*/ 1142582 h 2794134"/>
                                    <a:gd name="GluePoint162X" fmla="*/ 28960 w 2731203"/>
                                    <a:gd name="GluePoint162Y" fmla="*/ 1100672 h 2794134"/>
                                    <a:gd name="GluePoint163X" fmla="*/ 38485 w 2731203"/>
                                    <a:gd name="GluePoint163Y" fmla="*/ 1058762 h 2794134"/>
                                    <a:gd name="GluePoint164X" fmla="*/ 48963 w 2731203"/>
                                    <a:gd name="GluePoint164Y" fmla="*/ 1017805 h 2794134"/>
                                    <a:gd name="GluePoint165X" fmla="*/ 61345 w 2731203"/>
                                    <a:gd name="GluePoint165Y" fmla="*/ 976847 h 2794134"/>
                                    <a:gd name="GluePoint166X" fmla="*/ 67060 w 2731203"/>
                                    <a:gd name="GluePoint166Y" fmla="*/ 956845 h 2794134"/>
                                    <a:gd name="GluePoint167X" fmla="*/ 73728 w 2731203"/>
                                    <a:gd name="GluePoint167Y" fmla="*/ 935890 h 2794134"/>
                                    <a:gd name="GluePoint168X" fmla="*/ 88015 w 2731203"/>
                                    <a:gd name="GluePoint168Y" fmla="*/ 895885 h 2794134"/>
                                    <a:gd name="GluePoint169X" fmla="*/ 104208 w 2731203"/>
                                    <a:gd name="GluePoint169Y" fmla="*/ 855880 h 2794134"/>
                                    <a:gd name="GluePoint170X" fmla="*/ 120400 w 2731203"/>
                                    <a:gd name="GluePoint170Y" fmla="*/ 816827 h 2794134"/>
                                    <a:gd name="GluePoint171X" fmla="*/ 157548 w 2731203"/>
                                    <a:gd name="GluePoint171Y" fmla="*/ 740627 h 2794134"/>
                                    <a:gd name="GluePoint172X" fmla="*/ 177550 w 2731203"/>
                                    <a:gd name="GluePoint172Y" fmla="*/ 703480 h 2794134"/>
                                    <a:gd name="GluePoint173X" fmla="*/ 199458 w 2731203"/>
                                    <a:gd name="GluePoint173Y" fmla="*/ 666332 h 2794134"/>
                                    <a:gd name="GluePoint174X" fmla="*/ 222318 w 2731203"/>
                                    <a:gd name="GluePoint174Y" fmla="*/ 630137 h 2794134"/>
                                    <a:gd name="GluePoint175X" fmla="*/ 245178 w 2731203"/>
                                    <a:gd name="GluePoint175Y" fmla="*/ 594895 h 2794134"/>
                                    <a:gd name="GluePoint176X" fmla="*/ 269943 w 2731203"/>
                                    <a:gd name="GluePoint176Y" fmla="*/ 560605 h 2794134"/>
                                    <a:gd name="GluePoint177X" fmla="*/ 295660 w 2731203"/>
                                    <a:gd name="GluePoint177Y" fmla="*/ 526315 h 2794134"/>
                                    <a:gd name="GluePoint178X" fmla="*/ 533785 w 2731203"/>
                                    <a:gd name="GluePoint178Y" fmla="*/ 287237 h 2794134"/>
                                    <a:gd name="GluePoint179X" fmla="*/ 823345 w 2731203"/>
                                    <a:gd name="GluePoint179Y" fmla="*/ 112930 h 2794134"/>
                                    <a:gd name="GluePoint180X" fmla="*/ 1879668 w 2731203"/>
                                    <a:gd name="GluePoint180Y" fmla="*/ 109120 h 2794134"/>
                                    <a:gd name="GluePoint181X" fmla="*/ 1932055 w 2731203"/>
                                    <a:gd name="GluePoint181Y" fmla="*/ 124360 h 2794134"/>
                                    <a:gd name="GluePoint182X" fmla="*/ 1984443 w 2731203"/>
                                    <a:gd name="GluePoint182Y" fmla="*/ 142457 h 2794134"/>
                                    <a:gd name="GluePoint183X" fmla="*/ 2406400 w 2731203"/>
                                    <a:gd name="GluePoint183Y" fmla="*/ 459640 h 2794134"/>
                                    <a:gd name="GluePoint184X" fmla="*/ 2376873 w 2731203"/>
                                    <a:gd name="GluePoint184Y" fmla="*/ 432970 h 2794134"/>
                                    <a:gd name="GluePoint185X" fmla="*/ 2346393 w 2731203"/>
                                    <a:gd name="GluePoint185Y" fmla="*/ 407252 h 2794134"/>
                                    <a:gd name="GluePoint186X" fmla="*/ 1879668 w 2731203"/>
                                    <a:gd name="GluePoint186Y" fmla="*/ 109120 h 2794134"/>
                                    <a:gd name="GluePoint187X" fmla="*/ 1596775 w 2731203"/>
                                    <a:gd name="GluePoint187Y" fmla="*/ 107215 h 2794134"/>
                                    <a:gd name="GluePoint188X" fmla="*/ 1618682 w 2731203"/>
                                    <a:gd name="GluePoint188Y" fmla="*/ 107215 h 2794134"/>
                                    <a:gd name="GluePoint189X" fmla="*/ 1658687 w 2731203"/>
                                    <a:gd name="GluePoint189Y" fmla="*/ 114835 h 2794134"/>
                                    <a:gd name="GluePoint190X" fmla="*/ 1698692 w 2731203"/>
                                    <a:gd name="GluePoint190Y" fmla="*/ 124360 h 2794134"/>
                                    <a:gd name="GluePoint191X" fmla="*/ 1718695 w 2731203"/>
                                    <a:gd name="GluePoint191Y" fmla="*/ 129122 h 2794134"/>
                                    <a:gd name="GluePoint192X" fmla="*/ 1738697 w 2731203"/>
                                    <a:gd name="GluePoint192Y" fmla="*/ 134837 h 2794134"/>
                                    <a:gd name="GluePoint193X" fmla="*/ 1777750 w 2731203"/>
                                    <a:gd name="GluePoint193Y" fmla="*/ 146267 h 2794134"/>
                                    <a:gd name="GluePoint194X" fmla="*/ 1930150 w 2731203"/>
                                    <a:gd name="GluePoint194Y" fmla="*/ 206275 h 2794134"/>
                                    <a:gd name="GluePoint195X" fmla="*/ 2206375 w 2731203"/>
                                    <a:gd name="GluePoint195Y" fmla="*/ 381535 h 2794134"/>
                                    <a:gd name="GluePoint196X" fmla="*/ 2185420 w 2731203"/>
                                    <a:gd name="GluePoint196Y" fmla="*/ 371057 h 2794134"/>
                                    <a:gd name="GluePoint197X" fmla="*/ 2175895 w 2731203"/>
                                    <a:gd name="GluePoint197Y" fmla="*/ 365342 h 2794134"/>
                                    <a:gd name="GluePoint198X" fmla="*/ 1532005 w 2731203"/>
                                    <a:gd name="GluePoint198Y" fmla="*/ 108167 h 2794134"/>
                                    <a:gd name="GluePoint199X" fmla="*/ 1574867 w 2731203"/>
                                    <a:gd name="GluePoint199Y" fmla="*/ 108167 h 2794134"/>
                                    <a:gd name="GluePoint200X" fmla="*/ 1399607 w 2731203"/>
                                    <a:gd name="GluePoint200Y" fmla="*/ 81497 h 2794134"/>
                                    <a:gd name="GluePoint201X" fmla="*/ 1348172 w 2731203"/>
                                    <a:gd name="GluePoint201Y" fmla="*/ 89117 h 2794134"/>
                                    <a:gd name="GluePoint202X" fmla="*/ 1334837 w 2731203"/>
                                    <a:gd name="GluePoint202Y" fmla="*/ 91022 h 2794134"/>
                                    <a:gd name="GluePoint203X" fmla="*/ 1321502 w 2731203"/>
                                    <a:gd name="GluePoint203Y" fmla="*/ 93879 h 2794134"/>
                                    <a:gd name="GluePoint204X" fmla="*/ 1295785 w 2731203"/>
                                    <a:gd name="GluePoint204Y" fmla="*/ 99594 h 2794134"/>
                                    <a:gd name="GluePoint205X" fmla="*/ 853825 w 2731203"/>
                                    <a:gd name="GluePoint205Y" fmla="*/ 217704 h 2794134"/>
                                    <a:gd name="GluePoint206X" fmla="*/ 482350 w 2731203"/>
                                    <a:gd name="GluePoint206Y" fmla="*/ 483452 h 2794134"/>
                                    <a:gd name="GluePoint207X" fmla="*/ 626177 w 2731203"/>
                                    <a:gd name="GluePoint207Y" fmla="*/ 327242 h 2794134"/>
                                    <a:gd name="GluePoint208X" fmla="*/ 802390 w 2731203"/>
                                    <a:gd name="GluePoint208Y" fmla="*/ 219609 h 2794134"/>
                                    <a:gd name="GluePoint209X" fmla="*/ 896687 w 2731203"/>
                                    <a:gd name="GluePoint209Y" fmla="*/ 176747 h 2794134"/>
                                    <a:gd name="GluePoint210X" fmla="*/ 945265 w 2731203"/>
                                    <a:gd name="GluePoint210Y" fmla="*/ 158649 h 2794134"/>
                                    <a:gd name="GluePoint211X" fmla="*/ 993842 w 2731203"/>
                                    <a:gd name="GluePoint211Y" fmla="*/ 142457 h 2794134"/>
                                    <a:gd name="GluePoint212X" fmla="*/ 1194820 w 2731203"/>
                                    <a:gd name="GluePoint212Y" fmla="*/ 95784 h 2794134"/>
                                    <a:gd name="GluePoint213X" fmla="*/ 1399607 w 2731203"/>
                                    <a:gd name="GluePoint213Y" fmla="*/ 81497 h 2794134"/>
                                    <a:gd name="GluePoint214X" fmla="*/ 1362475 w 2731203"/>
                                    <a:gd name="GluePoint214Y" fmla="*/ 222 h 2794134"/>
                                    <a:gd name="GluePoint215X" fmla="*/ 1783465 w 2731203"/>
                                    <a:gd name="GluePoint215Y" fmla="*/ 57685 h 2794134"/>
                                    <a:gd name="GluePoint216X" fmla="*/ 1748223 w 2731203"/>
                                    <a:gd name="GluePoint216Y" fmla="*/ 51970 h 2794134"/>
                                    <a:gd name="GluePoint217X" fmla="*/ 1711075 w 2731203"/>
                                    <a:gd name="GluePoint217Y" fmla="*/ 48160 h 2794134"/>
                                    <a:gd name="GluePoint218X" fmla="*/ 1612015 w 2731203"/>
                                    <a:gd name="GluePoint218Y" fmla="*/ 28157 h 2794134"/>
                                    <a:gd name="GluePoint219X" fmla="*/ 1561533 w 2731203"/>
                                    <a:gd name="GluePoint219Y" fmla="*/ 21490 h 2794134"/>
                                    <a:gd name="GluePoint220X" fmla="*/ 1511050 w 2731203"/>
                                    <a:gd name="GluePoint220Y" fmla="*/ 16727 h 2794134"/>
                                    <a:gd name="GluePoint221X" fmla="*/ 1460568 w 2731203"/>
                                    <a:gd name="GluePoint221Y" fmla="*/ 12917 h 2794134"/>
                                    <a:gd name="GluePoint222X" fmla="*/ 1410085 w 2731203"/>
                                    <a:gd name="GluePoint222Y" fmla="*/ 11012 h 2794134"/>
                                    <a:gd name="GluePoint223X" fmla="*/ 1359603 w 2731203"/>
                                    <a:gd name="GluePoint223Y" fmla="*/ 11965 h 2794134"/>
                                    <a:gd name="GluePoint224X" fmla="*/ 1333885 w 2731203"/>
                                    <a:gd name="GluePoint224Y" fmla="*/ 12917 h 2794134"/>
                                    <a:gd name="GluePoint225X" fmla="*/ 1309120 w 2731203"/>
                                    <a:gd name="GluePoint225Y" fmla="*/ 14822 h 2794134"/>
                                    <a:gd name="GluePoint226X" fmla="*/ 913833 w 2731203"/>
                                    <a:gd name="GluePoint226Y" fmla="*/ 98642 h 2794134"/>
                                    <a:gd name="GluePoint227X" fmla="*/ 931930 w 2731203"/>
                                    <a:gd name="GluePoint227Y" fmla="*/ 89117 h 2794134"/>
                                    <a:gd name="GluePoint228X" fmla="*/ 946218 w 2731203"/>
                                    <a:gd name="GluePoint228Y" fmla="*/ 82450 h 2794134"/>
                                    <a:gd name="GluePoint229X" fmla="*/ 982413 w 2731203"/>
                                    <a:gd name="GluePoint229Y" fmla="*/ 66257 h 2794134"/>
                                    <a:gd name="GluePoint230X" fmla="*/ 1013845 w 2731203"/>
                                    <a:gd name="GluePoint230Y" fmla="*/ 54827 h 2794134"/>
                                    <a:gd name="GluePoint231X" fmla="*/ 1060518 w 2731203"/>
                                    <a:gd name="GluePoint231Y" fmla="*/ 40540 h 2794134"/>
                                    <a:gd name="GluePoint232X" fmla="*/ 1128145 w 2731203"/>
                                    <a:gd name="GluePoint232Y" fmla="*/ 24347 h 2794134"/>
                                    <a:gd name="GluePoint233X" fmla="*/ 1171008 w 2731203"/>
                                    <a:gd name="GluePoint233Y" fmla="*/ 16727 h 2794134"/>
                                    <a:gd name="GluePoint234X" fmla="*/ 1194820 w 2731203"/>
                                    <a:gd name="GluePoint234Y" fmla="*/ 12917 h 2794134"/>
                                    <a:gd name="GluePoint235X" fmla="*/ 1220538 w 2731203"/>
                                    <a:gd name="GluePoint235Y" fmla="*/ 10060 h 2794134"/>
                                    <a:gd name="GluePoint236X" fmla="*/ 1362475 w 2731203"/>
                                    <a:gd name="GluePoint236Y" fmla="*/ 222 h 2794134"/>
                                  </a:gdLst>
                                  <a:ahLst/>
                                  <a:cxnLst>
                                    <a:cxn ang="0">
                                      <a:pos x="GluePoint1X" y="GluePoint1Y"/>
                                    </a:cxn>
                                    <a:cxn ang="0">
                                      <a:pos x="GluePoint2X" y="GluePoint2Y"/>
                                    </a:cxn>
                                    <a:cxn ang="0">
                                      <a:pos x="GluePoint3X" y="GluePoint3Y"/>
                                    </a:cxn>
                                    <a:cxn ang="0">
                                      <a:pos x="GluePoint4X" y="GluePoint4Y"/>
                                    </a:cxn>
                                    <a:cxn ang="0">
                                      <a:pos x="GluePoint5X" y="GluePoint5Y"/>
                                    </a:cxn>
                                    <a:cxn ang="0">
                                      <a:pos x="GluePoint6X" y="GluePoint6Y"/>
                                    </a:cxn>
                                    <a:cxn ang="0">
                                      <a:pos x="GluePoint7X" y="GluePoint7Y"/>
                                    </a:cxn>
                                    <a:cxn ang="0">
                                      <a:pos x="GluePoint8X" y="GluePoint8Y"/>
                                    </a:cxn>
                                    <a:cxn ang="0">
                                      <a:pos x="GluePoint9X" y="GluePoint9Y"/>
                                    </a:cxn>
                                    <a:cxn ang="0">
                                      <a:pos x="GluePoint10X" y="GluePoint10Y"/>
                                    </a:cxn>
                                    <a:cxn ang="0">
                                      <a:pos x="GluePoint11X" y="GluePoint11Y"/>
                                    </a:cxn>
                                    <a:cxn ang="0">
                                      <a:pos x="GluePoint12X" y="GluePoint12Y"/>
                                    </a:cxn>
                                    <a:cxn ang="0">
                                      <a:pos x="GluePoint13X" y="GluePoint13Y"/>
                                    </a:cxn>
                                    <a:cxn ang="0">
                                      <a:pos x="GluePoint14X" y="GluePoint14Y"/>
                                    </a:cxn>
                                    <a:cxn ang="0">
                                      <a:pos x="GluePoint15X" y="GluePoint15Y"/>
                                    </a:cxn>
                                    <a:cxn ang="0">
                                      <a:pos x="GluePoint16X" y="GluePoint16Y"/>
                                    </a:cxn>
                                    <a:cxn ang="0">
                                      <a:pos x="GluePoint17X" y="GluePoint17Y"/>
                                    </a:cxn>
                                    <a:cxn ang="0">
                                      <a:pos x="GluePoint18X" y="GluePoint18Y"/>
                                    </a:cxn>
                                    <a:cxn ang="0">
                                      <a:pos x="GluePoint19X" y="GluePoint19Y"/>
                                    </a:cxn>
                                    <a:cxn ang="0">
                                      <a:pos x="GluePoint20X" y="GluePoint20Y"/>
                                    </a:cxn>
                                    <a:cxn ang="0">
                                      <a:pos x="GluePoint21X" y="GluePoint21Y"/>
                                    </a:cxn>
                                    <a:cxn ang="0">
                                      <a:pos x="GluePoint22X" y="GluePoint22Y"/>
                                    </a:cxn>
                                    <a:cxn ang="0">
                                      <a:pos x="GluePoint23X" y="GluePoint23Y"/>
                                    </a:cxn>
                                    <a:cxn ang="0">
                                      <a:pos x="GluePoint24X" y="GluePoint24Y"/>
                                    </a:cxn>
                                    <a:cxn ang="0">
                                      <a:pos x="GluePoint25X" y="GluePoint25Y"/>
                                    </a:cxn>
                                    <a:cxn ang="0">
                                      <a:pos x="GluePoint26X" y="GluePoint26Y"/>
                                    </a:cxn>
                                    <a:cxn ang="0">
                                      <a:pos x="GluePoint27X" y="GluePoint27Y"/>
                                    </a:cxn>
                                    <a:cxn ang="0">
                                      <a:pos x="GluePoint28X" y="GluePoint28Y"/>
                                    </a:cxn>
                                    <a:cxn ang="0">
                                      <a:pos x="GluePoint29X" y="GluePoint29Y"/>
                                    </a:cxn>
                                    <a:cxn ang="0">
                                      <a:pos x="GluePoint30X" y="GluePoint30Y"/>
                                    </a:cxn>
                                    <a:cxn ang="0">
                                      <a:pos x="GluePoint31X" y="GluePoint31Y"/>
                                    </a:cxn>
                                    <a:cxn ang="0">
                                      <a:pos x="GluePoint32X" y="GluePoint32Y"/>
                                    </a:cxn>
                                    <a:cxn ang="0">
                                      <a:pos x="GluePoint33X" y="GluePoint33Y"/>
                                    </a:cxn>
                                    <a:cxn ang="0">
                                      <a:pos x="GluePoint34X" y="GluePoint34Y"/>
                                    </a:cxn>
                                    <a:cxn ang="0">
                                      <a:pos x="GluePoint35X" y="GluePoint35Y"/>
                                    </a:cxn>
                                    <a:cxn ang="0">
                                      <a:pos x="GluePoint36X" y="GluePoint36Y"/>
                                    </a:cxn>
                                    <a:cxn ang="0">
                                      <a:pos x="GluePoint37X" y="GluePoint37Y"/>
                                    </a:cxn>
                                    <a:cxn ang="0">
                                      <a:pos x="GluePoint38X" y="GluePoint38Y"/>
                                    </a:cxn>
                                    <a:cxn ang="0">
                                      <a:pos x="GluePoint39X" y="GluePoint39Y"/>
                                    </a:cxn>
                                    <a:cxn ang="0">
                                      <a:pos x="GluePoint40X" y="GluePoint40Y"/>
                                    </a:cxn>
                                    <a:cxn ang="0">
                                      <a:pos x="GluePoint41X" y="GluePoint41Y"/>
                                    </a:cxn>
                                    <a:cxn ang="0">
                                      <a:pos x="GluePoint42X" y="GluePoint42Y"/>
                                    </a:cxn>
                                    <a:cxn ang="0">
                                      <a:pos x="GluePoint43X" y="GluePoint43Y"/>
                                    </a:cxn>
                                    <a:cxn ang="0">
                                      <a:pos x="GluePoint44X" y="GluePoint44Y"/>
                                    </a:cxn>
                                    <a:cxn ang="0">
                                      <a:pos x="GluePoint45X" y="GluePoint45Y"/>
                                    </a:cxn>
                                    <a:cxn ang="0">
                                      <a:pos x="GluePoint46X" y="GluePoint46Y"/>
                                    </a:cxn>
                                    <a:cxn ang="0">
                                      <a:pos x="GluePoint47X" y="GluePoint47Y"/>
                                    </a:cxn>
                                    <a:cxn ang="0">
                                      <a:pos x="GluePoint48X" y="GluePoint48Y"/>
                                    </a:cxn>
                                    <a:cxn ang="0">
                                      <a:pos x="GluePoint49X" y="GluePoint49Y"/>
                                    </a:cxn>
                                    <a:cxn ang="0">
                                      <a:pos x="GluePoint50X" y="GluePoint50Y"/>
                                    </a:cxn>
                                    <a:cxn ang="0">
                                      <a:pos x="GluePoint51X" y="GluePoint51Y"/>
                                    </a:cxn>
                                    <a:cxn ang="0">
                                      <a:pos x="GluePoint52X" y="GluePoint52Y"/>
                                    </a:cxn>
                                    <a:cxn ang="0">
                                      <a:pos x="GluePoint53X" y="GluePoint53Y"/>
                                    </a:cxn>
                                    <a:cxn ang="0">
                                      <a:pos x="GluePoint54X" y="GluePoint54Y"/>
                                    </a:cxn>
                                    <a:cxn ang="0">
                                      <a:pos x="GluePoint55X" y="GluePoint55Y"/>
                                    </a:cxn>
                                    <a:cxn ang="0">
                                      <a:pos x="GluePoint56X" y="GluePoint56Y"/>
                                    </a:cxn>
                                    <a:cxn ang="0">
                                      <a:pos x="GluePoint57X" y="GluePoint57Y"/>
                                    </a:cxn>
                                    <a:cxn ang="0">
                                      <a:pos x="GluePoint58X" y="GluePoint58Y"/>
                                    </a:cxn>
                                    <a:cxn ang="0">
                                      <a:pos x="GluePoint59X" y="GluePoint59Y"/>
                                    </a:cxn>
                                    <a:cxn ang="0">
                                      <a:pos x="GluePoint60X" y="GluePoint60Y"/>
                                    </a:cxn>
                                    <a:cxn ang="0">
                                      <a:pos x="GluePoint61X" y="GluePoint61Y"/>
                                    </a:cxn>
                                    <a:cxn ang="0">
                                      <a:pos x="GluePoint62X" y="GluePoint62Y"/>
                                    </a:cxn>
                                    <a:cxn ang="0">
                                      <a:pos x="GluePoint63X" y="GluePoint63Y"/>
                                    </a:cxn>
                                    <a:cxn ang="0">
                                      <a:pos x="GluePoint64X" y="GluePoint64Y"/>
                                    </a:cxn>
                                    <a:cxn ang="0">
                                      <a:pos x="GluePoint65X" y="GluePoint65Y"/>
                                    </a:cxn>
                                    <a:cxn ang="0">
                                      <a:pos x="GluePoint66X" y="GluePoint66Y"/>
                                    </a:cxn>
                                    <a:cxn ang="0">
                                      <a:pos x="GluePoint67X" y="GluePoint67Y"/>
                                    </a:cxn>
                                    <a:cxn ang="0">
                                      <a:pos x="GluePoint68X" y="GluePoint68Y"/>
                                    </a:cxn>
                                    <a:cxn ang="0">
                                      <a:pos x="GluePoint69X" y="GluePoint69Y"/>
                                    </a:cxn>
                                    <a:cxn ang="0">
                                      <a:pos x="GluePoint70X" y="GluePoint70Y"/>
                                    </a:cxn>
                                    <a:cxn ang="0">
                                      <a:pos x="GluePoint71X" y="GluePoint71Y"/>
                                    </a:cxn>
                                    <a:cxn ang="0">
                                      <a:pos x="GluePoint72X" y="GluePoint72Y"/>
                                    </a:cxn>
                                    <a:cxn ang="0">
                                      <a:pos x="GluePoint73X" y="GluePoint73Y"/>
                                    </a:cxn>
                                    <a:cxn ang="0">
                                      <a:pos x="GluePoint74X" y="GluePoint74Y"/>
                                    </a:cxn>
                                    <a:cxn ang="0">
                                      <a:pos x="GluePoint75X" y="GluePoint75Y"/>
                                    </a:cxn>
                                    <a:cxn ang="0">
                                      <a:pos x="GluePoint76X" y="GluePoint76Y"/>
                                    </a:cxn>
                                    <a:cxn ang="0">
                                      <a:pos x="GluePoint77X" y="GluePoint77Y"/>
                                    </a:cxn>
                                    <a:cxn ang="0">
                                      <a:pos x="GluePoint78X" y="GluePoint78Y"/>
                                    </a:cxn>
                                    <a:cxn ang="0">
                                      <a:pos x="GluePoint79X" y="GluePoint79Y"/>
                                    </a:cxn>
                                    <a:cxn ang="0">
                                      <a:pos x="GluePoint80X" y="GluePoint80Y"/>
                                    </a:cxn>
                                    <a:cxn ang="0">
                                      <a:pos x="GluePoint81X" y="GluePoint81Y"/>
                                    </a:cxn>
                                    <a:cxn ang="0">
                                      <a:pos x="GluePoint82X" y="GluePoint82Y"/>
                                    </a:cxn>
                                    <a:cxn ang="0">
                                      <a:pos x="GluePoint83X" y="GluePoint83Y"/>
                                    </a:cxn>
                                    <a:cxn ang="0">
                                      <a:pos x="GluePoint84X" y="GluePoint84Y"/>
                                    </a:cxn>
                                    <a:cxn ang="0">
                                      <a:pos x="GluePoint85X" y="GluePoint85Y"/>
                                    </a:cxn>
                                    <a:cxn ang="0">
                                      <a:pos x="GluePoint86X" y="GluePoint86Y"/>
                                    </a:cxn>
                                    <a:cxn ang="0">
                                      <a:pos x="GluePoint87X" y="GluePoint87Y"/>
                                    </a:cxn>
                                    <a:cxn ang="0">
                                      <a:pos x="GluePoint88X" y="GluePoint88Y"/>
                                    </a:cxn>
                                    <a:cxn ang="0">
                                      <a:pos x="GluePoint89X" y="GluePoint89Y"/>
                                    </a:cxn>
                                    <a:cxn ang="0">
                                      <a:pos x="GluePoint90X" y="GluePoint90Y"/>
                                    </a:cxn>
                                    <a:cxn ang="0">
                                      <a:pos x="GluePoint91X" y="GluePoint91Y"/>
                                    </a:cxn>
                                    <a:cxn ang="0">
                                      <a:pos x="GluePoint92X" y="GluePoint92Y"/>
                                    </a:cxn>
                                    <a:cxn ang="0">
                                      <a:pos x="GluePoint93X" y="GluePoint93Y"/>
                                    </a:cxn>
                                    <a:cxn ang="0">
                                      <a:pos x="GluePoint94X" y="GluePoint94Y"/>
                                    </a:cxn>
                                    <a:cxn ang="0">
                                      <a:pos x="GluePoint95X" y="GluePoint95Y"/>
                                    </a:cxn>
                                    <a:cxn ang="0">
                                      <a:pos x="GluePoint96X" y="GluePoint96Y"/>
                                    </a:cxn>
                                    <a:cxn ang="0">
                                      <a:pos x="GluePoint97X" y="GluePoint97Y"/>
                                    </a:cxn>
                                    <a:cxn ang="0">
                                      <a:pos x="GluePoint98X" y="GluePoint98Y"/>
                                    </a:cxn>
                                    <a:cxn ang="0">
                                      <a:pos x="GluePoint99X" y="GluePoint99Y"/>
                                    </a:cxn>
                                    <a:cxn ang="0">
                                      <a:pos x="GluePoint100X" y="GluePoint100Y"/>
                                    </a:cxn>
                                    <a:cxn ang="0">
                                      <a:pos x="GluePoint101X" y="GluePoint101Y"/>
                                    </a:cxn>
                                    <a:cxn ang="0">
                                      <a:pos x="GluePoint102X" y="GluePoint102Y"/>
                                    </a:cxn>
                                    <a:cxn ang="0">
                                      <a:pos x="GluePoint103X" y="GluePoint103Y"/>
                                    </a:cxn>
                                    <a:cxn ang="0">
                                      <a:pos x="GluePoint104X" y="GluePoint104Y"/>
                                    </a:cxn>
                                    <a:cxn ang="0">
                                      <a:pos x="GluePoint105X" y="GluePoint105Y"/>
                                    </a:cxn>
                                    <a:cxn ang="0">
                                      <a:pos x="GluePoint106X" y="GluePoint106Y"/>
                                    </a:cxn>
                                    <a:cxn ang="0">
                                      <a:pos x="GluePoint107X" y="GluePoint107Y"/>
                                    </a:cxn>
                                    <a:cxn ang="0">
                                      <a:pos x="GluePoint108X" y="GluePoint108Y"/>
                                    </a:cxn>
                                    <a:cxn ang="0">
                                      <a:pos x="GluePoint109X" y="GluePoint109Y"/>
                                    </a:cxn>
                                    <a:cxn ang="0">
                                      <a:pos x="GluePoint110X" y="GluePoint110Y"/>
                                    </a:cxn>
                                    <a:cxn ang="0">
                                      <a:pos x="GluePoint111X" y="GluePoint111Y"/>
                                    </a:cxn>
                                    <a:cxn ang="0">
                                      <a:pos x="GluePoint112X" y="GluePoint112Y"/>
                                    </a:cxn>
                                    <a:cxn ang="0">
                                      <a:pos x="GluePoint113X" y="GluePoint113Y"/>
                                    </a:cxn>
                                    <a:cxn ang="0">
                                      <a:pos x="GluePoint114X" y="GluePoint114Y"/>
                                    </a:cxn>
                                    <a:cxn ang="0">
                                      <a:pos x="GluePoint115X" y="GluePoint115Y"/>
                                    </a:cxn>
                                    <a:cxn ang="0">
                                      <a:pos x="GluePoint116X" y="GluePoint116Y"/>
                                    </a:cxn>
                                    <a:cxn ang="0">
                                      <a:pos x="GluePoint117X" y="GluePoint117Y"/>
                                    </a:cxn>
                                    <a:cxn ang="0">
                                      <a:pos x="GluePoint118X" y="GluePoint118Y"/>
                                    </a:cxn>
                                    <a:cxn ang="0">
                                      <a:pos x="GluePoint119X" y="GluePoint119Y"/>
                                    </a:cxn>
                                    <a:cxn ang="0">
                                      <a:pos x="GluePoint120X" y="GluePoint120Y"/>
                                    </a:cxn>
                                    <a:cxn ang="0">
                                      <a:pos x="GluePoint121X" y="GluePoint121Y"/>
                                    </a:cxn>
                                    <a:cxn ang="0">
                                      <a:pos x="GluePoint122X" y="GluePoint122Y"/>
                                    </a:cxn>
                                    <a:cxn ang="0">
                                      <a:pos x="GluePoint123X" y="GluePoint123Y"/>
                                    </a:cxn>
                                    <a:cxn ang="0">
                                      <a:pos x="GluePoint124X" y="GluePoint124Y"/>
                                    </a:cxn>
                                    <a:cxn ang="0">
                                      <a:pos x="GluePoint125X" y="GluePoint125Y"/>
                                    </a:cxn>
                                    <a:cxn ang="0">
                                      <a:pos x="GluePoint126X" y="GluePoint126Y"/>
                                    </a:cxn>
                                    <a:cxn ang="0">
                                      <a:pos x="GluePoint127X" y="GluePoint127Y"/>
                                    </a:cxn>
                                    <a:cxn ang="0">
                                      <a:pos x="GluePoint128X" y="GluePoint128Y"/>
                                    </a:cxn>
                                    <a:cxn ang="0">
                                      <a:pos x="GluePoint129X" y="GluePoint129Y"/>
                                    </a:cxn>
                                    <a:cxn ang="0">
                                      <a:pos x="GluePoint130X" y="GluePoint130Y"/>
                                    </a:cxn>
                                    <a:cxn ang="0">
                                      <a:pos x="GluePoint131X" y="GluePoint131Y"/>
                                    </a:cxn>
                                    <a:cxn ang="0">
                                      <a:pos x="GluePoint132X" y="GluePoint132Y"/>
                                    </a:cxn>
                                    <a:cxn ang="0">
                                      <a:pos x="GluePoint133X" y="GluePoint133Y"/>
                                    </a:cxn>
                                    <a:cxn ang="0">
                                      <a:pos x="GluePoint134X" y="GluePoint134Y"/>
                                    </a:cxn>
                                    <a:cxn ang="0">
                                      <a:pos x="GluePoint135X" y="GluePoint135Y"/>
                                    </a:cxn>
                                    <a:cxn ang="0">
                                      <a:pos x="GluePoint136X" y="GluePoint136Y"/>
                                    </a:cxn>
                                    <a:cxn ang="0">
                                      <a:pos x="GluePoint137X" y="GluePoint137Y"/>
                                    </a:cxn>
                                    <a:cxn ang="0">
                                      <a:pos x="GluePoint138X" y="GluePoint138Y"/>
                                    </a:cxn>
                                    <a:cxn ang="0">
                                      <a:pos x="GluePoint139X" y="GluePoint139Y"/>
                                    </a:cxn>
                                    <a:cxn ang="0">
                                      <a:pos x="GluePoint140X" y="GluePoint140Y"/>
                                    </a:cxn>
                                    <a:cxn ang="0">
                                      <a:pos x="GluePoint141X" y="GluePoint141Y"/>
                                    </a:cxn>
                                    <a:cxn ang="0">
                                      <a:pos x="GluePoint142X" y="GluePoint142Y"/>
                                    </a:cxn>
                                    <a:cxn ang="0">
                                      <a:pos x="GluePoint143X" y="GluePoint143Y"/>
                                    </a:cxn>
                                    <a:cxn ang="0">
                                      <a:pos x="GluePoint144X" y="GluePoint144Y"/>
                                    </a:cxn>
                                    <a:cxn ang="0">
                                      <a:pos x="GluePoint145X" y="GluePoint145Y"/>
                                    </a:cxn>
                                    <a:cxn ang="0">
                                      <a:pos x="GluePoint146X" y="GluePoint146Y"/>
                                    </a:cxn>
                                    <a:cxn ang="0">
                                      <a:pos x="GluePoint147X" y="GluePoint147Y"/>
                                    </a:cxn>
                                    <a:cxn ang="0">
                                      <a:pos x="GluePoint148X" y="GluePoint148Y"/>
                                    </a:cxn>
                                    <a:cxn ang="0">
                                      <a:pos x="GluePoint149X" y="GluePoint149Y"/>
                                    </a:cxn>
                                    <a:cxn ang="0">
                                      <a:pos x="GluePoint150X" y="GluePoint150Y"/>
                                    </a:cxn>
                                    <a:cxn ang="0">
                                      <a:pos x="GluePoint151X" y="GluePoint151Y"/>
                                    </a:cxn>
                                    <a:cxn ang="0">
                                      <a:pos x="GluePoint152X" y="GluePoint152Y"/>
                                    </a:cxn>
                                    <a:cxn ang="0">
                                      <a:pos x="GluePoint153X" y="GluePoint153Y"/>
                                    </a:cxn>
                                    <a:cxn ang="0">
                                      <a:pos x="GluePoint154X" y="GluePoint154Y"/>
                                    </a:cxn>
                                    <a:cxn ang="0">
                                      <a:pos x="GluePoint155X" y="GluePoint155Y"/>
                                    </a:cxn>
                                    <a:cxn ang="0">
                                      <a:pos x="GluePoint156X" y="GluePoint156Y"/>
                                    </a:cxn>
                                    <a:cxn ang="0">
                                      <a:pos x="GluePoint157X" y="GluePoint157Y"/>
                                    </a:cxn>
                                    <a:cxn ang="0">
                                      <a:pos x="GluePoint158X" y="GluePoint158Y"/>
                                    </a:cxn>
                                    <a:cxn ang="0">
                                      <a:pos x="GluePoint159X" y="GluePoint159Y"/>
                                    </a:cxn>
                                    <a:cxn ang="0">
                                      <a:pos x="GluePoint160X" y="GluePoint160Y"/>
                                    </a:cxn>
                                    <a:cxn ang="0">
                                      <a:pos x="GluePoint161X" y="GluePoint161Y"/>
                                    </a:cxn>
                                    <a:cxn ang="0">
                                      <a:pos x="GluePoint162X" y="GluePoint162Y"/>
                                    </a:cxn>
                                    <a:cxn ang="0">
                                      <a:pos x="GluePoint163X" y="GluePoint163Y"/>
                                    </a:cxn>
                                    <a:cxn ang="0">
                                      <a:pos x="GluePoint164X" y="GluePoint164Y"/>
                                    </a:cxn>
                                    <a:cxn ang="0">
                                      <a:pos x="GluePoint165X" y="GluePoint165Y"/>
                                    </a:cxn>
                                    <a:cxn ang="0">
                                      <a:pos x="GluePoint166X" y="GluePoint166Y"/>
                                    </a:cxn>
                                    <a:cxn ang="0">
                                      <a:pos x="GluePoint167X" y="GluePoint167Y"/>
                                    </a:cxn>
                                    <a:cxn ang="0">
                                      <a:pos x="GluePoint168X" y="GluePoint168Y"/>
                                    </a:cxn>
                                    <a:cxn ang="0">
                                      <a:pos x="GluePoint169X" y="GluePoint169Y"/>
                                    </a:cxn>
                                    <a:cxn ang="0">
                                      <a:pos x="GluePoint170X" y="GluePoint170Y"/>
                                    </a:cxn>
                                    <a:cxn ang="0">
                                      <a:pos x="GluePoint171X" y="GluePoint171Y"/>
                                    </a:cxn>
                                    <a:cxn ang="0">
                                      <a:pos x="GluePoint172X" y="GluePoint172Y"/>
                                    </a:cxn>
                                    <a:cxn ang="0">
                                      <a:pos x="GluePoint173X" y="GluePoint173Y"/>
                                    </a:cxn>
                                    <a:cxn ang="0">
                                      <a:pos x="GluePoint174X" y="GluePoint174Y"/>
                                    </a:cxn>
                                    <a:cxn ang="0">
                                      <a:pos x="GluePoint175X" y="GluePoint175Y"/>
                                    </a:cxn>
                                    <a:cxn ang="0">
                                      <a:pos x="GluePoint176X" y="GluePoint176Y"/>
                                    </a:cxn>
                                    <a:cxn ang="0">
                                      <a:pos x="GluePoint177X" y="GluePoint177Y"/>
                                    </a:cxn>
                                    <a:cxn ang="0">
                                      <a:pos x="GluePoint178X" y="GluePoint178Y"/>
                                    </a:cxn>
                                    <a:cxn ang="0">
                                      <a:pos x="GluePoint179X" y="GluePoint179Y"/>
                                    </a:cxn>
                                    <a:cxn ang="0">
                                      <a:pos x="GluePoint180X" y="GluePoint180Y"/>
                                    </a:cxn>
                                    <a:cxn ang="0">
                                      <a:pos x="GluePoint181X" y="GluePoint181Y"/>
                                    </a:cxn>
                                    <a:cxn ang="0">
                                      <a:pos x="GluePoint182X" y="GluePoint182Y"/>
                                    </a:cxn>
                                    <a:cxn ang="0">
                                      <a:pos x="GluePoint183X" y="GluePoint183Y"/>
                                    </a:cxn>
                                    <a:cxn ang="0">
                                      <a:pos x="GluePoint184X" y="GluePoint184Y"/>
                                    </a:cxn>
                                    <a:cxn ang="0">
                                      <a:pos x="GluePoint185X" y="GluePoint185Y"/>
                                    </a:cxn>
                                    <a:cxn ang="0">
                                      <a:pos x="GluePoint186X" y="GluePoint186Y"/>
                                    </a:cxn>
                                    <a:cxn ang="0">
                                      <a:pos x="GluePoint187X" y="GluePoint187Y"/>
                                    </a:cxn>
                                    <a:cxn ang="0">
                                      <a:pos x="GluePoint188X" y="GluePoint188Y"/>
                                    </a:cxn>
                                    <a:cxn ang="0">
                                      <a:pos x="GluePoint189X" y="GluePoint189Y"/>
                                    </a:cxn>
                                    <a:cxn ang="0">
                                      <a:pos x="GluePoint190X" y="GluePoint190Y"/>
                                    </a:cxn>
                                    <a:cxn ang="0">
                                      <a:pos x="GluePoint191X" y="GluePoint191Y"/>
                                    </a:cxn>
                                    <a:cxn ang="0">
                                      <a:pos x="GluePoint192X" y="GluePoint192Y"/>
                                    </a:cxn>
                                    <a:cxn ang="0">
                                      <a:pos x="GluePoint193X" y="GluePoint193Y"/>
                                    </a:cxn>
                                    <a:cxn ang="0">
                                      <a:pos x="GluePoint194X" y="GluePoint194Y"/>
                                    </a:cxn>
                                    <a:cxn ang="0">
                                      <a:pos x="GluePoint195X" y="GluePoint195Y"/>
                                    </a:cxn>
                                    <a:cxn ang="0">
                                      <a:pos x="GluePoint196X" y="GluePoint196Y"/>
                                    </a:cxn>
                                    <a:cxn ang="0">
                                      <a:pos x="GluePoint197X" y="GluePoint197Y"/>
                                    </a:cxn>
                                    <a:cxn ang="0">
                                      <a:pos x="GluePoint198X" y="GluePoint198Y"/>
                                    </a:cxn>
                                    <a:cxn ang="0">
                                      <a:pos x="GluePoint199X" y="GluePoint199Y"/>
                                    </a:cxn>
                                    <a:cxn ang="0">
                                      <a:pos x="GluePoint200X" y="GluePoint200Y"/>
                                    </a:cxn>
                                    <a:cxn ang="0">
                                      <a:pos x="GluePoint201X" y="GluePoint201Y"/>
                                    </a:cxn>
                                    <a:cxn ang="0">
                                      <a:pos x="GluePoint202X" y="GluePoint202Y"/>
                                    </a:cxn>
                                    <a:cxn ang="0">
                                      <a:pos x="GluePoint203X" y="GluePoint203Y"/>
                                    </a:cxn>
                                    <a:cxn ang="0">
                                      <a:pos x="GluePoint204X" y="GluePoint204Y"/>
                                    </a:cxn>
                                    <a:cxn ang="0">
                                      <a:pos x="GluePoint205X" y="GluePoint205Y"/>
                                    </a:cxn>
                                    <a:cxn ang="0">
                                      <a:pos x="GluePoint206X" y="GluePoint206Y"/>
                                    </a:cxn>
                                    <a:cxn ang="0">
                                      <a:pos x="GluePoint207X" y="GluePoint207Y"/>
                                    </a:cxn>
                                    <a:cxn ang="0">
                                      <a:pos x="GluePoint208X" y="GluePoint208Y"/>
                                    </a:cxn>
                                    <a:cxn ang="0">
                                      <a:pos x="GluePoint209X" y="GluePoint209Y"/>
                                    </a:cxn>
                                    <a:cxn ang="0">
                                      <a:pos x="GluePoint210X" y="GluePoint210Y"/>
                                    </a:cxn>
                                    <a:cxn ang="0">
                                      <a:pos x="GluePoint211X" y="GluePoint211Y"/>
                                    </a:cxn>
                                    <a:cxn ang="0">
                                      <a:pos x="GluePoint212X" y="GluePoint212Y"/>
                                    </a:cxn>
                                    <a:cxn ang="0">
                                      <a:pos x="GluePoint213X" y="GluePoint213Y"/>
                                    </a:cxn>
                                    <a:cxn ang="0">
                                      <a:pos x="GluePoint214X" y="GluePoint214Y"/>
                                    </a:cxn>
                                    <a:cxn ang="0">
                                      <a:pos x="GluePoint215X" y="GluePoint215Y"/>
                                    </a:cxn>
                                    <a:cxn ang="0">
                                      <a:pos x="GluePoint216X" y="GluePoint216Y"/>
                                    </a:cxn>
                                    <a:cxn ang="0">
                                      <a:pos x="GluePoint217X" y="GluePoint217Y"/>
                                    </a:cxn>
                                    <a:cxn ang="0">
                                      <a:pos x="GluePoint218X" y="GluePoint218Y"/>
                                    </a:cxn>
                                    <a:cxn ang="0">
                                      <a:pos x="GluePoint219X" y="GluePoint219Y"/>
                                    </a:cxn>
                                    <a:cxn ang="0">
                                      <a:pos x="GluePoint220X" y="GluePoint220Y"/>
                                    </a:cxn>
                                    <a:cxn ang="0">
                                      <a:pos x="GluePoint221X" y="GluePoint221Y"/>
                                    </a:cxn>
                                    <a:cxn ang="0">
                                      <a:pos x="GluePoint222X" y="GluePoint222Y"/>
                                    </a:cxn>
                                    <a:cxn ang="0">
                                      <a:pos x="GluePoint223X" y="GluePoint223Y"/>
                                    </a:cxn>
                                    <a:cxn ang="0">
                                      <a:pos x="GluePoint224X" y="GluePoint224Y"/>
                                    </a:cxn>
                                    <a:cxn ang="0">
                                      <a:pos x="GluePoint225X" y="GluePoint225Y"/>
                                    </a:cxn>
                                    <a:cxn ang="0">
                                      <a:pos x="GluePoint226X" y="GluePoint226Y"/>
                                    </a:cxn>
                                    <a:cxn ang="0">
                                      <a:pos x="GluePoint227X" y="GluePoint227Y"/>
                                    </a:cxn>
                                    <a:cxn ang="0">
                                      <a:pos x="GluePoint228X" y="GluePoint228Y"/>
                                    </a:cxn>
                                    <a:cxn ang="0">
                                      <a:pos x="GluePoint229X" y="GluePoint229Y"/>
                                    </a:cxn>
                                    <a:cxn ang="0">
                                      <a:pos x="GluePoint230X" y="GluePoint230Y"/>
                                    </a:cxn>
                                    <a:cxn ang="0">
                                      <a:pos x="GluePoint231X" y="GluePoint231Y"/>
                                    </a:cxn>
                                    <a:cxn ang="0">
                                      <a:pos x="GluePoint232X" y="GluePoint232Y"/>
                                    </a:cxn>
                                    <a:cxn ang="0">
                                      <a:pos x="GluePoint233X" y="GluePoint233Y"/>
                                    </a:cxn>
                                    <a:cxn ang="0">
                                      <a:pos x="GluePoint234X" y="GluePoint234Y"/>
                                    </a:cxn>
                                    <a:cxn ang="0">
                                      <a:pos x="GluePoint235X" y="GluePoint235Y"/>
                                    </a:cxn>
                                    <a:cxn ang="0">
                                      <a:pos x="GluePoint236X" y="GluePoint236Y"/>
                                    </a:cxn>
                                  </a:cxnLst>
                                  <a:rect l="textAreaLeft" t="textAreaTop" r="textAreaRight" b="textAreaBottom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21" name="Imagen 36" descr="icono de sitio web"/>
                                <pic:cNvPicPr/>
                              </pic:nvPicPr>
                              <pic:blipFill>
                                <a:blip r:embed="rId17"/>
                                <a:stretch/>
                              </pic:blipFill>
                              <pic:spPr>
                                <a:xfrm>
                                  <a:off x="83880" y="91440"/>
                                  <a:ext cx="164520" cy="164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upo 23" style="position:absolute;margin-left:0pt;margin-top:-27.3pt;width:26.65pt;height:27.25pt" coordorigin="0,-546" coordsize="533,545">
                      <v:shape id="shape_0" stroked="f" o:allowincell="f" style="position:absolute;left:132;top:-402;width:258;height:258;mso-wrap-style:none;v-text-anchor:middle;mso-position-vertical:top" type="_x0000_t75">
                        <v:imagedata r:id="rId18" o:detectmouseclick="t"/>
                        <v:stroke color="#3465a4" joinstyle="round" endcap="flat"/>
                        <w10:wrap type="square"/>
                      </v:shape>
                    </v:group>
                  </w:pict>
                </mc:Fallback>
              </mc:AlternateConten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Informacin"/>
              <w:spacing w:before="4" w:after="0"/>
              <w:rPr>
                <w:lang w:val="es-ES_tradnl"/>
              </w:rPr>
            </w:pPr>
            <w:r>
              <w:rPr>
                <w:lang w:val="es-ES_tradnl"/>
              </w:rPr>
              <w:t>https://www.linkedin.com/in/franklin-santiago-iza-iza-3b867420</w:t>
            </w:r>
          </w:p>
        </w:tc>
        <w:tc>
          <w:tcPr>
            <w:tcW w:w="423" w:type="dxa"/>
            <w:vMerge w:val="continue"/>
            <w:tcBorders/>
          </w:tcPr>
          <w:p>
            <w:pPr>
              <w:pStyle w:val="Informacin"/>
              <w:spacing w:before="4" w:after="0"/>
              <w:rPr>
                <w:rFonts w:ascii="Times New Roman" w:hAnsi="Times New Roman"/>
                <w:lang w:val="es-ES_tradnl"/>
              </w:rPr>
            </w:pPr>
            <w:r>
              <w:rPr>
                <w:rFonts w:ascii="Times New Roman" w:hAnsi="Times New Roman"/>
                <w:lang w:val="es-ES_tradnl"/>
              </w:rPr>
            </w:r>
          </w:p>
        </w:tc>
        <w:tc>
          <w:tcPr>
            <w:tcW w:w="6607" w:type="dxa"/>
            <w:vMerge w:val="continue"/>
            <w:tcBorders/>
          </w:tcPr>
          <w:p>
            <w:pPr>
              <w:pStyle w:val="Heading1"/>
              <w:spacing w:before="240" w:after="120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</w:tr>
      <w:tr>
        <w:trPr>
          <w:trHeight w:val="4071" w:hRule="atLeast"/>
        </w:trPr>
        <w:tc>
          <w:tcPr>
            <w:tcW w:w="719" w:type="dxa"/>
            <w:tcBorders/>
          </w:tcPr>
          <w:p>
            <w:pPr>
              <w:pStyle w:val="Normal"/>
              <w:rPr>
                <w:color w:themeColor="accent2" w:val="0072C7"/>
                <w:lang w:val="es-ES_tradnl"/>
              </w:rPr>
            </w:pPr>
            <w:r>
              <w:rPr>
                <w:color w:themeColor="accent2" w:val="0072C7"/>
                <w:lang w:val="es-ES_tradnl"/>
              </w:rPr>
            </w:r>
          </w:p>
        </w:tc>
        <w:tc>
          <w:tcPr>
            <w:tcW w:w="2943" w:type="dxa"/>
            <w:gridSpan w:val="2"/>
            <w:tcBorders/>
          </w:tcPr>
          <w:p>
            <w:pPr>
              <w:pStyle w:val="Normal"/>
              <w:rPr>
                <w:color w:themeColor="accent2" w:val="0072C7"/>
                <w:lang w:val="es-ES_tradnl"/>
              </w:rPr>
            </w:pPr>
            <w:r>
              <w:rPr>
                <w:color w:themeColor="accent2" w:val="0072C7"/>
                <w:lang w:val="es-ES_tradnl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6607" w:type="dxa"/>
            <w:vMerge w:val="continue"/>
            <w:tcBorders/>
          </w:tcPr>
          <w:p>
            <w:pPr>
              <w:pStyle w:val="Normal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</w:tr>
    </w:tbl>
    <w:p>
      <w:pPr>
        <w:pStyle w:val="BodyText"/>
        <w:rPr>
          <w:lang w:val="es-ES_tradnl"/>
        </w:rPr>
      </w:pPr>
      <w:r>
        <w:rPr>
          <w:lang w:val="es-ES_tradnl"/>
        </w:rPr>
      </w:r>
    </w:p>
    <w:sectPr>
      <w:headerReference w:type="even" r:id="rId19"/>
      <w:headerReference w:type="default" r:id="rId20"/>
      <w:headerReference w:type="first" r:id="rId21"/>
      <w:type w:val="nextPage"/>
      <w:pgSz w:w="11906" w:h="16838"/>
      <w:pgMar w:left="1140" w:right="794" w:gutter="0" w:header="720" w:top="2302" w:footer="0" w:bottom="11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rbel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Microsoft YaHei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/>
    </w:pPr>
    <w:r>
      <mc:AlternateContent>
        <mc:Choice Requires="wpg">
          <w:drawing>
            <wp:anchor behindDoc="1" distT="0" distB="5715" distL="0" distR="1270" simplePos="0" locked="0" layoutInCell="1" allowOverlap="1" relativeHeight="16" wp14:anchorId="66EF77D1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480" cy="10547985"/>
              <wp:effectExtent l="635" t="0" r="0" b="635"/>
              <wp:wrapNone/>
              <wp:docPr id="22" name="Grupo 2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640" cy="10548000"/>
                        <a:chOff x="0" y="0"/>
                        <a:chExt cx="8666640" cy="10548000"/>
                      </a:xfrm>
                    </wpg:grpSpPr>
                    <wpg:grpSp>
                      <wpg:cNvGrpSpPr/>
                      <wpg:grpSpPr>
                        <a:xfrm>
                          <a:off x="0" y="427320"/>
                          <a:ext cx="4063320" cy="3818880"/>
                        </a:xfrm>
                      </wpg:grpSpPr>
                      <wps:wsp>
                        <wps:cNvPr id="23" name="Forma libre: Forma 10"/>
                        <wps:cNvSpPr/>
                        <wps:spPr>
                          <a:xfrm flipH="1" rot="10800000">
                            <a:off x="0" y="0"/>
                            <a:ext cx="4063320" cy="3818880"/>
                          </a:xfrm>
                          <a:custGeom>
                            <a:avLst/>
                            <a:gdLst>
                              <a:gd name="textAreaLeft" fmla="*/ -360 w 2303640"/>
                              <a:gd name="textAreaRight" fmla="*/ 2303640 w 2303640"/>
                              <a:gd name="textAreaTop" fmla="*/ 0 h 2165040"/>
                              <a:gd name="textAreaBottom" fmla="*/ 2165400 h 2165040"/>
                              <a:gd name="GluePoint1X" fmla="*/ 1439383 w 2647519"/>
                              <a:gd name="GluePoint1Y" fmla="*/ 2598425 h 2612594"/>
                              <a:gd name="GluePoint2X" fmla="*/ 1427010 w 2647519"/>
                              <a:gd name="GluePoint2Y" fmla="*/ 2605087 h 2612594"/>
                              <a:gd name="GluePoint3X" fmla="*/ 1427751 w 2647519"/>
                              <a:gd name="GluePoint3Y" fmla="*/ 2605405 h 2612594"/>
                              <a:gd name="GluePoint4X" fmla="*/ 1542263 w 2647519"/>
                              <a:gd name="GluePoint4Y" fmla="*/ 2530792 h 2612594"/>
                              <a:gd name="GluePoint5X" fmla="*/ 1502258 w 2647519"/>
                              <a:gd name="GluePoint5Y" fmla="*/ 2540317 h 2612594"/>
                              <a:gd name="GluePoint6X" fmla="*/ 1442250 w 2647519"/>
                              <a:gd name="GluePoint6Y" fmla="*/ 2547937 h 2612594"/>
                              <a:gd name="GluePoint7X" fmla="*/ 1439393 w 2647519"/>
                              <a:gd name="GluePoint7Y" fmla="*/ 2540317 h 2612594"/>
                              <a:gd name="GluePoint8X" fmla="*/ 1481303 w 2647519"/>
                              <a:gd name="GluePoint8Y" fmla="*/ 2536507 h 2612594"/>
                              <a:gd name="GluePoint9X" fmla="*/ 1542263 w 2647519"/>
                              <a:gd name="GluePoint9Y" fmla="*/ 2530792 h 2612594"/>
                              <a:gd name="GluePoint10X" fmla="*/ 1646324 w 2647519"/>
                              <a:gd name="GluePoint10Y" fmla="*/ 2520821 h 2612594"/>
                              <a:gd name="GluePoint11X" fmla="*/ 1643880 w 2647519"/>
                              <a:gd name="GluePoint11Y" fmla="*/ 2521511 h 2612594"/>
                              <a:gd name="GluePoint12X" fmla="*/ 1645133 w 2647519"/>
                              <a:gd name="GluePoint12Y" fmla="*/ 2521267 h 2612594"/>
                              <a:gd name="GluePoint13X" fmla="*/ 899801 w 2647519"/>
                              <a:gd name="GluePoint13Y" fmla="*/ 2506503 h 2612594"/>
                              <a:gd name="GluePoint14X" fmla="*/ 942187 w 2647519"/>
                              <a:gd name="GluePoint14Y" fmla="*/ 2517457 h 2612594"/>
                              <a:gd name="GluePoint15X" fmla="*/ 960285 w 2647519"/>
                              <a:gd name="GluePoint15Y" fmla="*/ 2518409 h 2612594"/>
                              <a:gd name="GluePoint16X" fmla="*/ 1010767 w 2647519"/>
                              <a:gd name="GluePoint16Y" fmla="*/ 2543175 h 2612594"/>
                              <a:gd name="GluePoint17X" fmla="*/ 1033627 w 2647519"/>
                              <a:gd name="GluePoint17Y" fmla="*/ 2547937 h 2612594"/>
                              <a:gd name="GluePoint18X" fmla="*/ 1035057 w 2647519"/>
                              <a:gd name="GluePoint18Y" fmla="*/ 2548414 h 2612594"/>
                              <a:gd name="GluePoint19X" fmla="*/ 1040295 w 2647519"/>
                              <a:gd name="GluePoint19Y" fmla="*/ 2543175 h 2612594"/>
                              <a:gd name="GluePoint20X" fmla="*/ 1060297 w 2647519"/>
                              <a:gd name="GluePoint20Y" fmla="*/ 2548890 h 2612594"/>
                              <a:gd name="GluePoint21X" fmla="*/ 1080300 w 2647519"/>
                              <a:gd name="GluePoint21Y" fmla="*/ 2553652 h 2612594"/>
                              <a:gd name="GluePoint22X" fmla="*/ 1119713 w 2647519"/>
                              <a:gd name="GluePoint22Y" fmla="*/ 2562818 h 2612594"/>
                              <a:gd name="GluePoint23X" fmla="*/ 1120305 w 2647519"/>
                              <a:gd name="GluePoint23Y" fmla="*/ 2562225 h 2612594"/>
                              <a:gd name="GluePoint24X" fmla="*/ 1166025 w 2647519"/>
                              <a:gd name="GluePoint24Y" fmla="*/ 2569845 h 2612594"/>
                              <a:gd name="GluePoint25X" fmla="*/ 1187932 w 2647519"/>
                              <a:gd name="GluePoint25Y" fmla="*/ 2573655 h 2612594"/>
                              <a:gd name="GluePoint26X" fmla="*/ 1209840 w 2647519"/>
                              <a:gd name="GluePoint26Y" fmla="*/ 2575560 h 2612594"/>
                              <a:gd name="GluePoint27X" fmla="*/ 1254607 w 2647519"/>
                              <a:gd name="GluePoint27Y" fmla="*/ 2577465 h 2612594"/>
                              <a:gd name="GluePoint28X" fmla="*/ 1315567 w 2647519"/>
                              <a:gd name="GluePoint28Y" fmla="*/ 2576512 h 2612594"/>
                              <a:gd name="GluePoint29X" fmla="*/ 1318213 w 2647519"/>
                              <a:gd name="GluePoint29Y" fmla="*/ 2576512 h 2612594"/>
                              <a:gd name="GluePoint30X" fmla="*/ 1324140 w 2647519"/>
                              <a:gd name="GluePoint30Y" fmla="*/ 2573178 h 2612594"/>
                              <a:gd name="GluePoint31X" fmla="*/ 1337475 w 2647519"/>
                              <a:gd name="GluePoint31Y" fmla="*/ 2568892 h 2612594"/>
                              <a:gd name="GluePoint32X" fmla="*/ 1351048 w 2647519"/>
                              <a:gd name="GluePoint32Y" fmla="*/ 2568654 h 2612594"/>
                              <a:gd name="GluePoint33X" fmla="*/ 1360335 w 2647519"/>
                              <a:gd name="GluePoint33Y" fmla="*/ 2569844 h 2612594"/>
                              <a:gd name="GluePoint34X" fmla="*/ 1362835 w 2647519"/>
                              <a:gd name="GluePoint34Y" fmla="*/ 2576512 h 2612594"/>
                              <a:gd name="GluePoint35X" fmla="*/ 1384147 w 2647519"/>
                              <a:gd name="GluePoint35Y" fmla="*/ 2576512 h 2612594"/>
                              <a:gd name="GluePoint36X" fmla="*/ 1377480 w 2647519"/>
                              <a:gd name="GluePoint36Y" fmla="*/ 2586037 h 2612594"/>
                              <a:gd name="GluePoint37X" fmla="*/ 1373670 w 2647519"/>
                              <a:gd name="GluePoint37Y" fmla="*/ 2590800 h 2612594"/>
                              <a:gd name="GluePoint38X" fmla="*/ 1361287 w 2647519"/>
                              <a:gd name="GluePoint38Y" fmla="*/ 2596515 h 2612594"/>
                              <a:gd name="GluePoint39X" fmla="*/ 1338427 w 2647519"/>
                              <a:gd name="GluePoint39Y" fmla="*/ 2596515 h 2612594"/>
                              <a:gd name="GluePoint40X" fmla="*/ 1308900 w 2647519"/>
                              <a:gd name="GluePoint40Y" fmla="*/ 2594610 h 2612594"/>
                              <a:gd name="GluePoint41X" fmla="*/ 1245082 w 2647519"/>
                              <a:gd name="GluePoint41Y" fmla="*/ 2592705 h 2612594"/>
                              <a:gd name="GluePoint42X" fmla="*/ 1197457 w 2647519"/>
                              <a:gd name="GluePoint42Y" fmla="*/ 2588895 h 2612594"/>
                              <a:gd name="GluePoint43X" fmla="*/ 1155547 w 2647519"/>
                              <a:gd name="GluePoint43Y" fmla="*/ 2583180 h 2612594"/>
                              <a:gd name="GluePoint44X" fmla="*/ 1113637 w 2647519"/>
                              <a:gd name="GluePoint44Y" fmla="*/ 2576512 h 2612594"/>
                              <a:gd name="GluePoint45X" fmla="*/ 1049820 w 2647519"/>
                              <a:gd name="GluePoint45Y" fmla="*/ 2566987 h 2612594"/>
                              <a:gd name="GluePoint46X" fmla="*/ 1000290 w 2647519"/>
                              <a:gd name="GluePoint46Y" fmla="*/ 2550795 h 2612594"/>
                              <a:gd name="GluePoint47X" fmla="*/ 1000863 w 2647519"/>
                              <a:gd name="GluePoint47Y" fmla="*/ 2550379 h 2612594"/>
                              <a:gd name="GluePoint48X" fmla="*/ 971715 w 2647519"/>
                              <a:gd name="GluePoint48Y" fmla="*/ 2541270 h 2612594"/>
                              <a:gd name="GluePoint49X" fmla="*/ 945997 w 2647519"/>
                              <a:gd name="GluePoint49Y" fmla="*/ 2529840 h 2612594"/>
                              <a:gd name="GluePoint50X" fmla="*/ 916470 w 2647519"/>
                              <a:gd name="GluePoint50Y" fmla="*/ 2520315 h 2612594"/>
                              <a:gd name="GluePoint51X" fmla="*/ 885990 w 2647519"/>
                              <a:gd name="GluePoint51Y" fmla="*/ 2509837 h 2612594"/>
                              <a:gd name="GluePoint52X" fmla="*/ 899801 w 2647519"/>
                              <a:gd name="GluePoint52Y" fmla="*/ 2506503 h 2612594"/>
                              <a:gd name="GluePoint53X" fmla="*/ 1460492 w 2647519"/>
                              <a:gd name="GluePoint53Y" fmla="*/ 2486082 h 2612594"/>
                              <a:gd name="GluePoint54X" fmla="*/ 1445939 w 2647519"/>
                              <a:gd name="GluePoint54Y" fmla="*/ 2488303 h 2612594"/>
                              <a:gd name="GluePoint55X" fmla="*/ 1345293 w 2647519"/>
                              <a:gd name="GluePoint55Y" fmla="*/ 2493385 h 2612594"/>
                              <a:gd name="GluePoint56X" fmla="*/ 1378432 w 2647519"/>
                              <a:gd name="GluePoint56Y" fmla="*/ 2497454 h 2612594"/>
                              <a:gd name="GluePoint57X" fmla="*/ 1387005 w 2647519"/>
                              <a:gd name="GluePoint57Y" fmla="*/ 2495549 h 2612594"/>
                              <a:gd name="GluePoint58X" fmla="*/ 1446060 w 2647519"/>
                              <a:gd name="GluePoint58Y" fmla="*/ 2488882 h 2612594"/>
                              <a:gd name="GluePoint59X" fmla="*/ 1455778 w 2647519"/>
                              <a:gd name="GluePoint59Y" fmla="*/ 2486992 h 2612594"/>
                              <a:gd name="GluePoint60X" fmla="*/ 1550918 w 2647519"/>
                              <a:gd name="GluePoint60Y" fmla="*/ 2472281 h 2612594"/>
                              <a:gd name="GluePoint61X" fmla="*/ 1501488 w 2647519"/>
                              <a:gd name="GluePoint61Y" fmla="*/ 2479825 h 2612594"/>
                              <a:gd name="GluePoint62X" fmla="*/ 1518450 w 2647519"/>
                              <a:gd name="GluePoint62Y" fmla="*/ 2480309 h 2612594"/>
                              <a:gd name="GluePoint63X" fmla="*/ 1542858 w 2647519"/>
                              <a:gd name="GluePoint63Y" fmla="*/ 2475785 h 2612594"/>
                              <a:gd name="GluePoint64X" fmla="*/ 1731355 w 2647519"/>
                              <a:gd name="GluePoint64Y" fmla="*/ 2470078 h 2612594"/>
                              <a:gd name="GluePoint65X" fmla="*/ 1576323 w 2647519"/>
                              <a:gd name="GluePoint65Y" fmla="*/ 2511364 h 2612594"/>
                              <a:gd name="GluePoint66X" fmla="*/ 1654777 w 2647519"/>
                              <a:gd name="GluePoint66Y" fmla="*/ 2493883 h 2612594"/>
                              <a:gd name="GluePoint67X" fmla="*/ 737400 w 2647519"/>
                              <a:gd name="GluePoint67Y" fmla="*/ 2450782 h 2612594"/>
                              <a:gd name="GluePoint68X" fmla="*/ 846937 w 2647519"/>
                              <a:gd name="GluePoint68Y" fmla="*/ 2497454 h 2612594"/>
                              <a:gd name="GluePoint69X" fmla="*/ 885990 w 2647519"/>
                              <a:gd name="GluePoint69Y" fmla="*/ 2509837 h 2612594"/>
                              <a:gd name="GluePoint70X" fmla="*/ 915517 w 2647519"/>
                              <a:gd name="GluePoint70Y" fmla="*/ 2520314 h 2612594"/>
                              <a:gd name="GluePoint71X" fmla="*/ 945045 w 2647519"/>
                              <a:gd name="GluePoint71Y" fmla="*/ 2529839 h 2612594"/>
                              <a:gd name="GluePoint72X" fmla="*/ 970762 w 2647519"/>
                              <a:gd name="GluePoint72Y" fmla="*/ 2541269 h 2612594"/>
                              <a:gd name="GluePoint73X" fmla="*/ 965047 w 2647519"/>
                              <a:gd name="GluePoint73Y" fmla="*/ 2546032 h 2612594"/>
                              <a:gd name="GluePoint74X" fmla="*/ 949807 w 2647519"/>
                              <a:gd name="GluePoint74Y" fmla="*/ 2543174 h 2612594"/>
                              <a:gd name="GluePoint75X" fmla="*/ 895515 w 2647519"/>
                              <a:gd name="GluePoint75Y" fmla="*/ 2523172 h 2612594"/>
                              <a:gd name="GluePoint76X" fmla="*/ 868845 w 2647519"/>
                              <a:gd name="GluePoint76Y" fmla="*/ 2512694 h 2612594"/>
                              <a:gd name="GluePoint77X" fmla="*/ 842175 w 2647519"/>
                              <a:gd name="GluePoint77Y" fmla="*/ 2501264 h 2612594"/>
                              <a:gd name="GluePoint78X" fmla="*/ 806932 w 2647519"/>
                              <a:gd name="GluePoint78Y" fmla="*/ 2488882 h 2612594"/>
                              <a:gd name="GluePoint79X" fmla="*/ 776452 w 2647519"/>
                              <a:gd name="GluePoint79Y" fmla="*/ 2475547 h 2612594"/>
                              <a:gd name="GluePoint80X" fmla="*/ 752640 w 2647519"/>
                              <a:gd name="GluePoint80Y" fmla="*/ 2463164 h 2612594"/>
                              <a:gd name="GluePoint81X" fmla="*/ 737400 w 2647519"/>
                              <a:gd name="GluePoint81Y" fmla="*/ 2450782 h 2612594"/>
                              <a:gd name="GluePoint82X" fmla="*/ 782168 w 2647519"/>
                              <a:gd name="GluePoint82Y" fmla="*/ 2426970 h 2612594"/>
                              <a:gd name="GluePoint83X" fmla="*/ 834555 w 2647519"/>
                              <a:gd name="GluePoint83Y" fmla="*/ 2453640 h 2612594"/>
                              <a:gd name="GluePoint84X" fmla="*/ 827888 w 2647519"/>
                              <a:gd name="GluePoint84Y" fmla="*/ 2457450 h 2612594"/>
                              <a:gd name="GluePoint85X" fmla="*/ 766928 w 2647519"/>
                              <a:gd name="GluePoint85Y" fmla="*/ 2427922 h 2612594"/>
                              <a:gd name="GluePoint86X" fmla="*/ 782168 w 2647519"/>
                              <a:gd name="GluePoint86Y" fmla="*/ 2426970 h 2612594"/>
                              <a:gd name="GluePoint87X" fmla="*/ 588810 w 2647519"/>
                              <a:gd name="GluePoint87Y" fmla="*/ 2362200 h 2612594"/>
                              <a:gd name="GluePoint88X" fmla="*/ 653580 w 2647519"/>
                              <a:gd name="GluePoint88Y" fmla="*/ 2398395 h 2612594"/>
                              <a:gd name="GluePoint89X" fmla="*/ 666915 w 2647519"/>
                              <a:gd name="GluePoint89Y" fmla="*/ 2413635 h 2612594"/>
                              <a:gd name="GluePoint90X" fmla="*/ 636435 w 2647519"/>
                              <a:gd name="GluePoint90Y" fmla="*/ 2397442 h 2612594"/>
                              <a:gd name="GluePoint91X" fmla="*/ 613575 w 2647519"/>
                              <a:gd name="GluePoint91Y" fmla="*/ 2383155 h 2612594"/>
                              <a:gd name="GluePoint92X" fmla="*/ 588810 w 2647519"/>
                              <a:gd name="GluePoint92Y" fmla="*/ 2362200 h 2612594"/>
                              <a:gd name="GluePoint93X" fmla="*/ 702387 w 2647519"/>
                              <a:gd name="GluePoint93Y" fmla="*/ 2337759 h 2612594"/>
                              <a:gd name="GluePoint94X" fmla="*/ 702396 w 2647519"/>
                              <a:gd name="GluePoint94Y" fmla="*/ 2338030 h 2612594"/>
                              <a:gd name="GluePoint95X" fmla="*/ 705613 w 2647519"/>
                              <a:gd name="GluePoint95Y" fmla="*/ 2341924 h 2612594"/>
                              <a:gd name="GluePoint96X" fmla="*/ 705967 w 2647519"/>
                              <a:gd name="GluePoint96Y" fmla="*/ 2340292 h 2612594"/>
                              <a:gd name="GluePoint97X" fmla="*/ 2093409 w 2647519"/>
                              <a:gd name="GluePoint97Y" fmla="*/ 2275234 h 2612594"/>
                              <a:gd name="GluePoint98X" fmla="*/ 2089950 w 2647519"/>
                              <a:gd name="GluePoint98Y" fmla="*/ 2275522 h 2612594"/>
                              <a:gd name="GluePoint99X" fmla="*/ 2032800 w 2647519"/>
                              <a:gd name="GluePoint99Y" fmla="*/ 2316480 h 2612594"/>
                              <a:gd name="GluePoint100X" fmla="*/ 1976602 w 2647519"/>
                              <a:gd name="GluePoint100Y" fmla="*/ 2346960 h 2612594"/>
                              <a:gd name="GluePoint101X" fmla="*/ 1936597 w 2647519"/>
                              <a:gd name="GluePoint101Y" fmla="*/ 2370772 h 2612594"/>
                              <a:gd name="GluePoint102X" fmla="*/ 1914690 w 2647519"/>
                              <a:gd name="GluePoint102Y" fmla="*/ 2380297 h 2612594"/>
                              <a:gd name="GluePoint103X" fmla="*/ 1891830 w 2647519"/>
                              <a:gd name="GluePoint103Y" fmla="*/ 2389822 h 2612594"/>
                              <a:gd name="GluePoint104X" fmla="*/ 1864207 w 2647519"/>
                              <a:gd name="GluePoint104Y" fmla="*/ 2404110 h 2612594"/>
                              <a:gd name="GluePoint105X" fmla="*/ 1843252 w 2647519"/>
                              <a:gd name="GluePoint105Y" fmla="*/ 2416492 h 2612594"/>
                              <a:gd name="GluePoint106X" fmla="*/ 1812772 w 2647519"/>
                              <a:gd name="GluePoint106Y" fmla="*/ 2428875 h 2612594"/>
                              <a:gd name="GluePoint107X" fmla="*/ 1781340 w 2647519"/>
                              <a:gd name="GluePoint107Y" fmla="*/ 2440305 h 2612594"/>
                              <a:gd name="GluePoint108X" fmla="*/ 1772767 w 2647519"/>
                              <a:gd name="GluePoint108Y" fmla="*/ 2448877 h 2612594"/>
                              <a:gd name="GluePoint109X" fmla="*/ 1759432 w 2647519"/>
                              <a:gd name="GluePoint109Y" fmla="*/ 2453640 h 2612594"/>
                              <a:gd name="GluePoint110X" fmla="*/ 1726095 w 2647519"/>
                              <a:gd name="GluePoint110Y" fmla="*/ 2459355 h 2612594"/>
                              <a:gd name="GluePoint111X" fmla="*/ 1683232 w 2647519"/>
                              <a:gd name="GluePoint111Y" fmla="*/ 2472690 h 2612594"/>
                              <a:gd name="GluePoint112X" fmla="*/ 1644180 w 2647519"/>
                              <a:gd name="GluePoint112Y" fmla="*/ 2485072 h 2612594"/>
                              <a:gd name="GluePoint113X" fmla="*/ 1601317 w 2647519"/>
                              <a:gd name="GluePoint113Y" fmla="*/ 2497455 h 2612594"/>
                              <a:gd name="GluePoint114X" fmla="*/ 1547977 w 2647519"/>
                              <a:gd name="GluePoint114Y" fmla="*/ 2510790 h 2612594"/>
                              <a:gd name="GluePoint115X" fmla="*/ 1472730 w 2647519"/>
                              <a:gd name="GluePoint115Y" fmla="*/ 2523172 h 2612594"/>
                              <a:gd name="GluePoint116X" fmla="*/ 1470825 w 2647519"/>
                              <a:gd name="GluePoint116Y" fmla="*/ 2526030 h 2612594"/>
                              <a:gd name="GluePoint117X" fmla="*/ 1434646 w 2647519"/>
                              <a:gd name="GluePoint117Y" fmla="*/ 2535075 h 2612594"/>
                              <a:gd name="GluePoint118X" fmla="*/ 1435583 w 2647519"/>
                              <a:gd name="GluePoint118Y" fmla="*/ 2535555 h 2612594"/>
                              <a:gd name="GluePoint119X" fmla="*/ 1475761 w 2647519"/>
                              <a:gd name="GluePoint119Y" fmla="*/ 2525510 h 2612594"/>
                              <a:gd name="GluePoint120X" fmla="*/ 1476540 w 2647519"/>
                              <a:gd name="GluePoint120Y" fmla="*/ 2523172 h 2612594"/>
                              <a:gd name="GluePoint121X" fmla="*/ 1551788 w 2647519"/>
                              <a:gd name="GluePoint121Y" fmla="*/ 2510790 h 2612594"/>
                              <a:gd name="GluePoint122X" fmla="*/ 1605128 w 2647519"/>
                              <a:gd name="GluePoint122Y" fmla="*/ 2497455 h 2612594"/>
                              <a:gd name="GluePoint123X" fmla="*/ 1647990 w 2647519"/>
                              <a:gd name="GluePoint123Y" fmla="*/ 2485072 h 2612594"/>
                              <a:gd name="GluePoint124X" fmla="*/ 1687043 w 2647519"/>
                              <a:gd name="GluePoint124Y" fmla="*/ 2472690 h 2612594"/>
                              <a:gd name="GluePoint125X" fmla="*/ 1729905 w 2647519"/>
                              <a:gd name="GluePoint125Y" fmla="*/ 2459355 h 2612594"/>
                              <a:gd name="GluePoint126X" fmla="*/ 1763243 w 2647519"/>
                              <a:gd name="GluePoint126Y" fmla="*/ 2453640 h 2612594"/>
                              <a:gd name="GluePoint127X" fmla="*/ 1740675 w 2647519"/>
                              <a:gd name="GluePoint127Y" fmla="*/ 2467181 h 2612594"/>
                              <a:gd name="GluePoint128X" fmla="*/ 1741335 w 2647519"/>
                              <a:gd name="GluePoint128Y" fmla="*/ 2466975 h 2612594"/>
                              <a:gd name="GluePoint129X" fmla="*/ 1765148 w 2647519"/>
                              <a:gd name="GluePoint129Y" fmla="*/ 2452687 h 2612594"/>
                              <a:gd name="GluePoint130X" fmla="*/ 1778483 w 2647519"/>
                              <a:gd name="GluePoint130Y" fmla="*/ 2447925 h 2612594"/>
                              <a:gd name="GluePoint131X" fmla="*/ 1779371 w 2647519"/>
                              <a:gd name="GluePoint131Y" fmla="*/ 2447679 h 2612594"/>
                              <a:gd name="GluePoint132X" fmla="*/ 1785150 w 2647519"/>
                              <a:gd name="GluePoint132Y" fmla="*/ 2441257 h 2612594"/>
                              <a:gd name="GluePoint133X" fmla="*/ 1816583 w 2647519"/>
                              <a:gd name="GluePoint133Y" fmla="*/ 2429827 h 2612594"/>
                              <a:gd name="GluePoint134X" fmla="*/ 1847063 w 2647519"/>
                              <a:gd name="GluePoint134Y" fmla="*/ 2417445 h 2612594"/>
                              <a:gd name="GluePoint135X" fmla="*/ 1868018 w 2647519"/>
                              <a:gd name="GluePoint135Y" fmla="*/ 2405062 h 2612594"/>
                              <a:gd name="GluePoint136X" fmla="*/ 1895640 w 2647519"/>
                              <a:gd name="GluePoint136Y" fmla="*/ 2390775 h 2612594"/>
                              <a:gd name="GluePoint137X" fmla="*/ 1918500 w 2647519"/>
                              <a:gd name="GluePoint137Y" fmla="*/ 2381250 h 2612594"/>
                              <a:gd name="GluePoint138X" fmla="*/ 1934176 w 2647519"/>
                              <a:gd name="GluePoint138Y" fmla="*/ 2374435 h 2612594"/>
                              <a:gd name="GluePoint139X" fmla="*/ 1942313 w 2647519"/>
                              <a:gd name="GluePoint139Y" fmla="*/ 2368867 h 2612594"/>
                              <a:gd name="GluePoint140X" fmla="*/ 1982318 w 2647519"/>
                              <a:gd name="GluePoint140Y" fmla="*/ 2345055 h 2612594"/>
                              <a:gd name="GluePoint141X" fmla="*/ 2038515 w 2647519"/>
                              <a:gd name="GluePoint141Y" fmla="*/ 2314575 h 2612594"/>
                              <a:gd name="GluePoint142X" fmla="*/ 460060 w 2647519"/>
                              <a:gd name="GluePoint142Y" fmla="*/ 2262062 h 2612594"/>
                              <a:gd name="GluePoint143X" fmla="*/ 463676 w 2647519"/>
                              <a:gd name="GluePoint143Y" fmla="*/ 2265164 h 2612594"/>
                              <a:gd name="GluePoint144X" fmla="*/ 464911 w 2647519"/>
                              <a:gd name="GluePoint144Y" fmla="*/ 2265793 h 2612594"/>
                              <a:gd name="GluePoint145X" fmla="*/ 2099802 w 2647519"/>
                              <a:gd name="GluePoint145Y" fmla="*/ 2237197 h 2612594"/>
                              <a:gd name="GluePoint146X" fmla="*/ 2099475 w 2647519"/>
                              <a:gd name="GluePoint146Y" fmla="*/ 2237422 h 2612594"/>
                              <a:gd name="GluePoint147X" fmla="*/ 2099475 w 2647519"/>
                              <a:gd name="GluePoint147Y" fmla="*/ 2237694 h 2612594"/>
                              <a:gd name="GluePoint148X" fmla="*/ 2100989 w 2647519"/>
                              <a:gd name="GluePoint148Y" fmla="*/ 2237910 h 2612594"/>
                              <a:gd name="GluePoint149X" fmla="*/ 2101380 w 2647519"/>
                              <a:gd name="GluePoint149Y" fmla="*/ 2237422 h 2612594"/>
                              <a:gd name="GluePoint150X" fmla="*/ 2120380 w 2647519"/>
                              <a:gd name="GluePoint150Y" fmla="*/ 2222979 h 2612594"/>
                              <a:gd name="GluePoint151X" fmla="*/ 2114756 w 2647519"/>
                              <a:gd name="GluePoint151Y" fmla="*/ 2226864 h 2612594"/>
                              <a:gd name="GluePoint152X" fmla="*/ 2113762 w 2647519"/>
                              <a:gd name="GluePoint152Y" fmla="*/ 2227897 h 2612594"/>
                              <a:gd name="GluePoint153X" fmla="*/ 2117618 w 2647519"/>
                              <a:gd name="GluePoint153Y" fmla="*/ 2225429 h 2612594"/>
                              <a:gd name="GluePoint154X" fmla="*/ 382287 w 2647519"/>
                              <a:gd name="GluePoint154Y" fmla="*/ 2175002 h 2612594"/>
                              <a:gd name="GluePoint155X" fmla="*/ 418261 w 2647519"/>
                              <a:gd name="GluePoint155Y" fmla="*/ 2217358 h 2612594"/>
                              <a:gd name="GluePoint156X" fmla="*/ 389737 w 2647519"/>
                              <a:gd name="GluePoint156Y" fmla="*/ 2183129 h 2612594"/>
                              <a:gd name="GluePoint157X" fmla="*/ 2187820 w 2647519"/>
                              <a:gd name="GluePoint157Y" fmla="*/ 2174974 h 2612594"/>
                              <a:gd name="GluePoint158X" fmla="*/ 2187735 w 2647519"/>
                              <a:gd name="GluePoint158Y" fmla="*/ 2175004 h 2612594"/>
                              <a:gd name="GluePoint159X" fmla="*/ 2187105 w 2647519"/>
                              <a:gd name="GluePoint159Y" fmla="*/ 2179320 h 2612594"/>
                              <a:gd name="GluePoint160X" fmla="*/ 2171865 w 2647519"/>
                              <a:gd name="GluePoint160Y" fmla="*/ 2196465 h 2612594"/>
                              <a:gd name="GluePoint161X" fmla="*/ 2153767 w 2647519"/>
                              <a:gd name="GluePoint161Y" fmla="*/ 2216467 h 2612594"/>
                              <a:gd name="GluePoint162X" fmla="*/ 2154858 w 2647519"/>
                              <a:gd name="GluePoint162Y" fmla="*/ 2216216 h 2612594"/>
                              <a:gd name="GluePoint163X" fmla="*/ 2171865 w 2647519"/>
                              <a:gd name="GluePoint163Y" fmla="*/ 2197417 h 2612594"/>
                              <a:gd name="GluePoint164X" fmla="*/ 2187105 w 2647519"/>
                              <a:gd name="GluePoint164Y" fmla="*/ 2180272 h 2612594"/>
                              <a:gd name="GluePoint165X" fmla="*/ 2187820 w 2647519"/>
                              <a:gd name="GluePoint165Y" fmla="*/ 2174974 h 2612594"/>
                              <a:gd name="GluePoint166X" fmla="*/ 475386 w 2647519"/>
                              <a:gd name="GluePoint166Y" fmla="*/ 2153525 h 2612594"/>
                              <a:gd name="GluePoint167X" fmla="*/ 477272 w 2647519"/>
                              <a:gd name="GluePoint167Y" fmla="*/ 2155822 h 2612594"/>
                              <a:gd name="GluePoint168X" fmla="*/ 477367 w 2647519"/>
                              <a:gd name="GluePoint168Y" fmla="*/ 2155507 h 2612594"/>
                              <a:gd name="GluePoint169X" fmla="*/ 334493 w 2647519"/>
                              <a:gd name="GluePoint169Y" fmla="*/ 2131694 h 2612594"/>
                              <a:gd name="GluePoint170X" fmla="*/ 359258 w 2647519"/>
                              <a:gd name="GluePoint170Y" fmla="*/ 2147887 h 2612594"/>
                              <a:gd name="GluePoint171X" fmla="*/ 360474 w 2647519"/>
                              <a:gd name="GluePoint171Y" fmla="*/ 2149319 h 2612594"/>
                              <a:gd name="GluePoint172X" fmla="*/ 371759 w 2647519"/>
                              <a:gd name="GluePoint172Y" fmla="*/ 2151816 h 2612594"/>
                              <a:gd name="GluePoint173X" fmla="*/ 397357 w 2647519"/>
                              <a:gd name="GluePoint173Y" fmla="*/ 2175509 h 2612594"/>
                              <a:gd name="GluePoint174X" fmla="*/ 432600 w 2647519"/>
                              <a:gd name="GluePoint174Y" fmla="*/ 2204084 h 2612594"/>
                              <a:gd name="GluePoint175X" fmla="*/ 447840 w 2647519"/>
                              <a:gd name="GluePoint175Y" fmla="*/ 2225039 h 2612594"/>
                              <a:gd name="GluePoint176X" fmla="*/ 456412 w 2647519"/>
                              <a:gd name="GluePoint176Y" fmla="*/ 2235517 h 2612594"/>
                              <a:gd name="GluePoint177X" fmla="*/ 492607 w 2647519"/>
                              <a:gd name="GluePoint177Y" fmla="*/ 2265997 h 2612594"/>
                              <a:gd name="GluePoint178X" fmla="*/ 482130 w 2647519"/>
                              <a:gd name="GluePoint178Y" fmla="*/ 2274569 h 2612594"/>
                              <a:gd name="GluePoint179X" fmla="*/ 448422 w 2647519"/>
                              <a:gd name="GluePoint179Y" fmla="*/ 2237115 h 2612594"/>
                              <a:gd name="GluePoint180X" fmla="*/ 446888 w 2647519"/>
                              <a:gd name="GluePoint180Y" fmla="*/ 2237422 h 2612594"/>
                              <a:gd name="GluePoint181X" fmla="*/ 478787 w 2647519"/>
                              <a:gd name="GluePoint181Y" fmla="*/ 2272865 h 2612594"/>
                              <a:gd name="GluePoint182X" fmla="*/ 482130 w 2647519"/>
                              <a:gd name="GluePoint182Y" fmla="*/ 2274569 h 2612594"/>
                              <a:gd name="GluePoint183X" fmla="*/ 492608 w 2647519"/>
                              <a:gd name="GluePoint183Y" fmla="*/ 2265997 h 2612594"/>
                              <a:gd name="GluePoint184X" fmla="*/ 583095 w 2647519"/>
                              <a:gd name="GluePoint184Y" fmla="*/ 2337434 h 2612594"/>
                              <a:gd name="GluePoint185X" fmla="*/ 564998 w 2647519"/>
                              <a:gd name="GluePoint185Y" fmla="*/ 2343149 h 2612594"/>
                              <a:gd name="GluePoint186X" fmla="*/ 571665 w 2647519"/>
                              <a:gd name="GluePoint186Y" fmla="*/ 2347912 h 2612594"/>
                              <a:gd name="GluePoint187X" fmla="*/ 544995 w 2647519"/>
                              <a:gd name="GluePoint187Y" fmla="*/ 2348864 h 2612594"/>
                              <a:gd name="GluePoint188X" fmla="*/ 527850 w 2647519"/>
                              <a:gd name="GluePoint188Y" fmla="*/ 2337434 h 2612594"/>
                              <a:gd name="GluePoint189X" fmla="*/ 511658 w 2647519"/>
                              <a:gd name="GluePoint189Y" fmla="*/ 2325052 h 2612594"/>
                              <a:gd name="GluePoint190X" fmla="*/ 471653 w 2647519"/>
                              <a:gd name="GluePoint190Y" fmla="*/ 2291714 h 2612594"/>
                              <a:gd name="GluePoint191X" fmla="*/ 434505 w 2647519"/>
                              <a:gd name="GluePoint191Y" fmla="*/ 2258377 h 2612594"/>
                              <a:gd name="GluePoint192X" fmla="*/ 400215 w 2647519"/>
                              <a:gd name="GluePoint192Y" fmla="*/ 2225039 h 2612594"/>
                              <a:gd name="GluePoint193X" fmla="*/ 384023 w 2647519"/>
                              <a:gd name="GluePoint193Y" fmla="*/ 2208847 h 2612594"/>
                              <a:gd name="GluePoint194X" fmla="*/ 368783 w 2647519"/>
                              <a:gd name="GluePoint194Y" fmla="*/ 2191702 h 2612594"/>
                              <a:gd name="GluePoint195X" fmla="*/ 374498 w 2647519"/>
                              <a:gd name="GluePoint195Y" fmla="*/ 2184082 h 2612594"/>
                              <a:gd name="GluePoint196X" fmla="*/ 393548 w 2647519"/>
                              <a:gd name="GluePoint196Y" fmla="*/ 2201227 h 2612594"/>
                              <a:gd name="GluePoint197X" fmla="*/ 414503 w 2647519"/>
                              <a:gd name="GluePoint197Y" fmla="*/ 2217419 h 2612594"/>
                              <a:gd name="GluePoint198X" fmla="*/ 440220 w 2647519"/>
                              <a:gd name="GluePoint198Y" fmla="*/ 2245042 h 2612594"/>
                              <a:gd name="GluePoint199X" fmla="*/ 442406 w 2647519"/>
                              <a:gd name="GluePoint199Y" fmla="*/ 2246917 h 2612594"/>
                              <a:gd name="GluePoint200X" fmla="*/ 414503 w 2647519"/>
                              <a:gd name="GluePoint200Y" fmla="*/ 2217419 h 2612594"/>
                              <a:gd name="GluePoint201X" fmla="*/ 394500 w 2647519"/>
                              <a:gd name="GluePoint201Y" fmla="*/ 2201227 h 2612594"/>
                              <a:gd name="GluePoint202X" fmla="*/ 375450 w 2647519"/>
                              <a:gd name="GluePoint202Y" fmla="*/ 2184082 h 2612594"/>
                              <a:gd name="GluePoint203X" fmla="*/ 354495 w 2647519"/>
                              <a:gd name="GluePoint203Y" fmla="*/ 2158364 h 2612594"/>
                              <a:gd name="GluePoint204X" fmla="*/ 334493 w 2647519"/>
                              <a:gd name="GluePoint204Y" fmla="*/ 2131694 h 2612594"/>
                              <a:gd name="GluePoint205X" fmla="*/ 2432850 w 2647519"/>
                              <a:gd name="GluePoint205Y" fmla="*/ 1980247 h 2612594"/>
                              <a:gd name="GluePoint206X" fmla="*/ 2432367 w 2647519"/>
                              <a:gd name="GluePoint206Y" fmla="*/ 1980454 h 2612594"/>
                              <a:gd name="GluePoint207X" fmla="*/ 2421964 w 2647519"/>
                              <a:gd name="GluePoint207Y" fmla="*/ 2005422 h 2612594"/>
                              <a:gd name="GluePoint208X" fmla="*/ 2422850 w 2647519"/>
                              <a:gd name="GluePoint208Y" fmla="*/ 1860918 h 2612594"/>
                              <a:gd name="GluePoint209X" fmla="*/ 2397608 w 2647519"/>
                              <a:gd name="GluePoint209Y" fmla="*/ 1897379 h 2612594"/>
                              <a:gd name="GluePoint210X" fmla="*/ 2385225 w 2647519"/>
                              <a:gd name="GluePoint210Y" fmla="*/ 1920239 h 2612594"/>
                              <a:gd name="GluePoint211X" fmla="*/ 2372843 w 2647519"/>
                              <a:gd name="GluePoint211Y" fmla="*/ 1941194 h 2612594"/>
                              <a:gd name="GluePoint212X" fmla="*/ 2343315 w 2647519"/>
                              <a:gd name="GluePoint212Y" fmla="*/ 1980247 h 2612594"/>
                              <a:gd name="GluePoint213X" fmla="*/ 2317598 w 2647519"/>
                              <a:gd name="GluePoint213Y" fmla="*/ 2019299 h 2612594"/>
                              <a:gd name="GluePoint214X" fmla="*/ 2294738 w 2647519"/>
                              <a:gd name="GluePoint214Y" fmla="*/ 2050732 h 2612594"/>
                              <a:gd name="GluePoint215X" fmla="*/ 2292832 w 2647519"/>
                              <a:gd name="GluePoint215Y" fmla="*/ 2051897 h 2612594"/>
                              <a:gd name="GluePoint216X" fmla="*/ 2291272 w 2647519"/>
                              <a:gd name="GluePoint216Y" fmla="*/ 2054208 h 2612594"/>
                              <a:gd name="GluePoint217X" fmla="*/ 2293785 w 2647519"/>
                              <a:gd name="GluePoint217Y" fmla="*/ 2052637 h 2612594"/>
                              <a:gd name="GluePoint218X" fmla="*/ 2316645 w 2647519"/>
                              <a:gd name="GluePoint218Y" fmla="*/ 2021205 h 2612594"/>
                              <a:gd name="GluePoint219X" fmla="*/ 2342363 w 2647519"/>
                              <a:gd name="GluePoint219Y" fmla="*/ 1982152 h 2612594"/>
                              <a:gd name="GluePoint220X" fmla="*/ 2371890 w 2647519"/>
                              <a:gd name="GluePoint220Y" fmla="*/ 1943100 h 2612594"/>
                              <a:gd name="GluePoint221X" fmla="*/ 2384273 w 2647519"/>
                              <a:gd name="GluePoint221Y" fmla="*/ 1922145 h 2612594"/>
                              <a:gd name="GluePoint222X" fmla="*/ 2396655 w 2647519"/>
                              <a:gd name="GluePoint222Y" fmla="*/ 1899285 h 2612594"/>
                              <a:gd name="GluePoint223X" fmla="*/ 2422373 w 2647519"/>
                              <a:gd name="GluePoint223Y" fmla="*/ 1862137 h 2612594"/>
                              <a:gd name="GluePoint224X" fmla="*/ 2521433 w 2647519"/>
                              <a:gd name="GluePoint224Y" fmla="*/ 1847850 h 2612594"/>
                              <a:gd name="GluePoint225X" fmla="*/ 2509050 w 2647519"/>
                              <a:gd name="GluePoint225Y" fmla="*/ 1884997 h 2612594"/>
                              <a:gd name="GluePoint226X" fmla="*/ 2487143 w 2647519"/>
                              <a:gd name="GluePoint226Y" fmla="*/ 1925002 h 2612594"/>
                              <a:gd name="GluePoint227X" fmla="*/ 2465235 w 2647519"/>
                              <a:gd name="GluePoint227Y" fmla="*/ 1965960 h 2612594"/>
                              <a:gd name="GluePoint228X" fmla="*/ 2445233 w 2647519"/>
                              <a:gd name="GluePoint228Y" fmla="*/ 1991677 h 2612594"/>
                              <a:gd name="GluePoint229X" fmla="*/ 2458568 w 2647519"/>
                              <a:gd name="GluePoint229Y" fmla="*/ 1965007 h 2612594"/>
                              <a:gd name="GluePoint230X" fmla="*/ 2469998 w 2647519"/>
                              <a:gd name="GluePoint230Y" fmla="*/ 1938337 h 2612594"/>
                              <a:gd name="GluePoint231X" fmla="*/ 2478570 w 2647519"/>
                              <a:gd name="GluePoint231Y" fmla="*/ 1924050 h 2612594"/>
                              <a:gd name="GluePoint232X" fmla="*/ 2490000 w 2647519"/>
                              <a:gd name="GluePoint232Y" fmla="*/ 1905000 h 2612594"/>
                              <a:gd name="GluePoint233X" fmla="*/ 2500478 w 2647519"/>
                              <a:gd name="GluePoint233Y" fmla="*/ 1885950 h 2612594"/>
                              <a:gd name="GluePoint234X" fmla="*/ 2521433 w 2647519"/>
                              <a:gd name="GluePoint234Y" fmla="*/ 1847850 h 2612594"/>
                              <a:gd name="GluePoint235X" fmla="*/ 2459780 w 2647519"/>
                              <a:gd name="GluePoint235Y" fmla="*/ 1766202 h 2612594"/>
                              <a:gd name="GluePoint236X" fmla="*/ 2436660 w 2647519"/>
                              <a:gd name="GluePoint236Y" fmla="*/ 1806892 h 2612594"/>
                              <a:gd name="GluePoint237X" fmla="*/ 2436235 w 2647519"/>
                              <a:gd name="GluePoint237Y" fmla="*/ 1807870 h 2612594"/>
                              <a:gd name="GluePoint238X" fmla="*/ 2459520 w 2647519"/>
                              <a:gd name="GluePoint238Y" fmla="*/ 1766887 h 2612594"/>
                              <a:gd name="GluePoint239X" fmla="*/ 2472460 w 2647519"/>
                              <a:gd name="GluePoint239Y" fmla="*/ 1674043 h 2612594"/>
                              <a:gd name="GluePoint240X" fmla="*/ 2444672 w 2647519"/>
                              <a:gd name="GluePoint240Y" fmla="*/ 1749965 h 2612594"/>
                              <a:gd name="GluePoint241X" fmla="*/ 2386218 w 2647519"/>
                              <a:gd name="GluePoint241Y" fmla="*/ 1869449 h 2612594"/>
                              <a:gd name="GluePoint242X" fmla="*/ 2377660 w 2647519"/>
                              <a:gd name="GluePoint242Y" fmla="*/ 1882980 h 2612594"/>
                              <a:gd name="GluePoint243X" fmla="*/ 2377605 w 2647519"/>
                              <a:gd name="GluePoint243Y" fmla="*/ 1883092 h 2612594"/>
                              <a:gd name="GluePoint244X" fmla="*/ 2357602 w 2647519"/>
                              <a:gd name="GluePoint244Y" fmla="*/ 1917382 h 2612594"/>
                              <a:gd name="GluePoint245X" fmla="*/ 2337600 w 2647519"/>
                              <a:gd name="GluePoint245Y" fmla="*/ 1954530 h 2612594"/>
                              <a:gd name="GluePoint246X" fmla="*/ 2314740 w 2647519"/>
                              <a:gd name="GluePoint246Y" fmla="*/ 1983105 h 2612594"/>
                              <a:gd name="GluePoint247X" fmla="*/ 2295690 w 2647519"/>
                              <a:gd name="GluePoint247Y" fmla="*/ 2015490 h 2612594"/>
                              <a:gd name="GluePoint248X" fmla="*/ 2183295 w 2647519"/>
                              <a:gd name="GluePoint248Y" fmla="*/ 2142172 h 2612594"/>
                              <a:gd name="GluePoint249X" fmla="*/ 2146147 w 2647519"/>
                              <a:gd name="GluePoint249Y" fmla="*/ 2173605 h 2612594"/>
                              <a:gd name="GluePoint250X" fmla="*/ 2142583 w 2647519"/>
                              <a:gd name="GluePoint250Y" fmla="*/ 2176315 h 2612594"/>
                              <a:gd name="GluePoint251X" fmla="*/ 2141046 w 2647519"/>
                              <a:gd name="GluePoint251Y" fmla="*/ 2177871 h 2612594"/>
                              <a:gd name="GluePoint252X" fmla="*/ 2125512 w 2647519"/>
                              <a:gd name="GluePoint252Y" fmla="*/ 2190534 h 2612594"/>
                              <a:gd name="GluePoint253X" fmla="*/ 2112810 w 2647519"/>
                              <a:gd name="GluePoint253Y" fmla="*/ 2205037 h 2612594"/>
                              <a:gd name="GluePoint254X" fmla="*/ 2066137 w 2647519"/>
                              <a:gd name="GluePoint254Y" fmla="*/ 2240280 h 2612594"/>
                              <a:gd name="GluePoint255X" fmla="*/ 2058824 w 2647519"/>
                              <a:gd name="GluePoint255Y" fmla="*/ 2244900 h 2612594"/>
                              <a:gd name="GluePoint256X" fmla="*/ 2038960 w 2647519"/>
                              <a:gd name="GluePoint256Y" fmla="*/ 2261093 h 2612594"/>
                              <a:gd name="GluePoint257X" fmla="*/ 2036092 w 2647519"/>
                              <a:gd name="GluePoint257Y" fmla="*/ 2262956 h 2612594"/>
                              <a:gd name="GluePoint258X" fmla="*/ 2031847 w 2647519"/>
                              <a:gd name="GluePoint258Y" fmla="*/ 2266950 h 2612594"/>
                              <a:gd name="GluePoint259X" fmla="*/ 1994700 w 2647519"/>
                              <a:gd name="GluePoint259Y" fmla="*/ 2291715 h 2612594"/>
                              <a:gd name="GluePoint260X" fmla="*/ 1957552 w 2647519"/>
                              <a:gd name="GluePoint260Y" fmla="*/ 2314575 h 2612594"/>
                              <a:gd name="GluePoint261X" fmla="*/ 1953300 w 2647519"/>
                              <a:gd name="GluePoint261Y" fmla="*/ 2316730 h 2612594"/>
                              <a:gd name="GluePoint262X" fmla="*/ 1928148 w 2647519"/>
                              <a:gd name="GluePoint262Y" fmla="*/ 2333067 h 2612594"/>
                              <a:gd name="GluePoint263X" fmla="*/ 1920351 w 2647519"/>
                              <a:gd name="GluePoint263Y" fmla="*/ 2337000 h 2612594"/>
                              <a:gd name="GluePoint264X" fmla="*/ 1912785 w 2647519"/>
                              <a:gd name="GluePoint264Y" fmla="*/ 2342197 h 2612594"/>
                              <a:gd name="GluePoint265X" fmla="*/ 1887067 w 2647519"/>
                              <a:gd name="GluePoint265Y" fmla="*/ 2356485 h 2612594"/>
                              <a:gd name="GluePoint266X" fmla="*/ 1863038 w 2647519"/>
                              <a:gd name="GluePoint266Y" fmla="*/ 2365909 h 2612594"/>
                              <a:gd name="GluePoint267X" fmla="*/ 1809483 w 2647519"/>
                              <a:gd name="GluePoint267Y" fmla="*/ 2392922 h 2612594"/>
                              <a:gd name="GluePoint268X" fmla="*/ 1683836 w 2647519"/>
                              <a:gd name="GluePoint268Y" fmla="*/ 2439784 h 2612594"/>
                              <a:gd name="GluePoint269X" fmla="*/ 1596280 w 2647519"/>
                              <a:gd name="GluePoint269Y" fmla="*/ 2462297 h 2612594"/>
                              <a:gd name="GluePoint270X" fmla="*/ 1667040 w 2647519"/>
                              <a:gd name="GluePoint270Y" fmla="*/ 2448877 h 2612594"/>
                              <a:gd name="GluePoint271X" fmla="*/ 1680375 w 2647519"/>
                              <a:gd name="GluePoint271Y" fmla="*/ 2446019 h 2612594"/>
                              <a:gd name="GluePoint272X" fmla="*/ 1723237 w 2647519"/>
                              <a:gd name="GluePoint272Y" fmla="*/ 2430779 h 2612594"/>
                              <a:gd name="GluePoint273X" fmla="*/ 1749907 w 2647519"/>
                              <a:gd name="GluePoint273Y" fmla="*/ 2422207 h 2612594"/>
                              <a:gd name="GluePoint274X" fmla="*/ 1792770 w 2647519"/>
                              <a:gd name="GluePoint274Y" fmla="*/ 2400299 h 2612594"/>
                              <a:gd name="GluePoint275X" fmla="*/ 1841347 w 2647519"/>
                              <a:gd name="GluePoint275Y" fmla="*/ 2383154 h 2612594"/>
                              <a:gd name="GluePoint276X" fmla="*/ 1872470 w 2647519"/>
                              <a:gd name="GluePoint276Y" fmla="*/ 2370949 h 2612594"/>
                              <a:gd name="GluePoint277X" fmla="*/ 1886115 w 2647519"/>
                              <a:gd name="GluePoint277Y" fmla="*/ 2363152 h 2612594"/>
                              <a:gd name="GluePoint278X" fmla="*/ 1898496 w 2647519"/>
                              <a:gd name="GluePoint278Y" fmla="*/ 2359343 h 2612594"/>
                              <a:gd name="GluePoint279X" fmla="*/ 1915642 w 2647519"/>
                              <a:gd name="GluePoint279Y" fmla="*/ 2349817 h 2612594"/>
                              <a:gd name="GluePoint280X" fmla="*/ 1920147 w 2647519"/>
                              <a:gd name="GluePoint280Y" fmla="*/ 2346686 h 2612594"/>
                              <a:gd name="GluePoint281X" fmla="*/ 1931835 w 2647519"/>
                              <a:gd name="GluePoint281Y" fmla="*/ 2335530 h 2612594"/>
                              <a:gd name="GluePoint282X" fmla="*/ 1957552 w 2647519"/>
                              <a:gd name="GluePoint282Y" fmla="*/ 2320290 h 2612594"/>
                              <a:gd name="GluePoint283X" fmla="*/ 1986810 w 2647519"/>
                              <a:gd name="GluePoint283Y" fmla="*/ 2305948 h 2612594"/>
                              <a:gd name="GluePoint284X" fmla="*/ 1997557 w 2647519"/>
                              <a:gd name="GluePoint284Y" fmla="*/ 2299334 h 2612594"/>
                              <a:gd name="GluePoint285X" fmla="*/ 2034705 w 2647519"/>
                              <a:gd name="GluePoint285Y" fmla="*/ 2274569 h 2612594"/>
                              <a:gd name="GluePoint286X" fmla="*/ 2050897 w 2647519"/>
                              <a:gd name="GluePoint286Y" fmla="*/ 2259329 h 2612594"/>
                              <a:gd name="GluePoint287X" fmla="*/ 2068995 w 2647519"/>
                              <a:gd name="GluePoint287Y" fmla="*/ 2247899 h 2612594"/>
                              <a:gd name="GluePoint288X" fmla="*/ 2115667 w 2647519"/>
                              <a:gd name="GluePoint288Y" fmla="*/ 2212657 h 2612594"/>
                              <a:gd name="GluePoint289X" fmla="*/ 2149005 w 2647519"/>
                              <a:gd name="GluePoint289Y" fmla="*/ 2181224 h 2612594"/>
                              <a:gd name="GluePoint290X" fmla="*/ 2186152 w 2647519"/>
                              <a:gd name="GluePoint290Y" fmla="*/ 2149792 h 2612594"/>
                              <a:gd name="GluePoint291X" fmla="*/ 2298547 w 2647519"/>
                              <a:gd name="GluePoint291Y" fmla="*/ 2023109 h 2612594"/>
                              <a:gd name="GluePoint292X" fmla="*/ 2314015 w 2647519"/>
                              <a:gd name="GluePoint292Y" fmla="*/ 1996814 h 2612594"/>
                              <a:gd name="GluePoint293X" fmla="*/ 2314740 w 2647519"/>
                              <a:gd name="GluePoint293Y" fmla="*/ 1994534 h 2612594"/>
                              <a:gd name="GluePoint294X" fmla="*/ 2339505 w 2647519"/>
                              <a:gd name="GluePoint294Y" fmla="*/ 1956434 h 2612594"/>
                              <a:gd name="GluePoint295X" fmla="*/ 2347125 w 2647519"/>
                              <a:gd name="GluePoint295Y" fmla="*/ 1945004 h 2612594"/>
                              <a:gd name="GluePoint296X" fmla="*/ 2357257 w 2647519"/>
                              <a:gd name="GluePoint296Y" fmla="*/ 1930951 h 2612594"/>
                              <a:gd name="GluePoint297X" fmla="*/ 2360460 w 2647519"/>
                              <a:gd name="GluePoint297Y" fmla="*/ 1925002 h 2612594"/>
                              <a:gd name="GluePoint298X" fmla="*/ 2380462 w 2647519"/>
                              <a:gd name="GluePoint298Y" fmla="*/ 1890712 h 2612594"/>
                              <a:gd name="GluePoint299X" fmla="*/ 2419515 w 2647519"/>
                              <a:gd name="GluePoint299Y" fmla="*/ 1809749 h 2612594"/>
                              <a:gd name="GluePoint300X" fmla="*/ 2457615 w 2647519"/>
                              <a:gd name="GluePoint300Y" fmla="*/ 1723072 h 2612594"/>
                              <a:gd name="GluePoint301X" fmla="*/ 2468807 w 2647519"/>
                              <a:gd name="GluePoint301Y" fmla="*/ 1687829 h 2612594"/>
                              <a:gd name="GluePoint302X" fmla="*/ 2576677 w 2647519"/>
                              <a:gd name="GluePoint302Y" fmla="*/ 1589722 h 2612594"/>
                              <a:gd name="GluePoint303X" fmla="*/ 2573820 w 2647519"/>
                              <a:gd name="GluePoint303Y" fmla="*/ 1591627 h 2612594"/>
                              <a:gd name="GluePoint304X" fmla="*/ 2573820 w 2647519"/>
                              <a:gd name="GluePoint304Y" fmla="*/ 1591627 h 2612594"/>
                              <a:gd name="GluePoint305X" fmla="*/ 2585674 w 2647519"/>
                              <a:gd name="GluePoint305Y" fmla="*/ 1533271 h 2612594"/>
                              <a:gd name="GluePoint306X" fmla="*/ 2585332 w 2647519"/>
                              <a:gd name="GluePoint306Y" fmla="*/ 1534956 h 2612594"/>
                              <a:gd name="GluePoint307X" fmla="*/ 2588107 w 2647519"/>
                              <a:gd name="GluePoint307Y" fmla="*/ 1538287 h 2612594"/>
                              <a:gd name="GluePoint308X" fmla="*/ 2596680 w 2647519"/>
                              <a:gd name="GluePoint308Y" fmla="*/ 1547812 h 2612594"/>
                              <a:gd name="GluePoint309X" fmla="*/ 2602395 w 2647519"/>
                              <a:gd name="GluePoint309Y" fmla="*/ 1544002 h 2612594"/>
                              <a:gd name="GluePoint310X" fmla="*/ 2602539 w 2647519"/>
                              <a:gd name="GluePoint310Y" fmla="*/ 1543271 h 2612594"/>
                              <a:gd name="GluePoint311X" fmla="*/ 2598585 w 2647519"/>
                              <a:gd name="GluePoint311Y" fmla="*/ 1545907 h 2612594"/>
                              <a:gd name="GluePoint312X" fmla="*/ 2589060 w 2647519"/>
                              <a:gd name="GluePoint312Y" fmla="*/ 1537334 h 2612594"/>
                              <a:gd name="GluePoint313X" fmla="*/ 2577184 w 2647519"/>
                              <a:gd name="GluePoint313Y" fmla="*/ 1425070 h 2612594"/>
                              <a:gd name="GluePoint314X" fmla="*/ 2576519 w 2647519"/>
                              <a:gd name="GluePoint314Y" fmla="*/ 1425107 h 2612594"/>
                              <a:gd name="GluePoint315X" fmla="*/ 2575314 w 2647519"/>
                              <a:gd name="GluePoint315Y" fmla="*/ 1425174 h 2612594"/>
                              <a:gd name="GluePoint316X" fmla="*/ 2575725 w 2647519"/>
                              <a:gd name="GluePoint316Y" fmla="*/ 1429702 h 2612594"/>
                              <a:gd name="GluePoint317X" fmla="*/ 2574773 w 2647519"/>
                              <a:gd name="GluePoint317Y" fmla="*/ 1453515 h 2612594"/>
                              <a:gd name="GluePoint318X" fmla="*/ 2570963 w 2647519"/>
                              <a:gd name="GluePoint318Y" fmla="*/ 1467802 h 2612594"/>
                              <a:gd name="GluePoint319X" fmla="*/ 2548103 w 2647519"/>
                              <a:gd name="GluePoint319Y" fmla="*/ 1503997 h 2612594"/>
                              <a:gd name="GluePoint320X" fmla="*/ 2542388 w 2647519"/>
                              <a:gd name="GluePoint320Y" fmla="*/ 1535430 h 2612594"/>
                              <a:gd name="GluePoint321X" fmla="*/ 2536673 w 2647519"/>
                              <a:gd name="GluePoint321Y" fmla="*/ 1545907 h 2612594"/>
                              <a:gd name="GluePoint322X" fmla="*/ 2527148 w 2647519"/>
                              <a:gd name="GluePoint322Y" fmla="*/ 1591627 h 2612594"/>
                              <a:gd name="GluePoint323X" fmla="*/ 2516670 w 2647519"/>
                              <a:gd name="GluePoint323Y" fmla="*/ 1627822 h 2612594"/>
                              <a:gd name="GluePoint324X" fmla="*/ 2505240 w 2647519"/>
                              <a:gd name="GluePoint324Y" fmla="*/ 1663065 h 2612594"/>
                              <a:gd name="GluePoint325X" fmla="*/ 2498573 w 2647519"/>
                              <a:gd name="GluePoint325Y" fmla="*/ 1690687 h 2612594"/>
                              <a:gd name="GluePoint326X" fmla="*/ 2490953 w 2647519"/>
                              <a:gd name="GluePoint326Y" fmla="*/ 1719262 h 2612594"/>
                              <a:gd name="GluePoint327X" fmla="*/ 2497030 w 2647519"/>
                              <a:gd name="GluePoint327Y" fmla="*/ 1709810 h 2612594"/>
                              <a:gd name="GluePoint328X" fmla="*/ 2502383 w 2647519"/>
                              <a:gd name="GluePoint328Y" fmla="*/ 1689734 h 2612594"/>
                              <a:gd name="GluePoint329X" fmla="*/ 2507145 w 2647519"/>
                              <a:gd name="GluePoint329Y" fmla="*/ 1661159 h 2612594"/>
                              <a:gd name="GluePoint330X" fmla="*/ 2518575 w 2647519"/>
                              <a:gd name="GluePoint330Y" fmla="*/ 1625917 h 2612594"/>
                              <a:gd name="GluePoint331X" fmla="*/ 2529053 w 2647519"/>
                              <a:gd name="GluePoint331Y" fmla="*/ 1589722 h 2612594"/>
                              <a:gd name="GluePoint332X" fmla="*/ 2538578 w 2647519"/>
                              <a:gd name="GluePoint332Y" fmla="*/ 1544002 h 2612594"/>
                              <a:gd name="GluePoint333X" fmla="*/ 2544293 w 2647519"/>
                              <a:gd name="GluePoint333Y" fmla="*/ 1533524 h 2612594"/>
                              <a:gd name="GluePoint334X" fmla="*/ 2550008 w 2647519"/>
                              <a:gd name="GluePoint334Y" fmla="*/ 1502092 h 2612594"/>
                              <a:gd name="GluePoint335X" fmla="*/ 2572868 w 2647519"/>
                              <a:gd name="GluePoint335Y" fmla="*/ 1465897 h 2612594"/>
                              <a:gd name="GluePoint336X" fmla="*/ 2557628 w 2647519"/>
                              <a:gd name="GluePoint336Y" fmla="*/ 1539239 h 2612594"/>
                              <a:gd name="GluePoint337X" fmla="*/ 2546198 w 2647519"/>
                              <a:gd name="GluePoint337Y" fmla="*/ 1600199 h 2612594"/>
                              <a:gd name="GluePoint338X" fmla="*/ 2520480 w 2647519"/>
                              <a:gd name="GluePoint338Y" fmla="*/ 1678304 h 2612594"/>
                              <a:gd name="GluePoint339X" fmla="*/ 2515393 w 2647519"/>
                              <a:gd name="GluePoint339Y" fmla="*/ 1686218 h 2612594"/>
                              <a:gd name="GluePoint340X" fmla="*/ 2513218 w 2647519"/>
                              <a:gd name="GluePoint340Y" fmla="*/ 1698069 h 2612594"/>
                              <a:gd name="GluePoint341X" fmla="*/ 2506193 w 2647519"/>
                              <a:gd name="GluePoint341Y" fmla="*/ 1718310 h 2612594"/>
                              <a:gd name="GluePoint342X" fmla="*/ 2479523 w 2647519"/>
                              <a:gd name="GluePoint342Y" fmla="*/ 1776412 h 2612594"/>
                              <a:gd name="GluePoint343X" fmla="*/ 2467140 w 2647519"/>
                              <a:gd name="GluePoint343Y" fmla="*/ 1806892 h 2612594"/>
                              <a:gd name="GluePoint344X" fmla="*/ 2459520 w 2647519"/>
                              <a:gd name="GluePoint344Y" fmla="*/ 1823085 h 2612594"/>
                              <a:gd name="GluePoint345X" fmla="*/ 2449995 w 2647519"/>
                              <a:gd name="GluePoint345Y" fmla="*/ 1840230 h 2612594"/>
                              <a:gd name="GluePoint346X" fmla="*/ 2424278 w 2647519"/>
                              <a:gd name="GluePoint346Y" fmla="*/ 1885950 h 2612594"/>
                              <a:gd name="GluePoint347X" fmla="*/ 2396655 w 2647519"/>
                              <a:gd name="GluePoint347Y" fmla="*/ 1930717 h 2612594"/>
                              <a:gd name="GluePoint348X" fmla="*/ 2361413 w 2647519"/>
                              <a:gd name="GluePoint348Y" fmla="*/ 1990725 h 2612594"/>
                              <a:gd name="GluePoint349X" fmla="*/ 2322360 w 2647519"/>
                              <a:gd name="GluePoint349Y" fmla="*/ 2049780 h 2612594"/>
                              <a:gd name="GluePoint350X" fmla="*/ 2296643 w 2647519"/>
                              <a:gd name="GluePoint350Y" fmla="*/ 2083117 h 2612594"/>
                              <a:gd name="GluePoint351X" fmla="*/ 2269020 w 2647519"/>
                              <a:gd name="GluePoint351Y" fmla="*/ 2115502 h 2612594"/>
                              <a:gd name="GluePoint352X" fmla="*/ 2259495 w 2647519"/>
                              <a:gd name="GluePoint352Y" fmla="*/ 2128837 h 2612594"/>
                              <a:gd name="GluePoint353X" fmla="*/ 2249018 w 2647519"/>
                              <a:gd name="GluePoint353Y" fmla="*/ 2142172 h 2612594"/>
                              <a:gd name="GluePoint354X" fmla="*/ 2232825 w 2647519"/>
                              <a:gd name="GluePoint354Y" fmla="*/ 2155507 h 2612594"/>
                              <a:gd name="GluePoint355X" fmla="*/ 2206342 w 2647519"/>
                              <a:gd name="GluePoint355Y" fmla="*/ 2184829 h 2612594"/>
                              <a:gd name="GluePoint356X" fmla="*/ 2207107 w 2647519"/>
                              <a:gd name="GluePoint356Y" fmla="*/ 2187892 h 2612594"/>
                              <a:gd name="GluePoint357X" fmla="*/ 2179485 w 2647519"/>
                              <a:gd name="GluePoint357Y" fmla="*/ 2216467 h 2612594"/>
                              <a:gd name="GluePoint358X" fmla="*/ 2149957 w 2647519"/>
                              <a:gd name="GluePoint358Y" fmla="*/ 2237422 h 2612594"/>
                              <a:gd name="GluePoint359X" fmla="*/ 2126145 w 2647519"/>
                              <a:gd name="GluePoint359Y" fmla="*/ 2256472 h 2612594"/>
                              <a:gd name="GluePoint360X" fmla="*/ 2103587 w 2647519"/>
                              <a:gd name="GluePoint360Y" fmla="*/ 2272957 h 2612594"/>
                              <a:gd name="GluePoint361X" fmla="*/ 2107095 w 2647519"/>
                              <a:gd name="GluePoint361Y" fmla="*/ 2272665 h 2612594"/>
                              <a:gd name="GluePoint362X" fmla="*/ 2131860 w 2647519"/>
                              <a:gd name="GluePoint362Y" fmla="*/ 2254567 h 2612594"/>
                              <a:gd name="GluePoint363X" fmla="*/ 2155673 w 2647519"/>
                              <a:gd name="GluePoint363Y" fmla="*/ 2235517 h 2612594"/>
                              <a:gd name="GluePoint364X" fmla="*/ 2185200 w 2647519"/>
                              <a:gd name="GluePoint364Y" fmla="*/ 2214562 h 2612594"/>
                              <a:gd name="GluePoint365X" fmla="*/ 2212823 w 2647519"/>
                              <a:gd name="GluePoint365Y" fmla="*/ 2185987 h 2612594"/>
                              <a:gd name="GluePoint366X" fmla="*/ 2211870 w 2647519"/>
                              <a:gd name="GluePoint366Y" fmla="*/ 2182177 h 2612594"/>
                              <a:gd name="GluePoint367X" fmla="*/ 2238540 w 2647519"/>
                              <a:gd name="GluePoint367Y" fmla="*/ 2152650 h 2612594"/>
                              <a:gd name="GluePoint368X" fmla="*/ 2254733 w 2647519"/>
                              <a:gd name="GluePoint368Y" fmla="*/ 2139315 h 2612594"/>
                              <a:gd name="GluePoint369X" fmla="*/ 2265210 w 2647519"/>
                              <a:gd name="GluePoint369Y" fmla="*/ 2125980 h 2612594"/>
                              <a:gd name="GluePoint370X" fmla="*/ 2274735 w 2647519"/>
                              <a:gd name="GluePoint370Y" fmla="*/ 2112645 h 2612594"/>
                              <a:gd name="GluePoint371X" fmla="*/ 2302358 w 2647519"/>
                              <a:gd name="GluePoint371Y" fmla="*/ 2080260 h 2612594"/>
                              <a:gd name="GluePoint372X" fmla="*/ 2328075 w 2647519"/>
                              <a:gd name="GluePoint372Y" fmla="*/ 2046922 h 2612594"/>
                              <a:gd name="GluePoint373X" fmla="*/ 2367128 w 2647519"/>
                              <a:gd name="GluePoint373Y" fmla="*/ 1987867 h 2612594"/>
                              <a:gd name="GluePoint374X" fmla="*/ 2402370 w 2647519"/>
                              <a:gd name="GluePoint374Y" fmla="*/ 1927860 h 2612594"/>
                              <a:gd name="GluePoint375X" fmla="*/ 2429993 w 2647519"/>
                              <a:gd name="GluePoint375Y" fmla="*/ 1883092 h 2612594"/>
                              <a:gd name="GluePoint376X" fmla="*/ 2455710 w 2647519"/>
                              <a:gd name="GluePoint376Y" fmla="*/ 1837372 h 2612594"/>
                              <a:gd name="GluePoint377X" fmla="*/ 2465235 w 2647519"/>
                              <a:gd name="GluePoint377Y" fmla="*/ 1820227 h 2612594"/>
                              <a:gd name="GluePoint378X" fmla="*/ 2472855 w 2647519"/>
                              <a:gd name="GluePoint378Y" fmla="*/ 1804035 h 2612594"/>
                              <a:gd name="GluePoint379X" fmla="*/ 2485238 w 2647519"/>
                              <a:gd name="GluePoint379Y" fmla="*/ 1773555 h 2612594"/>
                              <a:gd name="GluePoint380X" fmla="*/ 2511908 w 2647519"/>
                              <a:gd name="GluePoint380Y" fmla="*/ 1715452 h 2612594"/>
                              <a:gd name="GluePoint381X" fmla="*/ 2522385 w 2647519"/>
                              <a:gd name="GluePoint381Y" fmla="*/ 1676400 h 2612594"/>
                              <a:gd name="GluePoint382X" fmla="*/ 2548103 w 2647519"/>
                              <a:gd name="GluePoint382Y" fmla="*/ 1598295 h 2612594"/>
                              <a:gd name="GluePoint383X" fmla="*/ 2559533 w 2647519"/>
                              <a:gd name="GluePoint383Y" fmla="*/ 1537335 h 2612594"/>
                              <a:gd name="GluePoint384X" fmla="*/ 2574773 w 2647519"/>
                              <a:gd name="GluePoint384Y" fmla="*/ 1463992 h 2612594"/>
                              <a:gd name="GluePoint385X" fmla="*/ 2578209 w 2647519"/>
                              <a:gd name="GluePoint385Y" fmla="*/ 1451109 h 2612594"/>
                              <a:gd name="GluePoint386X" fmla="*/ 2575725 w 2647519"/>
                              <a:gd name="GluePoint386Y" fmla="*/ 1450657 h 2612594"/>
                              <a:gd name="GluePoint387X" fmla="*/ 2576677 w 2647519"/>
                              <a:gd name="GluePoint387Y" fmla="*/ 1426845 h 2612594"/>
                              <a:gd name="GluePoint388X" fmla="*/ 2597632 w 2647519"/>
                              <a:gd name="GluePoint388Y" fmla="*/ 1404937 h 2612594"/>
                              <a:gd name="GluePoint389X" fmla="*/ 2586541 w 2647519"/>
                              <a:gd name="GluePoint389Y" fmla="*/ 1451152 h 2612594"/>
                              <a:gd name="GluePoint390X" fmla="*/ 2586542 w 2647519"/>
                              <a:gd name="GluePoint390Y" fmla="*/ 1451152 h 2612594"/>
                              <a:gd name="GluePoint391X" fmla="*/ 2597633 w 2647519"/>
                              <a:gd name="GluePoint391Y" fmla="*/ 1404938 h 2612594"/>
                              <a:gd name="GluePoint392X" fmla="*/ 2606205 w 2647519"/>
                              <a:gd name="GluePoint392Y" fmla="*/ 1395412 h 2612594"/>
                              <a:gd name="GluePoint393X" fmla="*/ 2600490 w 2647519"/>
                              <a:gd name="GluePoint393Y" fmla="*/ 1407795 h 2612594"/>
                              <a:gd name="GluePoint394X" fmla="*/ 2599181 w 2647519"/>
                              <a:gd name="GluePoint394Y" fmla="*/ 1433750 h 2612594"/>
                              <a:gd name="GluePoint395X" fmla="*/ 2598585 w 2647519"/>
                              <a:gd name="GluePoint395Y" fmla="*/ 1458277 h 2612594"/>
                              <a:gd name="GluePoint396X" fmla="*/ 2589060 w 2647519"/>
                              <a:gd name="GluePoint396Y" fmla="*/ 1487586 h 2612594"/>
                              <a:gd name="GluePoint397X" fmla="*/ 2589060 w 2647519"/>
                              <a:gd name="GluePoint397Y" fmla="*/ 1490934 h 2612594"/>
                              <a:gd name="GluePoint398X" fmla="*/ 2600490 w 2647519"/>
                              <a:gd name="GluePoint398Y" fmla="*/ 1458277 h 2612594"/>
                              <a:gd name="GluePoint399X" fmla="*/ 2602395 w 2647519"/>
                              <a:gd name="GluePoint399Y" fmla="*/ 1407794 h 2612594"/>
                              <a:gd name="GluePoint400X" fmla="*/ 2606836 w 2647519"/>
                              <a:gd name="GluePoint400Y" fmla="*/ 1398173 h 2612594"/>
                              <a:gd name="GluePoint401X" fmla="*/ 2565247 w 2647519"/>
                              <a:gd name="GluePoint401Y" fmla="*/ 1354454 h 2612594"/>
                              <a:gd name="GluePoint402X" fmla="*/ 2559006 w 2647519"/>
                              <a:gd name="GluePoint402Y" fmla="*/ 1369207 h 2612594"/>
                              <a:gd name="GluePoint403X" fmla="*/ 2556675 w 2647519"/>
                              <a:gd name="GluePoint403Y" fmla="*/ 1390650 h 2612594"/>
                              <a:gd name="GluePoint404X" fmla="*/ 2553670 w 2647519"/>
                              <a:gd name="GluePoint404Y" fmla="*/ 1380633 h 2612594"/>
                              <a:gd name="GluePoint405X" fmla="*/ 2552571 w 2647519"/>
                              <a:gd name="GluePoint405Y" fmla="*/ 1382047 h 2612594"/>
                              <a:gd name="GluePoint406X" fmla="*/ 2555723 w 2647519"/>
                              <a:gd name="GluePoint406Y" fmla="*/ 1392555 h 2612594"/>
                              <a:gd name="GluePoint407X" fmla="*/ 2553818 w 2647519"/>
                              <a:gd name="GluePoint407Y" fmla="*/ 1407795 h 2612594"/>
                              <a:gd name="GluePoint408X" fmla="*/ 2557628 w 2647519"/>
                              <a:gd name="GluePoint408Y" fmla="*/ 1420177 h 2612594"/>
                              <a:gd name="GluePoint409X" fmla="*/ 2560581 w 2647519"/>
                              <a:gd name="GluePoint409Y" fmla="*/ 1420013 h 2612594"/>
                              <a:gd name="GluePoint410X" fmla="*/ 2558580 w 2647519"/>
                              <a:gd name="GluePoint410Y" fmla="*/ 1413509 h 2612594"/>
                              <a:gd name="GluePoint411X" fmla="*/ 2560485 w 2647519"/>
                              <a:gd name="GluePoint411Y" fmla="*/ 1398269 h 2612594"/>
                              <a:gd name="GluePoint412X" fmla="*/ 2565247 w 2647519"/>
                              <a:gd name="GluePoint412Y" fmla="*/ 1354454 h 2612594"/>
                              <a:gd name="GluePoint413X" fmla="*/ 2645258 w 2647519"/>
                              <a:gd name="GluePoint413Y" fmla="*/ 1328737 h 2612594"/>
                              <a:gd name="GluePoint414X" fmla="*/ 2647163 w 2647519"/>
                              <a:gd name="GluePoint414Y" fmla="*/ 1329689 h 2612594"/>
                              <a:gd name="GluePoint415X" fmla="*/ 2646210 w 2647519"/>
                              <a:gd name="GluePoint415Y" fmla="*/ 1369694 h 2612594"/>
                              <a:gd name="GluePoint416X" fmla="*/ 2647163 w 2647519"/>
                              <a:gd name="GluePoint416Y" fmla="*/ 1397317 h 2612594"/>
                              <a:gd name="GluePoint417X" fmla="*/ 2644305 w 2647519"/>
                              <a:gd name="GluePoint417Y" fmla="*/ 1447799 h 2612594"/>
                              <a:gd name="GluePoint418X" fmla="*/ 2641448 w 2647519"/>
                              <a:gd name="GluePoint418Y" fmla="*/ 1476374 h 2612594"/>
                              <a:gd name="GluePoint419X" fmla="*/ 2632875 w 2647519"/>
                              <a:gd name="GluePoint419Y" fmla="*/ 1518284 h 2612594"/>
                              <a:gd name="GluePoint420X" fmla="*/ 2630018 w 2647519"/>
                              <a:gd name="GluePoint420Y" fmla="*/ 1553527 h 2612594"/>
                              <a:gd name="GluePoint421X" fmla="*/ 2615730 w 2647519"/>
                              <a:gd name="GluePoint421Y" fmla="*/ 1618297 h 2612594"/>
                              <a:gd name="GluePoint422X" fmla="*/ 2602395 w 2647519"/>
                              <a:gd name="GluePoint422Y" fmla="*/ 1674494 h 2612594"/>
                              <a:gd name="GluePoint423X" fmla="*/ 2578583 w 2647519"/>
                              <a:gd name="GluePoint423Y" fmla="*/ 1684972 h 2612594"/>
                              <a:gd name="GluePoint424X" fmla="*/ 2580488 w 2647519"/>
                              <a:gd name="GluePoint424Y" fmla="*/ 1679257 h 2612594"/>
                              <a:gd name="GluePoint425X" fmla="*/ 2584298 w 2647519"/>
                              <a:gd name="GluePoint425Y" fmla="*/ 1639252 h 2612594"/>
                              <a:gd name="GluePoint426X" fmla="*/ 2598585 w 2647519"/>
                              <a:gd name="GluePoint426Y" fmla="*/ 1597342 h 2612594"/>
                              <a:gd name="GluePoint427X" fmla="*/ 2610015 w 2647519"/>
                              <a:gd name="GluePoint427Y" fmla="*/ 1590675 h 2612594"/>
                              <a:gd name="GluePoint428X" fmla="*/ 2610015 w 2647519"/>
                              <a:gd name="GluePoint428Y" fmla="*/ 1590674 h 2612594"/>
                              <a:gd name="GluePoint429X" fmla="*/ 2622398 w 2647519"/>
                              <a:gd name="GluePoint429Y" fmla="*/ 1518284 h 2612594"/>
                              <a:gd name="GluePoint430X" fmla="*/ 2629065 w 2647519"/>
                              <a:gd name="GluePoint430Y" fmla="*/ 1483994 h 2612594"/>
                              <a:gd name="GluePoint431X" fmla="*/ 2634780 w 2647519"/>
                              <a:gd name="GluePoint431Y" fmla="*/ 1448752 h 2612594"/>
                              <a:gd name="GluePoint432X" fmla="*/ 2639543 w 2647519"/>
                              <a:gd name="GluePoint432Y" fmla="*/ 1415414 h 2612594"/>
                              <a:gd name="GluePoint433X" fmla="*/ 2641448 w 2647519"/>
                              <a:gd name="GluePoint433Y" fmla="*/ 1383982 h 2612594"/>
                              <a:gd name="GluePoint434X" fmla="*/ 2642400 w 2647519"/>
                              <a:gd name="GluePoint434Y" fmla="*/ 1357312 h 2612594"/>
                              <a:gd name="GluePoint435X" fmla="*/ 2644305 w 2647519"/>
                              <a:gd name="GluePoint435Y" fmla="*/ 1343024 h 2612594"/>
                              <a:gd name="GluePoint436X" fmla="*/ 2645258 w 2647519"/>
                              <a:gd name="GluePoint436Y" fmla="*/ 1328737 h 2612594"/>
                              <a:gd name="GluePoint437X" fmla="*/ 134151 w 2647519"/>
                              <a:gd name="GluePoint437Y" fmla="*/ 887095 h 2612594"/>
                              <a:gd name="GluePoint438X" fmla="*/ 134625 w 2647519"/>
                              <a:gd name="GluePoint438Y" fmla="*/ 887332 h 2612594"/>
                              <a:gd name="GluePoint439X" fmla="*/ 134670 w 2647519"/>
                              <a:gd name="GluePoint439Y" fmla="*/ 887199 h 2612594"/>
                              <a:gd name="GluePoint440X" fmla="*/ 191618 w 2647519"/>
                              <a:gd name="GluePoint440Y" fmla="*/ 750570 h 2612594"/>
                              <a:gd name="GluePoint441X" fmla="*/ 170663 w 2647519"/>
                              <a:gd name="GluePoint441Y" fmla="*/ 789622 h 2612594"/>
                              <a:gd name="GluePoint442X" fmla="*/ 153518 w 2647519"/>
                              <a:gd name="GluePoint442Y" fmla="*/ 803910 h 2612594"/>
                              <a:gd name="GluePoint443X" fmla="*/ 153477 w 2647519"/>
                              <a:gd name="GluePoint443Y" fmla="*/ 804822 h 2612594"/>
                              <a:gd name="GluePoint444X" fmla="*/ 151819 w 2647519"/>
                              <a:gd name="GluePoint444Y" fmla="*/ 841286 h 2612594"/>
                              <a:gd name="GluePoint445X" fmla="*/ 151867 w 2647519"/>
                              <a:gd name="GluePoint445Y" fmla="*/ 841199 h 2612594"/>
                              <a:gd name="GluePoint446X" fmla="*/ 153518 w 2647519"/>
                              <a:gd name="GluePoint446Y" fmla="*/ 804862 h 2612594"/>
                              <a:gd name="GluePoint447X" fmla="*/ 170663 w 2647519"/>
                              <a:gd name="GluePoint447Y" fmla="*/ 790574 h 2612594"/>
                              <a:gd name="GluePoint448X" fmla="*/ 191618 w 2647519"/>
                              <a:gd name="GluePoint448Y" fmla="*/ 751522 h 2612594"/>
                              <a:gd name="GluePoint449X" fmla="*/ 192332 w 2647519"/>
                              <a:gd name="GluePoint449Y" fmla="*/ 751998 h 2612594"/>
                              <a:gd name="GluePoint450X" fmla="*/ 192689 w 2647519"/>
                              <a:gd name="GluePoint450Y" fmla="*/ 751284 h 2612594"/>
                              <a:gd name="GluePoint451X" fmla="*/ 203047 w 2647519"/>
                              <a:gd name="GluePoint451Y" fmla="*/ 667702 h 2612594"/>
                              <a:gd name="GluePoint452X" fmla="*/ 189712 w 2647519"/>
                              <a:gd name="GluePoint452Y" fmla="*/ 677227 h 2612594"/>
                              <a:gd name="GluePoint453X" fmla="*/ 169710 w 2647519"/>
                              <a:gd name="GluePoint453Y" fmla="*/ 719137 h 2612594"/>
                              <a:gd name="GluePoint454X" fmla="*/ 174286 w 2647519"/>
                              <a:gd name="GluePoint454Y" fmla="*/ 722798 h 2612594"/>
                              <a:gd name="GluePoint455X" fmla="*/ 174435 w 2647519"/>
                              <a:gd name="GluePoint455Y" fmla="*/ 722155 h 2612594"/>
                              <a:gd name="GluePoint456X" fmla="*/ 170663 w 2647519"/>
                              <a:gd name="GluePoint456Y" fmla="*/ 719137 h 2612594"/>
                              <a:gd name="GluePoint457X" fmla="*/ 190665 w 2647519"/>
                              <a:gd name="GluePoint457Y" fmla="*/ 677227 h 2612594"/>
                              <a:gd name="GluePoint458X" fmla="*/ 202473 w 2647519"/>
                              <a:gd name="GluePoint458Y" fmla="*/ 668793 h 2612594"/>
                              <a:gd name="GluePoint459X" fmla="*/ 276390 w 2647519"/>
                              <a:gd name="GluePoint459Y" fmla="*/ 613410 h 2612594"/>
                              <a:gd name="GluePoint460X" fmla="*/ 275187 w 2647519"/>
                              <a:gd name="GluePoint460Y" fmla="*/ 614373 h 2612594"/>
                              <a:gd name="GluePoint461X" fmla="*/ 270080 w 2647519"/>
                              <a:gd name="GluePoint461Y" fmla="*/ 634008 h 2612594"/>
                              <a:gd name="GluePoint462X" fmla="*/ 266865 w 2647519"/>
                              <a:gd name="GluePoint462Y" fmla="*/ 643890 h 2612594"/>
                              <a:gd name="GluePoint463X" fmla="*/ 179235 w 2647519"/>
                              <a:gd name="GluePoint463Y" fmla="*/ 803910 h 2612594"/>
                              <a:gd name="GluePoint464X" fmla="*/ 166852 w 2647519"/>
                              <a:gd name="GluePoint464Y" fmla="*/ 842962 h 2612594"/>
                              <a:gd name="GluePoint465X" fmla="*/ 155422 w 2647519"/>
                              <a:gd name="GluePoint465Y" fmla="*/ 882967 h 2612594"/>
                              <a:gd name="GluePoint466X" fmla="*/ 130657 w 2647519"/>
                              <a:gd name="GluePoint466Y" fmla="*/ 966787 h 2612594"/>
                              <a:gd name="GluePoint467X" fmla="*/ 114465 w 2647519"/>
                              <a:gd name="GluePoint467Y" fmla="*/ 1023937 h 2612594"/>
                              <a:gd name="GluePoint468X" fmla="*/ 106845 w 2647519"/>
                              <a:gd name="GluePoint468Y" fmla="*/ 1066800 h 2612594"/>
                              <a:gd name="GluePoint469X" fmla="*/ 103035 w 2647519"/>
                              <a:gd name="GluePoint469Y" fmla="*/ 1088707 h 2612594"/>
                              <a:gd name="GluePoint470X" fmla="*/ 100177 w 2647519"/>
                              <a:gd name="GluePoint470Y" fmla="*/ 1110615 h 2612594"/>
                              <a:gd name="GluePoint471X" fmla="*/ 91605 w 2647519"/>
                              <a:gd name="GluePoint471Y" fmla="*/ 1169670 h 2612594"/>
                              <a:gd name="GluePoint472X" fmla="*/ 88747 w 2647519"/>
                              <a:gd name="GluePoint472Y" fmla="*/ 1205865 h 2612594"/>
                              <a:gd name="GluePoint473X" fmla="*/ 93510 w 2647519"/>
                              <a:gd name="GluePoint473Y" fmla="*/ 1243965 h 2612594"/>
                              <a:gd name="GluePoint474X" fmla="*/ 95742 w 2647519"/>
                              <a:gd name="GluePoint474Y" fmla="*/ 1223205 h 2612594"/>
                              <a:gd name="GluePoint475X" fmla="*/ 95415 w 2647519"/>
                              <a:gd name="GluePoint475Y" fmla="*/ 1216342 h 2612594"/>
                              <a:gd name="GluePoint476X" fmla="*/ 99225 w 2647519"/>
                              <a:gd name="GluePoint476Y" fmla="*/ 1176337 h 2612594"/>
                              <a:gd name="GluePoint477X" fmla="*/ 107797 w 2647519"/>
                              <a:gd name="GluePoint477Y" fmla="*/ 1117282 h 2612594"/>
                              <a:gd name="GluePoint478X" fmla="*/ 114596 w 2647519"/>
                              <a:gd name="GluePoint478Y" fmla="*/ 1109123 h 2612594"/>
                              <a:gd name="GluePoint479X" fmla="*/ 124469 w 2647519"/>
                              <a:gd name="GluePoint479Y" fmla="*/ 1043051 h 2612594"/>
                              <a:gd name="GluePoint480X" fmla="*/ 123990 w 2647519"/>
                              <a:gd name="GluePoint480Y" fmla="*/ 1031557 h 2612594"/>
                              <a:gd name="GluePoint481X" fmla="*/ 133400 w 2647519"/>
                              <a:gd name="GluePoint481Y" fmla="*/ 1004580 h 2612594"/>
                              <a:gd name="GluePoint482X" fmla="*/ 138999 w 2647519"/>
                              <a:gd name="GluePoint482Y" fmla="*/ 981931 h 2612594"/>
                              <a:gd name="GluePoint483X" fmla="*/ 137325 w 2647519"/>
                              <a:gd name="GluePoint483Y" fmla="*/ 985837 h 2612594"/>
                              <a:gd name="GluePoint484X" fmla="*/ 131610 w 2647519"/>
                              <a:gd name="GluePoint484Y" fmla="*/ 983932 h 2612594"/>
                              <a:gd name="GluePoint485X" fmla="*/ 117322 w 2647519"/>
                              <a:gd name="GluePoint485Y" fmla="*/ 1024890 h 2612594"/>
                              <a:gd name="GluePoint486X" fmla="*/ 118275 w 2647519"/>
                              <a:gd name="GluePoint486Y" fmla="*/ 1047750 h 2612594"/>
                              <a:gd name="GluePoint487X" fmla="*/ 111607 w 2647519"/>
                              <a:gd name="GluePoint487Y" fmla="*/ 1091565 h 2612594"/>
                              <a:gd name="GluePoint488X" fmla="*/ 110655 w 2647519"/>
                              <a:gd name="GluePoint488Y" fmla="*/ 1099185 h 2612594"/>
                              <a:gd name="GluePoint489X" fmla="*/ 101130 w 2647519"/>
                              <a:gd name="GluePoint489Y" fmla="*/ 1110615 h 2612594"/>
                              <a:gd name="GluePoint490X" fmla="*/ 103987 w 2647519"/>
                              <a:gd name="GluePoint490Y" fmla="*/ 1088707 h 2612594"/>
                              <a:gd name="GluePoint491X" fmla="*/ 107797 w 2647519"/>
                              <a:gd name="GluePoint491Y" fmla="*/ 1066800 h 2612594"/>
                              <a:gd name="GluePoint492X" fmla="*/ 115417 w 2647519"/>
                              <a:gd name="GluePoint492Y" fmla="*/ 1023937 h 2612594"/>
                              <a:gd name="GluePoint493X" fmla="*/ 131610 w 2647519"/>
                              <a:gd name="GluePoint493Y" fmla="*/ 966787 h 2612594"/>
                              <a:gd name="GluePoint494X" fmla="*/ 156375 w 2647519"/>
                              <a:gd name="GluePoint494Y" fmla="*/ 882967 h 2612594"/>
                              <a:gd name="GluePoint495X" fmla="*/ 167805 w 2647519"/>
                              <a:gd name="GluePoint495Y" fmla="*/ 842962 h 2612594"/>
                              <a:gd name="GluePoint496X" fmla="*/ 180187 w 2647519"/>
                              <a:gd name="GluePoint496Y" fmla="*/ 803910 h 2612594"/>
                              <a:gd name="GluePoint497X" fmla="*/ 267817 w 2647519"/>
                              <a:gd name="GluePoint497Y" fmla="*/ 643890 h 2612594"/>
                              <a:gd name="GluePoint498X" fmla="*/ 276390 w 2647519"/>
                              <a:gd name="GluePoint498Y" fmla="*/ 613410 h 2612594"/>
                              <a:gd name="GluePoint499X" fmla="*/ 293536 w 2647519"/>
                              <a:gd name="GluePoint499Y" fmla="*/ 518160 h 2612594"/>
                              <a:gd name="GluePoint500X" fmla="*/ 293535 w 2647519"/>
                              <a:gd name="GluePoint500Y" fmla="*/ 518160 h 2612594"/>
                              <a:gd name="GluePoint501X" fmla="*/ 298297 w 2647519"/>
                              <a:gd name="GluePoint501Y" fmla="*/ 521970 h 2612594"/>
                              <a:gd name="GluePoint502X" fmla="*/ 298297 w 2647519"/>
                              <a:gd name="GluePoint502Y" fmla="*/ 521969 h 2612594"/>
                              <a:gd name="GluePoint503X" fmla="*/ 465169 w 2647519"/>
                              <a:gd name="GluePoint503Y" fmla="*/ 382550 h 2612594"/>
                              <a:gd name="GluePoint504X" fmla="*/ 464986 w 2647519"/>
                              <a:gd name="GluePoint504Y" fmla="*/ 382696 h 2612594"/>
                              <a:gd name="GluePoint505X" fmla="*/ 464430 w 2647519"/>
                              <a:gd name="GluePoint505Y" fmla="*/ 383325 h 2612594"/>
                              <a:gd name="GluePoint506X" fmla="*/ 456651 w 2647519"/>
                              <a:gd name="GluePoint506Y" fmla="*/ 391477 h 2612594"/>
                              <a:gd name="GluePoint507X" fmla="*/ 454684 w 2647519"/>
                              <a:gd name="GluePoint507Y" fmla="*/ 394338 h 2612594"/>
                              <a:gd name="GluePoint508X" fmla="*/ 453399 w 2647519"/>
                              <a:gd name="GluePoint508Y" fmla="*/ 395790 h 2612594"/>
                              <a:gd name="GluePoint509X" fmla="*/ 447840 w 2647519"/>
                              <a:gd name="GluePoint509Y" fmla="*/ 403860 h 2612594"/>
                              <a:gd name="GluePoint510X" fmla="*/ 389738 w 2647519"/>
                              <a:gd name="GluePoint510Y" fmla="*/ 472440 h 2612594"/>
                              <a:gd name="GluePoint511X" fmla="*/ 373545 w 2647519"/>
                              <a:gd name="GluePoint511Y" fmla="*/ 491490 h 2612594"/>
                              <a:gd name="GluePoint512X" fmla="*/ 357353 w 2647519"/>
                              <a:gd name="GluePoint512Y" fmla="*/ 511492 h 2612594"/>
                              <a:gd name="GluePoint513X" fmla="*/ 285752 w 2647519"/>
                              <a:gd name="GluePoint513Y" fmla="*/ 590631 h 2612594"/>
                              <a:gd name="GluePoint514X" fmla="*/ 358305 w 2647519"/>
                              <a:gd name="GluePoint514Y" fmla="*/ 510540 h 2612594"/>
                              <a:gd name="GluePoint515X" fmla="*/ 374497 w 2647519"/>
                              <a:gd name="GluePoint515Y" fmla="*/ 490537 h 2612594"/>
                              <a:gd name="GluePoint516X" fmla="*/ 390690 w 2647519"/>
                              <a:gd name="GluePoint516Y" fmla="*/ 471487 h 2612594"/>
                              <a:gd name="GluePoint517X" fmla="*/ 448792 w 2647519"/>
                              <a:gd name="GluePoint517Y" fmla="*/ 402907 h 2612594"/>
                              <a:gd name="GluePoint518X" fmla="*/ 454684 w 2647519"/>
                              <a:gd name="GluePoint518Y" fmla="*/ 394338 h 2612594"/>
                              <a:gd name="GluePoint519X" fmla="*/ 464430 w 2647519"/>
                              <a:gd name="GluePoint519Y" fmla="*/ 383325 h 2612594"/>
                              <a:gd name="GluePoint520X" fmla="*/ 489348 w 2647519"/>
                              <a:gd name="GluePoint520Y" fmla="*/ 316869 h 2612594"/>
                              <a:gd name="GluePoint521X" fmla="*/ 481127 w 2647519"/>
                              <a:gd name="GluePoint521Y" fmla="*/ 319733 h 2612594"/>
                              <a:gd name="GluePoint522X" fmla="*/ 475013 w 2647519"/>
                              <a:gd name="GluePoint522Y" fmla="*/ 322003 h 2612594"/>
                              <a:gd name="GluePoint523X" fmla="*/ 473558 w 2647519"/>
                              <a:gd name="GluePoint523Y" fmla="*/ 323849 h 2612594"/>
                              <a:gd name="GluePoint524X" fmla="*/ 463080 w 2647519"/>
                              <a:gd name="GluePoint524Y" fmla="*/ 333374 h 2612594"/>
                              <a:gd name="GluePoint525X" fmla="*/ 436410 w 2647519"/>
                              <a:gd name="GluePoint525Y" fmla="*/ 350519 h 2612594"/>
                              <a:gd name="GluePoint526X" fmla="*/ 418313 w 2647519"/>
                              <a:gd name="GluePoint526Y" fmla="*/ 370522 h 2612594"/>
                              <a:gd name="GluePoint527X" fmla="*/ 401168 w 2647519"/>
                              <a:gd name="GluePoint527Y" fmla="*/ 390524 h 2612594"/>
                              <a:gd name="GluePoint528X" fmla="*/ 389738 w 2647519"/>
                              <a:gd name="GluePoint528Y" fmla="*/ 401002 h 2612594"/>
                              <a:gd name="GluePoint529X" fmla="*/ 389350 w 2647519"/>
                              <a:gd name="GluePoint529Y" fmla="*/ 400516 h 2612594"/>
                              <a:gd name="GluePoint530X" fmla="*/ 378546 w 2647519"/>
                              <a:gd name="GluePoint530Y" fmla="*/ 413504 h 2612594"/>
                              <a:gd name="GluePoint531X" fmla="*/ 360210 w 2647519"/>
                              <a:gd name="GluePoint531Y" fmla="*/ 436245 h 2612594"/>
                              <a:gd name="GluePoint532X" fmla="*/ 330683 w 2647519"/>
                              <a:gd name="GluePoint532Y" fmla="*/ 468630 h 2612594"/>
                              <a:gd name="GluePoint533X" fmla="*/ 335445 w 2647519"/>
                              <a:gd name="GluePoint533Y" fmla="*/ 474344 h 2612594"/>
                              <a:gd name="GluePoint534X" fmla="*/ 335536 w 2647519"/>
                              <a:gd name="GluePoint534Y" fmla="*/ 474264 h 2612594"/>
                              <a:gd name="GluePoint535X" fmla="*/ 331635 w 2647519"/>
                              <a:gd name="GluePoint535Y" fmla="*/ 469582 h 2612594"/>
                              <a:gd name="GluePoint536X" fmla="*/ 361162 w 2647519"/>
                              <a:gd name="GluePoint536Y" fmla="*/ 437197 h 2612594"/>
                              <a:gd name="GluePoint537X" fmla="*/ 390690 w 2647519"/>
                              <a:gd name="GluePoint537Y" fmla="*/ 401002 h 2612594"/>
                              <a:gd name="GluePoint538X" fmla="*/ 402120 w 2647519"/>
                              <a:gd name="GluePoint538Y" fmla="*/ 390525 h 2612594"/>
                              <a:gd name="GluePoint539X" fmla="*/ 419265 w 2647519"/>
                              <a:gd name="GluePoint539Y" fmla="*/ 370522 h 2612594"/>
                              <a:gd name="GluePoint540X" fmla="*/ 437362 w 2647519"/>
                              <a:gd name="GluePoint540Y" fmla="*/ 350520 h 2612594"/>
                              <a:gd name="GluePoint541X" fmla="*/ 464032 w 2647519"/>
                              <a:gd name="GluePoint541Y" fmla="*/ 333375 h 2612594"/>
                              <a:gd name="GluePoint542X" fmla="*/ 474510 w 2647519"/>
                              <a:gd name="GluePoint542Y" fmla="*/ 323850 h 2612594"/>
                              <a:gd name="GluePoint543X" fmla="*/ 485940 w 2647519"/>
                              <a:gd name="GluePoint543Y" fmla="*/ 319564 h 2612594"/>
                              <a:gd name="GluePoint544X" fmla="*/ 489548 w 2647519"/>
                              <a:gd name="GluePoint544Y" fmla="*/ 318444 h 2612594"/>
                              <a:gd name="GluePoint545X" fmla="*/ 1868970 w 2647519"/>
                              <a:gd name="GluePoint545Y" fmla="*/ 144780 h 2612594"/>
                              <a:gd name="GluePoint546X" fmla="*/ 1917547 w 2647519"/>
                              <a:gd name="GluePoint546Y" fmla="*/ 166687 h 2612594"/>
                              <a:gd name="GluePoint547X" fmla="*/ 1938502 w 2647519"/>
                              <a:gd name="GluePoint547Y" fmla="*/ 183832 h 2612594"/>
                              <a:gd name="GluePoint548X" fmla="*/ 1891830 w 2647519"/>
                              <a:gd name="GluePoint548Y" fmla="*/ 160972 h 2612594"/>
                              <a:gd name="GluePoint549X" fmla="*/ 1868970 w 2647519"/>
                              <a:gd name="GluePoint549Y" fmla="*/ 144780 h 2612594"/>
                              <a:gd name="GluePoint550X" fmla="*/ 1710855 w 2647519"/>
                              <a:gd name="GluePoint550Y" fmla="*/ 75247 h 2612594"/>
                              <a:gd name="GluePoint551X" fmla="*/ 1748955 w 2647519"/>
                              <a:gd name="GluePoint551Y" fmla="*/ 83819 h 2612594"/>
                              <a:gd name="GluePoint552X" fmla="*/ 1802295 w 2647519"/>
                              <a:gd name="GluePoint552Y" fmla="*/ 110489 h 2612594"/>
                              <a:gd name="GluePoint553X" fmla="*/ 1710855 w 2647519"/>
                              <a:gd name="GluePoint553Y" fmla="*/ 75247 h 2612594"/>
                              <a:gd name="GluePoint554X" fmla="*/ 1137451 w 2647519"/>
                              <a:gd name="GluePoint554Y" fmla="*/ 68937 h 2612594"/>
                              <a:gd name="GluePoint555X" fmla="*/ 1117448 w 2647519"/>
                              <a:gd name="GluePoint555Y" fmla="*/ 71437 h 2612594"/>
                              <a:gd name="GluePoint556X" fmla="*/ 1074585 w 2647519"/>
                              <a:gd name="GluePoint556Y" fmla="*/ 77152 h 2612594"/>
                              <a:gd name="GluePoint557X" fmla="*/ 1032675 w 2647519"/>
                              <a:gd name="GluePoint557Y" fmla="*/ 86677 h 2612594"/>
                              <a:gd name="GluePoint558X" fmla="*/ 1014578 w 2647519"/>
                              <a:gd name="GluePoint558Y" fmla="*/ 92392 h 2612594"/>
                              <a:gd name="GluePoint559X" fmla="*/ 993623 w 2647519"/>
                              <a:gd name="GluePoint559Y" fmla="*/ 98107 h 2612594"/>
                              <a:gd name="GluePoint560X" fmla="*/ 947769 w 2647519"/>
                              <a:gd name="GluePoint560Y" fmla="*/ 107115 h 2612594"/>
                              <a:gd name="GluePoint561X" fmla="*/ 939330 w 2647519"/>
                              <a:gd name="GluePoint561Y" fmla="*/ 110490 h 2612594"/>
                              <a:gd name="GluePoint562X" fmla="*/ 881228 w 2647519"/>
                              <a:gd name="GluePoint562Y" fmla="*/ 130492 h 2612594"/>
                              <a:gd name="GluePoint563X" fmla="*/ 824078 w 2647519"/>
                              <a:gd name="GluePoint563Y" fmla="*/ 153352 h 2612594"/>
                              <a:gd name="GluePoint564X" fmla="*/ 784073 w 2647519"/>
                              <a:gd name="GluePoint564Y" fmla="*/ 171450 h 2612594"/>
                              <a:gd name="GluePoint565X" fmla="*/ 757403 w 2647519"/>
                              <a:gd name="GluePoint565Y" fmla="*/ 181927 h 2612594"/>
                              <a:gd name="GluePoint566X" fmla="*/ 691680 w 2647519"/>
                              <a:gd name="GluePoint566Y" fmla="*/ 212407 h 2612594"/>
                              <a:gd name="GluePoint567X" fmla="*/ 660248 w 2647519"/>
                              <a:gd name="GluePoint567Y" fmla="*/ 232410 h 2612594"/>
                              <a:gd name="GluePoint568X" fmla="*/ 629768 w 2647519"/>
                              <a:gd name="GluePoint568Y" fmla="*/ 252412 h 2612594"/>
                              <a:gd name="GluePoint569X" fmla="*/ 581190 w 2647519"/>
                              <a:gd name="GluePoint569Y" fmla="*/ 288607 h 2612594"/>
                              <a:gd name="GluePoint570X" fmla="*/ 535470 w 2647519"/>
                              <a:gd name="GluePoint570Y" fmla="*/ 324802 h 2612594"/>
                              <a:gd name="GluePoint571X" fmla="*/ 491713 w 2647519"/>
                              <a:gd name="GluePoint571Y" fmla="*/ 362974 h 2612594"/>
                              <a:gd name="GluePoint572X" fmla="*/ 495465 w 2647519"/>
                              <a:gd name="GluePoint572Y" fmla="*/ 367665 h 2612594"/>
                              <a:gd name="GluePoint573X" fmla="*/ 504752 w 2647519"/>
                              <a:gd name="GluePoint573Y" fmla="*/ 361295 h 2612594"/>
                              <a:gd name="GluePoint574X" fmla="*/ 512657 w 2647519"/>
                              <a:gd name="GluePoint574Y" fmla="*/ 355403 h 2612594"/>
                              <a:gd name="GluePoint575X" fmla="*/ 541185 w 2647519"/>
                              <a:gd name="GluePoint575Y" fmla="*/ 330517 h 2612594"/>
                              <a:gd name="GluePoint576X" fmla="*/ 586905 w 2647519"/>
                              <a:gd name="GluePoint576Y" fmla="*/ 294322 h 2612594"/>
                              <a:gd name="GluePoint577X" fmla="*/ 635482 w 2647519"/>
                              <a:gd name="GluePoint577Y" fmla="*/ 258127 h 2612594"/>
                              <a:gd name="GluePoint578X" fmla="*/ 665962 w 2647519"/>
                              <a:gd name="GluePoint578Y" fmla="*/ 238124 h 2612594"/>
                              <a:gd name="GluePoint579X" fmla="*/ 697395 w 2647519"/>
                              <a:gd name="GluePoint579Y" fmla="*/ 218122 h 2612594"/>
                              <a:gd name="GluePoint580X" fmla="*/ 763117 w 2647519"/>
                              <a:gd name="GluePoint580Y" fmla="*/ 187642 h 2612594"/>
                              <a:gd name="GluePoint581X" fmla="*/ 788835 w 2647519"/>
                              <a:gd name="GluePoint581Y" fmla="*/ 174307 h 2612594"/>
                              <a:gd name="GluePoint582X" fmla="*/ 828840 w 2647519"/>
                              <a:gd name="GluePoint582Y" fmla="*/ 156209 h 2612594"/>
                              <a:gd name="GluePoint583X" fmla="*/ 885990 w 2647519"/>
                              <a:gd name="GluePoint583Y" fmla="*/ 133349 h 2612594"/>
                              <a:gd name="GluePoint584X" fmla="*/ 944092 w 2647519"/>
                              <a:gd name="GluePoint584Y" fmla="*/ 113347 h 2612594"/>
                              <a:gd name="GluePoint585X" fmla="*/ 968499 w 2647519"/>
                              <a:gd name="GluePoint585Y" fmla="*/ 108553 h 2612594"/>
                              <a:gd name="GluePoint586X" fmla="*/ 980289 w 2647519"/>
                              <a:gd name="GluePoint586Y" fmla="*/ 104524 h 2612594"/>
                              <a:gd name="GluePoint587X" fmla="*/ 1140765 w 2647519"/>
                              <a:gd name="GluePoint587Y" fmla="*/ 69904 h 2612594"/>
                              <a:gd name="GluePoint588X" fmla="*/ 1478088 w 2647519"/>
                              <a:gd name="GluePoint588Y" fmla="*/ 48458 h 2612594"/>
                              <a:gd name="GluePoint589X" fmla="*/ 1498447 w 2647519"/>
                              <a:gd name="GluePoint589Y" fmla="*/ 50482 h 2612594"/>
                              <a:gd name="GluePoint590X" fmla="*/ 1526070 w 2647519"/>
                              <a:gd name="GluePoint590Y" fmla="*/ 60007 h 2612594"/>
                              <a:gd name="GluePoint591X" fmla="*/ 1505115 w 2647519"/>
                              <a:gd name="GluePoint591Y" fmla="*/ 57150 h 2612594"/>
                              <a:gd name="GluePoint592X" fmla="*/ 1461300 w 2647519"/>
                              <a:gd name="GluePoint592Y" fmla="*/ 48577 h 2612594"/>
                              <a:gd name="GluePoint593X" fmla="*/ 1478088 w 2647519"/>
                              <a:gd name="GluePoint593Y" fmla="*/ 48458 h 2612594"/>
                              <a:gd name="GluePoint594X" fmla="*/ 1588935 w 2647519"/>
                              <a:gd name="GluePoint594Y" fmla="*/ 40957 h 2612594"/>
                              <a:gd name="GluePoint595X" fmla="*/ 1627987 w 2647519"/>
                              <a:gd name="GluePoint595Y" fmla="*/ 43814 h 2612594"/>
                              <a:gd name="GluePoint596X" fmla="*/ 1675612 w 2647519"/>
                              <a:gd name="GluePoint596Y" fmla="*/ 62864 h 2612594"/>
                              <a:gd name="GluePoint597X" fmla="*/ 1616557 w 2647519"/>
                              <a:gd name="GluePoint597Y" fmla="*/ 52387 h 2612594"/>
                              <a:gd name="GluePoint598X" fmla="*/ 1588935 w 2647519"/>
                              <a:gd name="GluePoint598Y" fmla="*/ 40957 h 2612594"/>
                              <a:gd name="GluePoint599X" fmla="*/ 1270324 w 2647519"/>
                              <a:gd name="GluePoint599Y" fmla="*/ 40719 h 2612594"/>
                              <a:gd name="GluePoint600X" fmla="*/ 1160310 w 2647519"/>
                              <a:gd name="GluePoint600Y" fmla="*/ 46672 h 2612594"/>
                              <a:gd name="GluePoint601X" fmla="*/ 1084110 w 2647519"/>
                              <a:gd name="GluePoint601Y" fmla="*/ 57149 h 2612594"/>
                              <a:gd name="GluePoint602X" fmla="*/ 1047915 w 2647519"/>
                              <a:gd name="GluePoint602Y" fmla="*/ 66674 h 2612594"/>
                              <a:gd name="GluePoint603X" fmla="*/ 1016482 w 2647519"/>
                              <a:gd name="GluePoint603Y" fmla="*/ 78104 h 2612594"/>
                              <a:gd name="GluePoint604X" fmla="*/ 972667 w 2647519"/>
                              <a:gd name="GluePoint604Y" fmla="*/ 83819 h 2612594"/>
                              <a:gd name="GluePoint605X" fmla="*/ 806932 w 2647519"/>
                              <a:gd name="GluePoint605Y" fmla="*/ 147637 h 2612594"/>
                              <a:gd name="GluePoint606X" fmla="*/ 746925 w 2647519"/>
                              <a:gd name="GluePoint606Y" fmla="*/ 174307 h 2612594"/>
                              <a:gd name="GluePoint607X" fmla="*/ 728827 w 2647519"/>
                              <a:gd name="GluePoint607Y" fmla="*/ 180974 h 2612594"/>
                              <a:gd name="GluePoint608X" fmla="*/ 712635 w 2647519"/>
                              <a:gd name="GluePoint608Y" fmla="*/ 189547 h 2612594"/>
                              <a:gd name="GluePoint609X" fmla="*/ 682155 w 2647519"/>
                              <a:gd name="GluePoint609Y" fmla="*/ 205739 h 2612594"/>
                              <a:gd name="GluePoint610X" fmla="*/ 634530 w 2647519"/>
                              <a:gd name="GluePoint610Y" fmla="*/ 230504 h 2612594"/>
                              <a:gd name="GluePoint611X" fmla="*/ 598335 w 2647519"/>
                              <a:gd name="GluePoint611Y" fmla="*/ 259079 h 2612594"/>
                              <a:gd name="GluePoint612X" fmla="*/ 493560 w 2647519"/>
                              <a:gd name="GluePoint612Y" fmla="*/ 340994 h 2612594"/>
                              <a:gd name="GluePoint613X" fmla="*/ 471664 w 2647519"/>
                              <a:gd name="GluePoint613Y" fmla="*/ 360034 h 2612594"/>
                              <a:gd name="GluePoint614X" fmla="*/ 450243 w 2647519"/>
                              <a:gd name="GluePoint614Y" fmla="*/ 379593 h 2612594"/>
                              <a:gd name="GluePoint615X" fmla="*/ 450697 w 2647519"/>
                              <a:gd name="GluePoint615Y" fmla="*/ 380047 h 2612594"/>
                              <a:gd name="GluePoint616X" fmla="*/ 285915 w 2647519"/>
                              <a:gd name="GluePoint616Y" fmla="*/ 573404 h 2612594"/>
                              <a:gd name="GluePoint617X" fmla="*/ 252577 w 2647519"/>
                              <a:gd name="GluePoint617Y" fmla="*/ 619124 h 2612594"/>
                              <a:gd name="GluePoint618X" fmla="*/ 237337 w 2647519"/>
                              <a:gd name="GluePoint618Y" fmla="*/ 646747 h 2612594"/>
                              <a:gd name="GluePoint619X" fmla="*/ 222097 w 2647519"/>
                              <a:gd name="GluePoint619Y" fmla="*/ 672464 h 2612594"/>
                              <a:gd name="GluePoint620X" fmla="*/ 193522 w 2647519"/>
                              <a:gd name="GluePoint620Y" fmla="*/ 725804 h 2612594"/>
                              <a:gd name="GluePoint621X" fmla="*/ 162439 w 2647519"/>
                              <a:gd name="GluePoint621Y" fmla="*/ 774785 h 2612594"/>
                              <a:gd name="GluePoint622X" fmla="*/ 162090 w 2647519"/>
                              <a:gd name="GluePoint622Y" fmla="*/ 776287 h 2612594"/>
                              <a:gd name="GluePoint623X" fmla="*/ 151612 w 2647519"/>
                              <a:gd name="GluePoint623Y" fmla="*/ 804862 h 2612594"/>
                              <a:gd name="GluePoint624X" fmla="*/ 143992 w 2647519"/>
                              <a:gd name="GluePoint624Y" fmla="*/ 818197 h 2612594"/>
                              <a:gd name="GluePoint625X" fmla="*/ 142087 w 2647519"/>
                              <a:gd name="GluePoint625Y" fmla="*/ 820102 h 2612594"/>
                              <a:gd name="GluePoint626X" fmla="*/ 133634 w 2647519"/>
                              <a:gd name="GluePoint626Y" fmla="*/ 848201 h 2612594"/>
                              <a:gd name="GluePoint627X" fmla="*/ 131610 w 2647519"/>
                              <a:gd name="GluePoint627Y" fmla="*/ 864870 h 2612594"/>
                              <a:gd name="GluePoint628X" fmla="*/ 129705 w 2647519"/>
                              <a:gd name="GluePoint628Y" fmla="*/ 888682 h 2612594"/>
                              <a:gd name="GluePoint629X" fmla="*/ 116370 w 2647519"/>
                              <a:gd name="GluePoint629Y" fmla="*/ 927735 h 2612594"/>
                              <a:gd name="GluePoint630X" fmla="*/ 103987 w 2647519"/>
                              <a:gd name="GluePoint630Y" fmla="*/ 966787 h 2612594"/>
                              <a:gd name="GluePoint631X" fmla="*/ 90652 w 2647519"/>
                              <a:gd name="GluePoint631Y" fmla="*/ 1023937 h 2612594"/>
                              <a:gd name="GluePoint632X" fmla="*/ 83032 w 2647519"/>
                              <a:gd name="GluePoint632Y" fmla="*/ 1076325 h 2612594"/>
                              <a:gd name="GluePoint633X" fmla="*/ 78270 w 2647519"/>
                              <a:gd name="GluePoint633Y" fmla="*/ 1128712 h 2612594"/>
                              <a:gd name="GluePoint634X" fmla="*/ 84937 w 2647519"/>
                              <a:gd name="GluePoint634Y" fmla="*/ 1092517 h 2612594"/>
                              <a:gd name="GluePoint635X" fmla="*/ 85555 w 2647519"/>
                              <a:gd name="GluePoint635Y" fmla="*/ 1089530 h 2612594"/>
                              <a:gd name="GluePoint636X" fmla="*/ 86842 w 2647519"/>
                              <a:gd name="GluePoint636Y" fmla="*/ 1075372 h 2612594"/>
                              <a:gd name="GluePoint637X" fmla="*/ 94462 w 2647519"/>
                              <a:gd name="GluePoint637Y" fmla="*/ 1022985 h 2612594"/>
                              <a:gd name="GluePoint638X" fmla="*/ 96848 w 2647519"/>
                              <a:gd name="GluePoint638Y" fmla="*/ 1023781 h 2612594"/>
                              <a:gd name="GluePoint639X" fmla="*/ 97055 w 2647519"/>
                              <a:gd name="GluePoint639Y" fmla="*/ 1022896 h 2612594"/>
                              <a:gd name="GluePoint640X" fmla="*/ 94463 w 2647519"/>
                              <a:gd name="GluePoint640Y" fmla="*/ 1022032 h 2612594"/>
                              <a:gd name="GluePoint641X" fmla="*/ 107798 w 2647519"/>
                              <a:gd name="GluePoint641Y" fmla="*/ 964882 h 2612594"/>
                              <a:gd name="GluePoint642X" fmla="*/ 120180 w 2647519"/>
                              <a:gd name="GluePoint642Y" fmla="*/ 925829 h 2612594"/>
                              <a:gd name="GluePoint643X" fmla="*/ 133454 w 2647519"/>
                              <a:gd name="GluePoint643Y" fmla="*/ 886956 h 2612594"/>
                              <a:gd name="GluePoint644X" fmla="*/ 132563 w 2647519"/>
                              <a:gd name="GluePoint644Y" fmla="*/ 886777 h 2612594"/>
                              <a:gd name="GluePoint645X" fmla="*/ 134468 w 2647519"/>
                              <a:gd name="GluePoint645Y" fmla="*/ 862965 h 2612594"/>
                              <a:gd name="GluePoint646X" fmla="*/ 144945 w 2647519"/>
                              <a:gd name="GluePoint646Y" fmla="*/ 818197 h 2612594"/>
                              <a:gd name="GluePoint647X" fmla="*/ 152565 w 2647519"/>
                              <a:gd name="GluePoint647Y" fmla="*/ 804862 h 2612594"/>
                              <a:gd name="GluePoint648X" fmla="*/ 152821 w 2647519"/>
                              <a:gd name="GluePoint648Y" fmla="*/ 804166 h 2612594"/>
                              <a:gd name="GluePoint649X" fmla="*/ 163043 w 2647519"/>
                              <a:gd name="GluePoint649Y" fmla="*/ 776287 h 2612594"/>
                              <a:gd name="GluePoint650X" fmla="*/ 194475 w 2647519"/>
                              <a:gd name="GluePoint650Y" fmla="*/ 726757 h 2612594"/>
                              <a:gd name="GluePoint651X" fmla="*/ 223050 w 2647519"/>
                              <a:gd name="GluePoint651Y" fmla="*/ 673417 h 2612594"/>
                              <a:gd name="GluePoint652X" fmla="*/ 238290 w 2647519"/>
                              <a:gd name="GluePoint652Y" fmla="*/ 647700 h 2612594"/>
                              <a:gd name="GluePoint653X" fmla="*/ 253530 w 2647519"/>
                              <a:gd name="GluePoint653Y" fmla="*/ 620077 h 2612594"/>
                              <a:gd name="GluePoint654X" fmla="*/ 286868 w 2647519"/>
                              <a:gd name="GluePoint654Y" fmla="*/ 574357 h 2612594"/>
                              <a:gd name="GluePoint655X" fmla="*/ 451650 w 2647519"/>
                              <a:gd name="GluePoint655Y" fmla="*/ 381000 h 2612594"/>
                              <a:gd name="GluePoint656X" fmla="*/ 495465 w 2647519"/>
                              <a:gd name="GluePoint656Y" fmla="*/ 340995 h 2612594"/>
                              <a:gd name="GluePoint657X" fmla="*/ 600240 w 2647519"/>
                              <a:gd name="GluePoint657Y" fmla="*/ 259080 h 2612594"/>
                              <a:gd name="GluePoint658X" fmla="*/ 636435 w 2647519"/>
                              <a:gd name="GluePoint658Y" fmla="*/ 230505 h 2612594"/>
                              <a:gd name="GluePoint659X" fmla="*/ 684060 w 2647519"/>
                              <a:gd name="GluePoint659Y" fmla="*/ 205740 h 2612594"/>
                              <a:gd name="GluePoint660X" fmla="*/ 714540 w 2647519"/>
                              <a:gd name="GluePoint660Y" fmla="*/ 189547 h 2612594"/>
                              <a:gd name="GluePoint661X" fmla="*/ 730733 w 2647519"/>
                              <a:gd name="GluePoint661Y" fmla="*/ 180975 h 2612594"/>
                              <a:gd name="GluePoint662X" fmla="*/ 748830 w 2647519"/>
                              <a:gd name="GluePoint662Y" fmla="*/ 174307 h 2612594"/>
                              <a:gd name="GluePoint663X" fmla="*/ 808838 w 2647519"/>
                              <a:gd name="GluePoint663Y" fmla="*/ 147637 h 2612594"/>
                              <a:gd name="GluePoint664X" fmla="*/ 974573 w 2647519"/>
                              <a:gd name="GluePoint664Y" fmla="*/ 83820 h 2612594"/>
                              <a:gd name="GluePoint665X" fmla="*/ 1018388 w 2647519"/>
                              <a:gd name="GluePoint665Y" fmla="*/ 78105 h 2612594"/>
                              <a:gd name="GluePoint666X" fmla="*/ 1049820 w 2647519"/>
                              <a:gd name="GluePoint666Y" fmla="*/ 66675 h 2612594"/>
                              <a:gd name="GluePoint667X" fmla="*/ 1086015 w 2647519"/>
                              <a:gd name="GluePoint667Y" fmla="*/ 57150 h 2612594"/>
                              <a:gd name="GluePoint668X" fmla="*/ 1162215 w 2647519"/>
                              <a:gd name="GluePoint668Y" fmla="*/ 46672 h 2612594"/>
                              <a:gd name="GluePoint669X" fmla="*/ 1272229 w 2647519"/>
                              <a:gd name="GluePoint669Y" fmla="*/ 41076 h 2612594"/>
                              <a:gd name="GluePoint670X" fmla="*/ 1360655 w 2647519"/>
                              <a:gd name="GluePoint670Y" fmla="*/ 44043 h 2612594"/>
                              <a:gd name="GluePoint671X" fmla="*/ 1404150 w 2647519"/>
                              <a:gd name="GluePoint671Y" fmla="*/ 0 h 2612594"/>
                              <a:gd name="GluePoint672X" fmla="*/ 1448917 w 2647519"/>
                              <a:gd name="GluePoint672Y" fmla="*/ 2857 h 2612594"/>
                              <a:gd name="GluePoint673X" fmla="*/ 1494637 w 2647519"/>
                              <a:gd name="GluePoint673Y" fmla="*/ 7620 h 2612594"/>
                              <a:gd name="GluePoint674X" fmla="*/ 1525117 w 2647519"/>
                              <a:gd name="GluePoint674Y" fmla="*/ 15240 h 2612594"/>
                              <a:gd name="GluePoint675X" fmla="*/ 1545120 w 2647519"/>
                              <a:gd name="GluePoint675Y" fmla="*/ 24765 h 2612594"/>
                              <a:gd name="GluePoint676X" fmla="*/ 1569885 w 2647519"/>
                              <a:gd name="GluePoint676Y" fmla="*/ 20002 h 2612594"/>
                              <a:gd name="GluePoint677X" fmla="*/ 1607032 w 2647519"/>
                              <a:gd name="GluePoint677Y" fmla="*/ 28575 h 2612594"/>
                              <a:gd name="GluePoint678X" fmla="*/ 1629892 w 2647519"/>
                              <a:gd name="GluePoint678Y" fmla="*/ 35242 h 2612594"/>
                              <a:gd name="GluePoint679X" fmla="*/ 1628940 w 2647519"/>
                              <a:gd name="GluePoint679Y" fmla="*/ 36195 h 2612594"/>
                              <a:gd name="GluePoint680X" fmla="*/ 1627987 w 2647519"/>
                              <a:gd name="GluePoint680Y" fmla="*/ 42862 h 2612594"/>
                              <a:gd name="GluePoint681X" fmla="*/ 1588935 w 2647519"/>
                              <a:gd name="GluePoint681Y" fmla="*/ 40005 h 2612594"/>
                              <a:gd name="GluePoint682X" fmla="*/ 1575600 w 2647519"/>
                              <a:gd name="GluePoint682Y" fmla="*/ 36195 h 2612594"/>
                              <a:gd name="GluePoint683X" fmla="*/ 1562265 w 2647519"/>
                              <a:gd name="GluePoint683Y" fmla="*/ 33337 h 2612594"/>
                              <a:gd name="GluePoint684X" fmla="*/ 1536547 w 2647519"/>
                              <a:gd name="GluePoint684Y" fmla="*/ 27622 h 2612594"/>
                              <a:gd name="GluePoint685X" fmla="*/ 1510830 w 2647519"/>
                              <a:gd name="GluePoint685Y" fmla="*/ 21907 h 2612594"/>
                              <a:gd name="GluePoint686X" fmla="*/ 1484160 w 2647519"/>
                              <a:gd name="GluePoint686Y" fmla="*/ 18097 h 2612594"/>
                              <a:gd name="GluePoint687X" fmla="*/ 1454633 w 2647519"/>
                              <a:gd name="GluePoint687Y" fmla="*/ 18097 h 2612594"/>
                              <a:gd name="GluePoint688X" fmla="*/ 1430820 w 2647519"/>
                              <a:gd name="GluePoint688Y" fmla="*/ 18097 h 2612594"/>
                              <a:gd name="GluePoint689X" fmla="*/ 1393673 w 2647519"/>
                              <a:gd name="GluePoint689Y" fmla="*/ 18097 h 2612594"/>
                              <a:gd name="GluePoint690X" fmla="*/ 1391928 w 2647519"/>
                              <a:gd name="GluePoint690Y" fmla="*/ 17540 h 2612594"/>
                              <a:gd name="GluePoint691X" fmla="*/ 1375575 w 2647519"/>
                              <a:gd name="GluePoint691Y" fmla="*/ 25717 h 2612594"/>
                              <a:gd name="GluePoint692X" fmla="*/ 1381290 w 2647519"/>
                              <a:gd name="GluePoint692Y" fmla="*/ 35242 h 2612594"/>
                              <a:gd name="GluePoint693X" fmla="*/ 1438440 w 2647519"/>
                              <a:gd name="GluePoint693Y" fmla="*/ 46672 h 2612594"/>
                              <a:gd name="GluePoint694X" fmla="*/ 1413008 w 2647519"/>
                              <a:gd name="GluePoint694Y" fmla="*/ 47116 h 2612594"/>
                              <a:gd name="GluePoint695X" fmla="*/ 1413437 w 2647519"/>
                              <a:gd name="GluePoint695Y" fmla="*/ 47149 h 2612594"/>
                              <a:gd name="GluePoint696X" fmla="*/ 1440345 w 2647519"/>
                              <a:gd name="GluePoint696Y" fmla="*/ 46672 h 2612594"/>
                              <a:gd name="GluePoint697X" fmla="*/ 1463205 w 2647519"/>
                              <a:gd name="GluePoint697Y" fmla="*/ 49530 h 2612594"/>
                              <a:gd name="GluePoint698X" fmla="*/ 1507020 w 2647519"/>
                              <a:gd name="GluePoint698Y" fmla="*/ 58102 h 2612594"/>
                              <a:gd name="GluePoint699X" fmla="*/ 1527975 w 2647519"/>
                              <a:gd name="GluePoint699Y" fmla="*/ 60960 h 2612594"/>
                              <a:gd name="GluePoint700X" fmla="*/ 1563218 w 2647519"/>
                              <a:gd name="GluePoint700Y" fmla="*/ 68580 h 2612594"/>
                              <a:gd name="GluePoint701X" fmla="*/ 1599413 w 2647519"/>
                              <a:gd name="GluePoint701Y" fmla="*/ 76200 h 2612594"/>
                              <a:gd name="GluePoint702X" fmla="*/ 1634655 w 2647519"/>
                              <a:gd name="GluePoint702Y" fmla="*/ 84772 h 2612594"/>
                              <a:gd name="GluePoint703X" fmla="*/ 1669898 w 2647519"/>
                              <a:gd name="GluePoint703Y" fmla="*/ 95250 h 2612594"/>
                              <a:gd name="GluePoint704X" fmla="*/ 1687043 w 2647519"/>
                              <a:gd name="GluePoint704Y" fmla="*/ 100012 h 2612594"/>
                              <a:gd name="GluePoint705X" fmla="*/ 1704188 w 2647519"/>
                              <a:gd name="GluePoint705Y" fmla="*/ 105727 h 2612594"/>
                              <a:gd name="GluePoint706X" fmla="*/ 1704409 w 2647519"/>
                              <a:gd name="GluePoint706Y" fmla="*/ 105929 h 2612594"/>
                              <a:gd name="GluePoint707X" fmla="*/ 1716704 w 2647519"/>
                              <a:gd name="GluePoint707Y" fmla="*/ 108049 h 2612594"/>
                              <a:gd name="GluePoint708X" fmla="*/ 1746499 w 2647519"/>
                              <a:gd name="GluePoint708Y" fmla="*/ 119121 h 2612594"/>
                              <a:gd name="GluePoint709X" fmla="*/ 1750661 w 2647519"/>
                              <a:gd name="GluePoint709Y" fmla="*/ 125427 h 2612594"/>
                              <a:gd name="GluePoint710X" fmla="*/ 1751813 w 2647519"/>
                              <a:gd name="GluePoint710Y" fmla="*/ 125730 h 2612594"/>
                              <a:gd name="GluePoint711X" fmla="*/ 1778483 w 2647519"/>
                              <a:gd name="GluePoint711Y" fmla="*/ 136207 h 2612594"/>
                              <a:gd name="GluePoint712X" fmla="*/ 1801343 w 2647519"/>
                              <a:gd name="GluePoint712Y" fmla="*/ 145732 h 2612594"/>
                              <a:gd name="GluePoint713X" fmla="*/ 1824203 w 2647519"/>
                              <a:gd name="GluePoint713Y" fmla="*/ 156210 h 2612594"/>
                              <a:gd name="GluePoint714X" fmla="*/ 1841348 w 2647519"/>
                              <a:gd name="GluePoint714Y" fmla="*/ 165735 h 2612594"/>
                              <a:gd name="GluePoint715X" fmla="*/ 1852778 w 2647519"/>
                              <a:gd name="GluePoint715Y" fmla="*/ 171450 h 2612594"/>
                              <a:gd name="GluePoint716X" fmla="*/ 1865160 w 2647519"/>
                              <a:gd name="GluePoint716Y" fmla="*/ 178117 h 2612594"/>
                              <a:gd name="GluePoint717X" fmla="*/ 1907070 w 2647519"/>
                              <a:gd name="GluePoint717Y" fmla="*/ 201930 h 2612594"/>
                              <a:gd name="GluePoint718X" fmla="*/ 1960410 w 2647519"/>
                              <a:gd name="GluePoint718Y" fmla="*/ 236220 h 2612594"/>
                              <a:gd name="GluePoint719X" fmla="*/ 1988033 w 2647519"/>
                              <a:gd name="GluePoint719Y" fmla="*/ 255270 h 2612594"/>
                              <a:gd name="GluePoint720X" fmla="*/ 1988833 w 2647519"/>
                              <a:gd name="GluePoint720Y" fmla="*/ 255841 h 2612594"/>
                              <a:gd name="GluePoint721X" fmla="*/ 2002949 w 2647519"/>
                              <a:gd name="GluePoint721Y" fmla="*/ 264417 h 2612594"/>
                              <a:gd name="GluePoint722X" fmla="*/ 2540483 w 2647519"/>
                              <a:gd name="GluePoint722Y" fmla="*/ 1275397 h 2612594"/>
                              <a:gd name="GluePoint723X" fmla="*/ 2540081 w 2647519"/>
                              <a:gd name="GluePoint723Y" fmla="*/ 1283368 h 2612594"/>
                              <a:gd name="GluePoint724X" fmla="*/ 2550960 w 2647519"/>
                              <a:gd name="GluePoint724Y" fmla="*/ 1284922 h 2612594"/>
                              <a:gd name="GluePoint725X" fmla="*/ 2561437 w 2647519"/>
                              <a:gd name="GluePoint725Y" fmla="*/ 1292542 h 2612594"/>
                              <a:gd name="GluePoint726X" fmla="*/ 2566200 w 2647519"/>
                              <a:gd name="GluePoint726Y" fmla="*/ 1318259 h 2612594"/>
                              <a:gd name="GluePoint727X" fmla="*/ 2584297 w 2647519"/>
                              <a:gd name="GluePoint727Y" fmla="*/ 1348739 h 2612594"/>
                              <a:gd name="GluePoint728X" fmla="*/ 2591918 w 2647519"/>
                              <a:gd name="GluePoint728Y" fmla="*/ 1349432 h 2612594"/>
                              <a:gd name="GluePoint729X" fmla="*/ 2591918 w 2647519"/>
                              <a:gd name="GluePoint729Y" fmla="*/ 1342072 h 2612594"/>
                              <a:gd name="GluePoint730X" fmla="*/ 2599661 w 2647519"/>
                              <a:gd name="GluePoint730Y" fmla="*/ 1320563 h 2612594"/>
                              <a:gd name="GluePoint731X" fmla="*/ 2599537 w 2647519"/>
                              <a:gd name="GluePoint731Y" fmla="*/ 1316355 h 2612594"/>
                              <a:gd name="GluePoint732X" fmla="*/ 2607157 w 2647519"/>
                              <a:gd name="GluePoint732Y" fmla="*/ 1290637 h 2612594"/>
                              <a:gd name="GluePoint733X" fmla="*/ 2617635 w 2647519"/>
                              <a:gd name="GluePoint733Y" fmla="*/ 1290637 h 2612594"/>
                              <a:gd name="GluePoint734X" fmla="*/ 2633827 w 2647519"/>
                              <a:gd name="GluePoint734Y" fmla="*/ 1280160 h 2612594"/>
                              <a:gd name="GluePoint735X" fmla="*/ 2635732 w 2647519"/>
                              <a:gd name="GluePoint735Y" fmla="*/ 1322070 h 2612594"/>
                              <a:gd name="GluePoint736X" fmla="*/ 2630970 w 2647519"/>
                              <a:gd name="GluePoint736Y" fmla="*/ 1342072 h 2612594"/>
                              <a:gd name="GluePoint737X" fmla="*/ 2625255 w 2647519"/>
                              <a:gd name="GluePoint737Y" fmla="*/ 1361122 h 2612594"/>
                              <a:gd name="GluePoint738X" fmla="*/ 2622397 w 2647519"/>
                              <a:gd name="GluePoint738Y" fmla="*/ 1392555 h 2612594"/>
                              <a:gd name="GluePoint739X" fmla="*/ 2621445 w 2647519"/>
                              <a:gd name="GluePoint739Y" fmla="*/ 1408747 h 2612594"/>
                              <a:gd name="GluePoint740X" fmla="*/ 2619540 w 2647519"/>
                              <a:gd name="GluePoint740Y" fmla="*/ 1424940 h 2612594"/>
                              <a:gd name="GluePoint741X" fmla="*/ 2615479 w 2647519"/>
                              <a:gd name="GluePoint741Y" fmla="*/ 1427648 h 2612594"/>
                              <a:gd name="GluePoint742X" fmla="*/ 2615730 w 2647519"/>
                              <a:gd name="GluePoint742Y" fmla="*/ 1428749 h 2612594"/>
                              <a:gd name="GluePoint743X" fmla="*/ 2619621 w 2647519"/>
                              <a:gd name="GluePoint743Y" fmla="*/ 1426155 h 2612594"/>
                              <a:gd name="GluePoint744X" fmla="*/ 2621445 w 2647519"/>
                              <a:gd name="GluePoint744Y" fmla="*/ 1410652 h 2612594"/>
                              <a:gd name="GluePoint745X" fmla="*/ 2622397 w 2647519"/>
                              <a:gd name="GluePoint745Y" fmla="*/ 1394460 h 2612594"/>
                              <a:gd name="GluePoint746X" fmla="*/ 2625255 w 2647519"/>
                              <a:gd name="GluePoint746Y" fmla="*/ 1363027 h 2612594"/>
                              <a:gd name="GluePoint747X" fmla="*/ 2630970 w 2647519"/>
                              <a:gd name="GluePoint747Y" fmla="*/ 1343977 h 2612594"/>
                              <a:gd name="GluePoint748X" fmla="*/ 2635732 w 2647519"/>
                              <a:gd name="GluePoint748Y" fmla="*/ 1323975 h 2612594"/>
                              <a:gd name="GluePoint749X" fmla="*/ 2643352 w 2647519"/>
                              <a:gd name="GluePoint749Y" fmla="*/ 1329690 h 2612594"/>
                              <a:gd name="GluePoint750X" fmla="*/ 2642400 w 2647519"/>
                              <a:gd name="GluePoint750Y" fmla="*/ 1343977 h 2612594"/>
                              <a:gd name="GluePoint751X" fmla="*/ 2640495 w 2647519"/>
                              <a:gd name="GluePoint751Y" fmla="*/ 1358265 h 2612594"/>
                              <a:gd name="GluePoint752X" fmla="*/ 2639542 w 2647519"/>
                              <a:gd name="GluePoint752Y" fmla="*/ 1384935 h 2612594"/>
                              <a:gd name="GluePoint753X" fmla="*/ 2637637 w 2647519"/>
                              <a:gd name="GluePoint753Y" fmla="*/ 1416367 h 2612594"/>
                              <a:gd name="GluePoint754X" fmla="*/ 2632875 w 2647519"/>
                              <a:gd name="GluePoint754Y" fmla="*/ 1449705 h 2612594"/>
                              <a:gd name="GluePoint755X" fmla="*/ 2627160 w 2647519"/>
                              <a:gd name="GluePoint755Y" fmla="*/ 1484947 h 2612594"/>
                              <a:gd name="GluePoint756X" fmla="*/ 2620492 w 2647519"/>
                              <a:gd name="GluePoint756Y" fmla="*/ 1519237 h 2612594"/>
                              <a:gd name="GluePoint757X" fmla="*/ 2608110 w 2647519"/>
                              <a:gd name="GluePoint757Y" fmla="*/ 1591627 h 2612594"/>
                              <a:gd name="GluePoint758X" fmla="*/ 2596680 w 2647519"/>
                              <a:gd name="GluePoint758Y" fmla="*/ 1598295 h 2612594"/>
                              <a:gd name="GluePoint759X" fmla="*/ 2582392 w 2647519"/>
                              <a:gd name="GluePoint759Y" fmla="*/ 1640205 h 2612594"/>
                              <a:gd name="GluePoint760X" fmla="*/ 2578582 w 2647519"/>
                              <a:gd name="GluePoint760Y" fmla="*/ 1680210 h 2612594"/>
                              <a:gd name="GluePoint761X" fmla="*/ 2576677 w 2647519"/>
                              <a:gd name="GluePoint761Y" fmla="*/ 1685925 h 2612594"/>
                              <a:gd name="GluePoint762X" fmla="*/ 2560485 w 2647519"/>
                              <a:gd name="GluePoint762Y" fmla="*/ 1729740 h 2612594"/>
                              <a:gd name="GluePoint763X" fmla="*/ 2555722 w 2647519"/>
                              <a:gd name="GluePoint763Y" fmla="*/ 1733550 h 2612594"/>
                              <a:gd name="GluePoint764X" fmla="*/ 2535720 w 2647519"/>
                              <a:gd name="GluePoint764Y" fmla="*/ 1780222 h 2612594"/>
                              <a:gd name="GluePoint765X" fmla="*/ 2556675 w 2647519"/>
                              <a:gd name="GluePoint765Y" fmla="*/ 1733550 h 2612594"/>
                              <a:gd name="GluePoint766X" fmla="*/ 2561437 w 2647519"/>
                              <a:gd name="GluePoint766Y" fmla="*/ 1729740 h 2612594"/>
                              <a:gd name="GluePoint767X" fmla="*/ 2530957 w 2647519"/>
                              <a:gd name="GluePoint767Y" fmla="*/ 1816417 h 2612594"/>
                              <a:gd name="GluePoint768X" fmla="*/ 2514765 w 2647519"/>
                              <a:gd name="GluePoint768Y" fmla="*/ 1824990 h 2612594"/>
                              <a:gd name="GluePoint769X" fmla="*/ 2511407 w 2647519"/>
                              <a:gd name="GluePoint769Y" fmla="*/ 1831707 h 2612594"/>
                              <a:gd name="GluePoint770X" fmla="*/ 2511908 w 2647519"/>
                              <a:gd name="GluePoint770Y" fmla="*/ 1832609 h 2612594"/>
                              <a:gd name="GluePoint771X" fmla="*/ 2515718 w 2647519"/>
                              <a:gd name="GluePoint771Y" fmla="*/ 1824989 h 2612594"/>
                              <a:gd name="GluePoint772X" fmla="*/ 2531910 w 2647519"/>
                              <a:gd name="GluePoint772Y" fmla="*/ 1816417 h 2612594"/>
                              <a:gd name="GluePoint773X" fmla="*/ 2520480 w 2647519"/>
                              <a:gd name="GluePoint773Y" fmla="*/ 1848802 h 2612594"/>
                              <a:gd name="GluePoint774X" fmla="*/ 2499525 w 2647519"/>
                              <a:gd name="GluePoint774Y" fmla="*/ 1886902 h 2612594"/>
                              <a:gd name="GluePoint775X" fmla="*/ 2489048 w 2647519"/>
                              <a:gd name="GluePoint775Y" fmla="*/ 1905952 h 2612594"/>
                              <a:gd name="GluePoint776X" fmla="*/ 2477618 w 2647519"/>
                              <a:gd name="GluePoint776Y" fmla="*/ 1925002 h 2612594"/>
                              <a:gd name="GluePoint777X" fmla="*/ 2469045 w 2647519"/>
                              <a:gd name="GluePoint777Y" fmla="*/ 1939289 h 2612594"/>
                              <a:gd name="GluePoint778X" fmla="*/ 2456663 w 2647519"/>
                              <a:gd name="GluePoint778Y" fmla="*/ 1966912 h 2612594"/>
                              <a:gd name="GluePoint779X" fmla="*/ 2443328 w 2647519"/>
                              <a:gd name="GluePoint779Y" fmla="*/ 1993582 h 2612594"/>
                              <a:gd name="GluePoint780X" fmla="*/ 2422373 w 2647519"/>
                              <a:gd name="GluePoint780Y" fmla="*/ 2022157 h 2612594"/>
                              <a:gd name="GluePoint781X" fmla="*/ 2401418 w 2647519"/>
                              <a:gd name="GluePoint781Y" fmla="*/ 2048827 h 2612594"/>
                              <a:gd name="GluePoint782X" fmla="*/ 2402291 w 2647519"/>
                              <a:gd name="GluePoint782Y" fmla="*/ 2047029 h 2612594"/>
                              <a:gd name="GluePoint783X" fmla="*/ 2378557 w 2647519"/>
                              <a:gd name="GluePoint783Y" fmla="*/ 2079307 h 2612594"/>
                              <a:gd name="GluePoint784X" fmla="*/ 2327122 w 2647519"/>
                              <a:gd name="GluePoint784Y" fmla="*/ 2135505 h 2612594"/>
                              <a:gd name="GluePoint785X" fmla="*/ 2316996 w 2647519"/>
                              <a:gd name="GluePoint785Y" fmla="*/ 2151085 h 2612594"/>
                              <a:gd name="GluePoint786X" fmla="*/ 2327122 w 2647519"/>
                              <a:gd name="GluePoint786Y" fmla="*/ 2136457 h 2612594"/>
                              <a:gd name="GluePoint787X" fmla="*/ 2378557 w 2647519"/>
                              <a:gd name="GluePoint787Y" fmla="*/ 2080259 h 2612594"/>
                              <a:gd name="GluePoint788X" fmla="*/ 2339505 w 2647519"/>
                              <a:gd name="GluePoint788Y" fmla="*/ 2139314 h 2612594"/>
                              <a:gd name="GluePoint789X" fmla="*/ 2319383 w 2647519"/>
                              <a:gd name="GluePoint789Y" fmla="*/ 2160389 h 2612594"/>
                              <a:gd name="GluePoint790X" fmla="*/ 2303230 w 2647519"/>
                              <a:gd name="GluePoint790Y" fmla="*/ 2172263 h 2612594"/>
                              <a:gd name="GluePoint791X" fmla="*/ 2302357 w 2647519"/>
                              <a:gd name="GluePoint791Y" fmla="*/ 2173605 h 2612594"/>
                              <a:gd name="GluePoint792X" fmla="*/ 2292258 w 2647519"/>
                              <a:gd name="GluePoint792Y" fmla="*/ 2181374 h 2612594"/>
                              <a:gd name="GluePoint793X" fmla="*/ 2291880 w 2647519"/>
                              <a:gd name="GluePoint793Y" fmla="*/ 2184082 h 2612594"/>
                              <a:gd name="GluePoint794X" fmla="*/ 2247112 w 2647519"/>
                              <a:gd name="GluePoint794Y" fmla="*/ 2229802 h 2612594"/>
                              <a:gd name="GluePoint795X" fmla="*/ 2199487 w 2647519"/>
                              <a:gd name="GluePoint795Y" fmla="*/ 2273617 h 2612594"/>
                              <a:gd name="GluePoint796X" fmla="*/ 2197285 w 2647519"/>
                              <a:gd name="GluePoint796Y" fmla="*/ 2275215 h 2612594"/>
                              <a:gd name="GluePoint797X" fmla="*/ 2181390 w 2647519"/>
                              <a:gd name="GluePoint797Y" fmla="*/ 2295524 h 2612594"/>
                              <a:gd name="GluePoint798X" fmla="*/ 2143290 w 2647519"/>
                              <a:gd name="GluePoint798Y" fmla="*/ 2324099 h 2612594"/>
                              <a:gd name="GluePoint799X" fmla="*/ 2107681 w 2647519"/>
                              <a:gd name="GluePoint799Y" fmla="*/ 2350806 h 2612594"/>
                              <a:gd name="GluePoint800X" fmla="*/ 2107553 w 2647519"/>
                              <a:gd name="GluePoint800Y" fmla="*/ 2350961 h 2612594"/>
                              <a:gd name="GluePoint801X" fmla="*/ 2143290 w 2647519"/>
                              <a:gd name="GluePoint801Y" fmla="*/ 2325052 h 2612594"/>
                              <a:gd name="GluePoint802X" fmla="*/ 2181390 w 2647519"/>
                              <a:gd name="GluePoint802Y" fmla="*/ 2296477 h 2612594"/>
                              <a:gd name="GluePoint803X" fmla="*/ 2149957 w 2647519"/>
                              <a:gd name="GluePoint803Y" fmla="*/ 2327909 h 2612594"/>
                              <a:gd name="GluePoint804X" fmla="*/ 2124359 w 2647519"/>
                              <a:gd name="GluePoint804Y" fmla="*/ 2344578 h 2612594"/>
                              <a:gd name="GluePoint805X" fmla="*/ 2106651 w 2647519"/>
                              <a:gd name="GluePoint805Y" fmla="*/ 2352057 h 2612594"/>
                              <a:gd name="GluePoint806X" fmla="*/ 2106142 w 2647519"/>
                              <a:gd name="GluePoint806Y" fmla="*/ 2352675 h 2612594"/>
                              <a:gd name="GluePoint807X" fmla="*/ 2087092 w 2647519"/>
                              <a:gd name="GluePoint807Y" fmla="*/ 2365057 h 2612594"/>
                              <a:gd name="GluePoint808X" fmla="*/ 2079914 w 2647519"/>
                              <a:gd name="GluePoint808Y" fmla="*/ 2368384 h 2612594"/>
                              <a:gd name="GluePoint809X" fmla="*/ 2061852 w 2647519"/>
                              <a:gd name="GluePoint809Y" fmla="*/ 2383036 h 2612594"/>
                              <a:gd name="GluePoint810X" fmla="*/ 2044230 w 2647519"/>
                              <a:gd name="GluePoint810Y" fmla="*/ 2395537 h 2612594"/>
                              <a:gd name="GluePoint811X" fmla="*/ 2017560 w 2647519"/>
                              <a:gd name="GluePoint811Y" fmla="*/ 2412682 h 2612594"/>
                              <a:gd name="GluePoint812X" fmla="*/ 2008988 w 2647519"/>
                              <a:gd name="GluePoint812Y" fmla="*/ 2413635 h 2612594"/>
                              <a:gd name="GluePoint813X" fmla="*/ 1999460 w 2647519"/>
                              <a:gd name="GluePoint813Y" fmla="*/ 2417870 h 2612594"/>
                              <a:gd name="GluePoint814X" fmla="*/ 1997979 w 2647519"/>
                              <a:gd name="GluePoint814Y" fmla="*/ 2418995 h 2612594"/>
                              <a:gd name="GluePoint815X" fmla="*/ 2009940 w 2647519"/>
                              <a:gd name="GluePoint815Y" fmla="*/ 2414587 h 2612594"/>
                              <a:gd name="GluePoint816X" fmla="*/ 2018513 w 2647519"/>
                              <a:gd name="GluePoint816Y" fmla="*/ 2413635 h 2612594"/>
                              <a:gd name="GluePoint817X" fmla="*/ 1984223 w 2647519"/>
                              <a:gd name="GluePoint817Y" fmla="*/ 2439352 h 2612594"/>
                              <a:gd name="GluePoint818X" fmla="*/ 1962315 w 2647519"/>
                              <a:gd name="GluePoint818Y" fmla="*/ 2450783 h 2612594"/>
                              <a:gd name="GluePoint819X" fmla="*/ 1940408 w 2647519"/>
                              <a:gd name="GluePoint819Y" fmla="*/ 2461260 h 2612594"/>
                              <a:gd name="GluePoint820X" fmla="*/ 1924934 w 2647519"/>
                              <a:gd name="GluePoint820Y" fmla="*/ 2463581 h 2612594"/>
                              <a:gd name="GluePoint821X" fmla="*/ 1922310 w 2647519"/>
                              <a:gd name="GluePoint821Y" fmla="*/ 2465070 h 2612594"/>
                              <a:gd name="GluePoint822X" fmla="*/ 1849920 w 2647519"/>
                              <a:gd name="GluePoint822Y" fmla="*/ 2496502 h 2612594"/>
                              <a:gd name="GluePoint823X" fmla="*/ 1846229 w 2647519"/>
                              <a:gd name="GluePoint823Y" fmla="*/ 2497341 h 2612594"/>
                              <a:gd name="GluePoint824X" fmla="*/ 1824203 w 2647519"/>
                              <a:gd name="GluePoint824Y" fmla="*/ 2511742 h 2612594"/>
                              <a:gd name="GluePoint825X" fmla="*/ 1836585 w 2647519"/>
                              <a:gd name="GluePoint825Y" fmla="*/ 2515552 h 2612594"/>
                              <a:gd name="GluePoint826X" fmla="*/ 1790865 w 2647519"/>
                              <a:gd name="GluePoint826Y" fmla="*/ 2535555 h 2612594"/>
                              <a:gd name="GluePoint827X" fmla="*/ 1794675 w 2647519"/>
                              <a:gd name="GluePoint827Y" fmla="*/ 2522220 h 2612594"/>
                              <a:gd name="GluePoint828X" fmla="*/ 1779435 w 2647519"/>
                              <a:gd name="GluePoint828Y" fmla="*/ 2527935 h 2612594"/>
                              <a:gd name="GluePoint829X" fmla="*/ 1765148 w 2647519"/>
                              <a:gd name="GluePoint829Y" fmla="*/ 2532697 h 2612594"/>
                              <a:gd name="GluePoint830X" fmla="*/ 1735620 w 2647519"/>
                              <a:gd name="GluePoint830Y" fmla="*/ 2542222 h 2612594"/>
                              <a:gd name="GluePoint831X" fmla="*/ 1731675 w 2647519"/>
                              <a:gd name="GluePoint831Y" fmla="*/ 2537487 h 2612594"/>
                              <a:gd name="GluePoint832X" fmla="*/ 1717522 w 2647519"/>
                              <a:gd name="GluePoint832Y" fmla="*/ 2540317 h 2612594"/>
                              <a:gd name="GluePoint833X" fmla="*/ 1700377 w 2647519"/>
                              <a:gd name="GluePoint833Y" fmla="*/ 2544127 h 2612594"/>
                              <a:gd name="GluePoint834X" fmla="*/ 1665135 w 2647519"/>
                              <a:gd name="GluePoint834Y" fmla="*/ 2552700 h 2612594"/>
                              <a:gd name="GluePoint835X" fmla="*/ 1663973 w 2647519"/>
                              <a:gd name="GluePoint835Y" fmla="*/ 2553240 h 2612594"/>
                              <a:gd name="GluePoint836X" fmla="*/ 1697520 w 2647519"/>
                              <a:gd name="GluePoint836Y" fmla="*/ 2545079 h 2612594"/>
                              <a:gd name="GluePoint837X" fmla="*/ 1714665 w 2647519"/>
                              <a:gd name="GluePoint837Y" fmla="*/ 2541269 h 2612594"/>
                              <a:gd name="GluePoint838X" fmla="*/ 1728952 w 2647519"/>
                              <a:gd name="GluePoint838Y" fmla="*/ 2538412 h 2612594"/>
                              <a:gd name="GluePoint839X" fmla="*/ 1734667 w 2647519"/>
                              <a:gd name="GluePoint839Y" fmla="*/ 2543174 h 2612594"/>
                              <a:gd name="GluePoint840X" fmla="*/ 1764195 w 2647519"/>
                              <a:gd name="GluePoint840Y" fmla="*/ 2533649 h 2612594"/>
                              <a:gd name="GluePoint841X" fmla="*/ 1778482 w 2647519"/>
                              <a:gd name="GluePoint841Y" fmla="*/ 2528887 h 2612594"/>
                              <a:gd name="GluePoint842X" fmla="*/ 1793722 w 2647519"/>
                              <a:gd name="GluePoint842Y" fmla="*/ 2523172 h 2612594"/>
                              <a:gd name="GluePoint843X" fmla="*/ 1789912 w 2647519"/>
                              <a:gd name="GluePoint843Y" fmla="*/ 2536507 h 2612594"/>
                              <a:gd name="GluePoint844X" fmla="*/ 1749907 w 2647519"/>
                              <a:gd name="GluePoint844Y" fmla="*/ 2555557 h 2612594"/>
                              <a:gd name="GluePoint845X" fmla="*/ 1747946 w 2647519"/>
                              <a:gd name="GluePoint845Y" fmla="*/ 2555008 h 2612594"/>
                              <a:gd name="GluePoint846X" fmla="*/ 1720380 w 2647519"/>
                              <a:gd name="GluePoint846Y" fmla="*/ 2566034 h 2612594"/>
                              <a:gd name="GluePoint847X" fmla="*/ 1697520 w 2647519"/>
                              <a:gd name="GluePoint847Y" fmla="*/ 2572702 h 2612594"/>
                              <a:gd name="GluePoint848X" fmla="*/ 1663230 w 2647519"/>
                              <a:gd name="GluePoint848Y" fmla="*/ 2581274 h 2612594"/>
                              <a:gd name="GluePoint849X" fmla="*/ 1649062 w 2647519"/>
                              <a:gd name="GluePoint849Y" fmla="*/ 2580084 h 2612594"/>
                              <a:gd name="GluePoint850X" fmla="*/ 1619428 w 2647519"/>
                              <a:gd name="GluePoint850Y" fmla="*/ 2585850 h 2612594"/>
                              <a:gd name="GluePoint851X" fmla="*/ 1618462 w 2647519"/>
                              <a:gd name="GluePoint851Y" fmla="*/ 2587942 h 2612594"/>
                              <a:gd name="GluePoint852X" fmla="*/ 1539405 w 2647519"/>
                              <a:gd name="GluePoint852Y" fmla="*/ 2603182 h 2612594"/>
                              <a:gd name="GluePoint853X" fmla="*/ 1521307 w 2647519"/>
                              <a:gd name="GluePoint853Y" fmla="*/ 2598419 h 2612594"/>
                              <a:gd name="GluePoint854X" fmla="*/ 1506067 w 2647519"/>
                              <a:gd name="GluePoint854Y" fmla="*/ 2598419 h 2612594"/>
                              <a:gd name="GluePoint855X" fmla="*/ 1479397 w 2647519"/>
                              <a:gd name="GluePoint855Y" fmla="*/ 2606992 h 2612594"/>
                              <a:gd name="GluePoint856X" fmla="*/ 1455585 w 2647519"/>
                              <a:gd name="GluePoint856Y" fmla="*/ 2608897 h 2612594"/>
                              <a:gd name="GluePoint857X" fmla="*/ 1431772 w 2647519"/>
                              <a:gd name="GluePoint857Y" fmla="*/ 2609849 h 2612594"/>
                              <a:gd name="GluePoint858X" fmla="*/ 1429185 w 2647519"/>
                              <a:gd name="GluePoint858Y" fmla="*/ 2608741 h 2612594"/>
                              <a:gd name="GluePoint859X" fmla="*/ 1407484 w 2647519"/>
                              <a:gd name="GluePoint859Y" fmla="*/ 2612588 h 2612594"/>
                              <a:gd name="GluePoint860X" fmla="*/ 1381290 w 2647519"/>
                              <a:gd name="GluePoint860Y" fmla="*/ 2607944 h 2612594"/>
                              <a:gd name="GluePoint861X" fmla="*/ 1382243 w 2647519"/>
                              <a:gd name="GluePoint861Y" fmla="*/ 2606992 h 2612594"/>
                              <a:gd name="GluePoint862X" fmla="*/ 1387005 w 2647519"/>
                              <a:gd name="GluePoint862Y" fmla="*/ 2600324 h 2612594"/>
                              <a:gd name="GluePoint863X" fmla="*/ 1365098 w 2647519"/>
                              <a:gd name="GluePoint863Y" fmla="*/ 2597467 h 2612594"/>
                              <a:gd name="GluePoint864X" fmla="*/ 1375575 w 2647519"/>
                              <a:gd name="GluePoint864Y" fmla="*/ 2591752 h 2612594"/>
                              <a:gd name="GluePoint865X" fmla="*/ 1407008 w 2647519"/>
                              <a:gd name="GluePoint865Y" fmla="*/ 2590799 h 2612594"/>
                              <a:gd name="GluePoint866X" fmla="*/ 1437488 w 2647519"/>
                              <a:gd name="GluePoint866Y" fmla="*/ 2589847 h 2612594"/>
                              <a:gd name="GluePoint867X" fmla="*/ 1481302 w 2647519"/>
                              <a:gd name="GluePoint867Y" fmla="*/ 2590799 h 2612594"/>
                              <a:gd name="GluePoint868X" fmla="*/ 1511782 w 2647519"/>
                              <a:gd name="GluePoint868Y" fmla="*/ 2587942 h 2612594"/>
                              <a:gd name="GluePoint869X" fmla="*/ 1568932 w 2647519"/>
                              <a:gd name="GluePoint869Y" fmla="*/ 2575559 h 2612594"/>
                              <a:gd name="GluePoint870X" fmla="*/ 1607032 w 2647519"/>
                              <a:gd name="GluePoint870Y" fmla="*/ 2566987 h 2612594"/>
                              <a:gd name="GluePoint871X" fmla="*/ 1635607 w 2647519"/>
                              <a:gd name="GluePoint871Y" fmla="*/ 2566034 h 2612594"/>
                              <a:gd name="GluePoint872X" fmla="*/ 1637595 w 2647519"/>
                              <a:gd name="GluePoint872Y" fmla="*/ 2565111 h 2612594"/>
                              <a:gd name="GluePoint873X" fmla="*/ 1609890 w 2647519"/>
                              <a:gd name="GluePoint873Y" fmla="*/ 2566035 h 2612594"/>
                              <a:gd name="GluePoint874X" fmla="*/ 1571790 w 2647519"/>
                              <a:gd name="GluePoint874Y" fmla="*/ 2574607 h 2612594"/>
                              <a:gd name="GluePoint875X" fmla="*/ 1514640 w 2647519"/>
                              <a:gd name="GluePoint875Y" fmla="*/ 2586990 h 2612594"/>
                              <a:gd name="GluePoint876X" fmla="*/ 1484160 w 2647519"/>
                              <a:gd name="GluePoint876Y" fmla="*/ 2589847 h 2612594"/>
                              <a:gd name="GluePoint877X" fmla="*/ 1440345 w 2647519"/>
                              <a:gd name="GluePoint877Y" fmla="*/ 2588895 h 2612594"/>
                              <a:gd name="GluePoint878X" fmla="*/ 1409865 w 2647519"/>
                              <a:gd name="GluePoint878Y" fmla="*/ 2589847 h 2612594"/>
                              <a:gd name="GluePoint879X" fmla="*/ 1378432 w 2647519"/>
                              <a:gd name="GluePoint879Y" fmla="*/ 2590800 h 2612594"/>
                              <a:gd name="GluePoint880X" fmla="*/ 1379385 w 2647519"/>
                              <a:gd name="GluePoint880Y" fmla="*/ 2586990 h 2612594"/>
                              <a:gd name="GluePoint881X" fmla="*/ 1386052 w 2647519"/>
                              <a:gd name="GluePoint881Y" fmla="*/ 2577465 h 2612594"/>
                              <a:gd name="GluePoint882X" fmla="*/ 1679422 w 2647519"/>
                              <a:gd name="GluePoint882Y" fmla="*/ 2528887 h 2612594"/>
                              <a:gd name="GluePoint883X" fmla="*/ 1878495 w 2647519"/>
                              <a:gd name="GluePoint883Y" fmla="*/ 2453640 h 2612594"/>
                              <a:gd name="GluePoint884X" fmla="*/ 1930882 w 2647519"/>
                              <a:gd name="GluePoint884Y" fmla="*/ 2426017 h 2612594"/>
                              <a:gd name="GluePoint885X" fmla="*/ 1960410 w 2647519"/>
                              <a:gd name="GluePoint885Y" fmla="*/ 2410777 h 2612594"/>
                              <a:gd name="GluePoint886X" fmla="*/ 1990890 w 2647519"/>
                              <a:gd name="GluePoint886Y" fmla="*/ 2394585 h 2612594"/>
                              <a:gd name="GluePoint887X" fmla="*/ 2048040 w 2647519"/>
                              <a:gd name="GluePoint887Y" fmla="*/ 2360295 h 2612594"/>
                              <a:gd name="GluePoint888X" fmla="*/ 2093760 w 2647519"/>
                              <a:gd name="GluePoint888Y" fmla="*/ 2325052 h 2612594"/>
                              <a:gd name="GluePoint889X" fmla="*/ 2179485 w 2647519"/>
                              <a:gd name="GluePoint889Y" fmla="*/ 2258377 h 2612594"/>
                              <a:gd name="GluePoint890X" fmla="*/ 2203297 w 2647519"/>
                              <a:gd name="GluePoint890Y" fmla="*/ 2239327 h 2612594"/>
                              <a:gd name="GluePoint891X" fmla="*/ 2226157 w 2647519"/>
                              <a:gd name="GluePoint891Y" fmla="*/ 2219325 h 2612594"/>
                              <a:gd name="GluePoint892X" fmla="*/ 2260447 w 2647519"/>
                              <a:gd name="GluePoint892Y" fmla="*/ 2187892 h 2612594"/>
                              <a:gd name="GluePoint893X" fmla="*/ 2274735 w 2647519"/>
                              <a:gd name="GluePoint893Y" fmla="*/ 2164080 h 2612594"/>
                              <a:gd name="GluePoint894X" fmla="*/ 2295258 w 2647519"/>
                              <a:gd name="GluePoint894Y" fmla="*/ 2145267 h 2612594"/>
                              <a:gd name="GluePoint895X" fmla="*/ 2295423 w 2647519"/>
                              <a:gd name="GluePoint895Y" fmla="*/ 2144085 h 2612594"/>
                              <a:gd name="GluePoint896X" fmla="*/ 2275688 w 2647519"/>
                              <a:gd name="GluePoint896Y" fmla="*/ 2162175 h 2612594"/>
                              <a:gd name="GluePoint897X" fmla="*/ 2261400 w 2647519"/>
                              <a:gd name="GluePoint897Y" fmla="*/ 2185987 h 2612594"/>
                              <a:gd name="GluePoint898X" fmla="*/ 2227110 w 2647519"/>
                              <a:gd name="GluePoint898Y" fmla="*/ 2217420 h 2612594"/>
                              <a:gd name="GluePoint899X" fmla="*/ 2204250 w 2647519"/>
                              <a:gd name="GluePoint899Y" fmla="*/ 2237422 h 2612594"/>
                              <a:gd name="GluePoint900X" fmla="*/ 2180438 w 2647519"/>
                              <a:gd name="GluePoint900Y" fmla="*/ 2256472 h 2612594"/>
                              <a:gd name="GluePoint901X" fmla="*/ 2094713 w 2647519"/>
                              <a:gd name="GluePoint901Y" fmla="*/ 2323147 h 2612594"/>
                              <a:gd name="GluePoint902X" fmla="*/ 2048993 w 2647519"/>
                              <a:gd name="GluePoint902Y" fmla="*/ 2358390 h 2612594"/>
                              <a:gd name="GluePoint903X" fmla="*/ 1991843 w 2647519"/>
                              <a:gd name="GluePoint903Y" fmla="*/ 2392680 h 2612594"/>
                              <a:gd name="GluePoint904X" fmla="*/ 1961363 w 2647519"/>
                              <a:gd name="GluePoint904Y" fmla="*/ 2408872 h 2612594"/>
                              <a:gd name="GluePoint905X" fmla="*/ 1931835 w 2647519"/>
                              <a:gd name="GluePoint905Y" fmla="*/ 2424112 h 2612594"/>
                              <a:gd name="GluePoint906X" fmla="*/ 1879448 w 2647519"/>
                              <a:gd name="GluePoint906Y" fmla="*/ 2451735 h 2612594"/>
                              <a:gd name="GluePoint907X" fmla="*/ 1680375 w 2647519"/>
                              <a:gd name="GluePoint907Y" fmla="*/ 2526982 h 2612594"/>
                              <a:gd name="GluePoint908X" fmla="*/ 1387005 w 2647519"/>
                              <a:gd name="GluePoint908Y" fmla="*/ 2575560 h 2612594"/>
                              <a:gd name="GluePoint909X" fmla="*/ 1365098 w 2647519"/>
                              <a:gd name="GluePoint909Y" fmla="*/ 2575560 h 2612594"/>
                              <a:gd name="GluePoint910X" fmla="*/ 1362240 w 2647519"/>
                              <a:gd name="GluePoint910Y" fmla="*/ 2567940 h 2612594"/>
                              <a:gd name="GluePoint911X" fmla="*/ 1339380 w 2647519"/>
                              <a:gd name="GluePoint911Y" fmla="*/ 2566987 h 2612594"/>
                              <a:gd name="GluePoint912X" fmla="*/ 1318425 w 2647519"/>
                              <a:gd name="GluePoint912Y" fmla="*/ 2575560 h 2612594"/>
                              <a:gd name="GluePoint913X" fmla="*/ 1257465 w 2647519"/>
                              <a:gd name="GluePoint913Y" fmla="*/ 2576512 h 2612594"/>
                              <a:gd name="GluePoint914X" fmla="*/ 1212698 w 2647519"/>
                              <a:gd name="GluePoint914Y" fmla="*/ 2574607 h 2612594"/>
                              <a:gd name="GluePoint915X" fmla="*/ 1190790 w 2647519"/>
                              <a:gd name="GluePoint915Y" fmla="*/ 2572702 h 2612594"/>
                              <a:gd name="GluePoint916X" fmla="*/ 1168883 w 2647519"/>
                              <a:gd name="GluePoint916Y" fmla="*/ 2568892 h 2612594"/>
                              <a:gd name="GluePoint917X" fmla="*/ 1182080 w 2647519"/>
                              <a:gd name="GluePoint917Y" fmla="*/ 2554816 h 2612594"/>
                              <a:gd name="GluePoint918X" fmla="*/ 1179360 w 2647519"/>
                              <a:gd name="GluePoint918Y" fmla="*/ 2555557 h 2612594"/>
                              <a:gd name="GluePoint919X" fmla="*/ 1130192 w 2647519"/>
                              <a:gd name="GluePoint919Y" fmla="*/ 2546452 h 2612594"/>
                              <a:gd name="GluePoint920X" fmla="*/ 1127925 w 2647519"/>
                              <a:gd name="GluePoint920Y" fmla="*/ 2546985 h 2612594"/>
                              <a:gd name="GluePoint921X" fmla="*/ 1033628 w 2647519"/>
                              <a:gd name="GluePoint921Y" fmla="*/ 2529840 h 2612594"/>
                              <a:gd name="GluePoint922X" fmla="*/ 996480 w 2647519"/>
                              <a:gd name="GluePoint922Y" fmla="*/ 2522220 h 2612594"/>
                              <a:gd name="GluePoint923X" fmla="*/ 964095 w 2647519"/>
                              <a:gd name="GluePoint923Y" fmla="*/ 2516505 h 2612594"/>
                              <a:gd name="GluePoint924X" fmla="*/ 925043 w 2647519"/>
                              <a:gd name="GluePoint924Y" fmla="*/ 2498407 h 2612594"/>
                              <a:gd name="GluePoint925X" fmla="*/ 876465 w 2647519"/>
                              <a:gd name="GluePoint925Y" fmla="*/ 2480310 h 2612594"/>
                              <a:gd name="GluePoint926X" fmla="*/ 825983 w 2647519"/>
                              <a:gd name="GluePoint926Y" fmla="*/ 2460307 h 2612594"/>
                              <a:gd name="GluePoint927X" fmla="*/ 834555 w 2647519"/>
                              <a:gd name="GluePoint927Y" fmla="*/ 2453640 h 2612594"/>
                              <a:gd name="GluePoint928X" fmla="*/ 869798 w 2647519"/>
                              <a:gd name="GluePoint928Y" fmla="*/ 2460307 h 2612594"/>
                              <a:gd name="GluePoint929X" fmla="*/ 885038 w 2647519"/>
                              <a:gd name="GluePoint929Y" fmla="*/ 2473642 h 2612594"/>
                              <a:gd name="GluePoint930X" fmla="*/ 937425 w 2647519"/>
                              <a:gd name="GluePoint930Y" fmla="*/ 2488882 h 2612594"/>
                              <a:gd name="GluePoint931X" fmla="*/ 1041248 w 2647519"/>
                              <a:gd name="GluePoint931Y" fmla="*/ 2515552 h 2612594"/>
                              <a:gd name="GluePoint932X" fmla="*/ 1066965 w 2647519"/>
                              <a:gd name="GluePoint932Y" fmla="*/ 2520315 h 2612594"/>
                              <a:gd name="GluePoint933X" fmla="*/ 1094588 w 2647519"/>
                              <a:gd name="GluePoint933Y" fmla="*/ 2525077 h 2612594"/>
                              <a:gd name="GluePoint934X" fmla="*/ 1125068 w 2647519"/>
                              <a:gd name="GluePoint934Y" fmla="*/ 2531745 h 2612594"/>
                              <a:gd name="GluePoint935X" fmla="*/ 1158657 w 2647519"/>
                              <a:gd name="GluePoint935Y" fmla="*/ 2539008 h 2612594"/>
                              <a:gd name="GluePoint936X" fmla="*/ 1161262 w 2647519"/>
                              <a:gd name="GluePoint936Y" fmla="*/ 2538412 h 2612594"/>
                              <a:gd name="GluePoint937X" fmla="*/ 1192695 w 2647519"/>
                              <a:gd name="GluePoint937Y" fmla="*/ 2543175 h 2612594"/>
                              <a:gd name="GluePoint938X" fmla="*/ 1193647 w 2647519"/>
                              <a:gd name="GluePoint938Y" fmla="*/ 2541270 h 2612594"/>
                              <a:gd name="GluePoint939X" fmla="*/ 1239367 w 2647519"/>
                              <a:gd name="GluePoint939Y" fmla="*/ 2543175 h 2612594"/>
                              <a:gd name="GluePoint940X" fmla="*/ 1246987 w 2647519"/>
                              <a:gd name="GluePoint940Y" fmla="*/ 2544127 h 2612594"/>
                              <a:gd name="GluePoint941X" fmla="*/ 1317472 w 2647519"/>
                              <a:gd name="GluePoint941Y" fmla="*/ 2544127 h 2612594"/>
                              <a:gd name="GluePoint942X" fmla="*/ 1368907 w 2647519"/>
                              <a:gd name="GluePoint942Y" fmla="*/ 2546032 h 2612594"/>
                              <a:gd name="GluePoint943X" fmla="*/ 1429867 w 2647519"/>
                              <a:gd name="GluePoint943Y" fmla="*/ 2541270 h 2612594"/>
                              <a:gd name="GluePoint944X" fmla="*/ 1437487 w 2647519"/>
                              <a:gd name="GluePoint944Y" fmla="*/ 2541270 h 2612594"/>
                              <a:gd name="GluePoint945X" fmla="*/ 1440345 w 2647519"/>
                              <a:gd name="GluePoint945Y" fmla="*/ 2548890 h 2612594"/>
                              <a:gd name="GluePoint946X" fmla="*/ 1500352 w 2647519"/>
                              <a:gd name="GluePoint946Y" fmla="*/ 2541270 h 2612594"/>
                              <a:gd name="GluePoint947X" fmla="*/ 1540357 w 2647519"/>
                              <a:gd name="GluePoint947Y" fmla="*/ 2531745 h 2612594"/>
                              <a:gd name="GluePoint948X" fmla="*/ 1563217 w 2647519"/>
                              <a:gd name="GluePoint948Y" fmla="*/ 2527935 h 2612594"/>
                              <a:gd name="GluePoint949X" fmla="*/ 1577505 w 2647519"/>
                              <a:gd name="GluePoint949Y" fmla="*/ 2526030 h 2612594"/>
                              <a:gd name="GluePoint950X" fmla="*/ 1608937 w 2647519"/>
                              <a:gd name="GluePoint950Y" fmla="*/ 2518410 h 2612594"/>
                              <a:gd name="GluePoint951X" fmla="*/ 1634655 w 2647519"/>
                              <a:gd name="GluePoint951Y" fmla="*/ 2512695 h 2612594"/>
                              <a:gd name="GluePoint952X" fmla="*/ 1660372 w 2647519"/>
                              <a:gd name="GluePoint952Y" fmla="*/ 2506027 h 2612594"/>
                              <a:gd name="GluePoint953X" fmla="*/ 1707545 w 2647519"/>
                              <a:gd name="GluePoint953Y" fmla="*/ 2497863 h 2612594"/>
                              <a:gd name="GluePoint954X" fmla="*/ 1713713 w 2647519"/>
                              <a:gd name="GluePoint954Y" fmla="*/ 2495550 h 2612594"/>
                              <a:gd name="GluePoint955X" fmla="*/ 1664183 w 2647519"/>
                              <a:gd name="GluePoint955Y" fmla="*/ 2504122 h 2612594"/>
                              <a:gd name="GluePoint956X" fmla="*/ 1638465 w 2647519"/>
                              <a:gd name="GluePoint956Y" fmla="*/ 2510790 h 2612594"/>
                              <a:gd name="GluePoint957X" fmla="*/ 1612748 w 2647519"/>
                              <a:gd name="GluePoint957Y" fmla="*/ 2516505 h 2612594"/>
                              <a:gd name="GluePoint958X" fmla="*/ 1581315 w 2647519"/>
                              <a:gd name="GluePoint958Y" fmla="*/ 2524125 h 2612594"/>
                              <a:gd name="GluePoint959X" fmla="*/ 1567028 w 2647519"/>
                              <a:gd name="GluePoint959Y" fmla="*/ 2526030 h 2612594"/>
                              <a:gd name="GluePoint960X" fmla="*/ 1544168 w 2647519"/>
                              <a:gd name="GluePoint960Y" fmla="*/ 2529840 h 2612594"/>
                              <a:gd name="GluePoint961X" fmla="*/ 1482255 w 2647519"/>
                              <a:gd name="GluePoint961Y" fmla="*/ 2535555 h 2612594"/>
                              <a:gd name="GluePoint962X" fmla="*/ 1440345 w 2647519"/>
                              <a:gd name="GluePoint962Y" fmla="*/ 2539365 h 2612594"/>
                              <a:gd name="GluePoint963X" fmla="*/ 1432725 w 2647519"/>
                              <a:gd name="GluePoint963Y" fmla="*/ 2539365 h 2612594"/>
                              <a:gd name="GluePoint964X" fmla="*/ 1371765 w 2647519"/>
                              <a:gd name="GluePoint964Y" fmla="*/ 2544127 h 2612594"/>
                              <a:gd name="GluePoint965X" fmla="*/ 1320330 w 2647519"/>
                              <a:gd name="GluePoint965Y" fmla="*/ 2542222 h 2612594"/>
                              <a:gd name="GluePoint966X" fmla="*/ 1249845 w 2647519"/>
                              <a:gd name="GluePoint966Y" fmla="*/ 2542222 h 2612594"/>
                              <a:gd name="GluePoint967X" fmla="*/ 1242225 w 2647519"/>
                              <a:gd name="GluePoint967Y" fmla="*/ 2541270 h 2612594"/>
                              <a:gd name="GluePoint968X" fmla="*/ 1212698 w 2647519"/>
                              <a:gd name="GluePoint968Y" fmla="*/ 2528887 h 2612594"/>
                              <a:gd name="GluePoint969X" fmla="*/ 1196505 w 2647519"/>
                              <a:gd name="GluePoint969Y" fmla="*/ 2539365 h 2612594"/>
                              <a:gd name="GluePoint970X" fmla="*/ 1196464 w 2647519"/>
                              <a:gd name="GluePoint970Y" fmla="*/ 2539447 h 2612594"/>
                              <a:gd name="GluePoint971X" fmla="*/ 1209840 w 2647519"/>
                              <a:gd name="GluePoint971Y" fmla="*/ 2530792 h 2612594"/>
                              <a:gd name="GluePoint972X" fmla="*/ 1239368 w 2647519"/>
                              <a:gd name="GluePoint972Y" fmla="*/ 2543174 h 2612594"/>
                              <a:gd name="GluePoint973X" fmla="*/ 1193648 w 2647519"/>
                              <a:gd name="GluePoint973Y" fmla="*/ 2541269 h 2612594"/>
                              <a:gd name="GluePoint974X" fmla="*/ 1194008 w 2647519"/>
                              <a:gd name="GluePoint974Y" fmla="*/ 2541036 h 2612594"/>
                              <a:gd name="GluePoint975X" fmla="*/ 1164120 w 2647519"/>
                              <a:gd name="GluePoint975Y" fmla="*/ 2536507 h 2612594"/>
                              <a:gd name="GluePoint976X" fmla="*/ 1128878 w 2647519"/>
                              <a:gd name="GluePoint976Y" fmla="*/ 2528887 h 2612594"/>
                              <a:gd name="GluePoint977X" fmla="*/ 1098398 w 2647519"/>
                              <a:gd name="GluePoint977Y" fmla="*/ 2522220 h 2612594"/>
                              <a:gd name="GluePoint978X" fmla="*/ 1070775 w 2647519"/>
                              <a:gd name="GluePoint978Y" fmla="*/ 2517457 h 2612594"/>
                              <a:gd name="GluePoint979X" fmla="*/ 1045058 w 2647519"/>
                              <a:gd name="GluePoint979Y" fmla="*/ 2512695 h 2612594"/>
                              <a:gd name="GluePoint980X" fmla="*/ 941235 w 2647519"/>
                              <a:gd name="GluePoint980Y" fmla="*/ 2486025 h 2612594"/>
                              <a:gd name="GluePoint981X" fmla="*/ 888848 w 2647519"/>
                              <a:gd name="GluePoint981Y" fmla="*/ 2470785 h 2612594"/>
                              <a:gd name="GluePoint982X" fmla="*/ 873608 w 2647519"/>
                              <a:gd name="GluePoint982Y" fmla="*/ 2457450 h 2612594"/>
                              <a:gd name="GluePoint983X" fmla="*/ 838365 w 2647519"/>
                              <a:gd name="GluePoint983Y" fmla="*/ 2450782 h 2612594"/>
                              <a:gd name="GluePoint984X" fmla="*/ 785978 w 2647519"/>
                              <a:gd name="GluePoint984Y" fmla="*/ 2424112 h 2612594"/>
                              <a:gd name="GluePoint985X" fmla="*/ 770738 w 2647519"/>
                              <a:gd name="GluePoint985Y" fmla="*/ 2425065 h 2612594"/>
                              <a:gd name="GluePoint986X" fmla="*/ 716445 w 2647519"/>
                              <a:gd name="GluePoint986Y" fmla="*/ 2397442 h 2612594"/>
                              <a:gd name="GluePoint987X" fmla="*/ 706920 w 2647519"/>
                              <a:gd name="GluePoint987Y" fmla="*/ 2380297 h 2612594"/>
                              <a:gd name="GluePoint988X" fmla="*/ 708825 w 2647519"/>
                              <a:gd name="GluePoint988Y" fmla="*/ 2379345 h 2612594"/>
                              <a:gd name="GluePoint989X" fmla="*/ 742163 w 2647519"/>
                              <a:gd name="GluePoint989Y" fmla="*/ 2397442 h 2612594"/>
                              <a:gd name="GluePoint990X" fmla="*/ 775500 w 2647519"/>
                              <a:gd name="GluePoint990Y" fmla="*/ 2415540 h 2612594"/>
                              <a:gd name="GluePoint991X" fmla="*/ 785025 w 2647519"/>
                              <a:gd name="GluePoint991Y" fmla="*/ 2409825 h 2612594"/>
                              <a:gd name="GluePoint992X" fmla="*/ 745973 w 2647519"/>
                              <a:gd name="GluePoint992Y" fmla="*/ 2384107 h 2612594"/>
                              <a:gd name="GluePoint993X" fmla="*/ 713588 w 2647519"/>
                              <a:gd name="GluePoint993Y" fmla="*/ 2369820 h 2612594"/>
                              <a:gd name="GluePoint994X" fmla="*/ 668820 w 2647519"/>
                              <a:gd name="GluePoint994Y" fmla="*/ 2344102 h 2612594"/>
                              <a:gd name="GluePoint995X" fmla="*/ 630720 w 2647519"/>
                              <a:gd name="GluePoint995Y" fmla="*/ 2319337 h 2612594"/>
                              <a:gd name="GluePoint996X" fmla="*/ 570713 w 2647519"/>
                              <a:gd name="GluePoint996Y" fmla="*/ 2293620 h 2612594"/>
                              <a:gd name="GluePoint997X" fmla="*/ 547853 w 2647519"/>
                              <a:gd name="GluePoint997Y" fmla="*/ 2274570 h 2612594"/>
                              <a:gd name="GluePoint998X" fmla="*/ 552615 w 2647519"/>
                              <a:gd name="GluePoint998Y" fmla="*/ 2272665 h 2612594"/>
                              <a:gd name="GluePoint999X" fmla="*/ 575475 w 2647519"/>
                              <a:gd name="GluePoint999Y" fmla="*/ 2279332 h 2612594"/>
                              <a:gd name="GluePoint1000X" fmla="*/ 527850 w 2647519"/>
                              <a:gd name="GluePoint1000Y" fmla="*/ 2229802 h 2612594"/>
                              <a:gd name="GluePoint1001X" fmla="*/ 501180 w 2647519"/>
                              <a:gd name="GluePoint1001Y" fmla="*/ 2207895 h 2612594"/>
                              <a:gd name="GluePoint1002X" fmla="*/ 476415 w 2647519"/>
                              <a:gd name="GluePoint1002Y" fmla="*/ 2185987 h 2612594"/>
                              <a:gd name="GluePoint1003X" fmla="*/ 444983 w 2647519"/>
                              <a:gd name="GluePoint1003Y" fmla="*/ 2160270 h 2612594"/>
                              <a:gd name="GluePoint1004X" fmla="*/ 399263 w 2647519"/>
                              <a:gd name="GluePoint1004Y" fmla="*/ 2109787 h 2612594"/>
                              <a:gd name="GluePoint1005X" fmla="*/ 396126 w 2647519"/>
                              <a:gd name="GluePoint1005Y" fmla="*/ 2099983 h 2612594"/>
                              <a:gd name="GluePoint1006X" fmla="*/ 386880 w 2647519"/>
                              <a:gd name="GluePoint1006Y" fmla="*/ 2090737 h 2612594"/>
                              <a:gd name="GluePoint1007X" fmla="*/ 355448 w 2647519"/>
                              <a:gd name="GluePoint1007Y" fmla="*/ 2056447 h 2612594"/>
                              <a:gd name="GluePoint1008X" fmla="*/ 351638 w 2647519"/>
                              <a:gd name="GluePoint1008Y" fmla="*/ 2039302 h 2612594"/>
                              <a:gd name="GluePoint1009X" fmla="*/ 339255 w 2647519"/>
                              <a:gd name="GluePoint1009Y" fmla="*/ 2022157 h 2612594"/>
                              <a:gd name="GluePoint1010X" fmla="*/ 337780 w 2647519"/>
                              <a:gd name="GluePoint1010Y" fmla="*/ 2019844 h 2612594"/>
                              <a:gd name="GluePoint1011X" fmla="*/ 323062 w 2647519"/>
                              <a:gd name="GluePoint1011Y" fmla="*/ 2009774 h 2612594"/>
                              <a:gd name="GluePoint1012X" fmla="*/ 294487 w 2647519"/>
                              <a:gd name="GluePoint1012Y" fmla="*/ 1968817 h 2612594"/>
                              <a:gd name="GluePoint1013X" fmla="*/ 278295 w 2647519"/>
                              <a:gd name="GluePoint1013Y" fmla="*/ 1930717 h 2612594"/>
                              <a:gd name="GluePoint1014X" fmla="*/ 276390 w 2647519"/>
                              <a:gd name="GluePoint1014Y" fmla="*/ 1930717 h 2612594"/>
                              <a:gd name="GluePoint1015X" fmla="*/ 254483 w 2647519"/>
                              <a:gd name="GluePoint1015Y" fmla="*/ 1888807 h 2612594"/>
                              <a:gd name="GluePoint1016X" fmla="*/ 233528 w 2647519"/>
                              <a:gd name="GluePoint1016Y" fmla="*/ 1846897 h 2612594"/>
                              <a:gd name="GluePoint1017X" fmla="*/ 211620 w 2647519"/>
                              <a:gd name="GluePoint1017Y" fmla="*/ 1798320 h 2612594"/>
                              <a:gd name="GluePoint1018X" fmla="*/ 191618 w 2647519"/>
                              <a:gd name="GluePoint1018Y" fmla="*/ 1748790 h 2612594"/>
                              <a:gd name="GluePoint1019X" fmla="*/ 211620 w 2647519"/>
                              <a:gd name="GluePoint1019Y" fmla="*/ 1782127 h 2612594"/>
                              <a:gd name="GluePoint1020X" fmla="*/ 231623 w 2647519"/>
                              <a:gd name="GluePoint1020Y" fmla="*/ 1824037 h 2612594"/>
                              <a:gd name="GluePoint1021X" fmla="*/ 238290 w 2647519"/>
                              <a:gd name="GluePoint1021Y" fmla="*/ 1846897 h 2612594"/>
                              <a:gd name="GluePoint1022X" fmla="*/ 241046 w 2647519"/>
                              <a:gd name="GluePoint1022Y" fmla="*/ 1850938 h 2612594"/>
                              <a:gd name="GluePoint1023X" fmla="*/ 237654 w 2647519"/>
                              <a:gd name="GluePoint1023Y" fmla="*/ 1833303 h 2612594"/>
                              <a:gd name="GluePoint1024X" fmla="*/ 228809 w 2647519"/>
                              <a:gd name="GluePoint1024Y" fmla="*/ 1817250 h 2612594"/>
                              <a:gd name="GluePoint1025X" fmla="*/ 214411 w 2647519"/>
                              <a:gd name="GluePoint1025Y" fmla="*/ 1784874 h 2612594"/>
                              <a:gd name="GluePoint1026X" fmla="*/ 197332 w 2647519"/>
                              <a:gd name="GluePoint1026Y" fmla="*/ 1756409 h 2612594"/>
                              <a:gd name="GluePoint1027X" fmla="*/ 176377 w 2647519"/>
                              <a:gd name="GluePoint1027Y" fmla="*/ 1699259 h 2612594"/>
                              <a:gd name="GluePoint1028X" fmla="*/ 158424 w 2647519"/>
                              <a:gd name="GluePoint1028Y" fmla="*/ 1640674 h 2612594"/>
                              <a:gd name="GluePoint1029X" fmla="*/ 152529 w 2647519"/>
                              <a:gd name="GluePoint1029Y" fmla="*/ 1623596 h 2612594"/>
                              <a:gd name="GluePoint1030X" fmla="*/ 126853 w 2647519"/>
                              <a:gd name="GluePoint1030Y" fmla="*/ 1521108 h 2612594"/>
                              <a:gd name="GluePoint1031X" fmla="*/ 115498 w 2647519"/>
                              <a:gd name="GluePoint1031Y" fmla="*/ 1446707 h 2612594"/>
                              <a:gd name="GluePoint1032X" fmla="*/ 115417 w 2647519"/>
                              <a:gd name="GluePoint1032Y" fmla="*/ 1448752 h 2612594"/>
                              <a:gd name="GluePoint1033X" fmla="*/ 116370 w 2647519"/>
                              <a:gd name="GluePoint1033Y" fmla="*/ 1463992 h 2612594"/>
                              <a:gd name="GluePoint1034X" fmla="*/ 121132 w 2647519"/>
                              <a:gd name="GluePoint1034Y" fmla="*/ 1499235 h 2612594"/>
                              <a:gd name="GluePoint1035X" fmla="*/ 126847 w 2647519"/>
                              <a:gd name="GluePoint1035Y" fmla="*/ 1535430 h 2612594"/>
                              <a:gd name="GluePoint1036X" fmla="*/ 117322 w 2647519"/>
                              <a:gd name="GluePoint1036Y" fmla="*/ 1503997 h 2612594"/>
                              <a:gd name="GluePoint1037X" fmla="*/ 110655 w 2647519"/>
                              <a:gd name="GluePoint1037Y" fmla="*/ 1463992 h 2612594"/>
                              <a:gd name="GluePoint1038X" fmla="*/ 103035 w 2647519"/>
                              <a:gd name="GluePoint1038Y" fmla="*/ 1463992 h 2612594"/>
                              <a:gd name="GluePoint1039X" fmla="*/ 98272 w 2647519"/>
                              <a:gd name="GluePoint1039Y" fmla="*/ 1427797 h 2612594"/>
                              <a:gd name="GluePoint1040X" fmla="*/ 91605 w 2647519"/>
                              <a:gd name="GluePoint1040Y" fmla="*/ 1404937 h 2612594"/>
                              <a:gd name="GluePoint1041X" fmla="*/ 85890 w 2647519"/>
                              <a:gd name="GluePoint1041Y" fmla="*/ 1383030 h 2612594"/>
                              <a:gd name="GluePoint1042X" fmla="*/ 69697 w 2647519"/>
                              <a:gd name="GluePoint1042Y" fmla="*/ 1365885 h 2612594"/>
                              <a:gd name="GluePoint1043X" fmla="*/ 64935 w 2647519"/>
                              <a:gd name="GluePoint1043Y" fmla="*/ 1365885 h 2612594"/>
                              <a:gd name="GluePoint1044X" fmla="*/ 60172 w 2647519"/>
                              <a:gd name="GluePoint1044Y" fmla="*/ 1342072 h 2612594"/>
                              <a:gd name="GluePoint1045X" fmla="*/ 58267 w 2647519"/>
                              <a:gd name="GluePoint1045Y" fmla="*/ 1311592 h 2612594"/>
                              <a:gd name="GluePoint1046X" fmla="*/ 62077 w 2647519"/>
                              <a:gd name="GluePoint1046Y" fmla="*/ 1268730 h 2612594"/>
                              <a:gd name="GluePoint1047X" fmla="*/ 63982 w 2647519"/>
                              <a:gd name="GluePoint1047Y" fmla="*/ 1253490 h 2612594"/>
                              <a:gd name="GluePoint1048X" fmla="*/ 67226 w 2647519"/>
                              <a:gd name="GluePoint1048Y" fmla="*/ 1243037 h 2612594"/>
                              <a:gd name="GluePoint1049X" fmla="*/ 65649 w 2647519"/>
                              <a:gd name="GluePoint1049Y" fmla="*/ 1219200 h 2612594"/>
                              <a:gd name="GluePoint1050X" fmla="*/ 67792 w 2647519"/>
                              <a:gd name="GluePoint1050Y" fmla="*/ 1183957 h 2612594"/>
                              <a:gd name="GluePoint1051X" fmla="*/ 71602 w 2647519"/>
                              <a:gd name="GluePoint1051Y" fmla="*/ 1176814 h 2612594"/>
                              <a:gd name="GluePoint1052X" fmla="*/ 71602 w 2647519"/>
                              <a:gd name="GluePoint1052Y" fmla="*/ 1172527 h 2612594"/>
                              <a:gd name="GluePoint1053X" fmla="*/ 63982 w 2647519"/>
                              <a:gd name="GluePoint1053Y" fmla="*/ 1186815 h 2612594"/>
                              <a:gd name="GluePoint1054X" fmla="*/ 57315 w 2647519"/>
                              <a:gd name="GluePoint1054Y" fmla="*/ 1177290 h 2612594"/>
                              <a:gd name="GluePoint1055X" fmla="*/ 44932 w 2647519"/>
                              <a:gd name="GluePoint1055Y" fmla="*/ 1160145 h 2612594"/>
                              <a:gd name="GluePoint1056X" fmla="*/ 42670 w 2647519"/>
                              <a:gd name="GluePoint1056Y" fmla="*/ 1146572 h 2612594"/>
                              <a:gd name="GluePoint1057X" fmla="*/ 42075 w 2647519"/>
                              <a:gd name="GluePoint1057Y" fmla="*/ 1147762 h 2612594"/>
                              <a:gd name="GluePoint1058X" fmla="*/ 38265 w 2647519"/>
                              <a:gd name="GluePoint1058Y" fmla="*/ 1185862 h 2612594"/>
                              <a:gd name="GluePoint1059X" fmla="*/ 35407 w 2647519"/>
                              <a:gd name="GluePoint1059Y" fmla="*/ 1223962 h 2612594"/>
                              <a:gd name="GluePoint1060X" fmla="*/ 32550 w 2647519"/>
                              <a:gd name="GluePoint1060Y" fmla="*/ 1253490 h 2612594"/>
                              <a:gd name="GluePoint1061X" fmla="*/ 32550 w 2647519"/>
                              <a:gd name="GluePoint1061Y" fmla="*/ 1314449 h 2612594"/>
                              <a:gd name="GluePoint1062X" fmla="*/ 33502 w 2647519"/>
                              <a:gd name="GluePoint1062Y" fmla="*/ 1345882 h 2612594"/>
                              <a:gd name="GluePoint1063X" fmla="*/ 35407 w 2647519"/>
                              <a:gd name="GluePoint1063Y" fmla="*/ 1377314 h 2612594"/>
                              <a:gd name="GluePoint1064X" fmla="*/ 26835 w 2647519"/>
                              <a:gd name="GluePoint1064Y" fmla="*/ 1406842 h 2612594"/>
                              <a:gd name="GluePoint1065X" fmla="*/ 24930 w 2647519"/>
                              <a:gd name="GluePoint1065Y" fmla="*/ 1406842 h 2612594"/>
                              <a:gd name="GluePoint1066X" fmla="*/ 19215 w 2647519"/>
                              <a:gd name="GluePoint1066Y" fmla="*/ 1349692 h 2612594"/>
                              <a:gd name="GluePoint1067X" fmla="*/ 19215 w 2647519"/>
                              <a:gd name="GluePoint1067Y" fmla="*/ 1290637 h 2612594"/>
                              <a:gd name="GluePoint1068X" fmla="*/ 23977 w 2647519"/>
                              <a:gd name="GluePoint1068Y" fmla="*/ 1244917 h 2612594"/>
                              <a:gd name="GluePoint1069X" fmla="*/ 32546 w 2647519"/>
                              <a:gd name="GluePoint1069Y" fmla="*/ 1253485 h 2612594"/>
                              <a:gd name="GluePoint1070X" fmla="*/ 24930 w 2647519"/>
                              <a:gd name="GluePoint1070Y" fmla="*/ 1243965 h 2612594"/>
                              <a:gd name="GluePoint1071X" fmla="*/ 23025 w 2647519"/>
                              <a:gd name="GluePoint1071Y" fmla="*/ 1209675 h 2612594"/>
                              <a:gd name="GluePoint1072X" fmla="*/ 24930 w 2647519"/>
                              <a:gd name="GluePoint1072Y" fmla="*/ 1157287 h 2612594"/>
                              <a:gd name="GluePoint1073X" fmla="*/ 25882 w 2647519"/>
                              <a:gd name="GluePoint1073Y" fmla="*/ 1143000 h 2612594"/>
                              <a:gd name="GluePoint1074X" fmla="*/ 28740 w 2647519"/>
                              <a:gd name="GluePoint1074Y" fmla="*/ 1119187 h 2612594"/>
                              <a:gd name="GluePoint1075X" fmla="*/ 40170 w 2647519"/>
                              <a:gd name="GluePoint1075Y" fmla="*/ 1076325 h 2612594"/>
                              <a:gd name="GluePoint1076X" fmla="*/ 45865 w 2647519"/>
                              <a:gd name="GluePoint1076Y" fmla="*/ 1047851 h 2612594"/>
                              <a:gd name="GluePoint1077X" fmla="*/ 43980 w 2647519"/>
                              <a:gd name="GluePoint1077Y" fmla="*/ 1041082 h 2612594"/>
                              <a:gd name="GluePoint1078X" fmla="*/ 37312 w 2647519"/>
                              <a:gd name="GluePoint1078Y" fmla="*/ 1079182 h 2612594"/>
                              <a:gd name="GluePoint1079X" fmla="*/ 25882 w 2647519"/>
                              <a:gd name="GluePoint1079Y" fmla="*/ 1122045 h 2612594"/>
                              <a:gd name="GluePoint1080X" fmla="*/ 23025 w 2647519"/>
                              <a:gd name="GluePoint1080Y" fmla="*/ 1145857 h 2612594"/>
                              <a:gd name="GluePoint1081X" fmla="*/ 22072 w 2647519"/>
                              <a:gd name="GluePoint1081Y" fmla="*/ 1160145 h 2612594"/>
                              <a:gd name="GluePoint1082X" fmla="*/ 20167 w 2647519"/>
                              <a:gd name="GluePoint1082Y" fmla="*/ 1212532 h 2612594"/>
                              <a:gd name="GluePoint1083X" fmla="*/ 22072 w 2647519"/>
                              <a:gd name="GluePoint1083Y" fmla="*/ 1246822 h 2612594"/>
                              <a:gd name="GluePoint1084X" fmla="*/ 17310 w 2647519"/>
                              <a:gd name="GluePoint1084Y" fmla="*/ 1292542 h 2612594"/>
                              <a:gd name="GluePoint1085X" fmla="*/ 17310 w 2647519"/>
                              <a:gd name="GluePoint1085Y" fmla="*/ 1351597 h 2612594"/>
                              <a:gd name="GluePoint1086X" fmla="*/ 23025 w 2647519"/>
                              <a:gd name="GluePoint1086Y" fmla="*/ 1408747 h 2612594"/>
                              <a:gd name="GluePoint1087X" fmla="*/ 24930 w 2647519"/>
                              <a:gd name="GluePoint1087Y" fmla="*/ 1408747 h 2612594"/>
                              <a:gd name="GluePoint1088X" fmla="*/ 37312 w 2647519"/>
                              <a:gd name="GluePoint1088Y" fmla="*/ 1463040 h 2612594"/>
                              <a:gd name="GluePoint1089X" fmla="*/ 43980 w 2647519"/>
                              <a:gd name="GluePoint1089Y" fmla="*/ 1507807 h 2612594"/>
                              <a:gd name="GluePoint1090X" fmla="*/ 58267 w 2647519"/>
                              <a:gd name="GluePoint1090Y" fmla="*/ 1553527 h 2612594"/>
                              <a:gd name="GluePoint1091X" fmla="*/ 80770 w 2647519"/>
                              <a:gd name="GluePoint1091Y" fmla="*/ 1651843 h 2612594"/>
                              <a:gd name="GluePoint1092X" fmla="*/ 82734 w 2647519"/>
                              <a:gd name="GluePoint1092Y" fmla="*/ 1670685 h 2612594"/>
                              <a:gd name="GluePoint1093X" fmla="*/ 86843 w 2647519"/>
                              <a:gd name="GluePoint1093Y" fmla="*/ 1670685 h 2612594"/>
                              <a:gd name="GluePoint1094X" fmla="*/ 107798 w 2647519"/>
                              <a:gd name="GluePoint1094Y" fmla="*/ 1721167 h 2612594"/>
                              <a:gd name="GluePoint1095X" fmla="*/ 115418 w 2647519"/>
                              <a:gd name="GluePoint1095Y" fmla="*/ 1746885 h 2612594"/>
                              <a:gd name="GluePoint1096X" fmla="*/ 101130 w 2647519"/>
                              <a:gd name="GluePoint1096Y" fmla="*/ 1724977 h 2612594"/>
                              <a:gd name="GluePoint1097X" fmla="*/ 85890 w 2647519"/>
                              <a:gd name="GluePoint1097Y" fmla="*/ 1690687 h 2612594"/>
                              <a:gd name="GluePoint1098X" fmla="*/ 84938 w 2647519"/>
                              <a:gd name="GluePoint1098Y" fmla="*/ 1700212 h 2612594"/>
                              <a:gd name="GluePoint1099X" fmla="*/ 76651 w 2647519"/>
                              <a:gd name="GluePoint1099Y" fmla="*/ 1674524 h 2612594"/>
                              <a:gd name="GluePoint1100X" fmla="*/ 70650 w 2647519"/>
                              <a:gd name="GluePoint1100Y" fmla="*/ 1675447 h 2612594"/>
                              <a:gd name="GluePoint1101X" fmla="*/ 63982 w 2647519"/>
                              <a:gd name="GluePoint1101Y" fmla="*/ 1653540 h 2612594"/>
                              <a:gd name="GluePoint1102X" fmla="*/ 41122 w 2647519"/>
                              <a:gd name="GluePoint1102Y" fmla="*/ 1601152 h 2612594"/>
                              <a:gd name="GluePoint1103X" fmla="*/ 26835 w 2647519"/>
                              <a:gd name="GluePoint1103Y" fmla="*/ 1554480 h 2612594"/>
                              <a:gd name="GluePoint1104X" fmla="*/ 25882 w 2647519"/>
                              <a:gd name="GluePoint1104Y" fmla="*/ 1515427 h 2612594"/>
                              <a:gd name="GluePoint1105X" fmla="*/ 19215 w 2647519"/>
                              <a:gd name="GluePoint1105Y" fmla="*/ 1469707 h 2612594"/>
                              <a:gd name="GluePoint1106X" fmla="*/ 14452 w 2647519"/>
                              <a:gd name="GluePoint1106Y" fmla="*/ 1423987 h 2612594"/>
                              <a:gd name="GluePoint1107X" fmla="*/ 3975 w 2647519"/>
                              <a:gd name="GluePoint1107Y" fmla="*/ 1390650 h 2612594"/>
                              <a:gd name="GluePoint1108X" fmla="*/ 10642 w 2647519"/>
                              <a:gd name="GluePoint1108Y" fmla="*/ 1213485 h 2612594"/>
                              <a:gd name="GluePoint1109X" fmla="*/ 17310 w 2647519"/>
                              <a:gd name="GluePoint1109Y" fmla="*/ 1167765 h 2612594"/>
                              <a:gd name="GluePoint1110X" fmla="*/ 11595 w 2647519"/>
                              <a:gd name="GluePoint1110Y" fmla="*/ 1143000 h 2612594"/>
                              <a:gd name="GluePoint1111X" fmla="*/ 23025 w 2647519"/>
                              <a:gd name="GluePoint1111Y" fmla="*/ 1074420 h 2612594"/>
                              <a:gd name="GluePoint1112X" fmla="*/ 25882 w 2647519"/>
                              <a:gd name="GluePoint1112Y" fmla="*/ 1058227 h 2612594"/>
                              <a:gd name="GluePoint1113X" fmla="*/ 33502 w 2647519"/>
                              <a:gd name="GluePoint1113Y" fmla="*/ 1002982 h 2612594"/>
                              <a:gd name="GluePoint1114X" fmla="*/ 53505 w 2647519"/>
                              <a:gd name="GluePoint1114Y" fmla="*/ 962977 h 2612594"/>
                              <a:gd name="GluePoint1115X" fmla="*/ 48742 w 2647519"/>
                              <a:gd name="GluePoint1115Y" fmla="*/ 1017270 h 2612594"/>
                              <a:gd name="GluePoint1116X" fmla="*/ 53503 w 2647519"/>
                              <a:gd name="GluePoint1116Y" fmla="*/ 1007964 h 2612594"/>
                              <a:gd name="GluePoint1117X" fmla="*/ 56362 w 2647519"/>
                              <a:gd name="GluePoint1117Y" fmla="*/ 985718 h 2612594"/>
                              <a:gd name="GluePoint1118X" fmla="*/ 57315 w 2647519"/>
                              <a:gd name="GluePoint1118Y" fmla="*/ 961072 h 2612594"/>
                              <a:gd name="GluePoint1119X" fmla="*/ 65887 w 2647519"/>
                              <a:gd name="GluePoint1119Y" fmla="*/ 929639 h 2612594"/>
                              <a:gd name="GluePoint1120X" fmla="*/ 79222 w 2647519"/>
                              <a:gd name="GluePoint1120Y" fmla="*/ 882014 h 2612594"/>
                              <a:gd name="GluePoint1121X" fmla="*/ 95415 w 2647519"/>
                              <a:gd name="GluePoint1121Y" fmla="*/ 833437 h 2612594"/>
                              <a:gd name="GluePoint1122X" fmla="*/ 96628 w 2647519"/>
                              <a:gd name="GluePoint1122Y" fmla="*/ 832072 h 2612594"/>
                              <a:gd name="GluePoint1123X" fmla="*/ 103988 w 2647519"/>
                              <a:gd name="GluePoint1123Y" fmla="*/ 793432 h 2612594"/>
                              <a:gd name="GluePoint1124X" fmla="*/ 114465 w 2647519"/>
                              <a:gd name="GluePoint1124Y" fmla="*/ 765809 h 2612594"/>
                              <a:gd name="GluePoint1125X" fmla="*/ 126848 w 2647519"/>
                              <a:gd name="GluePoint1125Y" fmla="*/ 742949 h 2612594"/>
                              <a:gd name="GluePoint1126X" fmla="*/ 151613 w 2647519"/>
                              <a:gd name="GluePoint1126Y" fmla="*/ 695324 h 2612594"/>
                              <a:gd name="GluePoint1127X" fmla="*/ 171615 w 2647519"/>
                              <a:gd name="GluePoint1127Y" fmla="*/ 652462 h 2612594"/>
                              <a:gd name="GluePoint1128X" fmla="*/ 200190 w 2647519"/>
                              <a:gd name="GluePoint1128Y" fmla="*/ 597217 h 2612594"/>
                              <a:gd name="GluePoint1129X" fmla="*/ 221145 w 2647519"/>
                              <a:gd name="GluePoint1129Y" fmla="*/ 573404 h 2612594"/>
                              <a:gd name="GluePoint1130X" fmla="*/ 238290 w 2647519"/>
                              <a:gd name="GluePoint1130Y" fmla="*/ 540067 h 2612594"/>
                              <a:gd name="GluePoint1131X" fmla="*/ 252578 w 2647519"/>
                              <a:gd name="GluePoint1131Y" fmla="*/ 519112 h 2612594"/>
                              <a:gd name="GluePoint1132X" fmla="*/ 267818 w 2647519"/>
                              <a:gd name="GluePoint1132Y" fmla="*/ 511492 h 2612594"/>
                              <a:gd name="GluePoint1133X" fmla="*/ 271628 w 2647519"/>
                              <a:gd name="GluePoint1133Y" fmla="*/ 505777 h 2612594"/>
                              <a:gd name="GluePoint1134X" fmla="*/ 286868 w 2647519"/>
                              <a:gd name="GluePoint1134Y" fmla="*/ 475297 h 2612594"/>
                              <a:gd name="GluePoint1135X" fmla="*/ 316395 w 2647519"/>
                              <a:gd name="GluePoint1135Y" fmla="*/ 441007 h 2612594"/>
                              <a:gd name="GluePoint1136X" fmla="*/ 317199 w 2647519"/>
                              <a:gd name="GluePoint1136Y" fmla="*/ 455339 h 2612594"/>
                              <a:gd name="GluePoint1137X" fmla="*/ 315045 w 2647519"/>
                              <a:gd name="GluePoint1137Y" fmla="*/ 461363 h 2612594"/>
                              <a:gd name="GluePoint1138X" fmla="*/ 345922 w 2647519"/>
                              <a:gd name="GluePoint1138Y" fmla="*/ 429577 h 2612594"/>
                              <a:gd name="GluePoint1139X" fmla="*/ 361162 w 2647519"/>
                              <a:gd name="GluePoint1139Y" fmla="*/ 409575 h 2612594"/>
                              <a:gd name="GluePoint1140X" fmla="*/ 381165 w 2647519"/>
                              <a:gd name="GluePoint1140Y" fmla="*/ 390525 h 2612594"/>
                              <a:gd name="GluePoint1141X" fmla="*/ 382889 w 2647519"/>
                              <a:gd name="GluePoint1141Y" fmla="*/ 392440 h 2612594"/>
                              <a:gd name="GluePoint1142X" fmla="*/ 382118 w 2647519"/>
                              <a:gd name="GluePoint1142Y" fmla="*/ 391477 h 2612594"/>
                              <a:gd name="GluePoint1143X" fmla="*/ 406883 w 2647519"/>
                              <a:gd name="GluePoint1143Y" fmla="*/ 366712 h 2612594"/>
                              <a:gd name="GluePoint1144X" fmla="*/ 431648 w 2647519"/>
                              <a:gd name="GluePoint1144Y" fmla="*/ 343852 h 2612594"/>
                              <a:gd name="GluePoint1145X" fmla="*/ 458318 w 2647519"/>
                              <a:gd name="GluePoint1145Y" fmla="*/ 315277 h 2612594"/>
                              <a:gd name="GluePoint1146X" fmla="*/ 495465 w 2647519"/>
                              <a:gd name="GluePoint1146Y" fmla="*/ 287654 h 2612594"/>
                              <a:gd name="GluePoint1147X" fmla="*/ 535470 w 2647519"/>
                              <a:gd name="GluePoint1147Y" fmla="*/ 258127 h 2612594"/>
                              <a:gd name="GluePoint1148X" fmla="*/ 559389 w 2647519"/>
                              <a:gd name="GluePoint1148Y" fmla="*/ 241440 h 2612594"/>
                              <a:gd name="GluePoint1149X" fmla="*/ 575475 w 2647519"/>
                              <a:gd name="GluePoint1149Y" fmla="*/ 226694 h 2612594"/>
                              <a:gd name="GluePoint1150X" fmla="*/ 604050 w 2647519"/>
                              <a:gd name="GluePoint1150Y" fmla="*/ 209549 h 2612594"/>
                              <a:gd name="GluePoint1151X" fmla="*/ 634530 w 2647519"/>
                              <a:gd name="GluePoint1151Y" fmla="*/ 193357 h 2612594"/>
                              <a:gd name="GluePoint1152X" fmla="*/ 638565 w 2647519"/>
                              <a:gd name="GluePoint1152Y" fmla="*/ 191282 h 2612594"/>
                              <a:gd name="GluePoint1153X" fmla="*/ 648937 w 2647519"/>
                              <a:gd name="GluePoint1153Y" fmla="*/ 181094 h 2612594"/>
                              <a:gd name="GluePoint1154X" fmla="*/ 665963 w 2647519"/>
                              <a:gd name="GluePoint1154Y" fmla="*/ 168592 h 2612594"/>
                              <a:gd name="GluePoint1155X" fmla="*/ 684656 w 2647519"/>
                              <a:gd name="GluePoint1155Y" fmla="*/ 159067 h 2612594"/>
                              <a:gd name="GluePoint1156X" fmla="*/ 697880 w 2647519"/>
                              <a:gd name="GluePoint1156Y" fmla="*/ 156023 h 2612594"/>
                              <a:gd name="GluePoint1157X" fmla="*/ 700252 w 2647519"/>
                              <a:gd name="GluePoint1157Y" fmla="*/ 154304 h 2612594"/>
                              <a:gd name="GluePoint1158X" fmla="*/ 959332 w 2647519"/>
                              <a:gd name="GluePoint1158Y" fmla="*/ 49529 h 2612594"/>
                              <a:gd name="GluePoint1159X" fmla="*/ 968945 w 2647519"/>
                              <a:gd name="GluePoint1159Y" fmla="*/ 47439 h 2612594"/>
                              <a:gd name="GluePoint1160X" fmla="*/ 995527 w 2647519"/>
                              <a:gd name="GluePoint1160Y" fmla="*/ 38099 h 2612594"/>
                              <a:gd name="GluePoint1161X" fmla="*/ 1013863 w 2647519"/>
                              <a:gd name="GluePoint1161Y" fmla="*/ 34408 h 2612594"/>
                              <a:gd name="GluePoint1162X" fmla="*/ 1023424 w 2647519"/>
                              <a:gd name="GluePoint1162Y" fmla="*/ 34327 h 2612594"/>
                              <a:gd name="GluePoint1163X" fmla="*/ 1026960 w 2647519"/>
                              <a:gd name="GluePoint1163Y" fmla="*/ 33337 h 2612594"/>
                              <a:gd name="GluePoint1164X" fmla="*/ 1244130 w 2647519"/>
                              <a:gd name="GluePoint1164Y" fmla="*/ 4762 h 2612594"/>
                              <a:gd name="GluePoint1165X" fmla="*/ 1305804 w 2647519"/>
                              <a:gd name="GluePoint1165Y" fmla="*/ 4524 h 2612594"/>
                              <a:gd name="GluePoint1166X" fmla="*/ 1371765 w 2647519"/>
                              <a:gd name="GluePoint1166Y" fmla="*/ 5714 h 2612594"/>
                              <a:gd name="GluePoint1167X" fmla="*/ 1372993 w 2647519"/>
                              <a:gd name="GluePoint1167Y" fmla="*/ 6635 h 2612594"/>
                              <a:gd name="GluePoint1168X" fmla="*/ 1405103 w 2647519"/>
                              <a:gd name="GluePoint1168Y" fmla="*/ 2857 h 2612594"/>
                              <a:gd name="GluePoint1169X" fmla="*/ 1434630 w 2647519"/>
                              <a:gd name="GluePoint1169Y" fmla="*/ 7619 h 2612594"/>
                              <a:gd name="GluePoint1170X" fmla="*/ 1464158 w 2647519"/>
                              <a:gd name="GluePoint1170Y" fmla="*/ 13334 h 2612594"/>
                              <a:gd name="GluePoint1171X" fmla="*/ 1479392 w 2647519"/>
                              <a:gd name="GluePoint1171Y" fmla="*/ 16797 h 2612594"/>
                              <a:gd name="GluePoint1172X" fmla="*/ 1463205 w 2647519"/>
                              <a:gd name="GluePoint1172Y" fmla="*/ 12382 h 2612594"/>
                              <a:gd name="GluePoint1173X" fmla="*/ 1433677 w 2647519"/>
                              <a:gd name="GluePoint1173Y" fmla="*/ 6667 h 2612594"/>
                              <a:gd name="GluePoint1174X" fmla="*/ 1404150 w 2647519"/>
                              <a:gd name="GluePoint1174Y" fmla="*/ 1905 h 2612594"/>
                              <a:gd name="GluePoint1175X" fmla="*/ 1404150 w 2647519"/>
                              <a:gd name="GluePoint1175Y" fmla="*/ 0 h 261259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  <a:cxn ang="0">
                                <a:pos x="GluePoint60X" y="GluePoint60Y"/>
                              </a:cxn>
                              <a:cxn ang="0">
                                <a:pos x="GluePoint61X" y="GluePoint61Y"/>
                              </a:cxn>
                              <a:cxn ang="0">
                                <a:pos x="GluePoint62X" y="GluePoint62Y"/>
                              </a:cxn>
                              <a:cxn ang="0">
                                <a:pos x="GluePoint63X" y="GluePoint63Y"/>
                              </a:cxn>
                              <a:cxn ang="0">
                                <a:pos x="GluePoint64X" y="GluePoint64Y"/>
                              </a:cxn>
                              <a:cxn ang="0">
                                <a:pos x="GluePoint65X" y="GluePoint65Y"/>
                              </a:cxn>
                              <a:cxn ang="0">
                                <a:pos x="GluePoint66X" y="GluePoint66Y"/>
                              </a:cxn>
                              <a:cxn ang="0">
                                <a:pos x="GluePoint67X" y="GluePoint67Y"/>
                              </a:cxn>
                              <a:cxn ang="0">
                                <a:pos x="GluePoint68X" y="GluePoint68Y"/>
                              </a:cxn>
                              <a:cxn ang="0">
                                <a:pos x="GluePoint69X" y="GluePoint69Y"/>
                              </a:cxn>
                              <a:cxn ang="0">
                                <a:pos x="GluePoint70X" y="GluePoint70Y"/>
                              </a:cxn>
                              <a:cxn ang="0">
                                <a:pos x="GluePoint71X" y="GluePoint71Y"/>
                              </a:cxn>
                              <a:cxn ang="0">
                                <a:pos x="GluePoint72X" y="GluePoint72Y"/>
                              </a:cxn>
                              <a:cxn ang="0">
                                <a:pos x="GluePoint73X" y="GluePoint73Y"/>
                              </a:cxn>
                              <a:cxn ang="0">
                                <a:pos x="GluePoint74X" y="GluePoint74Y"/>
                              </a:cxn>
                              <a:cxn ang="0">
                                <a:pos x="GluePoint75X" y="GluePoint75Y"/>
                              </a:cxn>
                              <a:cxn ang="0">
                                <a:pos x="GluePoint76X" y="GluePoint76Y"/>
                              </a:cxn>
                              <a:cxn ang="0">
                                <a:pos x="GluePoint77X" y="GluePoint77Y"/>
                              </a:cxn>
                              <a:cxn ang="0">
                                <a:pos x="GluePoint78X" y="GluePoint78Y"/>
                              </a:cxn>
                              <a:cxn ang="0">
                                <a:pos x="GluePoint79X" y="GluePoint79Y"/>
                              </a:cxn>
                              <a:cxn ang="0">
                                <a:pos x="GluePoint80X" y="GluePoint80Y"/>
                              </a:cxn>
                              <a:cxn ang="0">
                                <a:pos x="GluePoint81X" y="GluePoint81Y"/>
                              </a:cxn>
                              <a:cxn ang="0">
                                <a:pos x="GluePoint82X" y="GluePoint82Y"/>
                              </a:cxn>
                              <a:cxn ang="0">
                                <a:pos x="GluePoint83X" y="GluePoint83Y"/>
                              </a:cxn>
                              <a:cxn ang="0">
                                <a:pos x="GluePoint84X" y="GluePoint84Y"/>
                              </a:cxn>
                              <a:cxn ang="0">
                                <a:pos x="GluePoint85X" y="GluePoint85Y"/>
                              </a:cxn>
                              <a:cxn ang="0">
                                <a:pos x="GluePoint86X" y="GluePoint86Y"/>
                              </a:cxn>
                              <a:cxn ang="0">
                                <a:pos x="GluePoint87X" y="GluePoint87Y"/>
                              </a:cxn>
                              <a:cxn ang="0">
                                <a:pos x="GluePoint88X" y="GluePoint88Y"/>
                              </a:cxn>
                              <a:cxn ang="0">
                                <a:pos x="GluePoint89X" y="GluePoint89Y"/>
                              </a:cxn>
                              <a:cxn ang="0">
                                <a:pos x="GluePoint90X" y="GluePoint90Y"/>
                              </a:cxn>
                              <a:cxn ang="0">
                                <a:pos x="GluePoint91X" y="GluePoint91Y"/>
                              </a:cxn>
                              <a:cxn ang="0">
                                <a:pos x="GluePoint92X" y="GluePoint92Y"/>
                              </a:cxn>
                              <a:cxn ang="0">
                                <a:pos x="GluePoint93X" y="GluePoint93Y"/>
                              </a:cxn>
                              <a:cxn ang="0">
                                <a:pos x="GluePoint94X" y="GluePoint94Y"/>
                              </a:cxn>
                              <a:cxn ang="0">
                                <a:pos x="GluePoint95X" y="GluePoint95Y"/>
                              </a:cxn>
                              <a:cxn ang="0">
                                <a:pos x="GluePoint96X" y="GluePoint96Y"/>
                              </a:cxn>
                              <a:cxn ang="0">
                                <a:pos x="GluePoint97X" y="GluePoint97Y"/>
                              </a:cxn>
                              <a:cxn ang="0">
                                <a:pos x="GluePoint98X" y="GluePoint98Y"/>
                              </a:cxn>
                              <a:cxn ang="0">
                                <a:pos x="GluePoint99X" y="GluePoint99Y"/>
                              </a:cxn>
                              <a:cxn ang="0">
                                <a:pos x="GluePoint100X" y="GluePoint100Y"/>
                              </a:cxn>
                              <a:cxn ang="0">
                                <a:pos x="GluePoint101X" y="GluePoint101Y"/>
                              </a:cxn>
                              <a:cxn ang="0">
                                <a:pos x="GluePoint102X" y="GluePoint102Y"/>
                              </a:cxn>
                              <a:cxn ang="0">
                                <a:pos x="GluePoint103X" y="GluePoint103Y"/>
                              </a:cxn>
                              <a:cxn ang="0">
                                <a:pos x="GluePoint104X" y="GluePoint104Y"/>
                              </a:cxn>
                              <a:cxn ang="0">
                                <a:pos x="GluePoint105X" y="GluePoint105Y"/>
                              </a:cxn>
                              <a:cxn ang="0">
                                <a:pos x="GluePoint106X" y="GluePoint106Y"/>
                              </a:cxn>
                              <a:cxn ang="0">
                                <a:pos x="GluePoint107X" y="GluePoint107Y"/>
                              </a:cxn>
                              <a:cxn ang="0">
                                <a:pos x="GluePoint108X" y="GluePoint108Y"/>
                              </a:cxn>
                              <a:cxn ang="0">
                                <a:pos x="GluePoint109X" y="GluePoint109Y"/>
                              </a:cxn>
                              <a:cxn ang="0">
                                <a:pos x="GluePoint110X" y="GluePoint110Y"/>
                              </a:cxn>
                              <a:cxn ang="0">
                                <a:pos x="GluePoint111X" y="GluePoint111Y"/>
                              </a:cxn>
                              <a:cxn ang="0">
                                <a:pos x="GluePoint112X" y="GluePoint112Y"/>
                              </a:cxn>
                              <a:cxn ang="0">
                                <a:pos x="GluePoint113X" y="GluePoint113Y"/>
                              </a:cxn>
                              <a:cxn ang="0">
                                <a:pos x="GluePoint114X" y="GluePoint114Y"/>
                              </a:cxn>
                              <a:cxn ang="0">
                                <a:pos x="GluePoint115X" y="GluePoint115Y"/>
                              </a:cxn>
                              <a:cxn ang="0">
                                <a:pos x="GluePoint116X" y="GluePoint116Y"/>
                              </a:cxn>
                              <a:cxn ang="0">
                                <a:pos x="GluePoint117X" y="GluePoint117Y"/>
                              </a:cxn>
                              <a:cxn ang="0">
                                <a:pos x="GluePoint118X" y="GluePoint118Y"/>
                              </a:cxn>
                              <a:cxn ang="0">
                                <a:pos x="GluePoint119X" y="GluePoint119Y"/>
                              </a:cxn>
                              <a:cxn ang="0">
                                <a:pos x="GluePoint120X" y="GluePoint120Y"/>
                              </a:cxn>
                              <a:cxn ang="0">
                                <a:pos x="GluePoint121X" y="GluePoint121Y"/>
                              </a:cxn>
                              <a:cxn ang="0">
                                <a:pos x="GluePoint122X" y="GluePoint122Y"/>
                              </a:cxn>
                              <a:cxn ang="0">
                                <a:pos x="GluePoint123X" y="GluePoint123Y"/>
                              </a:cxn>
                              <a:cxn ang="0">
                                <a:pos x="GluePoint124X" y="GluePoint124Y"/>
                              </a:cxn>
                              <a:cxn ang="0">
                                <a:pos x="GluePoint125X" y="GluePoint125Y"/>
                              </a:cxn>
                              <a:cxn ang="0">
                                <a:pos x="GluePoint126X" y="GluePoint126Y"/>
                              </a:cxn>
                              <a:cxn ang="0">
                                <a:pos x="GluePoint127X" y="GluePoint127Y"/>
                              </a:cxn>
                              <a:cxn ang="0">
                                <a:pos x="GluePoint128X" y="GluePoint128Y"/>
                              </a:cxn>
                              <a:cxn ang="0">
                                <a:pos x="GluePoint129X" y="GluePoint129Y"/>
                              </a:cxn>
                              <a:cxn ang="0">
                                <a:pos x="GluePoint130X" y="GluePoint130Y"/>
                              </a:cxn>
                              <a:cxn ang="0">
                                <a:pos x="GluePoint131X" y="GluePoint131Y"/>
                              </a:cxn>
                              <a:cxn ang="0">
                                <a:pos x="GluePoint132X" y="GluePoint132Y"/>
                              </a:cxn>
                              <a:cxn ang="0">
                                <a:pos x="GluePoint133X" y="GluePoint133Y"/>
                              </a:cxn>
                              <a:cxn ang="0">
                                <a:pos x="GluePoint134X" y="GluePoint134Y"/>
                              </a:cxn>
                              <a:cxn ang="0">
                                <a:pos x="GluePoint135X" y="GluePoint135Y"/>
                              </a:cxn>
                              <a:cxn ang="0">
                                <a:pos x="GluePoint136X" y="GluePoint136Y"/>
                              </a:cxn>
                              <a:cxn ang="0">
                                <a:pos x="GluePoint137X" y="GluePoint137Y"/>
                              </a:cxn>
                              <a:cxn ang="0">
                                <a:pos x="GluePoint138X" y="GluePoint138Y"/>
                              </a:cxn>
                              <a:cxn ang="0">
                                <a:pos x="GluePoint139X" y="GluePoint139Y"/>
                              </a:cxn>
                              <a:cxn ang="0">
                                <a:pos x="GluePoint140X" y="GluePoint140Y"/>
                              </a:cxn>
                              <a:cxn ang="0">
                                <a:pos x="GluePoint141X" y="GluePoint141Y"/>
                              </a:cxn>
                              <a:cxn ang="0">
                                <a:pos x="GluePoint142X" y="GluePoint142Y"/>
                              </a:cxn>
                              <a:cxn ang="0">
                                <a:pos x="GluePoint143X" y="GluePoint143Y"/>
                              </a:cxn>
                              <a:cxn ang="0">
                                <a:pos x="GluePoint144X" y="GluePoint144Y"/>
                              </a:cxn>
                              <a:cxn ang="0">
                                <a:pos x="GluePoint145X" y="GluePoint145Y"/>
                              </a:cxn>
                              <a:cxn ang="0">
                                <a:pos x="GluePoint146X" y="GluePoint146Y"/>
                              </a:cxn>
                              <a:cxn ang="0">
                                <a:pos x="GluePoint147X" y="GluePoint147Y"/>
                              </a:cxn>
                              <a:cxn ang="0">
                                <a:pos x="GluePoint148X" y="GluePoint148Y"/>
                              </a:cxn>
                              <a:cxn ang="0">
                                <a:pos x="GluePoint149X" y="GluePoint149Y"/>
                              </a:cxn>
                              <a:cxn ang="0">
                                <a:pos x="GluePoint150X" y="GluePoint150Y"/>
                              </a:cxn>
                              <a:cxn ang="0">
                                <a:pos x="GluePoint151X" y="GluePoint151Y"/>
                              </a:cxn>
                              <a:cxn ang="0">
                                <a:pos x="GluePoint152X" y="GluePoint152Y"/>
                              </a:cxn>
                              <a:cxn ang="0">
                                <a:pos x="GluePoint153X" y="GluePoint153Y"/>
                              </a:cxn>
                              <a:cxn ang="0">
                                <a:pos x="GluePoint154X" y="GluePoint154Y"/>
                              </a:cxn>
                              <a:cxn ang="0">
                                <a:pos x="GluePoint155X" y="GluePoint155Y"/>
                              </a:cxn>
                              <a:cxn ang="0">
                                <a:pos x="GluePoint156X" y="GluePoint156Y"/>
                              </a:cxn>
                              <a:cxn ang="0">
                                <a:pos x="GluePoint157X" y="GluePoint157Y"/>
                              </a:cxn>
                              <a:cxn ang="0">
                                <a:pos x="GluePoint158X" y="GluePoint158Y"/>
                              </a:cxn>
                              <a:cxn ang="0">
                                <a:pos x="GluePoint159X" y="GluePoint159Y"/>
                              </a:cxn>
                              <a:cxn ang="0">
                                <a:pos x="GluePoint160X" y="GluePoint160Y"/>
                              </a:cxn>
                              <a:cxn ang="0">
                                <a:pos x="GluePoint161X" y="GluePoint161Y"/>
                              </a:cxn>
                              <a:cxn ang="0">
                                <a:pos x="GluePoint162X" y="GluePoint162Y"/>
                              </a:cxn>
                              <a:cxn ang="0">
                                <a:pos x="GluePoint163X" y="GluePoint163Y"/>
                              </a:cxn>
                              <a:cxn ang="0">
                                <a:pos x="GluePoint164X" y="GluePoint164Y"/>
                              </a:cxn>
                              <a:cxn ang="0">
                                <a:pos x="GluePoint165X" y="GluePoint165Y"/>
                              </a:cxn>
                              <a:cxn ang="0">
                                <a:pos x="GluePoint166X" y="GluePoint166Y"/>
                              </a:cxn>
                              <a:cxn ang="0">
                                <a:pos x="GluePoint167X" y="GluePoint167Y"/>
                              </a:cxn>
                              <a:cxn ang="0">
                                <a:pos x="GluePoint168X" y="GluePoint168Y"/>
                              </a:cxn>
                              <a:cxn ang="0">
                                <a:pos x="GluePoint169X" y="GluePoint169Y"/>
                              </a:cxn>
                              <a:cxn ang="0">
                                <a:pos x="GluePoint170X" y="GluePoint170Y"/>
                              </a:cxn>
                              <a:cxn ang="0">
                                <a:pos x="GluePoint171X" y="GluePoint171Y"/>
                              </a:cxn>
                              <a:cxn ang="0">
                                <a:pos x="GluePoint172X" y="GluePoint172Y"/>
                              </a:cxn>
                              <a:cxn ang="0">
                                <a:pos x="GluePoint173X" y="GluePoint173Y"/>
                              </a:cxn>
                              <a:cxn ang="0">
                                <a:pos x="GluePoint174X" y="GluePoint174Y"/>
                              </a:cxn>
                              <a:cxn ang="0">
                                <a:pos x="GluePoint175X" y="GluePoint175Y"/>
                              </a:cxn>
                              <a:cxn ang="0">
                                <a:pos x="GluePoint176X" y="GluePoint176Y"/>
                              </a:cxn>
                              <a:cxn ang="0">
                                <a:pos x="GluePoint177X" y="GluePoint177Y"/>
                              </a:cxn>
                              <a:cxn ang="0">
                                <a:pos x="GluePoint178X" y="GluePoint178Y"/>
                              </a:cxn>
                              <a:cxn ang="0">
                                <a:pos x="GluePoint179X" y="GluePoint179Y"/>
                              </a:cxn>
                              <a:cxn ang="0">
                                <a:pos x="GluePoint180X" y="GluePoint180Y"/>
                              </a:cxn>
                              <a:cxn ang="0">
                                <a:pos x="GluePoint181X" y="GluePoint181Y"/>
                              </a:cxn>
                              <a:cxn ang="0">
                                <a:pos x="GluePoint182X" y="GluePoint182Y"/>
                              </a:cxn>
                              <a:cxn ang="0">
                                <a:pos x="GluePoint183X" y="GluePoint183Y"/>
                              </a:cxn>
                              <a:cxn ang="0">
                                <a:pos x="GluePoint184X" y="GluePoint184Y"/>
                              </a:cxn>
                              <a:cxn ang="0">
                                <a:pos x="GluePoint185X" y="GluePoint185Y"/>
                              </a:cxn>
                              <a:cxn ang="0">
                                <a:pos x="GluePoint186X" y="GluePoint186Y"/>
                              </a:cxn>
                              <a:cxn ang="0">
                                <a:pos x="GluePoint187X" y="GluePoint187Y"/>
                              </a:cxn>
                              <a:cxn ang="0">
                                <a:pos x="GluePoint188X" y="GluePoint188Y"/>
                              </a:cxn>
                              <a:cxn ang="0">
                                <a:pos x="GluePoint189X" y="GluePoint189Y"/>
                              </a:cxn>
                              <a:cxn ang="0">
                                <a:pos x="GluePoint190X" y="GluePoint190Y"/>
                              </a:cxn>
                              <a:cxn ang="0">
                                <a:pos x="GluePoint191X" y="GluePoint191Y"/>
                              </a:cxn>
                              <a:cxn ang="0">
                                <a:pos x="GluePoint192X" y="GluePoint192Y"/>
                              </a:cxn>
                              <a:cxn ang="0">
                                <a:pos x="GluePoint193X" y="GluePoint193Y"/>
                              </a:cxn>
                              <a:cxn ang="0">
                                <a:pos x="GluePoint194X" y="GluePoint194Y"/>
                              </a:cxn>
                              <a:cxn ang="0">
                                <a:pos x="GluePoint195X" y="GluePoint195Y"/>
                              </a:cxn>
                              <a:cxn ang="0">
                                <a:pos x="GluePoint196X" y="GluePoint196Y"/>
                              </a:cxn>
                              <a:cxn ang="0">
                                <a:pos x="GluePoint197X" y="GluePoint197Y"/>
                              </a:cxn>
                              <a:cxn ang="0">
                                <a:pos x="GluePoint198X" y="GluePoint198Y"/>
                              </a:cxn>
                              <a:cxn ang="0">
                                <a:pos x="GluePoint199X" y="GluePoint199Y"/>
                              </a:cxn>
                              <a:cxn ang="0">
                                <a:pos x="GluePoint200X" y="GluePoint200Y"/>
                              </a:cxn>
                              <a:cxn ang="0">
                                <a:pos x="GluePoint201X" y="GluePoint201Y"/>
                              </a:cxn>
                              <a:cxn ang="0">
                                <a:pos x="GluePoint202X" y="GluePoint202Y"/>
                              </a:cxn>
                              <a:cxn ang="0">
                                <a:pos x="GluePoint203X" y="GluePoint203Y"/>
                              </a:cxn>
                              <a:cxn ang="0">
                                <a:pos x="GluePoint204X" y="GluePoint204Y"/>
                              </a:cxn>
                              <a:cxn ang="0">
                                <a:pos x="GluePoint205X" y="GluePoint205Y"/>
                              </a:cxn>
                              <a:cxn ang="0">
                                <a:pos x="GluePoint206X" y="GluePoint206Y"/>
                              </a:cxn>
                              <a:cxn ang="0">
                                <a:pos x="GluePoint207X" y="GluePoint207Y"/>
                              </a:cxn>
                              <a:cxn ang="0">
                                <a:pos x="GluePoint208X" y="GluePoint208Y"/>
                              </a:cxn>
                              <a:cxn ang="0">
                                <a:pos x="GluePoint209X" y="GluePoint209Y"/>
                              </a:cxn>
                              <a:cxn ang="0">
                                <a:pos x="GluePoint210X" y="GluePoint210Y"/>
                              </a:cxn>
                              <a:cxn ang="0">
                                <a:pos x="GluePoint211X" y="GluePoint211Y"/>
                              </a:cxn>
                              <a:cxn ang="0">
                                <a:pos x="GluePoint212X" y="GluePoint212Y"/>
                              </a:cxn>
                              <a:cxn ang="0">
                                <a:pos x="GluePoint213X" y="GluePoint213Y"/>
                              </a:cxn>
                              <a:cxn ang="0">
                                <a:pos x="GluePoint214X" y="GluePoint214Y"/>
                              </a:cxn>
                              <a:cxn ang="0">
                                <a:pos x="GluePoint215X" y="GluePoint215Y"/>
                              </a:cxn>
                              <a:cxn ang="0">
                                <a:pos x="GluePoint216X" y="GluePoint216Y"/>
                              </a:cxn>
                              <a:cxn ang="0">
                                <a:pos x="GluePoint217X" y="GluePoint217Y"/>
                              </a:cxn>
                              <a:cxn ang="0">
                                <a:pos x="GluePoint218X" y="GluePoint218Y"/>
                              </a:cxn>
                              <a:cxn ang="0">
                                <a:pos x="GluePoint219X" y="GluePoint219Y"/>
                              </a:cxn>
                              <a:cxn ang="0">
                                <a:pos x="GluePoint220X" y="GluePoint220Y"/>
                              </a:cxn>
                              <a:cxn ang="0">
                                <a:pos x="GluePoint221X" y="GluePoint221Y"/>
                              </a:cxn>
                              <a:cxn ang="0">
                                <a:pos x="GluePoint222X" y="GluePoint222Y"/>
                              </a:cxn>
                              <a:cxn ang="0">
                                <a:pos x="GluePoint223X" y="GluePoint223Y"/>
                              </a:cxn>
                              <a:cxn ang="0">
                                <a:pos x="GluePoint224X" y="GluePoint224Y"/>
                              </a:cxn>
                              <a:cxn ang="0">
                                <a:pos x="GluePoint225X" y="GluePoint225Y"/>
                              </a:cxn>
                              <a:cxn ang="0">
                                <a:pos x="GluePoint226X" y="GluePoint226Y"/>
                              </a:cxn>
                              <a:cxn ang="0">
                                <a:pos x="GluePoint227X" y="GluePoint227Y"/>
                              </a:cxn>
                              <a:cxn ang="0">
                                <a:pos x="GluePoint228X" y="GluePoint228Y"/>
                              </a:cxn>
                              <a:cxn ang="0">
                                <a:pos x="GluePoint229X" y="GluePoint229Y"/>
                              </a:cxn>
                              <a:cxn ang="0">
                                <a:pos x="GluePoint230X" y="GluePoint230Y"/>
                              </a:cxn>
                              <a:cxn ang="0">
                                <a:pos x="GluePoint231X" y="GluePoint231Y"/>
                              </a:cxn>
                              <a:cxn ang="0">
                                <a:pos x="GluePoint232X" y="GluePoint232Y"/>
                              </a:cxn>
                              <a:cxn ang="0">
                                <a:pos x="GluePoint233X" y="GluePoint233Y"/>
                              </a:cxn>
                              <a:cxn ang="0">
                                <a:pos x="GluePoint234X" y="GluePoint234Y"/>
                              </a:cxn>
                              <a:cxn ang="0">
                                <a:pos x="GluePoint235X" y="GluePoint235Y"/>
                              </a:cxn>
                              <a:cxn ang="0">
                                <a:pos x="GluePoint236X" y="GluePoint236Y"/>
                              </a:cxn>
                              <a:cxn ang="0">
                                <a:pos x="GluePoint237X" y="GluePoint237Y"/>
                              </a:cxn>
                              <a:cxn ang="0">
                                <a:pos x="GluePoint238X" y="GluePoint238Y"/>
                              </a:cxn>
                              <a:cxn ang="0">
                                <a:pos x="GluePoint239X" y="GluePoint239Y"/>
                              </a:cxn>
                              <a:cxn ang="0">
                                <a:pos x="GluePoint240X" y="GluePoint240Y"/>
                              </a:cxn>
                              <a:cxn ang="0">
                                <a:pos x="GluePoint241X" y="GluePoint241Y"/>
                              </a:cxn>
                              <a:cxn ang="0">
                                <a:pos x="GluePoint242X" y="GluePoint242Y"/>
                              </a:cxn>
                              <a:cxn ang="0">
                                <a:pos x="GluePoint243X" y="GluePoint243Y"/>
                              </a:cxn>
                              <a:cxn ang="0">
                                <a:pos x="GluePoint244X" y="GluePoint244Y"/>
                              </a:cxn>
                              <a:cxn ang="0">
                                <a:pos x="GluePoint245X" y="GluePoint245Y"/>
                              </a:cxn>
                              <a:cxn ang="0">
                                <a:pos x="GluePoint246X" y="GluePoint246Y"/>
                              </a:cxn>
                              <a:cxn ang="0">
                                <a:pos x="GluePoint247X" y="GluePoint247Y"/>
                              </a:cxn>
                              <a:cxn ang="0">
                                <a:pos x="GluePoint248X" y="GluePoint248Y"/>
                              </a:cxn>
                              <a:cxn ang="0">
                                <a:pos x="GluePoint249X" y="GluePoint249Y"/>
                              </a:cxn>
                              <a:cxn ang="0">
                                <a:pos x="GluePoint250X" y="GluePoint250Y"/>
                              </a:cxn>
                              <a:cxn ang="0">
                                <a:pos x="GluePoint251X" y="GluePoint251Y"/>
                              </a:cxn>
                              <a:cxn ang="0">
                                <a:pos x="GluePoint252X" y="GluePoint252Y"/>
                              </a:cxn>
                              <a:cxn ang="0">
                                <a:pos x="GluePoint253X" y="GluePoint253Y"/>
                              </a:cxn>
                              <a:cxn ang="0">
                                <a:pos x="GluePoint254X" y="GluePoint254Y"/>
                              </a:cxn>
                              <a:cxn ang="0">
                                <a:pos x="GluePoint255X" y="GluePoint255Y"/>
                              </a:cxn>
                              <a:cxn ang="0">
                                <a:pos x="GluePoint256X" y="GluePoint256Y"/>
                              </a:cxn>
                              <a:cxn ang="0">
                                <a:pos x="GluePoint257X" y="GluePoint257Y"/>
                              </a:cxn>
                              <a:cxn ang="0">
                                <a:pos x="GluePoint258X" y="GluePoint258Y"/>
                              </a:cxn>
                              <a:cxn ang="0">
                                <a:pos x="GluePoint259X" y="GluePoint259Y"/>
                              </a:cxn>
                              <a:cxn ang="0">
                                <a:pos x="GluePoint260X" y="GluePoint260Y"/>
                              </a:cxn>
                              <a:cxn ang="0">
                                <a:pos x="GluePoint261X" y="GluePoint261Y"/>
                              </a:cxn>
                              <a:cxn ang="0">
                                <a:pos x="GluePoint262X" y="GluePoint262Y"/>
                              </a:cxn>
                              <a:cxn ang="0">
                                <a:pos x="GluePoint263X" y="GluePoint263Y"/>
                              </a:cxn>
                              <a:cxn ang="0">
                                <a:pos x="GluePoint264X" y="GluePoint264Y"/>
                              </a:cxn>
                              <a:cxn ang="0">
                                <a:pos x="GluePoint265X" y="GluePoint265Y"/>
                              </a:cxn>
                              <a:cxn ang="0">
                                <a:pos x="GluePoint266X" y="GluePoint266Y"/>
                              </a:cxn>
                              <a:cxn ang="0">
                                <a:pos x="GluePoint267X" y="GluePoint267Y"/>
                              </a:cxn>
                              <a:cxn ang="0">
                                <a:pos x="GluePoint268X" y="GluePoint268Y"/>
                              </a:cxn>
                              <a:cxn ang="0">
                                <a:pos x="GluePoint269X" y="GluePoint269Y"/>
                              </a:cxn>
                              <a:cxn ang="0">
                                <a:pos x="GluePoint270X" y="GluePoint270Y"/>
                              </a:cxn>
                              <a:cxn ang="0">
                                <a:pos x="GluePoint271X" y="GluePoint271Y"/>
                              </a:cxn>
                              <a:cxn ang="0">
                                <a:pos x="GluePoint272X" y="GluePoint272Y"/>
                              </a:cxn>
                              <a:cxn ang="0">
                                <a:pos x="GluePoint273X" y="GluePoint273Y"/>
                              </a:cxn>
                              <a:cxn ang="0">
                                <a:pos x="GluePoint274X" y="GluePoint274Y"/>
                              </a:cxn>
                              <a:cxn ang="0">
                                <a:pos x="GluePoint275X" y="GluePoint275Y"/>
                              </a:cxn>
                              <a:cxn ang="0">
                                <a:pos x="GluePoint276X" y="GluePoint276Y"/>
                              </a:cxn>
                              <a:cxn ang="0">
                                <a:pos x="GluePoint277X" y="GluePoint277Y"/>
                              </a:cxn>
                              <a:cxn ang="0">
                                <a:pos x="GluePoint278X" y="GluePoint278Y"/>
                              </a:cxn>
                              <a:cxn ang="0">
                                <a:pos x="GluePoint279X" y="GluePoint279Y"/>
                              </a:cxn>
                              <a:cxn ang="0">
                                <a:pos x="GluePoint280X" y="GluePoint280Y"/>
                              </a:cxn>
                              <a:cxn ang="0">
                                <a:pos x="GluePoint281X" y="GluePoint281Y"/>
                              </a:cxn>
                              <a:cxn ang="0">
                                <a:pos x="GluePoint282X" y="GluePoint282Y"/>
                              </a:cxn>
                              <a:cxn ang="0">
                                <a:pos x="GluePoint283X" y="GluePoint283Y"/>
                              </a:cxn>
                              <a:cxn ang="0">
                                <a:pos x="GluePoint284X" y="GluePoint284Y"/>
                              </a:cxn>
                              <a:cxn ang="0">
                                <a:pos x="GluePoint285X" y="GluePoint285Y"/>
                              </a:cxn>
                              <a:cxn ang="0">
                                <a:pos x="GluePoint286X" y="GluePoint286Y"/>
                              </a:cxn>
                              <a:cxn ang="0">
                                <a:pos x="GluePoint287X" y="GluePoint287Y"/>
                              </a:cxn>
                              <a:cxn ang="0">
                                <a:pos x="GluePoint288X" y="GluePoint288Y"/>
                              </a:cxn>
                              <a:cxn ang="0">
                                <a:pos x="GluePoint289X" y="GluePoint289Y"/>
                              </a:cxn>
                              <a:cxn ang="0">
                                <a:pos x="GluePoint290X" y="GluePoint290Y"/>
                              </a:cxn>
                              <a:cxn ang="0">
                                <a:pos x="GluePoint291X" y="GluePoint291Y"/>
                              </a:cxn>
                              <a:cxn ang="0">
                                <a:pos x="GluePoint292X" y="GluePoint292Y"/>
                              </a:cxn>
                              <a:cxn ang="0">
                                <a:pos x="GluePoint293X" y="GluePoint293Y"/>
                              </a:cxn>
                              <a:cxn ang="0">
                                <a:pos x="GluePoint294X" y="GluePoint294Y"/>
                              </a:cxn>
                              <a:cxn ang="0">
                                <a:pos x="GluePoint295X" y="GluePoint295Y"/>
                              </a:cxn>
                              <a:cxn ang="0">
                                <a:pos x="GluePoint296X" y="GluePoint296Y"/>
                              </a:cxn>
                              <a:cxn ang="0">
                                <a:pos x="GluePoint297X" y="GluePoint297Y"/>
                              </a:cxn>
                              <a:cxn ang="0">
                                <a:pos x="GluePoint298X" y="GluePoint298Y"/>
                              </a:cxn>
                              <a:cxn ang="0">
                                <a:pos x="GluePoint299X" y="GluePoint299Y"/>
                              </a:cxn>
                              <a:cxn ang="0">
                                <a:pos x="GluePoint300X" y="GluePoint300Y"/>
                              </a:cxn>
                              <a:cxn ang="0">
                                <a:pos x="GluePoint301X" y="GluePoint301Y"/>
                              </a:cxn>
                              <a:cxn ang="0">
                                <a:pos x="GluePoint302X" y="GluePoint302Y"/>
                              </a:cxn>
                              <a:cxn ang="0">
                                <a:pos x="GluePoint303X" y="GluePoint303Y"/>
                              </a:cxn>
                              <a:cxn ang="0">
                                <a:pos x="GluePoint304X" y="GluePoint304Y"/>
                              </a:cxn>
                              <a:cxn ang="0">
                                <a:pos x="GluePoint305X" y="GluePoint305Y"/>
                              </a:cxn>
                              <a:cxn ang="0">
                                <a:pos x="GluePoint306X" y="GluePoint306Y"/>
                              </a:cxn>
                              <a:cxn ang="0">
                                <a:pos x="GluePoint307X" y="GluePoint307Y"/>
                              </a:cxn>
                              <a:cxn ang="0">
                                <a:pos x="GluePoint308X" y="GluePoint308Y"/>
                              </a:cxn>
                              <a:cxn ang="0">
                                <a:pos x="GluePoint309X" y="GluePoint309Y"/>
                              </a:cxn>
                              <a:cxn ang="0">
                                <a:pos x="GluePoint310X" y="GluePoint310Y"/>
                              </a:cxn>
                              <a:cxn ang="0">
                                <a:pos x="GluePoint311X" y="GluePoint311Y"/>
                              </a:cxn>
                              <a:cxn ang="0">
                                <a:pos x="GluePoint312X" y="GluePoint312Y"/>
                              </a:cxn>
                              <a:cxn ang="0">
                                <a:pos x="GluePoint313X" y="GluePoint313Y"/>
                              </a:cxn>
                              <a:cxn ang="0">
                                <a:pos x="GluePoint314X" y="GluePoint314Y"/>
                              </a:cxn>
                              <a:cxn ang="0">
                                <a:pos x="GluePoint315X" y="GluePoint315Y"/>
                              </a:cxn>
                              <a:cxn ang="0">
                                <a:pos x="GluePoint316X" y="GluePoint316Y"/>
                              </a:cxn>
                              <a:cxn ang="0">
                                <a:pos x="GluePoint317X" y="GluePoint317Y"/>
                              </a:cxn>
                              <a:cxn ang="0">
                                <a:pos x="GluePoint318X" y="GluePoint318Y"/>
                              </a:cxn>
                              <a:cxn ang="0">
                                <a:pos x="GluePoint319X" y="GluePoint319Y"/>
                              </a:cxn>
                              <a:cxn ang="0">
                                <a:pos x="GluePoint320X" y="GluePoint320Y"/>
                              </a:cxn>
                              <a:cxn ang="0">
                                <a:pos x="GluePoint321X" y="GluePoint321Y"/>
                              </a:cxn>
                              <a:cxn ang="0">
                                <a:pos x="GluePoint322X" y="GluePoint322Y"/>
                              </a:cxn>
                              <a:cxn ang="0">
                                <a:pos x="GluePoint323X" y="GluePoint323Y"/>
                              </a:cxn>
                              <a:cxn ang="0">
                                <a:pos x="GluePoint324X" y="GluePoint324Y"/>
                              </a:cxn>
                              <a:cxn ang="0">
                                <a:pos x="GluePoint325X" y="GluePoint325Y"/>
                              </a:cxn>
                              <a:cxn ang="0">
                                <a:pos x="GluePoint326X" y="GluePoint326Y"/>
                              </a:cxn>
                              <a:cxn ang="0">
                                <a:pos x="GluePoint327X" y="GluePoint327Y"/>
                              </a:cxn>
                              <a:cxn ang="0">
                                <a:pos x="GluePoint328X" y="GluePoint328Y"/>
                              </a:cxn>
                              <a:cxn ang="0">
                                <a:pos x="GluePoint329X" y="GluePoint329Y"/>
                              </a:cxn>
                              <a:cxn ang="0">
                                <a:pos x="GluePoint330X" y="GluePoint330Y"/>
                              </a:cxn>
                              <a:cxn ang="0">
                                <a:pos x="GluePoint331X" y="GluePoint331Y"/>
                              </a:cxn>
                              <a:cxn ang="0">
                                <a:pos x="GluePoint332X" y="GluePoint332Y"/>
                              </a:cxn>
                              <a:cxn ang="0">
                                <a:pos x="GluePoint333X" y="GluePoint333Y"/>
                              </a:cxn>
                              <a:cxn ang="0">
                                <a:pos x="GluePoint334X" y="GluePoint334Y"/>
                              </a:cxn>
                              <a:cxn ang="0">
                                <a:pos x="GluePoint335X" y="GluePoint335Y"/>
                              </a:cxn>
                              <a:cxn ang="0">
                                <a:pos x="GluePoint336X" y="GluePoint336Y"/>
                              </a:cxn>
                              <a:cxn ang="0">
                                <a:pos x="GluePoint337X" y="GluePoint337Y"/>
                              </a:cxn>
                              <a:cxn ang="0">
                                <a:pos x="GluePoint338X" y="GluePoint338Y"/>
                              </a:cxn>
                              <a:cxn ang="0">
                                <a:pos x="GluePoint339X" y="GluePoint339Y"/>
                              </a:cxn>
                              <a:cxn ang="0">
                                <a:pos x="GluePoint340X" y="GluePoint340Y"/>
                              </a:cxn>
                              <a:cxn ang="0">
                                <a:pos x="GluePoint341X" y="GluePoint341Y"/>
                              </a:cxn>
                              <a:cxn ang="0">
                                <a:pos x="GluePoint342X" y="GluePoint342Y"/>
                              </a:cxn>
                              <a:cxn ang="0">
                                <a:pos x="GluePoint343X" y="GluePoint343Y"/>
                              </a:cxn>
                              <a:cxn ang="0">
                                <a:pos x="GluePoint344X" y="GluePoint344Y"/>
                              </a:cxn>
                              <a:cxn ang="0">
                                <a:pos x="GluePoint345X" y="GluePoint345Y"/>
                              </a:cxn>
                              <a:cxn ang="0">
                                <a:pos x="GluePoint346X" y="GluePoint346Y"/>
                              </a:cxn>
                              <a:cxn ang="0">
                                <a:pos x="GluePoint347X" y="GluePoint347Y"/>
                              </a:cxn>
                              <a:cxn ang="0">
                                <a:pos x="GluePoint348X" y="GluePoint348Y"/>
                              </a:cxn>
                              <a:cxn ang="0">
                                <a:pos x="GluePoint349X" y="GluePoint349Y"/>
                              </a:cxn>
                              <a:cxn ang="0">
                                <a:pos x="GluePoint350X" y="GluePoint350Y"/>
                              </a:cxn>
                              <a:cxn ang="0">
                                <a:pos x="GluePoint351X" y="GluePoint351Y"/>
                              </a:cxn>
                              <a:cxn ang="0">
                                <a:pos x="GluePoint352X" y="GluePoint352Y"/>
                              </a:cxn>
                              <a:cxn ang="0">
                                <a:pos x="GluePoint353X" y="GluePoint353Y"/>
                              </a:cxn>
                              <a:cxn ang="0">
                                <a:pos x="GluePoint354X" y="GluePoint354Y"/>
                              </a:cxn>
                              <a:cxn ang="0">
                                <a:pos x="GluePoint355X" y="GluePoint355Y"/>
                              </a:cxn>
                              <a:cxn ang="0">
                                <a:pos x="GluePoint356X" y="GluePoint356Y"/>
                              </a:cxn>
                              <a:cxn ang="0">
                                <a:pos x="GluePoint357X" y="GluePoint357Y"/>
                              </a:cxn>
                              <a:cxn ang="0">
                                <a:pos x="GluePoint358X" y="GluePoint358Y"/>
                              </a:cxn>
                              <a:cxn ang="0">
                                <a:pos x="GluePoint359X" y="GluePoint359Y"/>
                              </a:cxn>
                              <a:cxn ang="0">
                                <a:pos x="GluePoint360X" y="GluePoint360Y"/>
                              </a:cxn>
                              <a:cxn ang="0">
                                <a:pos x="GluePoint361X" y="GluePoint361Y"/>
                              </a:cxn>
                              <a:cxn ang="0">
                                <a:pos x="GluePoint362X" y="GluePoint362Y"/>
                              </a:cxn>
                              <a:cxn ang="0">
                                <a:pos x="GluePoint363X" y="GluePoint363Y"/>
                              </a:cxn>
                              <a:cxn ang="0">
                                <a:pos x="GluePoint364X" y="GluePoint364Y"/>
                              </a:cxn>
                              <a:cxn ang="0">
                                <a:pos x="GluePoint365X" y="GluePoint365Y"/>
                              </a:cxn>
                              <a:cxn ang="0">
                                <a:pos x="GluePoint366X" y="GluePoint366Y"/>
                              </a:cxn>
                              <a:cxn ang="0">
                                <a:pos x="GluePoint367X" y="GluePoint367Y"/>
                              </a:cxn>
                              <a:cxn ang="0">
                                <a:pos x="GluePoint368X" y="GluePoint368Y"/>
                              </a:cxn>
                              <a:cxn ang="0">
                                <a:pos x="GluePoint369X" y="GluePoint369Y"/>
                              </a:cxn>
                              <a:cxn ang="0">
                                <a:pos x="GluePoint370X" y="GluePoint370Y"/>
                              </a:cxn>
                              <a:cxn ang="0">
                                <a:pos x="GluePoint371X" y="GluePoint371Y"/>
                              </a:cxn>
                              <a:cxn ang="0">
                                <a:pos x="GluePoint372X" y="GluePoint372Y"/>
                              </a:cxn>
                              <a:cxn ang="0">
                                <a:pos x="GluePoint373X" y="GluePoint373Y"/>
                              </a:cxn>
                              <a:cxn ang="0">
                                <a:pos x="GluePoint374X" y="GluePoint374Y"/>
                              </a:cxn>
                              <a:cxn ang="0">
                                <a:pos x="GluePoint375X" y="GluePoint375Y"/>
                              </a:cxn>
                              <a:cxn ang="0">
                                <a:pos x="GluePoint376X" y="GluePoint376Y"/>
                              </a:cxn>
                              <a:cxn ang="0">
                                <a:pos x="GluePoint377X" y="GluePoint377Y"/>
                              </a:cxn>
                              <a:cxn ang="0">
                                <a:pos x="GluePoint378X" y="GluePoint378Y"/>
                              </a:cxn>
                              <a:cxn ang="0">
                                <a:pos x="GluePoint379X" y="GluePoint379Y"/>
                              </a:cxn>
                              <a:cxn ang="0">
                                <a:pos x="GluePoint380X" y="GluePoint380Y"/>
                              </a:cxn>
                              <a:cxn ang="0">
                                <a:pos x="GluePoint381X" y="GluePoint381Y"/>
                              </a:cxn>
                              <a:cxn ang="0">
                                <a:pos x="GluePoint382X" y="GluePoint382Y"/>
                              </a:cxn>
                              <a:cxn ang="0">
                                <a:pos x="GluePoint383X" y="GluePoint383Y"/>
                              </a:cxn>
                              <a:cxn ang="0">
                                <a:pos x="GluePoint384X" y="GluePoint384Y"/>
                              </a:cxn>
                              <a:cxn ang="0">
                                <a:pos x="GluePoint385X" y="GluePoint385Y"/>
                              </a:cxn>
                              <a:cxn ang="0">
                                <a:pos x="GluePoint386X" y="GluePoint386Y"/>
                              </a:cxn>
                              <a:cxn ang="0">
                                <a:pos x="GluePoint387X" y="GluePoint387Y"/>
                              </a:cxn>
                              <a:cxn ang="0">
                                <a:pos x="GluePoint388X" y="GluePoint388Y"/>
                              </a:cxn>
                              <a:cxn ang="0">
                                <a:pos x="GluePoint389X" y="GluePoint389Y"/>
                              </a:cxn>
                              <a:cxn ang="0">
                                <a:pos x="GluePoint390X" y="GluePoint390Y"/>
                              </a:cxn>
                              <a:cxn ang="0">
                                <a:pos x="GluePoint391X" y="GluePoint391Y"/>
                              </a:cxn>
                              <a:cxn ang="0">
                                <a:pos x="GluePoint392X" y="GluePoint392Y"/>
                              </a:cxn>
                              <a:cxn ang="0">
                                <a:pos x="GluePoint393X" y="GluePoint393Y"/>
                              </a:cxn>
                              <a:cxn ang="0">
                                <a:pos x="GluePoint394X" y="GluePoint394Y"/>
                              </a:cxn>
                              <a:cxn ang="0">
                                <a:pos x="GluePoint395X" y="GluePoint395Y"/>
                              </a:cxn>
                              <a:cxn ang="0">
                                <a:pos x="GluePoint396X" y="GluePoint396Y"/>
                              </a:cxn>
                              <a:cxn ang="0">
                                <a:pos x="GluePoint397X" y="GluePoint397Y"/>
                              </a:cxn>
                              <a:cxn ang="0">
                                <a:pos x="GluePoint398X" y="GluePoint398Y"/>
                              </a:cxn>
                              <a:cxn ang="0">
                                <a:pos x="GluePoint399X" y="GluePoint399Y"/>
                              </a:cxn>
                              <a:cxn ang="0">
                                <a:pos x="GluePoint400X" y="GluePoint400Y"/>
                              </a:cxn>
                              <a:cxn ang="0">
                                <a:pos x="GluePoint401X" y="GluePoint401Y"/>
                              </a:cxn>
                              <a:cxn ang="0">
                                <a:pos x="GluePoint402X" y="GluePoint402Y"/>
                              </a:cxn>
                              <a:cxn ang="0">
                                <a:pos x="GluePoint403X" y="GluePoint403Y"/>
                              </a:cxn>
                              <a:cxn ang="0">
                                <a:pos x="GluePoint404X" y="GluePoint404Y"/>
                              </a:cxn>
                              <a:cxn ang="0">
                                <a:pos x="GluePoint405X" y="GluePoint405Y"/>
                              </a:cxn>
                              <a:cxn ang="0">
                                <a:pos x="GluePoint406X" y="GluePoint406Y"/>
                              </a:cxn>
                              <a:cxn ang="0">
                                <a:pos x="GluePoint407X" y="GluePoint407Y"/>
                              </a:cxn>
                              <a:cxn ang="0">
                                <a:pos x="GluePoint408X" y="GluePoint408Y"/>
                              </a:cxn>
                              <a:cxn ang="0">
                                <a:pos x="GluePoint409X" y="GluePoint409Y"/>
                              </a:cxn>
                              <a:cxn ang="0">
                                <a:pos x="GluePoint410X" y="GluePoint410Y"/>
                              </a:cxn>
                              <a:cxn ang="0">
                                <a:pos x="GluePoint411X" y="GluePoint411Y"/>
                              </a:cxn>
                              <a:cxn ang="0">
                                <a:pos x="GluePoint412X" y="GluePoint412Y"/>
                              </a:cxn>
                              <a:cxn ang="0">
                                <a:pos x="GluePoint413X" y="GluePoint413Y"/>
                              </a:cxn>
                              <a:cxn ang="0">
                                <a:pos x="GluePoint414X" y="GluePoint414Y"/>
                              </a:cxn>
                              <a:cxn ang="0">
                                <a:pos x="GluePoint415X" y="GluePoint415Y"/>
                              </a:cxn>
                              <a:cxn ang="0">
                                <a:pos x="GluePoint416X" y="GluePoint416Y"/>
                              </a:cxn>
                              <a:cxn ang="0">
                                <a:pos x="GluePoint417X" y="GluePoint417Y"/>
                              </a:cxn>
                              <a:cxn ang="0">
                                <a:pos x="GluePoint418X" y="GluePoint418Y"/>
                              </a:cxn>
                              <a:cxn ang="0">
                                <a:pos x="GluePoint419X" y="GluePoint419Y"/>
                              </a:cxn>
                              <a:cxn ang="0">
                                <a:pos x="GluePoint420X" y="GluePoint420Y"/>
                              </a:cxn>
                              <a:cxn ang="0">
                                <a:pos x="GluePoint421X" y="GluePoint421Y"/>
                              </a:cxn>
                              <a:cxn ang="0">
                                <a:pos x="GluePoint422X" y="GluePoint422Y"/>
                              </a:cxn>
                              <a:cxn ang="0">
                                <a:pos x="GluePoint423X" y="GluePoint423Y"/>
                              </a:cxn>
                              <a:cxn ang="0">
                                <a:pos x="GluePoint424X" y="GluePoint424Y"/>
                              </a:cxn>
                              <a:cxn ang="0">
                                <a:pos x="GluePoint425X" y="GluePoint425Y"/>
                              </a:cxn>
                              <a:cxn ang="0">
                                <a:pos x="GluePoint426X" y="GluePoint426Y"/>
                              </a:cxn>
                              <a:cxn ang="0">
                                <a:pos x="GluePoint427X" y="GluePoint427Y"/>
                              </a:cxn>
                              <a:cxn ang="0">
                                <a:pos x="GluePoint428X" y="GluePoint428Y"/>
                              </a:cxn>
                              <a:cxn ang="0">
                                <a:pos x="GluePoint429X" y="GluePoint429Y"/>
                              </a:cxn>
                              <a:cxn ang="0">
                                <a:pos x="GluePoint430X" y="GluePoint430Y"/>
                              </a:cxn>
                              <a:cxn ang="0">
                                <a:pos x="GluePoint431X" y="GluePoint431Y"/>
                              </a:cxn>
                              <a:cxn ang="0">
                                <a:pos x="GluePoint432X" y="GluePoint432Y"/>
                              </a:cxn>
                              <a:cxn ang="0">
                                <a:pos x="GluePoint433X" y="GluePoint433Y"/>
                              </a:cxn>
                              <a:cxn ang="0">
                                <a:pos x="GluePoint434X" y="GluePoint434Y"/>
                              </a:cxn>
                              <a:cxn ang="0">
                                <a:pos x="GluePoint435X" y="GluePoint435Y"/>
                              </a:cxn>
                              <a:cxn ang="0">
                                <a:pos x="GluePoint436X" y="GluePoint436Y"/>
                              </a:cxn>
                              <a:cxn ang="0">
                                <a:pos x="GluePoint437X" y="GluePoint437Y"/>
                              </a:cxn>
                              <a:cxn ang="0">
                                <a:pos x="GluePoint438X" y="GluePoint438Y"/>
                              </a:cxn>
                              <a:cxn ang="0">
                                <a:pos x="GluePoint439X" y="GluePoint439Y"/>
                              </a:cxn>
                              <a:cxn ang="0">
                                <a:pos x="GluePoint440X" y="GluePoint440Y"/>
                              </a:cxn>
                              <a:cxn ang="0">
                                <a:pos x="GluePoint441X" y="GluePoint441Y"/>
                              </a:cxn>
                              <a:cxn ang="0">
                                <a:pos x="GluePoint442X" y="GluePoint442Y"/>
                              </a:cxn>
                              <a:cxn ang="0">
                                <a:pos x="GluePoint443X" y="GluePoint443Y"/>
                              </a:cxn>
                              <a:cxn ang="0">
                                <a:pos x="GluePoint444X" y="GluePoint444Y"/>
                              </a:cxn>
                              <a:cxn ang="0">
                                <a:pos x="GluePoint445X" y="GluePoint445Y"/>
                              </a:cxn>
                              <a:cxn ang="0">
                                <a:pos x="GluePoint446X" y="GluePoint446Y"/>
                              </a:cxn>
                              <a:cxn ang="0">
                                <a:pos x="GluePoint447X" y="GluePoint447Y"/>
                              </a:cxn>
                              <a:cxn ang="0">
                                <a:pos x="GluePoint448X" y="GluePoint448Y"/>
                              </a:cxn>
                              <a:cxn ang="0">
                                <a:pos x="GluePoint449X" y="GluePoint449Y"/>
                              </a:cxn>
                              <a:cxn ang="0">
                                <a:pos x="GluePoint450X" y="GluePoint450Y"/>
                              </a:cxn>
                              <a:cxn ang="0">
                                <a:pos x="GluePoint451X" y="GluePoint451Y"/>
                              </a:cxn>
                              <a:cxn ang="0">
                                <a:pos x="GluePoint452X" y="GluePoint452Y"/>
                              </a:cxn>
                              <a:cxn ang="0">
                                <a:pos x="GluePoint453X" y="GluePoint453Y"/>
                              </a:cxn>
                              <a:cxn ang="0">
                                <a:pos x="GluePoint454X" y="GluePoint454Y"/>
                              </a:cxn>
                              <a:cxn ang="0">
                                <a:pos x="GluePoint455X" y="GluePoint455Y"/>
                              </a:cxn>
                              <a:cxn ang="0">
                                <a:pos x="GluePoint456X" y="GluePoint456Y"/>
                              </a:cxn>
                              <a:cxn ang="0">
                                <a:pos x="GluePoint457X" y="GluePoint457Y"/>
                              </a:cxn>
                              <a:cxn ang="0">
                                <a:pos x="GluePoint458X" y="GluePoint458Y"/>
                              </a:cxn>
                              <a:cxn ang="0">
                                <a:pos x="GluePoint459X" y="GluePoint459Y"/>
                              </a:cxn>
                              <a:cxn ang="0">
                                <a:pos x="GluePoint460X" y="GluePoint460Y"/>
                              </a:cxn>
                              <a:cxn ang="0">
                                <a:pos x="GluePoint461X" y="GluePoint461Y"/>
                              </a:cxn>
                              <a:cxn ang="0">
                                <a:pos x="GluePoint462X" y="GluePoint462Y"/>
                              </a:cxn>
                              <a:cxn ang="0">
                                <a:pos x="GluePoint463X" y="GluePoint463Y"/>
                              </a:cxn>
                              <a:cxn ang="0">
                                <a:pos x="GluePoint464X" y="GluePoint464Y"/>
                              </a:cxn>
                              <a:cxn ang="0">
                                <a:pos x="GluePoint465X" y="GluePoint465Y"/>
                              </a:cxn>
                              <a:cxn ang="0">
                                <a:pos x="GluePoint466X" y="GluePoint466Y"/>
                              </a:cxn>
                              <a:cxn ang="0">
                                <a:pos x="GluePoint467X" y="GluePoint467Y"/>
                              </a:cxn>
                              <a:cxn ang="0">
                                <a:pos x="GluePoint468X" y="GluePoint468Y"/>
                              </a:cxn>
                              <a:cxn ang="0">
                                <a:pos x="GluePoint469X" y="GluePoint469Y"/>
                              </a:cxn>
                              <a:cxn ang="0">
                                <a:pos x="GluePoint470X" y="GluePoint470Y"/>
                              </a:cxn>
                              <a:cxn ang="0">
                                <a:pos x="GluePoint471X" y="GluePoint471Y"/>
                              </a:cxn>
                              <a:cxn ang="0">
                                <a:pos x="GluePoint472X" y="GluePoint472Y"/>
                              </a:cxn>
                              <a:cxn ang="0">
                                <a:pos x="GluePoint473X" y="GluePoint473Y"/>
                              </a:cxn>
                              <a:cxn ang="0">
                                <a:pos x="GluePoint474X" y="GluePoint474Y"/>
                              </a:cxn>
                              <a:cxn ang="0">
                                <a:pos x="GluePoint475X" y="GluePoint475Y"/>
                              </a:cxn>
                              <a:cxn ang="0">
                                <a:pos x="GluePoint476X" y="GluePoint476Y"/>
                              </a:cxn>
                              <a:cxn ang="0">
                                <a:pos x="GluePoint477X" y="GluePoint477Y"/>
                              </a:cxn>
                              <a:cxn ang="0">
                                <a:pos x="GluePoint478X" y="GluePoint478Y"/>
                              </a:cxn>
                              <a:cxn ang="0">
                                <a:pos x="GluePoint479X" y="GluePoint479Y"/>
                              </a:cxn>
                              <a:cxn ang="0">
                                <a:pos x="GluePoint480X" y="GluePoint480Y"/>
                              </a:cxn>
                              <a:cxn ang="0">
                                <a:pos x="GluePoint481X" y="GluePoint481Y"/>
                              </a:cxn>
                              <a:cxn ang="0">
                                <a:pos x="GluePoint482X" y="GluePoint482Y"/>
                              </a:cxn>
                              <a:cxn ang="0">
                                <a:pos x="GluePoint483X" y="GluePoint483Y"/>
                              </a:cxn>
                              <a:cxn ang="0">
                                <a:pos x="GluePoint484X" y="GluePoint484Y"/>
                              </a:cxn>
                              <a:cxn ang="0">
                                <a:pos x="GluePoint485X" y="GluePoint485Y"/>
                              </a:cxn>
                              <a:cxn ang="0">
                                <a:pos x="GluePoint486X" y="GluePoint486Y"/>
                              </a:cxn>
                              <a:cxn ang="0">
                                <a:pos x="GluePoint487X" y="GluePoint487Y"/>
                              </a:cxn>
                              <a:cxn ang="0">
                                <a:pos x="GluePoint488X" y="GluePoint488Y"/>
                              </a:cxn>
                              <a:cxn ang="0">
                                <a:pos x="GluePoint489X" y="GluePoint489Y"/>
                              </a:cxn>
                              <a:cxn ang="0">
                                <a:pos x="GluePoint490X" y="GluePoint490Y"/>
                              </a:cxn>
                              <a:cxn ang="0">
                                <a:pos x="GluePoint491X" y="GluePoint491Y"/>
                              </a:cxn>
                              <a:cxn ang="0">
                                <a:pos x="GluePoint492X" y="GluePoint492Y"/>
                              </a:cxn>
                              <a:cxn ang="0">
                                <a:pos x="GluePoint493X" y="GluePoint493Y"/>
                              </a:cxn>
                              <a:cxn ang="0">
                                <a:pos x="GluePoint494X" y="GluePoint494Y"/>
                              </a:cxn>
                              <a:cxn ang="0">
                                <a:pos x="GluePoint495X" y="GluePoint495Y"/>
                              </a:cxn>
                              <a:cxn ang="0">
                                <a:pos x="GluePoint496X" y="GluePoint496Y"/>
                              </a:cxn>
                              <a:cxn ang="0">
                                <a:pos x="GluePoint497X" y="GluePoint497Y"/>
                              </a:cxn>
                              <a:cxn ang="0">
                                <a:pos x="GluePoint498X" y="GluePoint498Y"/>
                              </a:cxn>
                              <a:cxn ang="0">
                                <a:pos x="GluePoint499X" y="GluePoint499Y"/>
                              </a:cxn>
                              <a:cxn ang="0">
                                <a:pos x="GluePoint500X" y="GluePoint500Y"/>
                              </a:cxn>
                              <a:cxn ang="0">
                                <a:pos x="GluePoint501X" y="GluePoint501Y"/>
                              </a:cxn>
                              <a:cxn ang="0">
                                <a:pos x="GluePoint502X" y="GluePoint502Y"/>
                              </a:cxn>
                              <a:cxn ang="0">
                                <a:pos x="GluePoint503X" y="GluePoint503Y"/>
                              </a:cxn>
                              <a:cxn ang="0">
                                <a:pos x="GluePoint504X" y="GluePoint504Y"/>
                              </a:cxn>
                              <a:cxn ang="0">
                                <a:pos x="GluePoint505X" y="GluePoint505Y"/>
                              </a:cxn>
                              <a:cxn ang="0">
                                <a:pos x="GluePoint506X" y="GluePoint506Y"/>
                              </a:cxn>
                              <a:cxn ang="0">
                                <a:pos x="GluePoint507X" y="GluePoint507Y"/>
                              </a:cxn>
                              <a:cxn ang="0">
                                <a:pos x="GluePoint508X" y="GluePoint508Y"/>
                              </a:cxn>
                              <a:cxn ang="0">
                                <a:pos x="GluePoint509X" y="GluePoint509Y"/>
                              </a:cxn>
                              <a:cxn ang="0">
                                <a:pos x="GluePoint510X" y="GluePoint510Y"/>
                              </a:cxn>
                              <a:cxn ang="0">
                                <a:pos x="GluePoint511X" y="GluePoint511Y"/>
                              </a:cxn>
                              <a:cxn ang="0">
                                <a:pos x="GluePoint512X" y="GluePoint512Y"/>
                              </a:cxn>
                              <a:cxn ang="0">
                                <a:pos x="GluePoint513X" y="GluePoint513Y"/>
                              </a:cxn>
                              <a:cxn ang="0">
                                <a:pos x="GluePoint514X" y="GluePoint514Y"/>
                              </a:cxn>
                              <a:cxn ang="0">
                                <a:pos x="GluePoint515X" y="GluePoint515Y"/>
                              </a:cxn>
                              <a:cxn ang="0">
                                <a:pos x="GluePoint516X" y="GluePoint516Y"/>
                              </a:cxn>
                              <a:cxn ang="0">
                                <a:pos x="GluePoint517X" y="GluePoint517Y"/>
                              </a:cxn>
                              <a:cxn ang="0">
                                <a:pos x="GluePoint518X" y="GluePoint518Y"/>
                              </a:cxn>
                              <a:cxn ang="0">
                                <a:pos x="GluePoint519X" y="GluePoint519Y"/>
                              </a:cxn>
                              <a:cxn ang="0">
                                <a:pos x="GluePoint520X" y="GluePoint520Y"/>
                              </a:cxn>
                              <a:cxn ang="0">
                                <a:pos x="GluePoint521X" y="GluePoint521Y"/>
                              </a:cxn>
                              <a:cxn ang="0">
                                <a:pos x="GluePoint522X" y="GluePoint522Y"/>
                              </a:cxn>
                              <a:cxn ang="0">
                                <a:pos x="GluePoint523X" y="GluePoint523Y"/>
                              </a:cxn>
                              <a:cxn ang="0">
                                <a:pos x="GluePoint524X" y="GluePoint524Y"/>
                              </a:cxn>
                              <a:cxn ang="0">
                                <a:pos x="GluePoint525X" y="GluePoint525Y"/>
                              </a:cxn>
                              <a:cxn ang="0">
                                <a:pos x="GluePoint526X" y="GluePoint526Y"/>
                              </a:cxn>
                              <a:cxn ang="0">
                                <a:pos x="GluePoint527X" y="GluePoint527Y"/>
                              </a:cxn>
                              <a:cxn ang="0">
                                <a:pos x="GluePoint528X" y="GluePoint528Y"/>
                              </a:cxn>
                              <a:cxn ang="0">
                                <a:pos x="GluePoint529X" y="GluePoint529Y"/>
                              </a:cxn>
                              <a:cxn ang="0">
                                <a:pos x="GluePoint530X" y="GluePoint530Y"/>
                              </a:cxn>
                              <a:cxn ang="0">
                                <a:pos x="GluePoint531X" y="GluePoint531Y"/>
                              </a:cxn>
                              <a:cxn ang="0">
                                <a:pos x="GluePoint532X" y="GluePoint532Y"/>
                              </a:cxn>
                              <a:cxn ang="0">
                                <a:pos x="GluePoint533X" y="GluePoint533Y"/>
                              </a:cxn>
                              <a:cxn ang="0">
                                <a:pos x="GluePoint534X" y="GluePoint534Y"/>
                              </a:cxn>
                              <a:cxn ang="0">
                                <a:pos x="GluePoint535X" y="GluePoint535Y"/>
                              </a:cxn>
                              <a:cxn ang="0">
                                <a:pos x="GluePoint536X" y="GluePoint536Y"/>
                              </a:cxn>
                              <a:cxn ang="0">
                                <a:pos x="GluePoint537X" y="GluePoint537Y"/>
                              </a:cxn>
                              <a:cxn ang="0">
                                <a:pos x="GluePoint538X" y="GluePoint538Y"/>
                              </a:cxn>
                              <a:cxn ang="0">
                                <a:pos x="GluePoint539X" y="GluePoint539Y"/>
                              </a:cxn>
                              <a:cxn ang="0">
                                <a:pos x="GluePoint540X" y="GluePoint540Y"/>
                              </a:cxn>
                              <a:cxn ang="0">
                                <a:pos x="GluePoint541X" y="GluePoint541Y"/>
                              </a:cxn>
                              <a:cxn ang="0">
                                <a:pos x="GluePoint542X" y="GluePoint542Y"/>
                              </a:cxn>
                              <a:cxn ang="0">
                                <a:pos x="GluePoint543X" y="GluePoint543Y"/>
                              </a:cxn>
                              <a:cxn ang="0">
                                <a:pos x="GluePoint544X" y="GluePoint544Y"/>
                              </a:cxn>
                              <a:cxn ang="0">
                                <a:pos x="GluePoint545X" y="GluePoint545Y"/>
                              </a:cxn>
                              <a:cxn ang="0">
                                <a:pos x="GluePoint546X" y="GluePoint546Y"/>
                              </a:cxn>
                              <a:cxn ang="0">
                                <a:pos x="GluePoint547X" y="GluePoint547Y"/>
                              </a:cxn>
                              <a:cxn ang="0">
                                <a:pos x="GluePoint548X" y="GluePoint548Y"/>
                              </a:cxn>
                              <a:cxn ang="0">
                                <a:pos x="GluePoint549X" y="GluePoint549Y"/>
                              </a:cxn>
                              <a:cxn ang="0">
                                <a:pos x="GluePoint550X" y="GluePoint550Y"/>
                              </a:cxn>
                              <a:cxn ang="0">
                                <a:pos x="GluePoint551X" y="GluePoint551Y"/>
                              </a:cxn>
                              <a:cxn ang="0">
                                <a:pos x="GluePoint552X" y="GluePoint552Y"/>
                              </a:cxn>
                              <a:cxn ang="0">
                                <a:pos x="GluePoint553X" y="GluePoint553Y"/>
                              </a:cxn>
                              <a:cxn ang="0">
                                <a:pos x="GluePoint554X" y="GluePoint554Y"/>
                              </a:cxn>
                              <a:cxn ang="0">
                                <a:pos x="GluePoint555X" y="GluePoint555Y"/>
                              </a:cxn>
                              <a:cxn ang="0">
                                <a:pos x="GluePoint556X" y="GluePoint556Y"/>
                              </a:cxn>
                              <a:cxn ang="0">
                                <a:pos x="GluePoint557X" y="GluePoint557Y"/>
                              </a:cxn>
                              <a:cxn ang="0">
                                <a:pos x="GluePoint558X" y="GluePoint558Y"/>
                              </a:cxn>
                              <a:cxn ang="0">
                                <a:pos x="GluePoint559X" y="GluePoint559Y"/>
                              </a:cxn>
                              <a:cxn ang="0">
                                <a:pos x="GluePoint560X" y="GluePoint560Y"/>
                              </a:cxn>
                              <a:cxn ang="0">
                                <a:pos x="GluePoint561X" y="GluePoint561Y"/>
                              </a:cxn>
                              <a:cxn ang="0">
                                <a:pos x="GluePoint562X" y="GluePoint562Y"/>
                              </a:cxn>
                              <a:cxn ang="0">
                                <a:pos x="GluePoint563X" y="GluePoint563Y"/>
                              </a:cxn>
                              <a:cxn ang="0">
                                <a:pos x="GluePoint564X" y="GluePoint564Y"/>
                              </a:cxn>
                              <a:cxn ang="0">
                                <a:pos x="GluePoint565X" y="GluePoint565Y"/>
                              </a:cxn>
                              <a:cxn ang="0">
                                <a:pos x="GluePoint566X" y="GluePoint566Y"/>
                              </a:cxn>
                              <a:cxn ang="0">
                                <a:pos x="GluePoint567X" y="GluePoint567Y"/>
                              </a:cxn>
                              <a:cxn ang="0">
                                <a:pos x="GluePoint568X" y="GluePoint568Y"/>
                              </a:cxn>
                              <a:cxn ang="0">
                                <a:pos x="GluePoint569X" y="GluePoint569Y"/>
                              </a:cxn>
                              <a:cxn ang="0">
                                <a:pos x="GluePoint570X" y="GluePoint570Y"/>
                              </a:cxn>
                              <a:cxn ang="0">
                                <a:pos x="GluePoint571X" y="GluePoint571Y"/>
                              </a:cxn>
                              <a:cxn ang="0">
                                <a:pos x="GluePoint572X" y="GluePoint572Y"/>
                              </a:cxn>
                              <a:cxn ang="0">
                                <a:pos x="GluePoint573X" y="GluePoint573Y"/>
                              </a:cxn>
                              <a:cxn ang="0">
                                <a:pos x="GluePoint574X" y="GluePoint574Y"/>
                              </a:cxn>
                              <a:cxn ang="0">
                                <a:pos x="GluePoint575X" y="GluePoint575Y"/>
                              </a:cxn>
                              <a:cxn ang="0">
                                <a:pos x="GluePoint576X" y="GluePoint576Y"/>
                              </a:cxn>
                              <a:cxn ang="0">
                                <a:pos x="GluePoint577X" y="GluePoint577Y"/>
                              </a:cxn>
                              <a:cxn ang="0">
                                <a:pos x="GluePoint578X" y="GluePoint578Y"/>
                              </a:cxn>
                              <a:cxn ang="0">
                                <a:pos x="GluePoint579X" y="GluePoint579Y"/>
                              </a:cxn>
                              <a:cxn ang="0">
                                <a:pos x="GluePoint580X" y="GluePoint580Y"/>
                              </a:cxn>
                              <a:cxn ang="0">
                                <a:pos x="GluePoint581X" y="GluePoint581Y"/>
                              </a:cxn>
                              <a:cxn ang="0">
                                <a:pos x="GluePoint582X" y="GluePoint582Y"/>
                              </a:cxn>
                              <a:cxn ang="0">
                                <a:pos x="GluePoint583X" y="GluePoint583Y"/>
                              </a:cxn>
                              <a:cxn ang="0">
                                <a:pos x="GluePoint584X" y="GluePoint584Y"/>
                              </a:cxn>
                              <a:cxn ang="0">
                                <a:pos x="GluePoint585X" y="GluePoint585Y"/>
                              </a:cxn>
                              <a:cxn ang="0">
                                <a:pos x="GluePoint586X" y="GluePoint586Y"/>
                              </a:cxn>
                              <a:cxn ang="0">
                                <a:pos x="GluePoint587X" y="GluePoint587Y"/>
                              </a:cxn>
                              <a:cxn ang="0">
                                <a:pos x="GluePoint588X" y="GluePoint588Y"/>
                              </a:cxn>
                              <a:cxn ang="0">
                                <a:pos x="GluePoint589X" y="GluePoint589Y"/>
                              </a:cxn>
                              <a:cxn ang="0">
                                <a:pos x="GluePoint590X" y="GluePoint590Y"/>
                              </a:cxn>
                              <a:cxn ang="0">
                                <a:pos x="GluePoint591X" y="GluePoint591Y"/>
                              </a:cxn>
                              <a:cxn ang="0">
                                <a:pos x="GluePoint592X" y="GluePoint592Y"/>
                              </a:cxn>
                              <a:cxn ang="0">
                                <a:pos x="GluePoint593X" y="GluePoint593Y"/>
                              </a:cxn>
                              <a:cxn ang="0">
                                <a:pos x="GluePoint594X" y="GluePoint594Y"/>
                              </a:cxn>
                              <a:cxn ang="0">
                                <a:pos x="GluePoint595X" y="GluePoint595Y"/>
                              </a:cxn>
                              <a:cxn ang="0">
                                <a:pos x="GluePoint596X" y="GluePoint596Y"/>
                              </a:cxn>
                              <a:cxn ang="0">
                                <a:pos x="GluePoint597X" y="GluePoint597Y"/>
                              </a:cxn>
                              <a:cxn ang="0">
                                <a:pos x="GluePoint598X" y="GluePoint598Y"/>
                              </a:cxn>
                              <a:cxn ang="0">
                                <a:pos x="GluePoint599X" y="GluePoint599Y"/>
                              </a:cxn>
                              <a:cxn ang="0">
                                <a:pos x="GluePoint600X" y="GluePoint600Y"/>
                              </a:cxn>
                              <a:cxn ang="0">
                                <a:pos x="GluePoint601X" y="GluePoint601Y"/>
                              </a:cxn>
                              <a:cxn ang="0">
                                <a:pos x="GluePoint602X" y="GluePoint602Y"/>
                              </a:cxn>
                              <a:cxn ang="0">
                                <a:pos x="GluePoint603X" y="GluePoint603Y"/>
                              </a:cxn>
                              <a:cxn ang="0">
                                <a:pos x="GluePoint604X" y="GluePoint604Y"/>
                              </a:cxn>
                              <a:cxn ang="0">
                                <a:pos x="GluePoint605X" y="GluePoint605Y"/>
                              </a:cxn>
                              <a:cxn ang="0">
                                <a:pos x="GluePoint606X" y="GluePoint606Y"/>
                              </a:cxn>
                              <a:cxn ang="0">
                                <a:pos x="GluePoint607X" y="GluePoint607Y"/>
                              </a:cxn>
                              <a:cxn ang="0">
                                <a:pos x="GluePoint608X" y="GluePoint608Y"/>
                              </a:cxn>
                              <a:cxn ang="0">
                                <a:pos x="GluePoint609X" y="GluePoint609Y"/>
                              </a:cxn>
                              <a:cxn ang="0">
                                <a:pos x="GluePoint610X" y="GluePoint610Y"/>
                              </a:cxn>
                              <a:cxn ang="0">
                                <a:pos x="GluePoint611X" y="GluePoint611Y"/>
                              </a:cxn>
                              <a:cxn ang="0">
                                <a:pos x="GluePoint612X" y="GluePoint612Y"/>
                              </a:cxn>
                              <a:cxn ang="0">
                                <a:pos x="GluePoint613X" y="GluePoint613Y"/>
                              </a:cxn>
                              <a:cxn ang="0">
                                <a:pos x="GluePoint614X" y="GluePoint614Y"/>
                              </a:cxn>
                              <a:cxn ang="0">
                                <a:pos x="GluePoint615X" y="GluePoint615Y"/>
                              </a:cxn>
                              <a:cxn ang="0">
                                <a:pos x="GluePoint616X" y="GluePoint616Y"/>
                              </a:cxn>
                              <a:cxn ang="0">
                                <a:pos x="GluePoint617X" y="GluePoint617Y"/>
                              </a:cxn>
                              <a:cxn ang="0">
                                <a:pos x="GluePoint618X" y="GluePoint618Y"/>
                              </a:cxn>
                              <a:cxn ang="0">
                                <a:pos x="GluePoint619X" y="GluePoint619Y"/>
                              </a:cxn>
                              <a:cxn ang="0">
                                <a:pos x="GluePoint620X" y="GluePoint620Y"/>
                              </a:cxn>
                              <a:cxn ang="0">
                                <a:pos x="GluePoint621X" y="GluePoint621Y"/>
                              </a:cxn>
                              <a:cxn ang="0">
                                <a:pos x="GluePoint622X" y="GluePoint622Y"/>
                              </a:cxn>
                              <a:cxn ang="0">
                                <a:pos x="GluePoint623X" y="GluePoint623Y"/>
                              </a:cxn>
                              <a:cxn ang="0">
                                <a:pos x="GluePoint624X" y="GluePoint624Y"/>
                              </a:cxn>
                              <a:cxn ang="0">
                                <a:pos x="GluePoint625X" y="GluePoint625Y"/>
                              </a:cxn>
                              <a:cxn ang="0">
                                <a:pos x="GluePoint626X" y="GluePoint626Y"/>
                              </a:cxn>
                              <a:cxn ang="0">
                                <a:pos x="GluePoint627X" y="GluePoint627Y"/>
                              </a:cxn>
                              <a:cxn ang="0">
                                <a:pos x="GluePoint628X" y="GluePoint628Y"/>
                              </a:cxn>
                              <a:cxn ang="0">
                                <a:pos x="GluePoint629X" y="GluePoint629Y"/>
                              </a:cxn>
                              <a:cxn ang="0">
                                <a:pos x="GluePoint630X" y="GluePoint630Y"/>
                              </a:cxn>
                              <a:cxn ang="0">
                                <a:pos x="GluePoint631X" y="GluePoint631Y"/>
                              </a:cxn>
                              <a:cxn ang="0">
                                <a:pos x="GluePoint632X" y="GluePoint632Y"/>
                              </a:cxn>
                              <a:cxn ang="0">
                                <a:pos x="GluePoint633X" y="GluePoint633Y"/>
                              </a:cxn>
                              <a:cxn ang="0">
                                <a:pos x="GluePoint634X" y="GluePoint634Y"/>
                              </a:cxn>
                              <a:cxn ang="0">
                                <a:pos x="GluePoint635X" y="GluePoint635Y"/>
                              </a:cxn>
                              <a:cxn ang="0">
                                <a:pos x="GluePoint636X" y="GluePoint636Y"/>
                              </a:cxn>
                              <a:cxn ang="0">
                                <a:pos x="GluePoint637X" y="GluePoint637Y"/>
                              </a:cxn>
                              <a:cxn ang="0">
                                <a:pos x="GluePoint638X" y="GluePoint638Y"/>
                              </a:cxn>
                              <a:cxn ang="0">
                                <a:pos x="GluePoint639X" y="GluePoint639Y"/>
                              </a:cxn>
                              <a:cxn ang="0">
                                <a:pos x="GluePoint640X" y="GluePoint640Y"/>
                              </a:cxn>
                              <a:cxn ang="0">
                                <a:pos x="GluePoint641X" y="GluePoint641Y"/>
                              </a:cxn>
                              <a:cxn ang="0">
                                <a:pos x="GluePoint642X" y="GluePoint642Y"/>
                              </a:cxn>
                              <a:cxn ang="0">
                                <a:pos x="GluePoint643X" y="GluePoint643Y"/>
                              </a:cxn>
                              <a:cxn ang="0">
                                <a:pos x="GluePoint644X" y="GluePoint644Y"/>
                              </a:cxn>
                              <a:cxn ang="0">
                                <a:pos x="GluePoint645X" y="GluePoint645Y"/>
                              </a:cxn>
                              <a:cxn ang="0">
                                <a:pos x="GluePoint646X" y="GluePoint646Y"/>
                              </a:cxn>
                              <a:cxn ang="0">
                                <a:pos x="GluePoint647X" y="GluePoint647Y"/>
                              </a:cxn>
                              <a:cxn ang="0">
                                <a:pos x="GluePoint648X" y="GluePoint648Y"/>
                              </a:cxn>
                              <a:cxn ang="0">
                                <a:pos x="GluePoint649X" y="GluePoint649Y"/>
                              </a:cxn>
                              <a:cxn ang="0">
                                <a:pos x="GluePoint650X" y="GluePoint650Y"/>
                              </a:cxn>
                              <a:cxn ang="0">
                                <a:pos x="GluePoint651X" y="GluePoint651Y"/>
                              </a:cxn>
                              <a:cxn ang="0">
                                <a:pos x="GluePoint652X" y="GluePoint652Y"/>
                              </a:cxn>
                              <a:cxn ang="0">
                                <a:pos x="GluePoint653X" y="GluePoint653Y"/>
                              </a:cxn>
                              <a:cxn ang="0">
                                <a:pos x="GluePoint654X" y="GluePoint654Y"/>
                              </a:cxn>
                              <a:cxn ang="0">
                                <a:pos x="GluePoint655X" y="GluePoint655Y"/>
                              </a:cxn>
                              <a:cxn ang="0">
                                <a:pos x="GluePoint656X" y="GluePoint656Y"/>
                              </a:cxn>
                              <a:cxn ang="0">
                                <a:pos x="GluePoint657X" y="GluePoint657Y"/>
                              </a:cxn>
                              <a:cxn ang="0">
                                <a:pos x="GluePoint658X" y="GluePoint658Y"/>
                              </a:cxn>
                              <a:cxn ang="0">
                                <a:pos x="GluePoint659X" y="GluePoint659Y"/>
                              </a:cxn>
                              <a:cxn ang="0">
                                <a:pos x="GluePoint660X" y="GluePoint660Y"/>
                              </a:cxn>
                              <a:cxn ang="0">
                                <a:pos x="GluePoint661X" y="GluePoint661Y"/>
                              </a:cxn>
                              <a:cxn ang="0">
                                <a:pos x="GluePoint662X" y="GluePoint662Y"/>
                              </a:cxn>
                              <a:cxn ang="0">
                                <a:pos x="GluePoint663X" y="GluePoint663Y"/>
                              </a:cxn>
                              <a:cxn ang="0">
                                <a:pos x="GluePoint664X" y="GluePoint664Y"/>
                              </a:cxn>
                              <a:cxn ang="0">
                                <a:pos x="GluePoint665X" y="GluePoint665Y"/>
                              </a:cxn>
                              <a:cxn ang="0">
                                <a:pos x="GluePoint666X" y="GluePoint666Y"/>
                              </a:cxn>
                              <a:cxn ang="0">
                                <a:pos x="GluePoint667X" y="GluePoint667Y"/>
                              </a:cxn>
                              <a:cxn ang="0">
                                <a:pos x="GluePoint668X" y="GluePoint668Y"/>
                              </a:cxn>
                              <a:cxn ang="0">
                                <a:pos x="GluePoint669X" y="GluePoint669Y"/>
                              </a:cxn>
                              <a:cxn ang="0">
                                <a:pos x="GluePoint670X" y="GluePoint670Y"/>
                              </a:cxn>
                              <a:cxn ang="0">
                                <a:pos x="GluePoint671X" y="GluePoint671Y"/>
                              </a:cxn>
                              <a:cxn ang="0">
                                <a:pos x="GluePoint672X" y="GluePoint672Y"/>
                              </a:cxn>
                              <a:cxn ang="0">
                                <a:pos x="GluePoint673X" y="GluePoint673Y"/>
                              </a:cxn>
                              <a:cxn ang="0">
                                <a:pos x="GluePoint674X" y="GluePoint674Y"/>
                              </a:cxn>
                              <a:cxn ang="0">
                                <a:pos x="GluePoint675X" y="GluePoint675Y"/>
                              </a:cxn>
                              <a:cxn ang="0">
                                <a:pos x="GluePoint676X" y="GluePoint676Y"/>
                              </a:cxn>
                              <a:cxn ang="0">
                                <a:pos x="GluePoint677X" y="GluePoint677Y"/>
                              </a:cxn>
                              <a:cxn ang="0">
                                <a:pos x="GluePoint678X" y="GluePoint678Y"/>
                              </a:cxn>
                              <a:cxn ang="0">
                                <a:pos x="GluePoint679X" y="GluePoint679Y"/>
                              </a:cxn>
                              <a:cxn ang="0">
                                <a:pos x="GluePoint680X" y="GluePoint680Y"/>
                              </a:cxn>
                              <a:cxn ang="0">
                                <a:pos x="GluePoint681X" y="GluePoint681Y"/>
                              </a:cxn>
                              <a:cxn ang="0">
                                <a:pos x="GluePoint682X" y="GluePoint682Y"/>
                              </a:cxn>
                              <a:cxn ang="0">
                                <a:pos x="GluePoint683X" y="GluePoint683Y"/>
                              </a:cxn>
                              <a:cxn ang="0">
                                <a:pos x="GluePoint684X" y="GluePoint684Y"/>
                              </a:cxn>
                              <a:cxn ang="0">
                                <a:pos x="GluePoint685X" y="GluePoint685Y"/>
                              </a:cxn>
                              <a:cxn ang="0">
                                <a:pos x="GluePoint686X" y="GluePoint686Y"/>
                              </a:cxn>
                              <a:cxn ang="0">
                                <a:pos x="GluePoint687X" y="GluePoint687Y"/>
                              </a:cxn>
                              <a:cxn ang="0">
                                <a:pos x="GluePoint688X" y="GluePoint688Y"/>
                              </a:cxn>
                              <a:cxn ang="0">
                                <a:pos x="GluePoint689X" y="GluePoint689Y"/>
                              </a:cxn>
                              <a:cxn ang="0">
                                <a:pos x="GluePoint690X" y="GluePoint690Y"/>
                              </a:cxn>
                              <a:cxn ang="0">
                                <a:pos x="GluePoint691X" y="GluePoint691Y"/>
                              </a:cxn>
                              <a:cxn ang="0">
                                <a:pos x="GluePoint692X" y="GluePoint692Y"/>
                              </a:cxn>
                              <a:cxn ang="0">
                                <a:pos x="GluePoint693X" y="GluePoint693Y"/>
                              </a:cxn>
                              <a:cxn ang="0">
                                <a:pos x="GluePoint694X" y="GluePoint694Y"/>
                              </a:cxn>
                              <a:cxn ang="0">
                                <a:pos x="GluePoint695X" y="GluePoint695Y"/>
                              </a:cxn>
                              <a:cxn ang="0">
                                <a:pos x="GluePoint696X" y="GluePoint696Y"/>
                              </a:cxn>
                              <a:cxn ang="0">
                                <a:pos x="GluePoint697X" y="GluePoint697Y"/>
                              </a:cxn>
                              <a:cxn ang="0">
                                <a:pos x="GluePoint698X" y="GluePoint698Y"/>
                              </a:cxn>
                              <a:cxn ang="0">
                                <a:pos x="GluePoint699X" y="GluePoint699Y"/>
                              </a:cxn>
                              <a:cxn ang="0">
                                <a:pos x="GluePoint700X" y="GluePoint700Y"/>
                              </a:cxn>
                              <a:cxn ang="0">
                                <a:pos x="GluePoint701X" y="GluePoint701Y"/>
                              </a:cxn>
                              <a:cxn ang="0">
                                <a:pos x="GluePoint702X" y="GluePoint702Y"/>
                              </a:cxn>
                              <a:cxn ang="0">
                                <a:pos x="GluePoint703X" y="GluePoint703Y"/>
                              </a:cxn>
                              <a:cxn ang="0">
                                <a:pos x="GluePoint704X" y="GluePoint704Y"/>
                              </a:cxn>
                              <a:cxn ang="0">
                                <a:pos x="GluePoint705X" y="GluePoint705Y"/>
                              </a:cxn>
                              <a:cxn ang="0">
                                <a:pos x="GluePoint706X" y="GluePoint706Y"/>
                              </a:cxn>
                              <a:cxn ang="0">
                                <a:pos x="GluePoint707X" y="GluePoint707Y"/>
                              </a:cxn>
                              <a:cxn ang="0">
                                <a:pos x="GluePoint708X" y="GluePoint708Y"/>
                              </a:cxn>
                              <a:cxn ang="0">
                                <a:pos x="GluePoint709X" y="GluePoint709Y"/>
                              </a:cxn>
                              <a:cxn ang="0">
                                <a:pos x="GluePoint710X" y="GluePoint710Y"/>
                              </a:cxn>
                              <a:cxn ang="0">
                                <a:pos x="GluePoint711X" y="GluePoint711Y"/>
                              </a:cxn>
                              <a:cxn ang="0">
                                <a:pos x="GluePoint712X" y="GluePoint712Y"/>
                              </a:cxn>
                              <a:cxn ang="0">
                                <a:pos x="GluePoint713X" y="GluePoint713Y"/>
                              </a:cxn>
                              <a:cxn ang="0">
                                <a:pos x="GluePoint714X" y="GluePoint714Y"/>
                              </a:cxn>
                              <a:cxn ang="0">
                                <a:pos x="GluePoint715X" y="GluePoint715Y"/>
                              </a:cxn>
                              <a:cxn ang="0">
                                <a:pos x="GluePoint716X" y="GluePoint716Y"/>
                              </a:cxn>
                              <a:cxn ang="0">
                                <a:pos x="GluePoint717X" y="GluePoint717Y"/>
                              </a:cxn>
                              <a:cxn ang="0">
                                <a:pos x="GluePoint718X" y="GluePoint718Y"/>
                              </a:cxn>
                              <a:cxn ang="0">
                                <a:pos x="GluePoint719X" y="GluePoint719Y"/>
                              </a:cxn>
                              <a:cxn ang="0">
                                <a:pos x="GluePoint720X" y="GluePoint720Y"/>
                              </a:cxn>
                              <a:cxn ang="0">
                                <a:pos x="GluePoint721X" y="GluePoint721Y"/>
                              </a:cxn>
                              <a:cxn ang="0">
                                <a:pos x="GluePoint722X" y="GluePoint722Y"/>
                              </a:cxn>
                              <a:cxn ang="0">
                                <a:pos x="GluePoint723X" y="GluePoint723Y"/>
                              </a:cxn>
                              <a:cxn ang="0">
                                <a:pos x="GluePoint724X" y="GluePoint724Y"/>
                              </a:cxn>
                              <a:cxn ang="0">
                                <a:pos x="GluePoint725X" y="GluePoint725Y"/>
                              </a:cxn>
                              <a:cxn ang="0">
                                <a:pos x="GluePoint726X" y="GluePoint726Y"/>
                              </a:cxn>
                              <a:cxn ang="0">
                                <a:pos x="GluePoint727X" y="GluePoint727Y"/>
                              </a:cxn>
                              <a:cxn ang="0">
                                <a:pos x="GluePoint728X" y="GluePoint728Y"/>
                              </a:cxn>
                              <a:cxn ang="0">
                                <a:pos x="GluePoint729X" y="GluePoint729Y"/>
                              </a:cxn>
                              <a:cxn ang="0">
                                <a:pos x="GluePoint730X" y="GluePoint730Y"/>
                              </a:cxn>
                              <a:cxn ang="0">
                                <a:pos x="GluePoint731X" y="GluePoint731Y"/>
                              </a:cxn>
                              <a:cxn ang="0">
                                <a:pos x="GluePoint732X" y="GluePoint732Y"/>
                              </a:cxn>
                              <a:cxn ang="0">
                                <a:pos x="GluePoint733X" y="GluePoint733Y"/>
                              </a:cxn>
                              <a:cxn ang="0">
                                <a:pos x="GluePoint734X" y="GluePoint734Y"/>
                              </a:cxn>
                              <a:cxn ang="0">
                                <a:pos x="GluePoint735X" y="GluePoint735Y"/>
                              </a:cxn>
                              <a:cxn ang="0">
                                <a:pos x="GluePoint736X" y="GluePoint736Y"/>
                              </a:cxn>
                              <a:cxn ang="0">
                                <a:pos x="GluePoint737X" y="GluePoint737Y"/>
                              </a:cxn>
                              <a:cxn ang="0">
                                <a:pos x="GluePoint738X" y="GluePoint738Y"/>
                              </a:cxn>
                              <a:cxn ang="0">
                                <a:pos x="GluePoint739X" y="GluePoint739Y"/>
                              </a:cxn>
                              <a:cxn ang="0">
                                <a:pos x="GluePoint740X" y="GluePoint740Y"/>
                              </a:cxn>
                              <a:cxn ang="0">
                                <a:pos x="GluePoint741X" y="GluePoint741Y"/>
                              </a:cxn>
                              <a:cxn ang="0">
                                <a:pos x="GluePoint742X" y="GluePoint742Y"/>
                              </a:cxn>
                              <a:cxn ang="0">
                                <a:pos x="GluePoint743X" y="GluePoint743Y"/>
                              </a:cxn>
                              <a:cxn ang="0">
                                <a:pos x="GluePoint744X" y="GluePoint744Y"/>
                              </a:cxn>
                              <a:cxn ang="0">
                                <a:pos x="GluePoint745X" y="GluePoint745Y"/>
                              </a:cxn>
                              <a:cxn ang="0">
                                <a:pos x="GluePoint746X" y="GluePoint746Y"/>
                              </a:cxn>
                              <a:cxn ang="0">
                                <a:pos x="GluePoint747X" y="GluePoint747Y"/>
                              </a:cxn>
                              <a:cxn ang="0">
                                <a:pos x="GluePoint748X" y="GluePoint748Y"/>
                              </a:cxn>
                              <a:cxn ang="0">
                                <a:pos x="GluePoint749X" y="GluePoint749Y"/>
                              </a:cxn>
                              <a:cxn ang="0">
                                <a:pos x="GluePoint750X" y="GluePoint750Y"/>
                              </a:cxn>
                              <a:cxn ang="0">
                                <a:pos x="GluePoint751X" y="GluePoint751Y"/>
                              </a:cxn>
                              <a:cxn ang="0">
                                <a:pos x="GluePoint752X" y="GluePoint752Y"/>
                              </a:cxn>
                              <a:cxn ang="0">
                                <a:pos x="GluePoint753X" y="GluePoint753Y"/>
                              </a:cxn>
                              <a:cxn ang="0">
                                <a:pos x="GluePoint754X" y="GluePoint754Y"/>
                              </a:cxn>
                              <a:cxn ang="0">
                                <a:pos x="GluePoint755X" y="GluePoint755Y"/>
                              </a:cxn>
                              <a:cxn ang="0">
                                <a:pos x="GluePoint756X" y="GluePoint756Y"/>
                              </a:cxn>
                              <a:cxn ang="0">
                                <a:pos x="GluePoint757X" y="GluePoint757Y"/>
                              </a:cxn>
                              <a:cxn ang="0">
                                <a:pos x="GluePoint758X" y="GluePoint758Y"/>
                              </a:cxn>
                              <a:cxn ang="0">
                                <a:pos x="GluePoint759X" y="GluePoint759Y"/>
                              </a:cxn>
                              <a:cxn ang="0">
                                <a:pos x="GluePoint760X" y="GluePoint760Y"/>
                              </a:cxn>
                              <a:cxn ang="0">
                                <a:pos x="GluePoint761X" y="GluePoint761Y"/>
                              </a:cxn>
                              <a:cxn ang="0">
                                <a:pos x="GluePoint762X" y="GluePoint762Y"/>
                              </a:cxn>
                              <a:cxn ang="0">
                                <a:pos x="GluePoint763X" y="GluePoint763Y"/>
                              </a:cxn>
                              <a:cxn ang="0">
                                <a:pos x="GluePoint764X" y="GluePoint764Y"/>
                              </a:cxn>
                              <a:cxn ang="0">
                                <a:pos x="GluePoint765X" y="GluePoint765Y"/>
                              </a:cxn>
                              <a:cxn ang="0">
                                <a:pos x="GluePoint766X" y="GluePoint766Y"/>
                              </a:cxn>
                              <a:cxn ang="0">
                                <a:pos x="GluePoint767X" y="GluePoint767Y"/>
                              </a:cxn>
                              <a:cxn ang="0">
                                <a:pos x="GluePoint768X" y="GluePoint768Y"/>
                              </a:cxn>
                              <a:cxn ang="0">
                                <a:pos x="GluePoint769X" y="GluePoint769Y"/>
                              </a:cxn>
                              <a:cxn ang="0">
                                <a:pos x="GluePoint770X" y="GluePoint770Y"/>
                              </a:cxn>
                              <a:cxn ang="0">
                                <a:pos x="GluePoint771X" y="GluePoint771Y"/>
                              </a:cxn>
                              <a:cxn ang="0">
                                <a:pos x="GluePoint772X" y="GluePoint772Y"/>
                              </a:cxn>
                              <a:cxn ang="0">
                                <a:pos x="GluePoint773X" y="GluePoint773Y"/>
                              </a:cxn>
                              <a:cxn ang="0">
                                <a:pos x="GluePoint774X" y="GluePoint774Y"/>
                              </a:cxn>
                              <a:cxn ang="0">
                                <a:pos x="GluePoint775X" y="GluePoint775Y"/>
                              </a:cxn>
                              <a:cxn ang="0">
                                <a:pos x="GluePoint776X" y="GluePoint776Y"/>
                              </a:cxn>
                              <a:cxn ang="0">
                                <a:pos x="GluePoint777X" y="GluePoint777Y"/>
                              </a:cxn>
                              <a:cxn ang="0">
                                <a:pos x="GluePoint778X" y="GluePoint778Y"/>
                              </a:cxn>
                              <a:cxn ang="0">
                                <a:pos x="GluePoint779X" y="GluePoint779Y"/>
                              </a:cxn>
                              <a:cxn ang="0">
                                <a:pos x="GluePoint780X" y="GluePoint780Y"/>
                              </a:cxn>
                              <a:cxn ang="0">
                                <a:pos x="GluePoint781X" y="GluePoint781Y"/>
                              </a:cxn>
                              <a:cxn ang="0">
                                <a:pos x="GluePoint782X" y="GluePoint782Y"/>
                              </a:cxn>
                              <a:cxn ang="0">
                                <a:pos x="GluePoint783X" y="GluePoint783Y"/>
                              </a:cxn>
                              <a:cxn ang="0">
                                <a:pos x="GluePoint784X" y="GluePoint784Y"/>
                              </a:cxn>
                              <a:cxn ang="0">
                                <a:pos x="GluePoint785X" y="GluePoint785Y"/>
                              </a:cxn>
                              <a:cxn ang="0">
                                <a:pos x="GluePoint786X" y="GluePoint786Y"/>
                              </a:cxn>
                              <a:cxn ang="0">
                                <a:pos x="GluePoint787X" y="GluePoint787Y"/>
                              </a:cxn>
                              <a:cxn ang="0">
                                <a:pos x="GluePoint788X" y="GluePoint788Y"/>
                              </a:cxn>
                              <a:cxn ang="0">
                                <a:pos x="GluePoint789X" y="GluePoint789Y"/>
                              </a:cxn>
                              <a:cxn ang="0">
                                <a:pos x="GluePoint790X" y="GluePoint790Y"/>
                              </a:cxn>
                              <a:cxn ang="0">
                                <a:pos x="GluePoint791X" y="GluePoint791Y"/>
                              </a:cxn>
                              <a:cxn ang="0">
                                <a:pos x="GluePoint792X" y="GluePoint792Y"/>
                              </a:cxn>
                              <a:cxn ang="0">
                                <a:pos x="GluePoint793X" y="GluePoint793Y"/>
                              </a:cxn>
                              <a:cxn ang="0">
                                <a:pos x="GluePoint794X" y="GluePoint794Y"/>
                              </a:cxn>
                              <a:cxn ang="0">
                                <a:pos x="GluePoint795X" y="GluePoint795Y"/>
                              </a:cxn>
                              <a:cxn ang="0">
                                <a:pos x="GluePoint796X" y="GluePoint796Y"/>
                              </a:cxn>
                              <a:cxn ang="0">
                                <a:pos x="GluePoint797X" y="GluePoint797Y"/>
                              </a:cxn>
                              <a:cxn ang="0">
                                <a:pos x="GluePoint798X" y="GluePoint798Y"/>
                              </a:cxn>
                              <a:cxn ang="0">
                                <a:pos x="GluePoint799X" y="GluePoint799Y"/>
                              </a:cxn>
                              <a:cxn ang="0">
                                <a:pos x="GluePoint800X" y="GluePoint800Y"/>
                              </a:cxn>
                              <a:cxn ang="0">
                                <a:pos x="GluePoint801X" y="GluePoint801Y"/>
                              </a:cxn>
                              <a:cxn ang="0">
                                <a:pos x="GluePoint802X" y="GluePoint802Y"/>
                              </a:cxn>
                              <a:cxn ang="0">
                                <a:pos x="GluePoint803X" y="GluePoint803Y"/>
                              </a:cxn>
                              <a:cxn ang="0">
                                <a:pos x="GluePoint804X" y="GluePoint804Y"/>
                              </a:cxn>
                              <a:cxn ang="0">
                                <a:pos x="GluePoint805X" y="GluePoint805Y"/>
                              </a:cxn>
                              <a:cxn ang="0">
                                <a:pos x="GluePoint806X" y="GluePoint806Y"/>
                              </a:cxn>
                              <a:cxn ang="0">
                                <a:pos x="GluePoint807X" y="GluePoint807Y"/>
                              </a:cxn>
                              <a:cxn ang="0">
                                <a:pos x="GluePoint808X" y="GluePoint808Y"/>
                              </a:cxn>
                              <a:cxn ang="0">
                                <a:pos x="GluePoint809X" y="GluePoint809Y"/>
                              </a:cxn>
                              <a:cxn ang="0">
                                <a:pos x="GluePoint810X" y="GluePoint810Y"/>
                              </a:cxn>
                              <a:cxn ang="0">
                                <a:pos x="GluePoint811X" y="GluePoint811Y"/>
                              </a:cxn>
                              <a:cxn ang="0">
                                <a:pos x="GluePoint812X" y="GluePoint812Y"/>
                              </a:cxn>
                              <a:cxn ang="0">
                                <a:pos x="GluePoint813X" y="GluePoint813Y"/>
                              </a:cxn>
                              <a:cxn ang="0">
                                <a:pos x="GluePoint814X" y="GluePoint814Y"/>
                              </a:cxn>
                              <a:cxn ang="0">
                                <a:pos x="GluePoint815X" y="GluePoint815Y"/>
                              </a:cxn>
                              <a:cxn ang="0">
                                <a:pos x="GluePoint816X" y="GluePoint816Y"/>
                              </a:cxn>
                              <a:cxn ang="0">
                                <a:pos x="GluePoint817X" y="GluePoint817Y"/>
                              </a:cxn>
                              <a:cxn ang="0">
                                <a:pos x="GluePoint818X" y="GluePoint818Y"/>
                              </a:cxn>
                              <a:cxn ang="0">
                                <a:pos x="GluePoint819X" y="GluePoint819Y"/>
                              </a:cxn>
                              <a:cxn ang="0">
                                <a:pos x="GluePoint820X" y="GluePoint820Y"/>
                              </a:cxn>
                              <a:cxn ang="0">
                                <a:pos x="GluePoint821X" y="GluePoint821Y"/>
                              </a:cxn>
                              <a:cxn ang="0">
                                <a:pos x="GluePoint822X" y="GluePoint822Y"/>
                              </a:cxn>
                              <a:cxn ang="0">
                                <a:pos x="GluePoint823X" y="GluePoint823Y"/>
                              </a:cxn>
                              <a:cxn ang="0">
                                <a:pos x="GluePoint824X" y="GluePoint824Y"/>
                              </a:cxn>
                              <a:cxn ang="0">
                                <a:pos x="GluePoint825X" y="GluePoint825Y"/>
                              </a:cxn>
                              <a:cxn ang="0">
                                <a:pos x="GluePoint826X" y="GluePoint826Y"/>
                              </a:cxn>
                              <a:cxn ang="0">
                                <a:pos x="GluePoint827X" y="GluePoint827Y"/>
                              </a:cxn>
                              <a:cxn ang="0">
                                <a:pos x="GluePoint828X" y="GluePoint828Y"/>
                              </a:cxn>
                              <a:cxn ang="0">
                                <a:pos x="GluePoint829X" y="GluePoint829Y"/>
                              </a:cxn>
                              <a:cxn ang="0">
                                <a:pos x="GluePoint830X" y="GluePoint830Y"/>
                              </a:cxn>
                              <a:cxn ang="0">
                                <a:pos x="GluePoint831X" y="GluePoint831Y"/>
                              </a:cxn>
                              <a:cxn ang="0">
                                <a:pos x="GluePoint832X" y="GluePoint832Y"/>
                              </a:cxn>
                              <a:cxn ang="0">
                                <a:pos x="GluePoint833X" y="GluePoint833Y"/>
                              </a:cxn>
                              <a:cxn ang="0">
                                <a:pos x="GluePoint834X" y="GluePoint834Y"/>
                              </a:cxn>
                              <a:cxn ang="0">
                                <a:pos x="GluePoint835X" y="GluePoint835Y"/>
                              </a:cxn>
                              <a:cxn ang="0">
                                <a:pos x="GluePoint836X" y="GluePoint836Y"/>
                              </a:cxn>
                              <a:cxn ang="0">
                                <a:pos x="GluePoint837X" y="GluePoint837Y"/>
                              </a:cxn>
                              <a:cxn ang="0">
                                <a:pos x="GluePoint838X" y="GluePoint838Y"/>
                              </a:cxn>
                              <a:cxn ang="0">
                                <a:pos x="GluePoint839X" y="GluePoint839Y"/>
                              </a:cxn>
                              <a:cxn ang="0">
                                <a:pos x="GluePoint840X" y="GluePoint840Y"/>
                              </a:cxn>
                              <a:cxn ang="0">
                                <a:pos x="GluePoint841X" y="GluePoint841Y"/>
                              </a:cxn>
                              <a:cxn ang="0">
                                <a:pos x="GluePoint842X" y="GluePoint842Y"/>
                              </a:cxn>
                              <a:cxn ang="0">
                                <a:pos x="GluePoint843X" y="GluePoint843Y"/>
                              </a:cxn>
                              <a:cxn ang="0">
                                <a:pos x="GluePoint844X" y="GluePoint844Y"/>
                              </a:cxn>
                              <a:cxn ang="0">
                                <a:pos x="GluePoint845X" y="GluePoint845Y"/>
                              </a:cxn>
                              <a:cxn ang="0">
                                <a:pos x="GluePoint846X" y="GluePoint846Y"/>
                              </a:cxn>
                              <a:cxn ang="0">
                                <a:pos x="GluePoint847X" y="GluePoint847Y"/>
                              </a:cxn>
                              <a:cxn ang="0">
                                <a:pos x="GluePoint848X" y="GluePoint848Y"/>
                              </a:cxn>
                              <a:cxn ang="0">
                                <a:pos x="GluePoint849X" y="GluePoint849Y"/>
                              </a:cxn>
                              <a:cxn ang="0">
                                <a:pos x="GluePoint850X" y="GluePoint850Y"/>
                              </a:cxn>
                              <a:cxn ang="0">
                                <a:pos x="GluePoint851X" y="GluePoint851Y"/>
                              </a:cxn>
                              <a:cxn ang="0">
                                <a:pos x="GluePoint852X" y="GluePoint852Y"/>
                              </a:cxn>
                              <a:cxn ang="0">
                                <a:pos x="GluePoint853X" y="GluePoint853Y"/>
                              </a:cxn>
                              <a:cxn ang="0">
                                <a:pos x="GluePoint854X" y="GluePoint854Y"/>
                              </a:cxn>
                              <a:cxn ang="0">
                                <a:pos x="GluePoint855X" y="GluePoint855Y"/>
                              </a:cxn>
                              <a:cxn ang="0">
                                <a:pos x="GluePoint856X" y="GluePoint856Y"/>
                              </a:cxn>
                              <a:cxn ang="0">
                                <a:pos x="GluePoint857X" y="GluePoint857Y"/>
                              </a:cxn>
                              <a:cxn ang="0">
                                <a:pos x="GluePoint858X" y="GluePoint858Y"/>
                              </a:cxn>
                              <a:cxn ang="0">
                                <a:pos x="GluePoint859X" y="GluePoint859Y"/>
                              </a:cxn>
                              <a:cxn ang="0">
                                <a:pos x="GluePoint860X" y="GluePoint860Y"/>
                              </a:cxn>
                              <a:cxn ang="0">
                                <a:pos x="GluePoint861X" y="GluePoint861Y"/>
                              </a:cxn>
                              <a:cxn ang="0">
                                <a:pos x="GluePoint862X" y="GluePoint862Y"/>
                              </a:cxn>
                              <a:cxn ang="0">
                                <a:pos x="GluePoint863X" y="GluePoint863Y"/>
                              </a:cxn>
                              <a:cxn ang="0">
                                <a:pos x="GluePoint864X" y="GluePoint864Y"/>
                              </a:cxn>
                              <a:cxn ang="0">
                                <a:pos x="GluePoint865X" y="GluePoint865Y"/>
                              </a:cxn>
                              <a:cxn ang="0">
                                <a:pos x="GluePoint866X" y="GluePoint866Y"/>
                              </a:cxn>
                              <a:cxn ang="0">
                                <a:pos x="GluePoint867X" y="GluePoint867Y"/>
                              </a:cxn>
                              <a:cxn ang="0">
                                <a:pos x="GluePoint868X" y="GluePoint868Y"/>
                              </a:cxn>
                              <a:cxn ang="0">
                                <a:pos x="GluePoint869X" y="GluePoint869Y"/>
                              </a:cxn>
                              <a:cxn ang="0">
                                <a:pos x="GluePoint870X" y="GluePoint870Y"/>
                              </a:cxn>
                              <a:cxn ang="0">
                                <a:pos x="GluePoint871X" y="GluePoint871Y"/>
                              </a:cxn>
                              <a:cxn ang="0">
                                <a:pos x="GluePoint872X" y="GluePoint872Y"/>
                              </a:cxn>
                              <a:cxn ang="0">
                                <a:pos x="GluePoint873X" y="GluePoint873Y"/>
                              </a:cxn>
                              <a:cxn ang="0">
                                <a:pos x="GluePoint874X" y="GluePoint874Y"/>
                              </a:cxn>
                              <a:cxn ang="0">
                                <a:pos x="GluePoint875X" y="GluePoint875Y"/>
                              </a:cxn>
                              <a:cxn ang="0">
                                <a:pos x="GluePoint876X" y="GluePoint876Y"/>
                              </a:cxn>
                              <a:cxn ang="0">
                                <a:pos x="GluePoint877X" y="GluePoint877Y"/>
                              </a:cxn>
                              <a:cxn ang="0">
                                <a:pos x="GluePoint878X" y="GluePoint878Y"/>
                              </a:cxn>
                              <a:cxn ang="0">
                                <a:pos x="GluePoint879X" y="GluePoint879Y"/>
                              </a:cxn>
                              <a:cxn ang="0">
                                <a:pos x="GluePoint880X" y="GluePoint880Y"/>
                              </a:cxn>
                              <a:cxn ang="0">
                                <a:pos x="GluePoint881X" y="GluePoint881Y"/>
                              </a:cxn>
                              <a:cxn ang="0">
                                <a:pos x="GluePoint882X" y="GluePoint882Y"/>
                              </a:cxn>
                              <a:cxn ang="0">
                                <a:pos x="GluePoint883X" y="GluePoint883Y"/>
                              </a:cxn>
                              <a:cxn ang="0">
                                <a:pos x="GluePoint884X" y="GluePoint884Y"/>
                              </a:cxn>
                              <a:cxn ang="0">
                                <a:pos x="GluePoint885X" y="GluePoint885Y"/>
                              </a:cxn>
                              <a:cxn ang="0">
                                <a:pos x="GluePoint886X" y="GluePoint886Y"/>
                              </a:cxn>
                              <a:cxn ang="0">
                                <a:pos x="GluePoint887X" y="GluePoint887Y"/>
                              </a:cxn>
                              <a:cxn ang="0">
                                <a:pos x="GluePoint888X" y="GluePoint888Y"/>
                              </a:cxn>
                              <a:cxn ang="0">
                                <a:pos x="GluePoint889X" y="GluePoint889Y"/>
                              </a:cxn>
                              <a:cxn ang="0">
                                <a:pos x="GluePoint890X" y="GluePoint890Y"/>
                              </a:cxn>
                              <a:cxn ang="0">
                                <a:pos x="GluePoint891X" y="GluePoint891Y"/>
                              </a:cxn>
                              <a:cxn ang="0">
                                <a:pos x="GluePoint892X" y="GluePoint892Y"/>
                              </a:cxn>
                              <a:cxn ang="0">
                                <a:pos x="GluePoint893X" y="GluePoint893Y"/>
                              </a:cxn>
                              <a:cxn ang="0">
                                <a:pos x="GluePoint894X" y="GluePoint894Y"/>
                              </a:cxn>
                              <a:cxn ang="0">
                                <a:pos x="GluePoint895X" y="GluePoint895Y"/>
                              </a:cxn>
                              <a:cxn ang="0">
                                <a:pos x="GluePoint896X" y="GluePoint896Y"/>
                              </a:cxn>
                              <a:cxn ang="0">
                                <a:pos x="GluePoint897X" y="GluePoint897Y"/>
                              </a:cxn>
                              <a:cxn ang="0">
                                <a:pos x="GluePoint898X" y="GluePoint898Y"/>
                              </a:cxn>
                              <a:cxn ang="0">
                                <a:pos x="GluePoint899X" y="GluePoint899Y"/>
                              </a:cxn>
                              <a:cxn ang="0">
                                <a:pos x="GluePoint900X" y="GluePoint900Y"/>
                              </a:cxn>
                              <a:cxn ang="0">
                                <a:pos x="GluePoint901X" y="GluePoint901Y"/>
                              </a:cxn>
                              <a:cxn ang="0">
                                <a:pos x="GluePoint902X" y="GluePoint902Y"/>
                              </a:cxn>
                              <a:cxn ang="0">
                                <a:pos x="GluePoint903X" y="GluePoint903Y"/>
                              </a:cxn>
                              <a:cxn ang="0">
                                <a:pos x="GluePoint904X" y="GluePoint904Y"/>
                              </a:cxn>
                              <a:cxn ang="0">
                                <a:pos x="GluePoint905X" y="GluePoint905Y"/>
                              </a:cxn>
                              <a:cxn ang="0">
                                <a:pos x="GluePoint906X" y="GluePoint906Y"/>
                              </a:cxn>
                              <a:cxn ang="0">
                                <a:pos x="GluePoint907X" y="GluePoint907Y"/>
                              </a:cxn>
                              <a:cxn ang="0">
                                <a:pos x="GluePoint908X" y="GluePoint908Y"/>
                              </a:cxn>
                              <a:cxn ang="0">
                                <a:pos x="GluePoint909X" y="GluePoint909Y"/>
                              </a:cxn>
                              <a:cxn ang="0">
                                <a:pos x="GluePoint910X" y="GluePoint910Y"/>
                              </a:cxn>
                              <a:cxn ang="0">
                                <a:pos x="GluePoint911X" y="GluePoint911Y"/>
                              </a:cxn>
                              <a:cxn ang="0">
                                <a:pos x="GluePoint912X" y="GluePoint912Y"/>
                              </a:cxn>
                              <a:cxn ang="0">
                                <a:pos x="GluePoint913X" y="GluePoint913Y"/>
                              </a:cxn>
                              <a:cxn ang="0">
                                <a:pos x="GluePoint914X" y="GluePoint914Y"/>
                              </a:cxn>
                              <a:cxn ang="0">
                                <a:pos x="GluePoint915X" y="GluePoint915Y"/>
                              </a:cxn>
                              <a:cxn ang="0">
                                <a:pos x="GluePoint916X" y="GluePoint916Y"/>
                              </a:cxn>
                              <a:cxn ang="0">
                                <a:pos x="GluePoint917X" y="GluePoint917Y"/>
                              </a:cxn>
                              <a:cxn ang="0">
                                <a:pos x="GluePoint918X" y="GluePoint918Y"/>
                              </a:cxn>
                              <a:cxn ang="0">
                                <a:pos x="GluePoint919X" y="GluePoint919Y"/>
                              </a:cxn>
                              <a:cxn ang="0">
                                <a:pos x="GluePoint920X" y="GluePoint920Y"/>
                              </a:cxn>
                              <a:cxn ang="0">
                                <a:pos x="GluePoint921X" y="GluePoint921Y"/>
                              </a:cxn>
                              <a:cxn ang="0">
                                <a:pos x="GluePoint922X" y="GluePoint922Y"/>
                              </a:cxn>
                              <a:cxn ang="0">
                                <a:pos x="GluePoint923X" y="GluePoint923Y"/>
                              </a:cxn>
                              <a:cxn ang="0">
                                <a:pos x="GluePoint924X" y="GluePoint924Y"/>
                              </a:cxn>
                              <a:cxn ang="0">
                                <a:pos x="GluePoint925X" y="GluePoint925Y"/>
                              </a:cxn>
                              <a:cxn ang="0">
                                <a:pos x="GluePoint926X" y="GluePoint926Y"/>
                              </a:cxn>
                              <a:cxn ang="0">
                                <a:pos x="GluePoint927X" y="GluePoint927Y"/>
                              </a:cxn>
                              <a:cxn ang="0">
                                <a:pos x="GluePoint928X" y="GluePoint928Y"/>
                              </a:cxn>
                              <a:cxn ang="0">
                                <a:pos x="GluePoint929X" y="GluePoint929Y"/>
                              </a:cxn>
                              <a:cxn ang="0">
                                <a:pos x="GluePoint930X" y="GluePoint930Y"/>
                              </a:cxn>
                              <a:cxn ang="0">
                                <a:pos x="GluePoint931X" y="GluePoint931Y"/>
                              </a:cxn>
                              <a:cxn ang="0">
                                <a:pos x="GluePoint932X" y="GluePoint932Y"/>
                              </a:cxn>
                              <a:cxn ang="0">
                                <a:pos x="GluePoint933X" y="GluePoint933Y"/>
                              </a:cxn>
                              <a:cxn ang="0">
                                <a:pos x="GluePoint934X" y="GluePoint934Y"/>
                              </a:cxn>
                              <a:cxn ang="0">
                                <a:pos x="GluePoint935X" y="GluePoint935Y"/>
                              </a:cxn>
                              <a:cxn ang="0">
                                <a:pos x="GluePoint936X" y="GluePoint936Y"/>
                              </a:cxn>
                              <a:cxn ang="0">
                                <a:pos x="GluePoint937X" y="GluePoint937Y"/>
                              </a:cxn>
                              <a:cxn ang="0">
                                <a:pos x="GluePoint938X" y="GluePoint938Y"/>
                              </a:cxn>
                              <a:cxn ang="0">
                                <a:pos x="GluePoint939X" y="GluePoint939Y"/>
                              </a:cxn>
                              <a:cxn ang="0">
                                <a:pos x="GluePoint940X" y="GluePoint940Y"/>
                              </a:cxn>
                              <a:cxn ang="0">
                                <a:pos x="GluePoint941X" y="GluePoint941Y"/>
                              </a:cxn>
                              <a:cxn ang="0">
                                <a:pos x="GluePoint942X" y="GluePoint942Y"/>
                              </a:cxn>
                              <a:cxn ang="0">
                                <a:pos x="GluePoint943X" y="GluePoint943Y"/>
                              </a:cxn>
                              <a:cxn ang="0">
                                <a:pos x="GluePoint944X" y="GluePoint944Y"/>
                              </a:cxn>
                              <a:cxn ang="0">
                                <a:pos x="GluePoint945X" y="GluePoint945Y"/>
                              </a:cxn>
                              <a:cxn ang="0">
                                <a:pos x="GluePoint946X" y="GluePoint946Y"/>
                              </a:cxn>
                              <a:cxn ang="0">
                                <a:pos x="GluePoint947X" y="GluePoint947Y"/>
                              </a:cxn>
                              <a:cxn ang="0">
                                <a:pos x="GluePoint948X" y="GluePoint948Y"/>
                              </a:cxn>
                              <a:cxn ang="0">
                                <a:pos x="GluePoint949X" y="GluePoint949Y"/>
                              </a:cxn>
                              <a:cxn ang="0">
                                <a:pos x="GluePoint950X" y="GluePoint950Y"/>
                              </a:cxn>
                              <a:cxn ang="0">
                                <a:pos x="GluePoint951X" y="GluePoint951Y"/>
                              </a:cxn>
                              <a:cxn ang="0">
                                <a:pos x="GluePoint952X" y="GluePoint952Y"/>
                              </a:cxn>
                              <a:cxn ang="0">
                                <a:pos x="GluePoint953X" y="GluePoint953Y"/>
                              </a:cxn>
                              <a:cxn ang="0">
                                <a:pos x="GluePoint954X" y="GluePoint954Y"/>
                              </a:cxn>
                              <a:cxn ang="0">
                                <a:pos x="GluePoint955X" y="GluePoint955Y"/>
                              </a:cxn>
                              <a:cxn ang="0">
                                <a:pos x="GluePoint956X" y="GluePoint956Y"/>
                              </a:cxn>
                              <a:cxn ang="0">
                                <a:pos x="GluePoint957X" y="GluePoint957Y"/>
                              </a:cxn>
                              <a:cxn ang="0">
                                <a:pos x="GluePoint958X" y="GluePoint958Y"/>
                              </a:cxn>
                              <a:cxn ang="0">
                                <a:pos x="GluePoint959X" y="GluePoint959Y"/>
                              </a:cxn>
                              <a:cxn ang="0">
                                <a:pos x="GluePoint960X" y="GluePoint960Y"/>
                              </a:cxn>
                              <a:cxn ang="0">
                                <a:pos x="GluePoint961X" y="GluePoint961Y"/>
                              </a:cxn>
                              <a:cxn ang="0">
                                <a:pos x="GluePoint962X" y="GluePoint962Y"/>
                              </a:cxn>
                              <a:cxn ang="0">
                                <a:pos x="GluePoint963X" y="GluePoint963Y"/>
                              </a:cxn>
                              <a:cxn ang="0">
                                <a:pos x="GluePoint964X" y="GluePoint964Y"/>
                              </a:cxn>
                              <a:cxn ang="0">
                                <a:pos x="GluePoint965X" y="GluePoint965Y"/>
                              </a:cxn>
                              <a:cxn ang="0">
                                <a:pos x="GluePoint966X" y="GluePoint966Y"/>
                              </a:cxn>
                              <a:cxn ang="0">
                                <a:pos x="GluePoint967X" y="GluePoint967Y"/>
                              </a:cxn>
                              <a:cxn ang="0">
                                <a:pos x="GluePoint968X" y="GluePoint968Y"/>
                              </a:cxn>
                              <a:cxn ang="0">
                                <a:pos x="GluePoint969X" y="GluePoint969Y"/>
                              </a:cxn>
                              <a:cxn ang="0">
                                <a:pos x="GluePoint970X" y="GluePoint970Y"/>
                              </a:cxn>
                              <a:cxn ang="0">
                                <a:pos x="GluePoint971X" y="GluePoint971Y"/>
                              </a:cxn>
                              <a:cxn ang="0">
                                <a:pos x="GluePoint972X" y="GluePoint972Y"/>
                              </a:cxn>
                              <a:cxn ang="0">
                                <a:pos x="GluePoint973X" y="GluePoint973Y"/>
                              </a:cxn>
                              <a:cxn ang="0">
                                <a:pos x="GluePoint974X" y="GluePoint974Y"/>
                              </a:cxn>
                              <a:cxn ang="0">
                                <a:pos x="GluePoint975X" y="GluePoint975Y"/>
                              </a:cxn>
                              <a:cxn ang="0">
                                <a:pos x="GluePoint976X" y="GluePoint976Y"/>
                              </a:cxn>
                              <a:cxn ang="0">
                                <a:pos x="GluePoint977X" y="GluePoint977Y"/>
                              </a:cxn>
                              <a:cxn ang="0">
                                <a:pos x="GluePoint978X" y="GluePoint978Y"/>
                              </a:cxn>
                              <a:cxn ang="0">
                                <a:pos x="GluePoint979X" y="GluePoint979Y"/>
                              </a:cxn>
                              <a:cxn ang="0">
                                <a:pos x="GluePoint980X" y="GluePoint980Y"/>
                              </a:cxn>
                              <a:cxn ang="0">
                                <a:pos x="GluePoint981X" y="GluePoint981Y"/>
                              </a:cxn>
                              <a:cxn ang="0">
                                <a:pos x="GluePoint982X" y="GluePoint982Y"/>
                              </a:cxn>
                              <a:cxn ang="0">
                                <a:pos x="GluePoint983X" y="GluePoint983Y"/>
                              </a:cxn>
                              <a:cxn ang="0">
                                <a:pos x="GluePoint984X" y="GluePoint984Y"/>
                              </a:cxn>
                              <a:cxn ang="0">
                                <a:pos x="GluePoint985X" y="GluePoint985Y"/>
                              </a:cxn>
                              <a:cxn ang="0">
                                <a:pos x="GluePoint986X" y="GluePoint986Y"/>
                              </a:cxn>
                              <a:cxn ang="0">
                                <a:pos x="GluePoint987X" y="GluePoint987Y"/>
                              </a:cxn>
                              <a:cxn ang="0">
                                <a:pos x="GluePoint988X" y="GluePoint988Y"/>
                              </a:cxn>
                              <a:cxn ang="0">
                                <a:pos x="GluePoint989X" y="GluePoint989Y"/>
                              </a:cxn>
                              <a:cxn ang="0">
                                <a:pos x="GluePoint990X" y="GluePoint990Y"/>
                              </a:cxn>
                              <a:cxn ang="0">
                                <a:pos x="GluePoint991X" y="GluePoint991Y"/>
                              </a:cxn>
                              <a:cxn ang="0">
                                <a:pos x="GluePoint992X" y="GluePoint992Y"/>
                              </a:cxn>
                              <a:cxn ang="0">
                                <a:pos x="GluePoint993X" y="GluePoint993Y"/>
                              </a:cxn>
                              <a:cxn ang="0">
                                <a:pos x="GluePoint994X" y="GluePoint994Y"/>
                              </a:cxn>
                              <a:cxn ang="0">
                                <a:pos x="GluePoint995X" y="GluePoint995Y"/>
                              </a:cxn>
                              <a:cxn ang="0">
                                <a:pos x="GluePoint996X" y="GluePoint996Y"/>
                              </a:cxn>
                              <a:cxn ang="0">
                                <a:pos x="GluePoint997X" y="GluePoint997Y"/>
                              </a:cxn>
                              <a:cxn ang="0">
                                <a:pos x="GluePoint998X" y="GluePoint998Y"/>
                              </a:cxn>
                              <a:cxn ang="0">
                                <a:pos x="GluePoint999X" y="GluePoint999Y"/>
                              </a:cxn>
                              <a:cxn ang="0">
                                <a:pos x="GluePoint1000X" y="GluePoint1000Y"/>
                              </a:cxn>
                              <a:cxn ang="0">
                                <a:pos x="GluePoint1001X" y="GluePoint1001Y"/>
                              </a:cxn>
                              <a:cxn ang="0">
                                <a:pos x="GluePoint1002X" y="GluePoint1002Y"/>
                              </a:cxn>
                              <a:cxn ang="0">
                                <a:pos x="GluePoint1003X" y="GluePoint1003Y"/>
                              </a:cxn>
                              <a:cxn ang="0">
                                <a:pos x="GluePoint1004X" y="GluePoint1004Y"/>
                              </a:cxn>
                              <a:cxn ang="0">
                                <a:pos x="GluePoint1005X" y="GluePoint1005Y"/>
                              </a:cxn>
                              <a:cxn ang="0">
                                <a:pos x="GluePoint1006X" y="GluePoint1006Y"/>
                              </a:cxn>
                              <a:cxn ang="0">
                                <a:pos x="GluePoint1007X" y="GluePoint1007Y"/>
                              </a:cxn>
                              <a:cxn ang="0">
                                <a:pos x="GluePoint1008X" y="GluePoint1008Y"/>
                              </a:cxn>
                              <a:cxn ang="0">
                                <a:pos x="GluePoint1009X" y="GluePoint1009Y"/>
                              </a:cxn>
                              <a:cxn ang="0">
                                <a:pos x="GluePoint1010X" y="GluePoint1010Y"/>
                              </a:cxn>
                              <a:cxn ang="0">
                                <a:pos x="GluePoint1011X" y="GluePoint1011Y"/>
                              </a:cxn>
                              <a:cxn ang="0">
                                <a:pos x="GluePoint1012X" y="GluePoint1012Y"/>
                              </a:cxn>
                              <a:cxn ang="0">
                                <a:pos x="GluePoint1013X" y="GluePoint1013Y"/>
                              </a:cxn>
                              <a:cxn ang="0">
                                <a:pos x="GluePoint1014X" y="GluePoint1014Y"/>
                              </a:cxn>
                              <a:cxn ang="0">
                                <a:pos x="GluePoint1015X" y="GluePoint1015Y"/>
                              </a:cxn>
                              <a:cxn ang="0">
                                <a:pos x="GluePoint1016X" y="GluePoint1016Y"/>
                              </a:cxn>
                              <a:cxn ang="0">
                                <a:pos x="GluePoint1017X" y="GluePoint1017Y"/>
                              </a:cxn>
                              <a:cxn ang="0">
                                <a:pos x="GluePoint1018X" y="GluePoint1018Y"/>
                              </a:cxn>
                              <a:cxn ang="0">
                                <a:pos x="GluePoint1019X" y="GluePoint1019Y"/>
                              </a:cxn>
                              <a:cxn ang="0">
                                <a:pos x="GluePoint1020X" y="GluePoint1020Y"/>
                              </a:cxn>
                              <a:cxn ang="0">
                                <a:pos x="GluePoint1021X" y="GluePoint1021Y"/>
                              </a:cxn>
                              <a:cxn ang="0">
                                <a:pos x="GluePoint1022X" y="GluePoint1022Y"/>
                              </a:cxn>
                              <a:cxn ang="0">
                                <a:pos x="GluePoint1023X" y="GluePoint1023Y"/>
                              </a:cxn>
                              <a:cxn ang="0">
                                <a:pos x="GluePoint1024X" y="GluePoint1024Y"/>
                              </a:cxn>
                              <a:cxn ang="0">
                                <a:pos x="GluePoint1025X" y="GluePoint1025Y"/>
                              </a:cxn>
                              <a:cxn ang="0">
                                <a:pos x="GluePoint1026X" y="GluePoint1026Y"/>
                              </a:cxn>
                              <a:cxn ang="0">
                                <a:pos x="GluePoint1027X" y="GluePoint1027Y"/>
                              </a:cxn>
                              <a:cxn ang="0">
                                <a:pos x="GluePoint1028X" y="GluePoint1028Y"/>
                              </a:cxn>
                              <a:cxn ang="0">
                                <a:pos x="GluePoint1029X" y="GluePoint1029Y"/>
                              </a:cxn>
                              <a:cxn ang="0">
                                <a:pos x="GluePoint1030X" y="GluePoint1030Y"/>
                              </a:cxn>
                              <a:cxn ang="0">
                                <a:pos x="GluePoint1031X" y="GluePoint1031Y"/>
                              </a:cxn>
                              <a:cxn ang="0">
                                <a:pos x="GluePoint1032X" y="GluePoint1032Y"/>
                              </a:cxn>
                              <a:cxn ang="0">
                                <a:pos x="GluePoint1033X" y="GluePoint1033Y"/>
                              </a:cxn>
                              <a:cxn ang="0">
                                <a:pos x="GluePoint1034X" y="GluePoint1034Y"/>
                              </a:cxn>
                              <a:cxn ang="0">
                                <a:pos x="GluePoint1035X" y="GluePoint1035Y"/>
                              </a:cxn>
                              <a:cxn ang="0">
                                <a:pos x="GluePoint1036X" y="GluePoint1036Y"/>
                              </a:cxn>
                              <a:cxn ang="0">
                                <a:pos x="GluePoint1037X" y="GluePoint1037Y"/>
                              </a:cxn>
                              <a:cxn ang="0">
                                <a:pos x="GluePoint1038X" y="GluePoint1038Y"/>
                              </a:cxn>
                              <a:cxn ang="0">
                                <a:pos x="GluePoint1039X" y="GluePoint1039Y"/>
                              </a:cxn>
                              <a:cxn ang="0">
                                <a:pos x="GluePoint1040X" y="GluePoint1040Y"/>
                              </a:cxn>
                              <a:cxn ang="0">
                                <a:pos x="GluePoint1041X" y="GluePoint1041Y"/>
                              </a:cxn>
                              <a:cxn ang="0">
                                <a:pos x="GluePoint1042X" y="GluePoint1042Y"/>
                              </a:cxn>
                              <a:cxn ang="0">
                                <a:pos x="GluePoint1043X" y="GluePoint1043Y"/>
                              </a:cxn>
                              <a:cxn ang="0">
                                <a:pos x="GluePoint1044X" y="GluePoint1044Y"/>
                              </a:cxn>
                              <a:cxn ang="0">
                                <a:pos x="GluePoint1045X" y="GluePoint1045Y"/>
                              </a:cxn>
                              <a:cxn ang="0">
                                <a:pos x="GluePoint1046X" y="GluePoint1046Y"/>
                              </a:cxn>
                              <a:cxn ang="0">
                                <a:pos x="GluePoint1047X" y="GluePoint1047Y"/>
                              </a:cxn>
                              <a:cxn ang="0">
                                <a:pos x="GluePoint1048X" y="GluePoint1048Y"/>
                              </a:cxn>
                              <a:cxn ang="0">
                                <a:pos x="GluePoint1049X" y="GluePoint1049Y"/>
                              </a:cxn>
                              <a:cxn ang="0">
                                <a:pos x="GluePoint1050X" y="GluePoint1050Y"/>
                              </a:cxn>
                              <a:cxn ang="0">
                                <a:pos x="GluePoint1051X" y="GluePoint1051Y"/>
                              </a:cxn>
                              <a:cxn ang="0">
                                <a:pos x="GluePoint1052X" y="GluePoint1052Y"/>
                              </a:cxn>
                              <a:cxn ang="0">
                                <a:pos x="GluePoint1053X" y="GluePoint1053Y"/>
                              </a:cxn>
                              <a:cxn ang="0">
                                <a:pos x="GluePoint1054X" y="GluePoint1054Y"/>
                              </a:cxn>
                              <a:cxn ang="0">
                                <a:pos x="GluePoint1055X" y="GluePoint1055Y"/>
                              </a:cxn>
                              <a:cxn ang="0">
                                <a:pos x="GluePoint1056X" y="GluePoint1056Y"/>
                              </a:cxn>
                              <a:cxn ang="0">
                                <a:pos x="GluePoint1057X" y="GluePoint1057Y"/>
                              </a:cxn>
                              <a:cxn ang="0">
                                <a:pos x="GluePoint1058X" y="GluePoint1058Y"/>
                              </a:cxn>
                              <a:cxn ang="0">
                                <a:pos x="GluePoint1059X" y="GluePoint1059Y"/>
                              </a:cxn>
                              <a:cxn ang="0">
                                <a:pos x="GluePoint1060X" y="GluePoint1060Y"/>
                              </a:cxn>
                              <a:cxn ang="0">
                                <a:pos x="GluePoint1061X" y="GluePoint1061Y"/>
                              </a:cxn>
                              <a:cxn ang="0">
                                <a:pos x="GluePoint1062X" y="GluePoint1062Y"/>
                              </a:cxn>
                              <a:cxn ang="0">
                                <a:pos x="GluePoint1063X" y="GluePoint1063Y"/>
                              </a:cxn>
                              <a:cxn ang="0">
                                <a:pos x="GluePoint1064X" y="GluePoint1064Y"/>
                              </a:cxn>
                              <a:cxn ang="0">
                                <a:pos x="GluePoint1065X" y="GluePoint1065Y"/>
                              </a:cxn>
                              <a:cxn ang="0">
                                <a:pos x="GluePoint1066X" y="GluePoint1066Y"/>
                              </a:cxn>
                              <a:cxn ang="0">
                                <a:pos x="GluePoint1067X" y="GluePoint1067Y"/>
                              </a:cxn>
                              <a:cxn ang="0">
                                <a:pos x="GluePoint1068X" y="GluePoint1068Y"/>
                              </a:cxn>
                              <a:cxn ang="0">
                                <a:pos x="GluePoint1069X" y="GluePoint1069Y"/>
                              </a:cxn>
                              <a:cxn ang="0">
                                <a:pos x="GluePoint1070X" y="GluePoint1070Y"/>
                              </a:cxn>
                              <a:cxn ang="0">
                                <a:pos x="GluePoint1071X" y="GluePoint1071Y"/>
                              </a:cxn>
                              <a:cxn ang="0">
                                <a:pos x="GluePoint1072X" y="GluePoint1072Y"/>
                              </a:cxn>
                              <a:cxn ang="0">
                                <a:pos x="GluePoint1073X" y="GluePoint1073Y"/>
                              </a:cxn>
                              <a:cxn ang="0">
                                <a:pos x="GluePoint1074X" y="GluePoint1074Y"/>
                              </a:cxn>
                              <a:cxn ang="0">
                                <a:pos x="GluePoint1075X" y="GluePoint1075Y"/>
                              </a:cxn>
                              <a:cxn ang="0">
                                <a:pos x="GluePoint1076X" y="GluePoint1076Y"/>
                              </a:cxn>
                              <a:cxn ang="0">
                                <a:pos x="GluePoint1077X" y="GluePoint1077Y"/>
                              </a:cxn>
                              <a:cxn ang="0">
                                <a:pos x="GluePoint1078X" y="GluePoint1078Y"/>
                              </a:cxn>
                              <a:cxn ang="0">
                                <a:pos x="GluePoint1079X" y="GluePoint1079Y"/>
                              </a:cxn>
                              <a:cxn ang="0">
                                <a:pos x="GluePoint1080X" y="GluePoint1080Y"/>
                              </a:cxn>
                              <a:cxn ang="0">
                                <a:pos x="GluePoint1081X" y="GluePoint1081Y"/>
                              </a:cxn>
                              <a:cxn ang="0">
                                <a:pos x="GluePoint1082X" y="GluePoint1082Y"/>
                              </a:cxn>
                              <a:cxn ang="0">
                                <a:pos x="GluePoint1083X" y="GluePoint1083Y"/>
                              </a:cxn>
                              <a:cxn ang="0">
                                <a:pos x="GluePoint1084X" y="GluePoint1084Y"/>
                              </a:cxn>
                              <a:cxn ang="0">
                                <a:pos x="GluePoint1085X" y="GluePoint1085Y"/>
                              </a:cxn>
                              <a:cxn ang="0">
                                <a:pos x="GluePoint1086X" y="GluePoint1086Y"/>
                              </a:cxn>
                              <a:cxn ang="0">
                                <a:pos x="GluePoint1087X" y="GluePoint1087Y"/>
                              </a:cxn>
                              <a:cxn ang="0">
                                <a:pos x="GluePoint1088X" y="GluePoint1088Y"/>
                              </a:cxn>
                              <a:cxn ang="0">
                                <a:pos x="GluePoint1089X" y="GluePoint1089Y"/>
                              </a:cxn>
                              <a:cxn ang="0">
                                <a:pos x="GluePoint1090X" y="GluePoint1090Y"/>
                              </a:cxn>
                              <a:cxn ang="0">
                                <a:pos x="GluePoint1091X" y="GluePoint1091Y"/>
                              </a:cxn>
                              <a:cxn ang="0">
                                <a:pos x="GluePoint1092X" y="GluePoint1092Y"/>
                              </a:cxn>
                              <a:cxn ang="0">
                                <a:pos x="GluePoint1093X" y="GluePoint1093Y"/>
                              </a:cxn>
                              <a:cxn ang="0">
                                <a:pos x="GluePoint1094X" y="GluePoint1094Y"/>
                              </a:cxn>
                              <a:cxn ang="0">
                                <a:pos x="GluePoint1095X" y="GluePoint1095Y"/>
                              </a:cxn>
                              <a:cxn ang="0">
                                <a:pos x="GluePoint1096X" y="GluePoint1096Y"/>
                              </a:cxn>
                              <a:cxn ang="0">
                                <a:pos x="GluePoint1097X" y="GluePoint1097Y"/>
                              </a:cxn>
                              <a:cxn ang="0">
                                <a:pos x="GluePoint1098X" y="GluePoint1098Y"/>
                              </a:cxn>
                              <a:cxn ang="0">
                                <a:pos x="GluePoint1099X" y="GluePoint1099Y"/>
                              </a:cxn>
                              <a:cxn ang="0">
                                <a:pos x="GluePoint1100X" y="GluePoint1100Y"/>
                              </a:cxn>
                              <a:cxn ang="0">
                                <a:pos x="GluePoint1101X" y="GluePoint1101Y"/>
                              </a:cxn>
                              <a:cxn ang="0">
                                <a:pos x="GluePoint1102X" y="GluePoint1102Y"/>
                              </a:cxn>
                              <a:cxn ang="0">
                                <a:pos x="GluePoint1103X" y="GluePoint1103Y"/>
                              </a:cxn>
                              <a:cxn ang="0">
                                <a:pos x="GluePoint1104X" y="GluePoint1104Y"/>
                              </a:cxn>
                              <a:cxn ang="0">
                                <a:pos x="GluePoint1105X" y="GluePoint1105Y"/>
                              </a:cxn>
                              <a:cxn ang="0">
                                <a:pos x="GluePoint1106X" y="GluePoint1106Y"/>
                              </a:cxn>
                              <a:cxn ang="0">
                                <a:pos x="GluePoint1107X" y="GluePoint1107Y"/>
                              </a:cxn>
                              <a:cxn ang="0">
                                <a:pos x="GluePoint1108X" y="GluePoint1108Y"/>
                              </a:cxn>
                              <a:cxn ang="0">
                                <a:pos x="GluePoint1109X" y="GluePoint1109Y"/>
                              </a:cxn>
                              <a:cxn ang="0">
                                <a:pos x="GluePoint1110X" y="GluePoint1110Y"/>
                              </a:cxn>
                              <a:cxn ang="0">
                                <a:pos x="GluePoint1111X" y="GluePoint1111Y"/>
                              </a:cxn>
                              <a:cxn ang="0">
                                <a:pos x="GluePoint1112X" y="GluePoint1112Y"/>
                              </a:cxn>
                              <a:cxn ang="0">
                                <a:pos x="GluePoint1113X" y="GluePoint1113Y"/>
                              </a:cxn>
                              <a:cxn ang="0">
                                <a:pos x="GluePoint1114X" y="GluePoint1114Y"/>
                              </a:cxn>
                              <a:cxn ang="0">
                                <a:pos x="GluePoint1115X" y="GluePoint1115Y"/>
                              </a:cxn>
                              <a:cxn ang="0">
                                <a:pos x="GluePoint1116X" y="GluePoint1116Y"/>
                              </a:cxn>
                              <a:cxn ang="0">
                                <a:pos x="GluePoint1117X" y="GluePoint1117Y"/>
                              </a:cxn>
                              <a:cxn ang="0">
                                <a:pos x="GluePoint1118X" y="GluePoint1118Y"/>
                              </a:cxn>
                              <a:cxn ang="0">
                                <a:pos x="GluePoint1119X" y="GluePoint1119Y"/>
                              </a:cxn>
                              <a:cxn ang="0">
                                <a:pos x="GluePoint1120X" y="GluePoint1120Y"/>
                              </a:cxn>
                              <a:cxn ang="0">
                                <a:pos x="GluePoint1121X" y="GluePoint1121Y"/>
                              </a:cxn>
                              <a:cxn ang="0">
                                <a:pos x="GluePoint1122X" y="GluePoint1122Y"/>
                              </a:cxn>
                              <a:cxn ang="0">
                                <a:pos x="GluePoint1123X" y="GluePoint1123Y"/>
                              </a:cxn>
                              <a:cxn ang="0">
                                <a:pos x="GluePoint1124X" y="GluePoint1124Y"/>
                              </a:cxn>
                              <a:cxn ang="0">
                                <a:pos x="GluePoint1125X" y="GluePoint1125Y"/>
                              </a:cxn>
                              <a:cxn ang="0">
                                <a:pos x="GluePoint1126X" y="GluePoint1126Y"/>
                              </a:cxn>
                              <a:cxn ang="0">
                                <a:pos x="GluePoint1127X" y="GluePoint1127Y"/>
                              </a:cxn>
                              <a:cxn ang="0">
                                <a:pos x="GluePoint1128X" y="GluePoint1128Y"/>
                              </a:cxn>
                              <a:cxn ang="0">
                                <a:pos x="GluePoint1129X" y="GluePoint1129Y"/>
                              </a:cxn>
                              <a:cxn ang="0">
                                <a:pos x="GluePoint1130X" y="GluePoint1130Y"/>
                              </a:cxn>
                              <a:cxn ang="0">
                                <a:pos x="GluePoint1131X" y="GluePoint1131Y"/>
                              </a:cxn>
                              <a:cxn ang="0">
                                <a:pos x="GluePoint1132X" y="GluePoint1132Y"/>
                              </a:cxn>
                              <a:cxn ang="0">
                                <a:pos x="GluePoint1133X" y="GluePoint1133Y"/>
                              </a:cxn>
                              <a:cxn ang="0">
                                <a:pos x="GluePoint1134X" y="GluePoint1134Y"/>
                              </a:cxn>
                              <a:cxn ang="0">
                                <a:pos x="GluePoint1135X" y="GluePoint1135Y"/>
                              </a:cxn>
                              <a:cxn ang="0">
                                <a:pos x="GluePoint1136X" y="GluePoint1136Y"/>
                              </a:cxn>
                              <a:cxn ang="0">
                                <a:pos x="GluePoint1137X" y="GluePoint1137Y"/>
                              </a:cxn>
                              <a:cxn ang="0">
                                <a:pos x="GluePoint1138X" y="GluePoint1138Y"/>
                              </a:cxn>
                              <a:cxn ang="0">
                                <a:pos x="GluePoint1139X" y="GluePoint1139Y"/>
                              </a:cxn>
                              <a:cxn ang="0">
                                <a:pos x="GluePoint1140X" y="GluePoint1140Y"/>
                              </a:cxn>
                              <a:cxn ang="0">
                                <a:pos x="GluePoint1141X" y="GluePoint1141Y"/>
                              </a:cxn>
                              <a:cxn ang="0">
                                <a:pos x="GluePoint1142X" y="GluePoint1142Y"/>
                              </a:cxn>
                              <a:cxn ang="0">
                                <a:pos x="GluePoint1143X" y="GluePoint1143Y"/>
                              </a:cxn>
                              <a:cxn ang="0">
                                <a:pos x="GluePoint1144X" y="GluePoint1144Y"/>
                              </a:cxn>
                              <a:cxn ang="0">
                                <a:pos x="GluePoint1145X" y="GluePoint1145Y"/>
                              </a:cxn>
                              <a:cxn ang="0">
                                <a:pos x="GluePoint1146X" y="GluePoint1146Y"/>
                              </a:cxn>
                              <a:cxn ang="0">
                                <a:pos x="GluePoint1147X" y="GluePoint1147Y"/>
                              </a:cxn>
                              <a:cxn ang="0">
                                <a:pos x="GluePoint1148X" y="GluePoint1148Y"/>
                              </a:cxn>
                              <a:cxn ang="0">
                                <a:pos x="GluePoint1149X" y="GluePoint1149Y"/>
                              </a:cxn>
                              <a:cxn ang="0">
                                <a:pos x="GluePoint1150X" y="GluePoint1150Y"/>
                              </a:cxn>
                              <a:cxn ang="0">
                                <a:pos x="GluePoint1151X" y="GluePoint1151Y"/>
                              </a:cxn>
                              <a:cxn ang="0">
                                <a:pos x="GluePoint1152X" y="GluePoint1152Y"/>
                              </a:cxn>
                              <a:cxn ang="0">
                                <a:pos x="GluePoint1153X" y="GluePoint1153Y"/>
                              </a:cxn>
                              <a:cxn ang="0">
                                <a:pos x="GluePoint1154X" y="GluePoint1154Y"/>
                              </a:cxn>
                              <a:cxn ang="0">
                                <a:pos x="GluePoint1155X" y="GluePoint1155Y"/>
                              </a:cxn>
                              <a:cxn ang="0">
                                <a:pos x="GluePoint1156X" y="GluePoint1156Y"/>
                              </a:cxn>
                              <a:cxn ang="0">
                                <a:pos x="GluePoint1157X" y="GluePoint1157Y"/>
                              </a:cxn>
                              <a:cxn ang="0">
                                <a:pos x="GluePoint1158X" y="GluePoint1158Y"/>
                              </a:cxn>
                              <a:cxn ang="0">
                                <a:pos x="GluePoint1159X" y="GluePoint1159Y"/>
                              </a:cxn>
                              <a:cxn ang="0">
                                <a:pos x="GluePoint1160X" y="GluePoint1160Y"/>
                              </a:cxn>
                              <a:cxn ang="0">
                                <a:pos x="GluePoint1161X" y="GluePoint1161Y"/>
                              </a:cxn>
                              <a:cxn ang="0">
                                <a:pos x="GluePoint1162X" y="GluePoint1162Y"/>
                              </a:cxn>
                              <a:cxn ang="0">
                                <a:pos x="GluePoint1163X" y="GluePoint1163Y"/>
                              </a:cxn>
                              <a:cxn ang="0">
                                <a:pos x="GluePoint1164X" y="GluePoint1164Y"/>
                              </a:cxn>
                              <a:cxn ang="0">
                                <a:pos x="GluePoint1165X" y="GluePoint1165Y"/>
                              </a:cxn>
                              <a:cxn ang="0">
                                <a:pos x="GluePoint1166X" y="GluePoint1166Y"/>
                              </a:cxn>
                              <a:cxn ang="0">
                                <a:pos x="GluePoint1167X" y="GluePoint1167Y"/>
                              </a:cxn>
                              <a:cxn ang="0">
                                <a:pos x="GluePoint1168X" y="GluePoint1168Y"/>
                              </a:cxn>
                              <a:cxn ang="0">
                                <a:pos x="GluePoint1169X" y="GluePoint1169Y"/>
                              </a:cxn>
                              <a:cxn ang="0">
                                <a:pos x="GluePoint1170X" y="GluePoint1170Y"/>
                              </a:cxn>
                              <a:cxn ang="0">
                                <a:pos x="GluePoint1171X" y="GluePoint1171Y"/>
                              </a:cxn>
                              <a:cxn ang="0">
                                <a:pos x="GluePoint1172X" y="GluePoint1172Y"/>
                              </a:cxn>
                              <a:cxn ang="0">
                                <a:pos x="GluePoint1173X" y="GluePoint1173Y"/>
                              </a:cxn>
                              <a:cxn ang="0">
                                <a:pos x="GluePoint1174X" y="GluePoint1174Y"/>
                              </a:cxn>
                              <a:cxn ang="0">
                                <a:pos x="GluePoint1175X" y="GluePoint1175Y"/>
                              </a:cxn>
                            </a:cxnLst>
                            <a:rect l="textAreaLeft" t="textAreaTop" r="textAreaRight" b="textAreaBottom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t="0" r="0" b="100000"/>
                            </a:path>
                          </a:gradFill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4" name="Forma libre: Forma 18"/>
                        <wps:cNvSpPr/>
                        <wps:spPr>
                          <a:xfrm>
                            <a:off x="290880" y="415440"/>
                            <a:ext cx="3225240" cy="3031560"/>
                          </a:xfrm>
                          <a:custGeom>
                            <a:avLst/>
                            <a:gdLst>
                              <a:gd name="textAreaLeft" fmla="*/ 0 w 1828440"/>
                              <a:gd name="textAreaRight" fmla="*/ 1828800 w 1828440"/>
                              <a:gd name="textAreaTop" fmla="*/ 0 h 1718640"/>
                              <a:gd name="textAreaBottom" fmla="*/ 1719000 h 1718640"/>
                              <a:gd name="GluePoint1X" fmla="*/ 1439383 w 2647519"/>
                              <a:gd name="GluePoint1Y" fmla="*/ 2598425 h 2612594"/>
                              <a:gd name="GluePoint2X" fmla="*/ 1427010 w 2647519"/>
                              <a:gd name="GluePoint2Y" fmla="*/ 2605087 h 2612594"/>
                              <a:gd name="GluePoint3X" fmla="*/ 1427751 w 2647519"/>
                              <a:gd name="GluePoint3Y" fmla="*/ 2605405 h 2612594"/>
                              <a:gd name="GluePoint4X" fmla="*/ 1542263 w 2647519"/>
                              <a:gd name="GluePoint4Y" fmla="*/ 2530792 h 2612594"/>
                              <a:gd name="GluePoint5X" fmla="*/ 1502258 w 2647519"/>
                              <a:gd name="GluePoint5Y" fmla="*/ 2540317 h 2612594"/>
                              <a:gd name="GluePoint6X" fmla="*/ 1442250 w 2647519"/>
                              <a:gd name="GluePoint6Y" fmla="*/ 2547937 h 2612594"/>
                              <a:gd name="GluePoint7X" fmla="*/ 1439393 w 2647519"/>
                              <a:gd name="GluePoint7Y" fmla="*/ 2540317 h 2612594"/>
                              <a:gd name="GluePoint8X" fmla="*/ 1481303 w 2647519"/>
                              <a:gd name="GluePoint8Y" fmla="*/ 2536507 h 2612594"/>
                              <a:gd name="GluePoint9X" fmla="*/ 1542263 w 2647519"/>
                              <a:gd name="GluePoint9Y" fmla="*/ 2530792 h 2612594"/>
                              <a:gd name="GluePoint10X" fmla="*/ 1646323 w 2647519"/>
                              <a:gd name="GluePoint10Y" fmla="*/ 2520821 h 2612594"/>
                              <a:gd name="GluePoint11X" fmla="*/ 1643881 w 2647519"/>
                              <a:gd name="GluePoint11Y" fmla="*/ 2521511 h 2612594"/>
                              <a:gd name="GluePoint12X" fmla="*/ 1645133 w 2647519"/>
                              <a:gd name="GluePoint12Y" fmla="*/ 2521267 h 2612594"/>
                              <a:gd name="GluePoint13X" fmla="*/ 899801 w 2647519"/>
                              <a:gd name="GluePoint13Y" fmla="*/ 2506503 h 2612594"/>
                              <a:gd name="GluePoint14X" fmla="*/ 942187 w 2647519"/>
                              <a:gd name="GluePoint14Y" fmla="*/ 2517457 h 2612594"/>
                              <a:gd name="GluePoint15X" fmla="*/ 960285 w 2647519"/>
                              <a:gd name="GluePoint15Y" fmla="*/ 2518409 h 2612594"/>
                              <a:gd name="GluePoint16X" fmla="*/ 1010767 w 2647519"/>
                              <a:gd name="GluePoint16Y" fmla="*/ 2543175 h 2612594"/>
                              <a:gd name="GluePoint17X" fmla="*/ 1033627 w 2647519"/>
                              <a:gd name="GluePoint17Y" fmla="*/ 2547937 h 2612594"/>
                              <a:gd name="GluePoint18X" fmla="*/ 1035057 w 2647519"/>
                              <a:gd name="GluePoint18Y" fmla="*/ 2548414 h 2612594"/>
                              <a:gd name="GluePoint19X" fmla="*/ 1040295 w 2647519"/>
                              <a:gd name="GluePoint19Y" fmla="*/ 2543175 h 2612594"/>
                              <a:gd name="GluePoint20X" fmla="*/ 1060297 w 2647519"/>
                              <a:gd name="GluePoint20Y" fmla="*/ 2548890 h 2612594"/>
                              <a:gd name="GluePoint21X" fmla="*/ 1080300 w 2647519"/>
                              <a:gd name="GluePoint21Y" fmla="*/ 2553652 h 2612594"/>
                              <a:gd name="GluePoint22X" fmla="*/ 1119712 w 2647519"/>
                              <a:gd name="GluePoint22Y" fmla="*/ 2562818 h 2612594"/>
                              <a:gd name="GluePoint23X" fmla="*/ 1120305 w 2647519"/>
                              <a:gd name="GluePoint23Y" fmla="*/ 2562225 h 2612594"/>
                              <a:gd name="GluePoint24X" fmla="*/ 1166025 w 2647519"/>
                              <a:gd name="GluePoint24Y" fmla="*/ 2569845 h 2612594"/>
                              <a:gd name="GluePoint25X" fmla="*/ 1187932 w 2647519"/>
                              <a:gd name="GluePoint25Y" fmla="*/ 2573655 h 2612594"/>
                              <a:gd name="GluePoint26X" fmla="*/ 1209840 w 2647519"/>
                              <a:gd name="GluePoint26Y" fmla="*/ 2575560 h 2612594"/>
                              <a:gd name="GluePoint27X" fmla="*/ 1254607 w 2647519"/>
                              <a:gd name="GluePoint27Y" fmla="*/ 2577465 h 2612594"/>
                              <a:gd name="GluePoint28X" fmla="*/ 1315567 w 2647519"/>
                              <a:gd name="GluePoint28Y" fmla="*/ 2576512 h 2612594"/>
                              <a:gd name="GluePoint29X" fmla="*/ 1318213 w 2647519"/>
                              <a:gd name="GluePoint29Y" fmla="*/ 2576512 h 2612594"/>
                              <a:gd name="GluePoint30X" fmla="*/ 1324140 w 2647519"/>
                              <a:gd name="GluePoint30Y" fmla="*/ 2573178 h 2612594"/>
                              <a:gd name="GluePoint31X" fmla="*/ 1337475 w 2647519"/>
                              <a:gd name="GluePoint31Y" fmla="*/ 2568892 h 2612594"/>
                              <a:gd name="GluePoint32X" fmla="*/ 1351048 w 2647519"/>
                              <a:gd name="GluePoint32Y" fmla="*/ 2568654 h 2612594"/>
                              <a:gd name="GluePoint33X" fmla="*/ 1360335 w 2647519"/>
                              <a:gd name="GluePoint33Y" fmla="*/ 2569844 h 2612594"/>
                              <a:gd name="GluePoint34X" fmla="*/ 1362835 w 2647519"/>
                              <a:gd name="GluePoint34Y" fmla="*/ 2576512 h 2612594"/>
                              <a:gd name="GluePoint35X" fmla="*/ 1384147 w 2647519"/>
                              <a:gd name="GluePoint35Y" fmla="*/ 2576512 h 2612594"/>
                              <a:gd name="GluePoint36X" fmla="*/ 1377480 w 2647519"/>
                              <a:gd name="GluePoint36Y" fmla="*/ 2586037 h 2612594"/>
                              <a:gd name="GluePoint37X" fmla="*/ 1373670 w 2647519"/>
                              <a:gd name="GluePoint37Y" fmla="*/ 2590800 h 2612594"/>
                              <a:gd name="GluePoint38X" fmla="*/ 1361287 w 2647519"/>
                              <a:gd name="GluePoint38Y" fmla="*/ 2596515 h 2612594"/>
                              <a:gd name="GluePoint39X" fmla="*/ 1338427 w 2647519"/>
                              <a:gd name="GluePoint39Y" fmla="*/ 2596515 h 2612594"/>
                              <a:gd name="GluePoint40X" fmla="*/ 1308900 w 2647519"/>
                              <a:gd name="GluePoint40Y" fmla="*/ 2594610 h 2612594"/>
                              <a:gd name="GluePoint41X" fmla="*/ 1245082 w 2647519"/>
                              <a:gd name="GluePoint41Y" fmla="*/ 2592705 h 2612594"/>
                              <a:gd name="GluePoint42X" fmla="*/ 1197457 w 2647519"/>
                              <a:gd name="GluePoint42Y" fmla="*/ 2588895 h 2612594"/>
                              <a:gd name="GluePoint43X" fmla="*/ 1155547 w 2647519"/>
                              <a:gd name="GluePoint43Y" fmla="*/ 2583180 h 2612594"/>
                              <a:gd name="GluePoint44X" fmla="*/ 1113637 w 2647519"/>
                              <a:gd name="GluePoint44Y" fmla="*/ 2576512 h 2612594"/>
                              <a:gd name="GluePoint45X" fmla="*/ 1049820 w 2647519"/>
                              <a:gd name="GluePoint45Y" fmla="*/ 2566987 h 2612594"/>
                              <a:gd name="GluePoint46X" fmla="*/ 1000290 w 2647519"/>
                              <a:gd name="GluePoint46Y" fmla="*/ 2550795 h 2612594"/>
                              <a:gd name="GluePoint47X" fmla="*/ 1000863 w 2647519"/>
                              <a:gd name="GluePoint47Y" fmla="*/ 2550379 h 2612594"/>
                              <a:gd name="GluePoint48X" fmla="*/ 971715 w 2647519"/>
                              <a:gd name="GluePoint48Y" fmla="*/ 2541270 h 2612594"/>
                              <a:gd name="GluePoint49X" fmla="*/ 945997 w 2647519"/>
                              <a:gd name="GluePoint49Y" fmla="*/ 2529840 h 2612594"/>
                              <a:gd name="GluePoint50X" fmla="*/ 916470 w 2647519"/>
                              <a:gd name="GluePoint50Y" fmla="*/ 2520315 h 2612594"/>
                              <a:gd name="GluePoint51X" fmla="*/ 885990 w 2647519"/>
                              <a:gd name="GluePoint51Y" fmla="*/ 2509837 h 2612594"/>
                              <a:gd name="GluePoint52X" fmla="*/ 899801 w 2647519"/>
                              <a:gd name="GluePoint52Y" fmla="*/ 2506503 h 2612594"/>
                              <a:gd name="GluePoint53X" fmla="*/ 1460491 w 2647519"/>
                              <a:gd name="GluePoint53Y" fmla="*/ 2486082 h 2612594"/>
                              <a:gd name="GluePoint54X" fmla="*/ 1445939 w 2647519"/>
                              <a:gd name="GluePoint54Y" fmla="*/ 2488303 h 2612594"/>
                              <a:gd name="GluePoint55X" fmla="*/ 1345293 w 2647519"/>
                              <a:gd name="GluePoint55Y" fmla="*/ 2493385 h 2612594"/>
                              <a:gd name="GluePoint56X" fmla="*/ 1378432 w 2647519"/>
                              <a:gd name="GluePoint56Y" fmla="*/ 2497454 h 2612594"/>
                              <a:gd name="GluePoint57X" fmla="*/ 1387005 w 2647519"/>
                              <a:gd name="GluePoint57Y" fmla="*/ 2495549 h 2612594"/>
                              <a:gd name="GluePoint58X" fmla="*/ 1446060 w 2647519"/>
                              <a:gd name="GluePoint58Y" fmla="*/ 2488882 h 2612594"/>
                              <a:gd name="GluePoint59X" fmla="*/ 1455778 w 2647519"/>
                              <a:gd name="GluePoint59Y" fmla="*/ 2486992 h 2612594"/>
                              <a:gd name="GluePoint60X" fmla="*/ 1550918 w 2647519"/>
                              <a:gd name="GluePoint60Y" fmla="*/ 2472281 h 2612594"/>
                              <a:gd name="GluePoint61X" fmla="*/ 1501488 w 2647519"/>
                              <a:gd name="GluePoint61Y" fmla="*/ 2479825 h 2612594"/>
                              <a:gd name="GluePoint62X" fmla="*/ 1518450 w 2647519"/>
                              <a:gd name="GluePoint62Y" fmla="*/ 2480309 h 2612594"/>
                              <a:gd name="GluePoint63X" fmla="*/ 1542858 w 2647519"/>
                              <a:gd name="GluePoint63Y" fmla="*/ 2475785 h 2612594"/>
                              <a:gd name="GluePoint64X" fmla="*/ 1731355 w 2647519"/>
                              <a:gd name="GluePoint64Y" fmla="*/ 2470078 h 2612594"/>
                              <a:gd name="GluePoint65X" fmla="*/ 1576322 w 2647519"/>
                              <a:gd name="GluePoint65Y" fmla="*/ 2511364 h 2612594"/>
                              <a:gd name="GluePoint66X" fmla="*/ 1654777 w 2647519"/>
                              <a:gd name="GluePoint66Y" fmla="*/ 2493883 h 2612594"/>
                              <a:gd name="GluePoint67X" fmla="*/ 737400 w 2647519"/>
                              <a:gd name="GluePoint67Y" fmla="*/ 2450782 h 2612594"/>
                              <a:gd name="GluePoint68X" fmla="*/ 846937 w 2647519"/>
                              <a:gd name="GluePoint68Y" fmla="*/ 2497454 h 2612594"/>
                              <a:gd name="GluePoint69X" fmla="*/ 885990 w 2647519"/>
                              <a:gd name="GluePoint69Y" fmla="*/ 2509837 h 2612594"/>
                              <a:gd name="GluePoint70X" fmla="*/ 915517 w 2647519"/>
                              <a:gd name="GluePoint70Y" fmla="*/ 2520314 h 2612594"/>
                              <a:gd name="GluePoint71X" fmla="*/ 945045 w 2647519"/>
                              <a:gd name="GluePoint71Y" fmla="*/ 2529839 h 2612594"/>
                              <a:gd name="GluePoint72X" fmla="*/ 970762 w 2647519"/>
                              <a:gd name="GluePoint72Y" fmla="*/ 2541269 h 2612594"/>
                              <a:gd name="GluePoint73X" fmla="*/ 965047 w 2647519"/>
                              <a:gd name="GluePoint73Y" fmla="*/ 2546032 h 2612594"/>
                              <a:gd name="GluePoint74X" fmla="*/ 949807 w 2647519"/>
                              <a:gd name="GluePoint74Y" fmla="*/ 2543174 h 2612594"/>
                              <a:gd name="GluePoint75X" fmla="*/ 895515 w 2647519"/>
                              <a:gd name="GluePoint75Y" fmla="*/ 2523172 h 2612594"/>
                              <a:gd name="GluePoint76X" fmla="*/ 868845 w 2647519"/>
                              <a:gd name="GluePoint76Y" fmla="*/ 2512694 h 2612594"/>
                              <a:gd name="GluePoint77X" fmla="*/ 842175 w 2647519"/>
                              <a:gd name="GluePoint77Y" fmla="*/ 2501264 h 2612594"/>
                              <a:gd name="GluePoint78X" fmla="*/ 806932 w 2647519"/>
                              <a:gd name="GluePoint78Y" fmla="*/ 2488882 h 2612594"/>
                              <a:gd name="GluePoint79X" fmla="*/ 776452 w 2647519"/>
                              <a:gd name="GluePoint79Y" fmla="*/ 2475547 h 2612594"/>
                              <a:gd name="GluePoint80X" fmla="*/ 752640 w 2647519"/>
                              <a:gd name="GluePoint80Y" fmla="*/ 2463164 h 2612594"/>
                              <a:gd name="GluePoint81X" fmla="*/ 737400 w 2647519"/>
                              <a:gd name="GluePoint81Y" fmla="*/ 2450782 h 2612594"/>
                              <a:gd name="GluePoint82X" fmla="*/ 782168 w 2647519"/>
                              <a:gd name="GluePoint82Y" fmla="*/ 2426970 h 2612594"/>
                              <a:gd name="GluePoint83X" fmla="*/ 834555 w 2647519"/>
                              <a:gd name="GluePoint83Y" fmla="*/ 2453640 h 2612594"/>
                              <a:gd name="GluePoint84X" fmla="*/ 827888 w 2647519"/>
                              <a:gd name="GluePoint84Y" fmla="*/ 2457450 h 2612594"/>
                              <a:gd name="GluePoint85X" fmla="*/ 766928 w 2647519"/>
                              <a:gd name="GluePoint85Y" fmla="*/ 2427922 h 2612594"/>
                              <a:gd name="GluePoint86X" fmla="*/ 782168 w 2647519"/>
                              <a:gd name="GluePoint86Y" fmla="*/ 2426970 h 2612594"/>
                              <a:gd name="GluePoint87X" fmla="*/ 588810 w 2647519"/>
                              <a:gd name="GluePoint87Y" fmla="*/ 2362200 h 2612594"/>
                              <a:gd name="GluePoint88X" fmla="*/ 653580 w 2647519"/>
                              <a:gd name="GluePoint88Y" fmla="*/ 2398395 h 2612594"/>
                              <a:gd name="GluePoint89X" fmla="*/ 666915 w 2647519"/>
                              <a:gd name="GluePoint89Y" fmla="*/ 2413635 h 2612594"/>
                              <a:gd name="GluePoint90X" fmla="*/ 636435 w 2647519"/>
                              <a:gd name="GluePoint90Y" fmla="*/ 2397442 h 2612594"/>
                              <a:gd name="GluePoint91X" fmla="*/ 613575 w 2647519"/>
                              <a:gd name="GluePoint91Y" fmla="*/ 2383155 h 2612594"/>
                              <a:gd name="GluePoint92X" fmla="*/ 588810 w 2647519"/>
                              <a:gd name="GluePoint92Y" fmla="*/ 2362200 h 2612594"/>
                              <a:gd name="GluePoint93X" fmla="*/ 702387 w 2647519"/>
                              <a:gd name="GluePoint93Y" fmla="*/ 2337759 h 2612594"/>
                              <a:gd name="GluePoint94X" fmla="*/ 702396 w 2647519"/>
                              <a:gd name="GluePoint94Y" fmla="*/ 2338030 h 2612594"/>
                              <a:gd name="GluePoint95X" fmla="*/ 705613 w 2647519"/>
                              <a:gd name="GluePoint95Y" fmla="*/ 2341923 h 2612594"/>
                              <a:gd name="GluePoint96X" fmla="*/ 705967 w 2647519"/>
                              <a:gd name="GluePoint96Y" fmla="*/ 2340292 h 2612594"/>
                              <a:gd name="GluePoint97X" fmla="*/ 2093409 w 2647519"/>
                              <a:gd name="GluePoint97Y" fmla="*/ 2275234 h 2612594"/>
                              <a:gd name="GluePoint98X" fmla="*/ 2089950 w 2647519"/>
                              <a:gd name="GluePoint98Y" fmla="*/ 2275522 h 2612594"/>
                              <a:gd name="GluePoint99X" fmla="*/ 2032800 w 2647519"/>
                              <a:gd name="GluePoint99Y" fmla="*/ 2316480 h 2612594"/>
                              <a:gd name="GluePoint100X" fmla="*/ 1976602 w 2647519"/>
                              <a:gd name="GluePoint100Y" fmla="*/ 2346960 h 2612594"/>
                              <a:gd name="GluePoint101X" fmla="*/ 1936597 w 2647519"/>
                              <a:gd name="GluePoint101Y" fmla="*/ 2370772 h 2612594"/>
                              <a:gd name="GluePoint102X" fmla="*/ 1914690 w 2647519"/>
                              <a:gd name="GluePoint102Y" fmla="*/ 2380297 h 2612594"/>
                              <a:gd name="GluePoint103X" fmla="*/ 1891830 w 2647519"/>
                              <a:gd name="GluePoint103Y" fmla="*/ 2389822 h 2612594"/>
                              <a:gd name="GluePoint104X" fmla="*/ 1864207 w 2647519"/>
                              <a:gd name="GluePoint104Y" fmla="*/ 2404110 h 2612594"/>
                              <a:gd name="GluePoint105X" fmla="*/ 1843252 w 2647519"/>
                              <a:gd name="GluePoint105Y" fmla="*/ 2416492 h 2612594"/>
                              <a:gd name="GluePoint106X" fmla="*/ 1812772 w 2647519"/>
                              <a:gd name="GluePoint106Y" fmla="*/ 2428875 h 2612594"/>
                              <a:gd name="GluePoint107X" fmla="*/ 1781340 w 2647519"/>
                              <a:gd name="GluePoint107Y" fmla="*/ 2440305 h 2612594"/>
                              <a:gd name="GluePoint108X" fmla="*/ 1772767 w 2647519"/>
                              <a:gd name="GluePoint108Y" fmla="*/ 2448877 h 2612594"/>
                              <a:gd name="GluePoint109X" fmla="*/ 1759432 w 2647519"/>
                              <a:gd name="GluePoint109Y" fmla="*/ 2453640 h 2612594"/>
                              <a:gd name="GluePoint110X" fmla="*/ 1726095 w 2647519"/>
                              <a:gd name="GluePoint110Y" fmla="*/ 2459355 h 2612594"/>
                              <a:gd name="GluePoint111X" fmla="*/ 1683232 w 2647519"/>
                              <a:gd name="GluePoint111Y" fmla="*/ 2472690 h 2612594"/>
                              <a:gd name="GluePoint112X" fmla="*/ 1644180 w 2647519"/>
                              <a:gd name="GluePoint112Y" fmla="*/ 2485072 h 2612594"/>
                              <a:gd name="GluePoint113X" fmla="*/ 1601317 w 2647519"/>
                              <a:gd name="GluePoint113Y" fmla="*/ 2497455 h 2612594"/>
                              <a:gd name="GluePoint114X" fmla="*/ 1547977 w 2647519"/>
                              <a:gd name="GluePoint114Y" fmla="*/ 2510790 h 2612594"/>
                              <a:gd name="GluePoint115X" fmla="*/ 1472730 w 2647519"/>
                              <a:gd name="GluePoint115Y" fmla="*/ 2523172 h 2612594"/>
                              <a:gd name="GluePoint116X" fmla="*/ 1470825 w 2647519"/>
                              <a:gd name="GluePoint116Y" fmla="*/ 2526030 h 2612594"/>
                              <a:gd name="GluePoint117X" fmla="*/ 1434645 w 2647519"/>
                              <a:gd name="GluePoint117Y" fmla="*/ 2535075 h 2612594"/>
                              <a:gd name="GluePoint118X" fmla="*/ 1435583 w 2647519"/>
                              <a:gd name="GluePoint118Y" fmla="*/ 2535555 h 2612594"/>
                              <a:gd name="GluePoint119X" fmla="*/ 1475761 w 2647519"/>
                              <a:gd name="GluePoint119Y" fmla="*/ 2525510 h 2612594"/>
                              <a:gd name="GluePoint120X" fmla="*/ 1476540 w 2647519"/>
                              <a:gd name="GluePoint120Y" fmla="*/ 2523172 h 2612594"/>
                              <a:gd name="GluePoint121X" fmla="*/ 1551788 w 2647519"/>
                              <a:gd name="GluePoint121Y" fmla="*/ 2510790 h 2612594"/>
                              <a:gd name="GluePoint122X" fmla="*/ 1605128 w 2647519"/>
                              <a:gd name="GluePoint122Y" fmla="*/ 2497455 h 2612594"/>
                              <a:gd name="GluePoint123X" fmla="*/ 1647990 w 2647519"/>
                              <a:gd name="GluePoint123Y" fmla="*/ 2485072 h 2612594"/>
                              <a:gd name="GluePoint124X" fmla="*/ 1687043 w 2647519"/>
                              <a:gd name="GluePoint124Y" fmla="*/ 2472690 h 2612594"/>
                              <a:gd name="GluePoint125X" fmla="*/ 1729905 w 2647519"/>
                              <a:gd name="GluePoint125Y" fmla="*/ 2459355 h 2612594"/>
                              <a:gd name="GluePoint126X" fmla="*/ 1763243 w 2647519"/>
                              <a:gd name="GluePoint126Y" fmla="*/ 2453640 h 2612594"/>
                              <a:gd name="GluePoint127X" fmla="*/ 1740675 w 2647519"/>
                              <a:gd name="GluePoint127Y" fmla="*/ 2467181 h 2612594"/>
                              <a:gd name="GluePoint128X" fmla="*/ 1741335 w 2647519"/>
                              <a:gd name="GluePoint128Y" fmla="*/ 2466975 h 2612594"/>
                              <a:gd name="GluePoint129X" fmla="*/ 1765148 w 2647519"/>
                              <a:gd name="GluePoint129Y" fmla="*/ 2452687 h 2612594"/>
                              <a:gd name="GluePoint130X" fmla="*/ 1778483 w 2647519"/>
                              <a:gd name="GluePoint130Y" fmla="*/ 2447925 h 2612594"/>
                              <a:gd name="GluePoint131X" fmla="*/ 1779371 w 2647519"/>
                              <a:gd name="GluePoint131Y" fmla="*/ 2447679 h 2612594"/>
                              <a:gd name="GluePoint132X" fmla="*/ 1785150 w 2647519"/>
                              <a:gd name="GluePoint132Y" fmla="*/ 2441257 h 2612594"/>
                              <a:gd name="GluePoint133X" fmla="*/ 1816583 w 2647519"/>
                              <a:gd name="GluePoint133Y" fmla="*/ 2429827 h 2612594"/>
                              <a:gd name="GluePoint134X" fmla="*/ 1847063 w 2647519"/>
                              <a:gd name="GluePoint134Y" fmla="*/ 2417445 h 2612594"/>
                              <a:gd name="GluePoint135X" fmla="*/ 1868018 w 2647519"/>
                              <a:gd name="GluePoint135Y" fmla="*/ 2405062 h 2612594"/>
                              <a:gd name="GluePoint136X" fmla="*/ 1895640 w 2647519"/>
                              <a:gd name="GluePoint136Y" fmla="*/ 2390775 h 2612594"/>
                              <a:gd name="GluePoint137X" fmla="*/ 1918500 w 2647519"/>
                              <a:gd name="GluePoint137Y" fmla="*/ 2381250 h 2612594"/>
                              <a:gd name="GluePoint138X" fmla="*/ 1934176 w 2647519"/>
                              <a:gd name="GluePoint138Y" fmla="*/ 2374435 h 2612594"/>
                              <a:gd name="GluePoint139X" fmla="*/ 1942313 w 2647519"/>
                              <a:gd name="GluePoint139Y" fmla="*/ 2368867 h 2612594"/>
                              <a:gd name="GluePoint140X" fmla="*/ 1982318 w 2647519"/>
                              <a:gd name="GluePoint140Y" fmla="*/ 2345055 h 2612594"/>
                              <a:gd name="GluePoint141X" fmla="*/ 2038515 w 2647519"/>
                              <a:gd name="GluePoint141Y" fmla="*/ 2314575 h 2612594"/>
                              <a:gd name="GluePoint142X" fmla="*/ 460060 w 2647519"/>
                              <a:gd name="GluePoint142Y" fmla="*/ 2262062 h 2612594"/>
                              <a:gd name="GluePoint143X" fmla="*/ 463676 w 2647519"/>
                              <a:gd name="GluePoint143Y" fmla="*/ 2265164 h 2612594"/>
                              <a:gd name="GluePoint144X" fmla="*/ 464910 w 2647519"/>
                              <a:gd name="GluePoint144Y" fmla="*/ 2265793 h 2612594"/>
                              <a:gd name="GluePoint145X" fmla="*/ 2099801 w 2647519"/>
                              <a:gd name="GluePoint145Y" fmla="*/ 2237197 h 2612594"/>
                              <a:gd name="GluePoint146X" fmla="*/ 2099475 w 2647519"/>
                              <a:gd name="GluePoint146Y" fmla="*/ 2237422 h 2612594"/>
                              <a:gd name="GluePoint147X" fmla="*/ 2099475 w 2647519"/>
                              <a:gd name="GluePoint147Y" fmla="*/ 2237694 h 2612594"/>
                              <a:gd name="GluePoint148X" fmla="*/ 2100989 w 2647519"/>
                              <a:gd name="GluePoint148Y" fmla="*/ 2237910 h 2612594"/>
                              <a:gd name="GluePoint149X" fmla="*/ 2101380 w 2647519"/>
                              <a:gd name="GluePoint149Y" fmla="*/ 2237422 h 2612594"/>
                              <a:gd name="GluePoint150X" fmla="*/ 2120379 w 2647519"/>
                              <a:gd name="GluePoint150Y" fmla="*/ 2222979 h 2612594"/>
                              <a:gd name="GluePoint151X" fmla="*/ 2114756 w 2647519"/>
                              <a:gd name="GluePoint151Y" fmla="*/ 2226864 h 2612594"/>
                              <a:gd name="GluePoint152X" fmla="*/ 2113762 w 2647519"/>
                              <a:gd name="GluePoint152Y" fmla="*/ 2227897 h 2612594"/>
                              <a:gd name="GluePoint153X" fmla="*/ 2117618 w 2647519"/>
                              <a:gd name="GluePoint153Y" fmla="*/ 2225429 h 2612594"/>
                              <a:gd name="GluePoint154X" fmla="*/ 382287 w 2647519"/>
                              <a:gd name="GluePoint154Y" fmla="*/ 2175002 h 2612594"/>
                              <a:gd name="GluePoint155X" fmla="*/ 418259 w 2647519"/>
                              <a:gd name="GluePoint155Y" fmla="*/ 2217355 h 2612594"/>
                              <a:gd name="GluePoint156X" fmla="*/ 389737 w 2647519"/>
                              <a:gd name="GluePoint156Y" fmla="*/ 2183129 h 2612594"/>
                              <a:gd name="GluePoint157X" fmla="*/ 2187820 w 2647519"/>
                              <a:gd name="GluePoint157Y" fmla="*/ 2174974 h 2612594"/>
                              <a:gd name="GluePoint158X" fmla="*/ 2187735 w 2647519"/>
                              <a:gd name="GluePoint158Y" fmla="*/ 2175004 h 2612594"/>
                              <a:gd name="GluePoint159X" fmla="*/ 2187105 w 2647519"/>
                              <a:gd name="GluePoint159Y" fmla="*/ 2179320 h 2612594"/>
                              <a:gd name="GluePoint160X" fmla="*/ 2171865 w 2647519"/>
                              <a:gd name="GluePoint160Y" fmla="*/ 2196465 h 2612594"/>
                              <a:gd name="GluePoint161X" fmla="*/ 2153767 w 2647519"/>
                              <a:gd name="GluePoint161Y" fmla="*/ 2216467 h 2612594"/>
                              <a:gd name="GluePoint162X" fmla="*/ 2154858 w 2647519"/>
                              <a:gd name="GluePoint162Y" fmla="*/ 2216215 h 2612594"/>
                              <a:gd name="GluePoint163X" fmla="*/ 2171865 w 2647519"/>
                              <a:gd name="GluePoint163Y" fmla="*/ 2197417 h 2612594"/>
                              <a:gd name="GluePoint164X" fmla="*/ 2187105 w 2647519"/>
                              <a:gd name="GluePoint164Y" fmla="*/ 2180272 h 2612594"/>
                              <a:gd name="GluePoint165X" fmla="*/ 2187820 w 2647519"/>
                              <a:gd name="GluePoint165Y" fmla="*/ 2174974 h 2612594"/>
                              <a:gd name="GluePoint166X" fmla="*/ 475386 w 2647519"/>
                              <a:gd name="GluePoint166Y" fmla="*/ 2153526 h 2612594"/>
                              <a:gd name="GluePoint167X" fmla="*/ 477272 w 2647519"/>
                              <a:gd name="GluePoint167Y" fmla="*/ 2155821 h 2612594"/>
                              <a:gd name="GluePoint168X" fmla="*/ 477367 w 2647519"/>
                              <a:gd name="GluePoint168Y" fmla="*/ 2155507 h 2612594"/>
                              <a:gd name="GluePoint169X" fmla="*/ 334493 w 2647519"/>
                              <a:gd name="GluePoint169Y" fmla="*/ 2131694 h 2612594"/>
                              <a:gd name="GluePoint170X" fmla="*/ 359258 w 2647519"/>
                              <a:gd name="GluePoint170Y" fmla="*/ 2147887 h 2612594"/>
                              <a:gd name="GluePoint171X" fmla="*/ 360474 w 2647519"/>
                              <a:gd name="GluePoint171Y" fmla="*/ 2149319 h 2612594"/>
                              <a:gd name="GluePoint172X" fmla="*/ 371759 w 2647519"/>
                              <a:gd name="GluePoint172Y" fmla="*/ 2151816 h 2612594"/>
                              <a:gd name="GluePoint173X" fmla="*/ 397357 w 2647519"/>
                              <a:gd name="GluePoint173Y" fmla="*/ 2175509 h 2612594"/>
                              <a:gd name="GluePoint174X" fmla="*/ 432600 w 2647519"/>
                              <a:gd name="GluePoint174Y" fmla="*/ 2204084 h 2612594"/>
                              <a:gd name="GluePoint175X" fmla="*/ 447840 w 2647519"/>
                              <a:gd name="GluePoint175Y" fmla="*/ 2225039 h 2612594"/>
                              <a:gd name="GluePoint176X" fmla="*/ 456412 w 2647519"/>
                              <a:gd name="GluePoint176Y" fmla="*/ 2235517 h 2612594"/>
                              <a:gd name="GluePoint177X" fmla="*/ 492607 w 2647519"/>
                              <a:gd name="GluePoint177Y" fmla="*/ 2265997 h 2612594"/>
                              <a:gd name="GluePoint178X" fmla="*/ 482130 w 2647519"/>
                              <a:gd name="GluePoint178Y" fmla="*/ 2274569 h 2612594"/>
                              <a:gd name="GluePoint179X" fmla="*/ 448422 w 2647519"/>
                              <a:gd name="GluePoint179Y" fmla="*/ 2237115 h 2612594"/>
                              <a:gd name="GluePoint180X" fmla="*/ 446888 w 2647519"/>
                              <a:gd name="GluePoint180Y" fmla="*/ 2237422 h 2612594"/>
                              <a:gd name="GluePoint181X" fmla="*/ 446888 w 2647519"/>
                              <a:gd name="GluePoint181Y" fmla="*/ 2237422 h 2612594"/>
                              <a:gd name="GluePoint182X" fmla="*/ 478787 w 2647519"/>
                              <a:gd name="GluePoint182Y" fmla="*/ 2272865 h 2612594"/>
                              <a:gd name="GluePoint183X" fmla="*/ 482130 w 2647519"/>
                              <a:gd name="GluePoint183Y" fmla="*/ 2274569 h 2612594"/>
                              <a:gd name="GluePoint184X" fmla="*/ 492608 w 2647519"/>
                              <a:gd name="GluePoint184Y" fmla="*/ 2265997 h 2612594"/>
                              <a:gd name="GluePoint185X" fmla="*/ 583095 w 2647519"/>
                              <a:gd name="GluePoint185Y" fmla="*/ 2337434 h 2612594"/>
                              <a:gd name="GluePoint186X" fmla="*/ 564998 w 2647519"/>
                              <a:gd name="GluePoint186Y" fmla="*/ 2343149 h 2612594"/>
                              <a:gd name="GluePoint187X" fmla="*/ 571665 w 2647519"/>
                              <a:gd name="GluePoint187Y" fmla="*/ 2347912 h 2612594"/>
                              <a:gd name="GluePoint188X" fmla="*/ 544995 w 2647519"/>
                              <a:gd name="GluePoint188Y" fmla="*/ 2348864 h 2612594"/>
                              <a:gd name="GluePoint189X" fmla="*/ 527850 w 2647519"/>
                              <a:gd name="GluePoint189Y" fmla="*/ 2337434 h 2612594"/>
                              <a:gd name="GluePoint190X" fmla="*/ 511658 w 2647519"/>
                              <a:gd name="GluePoint190Y" fmla="*/ 2325052 h 2612594"/>
                              <a:gd name="GluePoint191X" fmla="*/ 471653 w 2647519"/>
                              <a:gd name="GluePoint191Y" fmla="*/ 2291714 h 2612594"/>
                              <a:gd name="GluePoint192X" fmla="*/ 434505 w 2647519"/>
                              <a:gd name="GluePoint192Y" fmla="*/ 2258377 h 2612594"/>
                              <a:gd name="GluePoint193X" fmla="*/ 400215 w 2647519"/>
                              <a:gd name="GluePoint193Y" fmla="*/ 2225039 h 2612594"/>
                              <a:gd name="GluePoint194X" fmla="*/ 384023 w 2647519"/>
                              <a:gd name="GluePoint194Y" fmla="*/ 2208847 h 2612594"/>
                              <a:gd name="GluePoint195X" fmla="*/ 368783 w 2647519"/>
                              <a:gd name="GluePoint195Y" fmla="*/ 2191702 h 2612594"/>
                              <a:gd name="GluePoint196X" fmla="*/ 374498 w 2647519"/>
                              <a:gd name="GluePoint196Y" fmla="*/ 2184082 h 2612594"/>
                              <a:gd name="GluePoint197X" fmla="*/ 393548 w 2647519"/>
                              <a:gd name="GluePoint197Y" fmla="*/ 2201227 h 2612594"/>
                              <a:gd name="GluePoint198X" fmla="*/ 414503 w 2647519"/>
                              <a:gd name="GluePoint198Y" fmla="*/ 2217419 h 2612594"/>
                              <a:gd name="GluePoint199X" fmla="*/ 440220 w 2647519"/>
                              <a:gd name="GluePoint199Y" fmla="*/ 2245042 h 2612594"/>
                              <a:gd name="GluePoint200X" fmla="*/ 442406 w 2647519"/>
                              <a:gd name="GluePoint200Y" fmla="*/ 2246917 h 2612594"/>
                              <a:gd name="GluePoint201X" fmla="*/ 414503 w 2647519"/>
                              <a:gd name="GluePoint201Y" fmla="*/ 2217419 h 2612594"/>
                              <a:gd name="GluePoint202X" fmla="*/ 394500 w 2647519"/>
                              <a:gd name="GluePoint202Y" fmla="*/ 2201227 h 2612594"/>
                              <a:gd name="GluePoint203X" fmla="*/ 375450 w 2647519"/>
                              <a:gd name="GluePoint203Y" fmla="*/ 2184082 h 2612594"/>
                              <a:gd name="GluePoint204X" fmla="*/ 354495 w 2647519"/>
                              <a:gd name="GluePoint204Y" fmla="*/ 2158364 h 2612594"/>
                              <a:gd name="GluePoint205X" fmla="*/ 334493 w 2647519"/>
                              <a:gd name="GluePoint205Y" fmla="*/ 2131694 h 2612594"/>
                              <a:gd name="GluePoint206X" fmla="*/ 2432850 w 2647519"/>
                              <a:gd name="GluePoint206Y" fmla="*/ 1980247 h 2612594"/>
                              <a:gd name="GluePoint207X" fmla="*/ 2432367 w 2647519"/>
                              <a:gd name="GluePoint207Y" fmla="*/ 1980454 h 2612594"/>
                              <a:gd name="GluePoint208X" fmla="*/ 2421963 w 2647519"/>
                              <a:gd name="GluePoint208Y" fmla="*/ 2005422 h 2612594"/>
                              <a:gd name="GluePoint209X" fmla="*/ 2422850 w 2647519"/>
                              <a:gd name="GluePoint209Y" fmla="*/ 1860918 h 2612594"/>
                              <a:gd name="GluePoint210X" fmla="*/ 2397608 w 2647519"/>
                              <a:gd name="GluePoint210Y" fmla="*/ 1897379 h 2612594"/>
                              <a:gd name="GluePoint211X" fmla="*/ 2385225 w 2647519"/>
                              <a:gd name="GluePoint211Y" fmla="*/ 1920239 h 2612594"/>
                              <a:gd name="GluePoint212X" fmla="*/ 2372843 w 2647519"/>
                              <a:gd name="GluePoint212Y" fmla="*/ 1941194 h 2612594"/>
                              <a:gd name="GluePoint213X" fmla="*/ 2343315 w 2647519"/>
                              <a:gd name="GluePoint213Y" fmla="*/ 1980247 h 2612594"/>
                              <a:gd name="GluePoint214X" fmla="*/ 2317598 w 2647519"/>
                              <a:gd name="GluePoint214Y" fmla="*/ 2019299 h 2612594"/>
                              <a:gd name="GluePoint215X" fmla="*/ 2294738 w 2647519"/>
                              <a:gd name="GluePoint215Y" fmla="*/ 2050732 h 2612594"/>
                              <a:gd name="GluePoint216X" fmla="*/ 2292831 w 2647519"/>
                              <a:gd name="GluePoint216Y" fmla="*/ 2051897 h 2612594"/>
                              <a:gd name="GluePoint217X" fmla="*/ 2291271 w 2647519"/>
                              <a:gd name="GluePoint217Y" fmla="*/ 2054208 h 2612594"/>
                              <a:gd name="GluePoint218X" fmla="*/ 2293785 w 2647519"/>
                              <a:gd name="GluePoint218Y" fmla="*/ 2052637 h 2612594"/>
                              <a:gd name="GluePoint219X" fmla="*/ 2316645 w 2647519"/>
                              <a:gd name="GluePoint219Y" fmla="*/ 2021205 h 2612594"/>
                              <a:gd name="GluePoint220X" fmla="*/ 2342363 w 2647519"/>
                              <a:gd name="GluePoint220Y" fmla="*/ 1982152 h 2612594"/>
                              <a:gd name="GluePoint221X" fmla="*/ 2371890 w 2647519"/>
                              <a:gd name="GluePoint221Y" fmla="*/ 1943100 h 2612594"/>
                              <a:gd name="GluePoint222X" fmla="*/ 2384273 w 2647519"/>
                              <a:gd name="GluePoint222Y" fmla="*/ 1922145 h 2612594"/>
                              <a:gd name="GluePoint223X" fmla="*/ 2396655 w 2647519"/>
                              <a:gd name="GluePoint223Y" fmla="*/ 1899285 h 2612594"/>
                              <a:gd name="GluePoint224X" fmla="*/ 2422373 w 2647519"/>
                              <a:gd name="GluePoint224Y" fmla="*/ 1862137 h 2612594"/>
                              <a:gd name="GluePoint225X" fmla="*/ 2498930 w 2647519"/>
                              <a:gd name="GluePoint225Y" fmla="*/ 1857612 h 2612594"/>
                              <a:gd name="GluePoint226X" fmla="*/ 2490953 w 2647519"/>
                              <a:gd name="GluePoint226Y" fmla="*/ 1875472 h 2612594"/>
                              <a:gd name="GluePoint227X" fmla="*/ 2473808 w 2647519"/>
                              <a:gd name="GluePoint227Y" fmla="*/ 1909762 h 2612594"/>
                              <a:gd name="GluePoint228X" fmla="*/ 2490953 w 2647519"/>
                              <a:gd name="GluePoint228Y" fmla="*/ 1875472 h 2612594"/>
                              <a:gd name="GluePoint229X" fmla="*/ 2498930 w 2647519"/>
                              <a:gd name="GluePoint229Y" fmla="*/ 1857612 h 2612594"/>
                              <a:gd name="GluePoint230X" fmla="*/ 2521433 w 2647519"/>
                              <a:gd name="GluePoint230Y" fmla="*/ 1847850 h 2612594"/>
                              <a:gd name="GluePoint231X" fmla="*/ 2509050 w 2647519"/>
                              <a:gd name="GluePoint231Y" fmla="*/ 1884997 h 2612594"/>
                              <a:gd name="GluePoint232X" fmla="*/ 2487143 w 2647519"/>
                              <a:gd name="GluePoint232Y" fmla="*/ 1925002 h 2612594"/>
                              <a:gd name="GluePoint233X" fmla="*/ 2465235 w 2647519"/>
                              <a:gd name="GluePoint233Y" fmla="*/ 1965960 h 2612594"/>
                              <a:gd name="GluePoint234X" fmla="*/ 2445233 w 2647519"/>
                              <a:gd name="GluePoint234Y" fmla="*/ 1991677 h 2612594"/>
                              <a:gd name="GluePoint235X" fmla="*/ 2458568 w 2647519"/>
                              <a:gd name="GluePoint235Y" fmla="*/ 1965007 h 2612594"/>
                              <a:gd name="GluePoint236X" fmla="*/ 2469998 w 2647519"/>
                              <a:gd name="GluePoint236Y" fmla="*/ 1938337 h 2612594"/>
                              <a:gd name="GluePoint237X" fmla="*/ 2478570 w 2647519"/>
                              <a:gd name="GluePoint237Y" fmla="*/ 1924050 h 2612594"/>
                              <a:gd name="GluePoint238X" fmla="*/ 2490000 w 2647519"/>
                              <a:gd name="GluePoint238Y" fmla="*/ 1905000 h 2612594"/>
                              <a:gd name="GluePoint239X" fmla="*/ 2500478 w 2647519"/>
                              <a:gd name="GluePoint239Y" fmla="*/ 1885950 h 2612594"/>
                              <a:gd name="GluePoint240X" fmla="*/ 2521433 w 2647519"/>
                              <a:gd name="GluePoint240Y" fmla="*/ 1847850 h 2612594"/>
                              <a:gd name="GluePoint241X" fmla="*/ 2459780 w 2647519"/>
                              <a:gd name="GluePoint241Y" fmla="*/ 1766202 h 2612594"/>
                              <a:gd name="GluePoint242X" fmla="*/ 2436660 w 2647519"/>
                              <a:gd name="GluePoint242Y" fmla="*/ 1806892 h 2612594"/>
                              <a:gd name="GluePoint243X" fmla="*/ 2436235 w 2647519"/>
                              <a:gd name="GluePoint243Y" fmla="*/ 1807870 h 2612594"/>
                              <a:gd name="GluePoint244X" fmla="*/ 2459520 w 2647519"/>
                              <a:gd name="GluePoint244Y" fmla="*/ 1766887 h 2612594"/>
                              <a:gd name="GluePoint245X" fmla="*/ 2472460 w 2647519"/>
                              <a:gd name="GluePoint245Y" fmla="*/ 1674043 h 2612594"/>
                              <a:gd name="GluePoint246X" fmla="*/ 2444672 w 2647519"/>
                              <a:gd name="GluePoint246Y" fmla="*/ 1749965 h 2612594"/>
                              <a:gd name="GluePoint247X" fmla="*/ 2386218 w 2647519"/>
                              <a:gd name="GluePoint247Y" fmla="*/ 1869449 h 2612594"/>
                              <a:gd name="GluePoint248X" fmla="*/ 2377659 w 2647519"/>
                              <a:gd name="GluePoint248Y" fmla="*/ 1882980 h 2612594"/>
                              <a:gd name="GluePoint249X" fmla="*/ 2377605 w 2647519"/>
                              <a:gd name="GluePoint249Y" fmla="*/ 1883092 h 2612594"/>
                              <a:gd name="GluePoint250X" fmla="*/ 2357602 w 2647519"/>
                              <a:gd name="GluePoint250Y" fmla="*/ 1917382 h 2612594"/>
                              <a:gd name="GluePoint251X" fmla="*/ 2337600 w 2647519"/>
                              <a:gd name="GluePoint251Y" fmla="*/ 1954530 h 2612594"/>
                              <a:gd name="GluePoint252X" fmla="*/ 2314740 w 2647519"/>
                              <a:gd name="GluePoint252Y" fmla="*/ 1983105 h 2612594"/>
                              <a:gd name="GluePoint253X" fmla="*/ 2295690 w 2647519"/>
                              <a:gd name="GluePoint253Y" fmla="*/ 2015490 h 2612594"/>
                              <a:gd name="GluePoint254X" fmla="*/ 2183295 w 2647519"/>
                              <a:gd name="GluePoint254Y" fmla="*/ 2142172 h 2612594"/>
                              <a:gd name="GluePoint255X" fmla="*/ 2146147 w 2647519"/>
                              <a:gd name="GluePoint255Y" fmla="*/ 2173605 h 2612594"/>
                              <a:gd name="GluePoint256X" fmla="*/ 2142583 w 2647519"/>
                              <a:gd name="GluePoint256Y" fmla="*/ 2176314 h 2612594"/>
                              <a:gd name="GluePoint257X" fmla="*/ 2141045 w 2647519"/>
                              <a:gd name="GluePoint257Y" fmla="*/ 2177871 h 2612594"/>
                              <a:gd name="GluePoint258X" fmla="*/ 2125512 w 2647519"/>
                              <a:gd name="GluePoint258Y" fmla="*/ 2190534 h 2612594"/>
                              <a:gd name="GluePoint259X" fmla="*/ 2112810 w 2647519"/>
                              <a:gd name="GluePoint259Y" fmla="*/ 2205037 h 2612594"/>
                              <a:gd name="GluePoint260X" fmla="*/ 2066137 w 2647519"/>
                              <a:gd name="GluePoint260Y" fmla="*/ 2240280 h 2612594"/>
                              <a:gd name="GluePoint261X" fmla="*/ 2058824 w 2647519"/>
                              <a:gd name="GluePoint261Y" fmla="*/ 2244899 h 2612594"/>
                              <a:gd name="GluePoint262X" fmla="*/ 2038960 w 2647519"/>
                              <a:gd name="GluePoint262Y" fmla="*/ 2261093 h 2612594"/>
                              <a:gd name="GluePoint263X" fmla="*/ 2036091 w 2647519"/>
                              <a:gd name="GluePoint263Y" fmla="*/ 2262956 h 2612594"/>
                              <a:gd name="GluePoint264X" fmla="*/ 2031847 w 2647519"/>
                              <a:gd name="GluePoint264Y" fmla="*/ 2266950 h 2612594"/>
                              <a:gd name="GluePoint265X" fmla="*/ 1994700 w 2647519"/>
                              <a:gd name="GluePoint265Y" fmla="*/ 2291715 h 2612594"/>
                              <a:gd name="GluePoint266X" fmla="*/ 1957552 w 2647519"/>
                              <a:gd name="GluePoint266Y" fmla="*/ 2314575 h 2612594"/>
                              <a:gd name="GluePoint267X" fmla="*/ 1953301 w 2647519"/>
                              <a:gd name="GluePoint267Y" fmla="*/ 2316730 h 2612594"/>
                              <a:gd name="GluePoint268X" fmla="*/ 1928148 w 2647519"/>
                              <a:gd name="GluePoint268Y" fmla="*/ 2333067 h 2612594"/>
                              <a:gd name="GluePoint269X" fmla="*/ 1920350 w 2647519"/>
                              <a:gd name="GluePoint269Y" fmla="*/ 2337000 h 2612594"/>
                              <a:gd name="GluePoint270X" fmla="*/ 1912785 w 2647519"/>
                              <a:gd name="GluePoint270Y" fmla="*/ 2342197 h 2612594"/>
                              <a:gd name="GluePoint271X" fmla="*/ 1887067 w 2647519"/>
                              <a:gd name="GluePoint271Y" fmla="*/ 2356485 h 2612594"/>
                              <a:gd name="GluePoint272X" fmla="*/ 1863039 w 2647519"/>
                              <a:gd name="GluePoint272Y" fmla="*/ 2365908 h 2612594"/>
                              <a:gd name="GluePoint273X" fmla="*/ 1809482 w 2647519"/>
                              <a:gd name="GluePoint273Y" fmla="*/ 2392922 h 2612594"/>
                              <a:gd name="GluePoint274X" fmla="*/ 1683836 w 2647519"/>
                              <a:gd name="GluePoint274Y" fmla="*/ 2439784 h 2612594"/>
                              <a:gd name="GluePoint275X" fmla="*/ 1596280 w 2647519"/>
                              <a:gd name="GluePoint275Y" fmla="*/ 2462297 h 2612594"/>
                              <a:gd name="GluePoint276X" fmla="*/ 1667040 w 2647519"/>
                              <a:gd name="GluePoint276Y" fmla="*/ 2448877 h 2612594"/>
                              <a:gd name="GluePoint277X" fmla="*/ 1680375 w 2647519"/>
                              <a:gd name="GluePoint277Y" fmla="*/ 2446019 h 2612594"/>
                              <a:gd name="GluePoint278X" fmla="*/ 1723237 w 2647519"/>
                              <a:gd name="GluePoint278Y" fmla="*/ 2430779 h 2612594"/>
                              <a:gd name="GluePoint279X" fmla="*/ 1749907 w 2647519"/>
                              <a:gd name="GluePoint279Y" fmla="*/ 2422207 h 2612594"/>
                              <a:gd name="GluePoint280X" fmla="*/ 1792770 w 2647519"/>
                              <a:gd name="GluePoint280Y" fmla="*/ 2400299 h 2612594"/>
                              <a:gd name="GluePoint281X" fmla="*/ 1841347 w 2647519"/>
                              <a:gd name="GluePoint281Y" fmla="*/ 2383154 h 2612594"/>
                              <a:gd name="GluePoint282X" fmla="*/ 1872470 w 2647519"/>
                              <a:gd name="GluePoint282Y" fmla="*/ 2370949 h 2612594"/>
                              <a:gd name="GluePoint283X" fmla="*/ 1886115 w 2647519"/>
                              <a:gd name="GluePoint283Y" fmla="*/ 2363152 h 2612594"/>
                              <a:gd name="GluePoint284X" fmla="*/ 1898496 w 2647519"/>
                              <a:gd name="GluePoint284Y" fmla="*/ 2359343 h 2612594"/>
                              <a:gd name="GluePoint285X" fmla="*/ 1915642 w 2647519"/>
                              <a:gd name="GluePoint285Y" fmla="*/ 2349817 h 2612594"/>
                              <a:gd name="GluePoint286X" fmla="*/ 1920147 w 2647519"/>
                              <a:gd name="GluePoint286Y" fmla="*/ 2346686 h 2612594"/>
                              <a:gd name="GluePoint287X" fmla="*/ 1931835 w 2647519"/>
                              <a:gd name="GluePoint287Y" fmla="*/ 2335530 h 2612594"/>
                              <a:gd name="GluePoint288X" fmla="*/ 1957552 w 2647519"/>
                              <a:gd name="GluePoint288Y" fmla="*/ 2320290 h 2612594"/>
                              <a:gd name="GluePoint289X" fmla="*/ 1986810 w 2647519"/>
                              <a:gd name="GluePoint289Y" fmla="*/ 2305948 h 2612594"/>
                              <a:gd name="GluePoint290X" fmla="*/ 1997557 w 2647519"/>
                              <a:gd name="GluePoint290Y" fmla="*/ 2299334 h 2612594"/>
                              <a:gd name="GluePoint291X" fmla="*/ 2034705 w 2647519"/>
                              <a:gd name="GluePoint291Y" fmla="*/ 2274569 h 2612594"/>
                              <a:gd name="GluePoint292X" fmla="*/ 2050897 w 2647519"/>
                              <a:gd name="GluePoint292Y" fmla="*/ 2259329 h 2612594"/>
                              <a:gd name="GluePoint293X" fmla="*/ 2068995 w 2647519"/>
                              <a:gd name="GluePoint293Y" fmla="*/ 2247899 h 2612594"/>
                              <a:gd name="GluePoint294X" fmla="*/ 2115667 w 2647519"/>
                              <a:gd name="GluePoint294Y" fmla="*/ 2212657 h 2612594"/>
                              <a:gd name="GluePoint295X" fmla="*/ 2149005 w 2647519"/>
                              <a:gd name="GluePoint295Y" fmla="*/ 2181224 h 2612594"/>
                              <a:gd name="GluePoint296X" fmla="*/ 2186152 w 2647519"/>
                              <a:gd name="GluePoint296Y" fmla="*/ 2149792 h 2612594"/>
                              <a:gd name="GluePoint297X" fmla="*/ 2298547 w 2647519"/>
                              <a:gd name="GluePoint297Y" fmla="*/ 2023109 h 2612594"/>
                              <a:gd name="GluePoint298X" fmla="*/ 2314015 w 2647519"/>
                              <a:gd name="GluePoint298Y" fmla="*/ 1996814 h 2612594"/>
                              <a:gd name="GluePoint299X" fmla="*/ 2314740 w 2647519"/>
                              <a:gd name="GluePoint299Y" fmla="*/ 1994534 h 2612594"/>
                              <a:gd name="GluePoint300X" fmla="*/ 2339505 w 2647519"/>
                              <a:gd name="GluePoint300Y" fmla="*/ 1956434 h 2612594"/>
                              <a:gd name="GluePoint301X" fmla="*/ 2347125 w 2647519"/>
                              <a:gd name="GluePoint301Y" fmla="*/ 1945004 h 2612594"/>
                              <a:gd name="GluePoint302X" fmla="*/ 2357257 w 2647519"/>
                              <a:gd name="GluePoint302Y" fmla="*/ 1930951 h 2612594"/>
                              <a:gd name="GluePoint303X" fmla="*/ 2360460 w 2647519"/>
                              <a:gd name="GluePoint303Y" fmla="*/ 1925002 h 2612594"/>
                              <a:gd name="GluePoint304X" fmla="*/ 2380462 w 2647519"/>
                              <a:gd name="GluePoint304Y" fmla="*/ 1890712 h 2612594"/>
                              <a:gd name="GluePoint305X" fmla="*/ 2419515 w 2647519"/>
                              <a:gd name="GluePoint305Y" fmla="*/ 1809749 h 2612594"/>
                              <a:gd name="GluePoint306X" fmla="*/ 2457615 w 2647519"/>
                              <a:gd name="GluePoint306Y" fmla="*/ 1723072 h 2612594"/>
                              <a:gd name="GluePoint307X" fmla="*/ 2468807 w 2647519"/>
                              <a:gd name="GluePoint307Y" fmla="*/ 1687829 h 2612594"/>
                              <a:gd name="GluePoint308X" fmla="*/ 2576677 w 2647519"/>
                              <a:gd name="GluePoint308Y" fmla="*/ 1589722 h 2612594"/>
                              <a:gd name="GluePoint309X" fmla="*/ 2573820 w 2647519"/>
                              <a:gd name="GluePoint309Y" fmla="*/ 1591627 h 2612594"/>
                              <a:gd name="GluePoint310X" fmla="*/ 2573820 w 2647519"/>
                              <a:gd name="GluePoint310Y" fmla="*/ 1591627 h 2612594"/>
                              <a:gd name="GluePoint311X" fmla="*/ 2585674 w 2647519"/>
                              <a:gd name="GluePoint311Y" fmla="*/ 1533271 h 2612594"/>
                              <a:gd name="GluePoint312X" fmla="*/ 2585332 w 2647519"/>
                              <a:gd name="GluePoint312Y" fmla="*/ 1534956 h 2612594"/>
                              <a:gd name="GluePoint313X" fmla="*/ 2588107 w 2647519"/>
                              <a:gd name="GluePoint313Y" fmla="*/ 1538287 h 2612594"/>
                              <a:gd name="GluePoint314X" fmla="*/ 2596680 w 2647519"/>
                              <a:gd name="GluePoint314Y" fmla="*/ 1547812 h 2612594"/>
                              <a:gd name="GluePoint315X" fmla="*/ 2602395 w 2647519"/>
                              <a:gd name="GluePoint315Y" fmla="*/ 1544002 h 2612594"/>
                              <a:gd name="GluePoint316X" fmla="*/ 2602539 w 2647519"/>
                              <a:gd name="GluePoint316Y" fmla="*/ 1543271 h 2612594"/>
                              <a:gd name="GluePoint317X" fmla="*/ 2598585 w 2647519"/>
                              <a:gd name="GluePoint317Y" fmla="*/ 1545907 h 2612594"/>
                              <a:gd name="GluePoint318X" fmla="*/ 2589060 w 2647519"/>
                              <a:gd name="GluePoint318Y" fmla="*/ 1537334 h 2612594"/>
                              <a:gd name="GluePoint319X" fmla="*/ 2577184 w 2647519"/>
                              <a:gd name="GluePoint319Y" fmla="*/ 1425070 h 2612594"/>
                              <a:gd name="GluePoint320X" fmla="*/ 2576519 w 2647519"/>
                              <a:gd name="GluePoint320Y" fmla="*/ 1425107 h 2612594"/>
                              <a:gd name="GluePoint321X" fmla="*/ 2575314 w 2647519"/>
                              <a:gd name="GluePoint321Y" fmla="*/ 1425174 h 2612594"/>
                              <a:gd name="GluePoint322X" fmla="*/ 2575725 w 2647519"/>
                              <a:gd name="GluePoint322Y" fmla="*/ 1429702 h 2612594"/>
                              <a:gd name="GluePoint323X" fmla="*/ 2574773 w 2647519"/>
                              <a:gd name="GluePoint323Y" fmla="*/ 1453515 h 2612594"/>
                              <a:gd name="GluePoint324X" fmla="*/ 2570963 w 2647519"/>
                              <a:gd name="GluePoint324Y" fmla="*/ 1467802 h 2612594"/>
                              <a:gd name="GluePoint325X" fmla="*/ 2548103 w 2647519"/>
                              <a:gd name="GluePoint325Y" fmla="*/ 1503997 h 2612594"/>
                              <a:gd name="GluePoint326X" fmla="*/ 2542388 w 2647519"/>
                              <a:gd name="GluePoint326Y" fmla="*/ 1535430 h 2612594"/>
                              <a:gd name="GluePoint327X" fmla="*/ 2536673 w 2647519"/>
                              <a:gd name="GluePoint327Y" fmla="*/ 1545907 h 2612594"/>
                              <a:gd name="GluePoint328X" fmla="*/ 2527148 w 2647519"/>
                              <a:gd name="GluePoint328Y" fmla="*/ 1591627 h 2612594"/>
                              <a:gd name="GluePoint329X" fmla="*/ 2516670 w 2647519"/>
                              <a:gd name="GluePoint329Y" fmla="*/ 1627822 h 2612594"/>
                              <a:gd name="GluePoint330X" fmla="*/ 2505240 w 2647519"/>
                              <a:gd name="GluePoint330Y" fmla="*/ 1663065 h 2612594"/>
                              <a:gd name="GluePoint331X" fmla="*/ 2498573 w 2647519"/>
                              <a:gd name="GluePoint331Y" fmla="*/ 1690687 h 2612594"/>
                              <a:gd name="GluePoint332X" fmla="*/ 2490953 w 2647519"/>
                              <a:gd name="GluePoint332Y" fmla="*/ 1719262 h 2612594"/>
                              <a:gd name="GluePoint333X" fmla="*/ 2497030 w 2647519"/>
                              <a:gd name="GluePoint333Y" fmla="*/ 1709809 h 2612594"/>
                              <a:gd name="GluePoint334X" fmla="*/ 2502383 w 2647519"/>
                              <a:gd name="GluePoint334Y" fmla="*/ 1689734 h 2612594"/>
                              <a:gd name="GluePoint335X" fmla="*/ 2507145 w 2647519"/>
                              <a:gd name="GluePoint335Y" fmla="*/ 1661159 h 2612594"/>
                              <a:gd name="GluePoint336X" fmla="*/ 2518575 w 2647519"/>
                              <a:gd name="GluePoint336Y" fmla="*/ 1625917 h 2612594"/>
                              <a:gd name="GluePoint337X" fmla="*/ 2529053 w 2647519"/>
                              <a:gd name="GluePoint337Y" fmla="*/ 1589722 h 2612594"/>
                              <a:gd name="GluePoint338X" fmla="*/ 2538578 w 2647519"/>
                              <a:gd name="GluePoint338Y" fmla="*/ 1544002 h 2612594"/>
                              <a:gd name="GluePoint339X" fmla="*/ 2544293 w 2647519"/>
                              <a:gd name="GluePoint339Y" fmla="*/ 1533524 h 2612594"/>
                              <a:gd name="GluePoint340X" fmla="*/ 2550008 w 2647519"/>
                              <a:gd name="GluePoint340Y" fmla="*/ 1502092 h 2612594"/>
                              <a:gd name="GluePoint341X" fmla="*/ 2572868 w 2647519"/>
                              <a:gd name="GluePoint341Y" fmla="*/ 1465897 h 2612594"/>
                              <a:gd name="GluePoint342X" fmla="*/ 2557628 w 2647519"/>
                              <a:gd name="GluePoint342Y" fmla="*/ 1539239 h 2612594"/>
                              <a:gd name="GluePoint343X" fmla="*/ 2546198 w 2647519"/>
                              <a:gd name="GluePoint343Y" fmla="*/ 1600199 h 2612594"/>
                              <a:gd name="GluePoint344X" fmla="*/ 2520480 w 2647519"/>
                              <a:gd name="GluePoint344Y" fmla="*/ 1678304 h 2612594"/>
                              <a:gd name="GluePoint345X" fmla="*/ 2515392 w 2647519"/>
                              <a:gd name="GluePoint345Y" fmla="*/ 1686218 h 2612594"/>
                              <a:gd name="GluePoint346X" fmla="*/ 2513217 w 2647519"/>
                              <a:gd name="GluePoint346Y" fmla="*/ 1698069 h 2612594"/>
                              <a:gd name="GluePoint347X" fmla="*/ 2506193 w 2647519"/>
                              <a:gd name="GluePoint347Y" fmla="*/ 1718310 h 2612594"/>
                              <a:gd name="GluePoint348X" fmla="*/ 2479523 w 2647519"/>
                              <a:gd name="GluePoint348Y" fmla="*/ 1776412 h 2612594"/>
                              <a:gd name="GluePoint349X" fmla="*/ 2467140 w 2647519"/>
                              <a:gd name="GluePoint349Y" fmla="*/ 1806892 h 2612594"/>
                              <a:gd name="GluePoint350X" fmla="*/ 2459520 w 2647519"/>
                              <a:gd name="GluePoint350Y" fmla="*/ 1823085 h 2612594"/>
                              <a:gd name="GluePoint351X" fmla="*/ 2449995 w 2647519"/>
                              <a:gd name="GluePoint351Y" fmla="*/ 1840230 h 2612594"/>
                              <a:gd name="GluePoint352X" fmla="*/ 2424278 w 2647519"/>
                              <a:gd name="GluePoint352Y" fmla="*/ 1885950 h 2612594"/>
                              <a:gd name="GluePoint353X" fmla="*/ 2396655 w 2647519"/>
                              <a:gd name="GluePoint353Y" fmla="*/ 1930717 h 2612594"/>
                              <a:gd name="GluePoint354X" fmla="*/ 2361413 w 2647519"/>
                              <a:gd name="GluePoint354Y" fmla="*/ 1990725 h 2612594"/>
                              <a:gd name="GluePoint355X" fmla="*/ 2322360 w 2647519"/>
                              <a:gd name="GluePoint355Y" fmla="*/ 2049780 h 2612594"/>
                              <a:gd name="GluePoint356X" fmla="*/ 2296643 w 2647519"/>
                              <a:gd name="GluePoint356Y" fmla="*/ 2083117 h 2612594"/>
                              <a:gd name="GluePoint357X" fmla="*/ 2269020 w 2647519"/>
                              <a:gd name="GluePoint357Y" fmla="*/ 2115502 h 2612594"/>
                              <a:gd name="GluePoint358X" fmla="*/ 2259495 w 2647519"/>
                              <a:gd name="GluePoint358Y" fmla="*/ 2128837 h 2612594"/>
                              <a:gd name="GluePoint359X" fmla="*/ 2249018 w 2647519"/>
                              <a:gd name="GluePoint359Y" fmla="*/ 2142172 h 2612594"/>
                              <a:gd name="GluePoint360X" fmla="*/ 2232825 w 2647519"/>
                              <a:gd name="GluePoint360Y" fmla="*/ 2155507 h 2612594"/>
                              <a:gd name="GluePoint361X" fmla="*/ 2206342 w 2647519"/>
                              <a:gd name="GluePoint361Y" fmla="*/ 2184829 h 2612594"/>
                              <a:gd name="GluePoint362X" fmla="*/ 2207107 w 2647519"/>
                              <a:gd name="GluePoint362Y" fmla="*/ 2187892 h 2612594"/>
                              <a:gd name="GluePoint363X" fmla="*/ 2179485 w 2647519"/>
                              <a:gd name="GluePoint363Y" fmla="*/ 2216467 h 2612594"/>
                              <a:gd name="GluePoint364X" fmla="*/ 2149957 w 2647519"/>
                              <a:gd name="GluePoint364Y" fmla="*/ 2237422 h 2612594"/>
                              <a:gd name="GluePoint365X" fmla="*/ 2126145 w 2647519"/>
                              <a:gd name="GluePoint365Y" fmla="*/ 2256472 h 2612594"/>
                              <a:gd name="GluePoint366X" fmla="*/ 2103587 w 2647519"/>
                              <a:gd name="GluePoint366Y" fmla="*/ 2272957 h 2612594"/>
                              <a:gd name="GluePoint367X" fmla="*/ 2107095 w 2647519"/>
                              <a:gd name="GluePoint367Y" fmla="*/ 2272665 h 2612594"/>
                              <a:gd name="GluePoint368X" fmla="*/ 2131860 w 2647519"/>
                              <a:gd name="GluePoint368Y" fmla="*/ 2254567 h 2612594"/>
                              <a:gd name="GluePoint369X" fmla="*/ 2155673 w 2647519"/>
                              <a:gd name="GluePoint369Y" fmla="*/ 2235517 h 2612594"/>
                              <a:gd name="GluePoint370X" fmla="*/ 2185200 w 2647519"/>
                              <a:gd name="GluePoint370Y" fmla="*/ 2214562 h 2612594"/>
                              <a:gd name="GluePoint371X" fmla="*/ 2212823 w 2647519"/>
                              <a:gd name="GluePoint371Y" fmla="*/ 2185987 h 2612594"/>
                              <a:gd name="GluePoint372X" fmla="*/ 2211870 w 2647519"/>
                              <a:gd name="GluePoint372Y" fmla="*/ 2182177 h 2612594"/>
                              <a:gd name="GluePoint373X" fmla="*/ 2238540 w 2647519"/>
                              <a:gd name="GluePoint373Y" fmla="*/ 2152650 h 2612594"/>
                              <a:gd name="GluePoint374X" fmla="*/ 2254733 w 2647519"/>
                              <a:gd name="GluePoint374Y" fmla="*/ 2139315 h 2612594"/>
                              <a:gd name="GluePoint375X" fmla="*/ 2265210 w 2647519"/>
                              <a:gd name="GluePoint375Y" fmla="*/ 2125980 h 2612594"/>
                              <a:gd name="GluePoint376X" fmla="*/ 2274735 w 2647519"/>
                              <a:gd name="GluePoint376Y" fmla="*/ 2112645 h 2612594"/>
                              <a:gd name="GluePoint377X" fmla="*/ 2302358 w 2647519"/>
                              <a:gd name="GluePoint377Y" fmla="*/ 2080260 h 2612594"/>
                              <a:gd name="GluePoint378X" fmla="*/ 2328075 w 2647519"/>
                              <a:gd name="GluePoint378Y" fmla="*/ 2046922 h 2612594"/>
                              <a:gd name="GluePoint379X" fmla="*/ 2367128 w 2647519"/>
                              <a:gd name="GluePoint379Y" fmla="*/ 1987867 h 2612594"/>
                              <a:gd name="GluePoint380X" fmla="*/ 2402370 w 2647519"/>
                              <a:gd name="GluePoint380Y" fmla="*/ 1927860 h 2612594"/>
                              <a:gd name="GluePoint381X" fmla="*/ 2429993 w 2647519"/>
                              <a:gd name="GluePoint381Y" fmla="*/ 1883092 h 2612594"/>
                              <a:gd name="GluePoint382X" fmla="*/ 2455710 w 2647519"/>
                              <a:gd name="GluePoint382Y" fmla="*/ 1837372 h 2612594"/>
                              <a:gd name="GluePoint383X" fmla="*/ 2465235 w 2647519"/>
                              <a:gd name="GluePoint383Y" fmla="*/ 1820227 h 2612594"/>
                              <a:gd name="GluePoint384X" fmla="*/ 2472855 w 2647519"/>
                              <a:gd name="GluePoint384Y" fmla="*/ 1804035 h 2612594"/>
                              <a:gd name="GluePoint385X" fmla="*/ 2485238 w 2647519"/>
                              <a:gd name="GluePoint385Y" fmla="*/ 1773555 h 2612594"/>
                              <a:gd name="GluePoint386X" fmla="*/ 2511908 w 2647519"/>
                              <a:gd name="GluePoint386Y" fmla="*/ 1715452 h 2612594"/>
                              <a:gd name="GluePoint387X" fmla="*/ 2522385 w 2647519"/>
                              <a:gd name="GluePoint387Y" fmla="*/ 1676400 h 2612594"/>
                              <a:gd name="GluePoint388X" fmla="*/ 2548103 w 2647519"/>
                              <a:gd name="GluePoint388Y" fmla="*/ 1598295 h 2612594"/>
                              <a:gd name="GluePoint389X" fmla="*/ 2559533 w 2647519"/>
                              <a:gd name="GluePoint389Y" fmla="*/ 1537335 h 2612594"/>
                              <a:gd name="GluePoint390X" fmla="*/ 2574773 w 2647519"/>
                              <a:gd name="GluePoint390Y" fmla="*/ 1463992 h 2612594"/>
                              <a:gd name="GluePoint391X" fmla="*/ 2578209 w 2647519"/>
                              <a:gd name="GluePoint391Y" fmla="*/ 1451109 h 2612594"/>
                              <a:gd name="GluePoint392X" fmla="*/ 2575725 w 2647519"/>
                              <a:gd name="GluePoint392Y" fmla="*/ 1450657 h 2612594"/>
                              <a:gd name="GluePoint393X" fmla="*/ 2576677 w 2647519"/>
                              <a:gd name="GluePoint393Y" fmla="*/ 1426845 h 2612594"/>
                              <a:gd name="GluePoint394X" fmla="*/ 2597632 w 2647519"/>
                              <a:gd name="GluePoint394Y" fmla="*/ 1404937 h 2612594"/>
                              <a:gd name="GluePoint395X" fmla="*/ 2586540 w 2647519"/>
                              <a:gd name="GluePoint395Y" fmla="*/ 1451152 h 2612594"/>
                              <a:gd name="GluePoint396X" fmla="*/ 2586541 w 2647519"/>
                              <a:gd name="GluePoint396Y" fmla="*/ 1451152 h 2612594"/>
                              <a:gd name="GluePoint397X" fmla="*/ 2597633 w 2647519"/>
                              <a:gd name="GluePoint397Y" fmla="*/ 1404938 h 2612594"/>
                              <a:gd name="GluePoint398X" fmla="*/ 2606205 w 2647519"/>
                              <a:gd name="GluePoint398Y" fmla="*/ 1395412 h 2612594"/>
                              <a:gd name="GluePoint399X" fmla="*/ 2600490 w 2647519"/>
                              <a:gd name="GluePoint399Y" fmla="*/ 1407795 h 2612594"/>
                              <a:gd name="GluePoint400X" fmla="*/ 2600490 w 2647519"/>
                              <a:gd name="GluePoint400Y" fmla="*/ 1407795 h 2612594"/>
                              <a:gd name="GluePoint401X" fmla="*/ 2599180 w 2647519"/>
                              <a:gd name="GluePoint401Y" fmla="*/ 1433750 h 2612594"/>
                              <a:gd name="GluePoint402X" fmla="*/ 2598585 w 2647519"/>
                              <a:gd name="GluePoint402Y" fmla="*/ 1458277 h 2612594"/>
                              <a:gd name="GluePoint403X" fmla="*/ 2589060 w 2647519"/>
                              <a:gd name="GluePoint403Y" fmla="*/ 1487586 h 2612594"/>
                              <a:gd name="GluePoint404X" fmla="*/ 2589060 w 2647519"/>
                              <a:gd name="GluePoint404Y" fmla="*/ 1490934 h 2612594"/>
                              <a:gd name="GluePoint405X" fmla="*/ 2600490 w 2647519"/>
                              <a:gd name="GluePoint405Y" fmla="*/ 1458277 h 2612594"/>
                              <a:gd name="GluePoint406X" fmla="*/ 2602395 w 2647519"/>
                              <a:gd name="GluePoint406Y" fmla="*/ 1407794 h 2612594"/>
                              <a:gd name="GluePoint407X" fmla="*/ 2606836 w 2647519"/>
                              <a:gd name="GluePoint407Y" fmla="*/ 1398173 h 2612594"/>
                              <a:gd name="GluePoint408X" fmla="*/ 2565247 w 2647519"/>
                              <a:gd name="GluePoint408Y" fmla="*/ 1354454 h 2612594"/>
                              <a:gd name="GluePoint409X" fmla="*/ 2559005 w 2647519"/>
                              <a:gd name="GluePoint409Y" fmla="*/ 1369208 h 2612594"/>
                              <a:gd name="GluePoint410X" fmla="*/ 2556675 w 2647519"/>
                              <a:gd name="GluePoint410Y" fmla="*/ 1390650 h 2612594"/>
                              <a:gd name="GluePoint411X" fmla="*/ 2553670 w 2647519"/>
                              <a:gd name="GluePoint411Y" fmla="*/ 1380633 h 2612594"/>
                              <a:gd name="GluePoint412X" fmla="*/ 2552571 w 2647519"/>
                              <a:gd name="GluePoint412Y" fmla="*/ 1382047 h 2612594"/>
                              <a:gd name="GluePoint413X" fmla="*/ 2555723 w 2647519"/>
                              <a:gd name="GluePoint413Y" fmla="*/ 1392555 h 2612594"/>
                              <a:gd name="GluePoint414X" fmla="*/ 2553818 w 2647519"/>
                              <a:gd name="GluePoint414Y" fmla="*/ 1407795 h 2612594"/>
                              <a:gd name="GluePoint415X" fmla="*/ 2557628 w 2647519"/>
                              <a:gd name="GluePoint415Y" fmla="*/ 1420177 h 2612594"/>
                              <a:gd name="GluePoint416X" fmla="*/ 2560581 w 2647519"/>
                              <a:gd name="GluePoint416Y" fmla="*/ 1420013 h 2612594"/>
                              <a:gd name="GluePoint417X" fmla="*/ 2558580 w 2647519"/>
                              <a:gd name="GluePoint417Y" fmla="*/ 1413509 h 2612594"/>
                              <a:gd name="GluePoint418X" fmla="*/ 2560485 w 2647519"/>
                              <a:gd name="GluePoint418Y" fmla="*/ 1398269 h 2612594"/>
                              <a:gd name="GluePoint419X" fmla="*/ 2565247 w 2647519"/>
                              <a:gd name="GluePoint419Y" fmla="*/ 1354454 h 2612594"/>
                              <a:gd name="GluePoint420X" fmla="*/ 2645258 w 2647519"/>
                              <a:gd name="GluePoint420Y" fmla="*/ 1328737 h 2612594"/>
                              <a:gd name="GluePoint421X" fmla="*/ 2647163 w 2647519"/>
                              <a:gd name="GluePoint421Y" fmla="*/ 1329689 h 2612594"/>
                              <a:gd name="GluePoint422X" fmla="*/ 2646210 w 2647519"/>
                              <a:gd name="GluePoint422Y" fmla="*/ 1369694 h 2612594"/>
                              <a:gd name="GluePoint423X" fmla="*/ 2647163 w 2647519"/>
                              <a:gd name="GluePoint423Y" fmla="*/ 1397317 h 2612594"/>
                              <a:gd name="GluePoint424X" fmla="*/ 2644305 w 2647519"/>
                              <a:gd name="GluePoint424Y" fmla="*/ 1447799 h 2612594"/>
                              <a:gd name="GluePoint425X" fmla="*/ 2641448 w 2647519"/>
                              <a:gd name="GluePoint425Y" fmla="*/ 1476374 h 2612594"/>
                              <a:gd name="GluePoint426X" fmla="*/ 2632875 w 2647519"/>
                              <a:gd name="GluePoint426Y" fmla="*/ 1518284 h 2612594"/>
                              <a:gd name="GluePoint427X" fmla="*/ 2630018 w 2647519"/>
                              <a:gd name="GluePoint427Y" fmla="*/ 1553527 h 2612594"/>
                              <a:gd name="GluePoint428X" fmla="*/ 2615730 w 2647519"/>
                              <a:gd name="GluePoint428Y" fmla="*/ 1618297 h 2612594"/>
                              <a:gd name="GluePoint429X" fmla="*/ 2602395 w 2647519"/>
                              <a:gd name="GluePoint429Y" fmla="*/ 1674494 h 2612594"/>
                              <a:gd name="GluePoint430X" fmla="*/ 2578583 w 2647519"/>
                              <a:gd name="GluePoint430Y" fmla="*/ 1684972 h 2612594"/>
                              <a:gd name="GluePoint431X" fmla="*/ 2580488 w 2647519"/>
                              <a:gd name="GluePoint431Y" fmla="*/ 1679257 h 2612594"/>
                              <a:gd name="GluePoint432X" fmla="*/ 2584298 w 2647519"/>
                              <a:gd name="GluePoint432Y" fmla="*/ 1639252 h 2612594"/>
                              <a:gd name="GluePoint433X" fmla="*/ 2598585 w 2647519"/>
                              <a:gd name="GluePoint433Y" fmla="*/ 1597342 h 2612594"/>
                              <a:gd name="GluePoint434X" fmla="*/ 2610015 w 2647519"/>
                              <a:gd name="GluePoint434Y" fmla="*/ 1590675 h 2612594"/>
                              <a:gd name="GluePoint435X" fmla="*/ 2610015 w 2647519"/>
                              <a:gd name="GluePoint435Y" fmla="*/ 1590674 h 2612594"/>
                              <a:gd name="GluePoint436X" fmla="*/ 2622398 w 2647519"/>
                              <a:gd name="GluePoint436Y" fmla="*/ 1518284 h 2612594"/>
                              <a:gd name="GluePoint437X" fmla="*/ 2629065 w 2647519"/>
                              <a:gd name="GluePoint437Y" fmla="*/ 1483994 h 2612594"/>
                              <a:gd name="GluePoint438X" fmla="*/ 2634780 w 2647519"/>
                              <a:gd name="GluePoint438Y" fmla="*/ 1448752 h 2612594"/>
                              <a:gd name="GluePoint439X" fmla="*/ 2639543 w 2647519"/>
                              <a:gd name="GluePoint439Y" fmla="*/ 1415414 h 2612594"/>
                              <a:gd name="GluePoint440X" fmla="*/ 2641448 w 2647519"/>
                              <a:gd name="GluePoint440Y" fmla="*/ 1383982 h 2612594"/>
                              <a:gd name="GluePoint441X" fmla="*/ 2642400 w 2647519"/>
                              <a:gd name="GluePoint441Y" fmla="*/ 1357312 h 2612594"/>
                              <a:gd name="GluePoint442X" fmla="*/ 2644305 w 2647519"/>
                              <a:gd name="GluePoint442Y" fmla="*/ 1343024 h 2612594"/>
                              <a:gd name="GluePoint443X" fmla="*/ 2645258 w 2647519"/>
                              <a:gd name="GluePoint443Y" fmla="*/ 1328737 h 2612594"/>
                              <a:gd name="GluePoint444X" fmla="*/ 134151 w 2647519"/>
                              <a:gd name="GluePoint444Y" fmla="*/ 887095 h 2612594"/>
                              <a:gd name="GluePoint445X" fmla="*/ 134625 w 2647519"/>
                              <a:gd name="GluePoint445Y" fmla="*/ 887332 h 2612594"/>
                              <a:gd name="GluePoint446X" fmla="*/ 134670 w 2647519"/>
                              <a:gd name="GluePoint446Y" fmla="*/ 887199 h 2612594"/>
                              <a:gd name="GluePoint447X" fmla="*/ 191618 w 2647519"/>
                              <a:gd name="GluePoint447Y" fmla="*/ 750570 h 2612594"/>
                              <a:gd name="GluePoint448X" fmla="*/ 170663 w 2647519"/>
                              <a:gd name="GluePoint448Y" fmla="*/ 789622 h 2612594"/>
                              <a:gd name="GluePoint449X" fmla="*/ 153518 w 2647519"/>
                              <a:gd name="GluePoint449Y" fmla="*/ 803910 h 2612594"/>
                              <a:gd name="GluePoint450X" fmla="*/ 153477 w 2647519"/>
                              <a:gd name="GluePoint450Y" fmla="*/ 804822 h 2612594"/>
                              <a:gd name="GluePoint451X" fmla="*/ 151819 w 2647519"/>
                              <a:gd name="GluePoint451Y" fmla="*/ 841286 h 2612594"/>
                              <a:gd name="GluePoint452X" fmla="*/ 151866 w 2647519"/>
                              <a:gd name="GluePoint452Y" fmla="*/ 841199 h 2612594"/>
                              <a:gd name="GluePoint453X" fmla="*/ 153518 w 2647519"/>
                              <a:gd name="GluePoint453Y" fmla="*/ 804862 h 2612594"/>
                              <a:gd name="GluePoint454X" fmla="*/ 170663 w 2647519"/>
                              <a:gd name="GluePoint454Y" fmla="*/ 790574 h 2612594"/>
                              <a:gd name="GluePoint455X" fmla="*/ 191618 w 2647519"/>
                              <a:gd name="GluePoint455Y" fmla="*/ 751522 h 2612594"/>
                              <a:gd name="GluePoint456X" fmla="*/ 192332 w 2647519"/>
                              <a:gd name="GluePoint456Y" fmla="*/ 751998 h 2612594"/>
                              <a:gd name="GluePoint457X" fmla="*/ 192689 w 2647519"/>
                              <a:gd name="GluePoint457Y" fmla="*/ 751284 h 2612594"/>
                              <a:gd name="GluePoint458X" fmla="*/ 203047 w 2647519"/>
                              <a:gd name="GluePoint458Y" fmla="*/ 667702 h 2612594"/>
                              <a:gd name="GluePoint459X" fmla="*/ 189712 w 2647519"/>
                              <a:gd name="GluePoint459Y" fmla="*/ 677227 h 2612594"/>
                              <a:gd name="GluePoint460X" fmla="*/ 169710 w 2647519"/>
                              <a:gd name="GluePoint460Y" fmla="*/ 719137 h 2612594"/>
                              <a:gd name="GluePoint461X" fmla="*/ 174286 w 2647519"/>
                              <a:gd name="GluePoint461Y" fmla="*/ 722798 h 2612594"/>
                              <a:gd name="GluePoint462X" fmla="*/ 174435 w 2647519"/>
                              <a:gd name="GluePoint462Y" fmla="*/ 722155 h 2612594"/>
                              <a:gd name="GluePoint463X" fmla="*/ 170663 w 2647519"/>
                              <a:gd name="GluePoint463Y" fmla="*/ 719137 h 2612594"/>
                              <a:gd name="GluePoint464X" fmla="*/ 190665 w 2647519"/>
                              <a:gd name="GluePoint464Y" fmla="*/ 677227 h 2612594"/>
                              <a:gd name="GluePoint465X" fmla="*/ 202473 w 2647519"/>
                              <a:gd name="GluePoint465Y" fmla="*/ 668793 h 2612594"/>
                              <a:gd name="GluePoint466X" fmla="*/ 276390 w 2647519"/>
                              <a:gd name="GluePoint466Y" fmla="*/ 613410 h 2612594"/>
                              <a:gd name="GluePoint467X" fmla="*/ 275187 w 2647519"/>
                              <a:gd name="GluePoint467Y" fmla="*/ 614373 h 2612594"/>
                              <a:gd name="GluePoint468X" fmla="*/ 270080 w 2647519"/>
                              <a:gd name="GluePoint468Y" fmla="*/ 634008 h 2612594"/>
                              <a:gd name="GluePoint469X" fmla="*/ 266865 w 2647519"/>
                              <a:gd name="GluePoint469Y" fmla="*/ 643890 h 2612594"/>
                              <a:gd name="GluePoint470X" fmla="*/ 179235 w 2647519"/>
                              <a:gd name="GluePoint470Y" fmla="*/ 803910 h 2612594"/>
                              <a:gd name="GluePoint471X" fmla="*/ 166852 w 2647519"/>
                              <a:gd name="GluePoint471Y" fmla="*/ 842962 h 2612594"/>
                              <a:gd name="GluePoint472X" fmla="*/ 155422 w 2647519"/>
                              <a:gd name="GluePoint472Y" fmla="*/ 882967 h 2612594"/>
                              <a:gd name="GluePoint473X" fmla="*/ 130657 w 2647519"/>
                              <a:gd name="GluePoint473Y" fmla="*/ 966787 h 2612594"/>
                              <a:gd name="GluePoint474X" fmla="*/ 114465 w 2647519"/>
                              <a:gd name="GluePoint474Y" fmla="*/ 1023937 h 2612594"/>
                              <a:gd name="GluePoint475X" fmla="*/ 106845 w 2647519"/>
                              <a:gd name="GluePoint475Y" fmla="*/ 1066800 h 2612594"/>
                              <a:gd name="GluePoint476X" fmla="*/ 103035 w 2647519"/>
                              <a:gd name="GluePoint476Y" fmla="*/ 1088707 h 2612594"/>
                              <a:gd name="GluePoint477X" fmla="*/ 100177 w 2647519"/>
                              <a:gd name="GluePoint477Y" fmla="*/ 1110615 h 2612594"/>
                              <a:gd name="GluePoint478X" fmla="*/ 91605 w 2647519"/>
                              <a:gd name="GluePoint478Y" fmla="*/ 1169670 h 2612594"/>
                              <a:gd name="GluePoint479X" fmla="*/ 88747 w 2647519"/>
                              <a:gd name="GluePoint479Y" fmla="*/ 1205865 h 2612594"/>
                              <a:gd name="GluePoint480X" fmla="*/ 93510 w 2647519"/>
                              <a:gd name="GluePoint480Y" fmla="*/ 1243965 h 2612594"/>
                              <a:gd name="GluePoint481X" fmla="*/ 95742 w 2647519"/>
                              <a:gd name="GluePoint481Y" fmla="*/ 1223205 h 2612594"/>
                              <a:gd name="GluePoint482X" fmla="*/ 95415 w 2647519"/>
                              <a:gd name="GluePoint482Y" fmla="*/ 1216342 h 2612594"/>
                              <a:gd name="GluePoint483X" fmla="*/ 99225 w 2647519"/>
                              <a:gd name="GluePoint483Y" fmla="*/ 1176337 h 2612594"/>
                              <a:gd name="GluePoint484X" fmla="*/ 107797 w 2647519"/>
                              <a:gd name="GluePoint484Y" fmla="*/ 1117282 h 2612594"/>
                              <a:gd name="GluePoint485X" fmla="*/ 114596 w 2647519"/>
                              <a:gd name="GluePoint485Y" fmla="*/ 1109123 h 2612594"/>
                              <a:gd name="GluePoint486X" fmla="*/ 124469 w 2647519"/>
                              <a:gd name="GluePoint486Y" fmla="*/ 1043051 h 2612594"/>
                              <a:gd name="GluePoint487X" fmla="*/ 123990 w 2647519"/>
                              <a:gd name="GluePoint487Y" fmla="*/ 1031557 h 2612594"/>
                              <a:gd name="GluePoint488X" fmla="*/ 133400 w 2647519"/>
                              <a:gd name="GluePoint488Y" fmla="*/ 1004581 h 2612594"/>
                              <a:gd name="GluePoint489X" fmla="*/ 138999 w 2647519"/>
                              <a:gd name="GluePoint489Y" fmla="*/ 981931 h 2612594"/>
                              <a:gd name="GluePoint490X" fmla="*/ 137325 w 2647519"/>
                              <a:gd name="GluePoint490Y" fmla="*/ 985837 h 2612594"/>
                              <a:gd name="GluePoint491X" fmla="*/ 131610 w 2647519"/>
                              <a:gd name="GluePoint491Y" fmla="*/ 983932 h 2612594"/>
                              <a:gd name="GluePoint492X" fmla="*/ 117322 w 2647519"/>
                              <a:gd name="GluePoint492Y" fmla="*/ 1024890 h 2612594"/>
                              <a:gd name="GluePoint493X" fmla="*/ 118275 w 2647519"/>
                              <a:gd name="GluePoint493Y" fmla="*/ 1047750 h 2612594"/>
                              <a:gd name="GluePoint494X" fmla="*/ 111607 w 2647519"/>
                              <a:gd name="GluePoint494Y" fmla="*/ 1091565 h 2612594"/>
                              <a:gd name="GluePoint495X" fmla="*/ 110655 w 2647519"/>
                              <a:gd name="GluePoint495Y" fmla="*/ 1099185 h 2612594"/>
                              <a:gd name="GluePoint496X" fmla="*/ 101130 w 2647519"/>
                              <a:gd name="GluePoint496Y" fmla="*/ 1110615 h 2612594"/>
                              <a:gd name="GluePoint497X" fmla="*/ 103987 w 2647519"/>
                              <a:gd name="GluePoint497Y" fmla="*/ 1088707 h 2612594"/>
                              <a:gd name="GluePoint498X" fmla="*/ 107797 w 2647519"/>
                              <a:gd name="GluePoint498Y" fmla="*/ 1066800 h 2612594"/>
                              <a:gd name="GluePoint499X" fmla="*/ 115417 w 2647519"/>
                              <a:gd name="GluePoint499Y" fmla="*/ 1023937 h 2612594"/>
                              <a:gd name="GluePoint500X" fmla="*/ 131610 w 2647519"/>
                              <a:gd name="GluePoint500Y" fmla="*/ 966787 h 2612594"/>
                              <a:gd name="GluePoint501X" fmla="*/ 156375 w 2647519"/>
                              <a:gd name="GluePoint501Y" fmla="*/ 882967 h 2612594"/>
                              <a:gd name="GluePoint502X" fmla="*/ 167805 w 2647519"/>
                              <a:gd name="GluePoint502Y" fmla="*/ 842962 h 2612594"/>
                              <a:gd name="GluePoint503X" fmla="*/ 180187 w 2647519"/>
                              <a:gd name="GluePoint503Y" fmla="*/ 803910 h 2612594"/>
                              <a:gd name="GluePoint504X" fmla="*/ 267817 w 2647519"/>
                              <a:gd name="GluePoint504Y" fmla="*/ 643890 h 2612594"/>
                              <a:gd name="GluePoint505X" fmla="*/ 276390 w 2647519"/>
                              <a:gd name="GluePoint505Y" fmla="*/ 613410 h 2612594"/>
                              <a:gd name="GluePoint506X" fmla="*/ 293536 w 2647519"/>
                              <a:gd name="GluePoint506Y" fmla="*/ 518160 h 2612594"/>
                              <a:gd name="GluePoint507X" fmla="*/ 293535 w 2647519"/>
                              <a:gd name="GluePoint507Y" fmla="*/ 518160 h 2612594"/>
                              <a:gd name="GluePoint508X" fmla="*/ 298297 w 2647519"/>
                              <a:gd name="GluePoint508Y" fmla="*/ 521970 h 2612594"/>
                              <a:gd name="GluePoint509X" fmla="*/ 298297 w 2647519"/>
                              <a:gd name="GluePoint509Y" fmla="*/ 521969 h 2612594"/>
                              <a:gd name="GluePoint510X" fmla="*/ 465169 w 2647519"/>
                              <a:gd name="GluePoint510Y" fmla="*/ 382550 h 2612594"/>
                              <a:gd name="GluePoint511X" fmla="*/ 464986 w 2647519"/>
                              <a:gd name="GluePoint511Y" fmla="*/ 382696 h 2612594"/>
                              <a:gd name="GluePoint512X" fmla="*/ 464431 w 2647519"/>
                              <a:gd name="GluePoint512Y" fmla="*/ 383323 h 2612594"/>
                              <a:gd name="GluePoint513X" fmla="*/ 456650 w 2647519"/>
                              <a:gd name="GluePoint513Y" fmla="*/ 391477 h 2612594"/>
                              <a:gd name="GluePoint514X" fmla="*/ 454683 w 2647519"/>
                              <a:gd name="GluePoint514Y" fmla="*/ 394339 h 2612594"/>
                              <a:gd name="GluePoint515X" fmla="*/ 453399 w 2647519"/>
                              <a:gd name="GluePoint515Y" fmla="*/ 395790 h 2612594"/>
                              <a:gd name="GluePoint516X" fmla="*/ 447840 w 2647519"/>
                              <a:gd name="GluePoint516Y" fmla="*/ 403860 h 2612594"/>
                              <a:gd name="GluePoint517X" fmla="*/ 389738 w 2647519"/>
                              <a:gd name="GluePoint517Y" fmla="*/ 472440 h 2612594"/>
                              <a:gd name="GluePoint518X" fmla="*/ 373545 w 2647519"/>
                              <a:gd name="GluePoint518Y" fmla="*/ 491490 h 2612594"/>
                              <a:gd name="GluePoint519X" fmla="*/ 357353 w 2647519"/>
                              <a:gd name="GluePoint519Y" fmla="*/ 511492 h 2612594"/>
                              <a:gd name="GluePoint520X" fmla="*/ 285782 w 2647519"/>
                              <a:gd name="GluePoint520Y" fmla="*/ 590597 h 2612594"/>
                              <a:gd name="GluePoint521X" fmla="*/ 358305 w 2647519"/>
                              <a:gd name="GluePoint521Y" fmla="*/ 510540 h 2612594"/>
                              <a:gd name="GluePoint522X" fmla="*/ 374497 w 2647519"/>
                              <a:gd name="GluePoint522Y" fmla="*/ 490537 h 2612594"/>
                              <a:gd name="GluePoint523X" fmla="*/ 390690 w 2647519"/>
                              <a:gd name="GluePoint523Y" fmla="*/ 471487 h 2612594"/>
                              <a:gd name="GluePoint524X" fmla="*/ 448792 w 2647519"/>
                              <a:gd name="GluePoint524Y" fmla="*/ 402907 h 2612594"/>
                              <a:gd name="GluePoint525X" fmla="*/ 454683 w 2647519"/>
                              <a:gd name="GluePoint525Y" fmla="*/ 394339 h 2612594"/>
                              <a:gd name="GluePoint526X" fmla="*/ 464431 w 2647519"/>
                              <a:gd name="GluePoint526Y" fmla="*/ 383323 h 2612594"/>
                              <a:gd name="GluePoint527X" fmla="*/ 489348 w 2647519"/>
                              <a:gd name="GluePoint527Y" fmla="*/ 316869 h 2612594"/>
                              <a:gd name="GluePoint528X" fmla="*/ 481127 w 2647519"/>
                              <a:gd name="GluePoint528Y" fmla="*/ 319733 h 2612594"/>
                              <a:gd name="GluePoint529X" fmla="*/ 475013 w 2647519"/>
                              <a:gd name="GluePoint529Y" fmla="*/ 322003 h 2612594"/>
                              <a:gd name="GluePoint530X" fmla="*/ 473558 w 2647519"/>
                              <a:gd name="GluePoint530Y" fmla="*/ 323849 h 2612594"/>
                              <a:gd name="GluePoint531X" fmla="*/ 463080 w 2647519"/>
                              <a:gd name="GluePoint531Y" fmla="*/ 333374 h 2612594"/>
                              <a:gd name="GluePoint532X" fmla="*/ 436410 w 2647519"/>
                              <a:gd name="GluePoint532Y" fmla="*/ 350519 h 2612594"/>
                              <a:gd name="GluePoint533X" fmla="*/ 418313 w 2647519"/>
                              <a:gd name="GluePoint533Y" fmla="*/ 370522 h 2612594"/>
                              <a:gd name="GluePoint534X" fmla="*/ 401168 w 2647519"/>
                              <a:gd name="GluePoint534Y" fmla="*/ 390524 h 2612594"/>
                              <a:gd name="GluePoint535X" fmla="*/ 389738 w 2647519"/>
                              <a:gd name="GluePoint535Y" fmla="*/ 401002 h 2612594"/>
                              <a:gd name="GluePoint536X" fmla="*/ 389349 w 2647519"/>
                              <a:gd name="GluePoint536Y" fmla="*/ 400516 h 2612594"/>
                              <a:gd name="GluePoint537X" fmla="*/ 378546 w 2647519"/>
                              <a:gd name="GluePoint537Y" fmla="*/ 413504 h 2612594"/>
                              <a:gd name="GluePoint538X" fmla="*/ 360210 w 2647519"/>
                              <a:gd name="GluePoint538Y" fmla="*/ 436245 h 2612594"/>
                              <a:gd name="GluePoint539X" fmla="*/ 330683 w 2647519"/>
                              <a:gd name="GluePoint539Y" fmla="*/ 468630 h 2612594"/>
                              <a:gd name="GluePoint540X" fmla="*/ 335445 w 2647519"/>
                              <a:gd name="GluePoint540Y" fmla="*/ 474344 h 2612594"/>
                              <a:gd name="GluePoint541X" fmla="*/ 335536 w 2647519"/>
                              <a:gd name="GluePoint541Y" fmla="*/ 474264 h 2612594"/>
                              <a:gd name="GluePoint542X" fmla="*/ 331635 w 2647519"/>
                              <a:gd name="GluePoint542Y" fmla="*/ 469582 h 2612594"/>
                              <a:gd name="GluePoint543X" fmla="*/ 361162 w 2647519"/>
                              <a:gd name="GluePoint543Y" fmla="*/ 437197 h 2612594"/>
                              <a:gd name="GluePoint544X" fmla="*/ 390690 w 2647519"/>
                              <a:gd name="GluePoint544Y" fmla="*/ 401002 h 2612594"/>
                              <a:gd name="GluePoint545X" fmla="*/ 402120 w 2647519"/>
                              <a:gd name="GluePoint545Y" fmla="*/ 390525 h 2612594"/>
                              <a:gd name="GluePoint546X" fmla="*/ 419265 w 2647519"/>
                              <a:gd name="GluePoint546Y" fmla="*/ 370522 h 2612594"/>
                              <a:gd name="GluePoint547X" fmla="*/ 437362 w 2647519"/>
                              <a:gd name="GluePoint547Y" fmla="*/ 350520 h 2612594"/>
                              <a:gd name="GluePoint548X" fmla="*/ 464032 w 2647519"/>
                              <a:gd name="GluePoint548Y" fmla="*/ 333375 h 2612594"/>
                              <a:gd name="GluePoint549X" fmla="*/ 474510 w 2647519"/>
                              <a:gd name="GluePoint549Y" fmla="*/ 323850 h 2612594"/>
                              <a:gd name="GluePoint550X" fmla="*/ 485940 w 2647519"/>
                              <a:gd name="GluePoint550Y" fmla="*/ 319564 h 2612594"/>
                              <a:gd name="GluePoint551X" fmla="*/ 489548 w 2647519"/>
                              <a:gd name="GluePoint551Y" fmla="*/ 318444 h 2612594"/>
                              <a:gd name="GluePoint552X" fmla="*/ 1868970 w 2647519"/>
                              <a:gd name="GluePoint552Y" fmla="*/ 144780 h 2612594"/>
                              <a:gd name="GluePoint553X" fmla="*/ 1917547 w 2647519"/>
                              <a:gd name="GluePoint553Y" fmla="*/ 166687 h 2612594"/>
                              <a:gd name="GluePoint554X" fmla="*/ 1938502 w 2647519"/>
                              <a:gd name="GluePoint554Y" fmla="*/ 183832 h 2612594"/>
                              <a:gd name="GluePoint555X" fmla="*/ 1891830 w 2647519"/>
                              <a:gd name="GluePoint555Y" fmla="*/ 160972 h 2612594"/>
                              <a:gd name="GluePoint556X" fmla="*/ 1868970 w 2647519"/>
                              <a:gd name="GluePoint556Y" fmla="*/ 144780 h 2612594"/>
                              <a:gd name="GluePoint557X" fmla="*/ 1710855 w 2647519"/>
                              <a:gd name="GluePoint557Y" fmla="*/ 75247 h 2612594"/>
                              <a:gd name="GluePoint558X" fmla="*/ 1748955 w 2647519"/>
                              <a:gd name="GluePoint558Y" fmla="*/ 83819 h 2612594"/>
                              <a:gd name="GluePoint559X" fmla="*/ 1802295 w 2647519"/>
                              <a:gd name="GluePoint559Y" fmla="*/ 110489 h 2612594"/>
                              <a:gd name="GluePoint560X" fmla="*/ 1710855 w 2647519"/>
                              <a:gd name="GluePoint560Y" fmla="*/ 75247 h 2612594"/>
                              <a:gd name="GluePoint561X" fmla="*/ 1137451 w 2647519"/>
                              <a:gd name="GluePoint561Y" fmla="*/ 68937 h 2612594"/>
                              <a:gd name="GluePoint562X" fmla="*/ 1117448 w 2647519"/>
                              <a:gd name="GluePoint562Y" fmla="*/ 71437 h 2612594"/>
                              <a:gd name="GluePoint563X" fmla="*/ 1074585 w 2647519"/>
                              <a:gd name="GluePoint563Y" fmla="*/ 77152 h 2612594"/>
                              <a:gd name="GluePoint564X" fmla="*/ 1032675 w 2647519"/>
                              <a:gd name="GluePoint564Y" fmla="*/ 86677 h 2612594"/>
                              <a:gd name="GluePoint565X" fmla="*/ 1014578 w 2647519"/>
                              <a:gd name="GluePoint565Y" fmla="*/ 92392 h 2612594"/>
                              <a:gd name="GluePoint566X" fmla="*/ 993623 w 2647519"/>
                              <a:gd name="GluePoint566Y" fmla="*/ 98107 h 2612594"/>
                              <a:gd name="GluePoint567X" fmla="*/ 947769 w 2647519"/>
                              <a:gd name="GluePoint567Y" fmla="*/ 107115 h 2612594"/>
                              <a:gd name="GluePoint568X" fmla="*/ 939330 w 2647519"/>
                              <a:gd name="GluePoint568Y" fmla="*/ 110490 h 2612594"/>
                              <a:gd name="GluePoint569X" fmla="*/ 881228 w 2647519"/>
                              <a:gd name="GluePoint569Y" fmla="*/ 130492 h 2612594"/>
                              <a:gd name="GluePoint570X" fmla="*/ 824078 w 2647519"/>
                              <a:gd name="GluePoint570Y" fmla="*/ 153352 h 2612594"/>
                              <a:gd name="GluePoint571X" fmla="*/ 784073 w 2647519"/>
                              <a:gd name="GluePoint571Y" fmla="*/ 171450 h 2612594"/>
                              <a:gd name="GluePoint572X" fmla="*/ 757403 w 2647519"/>
                              <a:gd name="GluePoint572Y" fmla="*/ 181927 h 2612594"/>
                              <a:gd name="GluePoint573X" fmla="*/ 691680 w 2647519"/>
                              <a:gd name="GluePoint573Y" fmla="*/ 212407 h 2612594"/>
                              <a:gd name="GluePoint574X" fmla="*/ 660248 w 2647519"/>
                              <a:gd name="GluePoint574Y" fmla="*/ 232410 h 2612594"/>
                              <a:gd name="GluePoint575X" fmla="*/ 629768 w 2647519"/>
                              <a:gd name="GluePoint575Y" fmla="*/ 252412 h 2612594"/>
                              <a:gd name="GluePoint576X" fmla="*/ 581190 w 2647519"/>
                              <a:gd name="GluePoint576Y" fmla="*/ 288607 h 2612594"/>
                              <a:gd name="GluePoint577X" fmla="*/ 535470 w 2647519"/>
                              <a:gd name="GluePoint577Y" fmla="*/ 324802 h 2612594"/>
                              <a:gd name="GluePoint578X" fmla="*/ 491713 w 2647519"/>
                              <a:gd name="GluePoint578Y" fmla="*/ 362974 h 2612594"/>
                              <a:gd name="GluePoint579X" fmla="*/ 495465 w 2647519"/>
                              <a:gd name="GluePoint579Y" fmla="*/ 367665 h 2612594"/>
                              <a:gd name="GluePoint580X" fmla="*/ 504752 w 2647519"/>
                              <a:gd name="GluePoint580Y" fmla="*/ 361295 h 2612594"/>
                              <a:gd name="GluePoint581X" fmla="*/ 512656 w 2647519"/>
                              <a:gd name="GluePoint581Y" fmla="*/ 355403 h 2612594"/>
                              <a:gd name="GluePoint582X" fmla="*/ 541185 w 2647519"/>
                              <a:gd name="GluePoint582Y" fmla="*/ 330517 h 2612594"/>
                              <a:gd name="GluePoint583X" fmla="*/ 586905 w 2647519"/>
                              <a:gd name="GluePoint583Y" fmla="*/ 294322 h 2612594"/>
                              <a:gd name="GluePoint584X" fmla="*/ 635482 w 2647519"/>
                              <a:gd name="GluePoint584Y" fmla="*/ 258127 h 2612594"/>
                              <a:gd name="GluePoint585X" fmla="*/ 665962 w 2647519"/>
                              <a:gd name="GluePoint585Y" fmla="*/ 238124 h 2612594"/>
                              <a:gd name="GluePoint586X" fmla="*/ 697395 w 2647519"/>
                              <a:gd name="GluePoint586Y" fmla="*/ 218122 h 2612594"/>
                              <a:gd name="GluePoint587X" fmla="*/ 763117 w 2647519"/>
                              <a:gd name="GluePoint587Y" fmla="*/ 187642 h 2612594"/>
                              <a:gd name="GluePoint588X" fmla="*/ 788835 w 2647519"/>
                              <a:gd name="GluePoint588Y" fmla="*/ 174307 h 2612594"/>
                              <a:gd name="GluePoint589X" fmla="*/ 828840 w 2647519"/>
                              <a:gd name="GluePoint589Y" fmla="*/ 156209 h 2612594"/>
                              <a:gd name="GluePoint590X" fmla="*/ 885990 w 2647519"/>
                              <a:gd name="GluePoint590Y" fmla="*/ 133349 h 2612594"/>
                              <a:gd name="GluePoint591X" fmla="*/ 944092 w 2647519"/>
                              <a:gd name="GluePoint591Y" fmla="*/ 113347 h 2612594"/>
                              <a:gd name="GluePoint592X" fmla="*/ 968499 w 2647519"/>
                              <a:gd name="GluePoint592Y" fmla="*/ 108553 h 2612594"/>
                              <a:gd name="GluePoint593X" fmla="*/ 980289 w 2647519"/>
                              <a:gd name="GluePoint593Y" fmla="*/ 104524 h 2612594"/>
                              <a:gd name="GluePoint594X" fmla="*/ 1140765 w 2647519"/>
                              <a:gd name="GluePoint594Y" fmla="*/ 69904 h 2612594"/>
                              <a:gd name="GluePoint595X" fmla="*/ 1478087 w 2647519"/>
                              <a:gd name="GluePoint595Y" fmla="*/ 48458 h 2612594"/>
                              <a:gd name="GluePoint596X" fmla="*/ 1498447 w 2647519"/>
                              <a:gd name="GluePoint596Y" fmla="*/ 50482 h 2612594"/>
                              <a:gd name="GluePoint597X" fmla="*/ 1526070 w 2647519"/>
                              <a:gd name="GluePoint597Y" fmla="*/ 60007 h 2612594"/>
                              <a:gd name="GluePoint598X" fmla="*/ 1505115 w 2647519"/>
                              <a:gd name="GluePoint598Y" fmla="*/ 57150 h 2612594"/>
                              <a:gd name="GluePoint599X" fmla="*/ 1461300 w 2647519"/>
                              <a:gd name="GluePoint599Y" fmla="*/ 48577 h 2612594"/>
                              <a:gd name="GluePoint600X" fmla="*/ 1478087 w 2647519"/>
                              <a:gd name="GluePoint600Y" fmla="*/ 48458 h 2612594"/>
                              <a:gd name="GluePoint601X" fmla="*/ 1588935 w 2647519"/>
                              <a:gd name="GluePoint601Y" fmla="*/ 40957 h 2612594"/>
                              <a:gd name="GluePoint602X" fmla="*/ 1627987 w 2647519"/>
                              <a:gd name="GluePoint602Y" fmla="*/ 43814 h 2612594"/>
                              <a:gd name="GluePoint603X" fmla="*/ 1675612 w 2647519"/>
                              <a:gd name="GluePoint603Y" fmla="*/ 62864 h 2612594"/>
                              <a:gd name="GluePoint604X" fmla="*/ 1616557 w 2647519"/>
                              <a:gd name="GluePoint604Y" fmla="*/ 52387 h 2612594"/>
                              <a:gd name="GluePoint605X" fmla="*/ 1588935 w 2647519"/>
                              <a:gd name="GluePoint605Y" fmla="*/ 40957 h 2612594"/>
                              <a:gd name="GluePoint606X" fmla="*/ 1270324 w 2647519"/>
                              <a:gd name="GluePoint606Y" fmla="*/ 40719 h 2612594"/>
                              <a:gd name="GluePoint607X" fmla="*/ 1160310 w 2647519"/>
                              <a:gd name="GluePoint607Y" fmla="*/ 46672 h 2612594"/>
                              <a:gd name="GluePoint608X" fmla="*/ 1084110 w 2647519"/>
                              <a:gd name="GluePoint608Y" fmla="*/ 57149 h 2612594"/>
                              <a:gd name="GluePoint609X" fmla="*/ 1047915 w 2647519"/>
                              <a:gd name="GluePoint609Y" fmla="*/ 66674 h 2612594"/>
                              <a:gd name="GluePoint610X" fmla="*/ 1016482 w 2647519"/>
                              <a:gd name="GluePoint610Y" fmla="*/ 78104 h 2612594"/>
                              <a:gd name="GluePoint611X" fmla="*/ 972667 w 2647519"/>
                              <a:gd name="GluePoint611Y" fmla="*/ 83819 h 2612594"/>
                              <a:gd name="GluePoint612X" fmla="*/ 806932 w 2647519"/>
                              <a:gd name="GluePoint612Y" fmla="*/ 147637 h 2612594"/>
                              <a:gd name="GluePoint613X" fmla="*/ 746925 w 2647519"/>
                              <a:gd name="GluePoint613Y" fmla="*/ 174307 h 2612594"/>
                              <a:gd name="GluePoint614X" fmla="*/ 728827 w 2647519"/>
                              <a:gd name="GluePoint614Y" fmla="*/ 180974 h 2612594"/>
                              <a:gd name="GluePoint615X" fmla="*/ 712635 w 2647519"/>
                              <a:gd name="GluePoint615Y" fmla="*/ 189547 h 2612594"/>
                              <a:gd name="GluePoint616X" fmla="*/ 682155 w 2647519"/>
                              <a:gd name="GluePoint616Y" fmla="*/ 205739 h 2612594"/>
                              <a:gd name="GluePoint617X" fmla="*/ 634530 w 2647519"/>
                              <a:gd name="GluePoint617Y" fmla="*/ 230504 h 2612594"/>
                              <a:gd name="GluePoint618X" fmla="*/ 598335 w 2647519"/>
                              <a:gd name="GluePoint618Y" fmla="*/ 259079 h 2612594"/>
                              <a:gd name="GluePoint619X" fmla="*/ 493560 w 2647519"/>
                              <a:gd name="GluePoint619Y" fmla="*/ 340994 h 2612594"/>
                              <a:gd name="GluePoint620X" fmla="*/ 471664 w 2647519"/>
                              <a:gd name="GluePoint620Y" fmla="*/ 360034 h 2612594"/>
                              <a:gd name="GluePoint621X" fmla="*/ 450243 w 2647519"/>
                              <a:gd name="GluePoint621Y" fmla="*/ 379593 h 2612594"/>
                              <a:gd name="GluePoint622X" fmla="*/ 450697 w 2647519"/>
                              <a:gd name="GluePoint622Y" fmla="*/ 380047 h 2612594"/>
                              <a:gd name="GluePoint623X" fmla="*/ 285915 w 2647519"/>
                              <a:gd name="GluePoint623Y" fmla="*/ 573404 h 2612594"/>
                              <a:gd name="GluePoint624X" fmla="*/ 252577 w 2647519"/>
                              <a:gd name="GluePoint624Y" fmla="*/ 619124 h 2612594"/>
                              <a:gd name="GluePoint625X" fmla="*/ 237337 w 2647519"/>
                              <a:gd name="GluePoint625Y" fmla="*/ 646747 h 2612594"/>
                              <a:gd name="GluePoint626X" fmla="*/ 222097 w 2647519"/>
                              <a:gd name="GluePoint626Y" fmla="*/ 672464 h 2612594"/>
                              <a:gd name="GluePoint627X" fmla="*/ 193522 w 2647519"/>
                              <a:gd name="GluePoint627Y" fmla="*/ 725804 h 2612594"/>
                              <a:gd name="GluePoint628X" fmla="*/ 162439 w 2647519"/>
                              <a:gd name="GluePoint628Y" fmla="*/ 774784 h 2612594"/>
                              <a:gd name="GluePoint629X" fmla="*/ 162090 w 2647519"/>
                              <a:gd name="GluePoint629Y" fmla="*/ 776287 h 2612594"/>
                              <a:gd name="GluePoint630X" fmla="*/ 151612 w 2647519"/>
                              <a:gd name="GluePoint630Y" fmla="*/ 804862 h 2612594"/>
                              <a:gd name="GluePoint631X" fmla="*/ 143992 w 2647519"/>
                              <a:gd name="GluePoint631Y" fmla="*/ 818197 h 2612594"/>
                              <a:gd name="GluePoint632X" fmla="*/ 142087 w 2647519"/>
                              <a:gd name="GluePoint632Y" fmla="*/ 820102 h 2612594"/>
                              <a:gd name="GluePoint633X" fmla="*/ 133634 w 2647519"/>
                              <a:gd name="GluePoint633Y" fmla="*/ 848201 h 2612594"/>
                              <a:gd name="GluePoint634X" fmla="*/ 131610 w 2647519"/>
                              <a:gd name="GluePoint634Y" fmla="*/ 864870 h 2612594"/>
                              <a:gd name="GluePoint635X" fmla="*/ 129705 w 2647519"/>
                              <a:gd name="GluePoint635Y" fmla="*/ 888682 h 2612594"/>
                              <a:gd name="GluePoint636X" fmla="*/ 116370 w 2647519"/>
                              <a:gd name="GluePoint636Y" fmla="*/ 927735 h 2612594"/>
                              <a:gd name="GluePoint637X" fmla="*/ 103987 w 2647519"/>
                              <a:gd name="GluePoint637Y" fmla="*/ 966787 h 2612594"/>
                              <a:gd name="GluePoint638X" fmla="*/ 90652 w 2647519"/>
                              <a:gd name="GluePoint638Y" fmla="*/ 1023937 h 2612594"/>
                              <a:gd name="GluePoint639X" fmla="*/ 83032 w 2647519"/>
                              <a:gd name="GluePoint639Y" fmla="*/ 1076325 h 2612594"/>
                              <a:gd name="GluePoint640X" fmla="*/ 78270 w 2647519"/>
                              <a:gd name="GluePoint640Y" fmla="*/ 1128712 h 2612594"/>
                              <a:gd name="GluePoint641X" fmla="*/ 84937 w 2647519"/>
                              <a:gd name="GluePoint641Y" fmla="*/ 1092517 h 2612594"/>
                              <a:gd name="GluePoint642X" fmla="*/ 85555 w 2647519"/>
                              <a:gd name="GluePoint642Y" fmla="*/ 1089530 h 2612594"/>
                              <a:gd name="GluePoint643X" fmla="*/ 86842 w 2647519"/>
                              <a:gd name="GluePoint643Y" fmla="*/ 1075372 h 2612594"/>
                              <a:gd name="GluePoint644X" fmla="*/ 94462 w 2647519"/>
                              <a:gd name="GluePoint644Y" fmla="*/ 1022985 h 2612594"/>
                              <a:gd name="GluePoint645X" fmla="*/ 96848 w 2647519"/>
                              <a:gd name="GluePoint645Y" fmla="*/ 1023781 h 2612594"/>
                              <a:gd name="GluePoint646X" fmla="*/ 97055 w 2647519"/>
                              <a:gd name="GluePoint646Y" fmla="*/ 1022896 h 2612594"/>
                              <a:gd name="GluePoint647X" fmla="*/ 94463 w 2647519"/>
                              <a:gd name="GluePoint647Y" fmla="*/ 1022032 h 2612594"/>
                              <a:gd name="GluePoint648X" fmla="*/ 107798 w 2647519"/>
                              <a:gd name="GluePoint648Y" fmla="*/ 964882 h 2612594"/>
                              <a:gd name="GluePoint649X" fmla="*/ 120180 w 2647519"/>
                              <a:gd name="GluePoint649Y" fmla="*/ 925829 h 2612594"/>
                              <a:gd name="GluePoint650X" fmla="*/ 133454 w 2647519"/>
                              <a:gd name="GluePoint650Y" fmla="*/ 886956 h 2612594"/>
                              <a:gd name="GluePoint651X" fmla="*/ 132563 w 2647519"/>
                              <a:gd name="GluePoint651Y" fmla="*/ 886777 h 2612594"/>
                              <a:gd name="GluePoint652X" fmla="*/ 134468 w 2647519"/>
                              <a:gd name="GluePoint652Y" fmla="*/ 862965 h 2612594"/>
                              <a:gd name="GluePoint653X" fmla="*/ 144945 w 2647519"/>
                              <a:gd name="GluePoint653Y" fmla="*/ 818197 h 2612594"/>
                              <a:gd name="GluePoint654X" fmla="*/ 152565 w 2647519"/>
                              <a:gd name="GluePoint654Y" fmla="*/ 804862 h 2612594"/>
                              <a:gd name="GluePoint655X" fmla="*/ 152821 w 2647519"/>
                              <a:gd name="GluePoint655Y" fmla="*/ 804166 h 2612594"/>
                              <a:gd name="GluePoint656X" fmla="*/ 163043 w 2647519"/>
                              <a:gd name="GluePoint656Y" fmla="*/ 776287 h 2612594"/>
                              <a:gd name="GluePoint657X" fmla="*/ 194475 w 2647519"/>
                              <a:gd name="GluePoint657Y" fmla="*/ 726757 h 2612594"/>
                              <a:gd name="GluePoint658X" fmla="*/ 223050 w 2647519"/>
                              <a:gd name="GluePoint658Y" fmla="*/ 673417 h 2612594"/>
                              <a:gd name="GluePoint659X" fmla="*/ 238290 w 2647519"/>
                              <a:gd name="GluePoint659Y" fmla="*/ 647700 h 2612594"/>
                              <a:gd name="GluePoint660X" fmla="*/ 253530 w 2647519"/>
                              <a:gd name="GluePoint660Y" fmla="*/ 620077 h 2612594"/>
                              <a:gd name="GluePoint661X" fmla="*/ 286868 w 2647519"/>
                              <a:gd name="GluePoint661Y" fmla="*/ 574357 h 2612594"/>
                              <a:gd name="GluePoint662X" fmla="*/ 451650 w 2647519"/>
                              <a:gd name="GluePoint662Y" fmla="*/ 381000 h 2612594"/>
                              <a:gd name="GluePoint663X" fmla="*/ 495465 w 2647519"/>
                              <a:gd name="GluePoint663Y" fmla="*/ 340995 h 2612594"/>
                              <a:gd name="GluePoint664X" fmla="*/ 600240 w 2647519"/>
                              <a:gd name="GluePoint664Y" fmla="*/ 259080 h 2612594"/>
                              <a:gd name="GluePoint665X" fmla="*/ 636435 w 2647519"/>
                              <a:gd name="GluePoint665Y" fmla="*/ 230505 h 2612594"/>
                              <a:gd name="GluePoint666X" fmla="*/ 684060 w 2647519"/>
                              <a:gd name="GluePoint666Y" fmla="*/ 205740 h 2612594"/>
                              <a:gd name="GluePoint667X" fmla="*/ 714540 w 2647519"/>
                              <a:gd name="GluePoint667Y" fmla="*/ 189547 h 2612594"/>
                              <a:gd name="GluePoint668X" fmla="*/ 730733 w 2647519"/>
                              <a:gd name="GluePoint668Y" fmla="*/ 180975 h 2612594"/>
                              <a:gd name="GluePoint669X" fmla="*/ 748830 w 2647519"/>
                              <a:gd name="GluePoint669Y" fmla="*/ 174307 h 2612594"/>
                              <a:gd name="GluePoint670X" fmla="*/ 808838 w 2647519"/>
                              <a:gd name="GluePoint670Y" fmla="*/ 147637 h 2612594"/>
                              <a:gd name="GluePoint671X" fmla="*/ 974573 w 2647519"/>
                              <a:gd name="GluePoint671Y" fmla="*/ 83820 h 2612594"/>
                              <a:gd name="GluePoint672X" fmla="*/ 1018388 w 2647519"/>
                              <a:gd name="GluePoint672Y" fmla="*/ 78105 h 2612594"/>
                              <a:gd name="GluePoint673X" fmla="*/ 1049820 w 2647519"/>
                              <a:gd name="GluePoint673Y" fmla="*/ 66675 h 2612594"/>
                              <a:gd name="GluePoint674X" fmla="*/ 1086015 w 2647519"/>
                              <a:gd name="GluePoint674Y" fmla="*/ 57150 h 2612594"/>
                              <a:gd name="GluePoint675X" fmla="*/ 1162215 w 2647519"/>
                              <a:gd name="GluePoint675Y" fmla="*/ 46672 h 2612594"/>
                              <a:gd name="GluePoint676X" fmla="*/ 1272229 w 2647519"/>
                              <a:gd name="GluePoint676Y" fmla="*/ 41076 h 2612594"/>
                              <a:gd name="GluePoint677X" fmla="*/ 1360655 w 2647519"/>
                              <a:gd name="GluePoint677Y" fmla="*/ 44043 h 2612594"/>
                              <a:gd name="GluePoint678X" fmla="*/ 1404150 w 2647519"/>
                              <a:gd name="GluePoint678Y" fmla="*/ 0 h 2612594"/>
                              <a:gd name="GluePoint679X" fmla="*/ 1448917 w 2647519"/>
                              <a:gd name="GluePoint679Y" fmla="*/ 2857 h 2612594"/>
                              <a:gd name="GluePoint680X" fmla="*/ 1494637 w 2647519"/>
                              <a:gd name="GluePoint680Y" fmla="*/ 7620 h 2612594"/>
                              <a:gd name="GluePoint681X" fmla="*/ 1525117 w 2647519"/>
                              <a:gd name="GluePoint681Y" fmla="*/ 15240 h 2612594"/>
                              <a:gd name="GluePoint682X" fmla="*/ 1545120 w 2647519"/>
                              <a:gd name="GluePoint682Y" fmla="*/ 24765 h 2612594"/>
                              <a:gd name="GluePoint683X" fmla="*/ 1569885 w 2647519"/>
                              <a:gd name="GluePoint683Y" fmla="*/ 20002 h 2612594"/>
                              <a:gd name="GluePoint684X" fmla="*/ 1607032 w 2647519"/>
                              <a:gd name="GluePoint684Y" fmla="*/ 28575 h 2612594"/>
                              <a:gd name="GluePoint685X" fmla="*/ 1629892 w 2647519"/>
                              <a:gd name="GluePoint685Y" fmla="*/ 35242 h 2612594"/>
                              <a:gd name="GluePoint686X" fmla="*/ 1628940 w 2647519"/>
                              <a:gd name="GluePoint686Y" fmla="*/ 36195 h 2612594"/>
                              <a:gd name="GluePoint687X" fmla="*/ 1627987 w 2647519"/>
                              <a:gd name="GluePoint687Y" fmla="*/ 42862 h 2612594"/>
                              <a:gd name="GluePoint688X" fmla="*/ 1588935 w 2647519"/>
                              <a:gd name="GluePoint688Y" fmla="*/ 40005 h 2612594"/>
                              <a:gd name="GluePoint689X" fmla="*/ 1575600 w 2647519"/>
                              <a:gd name="GluePoint689Y" fmla="*/ 36195 h 2612594"/>
                              <a:gd name="GluePoint690X" fmla="*/ 1562265 w 2647519"/>
                              <a:gd name="GluePoint690Y" fmla="*/ 33337 h 2612594"/>
                              <a:gd name="GluePoint691X" fmla="*/ 1536547 w 2647519"/>
                              <a:gd name="GluePoint691Y" fmla="*/ 27622 h 2612594"/>
                              <a:gd name="GluePoint692X" fmla="*/ 1510830 w 2647519"/>
                              <a:gd name="GluePoint692Y" fmla="*/ 21907 h 2612594"/>
                              <a:gd name="GluePoint693X" fmla="*/ 1484160 w 2647519"/>
                              <a:gd name="GluePoint693Y" fmla="*/ 18097 h 2612594"/>
                              <a:gd name="GluePoint694X" fmla="*/ 1454633 w 2647519"/>
                              <a:gd name="GluePoint694Y" fmla="*/ 18097 h 2612594"/>
                              <a:gd name="GluePoint695X" fmla="*/ 1430820 w 2647519"/>
                              <a:gd name="GluePoint695Y" fmla="*/ 18097 h 2612594"/>
                              <a:gd name="GluePoint696X" fmla="*/ 1393673 w 2647519"/>
                              <a:gd name="GluePoint696Y" fmla="*/ 18097 h 2612594"/>
                              <a:gd name="GluePoint697X" fmla="*/ 1391928 w 2647519"/>
                              <a:gd name="GluePoint697Y" fmla="*/ 17540 h 2612594"/>
                              <a:gd name="GluePoint698X" fmla="*/ 1375575 w 2647519"/>
                              <a:gd name="GluePoint698Y" fmla="*/ 25717 h 2612594"/>
                              <a:gd name="GluePoint699X" fmla="*/ 1381290 w 2647519"/>
                              <a:gd name="GluePoint699Y" fmla="*/ 35242 h 2612594"/>
                              <a:gd name="GluePoint700X" fmla="*/ 1438440 w 2647519"/>
                              <a:gd name="GluePoint700Y" fmla="*/ 46672 h 2612594"/>
                              <a:gd name="GluePoint701X" fmla="*/ 1413008 w 2647519"/>
                              <a:gd name="GluePoint701Y" fmla="*/ 47116 h 2612594"/>
                              <a:gd name="GluePoint702X" fmla="*/ 1413437 w 2647519"/>
                              <a:gd name="GluePoint702Y" fmla="*/ 47149 h 2612594"/>
                              <a:gd name="GluePoint703X" fmla="*/ 1440345 w 2647519"/>
                              <a:gd name="GluePoint703Y" fmla="*/ 46672 h 2612594"/>
                              <a:gd name="GluePoint704X" fmla="*/ 1463205 w 2647519"/>
                              <a:gd name="GluePoint704Y" fmla="*/ 49530 h 2612594"/>
                              <a:gd name="GluePoint705X" fmla="*/ 1507020 w 2647519"/>
                              <a:gd name="GluePoint705Y" fmla="*/ 58102 h 2612594"/>
                              <a:gd name="GluePoint706X" fmla="*/ 1527975 w 2647519"/>
                              <a:gd name="GluePoint706Y" fmla="*/ 60960 h 2612594"/>
                              <a:gd name="GluePoint707X" fmla="*/ 1563218 w 2647519"/>
                              <a:gd name="GluePoint707Y" fmla="*/ 68580 h 2612594"/>
                              <a:gd name="GluePoint708X" fmla="*/ 1599413 w 2647519"/>
                              <a:gd name="GluePoint708Y" fmla="*/ 76200 h 2612594"/>
                              <a:gd name="GluePoint709X" fmla="*/ 1634655 w 2647519"/>
                              <a:gd name="GluePoint709Y" fmla="*/ 84772 h 2612594"/>
                              <a:gd name="GluePoint710X" fmla="*/ 1669898 w 2647519"/>
                              <a:gd name="GluePoint710Y" fmla="*/ 95250 h 2612594"/>
                              <a:gd name="GluePoint711X" fmla="*/ 1687043 w 2647519"/>
                              <a:gd name="GluePoint711Y" fmla="*/ 100012 h 2612594"/>
                              <a:gd name="GluePoint712X" fmla="*/ 1704188 w 2647519"/>
                              <a:gd name="GluePoint712Y" fmla="*/ 105727 h 2612594"/>
                              <a:gd name="GluePoint713X" fmla="*/ 1704409 w 2647519"/>
                              <a:gd name="GluePoint713Y" fmla="*/ 105929 h 2612594"/>
                              <a:gd name="GluePoint714X" fmla="*/ 1716704 w 2647519"/>
                              <a:gd name="GluePoint714Y" fmla="*/ 108049 h 2612594"/>
                              <a:gd name="GluePoint715X" fmla="*/ 1746499 w 2647519"/>
                              <a:gd name="GluePoint715Y" fmla="*/ 119121 h 2612594"/>
                              <a:gd name="GluePoint716X" fmla="*/ 1750661 w 2647519"/>
                              <a:gd name="GluePoint716Y" fmla="*/ 125427 h 2612594"/>
                              <a:gd name="GluePoint717X" fmla="*/ 1751813 w 2647519"/>
                              <a:gd name="GluePoint717Y" fmla="*/ 125730 h 2612594"/>
                              <a:gd name="GluePoint718X" fmla="*/ 1778483 w 2647519"/>
                              <a:gd name="GluePoint718Y" fmla="*/ 136207 h 2612594"/>
                              <a:gd name="GluePoint719X" fmla="*/ 1801343 w 2647519"/>
                              <a:gd name="GluePoint719Y" fmla="*/ 145732 h 2612594"/>
                              <a:gd name="GluePoint720X" fmla="*/ 1824203 w 2647519"/>
                              <a:gd name="GluePoint720Y" fmla="*/ 156210 h 2612594"/>
                              <a:gd name="GluePoint721X" fmla="*/ 1841348 w 2647519"/>
                              <a:gd name="GluePoint721Y" fmla="*/ 165735 h 2612594"/>
                              <a:gd name="GluePoint722X" fmla="*/ 1852778 w 2647519"/>
                              <a:gd name="GluePoint722Y" fmla="*/ 171450 h 2612594"/>
                              <a:gd name="GluePoint723X" fmla="*/ 1865160 w 2647519"/>
                              <a:gd name="GluePoint723Y" fmla="*/ 178117 h 2612594"/>
                              <a:gd name="GluePoint724X" fmla="*/ 1907070 w 2647519"/>
                              <a:gd name="GluePoint724Y" fmla="*/ 201930 h 2612594"/>
                              <a:gd name="GluePoint725X" fmla="*/ 1960410 w 2647519"/>
                              <a:gd name="GluePoint725Y" fmla="*/ 236220 h 2612594"/>
                              <a:gd name="GluePoint726X" fmla="*/ 1988033 w 2647519"/>
                              <a:gd name="GluePoint726Y" fmla="*/ 255270 h 2612594"/>
                              <a:gd name="GluePoint727X" fmla="*/ 1988832 w 2647519"/>
                              <a:gd name="GluePoint727Y" fmla="*/ 255841 h 2612594"/>
                              <a:gd name="GluePoint728X" fmla="*/ 2002949 w 2647519"/>
                              <a:gd name="GluePoint728Y" fmla="*/ 264417 h 2612594"/>
                              <a:gd name="GluePoint729X" fmla="*/ 2540483 w 2647519"/>
                              <a:gd name="GluePoint729Y" fmla="*/ 1275397 h 2612594"/>
                              <a:gd name="GluePoint730X" fmla="*/ 2540080 w 2647519"/>
                              <a:gd name="GluePoint730Y" fmla="*/ 1283368 h 2612594"/>
                              <a:gd name="GluePoint731X" fmla="*/ 2550960 w 2647519"/>
                              <a:gd name="GluePoint731Y" fmla="*/ 1284922 h 2612594"/>
                              <a:gd name="GluePoint732X" fmla="*/ 2561437 w 2647519"/>
                              <a:gd name="GluePoint732Y" fmla="*/ 1292542 h 2612594"/>
                              <a:gd name="GluePoint733X" fmla="*/ 2566200 w 2647519"/>
                              <a:gd name="GluePoint733Y" fmla="*/ 1318259 h 2612594"/>
                              <a:gd name="GluePoint734X" fmla="*/ 2584297 w 2647519"/>
                              <a:gd name="GluePoint734Y" fmla="*/ 1348739 h 2612594"/>
                              <a:gd name="GluePoint735X" fmla="*/ 2591918 w 2647519"/>
                              <a:gd name="GluePoint735Y" fmla="*/ 1349432 h 2612594"/>
                              <a:gd name="GluePoint736X" fmla="*/ 2591918 w 2647519"/>
                              <a:gd name="GluePoint736Y" fmla="*/ 1342072 h 2612594"/>
                              <a:gd name="GluePoint737X" fmla="*/ 2599661 w 2647519"/>
                              <a:gd name="GluePoint737Y" fmla="*/ 1320563 h 2612594"/>
                              <a:gd name="GluePoint738X" fmla="*/ 2599537 w 2647519"/>
                              <a:gd name="GluePoint738Y" fmla="*/ 1316355 h 2612594"/>
                              <a:gd name="GluePoint739X" fmla="*/ 2607157 w 2647519"/>
                              <a:gd name="GluePoint739Y" fmla="*/ 1290637 h 2612594"/>
                              <a:gd name="GluePoint740X" fmla="*/ 2617635 w 2647519"/>
                              <a:gd name="GluePoint740Y" fmla="*/ 1290637 h 2612594"/>
                              <a:gd name="GluePoint741X" fmla="*/ 2633827 w 2647519"/>
                              <a:gd name="GluePoint741Y" fmla="*/ 1280160 h 2612594"/>
                              <a:gd name="GluePoint742X" fmla="*/ 2635732 w 2647519"/>
                              <a:gd name="GluePoint742Y" fmla="*/ 1322070 h 2612594"/>
                              <a:gd name="GluePoint743X" fmla="*/ 2630970 w 2647519"/>
                              <a:gd name="GluePoint743Y" fmla="*/ 1342072 h 2612594"/>
                              <a:gd name="GluePoint744X" fmla="*/ 2625255 w 2647519"/>
                              <a:gd name="GluePoint744Y" fmla="*/ 1361122 h 2612594"/>
                              <a:gd name="GluePoint745X" fmla="*/ 2622397 w 2647519"/>
                              <a:gd name="GluePoint745Y" fmla="*/ 1392555 h 2612594"/>
                              <a:gd name="GluePoint746X" fmla="*/ 2621445 w 2647519"/>
                              <a:gd name="GluePoint746Y" fmla="*/ 1408747 h 2612594"/>
                              <a:gd name="GluePoint747X" fmla="*/ 2619540 w 2647519"/>
                              <a:gd name="GluePoint747Y" fmla="*/ 1424940 h 2612594"/>
                              <a:gd name="GluePoint748X" fmla="*/ 2615478 w 2647519"/>
                              <a:gd name="GluePoint748Y" fmla="*/ 1427648 h 2612594"/>
                              <a:gd name="GluePoint749X" fmla="*/ 2615730 w 2647519"/>
                              <a:gd name="GluePoint749Y" fmla="*/ 1428749 h 2612594"/>
                              <a:gd name="GluePoint750X" fmla="*/ 2619621 w 2647519"/>
                              <a:gd name="GluePoint750Y" fmla="*/ 1426155 h 2612594"/>
                              <a:gd name="GluePoint751X" fmla="*/ 2621445 w 2647519"/>
                              <a:gd name="GluePoint751Y" fmla="*/ 1410652 h 2612594"/>
                              <a:gd name="GluePoint752X" fmla="*/ 2622397 w 2647519"/>
                              <a:gd name="GluePoint752Y" fmla="*/ 1394460 h 2612594"/>
                              <a:gd name="GluePoint753X" fmla="*/ 2625255 w 2647519"/>
                              <a:gd name="GluePoint753Y" fmla="*/ 1363027 h 2612594"/>
                              <a:gd name="GluePoint754X" fmla="*/ 2630970 w 2647519"/>
                              <a:gd name="GluePoint754Y" fmla="*/ 1343977 h 2612594"/>
                              <a:gd name="GluePoint755X" fmla="*/ 2635732 w 2647519"/>
                              <a:gd name="GluePoint755Y" fmla="*/ 1323975 h 2612594"/>
                              <a:gd name="GluePoint756X" fmla="*/ 2643352 w 2647519"/>
                              <a:gd name="GluePoint756Y" fmla="*/ 1329690 h 2612594"/>
                              <a:gd name="GluePoint757X" fmla="*/ 2642400 w 2647519"/>
                              <a:gd name="GluePoint757Y" fmla="*/ 1343977 h 2612594"/>
                              <a:gd name="GluePoint758X" fmla="*/ 2640495 w 2647519"/>
                              <a:gd name="GluePoint758Y" fmla="*/ 1358265 h 2612594"/>
                              <a:gd name="GluePoint759X" fmla="*/ 2639542 w 2647519"/>
                              <a:gd name="GluePoint759Y" fmla="*/ 1384935 h 2612594"/>
                              <a:gd name="GluePoint760X" fmla="*/ 2637637 w 2647519"/>
                              <a:gd name="GluePoint760Y" fmla="*/ 1416367 h 2612594"/>
                              <a:gd name="GluePoint761X" fmla="*/ 2632875 w 2647519"/>
                              <a:gd name="GluePoint761Y" fmla="*/ 1449705 h 2612594"/>
                              <a:gd name="GluePoint762X" fmla="*/ 2627160 w 2647519"/>
                              <a:gd name="GluePoint762Y" fmla="*/ 1484947 h 2612594"/>
                              <a:gd name="GluePoint763X" fmla="*/ 2620492 w 2647519"/>
                              <a:gd name="GluePoint763Y" fmla="*/ 1519237 h 2612594"/>
                              <a:gd name="GluePoint764X" fmla="*/ 2608110 w 2647519"/>
                              <a:gd name="GluePoint764Y" fmla="*/ 1591627 h 2612594"/>
                              <a:gd name="GluePoint765X" fmla="*/ 2596680 w 2647519"/>
                              <a:gd name="GluePoint765Y" fmla="*/ 1598295 h 2612594"/>
                              <a:gd name="GluePoint766X" fmla="*/ 2582392 w 2647519"/>
                              <a:gd name="GluePoint766Y" fmla="*/ 1640205 h 2612594"/>
                              <a:gd name="GluePoint767X" fmla="*/ 2578582 w 2647519"/>
                              <a:gd name="GluePoint767Y" fmla="*/ 1680210 h 2612594"/>
                              <a:gd name="GluePoint768X" fmla="*/ 2576677 w 2647519"/>
                              <a:gd name="GluePoint768Y" fmla="*/ 1685925 h 2612594"/>
                              <a:gd name="GluePoint769X" fmla="*/ 2560485 w 2647519"/>
                              <a:gd name="GluePoint769Y" fmla="*/ 1729740 h 2612594"/>
                              <a:gd name="GluePoint770X" fmla="*/ 2555722 w 2647519"/>
                              <a:gd name="GluePoint770Y" fmla="*/ 1733550 h 2612594"/>
                              <a:gd name="GluePoint771X" fmla="*/ 2535720 w 2647519"/>
                              <a:gd name="GluePoint771Y" fmla="*/ 1780222 h 2612594"/>
                              <a:gd name="GluePoint772X" fmla="*/ 2556675 w 2647519"/>
                              <a:gd name="GluePoint772Y" fmla="*/ 1733550 h 2612594"/>
                              <a:gd name="GluePoint773X" fmla="*/ 2561437 w 2647519"/>
                              <a:gd name="GluePoint773Y" fmla="*/ 1729740 h 2612594"/>
                              <a:gd name="GluePoint774X" fmla="*/ 2530957 w 2647519"/>
                              <a:gd name="GluePoint774Y" fmla="*/ 1816417 h 2612594"/>
                              <a:gd name="GluePoint775X" fmla="*/ 2514765 w 2647519"/>
                              <a:gd name="GluePoint775Y" fmla="*/ 1824990 h 2612594"/>
                              <a:gd name="GluePoint776X" fmla="*/ 2511407 w 2647519"/>
                              <a:gd name="GluePoint776Y" fmla="*/ 1831707 h 2612594"/>
                              <a:gd name="GluePoint777X" fmla="*/ 2511908 w 2647519"/>
                              <a:gd name="GluePoint777Y" fmla="*/ 1832609 h 2612594"/>
                              <a:gd name="GluePoint778X" fmla="*/ 2515718 w 2647519"/>
                              <a:gd name="GluePoint778Y" fmla="*/ 1824989 h 2612594"/>
                              <a:gd name="GluePoint779X" fmla="*/ 2531910 w 2647519"/>
                              <a:gd name="GluePoint779Y" fmla="*/ 1816417 h 2612594"/>
                              <a:gd name="GluePoint780X" fmla="*/ 2520480 w 2647519"/>
                              <a:gd name="GluePoint780Y" fmla="*/ 1848802 h 2612594"/>
                              <a:gd name="GluePoint781X" fmla="*/ 2499525 w 2647519"/>
                              <a:gd name="GluePoint781Y" fmla="*/ 1886902 h 2612594"/>
                              <a:gd name="GluePoint782X" fmla="*/ 2489048 w 2647519"/>
                              <a:gd name="GluePoint782Y" fmla="*/ 1905952 h 2612594"/>
                              <a:gd name="GluePoint783X" fmla="*/ 2477618 w 2647519"/>
                              <a:gd name="GluePoint783Y" fmla="*/ 1925002 h 2612594"/>
                              <a:gd name="GluePoint784X" fmla="*/ 2469045 w 2647519"/>
                              <a:gd name="GluePoint784Y" fmla="*/ 1939289 h 2612594"/>
                              <a:gd name="GluePoint785X" fmla="*/ 2456663 w 2647519"/>
                              <a:gd name="GluePoint785Y" fmla="*/ 1966912 h 2612594"/>
                              <a:gd name="GluePoint786X" fmla="*/ 2443328 w 2647519"/>
                              <a:gd name="GluePoint786Y" fmla="*/ 1993582 h 2612594"/>
                              <a:gd name="GluePoint787X" fmla="*/ 2422373 w 2647519"/>
                              <a:gd name="GluePoint787Y" fmla="*/ 2022157 h 2612594"/>
                              <a:gd name="GluePoint788X" fmla="*/ 2401418 w 2647519"/>
                              <a:gd name="GluePoint788Y" fmla="*/ 2048827 h 2612594"/>
                              <a:gd name="GluePoint789X" fmla="*/ 2402291 w 2647519"/>
                              <a:gd name="GluePoint789Y" fmla="*/ 2047029 h 2612594"/>
                              <a:gd name="GluePoint790X" fmla="*/ 2378557 w 2647519"/>
                              <a:gd name="GluePoint790Y" fmla="*/ 2079307 h 2612594"/>
                              <a:gd name="GluePoint791X" fmla="*/ 2327122 w 2647519"/>
                              <a:gd name="GluePoint791Y" fmla="*/ 2135505 h 2612594"/>
                              <a:gd name="GluePoint792X" fmla="*/ 2316995 w 2647519"/>
                              <a:gd name="GluePoint792Y" fmla="*/ 2151085 h 2612594"/>
                              <a:gd name="GluePoint793X" fmla="*/ 2327122 w 2647519"/>
                              <a:gd name="GluePoint793Y" fmla="*/ 2136457 h 2612594"/>
                              <a:gd name="GluePoint794X" fmla="*/ 2378557 w 2647519"/>
                              <a:gd name="GluePoint794Y" fmla="*/ 2080259 h 2612594"/>
                              <a:gd name="GluePoint795X" fmla="*/ 2339505 w 2647519"/>
                              <a:gd name="GluePoint795Y" fmla="*/ 2139314 h 2612594"/>
                              <a:gd name="GluePoint796X" fmla="*/ 2319383 w 2647519"/>
                              <a:gd name="GluePoint796Y" fmla="*/ 2160388 h 2612594"/>
                              <a:gd name="GluePoint797X" fmla="*/ 2303229 w 2647519"/>
                              <a:gd name="GluePoint797Y" fmla="*/ 2172263 h 2612594"/>
                              <a:gd name="GluePoint798X" fmla="*/ 2302357 w 2647519"/>
                              <a:gd name="GluePoint798Y" fmla="*/ 2173605 h 2612594"/>
                              <a:gd name="GluePoint799X" fmla="*/ 2292258 w 2647519"/>
                              <a:gd name="GluePoint799Y" fmla="*/ 2181374 h 2612594"/>
                              <a:gd name="GluePoint800X" fmla="*/ 2291880 w 2647519"/>
                              <a:gd name="GluePoint800Y" fmla="*/ 2184082 h 2612594"/>
                              <a:gd name="GluePoint801X" fmla="*/ 2247112 w 2647519"/>
                              <a:gd name="GluePoint801Y" fmla="*/ 2229802 h 2612594"/>
                              <a:gd name="GluePoint802X" fmla="*/ 2199487 w 2647519"/>
                              <a:gd name="GluePoint802Y" fmla="*/ 2273617 h 2612594"/>
                              <a:gd name="GluePoint803X" fmla="*/ 2197284 w 2647519"/>
                              <a:gd name="GluePoint803Y" fmla="*/ 2275215 h 2612594"/>
                              <a:gd name="GluePoint804X" fmla="*/ 2181390 w 2647519"/>
                              <a:gd name="GluePoint804Y" fmla="*/ 2295524 h 2612594"/>
                              <a:gd name="GluePoint805X" fmla="*/ 2143290 w 2647519"/>
                              <a:gd name="GluePoint805Y" fmla="*/ 2324099 h 2612594"/>
                              <a:gd name="GluePoint806X" fmla="*/ 2107680 w 2647519"/>
                              <a:gd name="GluePoint806Y" fmla="*/ 2350806 h 2612594"/>
                              <a:gd name="GluePoint807X" fmla="*/ 2107553 w 2647519"/>
                              <a:gd name="GluePoint807Y" fmla="*/ 2350961 h 2612594"/>
                              <a:gd name="GluePoint808X" fmla="*/ 2143290 w 2647519"/>
                              <a:gd name="GluePoint808Y" fmla="*/ 2325052 h 2612594"/>
                              <a:gd name="GluePoint809X" fmla="*/ 2181390 w 2647519"/>
                              <a:gd name="GluePoint809Y" fmla="*/ 2296477 h 2612594"/>
                              <a:gd name="GluePoint810X" fmla="*/ 2149957 w 2647519"/>
                              <a:gd name="GluePoint810Y" fmla="*/ 2327909 h 2612594"/>
                              <a:gd name="GluePoint811X" fmla="*/ 2124359 w 2647519"/>
                              <a:gd name="GluePoint811Y" fmla="*/ 2344578 h 2612594"/>
                              <a:gd name="GluePoint812X" fmla="*/ 2106651 w 2647519"/>
                              <a:gd name="GluePoint812Y" fmla="*/ 2352057 h 2612594"/>
                              <a:gd name="GluePoint813X" fmla="*/ 2106142 w 2647519"/>
                              <a:gd name="GluePoint813Y" fmla="*/ 2352675 h 2612594"/>
                              <a:gd name="GluePoint814X" fmla="*/ 2087092 w 2647519"/>
                              <a:gd name="GluePoint814Y" fmla="*/ 2365057 h 2612594"/>
                              <a:gd name="GluePoint815X" fmla="*/ 2079913 w 2647519"/>
                              <a:gd name="GluePoint815Y" fmla="*/ 2368384 h 2612594"/>
                              <a:gd name="GluePoint816X" fmla="*/ 2061852 w 2647519"/>
                              <a:gd name="GluePoint816Y" fmla="*/ 2383036 h 2612594"/>
                              <a:gd name="GluePoint817X" fmla="*/ 2044230 w 2647519"/>
                              <a:gd name="GluePoint817Y" fmla="*/ 2395537 h 2612594"/>
                              <a:gd name="GluePoint818X" fmla="*/ 2017560 w 2647519"/>
                              <a:gd name="GluePoint818Y" fmla="*/ 2412682 h 2612594"/>
                              <a:gd name="GluePoint819X" fmla="*/ 2008988 w 2647519"/>
                              <a:gd name="GluePoint819Y" fmla="*/ 2413635 h 2612594"/>
                              <a:gd name="GluePoint820X" fmla="*/ 1999459 w 2647519"/>
                              <a:gd name="GluePoint820Y" fmla="*/ 2417870 h 2612594"/>
                              <a:gd name="GluePoint821X" fmla="*/ 1997978 w 2647519"/>
                              <a:gd name="GluePoint821Y" fmla="*/ 2418994 h 2612594"/>
                              <a:gd name="GluePoint822X" fmla="*/ 2009940 w 2647519"/>
                              <a:gd name="GluePoint822Y" fmla="*/ 2414587 h 2612594"/>
                              <a:gd name="GluePoint823X" fmla="*/ 2018513 w 2647519"/>
                              <a:gd name="GluePoint823Y" fmla="*/ 2413635 h 2612594"/>
                              <a:gd name="GluePoint824X" fmla="*/ 1984223 w 2647519"/>
                              <a:gd name="GluePoint824Y" fmla="*/ 2439352 h 2612594"/>
                              <a:gd name="GluePoint825X" fmla="*/ 1962315 w 2647519"/>
                              <a:gd name="GluePoint825Y" fmla="*/ 2450783 h 2612594"/>
                              <a:gd name="GluePoint826X" fmla="*/ 1940408 w 2647519"/>
                              <a:gd name="GluePoint826Y" fmla="*/ 2461260 h 2612594"/>
                              <a:gd name="GluePoint827X" fmla="*/ 1924934 w 2647519"/>
                              <a:gd name="GluePoint827Y" fmla="*/ 2463581 h 2612594"/>
                              <a:gd name="GluePoint828X" fmla="*/ 1922310 w 2647519"/>
                              <a:gd name="GluePoint828Y" fmla="*/ 2465070 h 2612594"/>
                              <a:gd name="GluePoint829X" fmla="*/ 1849920 w 2647519"/>
                              <a:gd name="GluePoint829Y" fmla="*/ 2496502 h 2612594"/>
                              <a:gd name="GluePoint830X" fmla="*/ 1846229 w 2647519"/>
                              <a:gd name="GluePoint830Y" fmla="*/ 2497341 h 2612594"/>
                              <a:gd name="GluePoint831X" fmla="*/ 1824203 w 2647519"/>
                              <a:gd name="GluePoint831Y" fmla="*/ 2511742 h 2612594"/>
                              <a:gd name="GluePoint832X" fmla="*/ 1836585 w 2647519"/>
                              <a:gd name="GluePoint832Y" fmla="*/ 2515552 h 2612594"/>
                              <a:gd name="GluePoint833X" fmla="*/ 1790865 w 2647519"/>
                              <a:gd name="GluePoint833Y" fmla="*/ 2535555 h 2612594"/>
                              <a:gd name="GluePoint834X" fmla="*/ 1794675 w 2647519"/>
                              <a:gd name="GluePoint834Y" fmla="*/ 2522220 h 2612594"/>
                              <a:gd name="GluePoint835X" fmla="*/ 1779435 w 2647519"/>
                              <a:gd name="GluePoint835Y" fmla="*/ 2527935 h 2612594"/>
                              <a:gd name="GluePoint836X" fmla="*/ 1765148 w 2647519"/>
                              <a:gd name="GluePoint836Y" fmla="*/ 2532697 h 2612594"/>
                              <a:gd name="GluePoint837X" fmla="*/ 1735620 w 2647519"/>
                              <a:gd name="GluePoint837Y" fmla="*/ 2542222 h 2612594"/>
                              <a:gd name="GluePoint838X" fmla="*/ 1731675 w 2647519"/>
                              <a:gd name="GluePoint838Y" fmla="*/ 2537487 h 2612594"/>
                              <a:gd name="GluePoint839X" fmla="*/ 1717522 w 2647519"/>
                              <a:gd name="GluePoint839Y" fmla="*/ 2540317 h 2612594"/>
                              <a:gd name="GluePoint840X" fmla="*/ 1700377 w 2647519"/>
                              <a:gd name="GluePoint840Y" fmla="*/ 2544127 h 2612594"/>
                              <a:gd name="GluePoint841X" fmla="*/ 1665135 w 2647519"/>
                              <a:gd name="GluePoint841Y" fmla="*/ 2552700 h 2612594"/>
                              <a:gd name="GluePoint842X" fmla="*/ 1663973 w 2647519"/>
                              <a:gd name="GluePoint842Y" fmla="*/ 2553240 h 2612594"/>
                              <a:gd name="GluePoint843X" fmla="*/ 1697520 w 2647519"/>
                              <a:gd name="GluePoint843Y" fmla="*/ 2545079 h 2612594"/>
                              <a:gd name="GluePoint844X" fmla="*/ 1714665 w 2647519"/>
                              <a:gd name="GluePoint844Y" fmla="*/ 2541269 h 2612594"/>
                              <a:gd name="GluePoint845X" fmla="*/ 1728952 w 2647519"/>
                              <a:gd name="GluePoint845Y" fmla="*/ 2538412 h 2612594"/>
                              <a:gd name="GluePoint846X" fmla="*/ 1734667 w 2647519"/>
                              <a:gd name="GluePoint846Y" fmla="*/ 2543174 h 2612594"/>
                              <a:gd name="GluePoint847X" fmla="*/ 1764195 w 2647519"/>
                              <a:gd name="GluePoint847Y" fmla="*/ 2533649 h 2612594"/>
                              <a:gd name="GluePoint848X" fmla="*/ 1778482 w 2647519"/>
                              <a:gd name="GluePoint848Y" fmla="*/ 2528887 h 2612594"/>
                              <a:gd name="GluePoint849X" fmla="*/ 1793722 w 2647519"/>
                              <a:gd name="GluePoint849Y" fmla="*/ 2523172 h 2612594"/>
                              <a:gd name="GluePoint850X" fmla="*/ 1789912 w 2647519"/>
                              <a:gd name="GluePoint850Y" fmla="*/ 2536507 h 2612594"/>
                              <a:gd name="GluePoint851X" fmla="*/ 1749907 w 2647519"/>
                              <a:gd name="GluePoint851Y" fmla="*/ 2555557 h 2612594"/>
                              <a:gd name="GluePoint852X" fmla="*/ 1747946 w 2647519"/>
                              <a:gd name="GluePoint852Y" fmla="*/ 2555008 h 2612594"/>
                              <a:gd name="GluePoint853X" fmla="*/ 1720380 w 2647519"/>
                              <a:gd name="GluePoint853Y" fmla="*/ 2566034 h 2612594"/>
                              <a:gd name="GluePoint854X" fmla="*/ 1697520 w 2647519"/>
                              <a:gd name="GluePoint854Y" fmla="*/ 2572702 h 2612594"/>
                              <a:gd name="GluePoint855X" fmla="*/ 1663230 w 2647519"/>
                              <a:gd name="GluePoint855Y" fmla="*/ 2581274 h 2612594"/>
                              <a:gd name="GluePoint856X" fmla="*/ 1649062 w 2647519"/>
                              <a:gd name="GluePoint856Y" fmla="*/ 2580084 h 2612594"/>
                              <a:gd name="GluePoint857X" fmla="*/ 1619428 w 2647519"/>
                              <a:gd name="GluePoint857Y" fmla="*/ 2585850 h 2612594"/>
                              <a:gd name="GluePoint858X" fmla="*/ 1618462 w 2647519"/>
                              <a:gd name="GluePoint858Y" fmla="*/ 2587942 h 2612594"/>
                              <a:gd name="GluePoint859X" fmla="*/ 1539405 w 2647519"/>
                              <a:gd name="GluePoint859Y" fmla="*/ 2603182 h 2612594"/>
                              <a:gd name="GluePoint860X" fmla="*/ 1521307 w 2647519"/>
                              <a:gd name="GluePoint860Y" fmla="*/ 2598419 h 2612594"/>
                              <a:gd name="GluePoint861X" fmla="*/ 1506067 w 2647519"/>
                              <a:gd name="GluePoint861Y" fmla="*/ 2598419 h 2612594"/>
                              <a:gd name="GluePoint862X" fmla="*/ 1479397 w 2647519"/>
                              <a:gd name="GluePoint862Y" fmla="*/ 2606992 h 2612594"/>
                              <a:gd name="GluePoint863X" fmla="*/ 1455585 w 2647519"/>
                              <a:gd name="GluePoint863Y" fmla="*/ 2608897 h 2612594"/>
                              <a:gd name="GluePoint864X" fmla="*/ 1431772 w 2647519"/>
                              <a:gd name="GluePoint864Y" fmla="*/ 2609849 h 2612594"/>
                              <a:gd name="GluePoint865X" fmla="*/ 1429185 w 2647519"/>
                              <a:gd name="GluePoint865Y" fmla="*/ 2608741 h 2612594"/>
                              <a:gd name="GluePoint866X" fmla="*/ 1407484 w 2647519"/>
                              <a:gd name="GluePoint866Y" fmla="*/ 2612588 h 2612594"/>
                              <a:gd name="GluePoint867X" fmla="*/ 1381290 w 2647519"/>
                              <a:gd name="GluePoint867Y" fmla="*/ 2607944 h 2612594"/>
                              <a:gd name="GluePoint868X" fmla="*/ 1382243 w 2647519"/>
                              <a:gd name="GluePoint868Y" fmla="*/ 2606992 h 2612594"/>
                              <a:gd name="GluePoint869X" fmla="*/ 1387005 w 2647519"/>
                              <a:gd name="GluePoint869Y" fmla="*/ 2600324 h 2612594"/>
                              <a:gd name="GluePoint870X" fmla="*/ 1365098 w 2647519"/>
                              <a:gd name="GluePoint870Y" fmla="*/ 2597467 h 2612594"/>
                              <a:gd name="GluePoint871X" fmla="*/ 1375575 w 2647519"/>
                              <a:gd name="GluePoint871Y" fmla="*/ 2591752 h 2612594"/>
                              <a:gd name="GluePoint872X" fmla="*/ 1407008 w 2647519"/>
                              <a:gd name="GluePoint872Y" fmla="*/ 2590799 h 2612594"/>
                              <a:gd name="GluePoint873X" fmla="*/ 1437488 w 2647519"/>
                              <a:gd name="GluePoint873Y" fmla="*/ 2589847 h 2612594"/>
                              <a:gd name="GluePoint874X" fmla="*/ 1481302 w 2647519"/>
                              <a:gd name="GluePoint874Y" fmla="*/ 2590799 h 2612594"/>
                              <a:gd name="GluePoint875X" fmla="*/ 1511782 w 2647519"/>
                              <a:gd name="GluePoint875Y" fmla="*/ 2587942 h 2612594"/>
                              <a:gd name="GluePoint876X" fmla="*/ 1568932 w 2647519"/>
                              <a:gd name="GluePoint876Y" fmla="*/ 2575559 h 2612594"/>
                              <a:gd name="GluePoint877X" fmla="*/ 1607032 w 2647519"/>
                              <a:gd name="GluePoint877Y" fmla="*/ 2566987 h 2612594"/>
                              <a:gd name="GluePoint878X" fmla="*/ 1635607 w 2647519"/>
                              <a:gd name="GluePoint878Y" fmla="*/ 2566034 h 2612594"/>
                              <a:gd name="GluePoint879X" fmla="*/ 1637595 w 2647519"/>
                              <a:gd name="GluePoint879Y" fmla="*/ 2565111 h 2612594"/>
                              <a:gd name="GluePoint880X" fmla="*/ 1609890 w 2647519"/>
                              <a:gd name="GluePoint880Y" fmla="*/ 2566035 h 2612594"/>
                              <a:gd name="GluePoint881X" fmla="*/ 1571790 w 2647519"/>
                              <a:gd name="GluePoint881Y" fmla="*/ 2574607 h 2612594"/>
                              <a:gd name="GluePoint882X" fmla="*/ 1514640 w 2647519"/>
                              <a:gd name="GluePoint882Y" fmla="*/ 2586990 h 2612594"/>
                              <a:gd name="GluePoint883X" fmla="*/ 1484160 w 2647519"/>
                              <a:gd name="GluePoint883Y" fmla="*/ 2589847 h 2612594"/>
                              <a:gd name="GluePoint884X" fmla="*/ 1440345 w 2647519"/>
                              <a:gd name="GluePoint884Y" fmla="*/ 2588895 h 2612594"/>
                              <a:gd name="GluePoint885X" fmla="*/ 1409865 w 2647519"/>
                              <a:gd name="GluePoint885Y" fmla="*/ 2589847 h 2612594"/>
                              <a:gd name="GluePoint886X" fmla="*/ 1378432 w 2647519"/>
                              <a:gd name="GluePoint886Y" fmla="*/ 2590800 h 2612594"/>
                              <a:gd name="GluePoint887X" fmla="*/ 1379385 w 2647519"/>
                              <a:gd name="GluePoint887Y" fmla="*/ 2586990 h 2612594"/>
                              <a:gd name="GluePoint888X" fmla="*/ 1386052 w 2647519"/>
                              <a:gd name="GluePoint888Y" fmla="*/ 2577465 h 2612594"/>
                              <a:gd name="GluePoint889X" fmla="*/ 1679422 w 2647519"/>
                              <a:gd name="GluePoint889Y" fmla="*/ 2528887 h 2612594"/>
                              <a:gd name="GluePoint890X" fmla="*/ 1878495 w 2647519"/>
                              <a:gd name="GluePoint890Y" fmla="*/ 2453640 h 2612594"/>
                              <a:gd name="GluePoint891X" fmla="*/ 1930882 w 2647519"/>
                              <a:gd name="GluePoint891Y" fmla="*/ 2426017 h 2612594"/>
                              <a:gd name="GluePoint892X" fmla="*/ 1960410 w 2647519"/>
                              <a:gd name="GluePoint892Y" fmla="*/ 2410777 h 2612594"/>
                              <a:gd name="GluePoint893X" fmla="*/ 1990890 w 2647519"/>
                              <a:gd name="GluePoint893Y" fmla="*/ 2394585 h 2612594"/>
                              <a:gd name="GluePoint894X" fmla="*/ 2048040 w 2647519"/>
                              <a:gd name="GluePoint894Y" fmla="*/ 2360295 h 2612594"/>
                              <a:gd name="GluePoint895X" fmla="*/ 2093760 w 2647519"/>
                              <a:gd name="GluePoint895Y" fmla="*/ 2325052 h 2612594"/>
                              <a:gd name="GluePoint896X" fmla="*/ 2179485 w 2647519"/>
                              <a:gd name="GluePoint896Y" fmla="*/ 2258377 h 2612594"/>
                              <a:gd name="GluePoint897X" fmla="*/ 2203297 w 2647519"/>
                              <a:gd name="GluePoint897Y" fmla="*/ 2239327 h 2612594"/>
                              <a:gd name="GluePoint898X" fmla="*/ 2226157 w 2647519"/>
                              <a:gd name="GluePoint898Y" fmla="*/ 2219325 h 2612594"/>
                              <a:gd name="GluePoint899X" fmla="*/ 2260447 w 2647519"/>
                              <a:gd name="GluePoint899Y" fmla="*/ 2187892 h 2612594"/>
                              <a:gd name="GluePoint900X" fmla="*/ 2274735 w 2647519"/>
                              <a:gd name="GluePoint900Y" fmla="*/ 2164080 h 2612594"/>
                              <a:gd name="GluePoint901X" fmla="*/ 2295258 w 2647519"/>
                              <a:gd name="GluePoint901Y" fmla="*/ 2145267 h 2612594"/>
                              <a:gd name="GluePoint902X" fmla="*/ 2295423 w 2647519"/>
                              <a:gd name="GluePoint902Y" fmla="*/ 2144085 h 2612594"/>
                              <a:gd name="GluePoint903X" fmla="*/ 2275688 w 2647519"/>
                              <a:gd name="GluePoint903Y" fmla="*/ 2162175 h 2612594"/>
                              <a:gd name="GluePoint904X" fmla="*/ 2261400 w 2647519"/>
                              <a:gd name="GluePoint904Y" fmla="*/ 2185987 h 2612594"/>
                              <a:gd name="GluePoint905X" fmla="*/ 2227110 w 2647519"/>
                              <a:gd name="GluePoint905Y" fmla="*/ 2217420 h 2612594"/>
                              <a:gd name="GluePoint906X" fmla="*/ 2204250 w 2647519"/>
                              <a:gd name="GluePoint906Y" fmla="*/ 2237422 h 2612594"/>
                              <a:gd name="GluePoint907X" fmla="*/ 2180438 w 2647519"/>
                              <a:gd name="GluePoint907Y" fmla="*/ 2256472 h 2612594"/>
                              <a:gd name="GluePoint908X" fmla="*/ 2094713 w 2647519"/>
                              <a:gd name="GluePoint908Y" fmla="*/ 2323147 h 2612594"/>
                              <a:gd name="GluePoint909X" fmla="*/ 2048993 w 2647519"/>
                              <a:gd name="GluePoint909Y" fmla="*/ 2358390 h 2612594"/>
                              <a:gd name="GluePoint910X" fmla="*/ 1991843 w 2647519"/>
                              <a:gd name="GluePoint910Y" fmla="*/ 2392680 h 2612594"/>
                              <a:gd name="GluePoint911X" fmla="*/ 1961363 w 2647519"/>
                              <a:gd name="GluePoint911Y" fmla="*/ 2408872 h 2612594"/>
                              <a:gd name="GluePoint912X" fmla="*/ 1931835 w 2647519"/>
                              <a:gd name="GluePoint912Y" fmla="*/ 2424112 h 2612594"/>
                              <a:gd name="GluePoint913X" fmla="*/ 1879448 w 2647519"/>
                              <a:gd name="GluePoint913Y" fmla="*/ 2451735 h 2612594"/>
                              <a:gd name="GluePoint914X" fmla="*/ 1680375 w 2647519"/>
                              <a:gd name="GluePoint914Y" fmla="*/ 2526982 h 2612594"/>
                              <a:gd name="GluePoint915X" fmla="*/ 1387005 w 2647519"/>
                              <a:gd name="GluePoint915Y" fmla="*/ 2575560 h 2612594"/>
                              <a:gd name="GluePoint916X" fmla="*/ 1365098 w 2647519"/>
                              <a:gd name="GluePoint916Y" fmla="*/ 2575560 h 2612594"/>
                              <a:gd name="GluePoint917X" fmla="*/ 1362240 w 2647519"/>
                              <a:gd name="GluePoint917Y" fmla="*/ 2567940 h 2612594"/>
                              <a:gd name="GluePoint918X" fmla="*/ 1339380 w 2647519"/>
                              <a:gd name="GluePoint918Y" fmla="*/ 2566987 h 2612594"/>
                              <a:gd name="GluePoint919X" fmla="*/ 1318425 w 2647519"/>
                              <a:gd name="GluePoint919Y" fmla="*/ 2575560 h 2612594"/>
                              <a:gd name="GluePoint920X" fmla="*/ 1257465 w 2647519"/>
                              <a:gd name="GluePoint920Y" fmla="*/ 2576512 h 2612594"/>
                              <a:gd name="GluePoint921X" fmla="*/ 1212698 w 2647519"/>
                              <a:gd name="GluePoint921Y" fmla="*/ 2574607 h 2612594"/>
                              <a:gd name="GluePoint922X" fmla="*/ 1190790 w 2647519"/>
                              <a:gd name="GluePoint922Y" fmla="*/ 2572702 h 2612594"/>
                              <a:gd name="GluePoint923X" fmla="*/ 1168883 w 2647519"/>
                              <a:gd name="GluePoint923Y" fmla="*/ 2568892 h 2612594"/>
                              <a:gd name="GluePoint924X" fmla="*/ 1182079 w 2647519"/>
                              <a:gd name="GluePoint924Y" fmla="*/ 2554816 h 2612594"/>
                              <a:gd name="GluePoint925X" fmla="*/ 1179360 w 2647519"/>
                              <a:gd name="GluePoint925Y" fmla="*/ 2555557 h 2612594"/>
                              <a:gd name="GluePoint926X" fmla="*/ 1130192 w 2647519"/>
                              <a:gd name="GluePoint926Y" fmla="*/ 2546452 h 2612594"/>
                              <a:gd name="GluePoint927X" fmla="*/ 1127925 w 2647519"/>
                              <a:gd name="GluePoint927Y" fmla="*/ 2546985 h 2612594"/>
                              <a:gd name="GluePoint928X" fmla="*/ 1033628 w 2647519"/>
                              <a:gd name="GluePoint928Y" fmla="*/ 2529840 h 2612594"/>
                              <a:gd name="GluePoint929X" fmla="*/ 996480 w 2647519"/>
                              <a:gd name="GluePoint929Y" fmla="*/ 2522220 h 2612594"/>
                              <a:gd name="GluePoint930X" fmla="*/ 964095 w 2647519"/>
                              <a:gd name="GluePoint930Y" fmla="*/ 2516505 h 2612594"/>
                              <a:gd name="GluePoint931X" fmla="*/ 925043 w 2647519"/>
                              <a:gd name="GluePoint931Y" fmla="*/ 2498407 h 2612594"/>
                              <a:gd name="GluePoint932X" fmla="*/ 876465 w 2647519"/>
                              <a:gd name="GluePoint932Y" fmla="*/ 2480310 h 2612594"/>
                              <a:gd name="GluePoint933X" fmla="*/ 825983 w 2647519"/>
                              <a:gd name="GluePoint933Y" fmla="*/ 2460307 h 2612594"/>
                              <a:gd name="GluePoint934X" fmla="*/ 834555 w 2647519"/>
                              <a:gd name="GluePoint934Y" fmla="*/ 2453640 h 2612594"/>
                              <a:gd name="GluePoint935X" fmla="*/ 869798 w 2647519"/>
                              <a:gd name="GluePoint935Y" fmla="*/ 2460307 h 2612594"/>
                              <a:gd name="GluePoint936X" fmla="*/ 885038 w 2647519"/>
                              <a:gd name="GluePoint936Y" fmla="*/ 2473642 h 2612594"/>
                              <a:gd name="GluePoint937X" fmla="*/ 937425 w 2647519"/>
                              <a:gd name="GluePoint937Y" fmla="*/ 2488882 h 2612594"/>
                              <a:gd name="GluePoint938X" fmla="*/ 1041248 w 2647519"/>
                              <a:gd name="GluePoint938Y" fmla="*/ 2515552 h 2612594"/>
                              <a:gd name="GluePoint939X" fmla="*/ 1066965 w 2647519"/>
                              <a:gd name="GluePoint939Y" fmla="*/ 2520315 h 2612594"/>
                              <a:gd name="GluePoint940X" fmla="*/ 1094588 w 2647519"/>
                              <a:gd name="GluePoint940Y" fmla="*/ 2525077 h 2612594"/>
                              <a:gd name="GluePoint941X" fmla="*/ 1125068 w 2647519"/>
                              <a:gd name="GluePoint941Y" fmla="*/ 2531745 h 2612594"/>
                              <a:gd name="GluePoint942X" fmla="*/ 1158657 w 2647519"/>
                              <a:gd name="GluePoint942Y" fmla="*/ 2539008 h 2612594"/>
                              <a:gd name="GluePoint943X" fmla="*/ 1161262 w 2647519"/>
                              <a:gd name="GluePoint943Y" fmla="*/ 2538412 h 2612594"/>
                              <a:gd name="GluePoint944X" fmla="*/ 1192695 w 2647519"/>
                              <a:gd name="GluePoint944Y" fmla="*/ 2543175 h 2612594"/>
                              <a:gd name="GluePoint945X" fmla="*/ 1193647 w 2647519"/>
                              <a:gd name="GluePoint945Y" fmla="*/ 2541270 h 2612594"/>
                              <a:gd name="GluePoint946X" fmla="*/ 1239367 w 2647519"/>
                              <a:gd name="GluePoint946Y" fmla="*/ 2543175 h 2612594"/>
                              <a:gd name="GluePoint947X" fmla="*/ 1246987 w 2647519"/>
                              <a:gd name="GluePoint947Y" fmla="*/ 2544127 h 2612594"/>
                              <a:gd name="GluePoint948X" fmla="*/ 1317472 w 2647519"/>
                              <a:gd name="GluePoint948Y" fmla="*/ 2544127 h 2612594"/>
                              <a:gd name="GluePoint949X" fmla="*/ 1368907 w 2647519"/>
                              <a:gd name="GluePoint949Y" fmla="*/ 2546032 h 2612594"/>
                              <a:gd name="GluePoint950X" fmla="*/ 1429867 w 2647519"/>
                              <a:gd name="GluePoint950Y" fmla="*/ 2541270 h 2612594"/>
                              <a:gd name="GluePoint951X" fmla="*/ 1437487 w 2647519"/>
                              <a:gd name="GluePoint951Y" fmla="*/ 2541270 h 2612594"/>
                              <a:gd name="GluePoint952X" fmla="*/ 1440345 w 2647519"/>
                              <a:gd name="GluePoint952Y" fmla="*/ 2548890 h 2612594"/>
                              <a:gd name="GluePoint953X" fmla="*/ 1500352 w 2647519"/>
                              <a:gd name="GluePoint953Y" fmla="*/ 2541270 h 2612594"/>
                              <a:gd name="GluePoint954X" fmla="*/ 1540357 w 2647519"/>
                              <a:gd name="GluePoint954Y" fmla="*/ 2531745 h 2612594"/>
                              <a:gd name="GluePoint955X" fmla="*/ 1563217 w 2647519"/>
                              <a:gd name="GluePoint955Y" fmla="*/ 2527935 h 2612594"/>
                              <a:gd name="GluePoint956X" fmla="*/ 1577505 w 2647519"/>
                              <a:gd name="GluePoint956Y" fmla="*/ 2526030 h 2612594"/>
                              <a:gd name="GluePoint957X" fmla="*/ 1608937 w 2647519"/>
                              <a:gd name="GluePoint957Y" fmla="*/ 2518410 h 2612594"/>
                              <a:gd name="GluePoint958X" fmla="*/ 1634655 w 2647519"/>
                              <a:gd name="GluePoint958Y" fmla="*/ 2512695 h 2612594"/>
                              <a:gd name="GluePoint959X" fmla="*/ 1660372 w 2647519"/>
                              <a:gd name="GluePoint959Y" fmla="*/ 2506027 h 2612594"/>
                              <a:gd name="GluePoint960X" fmla="*/ 1707545 w 2647519"/>
                              <a:gd name="GluePoint960Y" fmla="*/ 2497863 h 2612594"/>
                              <a:gd name="GluePoint961X" fmla="*/ 1713713 w 2647519"/>
                              <a:gd name="GluePoint961Y" fmla="*/ 2495550 h 2612594"/>
                              <a:gd name="GluePoint962X" fmla="*/ 1664183 w 2647519"/>
                              <a:gd name="GluePoint962Y" fmla="*/ 2504122 h 2612594"/>
                              <a:gd name="GluePoint963X" fmla="*/ 1638465 w 2647519"/>
                              <a:gd name="GluePoint963Y" fmla="*/ 2510790 h 2612594"/>
                              <a:gd name="GluePoint964X" fmla="*/ 1612748 w 2647519"/>
                              <a:gd name="GluePoint964Y" fmla="*/ 2516505 h 2612594"/>
                              <a:gd name="GluePoint965X" fmla="*/ 1581315 w 2647519"/>
                              <a:gd name="GluePoint965Y" fmla="*/ 2524125 h 2612594"/>
                              <a:gd name="GluePoint966X" fmla="*/ 1567028 w 2647519"/>
                              <a:gd name="GluePoint966Y" fmla="*/ 2526030 h 2612594"/>
                              <a:gd name="GluePoint967X" fmla="*/ 1544168 w 2647519"/>
                              <a:gd name="GluePoint967Y" fmla="*/ 2529840 h 2612594"/>
                              <a:gd name="GluePoint968X" fmla="*/ 1482255 w 2647519"/>
                              <a:gd name="GluePoint968Y" fmla="*/ 2535555 h 2612594"/>
                              <a:gd name="GluePoint969X" fmla="*/ 1440345 w 2647519"/>
                              <a:gd name="GluePoint969Y" fmla="*/ 2539365 h 2612594"/>
                              <a:gd name="GluePoint970X" fmla="*/ 1432725 w 2647519"/>
                              <a:gd name="GluePoint970Y" fmla="*/ 2539365 h 2612594"/>
                              <a:gd name="GluePoint971X" fmla="*/ 1371765 w 2647519"/>
                              <a:gd name="GluePoint971Y" fmla="*/ 2544127 h 2612594"/>
                              <a:gd name="GluePoint972X" fmla="*/ 1320330 w 2647519"/>
                              <a:gd name="GluePoint972Y" fmla="*/ 2542222 h 2612594"/>
                              <a:gd name="GluePoint973X" fmla="*/ 1249845 w 2647519"/>
                              <a:gd name="GluePoint973Y" fmla="*/ 2542222 h 2612594"/>
                              <a:gd name="GluePoint974X" fmla="*/ 1242225 w 2647519"/>
                              <a:gd name="GluePoint974Y" fmla="*/ 2541270 h 2612594"/>
                              <a:gd name="GluePoint975X" fmla="*/ 1212698 w 2647519"/>
                              <a:gd name="GluePoint975Y" fmla="*/ 2528887 h 2612594"/>
                              <a:gd name="GluePoint976X" fmla="*/ 1196505 w 2647519"/>
                              <a:gd name="GluePoint976Y" fmla="*/ 2539365 h 2612594"/>
                              <a:gd name="GluePoint977X" fmla="*/ 1196464 w 2647519"/>
                              <a:gd name="GluePoint977Y" fmla="*/ 2539447 h 2612594"/>
                              <a:gd name="GluePoint978X" fmla="*/ 1209840 w 2647519"/>
                              <a:gd name="GluePoint978Y" fmla="*/ 2530792 h 2612594"/>
                              <a:gd name="GluePoint979X" fmla="*/ 1239368 w 2647519"/>
                              <a:gd name="GluePoint979Y" fmla="*/ 2543174 h 2612594"/>
                              <a:gd name="GluePoint980X" fmla="*/ 1193648 w 2647519"/>
                              <a:gd name="GluePoint980Y" fmla="*/ 2541269 h 2612594"/>
                              <a:gd name="GluePoint981X" fmla="*/ 1194008 w 2647519"/>
                              <a:gd name="GluePoint981Y" fmla="*/ 2541036 h 2612594"/>
                              <a:gd name="GluePoint982X" fmla="*/ 1164120 w 2647519"/>
                              <a:gd name="GluePoint982Y" fmla="*/ 2536507 h 2612594"/>
                              <a:gd name="GluePoint983X" fmla="*/ 1128878 w 2647519"/>
                              <a:gd name="GluePoint983Y" fmla="*/ 2528887 h 2612594"/>
                              <a:gd name="GluePoint984X" fmla="*/ 1098398 w 2647519"/>
                              <a:gd name="GluePoint984Y" fmla="*/ 2522220 h 2612594"/>
                              <a:gd name="GluePoint985X" fmla="*/ 1070775 w 2647519"/>
                              <a:gd name="GluePoint985Y" fmla="*/ 2517457 h 2612594"/>
                              <a:gd name="GluePoint986X" fmla="*/ 1045058 w 2647519"/>
                              <a:gd name="GluePoint986Y" fmla="*/ 2512695 h 2612594"/>
                              <a:gd name="GluePoint987X" fmla="*/ 941235 w 2647519"/>
                              <a:gd name="GluePoint987Y" fmla="*/ 2486025 h 2612594"/>
                              <a:gd name="GluePoint988X" fmla="*/ 888848 w 2647519"/>
                              <a:gd name="GluePoint988Y" fmla="*/ 2470785 h 2612594"/>
                              <a:gd name="GluePoint989X" fmla="*/ 873608 w 2647519"/>
                              <a:gd name="GluePoint989Y" fmla="*/ 2457450 h 2612594"/>
                              <a:gd name="GluePoint990X" fmla="*/ 838365 w 2647519"/>
                              <a:gd name="GluePoint990Y" fmla="*/ 2450782 h 2612594"/>
                              <a:gd name="GluePoint991X" fmla="*/ 785978 w 2647519"/>
                              <a:gd name="GluePoint991Y" fmla="*/ 2424112 h 2612594"/>
                              <a:gd name="GluePoint992X" fmla="*/ 770738 w 2647519"/>
                              <a:gd name="GluePoint992Y" fmla="*/ 2425065 h 2612594"/>
                              <a:gd name="GluePoint993X" fmla="*/ 716445 w 2647519"/>
                              <a:gd name="GluePoint993Y" fmla="*/ 2397442 h 2612594"/>
                              <a:gd name="GluePoint994X" fmla="*/ 706920 w 2647519"/>
                              <a:gd name="GluePoint994Y" fmla="*/ 2380297 h 2612594"/>
                              <a:gd name="GluePoint995X" fmla="*/ 708825 w 2647519"/>
                              <a:gd name="GluePoint995Y" fmla="*/ 2379345 h 2612594"/>
                              <a:gd name="GluePoint996X" fmla="*/ 742163 w 2647519"/>
                              <a:gd name="GluePoint996Y" fmla="*/ 2397442 h 2612594"/>
                              <a:gd name="GluePoint997X" fmla="*/ 775500 w 2647519"/>
                              <a:gd name="GluePoint997Y" fmla="*/ 2415540 h 2612594"/>
                              <a:gd name="GluePoint998X" fmla="*/ 785025 w 2647519"/>
                              <a:gd name="GluePoint998Y" fmla="*/ 2409825 h 2612594"/>
                              <a:gd name="GluePoint999X" fmla="*/ 745973 w 2647519"/>
                              <a:gd name="GluePoint999Y" fmla="*/ 2384107 h 2612594"/>
                              <a:gd name="GluePoint1000X" fmla="*/ 713588 w 2647519"/>
                              <a:gd name="GluePoint1000Y" fmla="*/ 2369820 h 2612594"/>
                              <a:gd name="GluePoint1001X" fmla="*/ 668820 w 2647519"/>
                              <a:gd name="GluePoint1001Y" fmla="*/ 2344102 h 2612594"/>
                              <a:gd name="GluePoint1002X" fmla="*/ 630720 w 2647519"/>
                              <a:gd name="GluePoint1002Y" fmla="*/ 2319337 h 2612594"/>
                              <a:gd name="GluePoint1003X" fmla="*/ 570713 w 2647519"/>
                              <a:gd name="GluePoint1003Y" fmla="*/ 2293620 h 2612594"/>
                              <a:gd name="GluePoint1004X" fmla="*/ 547853 w 2647519"/>
                              <a:gd name="GluePoint1004Y" fmla="*/ 2274570 h 2612594"/>
                              <a:gd name="GluePoint1005X" fmla="*/ 552615 w 2647519"/>
                              <a:gd name="GluePoint1005Y" fmla="*/ 2272665 h 2612594"/>
                              <a:gd name="GluePoint1006X" fmla="*/ 575475 w 2647519"/>
                              <a:gd name="GluePoint1006Y" fmla="*/ 2279332 h 2612594"/>
                              <a:gd name="GluePoint1007X" fmla="*/ 527850 w 2647519"/>
                              <a:gd name="GluePoint1007Y" fmla="*/ 2229802 h 2612594"/>
                              <a:gd name="GluePoint1008X" fmla="*/ 501180 w 2647519"/>
                              <a:gd name="GluePoint1008Y" fmla="*/ 2207895 h 2612594"/>
                              <a:gd name="GluePoint1009X" fmla="*/ 476415 w 2647519"/>
                              <a:gd name="GluePoint1009Y" fmla="*/ 2185987 h 2612594"/>
                              <a:gd name="GluePoint1010X" fmla="*/ 444983 w 2647519"/>
                              <a:gd name="GluePoint1010Y" fmla="*/ 2160270 h 2612594"/>
                              <a:gd name="GluePoint1011X" fmla="*/ 399263 w 2647519"/>
                              <a:gd name="GluePoint1011Y" fmla="*/ 2109787 h 2612594"/>
                              <a:gd name="GluePoint1012X" fmla="*/ 396126 w 2647519"/>
                              <a:gd name="GluePoint1012Y" fmla="*/ 2099983 h 2612594"/>
                              <a:gd name="GluePoint1013X" fmla="*/ 386880 w 2647519"/>
                              <a:gd name="GluePoint1013Y" fmla="*/ 2090737 h 2612594"/>
                              <a:gd name="GluePoint1014X" fmla="*/ 355448 w 2647519"/>
                              <a:gd name="GluePoint1014Y" fmla="*/ 2056447 h 2612594"/>
                              <a:gd name="GluePoint1015X" fmla="*/ 351638 w 2647519"/>
                              <a:gd name="GluePoint1015Y" fmla="*/ 2039302 h 2612594"/>
                              <a:gd name="GluePoint1016X" fmla="*/ 339255 w 2647519"/>
                              <a:gd name="GluePoint1016Y" fmla="*/ 2022157 h 2612594"/>
                              <a:gd name="GluePoint1017X" fmla="*/ 337780 w 2647519"/>
                              <a:gd name="GluePoint1017Y" fmla="*/ 2019844 h 2612594"/>
                              <a:gd name="GluePoint1018X" fmla="*/ 323062 w 2647519"/>
                              <a:gd name="GluePoint1018Y" fmla="*/ 2009774 h 2612594"/>
                              <a:gd name="GluePoint1019X" fmla="*/ 294487 w 2647519"/>
                              <a:gd name="GluePoint1019Y" fmla="*/ 1968817 h 2612594"/>
                              <a:gd name="GluePoint1020X" fmla="*/ 278295 w 2647519"/>
                              <a:gd name="GluePoint1020Y" fmla="*/ 1930717 h 2612594"/>
                              <a:gd name="GluePoint1021X" fmla="*/ 276390 w 2647519"/>
                              <a:gd name="GluePoint1021Y" fmla="*/ 1930717 h 2612594"/>
                              <a:gd name="GluePoint1022X" fmla="*/ 254483 w 2647519"/>
                              <a:gd name="GluePoint1022Y" fmla="*/ 1888807 h 2612594"/>
                              <a:gd name="GluePoint1023X" fmla="*/ 233528 w 2647519"/>
                              <a:gd name="GluePoint1023Y" fmla="*/ 1846897 h 2612594"/>
                              <a:gd name="GluePoint1024X" fmla="*/ 211620 w 2647519"/>
                              <a:gd name="GluePoint1024Y" fmla="*/ 1798320 h 2612594"/>
                              <a:gd name="GluePoint1025X" fmla="*/ 191618 w 2647519"/>
                              <a:gd name="GluePoint1025Y" fmla="*/ 1748790 h 2612594"/>
                              <a:gd name="GluePoint1026X" fmla="*/ 211620 w 2647519"/>
                              <a:gd name="GluePoint1026Y" fmla="*/ 1782127 h 2612594"/>
                              <a:gd name="GluePoint1027X" fmla="*/ 231623 w 2647519"/>
                              <a:gd name="GluePoint1027Y" fmla="*/ 1824037 h 2612594"/>
                              <a:gd name="GluePoint1028X" fmla="*/ 238290 w 2647519"/>
                              <a:gd name="GluePoint1028Y" fmla="*/ 1846897 h 2612594"/>
                              <a:gd name="GluePoint1029X" fmla="*/ 241045 w 2647519"/>
                              <a:gd name="GluePoint1029Y" fmla="*/ 1850938 h 2612594"/>
                              <a:gd name="GluePoint1030X" fmla="*/ 237654 w 2647519"/>
                              <a:gd name="GluePoint1030Y" fmla="*/ 1833304 h 2612594"/>
                              <a:gd name="GluePoint1031X" fmla="*/ 228808 w 2647519"/>
                              <a:gd name="GluePoint1031Y" fmla="*/ 1817251 h 2612594"/>
                              <a:gd name="GluePoint1032X" fmla="*/ 214410 w 2647519"/>
                              <a:gd name="GluePoint1032Y" fmla="*/ 1784873 h 2612594"/>
                              <a:gd name="GluePoint1033X" fmla="*/ 197332 w 2647519"/>
                              <a:gd name="GluePoint1033Y" fmla="*/ 1756409 h 2612594"/>
                              <a:gd name="GluePoint1034X" fmla="*/ 176377 w 2647519"/>
                              <a:gd name="GluePoint1034Y" fmla="*/ 1699259 h 2612594"/>
                              <a:gd name="GluePoint1035X" fmla="*/ 158426 w 2647519"/>
                              <a:gd name="GluePoint1035Y" fmla="*/ 1640679 h 2612594"/>
                              <a:gd name="GluePoint1036X" fmla="*/ 152529 w 2647519"/>
                              <a:gd name="GluePoint1036Y" fmla="*/ 1623596 h 2612594"/>
                              <a:gd name="GluePoint1037X" fmla="*/ 126853 w 2647519"/>
                              <a:gd name="GluePoint1037Y" fmla="*/ 1521108 h 2612594"/>
                              <a:gd name="GluePoint1038X" fmla="*/ 115498 w 2647519"/>
                              <a:gd name="GluePoint1038Y" fmla="*/ 1446707 h 2612594"/>
                              <a:gd name="GluePoint1039X" fmla="*/ 115417 w 2647519"/>
                              <a:gd name="GluePoint1039Y" fmla="*/ 1448752 h 2612594"/>
                              <a:gd name="GluePoint1040X" fmla="*/ 116370 w 2647519"/>
                              <a:gd name="GluePoint1040Y" fmla="*/ 1463992 h 2612594"/>
                              <a:gd name="GluePoint1041X" fmla="*/ 121132 w 2647519"/>
                              <a:gd name="GluePoint1041Y" fmla="*/ 1499235 h 2612594"/>
                              <a:gd name="GluePoint1042X" fmla="*/ 126847 w 2647519"/>
                              <a:gd name="GluePoint1042Y" fmla="*/ 1535430 h 2612594"/>
                              <a:gd name="GluePoint1043X" fmla="*/ 117322 w 2647519"/>
                              <a:gd name="GluePoint1043Y" fmla="*/ 1503997 h 2612594"/>
                              <a:gd name="GluePoint1044X" fmla="*/ 110655 w 2647519"/>
                              <a:gd name="GluePoint1044Y" fmla="*/ 1463992 h 2612594"/>
                              <a:gd name="GluePoint1045X" fmla="*/ 103035 w 2647519"/>
                              <a:gd name="GluePoint1045Y" fmla="*/ 1463992 h 2612594"/>
                              <a:gd name="GluePoint1046X" fmla="*/ 98272 w 2647519"/>
                              <a:gd name="GluePoint1046Y" fmla="*/ 1427797 h 2612594"/>
                              <a:gd name="GluePoint1047X" fmla="*/ 91605 w 2647519"/>
                              <a:gd name="GluePoint1047Y" fmla="*/ 1404937 h 2612594"/>
                              <a:gd name="GluePoint1048X" fmla="*/ 85890 w 2647519"/>
                              <a:gd name="GluePoint1048Y" fmla="*/ 1383030 h 2612594"/>
                              <a:gd name="GluePoint1049X" fmla="*/ 69697 w 2647519"/>
                              <a:gd name="GluePoint1049Y" fmla="*/ 1365885 h 2612594"/>
                              <a:gd name="GluePoint1050X" fmla="*/ 64935 w 2647519"/>
                              <a:gd name="GluePoint1050Y" fmla="*/ 1365885 h 2612594"/>
                              <a:gd name="GluePoint1051X" fmla="*/ 60172 w 2647519"/>
                              <a:gd name="GluePoint1051Y" fmla="*/ 1342072 h 2612594"/>
                              <a:gd name="GluePoint1052X" fmla="*/ 58267 w 2647519"/>
                              <a:gd name="GluePoint1052Y" fmla="*/ 1311592 h 2612594"/>
                              <a:gd name="GluePoint1053X" fmla="*/ 62077 w 2647519"/>
                              <a:gd name="GluePoint1053Y" fmla="*/ 1268730 h 2612594"/>
                              <a:gd name="GluePoint1054X" fmla="*/ 63982 w 2647519"/>
                              <a:gd name="GluePoint1054Y" fmla="*/ 1253490 h 2612594"/>
                              <a:gd name="GluePoint1055X" fmla="*/ 67226 w 2647519"/>
                              <a:gd name="GluePoint1055Y" fmla="*/ 1243037 h 2612594"/>
                              <a:gd name="GluePoint1056X" fmla="*/ 65649 w 2647519"/>
                              <a:gd name="GluePoint1056Y" fmla="*/ 1219200 h 2612594"/>
                              <a:gd name="GluePoint1057X" fmla="*/ 67792 w 2647519"/>
                              <a:gd name="GluePoint1057Y" fmla="*/ 1183957 h 2612594"/>
                              <a:gd name="GluePoint1058X" fmla="*/ 71602 w 2647519"/>
                              <a:gd name="GluePoint1058Y" fmla="*/ 1176814 h 2612594"/>
                              <a:gd name="GluePoint1059X" fmla="*/ 71602 w 2647519"/>
                              <a:gd name="GluePoint1059Y" fmla="*/ 1172527 h 2612594"/>
                              <a:gd name="GluePoint1060X" fmla="*/ 63982 w 2647519"/>
                              <a:gd name="GluePoint1060Y" fmla="*/ 1186815 h 2612594"/>
                              <a:gd name="GluePoint1061X" fmla="*/ 57315 w 2647519"/>
                              <a:gd name="GluePoint1061Y" fmla="*/ 1177290 h 2612594"/>
                              <a:gd name="GluePoint1062X" fmla="*/ 44932 w 2647519"/>
                              <a:gd name="GluePoint1062Y" fmla="*/ 1160145 h 2612594"/>
                              <a:gd name="GluePoint1063X" fmla="*/ 42670 w 2647519"/>
                              <a:gd name="GluePoint1063Y" fmla="*/ 1146572 h 2612594"/>
                              <a:gd name="GluePoint1064X" fmla="*/ 42075 w 2647519"/>
                              <a:gd name="GluePoint1064Y" fmla="*/ 1147762 h 2612594"/>
                              <a:gd name="GluePoint1065X" fmla="*/ 38265 w 2647519"/>
                              <a:gd name="GluePoint1065Y" fmla="*/ 1185862 h 2612594"/>
                              <a:gd name="GluePoint1066X" fmla="*/ 35407 w 2647519"/>
                              <a:gd name="GluePoint1066Y" fmla="*/ 1223962 h 2612594"/>
                              <a:gd name="GluePoint1067X" fmla="*/ 32550 w 2647519"/>
                              <a:gd name="GluePoint1067Y" fmla="*/ 1253490 h 2612594"/>
                              <a:gd name="GluePoint1068X" fmla="*/ 32550 w 2647519"/>
                              <a:gd name="GluePoint1068Y" fmla="*/ 1314449 h 2612594"/>
                              <a:gd name="GluePoint1069X" fmla="*/ 33502 w 2647519"/>
                              <a:gd name="GluePoint1069Y" fmla="*/ 1345882 h 2612594"/>
                              <a:gd name="GluePoint1070X" fmla="*/ 35407 w 2647519"/>
                              <a:gd name="GluePoint1070Y" fmla="*/ 1377314 h 2612594"/>
                              <a:gd name="GluePoint1071X" fmla="*/ 26835 w 2647519"/>
                              <a:gd name="GluePoint1071Y" fmla="*/ 1406842 h 2612594"/>
                              <a:gd name="GluePoint1072X" fmla="*/ 24930 w 2647519"/>
                              <a:gd name="GluePoint1072Y" fmla="*/ 1406842 h 2612594"/>
                              <a:gd name="GluePoint1073X" fmla="*/ 19215 w 2647519"/>
                              <a:gd name="GluePoint1073Y" fmla="*/ 1349692 h 2612594"/>
                              <a:gd name="GluePoint1074X" fmla="*/ 19215 w 2647519"/>
                              <a:gd name="GluePoint1074Y" fmla="*/ 1290637 h 2612594"/>
                              <a:gd name="GluePoint1075X" fmla="*/ 23977 w 2647519"/>
                              <a:gd name="GluePoint1075Y" fmla="*/ 1244917 h 2612594"/>
                              <a:gd name="GluePoint1076X" fmla="*/ 32546 w 2647519"/>
                              <a:gd name="GluePoint1076Y" fmla="*/ 1253485 h 2612594"/>
                              <a:gd name="GluePoint1077X" fmla="*/ 24930 w 2647519"/>
                              <a:gd name="GluePoint1077Y" fmla="*/ 1243965 h 2612594"/>
                              <a:gd name="GluePoint1078X" fmla="*/ 23025 w 2647519"/>
                              <a:gd name="GluePoint1078Y" fmla="*/ 1209675 h 2612594"/>
                              <a:gd name="GluePoint1079X" fmla="*/ 24930 w 2647519"/>
                              <a:gd name="GluePoint1079Y" fmla="*/ 1157287 h 2612594"/>
                              <a:gd name="GluePoint1080X" fmla="*/ 25882 w 2647519"/>
                              <a:gd name="GluePoint1080Y" fmla="*/ 1143000 h 2612594"/>
                              <a:gd name="GluePoint1081X" fmla="*/ 28740 w 2647519"/>
                              <a:gd name="GluePoint1081Y" fmla="*/ 1119187 h 2612594"/>
                              <a:gd name="GluePoint1082X" fmla="*/ 40170 w 2647519"/>
                              <a:gd name="GluePoint1082Y" fmla="*/ 1076325 h 2612594"/>
                              <a:gd name="GluePoint1083X" fmla="*/ 45865 w 2647519"/>
                              <a:gd name="GluePoint1083Y" fmla="*/ 1047851 h 2612594"/>
                              <a:gd name="GluePoint1084X" fmla="*/ 43980 w 2647519"/>
                              <a:gd name="GluePoint1084Y" fmla="*/ 1041082 h 2612594"/>
                              <a:gd name="GluePoint1085X" fmla="*/ 37312 w 2647519"/>
                              <a:gd name="GluePoint1085Y" fmla="*/ 1079182 h 2612594"/>
                              <a:gd name="GluePoint1086X" fmla="*/ 25882 w 2647519"/>
                              <a:gd name="GluePoint1086Y" fmla="*/ 1122045 h 2612594"/>
                              <a:gd name="GluePoint1087X" fmla="*/ 23025 w 2647519"/>
                              <a:gd name="GluePoint1087Y" fmla="*/ 1145857 h 2612594"/>
                              <a:gd name="GluePoint1088X" fmla="*/ 22072 w 2647519"/>
                              <a:gd name="GluePoint1088Y" fmla="*/ 1160145 h 2612594"/>
                              <a:gd name="GluePoint1089X" fmla="*/ 20167 w 2647519"/>
                              <a:gd name="GluePoint1089Y" fmla="*/ 1212532 h 2612594"/>
                              <a:gd name="GluePoint1090X" fmla="*/ 22072 w 2647519"/>
                              <a:gd name="GluePoint1090Y" fmla="*/ 1246822 h 2612594"/>
                              <a:gd name="GluePoint1091X" fmla="*/ 17310 w 2647519"/>
                              <a:gd name="GluePoint1091Y" fmla="*/ 1292542 h 2612594"/>
                              <a:gd name="GluePoint1092X" fmla="*/ 17310 w 2647519"/>
                              <a:gd name="GluePoint1092Y" fmla="*/ 1351597 h 2612594"/>
                              <a:gd name="GluePoint1093X" fmla="*/ 23025 w 2647519"/>
                              <a:gd name="GluePoint1093Y" fmla="*/ 1408747 h 2612594"/>
                              <a:gd name="GluePoint1094X" fmla="*/ 24930 w 2647519"/>
                              <a:gd name="GluePoint1094Y" fmla="*/ 1408747 h 2612594"/>
                              <a:gd name="GluePoint1095X" fmla="*/ 37312 w 2647519"/>
                              <a:gd name="GluePoint1095Y" fmla="*/ 1463040 h 2612594"/>
                              <a:gd name="GluePoint1096X" fmla="*/ 43980 w 2647519"/>
                              <a:gd name="GluePoint1096Y" fmla="*/ 1507807 h 2612594"/>
                              <a:gd name="GluePoint1097X" fmla="*/ 58267 w 2647519"/>
                              <a:gd name="GluePoint1097Y" fmla="*/ 1553527 h 2612594"/>
                              <a:gd name="GluePoint1098X" fmla="*/ 80770 w 2647519"/>
                              <a:gd name="GluePoint1098Y" fmla="*/ 1651843 h 2612594"/>
                              <a:gd name="GluePoint1099X" fmla="*/ 82734 w 2647519"/>
                              <a:gd name="GluePoint1099Y" fmla="*/ 1670685 h 2612594"/>
                              <a:gd name="GluePoint1100X" fmla="*/ 86843 w 2647519"/>
                              <a:gd name="GluePoint1100Y" fmla="*/ 1670685 h 2612594"/>
                              <a:gd name="GluePoint1101X" fmla="*/ 107798 w 2647519"/>
                              <a:gd name="GluePoint1101Y" fmla="*/ 1721167 h 2612594"/>
                              <a:gd name="GluePoint1102X" fmla="*/ 115418 w 2647519"/>
                              <a:gd name="GluePoint1102Y" fmla="*/ 1746885 h 2612594"/>
                              <a:gd name="GluePoint1103X" fmla="*/ 101130 w 2647519"/>
                              <a:gd name="GluePoint1103Y" fmla="*/ 1724977 h 2612594"/>
                              <a:gd name="GluePoint1104X" fmla="*/ 85890 w 2647519"/>
                              <a:gd name="GluePoint1104Y" fmla="*/ 1690687 h 2612594"/>
                              <a:gd name="GluePoint1105X" fmla="*/ 84938 w 2647519"/>
                              <a:gd name="GluePoint1105Y" fmla="*/ 1700212 h 2612594"/>
                              <a:gd name="GluePoint1106X" fmla="*/ 76651 w 2647519"/>
                              <a:gd name="GluePoint1106Y" fmla="*/ 1674524 h 2612594"/>
                              <a:gd name="GluePoint1107X" fmla="*/ 70650 w 2647519"/>
                              <a:gd name="GluePoint1107Y" fmla="*/ 1675447 h 2612594"/>
                              <a:gd name="GluePoint1108X" fmla="*/ 63982 w 2647519"/>
                              <a:gd name="GluePoint1108Y" fmla="*/ 1653540 h 2612594"/>
                              <a:gd name="GluePoint1109X" fmla="*/ 41122 w 2647519"/>
                              <a:gd name="GluePoint1109Y" fmla="*/ 1601152 h 2612594"/>
                              <a:gd name="GluePoint1110X" fmla="*/ 26835 w 2647519"/>
                              <a:gd name="GluePoint1110Y" fmla="*/ 1554480 h 2612594"/>
                              <a:gd name="GluePoint1111X" fmla="*/ 25882 w 2647519"/>
                              <a:gd name="GluePoint1111Y" fmla="*/ 1515427 h 2612594"/>
                              <a:gd name="GluePoint1112X" fmla="*/ 19215 w 2647519"/>
                              <a:gd name="GluePoint1112Y" fmla="*/ 1469707 h 2612594"/>
                              <a:gd name="GluePoint1113X" fmla="*/ 14452 w 2647519"/>
                              <a:gd name="GluePoint1113Y" fmla="*/ 1423987 h 2612594"/>
                              <a:gd name="GluePoint1114X" fmla="*/ 3975 w 2647519"/>
                              <a:gd name="GluePoint1114Y" fmla="*/ 1390650 h 2612594"/>
                              <a:gd name="GluePoint1115X" fmla="*/ 10642 w 2647519"/>
                              <a:gd name="GluePoint1115Y" fmla="*/ 1213485 h 2612594"/>
                              <a:gd name="GluePoint1116X" fmla="*/ 17310 w 2647519"/>
                              <a:gd name="GluePoint1116Y" fmla="*/ 1167765 h 2612594"/>
                              <a:gd name="GluePoint1117X" fmla="*/ 11595 w 2647519"/>
                              <a:gd name="GluePoint1117Y" fmla="*/ 1143000 h 2612594"/>
                              <a:gd name="GluePoint1118X" fmla="*/ 23025 w 2647519"/>
                              <a:gd name="GluePoint1118Y" fmla="*/ 1074420 h 2612594"/>
                              <a:gd name="GluePoint1119X" fmla="*/ 25882 w 2647519"/>
                              <a:gd name="GluePoint1119Y" fmla="*/ 1058227 h 2612594"/>
                              <a:gd name="GluePoint1120X" fmla="*/ 33502 w 2647519"/>
                              <a:gd name="GluePoint1120Y" fmla="*/ 1002982 h 2612594"/>
                              <a:gd name="GluePoint1121X" fmla="*/ 53505 w 2647519"/>
                              <a:gd name="GluePoint1121Y" fmla="*/ 962977 h 2612594"/>
                              <a:gd name="GluePoint1122X" fmla="*/ 48742 w 2647519"/>
                              <a:gd name="GluePoint1122Y" fmla="*/ 1017270 h 2612594"/>
                              <a:gd name="GluePoint1123X" fmla="*/ 53503 w 2647519"/>
                              <a:gd name="GluePoint1123Y" fmla="*/ 1007964 h 2612594"/>
                              <a:gd name="GluePoint1124X" fmla="*/ 56362 w 2647519"/>
                              <a:gd name="GluePoint1124Y" fmla="*/ 985718 h 2612594"/>
                              <a:gd name="GluePoint1125X" fmla="*/ 57315 w 2647519"/>
                              <a:gd name="GluePoint1125Y" fmla="*/ 961072 h 2612594"/>
                              <a:gd name="GluePoint1126X" fmla="*/ 65887 w 2647519"/>
                              <a:gd name="GluePoint1126Y" fmla="*/ 929639 h 2612594"/>
                              <a:gd name="GluePoint1127X" fmla="*/ 79222 w 2647519"/>
                              <a:gd name="GluePoint1127Y" fmla="*/ 882014 h 2612594"/>
                              <a:gd name="GluePoint1128X" fmla="*/ 95415 w 2647519"/>
                              <a:gd name="GluePoint1128Y" fmla="*/ 833437 h 2612594"/>
                              <a:gd name="GluePoint1129X" fmla="*/ 96628 w 2647519"/>
                              <a:gd name="GluePoint1129Y" fmla="*/ 832072 h 2612594"/>
                              <a:gd name="GluePoint1130X" fmla="*/ 103988 w 2647519"/>
                              <a:gd name="GluePoint1130Y" fmla="*/ 793432 h 2612594"/>
                              <a:gd name="GluePoint1131X" fmla="*/ 114465 w 2647519"/>
                              <a:gd name="GluePoint1131Y" fmla="*/ 765809 h 2612594"/>
                              <a:gd name="GluePoint1132X" fmla="*/ 126848 w 2647519"/>
                              <a:gd name="GluePoint1132Y" fmla="*/ 742949 h 2612594"/>
                              <a:gd name="GluePoint1133X" fmla="*/ 151613 w 2647519"/>
                              <a:gd name="GluePoint1133Y" fmla="*/ 695324 h 2612594"/>
                              <a:gd name="GluePoint1134X" fmla="*/ 171615 w 2647519"/>
                              <a:gd name="GluePoint1134Y" fmla="*/ 652462 h 2612594"/>
                              <a:gd name="GluePoint1135X" fmla="*/ 200190 w 2647519"/>
                              <a:gd name="GluePoint1135Y" fmla="*/ 597217 h 2612594"/>
                              <a:gd name="GluePoint1136X" fmla="*/ 221145 w 2647519"/>
                              <a:gd name="GluePoint1136Y" fmla="*/ 573404 h 2612594"/>
                              <a:gd name="GluePoint1137X" fmla="*/ 238290 w 2647519"/>
                              <a:gd name="GluePoint1137Y" fmla="*/ 540067 h 2612594"/>
                              <a:gd name="GluePoint1138X" fmla="*/ 252578 w 2647519"/>
                              <a:gd name="GluePoint1138Y" fmla="*/ 519112 h 2612594"/>
                              <a:gd name="GluePoint1139X" fmla="*/ 267818 w 2647519"/>
                              <a:gd name="GluePoint1139Y" fmla="*/ 511492 h 2612594"/>
                              <a:gd name="GluePoint1140X" fmla="*/ 271628 w 2647519"/>
                              <a:gd name="GluePoint1140Y" fmla="*/ 505777 h 2612594"/>
                              <a:gd name="GluePoint1141X" fmla="*/ 286868 w 2647519"/>
                              <a:gd name="GluePoint1141Y" fmla="*/ 475297 h 2612594"/>
                              <a:gd name="GluePoint1142X" fmla="*/ 316395 w 2647519"/>
                              <a:gd name="GluePoint1142Y" fmla="*/ 441007 h 2612594"/>
                              <a:gd name="GluePoint1143X" fmla="*/ 317199 w 2647519"/>
                              <a:gd name="GluePoint1143Y" fmla="*/ 455339 h 2612594"/>
                              <a:gd name="GluePoint1144X" fmla="*/ 315045 w 2647519"/>
                              <a:gd name="GluePoint1144Y" fmla="*/ 461363 h 2612594"/>
                              <a:gd name="GluePoint1145X" fmla="*/ 345922 w 2647519"/>
                              <a:gd name="GluePoint1145Y" fmla="*/ 429577 h 2612594"/>
                              <a:gd name="GluePoint1146X" fmla="*/ 361162 w 2647519"/>
                              <a:gd name="GluePoint1146Y" fmla="*/ 409575 h 2612594"/>
                              <a:gd name="GluePoint1147X" fmla="*/ 381165 w 2647519"/>
                              <a:gd name="GluePoint1147Y" fmla="*/ 390525 h 2612594"/>
                              <a:gd name="GluePoint1148X" fmla="*/ 382888 w 2647519"/>
                              <a:gd name="GluePoint1148Y" fmla="*/ 392440 h 2612594"/>
                              <a:gd name="GluePoint1149X" fmla="*/ 382118 w 2647519"/>
                              <a:gd name="GluePoint1149Y" fmla="*/ 391477 h 2612594"/>
                              <a:gd name="GluePoint1150X" fmla="*/ 406883 w 2647519"/>
                              <a:gd name="GluePoint1150Y" fmla="*/ 366712 h 2612594"/>
                              <a:gd name="GluePoint1151X" fmla="*/ 431648 w 2647519"/>
                              <a:gd name="GluePoint1151Y" fmla="*/ 343852 h 2612594"/>
                              <a:gd name="GluePoint1152X" fmla="*/ 458318 w 2647519"/>
                              <a:gd name="GluePoint1152Y" fmla="*/ 315277 h 2612594"/>
                              <a:gd name="GluePoint1153X" fmla="*/ 495465 w 2647519"/>
                              <a:gd name="GluePoint1153Y" fmla="*/ 287654 h 2612594"/>
                              <a:gd name="GluePoint1154X" fmla="*/ 535470 w 2647519"/>
                              <a:gd name="GluePoint1154Y" fmla="*/ 258127 h 2612594"/>
                              <a:gd name="GluePoint1155X" fmla="*/ 559389 w 2647519"/>
                              <a:gd name="GluePoint1155Y" fmla="*/ 241440 h 2612594"/>
                              <a:gd name="GluePoint1156X" fmla="*/ 575475 w 2647519"/>
                              <a:gd name="GluePoint1156Y" fmla="*/ 226694 h 2612594"/>
                              <a:gd name="GluePoint1157X" fmla="*/ 604050 w 2647519"/>
                              <a:gd name="GluePoint1157Y" fmla="*/ 209549 h 2612594"/>
                              <a:gd name="GluePoint1158X" fmla="*/ 634530 w 2647519"/>
                              <a:gd name="GluePoint1158Y" fmla="*/ 193357 h 2612594"/>
                              <a:gd name="GluePoint1159X" fmla="*/ 638565 w 2647519"/>
                              <a:gd name="GluePoint1159Y" fmla="*/ 191282 h 2612594"/>
                              <a:gd name="GluePoint1160X" fmla="*/ 648937 w 2647519"/>
                              <a:gd name="GluePoint1160Y" fmla="*/ 181094 h 2612594"/>
                              <a:gd name="GluePoint1161X" fmla="*/ 665963 w 2647519"/>
                              <a:gd name="GluePoint1161Y" fmla="*/ 168592 h 2612594"/>
                              <a:gd name="GluePoint1162X" fmla="*/ 684656 w 2647519"/>
                              <a:gd name="GluePoint1162Y" fmla="*/ 159067 h 2612594"/>
                              <a:gd name="GluePoint1163X" fmla="*/ 697880 w 2647519"/>
                              <a:gd name="GluePoint1163Y" fmla="*/ 156023 h 2612594"/>
                              <a:gd name="GluePoint1164X" fmla="*/ 700252 w 2647519"/>
                              <a:gd name="GluePoint1164Y" fmla="*/ 154304 h 2612594"/>
                              <a:gd name="GluePoint1165X" fmla="*/ 959332 w 2647519"/>
                              <a:gd name="GluePoint1165Y" fmla="*/ 49529 h 2612594"/>
                              <a:gd name="GluePoint1166X" fmla="*/ 968944 w 2647519"/>
                              <a:gd name="GluePoint1166Y" fmla="*/ 47439 h 2612594"/>
                              <a:gd name="GluePoint1167X" fmla="*/ 995527 w 2647519"/>
                              <a:gd name="GluePoint1167Y" fmla="*/ 38099 h 2612594"/>
                              <a:gd name="GluePoint1168X" fmla="*/ 1013863 w 2647519"/>
                              <a:gd name="GluePoint1168Y" fmla="*/ 34408 h 2612594"/>
                              <a:gd name="GluePoint1169X" fmla="*/ 1023424 w 2647519"/>
                              <a:gd name="GluePoint1169Y" fmla="*/ 34327 h 2612594"/>
                              <a:gd name="GluePoint1170X" fmla="*/ 1026960 w 2647519"/>
                              <a:gd name="GluePoint1170Y" fmla="*/ 33337 h 2612594"/>
                              <a:gd name="GluePoint1171X" fmla="*/ 1244130 w 2647519"/>
                              <a:gd name="GluePoint1171Y" fmla="*/ 4762 h 2612594"/>
                              <a:gd name="GluePoint1172X" fmla="*/ 1305804 w 2647519"/>
                              <a:gd name="GluePoint1172Y" fmla="*/ 4524 h 2612594"/>
                              <a:gd name="GluePoint1173X" fmla="*/ 1371765 w 2647519"/>
                              <a:gd name="GluePoint1173Y" fmla="*/ 5714 h 2612594"/>
                              <a:gd name="GluePoint1174X" fmla="*/ 1372993 w 2647519"/>
                              <a:gd name="GluePoint1174Y" fmla="*/ 6635 h 2612594"/>
                              <a:gd name="GluePoint1175X" fmla="*/ 1405103 w 2647519"/>
                              <a:gd name="GluePoint1175Y" fmla="*/ 2857 h 2612594"/>
                              <a:gd name="GluePoint1176X" fmla="*/ 1434630 w 2647519"/>
                              <a:gd name="GluePoint1176Y" fmla="*/ 7619 h 2612594"/>
                              <a:gd name="GluePoint1177X" fmla="*/ 1464158 w 2647519"/>
                              <a:gd name="GluePoint1177Y" fmla="*/ 13334 h 2612594"/>
                              <a:gd name="GluePoint1178X" fmla="*/ 1479392 w 2647519"/>
                              <a:gd name="GluePoint1178Y" fmla="*/ 16797 h 2612594"/>
                              <a:gd name="GluePoint1179X" fmla="*/ 1463205 w 2647519"/>
                              <a:gd name="GluePoint1179Y" fmla="*/ 12382 h 2612594"/>
                              <a:gd name="GluePoint1180X" fmla="*/ 1433677 w 2647519"/>
                              <a:gd name="GluePoint1180Y" fmla="*/ 6667 h 2612594"/>
                              <a:gd name="GluePoint1181X" fmla="*/ 1404150 w 2647519"/>
                              <a:gd name="GluePoint1181Y" fmla="*/ 1905 h 2612594"/>
                              <a:gd name="GluePoint1182X" fmla="*/ 1404150 w 2647519"/>
                              <a:gd name="GluePoint1182Y" fmla="*/ 0 h 261259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  <a:cxn ang="0">
                                <a:pos x="GluePoint60X" y="GluePoint60Y"/>
                              </a:cxn>
                              <a:cxn ang="0">
                                <a:pos x="GluePoint61X" y="GluePoint61Y"/>
                              </a:cxn>
                              <a:cxn ang="0">
                                <a:pos x="GluePoint62X" y="GluePoint62Y"/>
                              </a:cxn>
                              <a:cxn ang="0">
                                <a:pos x="GluePoint63X" y="GluePoint63Y"/>
                              </a:cxn>
                              <a:cxn ang="0">
                                <a:pos x="GluePoint64X" y="GluePoint64Y"/>
                              </a:cxn>
                              <a:cxn ang="0">
                                <a:pos x="GluePoint65X" y="GluePoint65Y"/>
                              </a:cxn>
                              <a:cxn ang="0">
                                <a:pos x="GluePoint66X" y="GluePoint66Y"/>
                              </a:cxn>
                              <a:cxn ang="0">
                                <a:pos x="GluePoint67X" y="GluePoint67Y"/>
                              </a:cxn>
                              <a:cxn ang="0">
                                <a:pos x="GluePoint68X" y="GluePoint68Y"/>
                              </a:cxn>
                              <a:cxn ang="0">
                                <a:pos x="GluePoint69X" y="GluePoint69Y"/>
                              </a:cxn>
                              <a:cxn ang="0">
                                <a:pos x="GluePoint70X" y="GluePoint70Y"/>
                              </a:cxn>
                              <a:cxn ang="0">
                                <a:pos x="GluePoint71X" y="GluePoint71Y"/>
                              </a:cxn>
                              <a:cxn ang="0">
                                <a:pos x="GluePoint72X" y="GluePoint72Y"/>
                              </a:cxn>
                              <a:cxn ang="0">
                                <a:pos x="GluePoint73X" y="GluePoint73Y"/>
                              </a:cxn>
                              <a:cxn ang="0">
                                <a:pos x="GluePoint74X" y="GluePoint74Y"/>
                              </a:cxn>
                              <a:cxn ang="0">
                                <a:pos x="GluePoint75X" y="GluePoint75Y"/>
                              </a:cxn>
                              <a:cxn ang="0">
                                <a:pos x="GluePoint76X" y="GluePoint76Y"/>
                              </a:cxn>
                              <a:cxn ang="0">
                                <a:pos x="GluePoint77X" y="GluePoint77Y"/>
                              </a:cxn>
                              <a:cxn ang="0">
                                <a:pos x="GluePoint78X" y="GluePoint78Y"/>
                              </a:cxn>
                              <a:cxn ang="0">
                                <a:pos x="GluePoint79X" y="GluePoint79Y"/>
                              </a:cxn>
                              <a:cxn ang="0">
                                <a:pos x="GluePoint80X" y="GluePoint80Y"/>
                              </a:cxn>
                              <a:cxn ang="0">
                                <a:pos x="GluePoint81X" y="GluePoint81Y"/>
                              </a:cxn>
                              <a:cxn ang="0">
                                <a:pos x="GluePoint82X" y="GluePoint82Y"/>
                              </a:cxn>
                              <a:cxn ang="0">
                                <a:pos x="GluePoint83X" y="GluePoint83Y"/>
                              </a:cxn>
                              <a:cxn ang="0">
                                <a:pos x="GluePoint84X" y="GluePoint84Y"/>
                              </a:cxn>
                              <a:cxn ang="0">
                                <a:pos x="GluePoint85X" y="GluePoint85Y"/>
                              </a:cxn>
                              <a:cxn ang="0">
                                <a:pos x="GluePoint86X" y="GluePoint86Y"/>
                              </a:cxn>
                              <a:cxn ang="0">
                                <a:pos x="GluePoint87X" y="GluePoint87Y"/>
                              </a:cxn>
                              <a:cxn ang="0">
                                <a:pos x="GluePoint88X" y="GluePoint88Y"/>
                              </a:cxn>
                              <a:cxn ang="0">
                                <a:pos x="GluePoint89X" y="GluePoint89Y"/>
                              </a:cxn>
                              <a:cxn ang="0">
                                <a:pos x="GluePoint90X" y="GluePoint90Y"/>
                              </a:cxn>
                              <a:cxn ang="0">
                                <a:pos x="GluePoint91X" y="GluePoint91Y"/>
                              </a:cxn>
                              <a:cxn ang="0">
                                <a:pos x="GluePoint92X" y="GluePoint92Y"/>
                              </a:cxn>
                              <a:cxn ang="0">
                                <a:pos x="GluePoint93X" y="GluePoint93Y"/>
                              </a:cxn>
                              <a:cxn ang="0">
                                <a:pos x="GluePoint94X" y="GluePoint94Y"/>
                              </a:cxn>
                              <a:cxn ang="0">
                                <a:pos x="GluePoint95X" y="GluePoint95Y"/>
                              </a:cxn>
                              <a:cxn ang="0">
                                <a:pos x="GluePoint96X" y="GluePoint96Y"/>
                              </a:cxn>
                              <a:cxn ang="0">
                                <a:pos x="GluePoint97X" y="GluePoint97Y"/>
                              </a:cxn>
                              <a:cxn ang="0">
                                <a:pos x="GluePoint98X" y="GluePoint98Y"/>
                              </a:cxn>
                              <a:cxn ang="0">
                                <a:pos x="GluePoint99X" y="GluePoint99Y"/>
                              </a:cxn>
                              <a:cxn ang="0">
                                <a:pos x="GluePoint100X" y="GluePoint100Y"/>
                              </a:cxn>
                              <a:cxn ang="0">
                                <a:pos x="GluePoint101X" y="GluePoint101Y"/>
                              </a:cxn>
                              <a:cxn ang="0">
                                <a:pos x="GluePoint102X" y="GluePoint102Y"/>
                              </a:cxn>
                              <a:cxn ang="0">
                                <a:pos x="GluePoint103X" y="GluePoint103Y"/>
                              </a:cxn>
                              <a:cxn ang="0">
                                <a:pos x="GluePoint104X" y="GluePoint104Y"/>
                              </a:cxn>
                              <a:cxn ang="0">
                                <a:pos x="GluePoint105X" y="GluePoint105Y"/>
                              </a:cxn>
                              <a:cxn ang="0">
                                <a:pos x="GluePoint106X" y="GluePoint106Y"/>
                              </a:cxn>
                              <a:cxn ang="0">
                                <a:pos x="GluePoint107X" y="GluePoint107Y"/>
                              </a:cxn>
                              <a:cxn ang="0">
                                <a:pos x="GluePoint108X" y="GluePoint108Y"/>
                              </a:cxn>
                              <a:cxn ang="0">
                                <a:pos x="GluePoint109X" y="GluePoint109Y"/>
                              </a:cxn>
                              <a:cxn ang="0">
                                <a:pos x="GluePoint110X" y="GluePoint110Y"/>
                              </a:cxn>
                              <a:cxn ang="0">
                                <a:pos x="GluePoint111X" y="GluePoint111Y"/>
                              </a:cxn>
                              <a:cxn ang="0">
                                <a:pos x="GluePoint112X" y="GluePoint112Y"/>
                              </a:cxn>
                              <a:cxn ang="0">
                                <a:pos x="GluePoint113X" y="GluePoint113Y"/>
                              </a:cxn>
                              <a:cxn ang="0">
                                <a:pos x="GluePoint114X" y="GluePoint114Y"/>
                              </a:cxn>
                              <a:cxn ang="0">
                                <a:pos x="GluePoint115X" y="GluePoint115Y"/>
                              </a:cxn>
                              <a:cxn ang="0">
                                <a:pos x="GluePoint116X" y="GluePoint116Y"/>
                              </a:cxn>
                              <a:cxn ang="0">
                                <a:pos x="GluePoint117X" y="GluePoint117Y"/>
                              </a:cxn>
                              <a:cxn ang="0">
                                <a:pos x="GluePoint118X" y="GluePoint118Y"/>
                              </a:cxn>
                              <a:cxn ang="0">
                                <a:pos x="GluePoint119X" y="GluePoint119Y"/>
                              </a:cxn>
                              <a:cxn ang="0">
                                <a:pos x="GluePoint120X" y="GluePoint120Y"/>
                              </a:cxn>
                              <a:cxn ang="0">
                                <a:pos x="GluePoint121X" y="GluePoint121Y"/>
                              </a:cxn>
                              <a:cxn ang="0">
                                <a:pos x="GluePoint122X" y="GluePoint122Y"/>
                              </a:cxn>
                              <a:cxn ang="0">
                                <a:pos x="GluePoint123X" y="GluePoint123Y"/>
                              </a:cxn>
                              <a:cxn ang="0">
                                <a:pos x="GluePoint124X" y="GluePoint124Y"/>
                              </a:cxn>
                              <a:cxn ang="0">
                                <a:pos x="GluePoint125X" y="GluePoint125Y"/>
                              </a:cxn>
                              <a:cxn ang="0">
                                <a:pos x="GluePoint126X" y="GluePoint126Y"/>
                              </a:cxn>
                              <a:cxn ang="0">
                                <a:pos x="GluePoint127X" y="GluePoint127Y"/>
                              </a:cxn>
                              <a:cxn ang="0">
                                <a:pos x="GluePoint128X" y="GluePoint128Y"/>
                              </a:cxn>
                              <a:cxn ang="0">
                                <a:pos x="GluePoint129X" y="GluePoint129Y"/>
                              </a:cxn>
                              <a:cxn ang="0">
                                <a:pos x="GluePoint130X" y="GluePoint130Y"/>
                              </a:cxn>
                              <a:cxn ang="0">
                                <a:pos x="GluePoint131X" y="GluePoint131Y"/>
                              </a:cxn>
                              <a:cxn ang="0">
                                <a:pos x="GluePoint132X" y="GluePoint132Y"/>
                              </a:cxn>
                              <a:cxn ang="0">
                                <a:pos x="GluePoint133X" y="GluePoint133Y"/>
                              </a:cxn>
                              <a:cxn ang="0">
                                <a:pos x="GluePoint134X" y="GluePoint134Y"/>
                              </a:cxn>
                              <a:cxn ang="0">
                                <a:pos x="GluePoint135X" y="GluePoint135Y"/>
                              </a:cxn>
                              <a:cxn ang="0">
                                <a:pos x="GluePoint136X" y="GluePoint136Y"/>
                              </a:cxn>
                              <a:cxn ang="0">
                                <a:pos x="GluePoint137X" y="GluePoint137Y"/>
                              </a:cxn>
                              <a:cxn ang="0">
                                <a:pos x="GluePoint138X" y="GluePoint138Y"/>
                              </a:cxn>
                              <a:cxn ang="0">
                                <a:pos x="GluePoint139X" y="GluePoint139Y"/>
                              </a:cxn>
                              <a:cxn ang="0">
                                <a:pos x="GluePoint140X" y="GluePoint140Y"/>
                              </a:cxn>
                              <a:cxn ang="0">
                                <a:pos x="GluePoint141X" y="GluePoint141Y"/>
                              </a:cxn>
                              <a:cxn ang="0">
                                <a:pos x="GluePoint142X" y="GluePoint142Y"/>
                              </a:cxn>
                              <a:cxn ang="0">
                                <a:pos x="GluePoint143X" y="GluePoint143Y"/>
                              </a:cxn>
                              <a:cxn ang="0">
                                <a:pos x="GluePoint144X" y="GluePoint144Y"/>
                              </a:cxn>
                              <a:cxn ang="0">
                                <a:pos x="GluePoint145X" y="GluePoint145Y"/>
                              </a:cxn>
                              <a:cxn ang="0">
                                <a:pos x="GluePoint146X" y="GluePoint146Y"/>
                              </a:cxn>
                              <a:cxn ang="0">
                                <a:pos x="GluePoint147X" y="GluePoint147Y"/>
                              </a:cxn>
                              <a:cxn ang="0">
                                <a:pos x="GluePoint148X" y="GluePoint148Y"/>
                              </a:cxn>
                              <a:cxn ang="0">
                                <a:pos x="GluePoint149X" y="GluePoint149Y"/>
                              </a:cxn>
                              <a:cxn ang="0">
                                <a:pos x="GluePoint150X" y="GluePoint150Y"/>
                              </a:cxn>
                              <a:cxn ang="0">
                                <a:pos x="GluePoint151X" y="GluePoint151Y"/>
                              </a:cxn>
                              <a:cxn ang="0">
                                <a:pos x="GluePoint152X" y="GluePoint152Y"/>
                              </a:cxn>
                              <a:cxn ang="0">
                                <a:pos x="GluePoint153X" y="GluePoint153Y"/>
                              </a:cxn>
                              <a:cxn ang="0">
                                <a:pos x="GluePoint154X" y="GluePoint154Y"/>
                              </a:cxn>
                              <a:cxn ang="0">
                                <a:pos x="GluePoint155X" y="GluePoint155Y"/>
                              </a:cxn>
                              <a:cxn ang="0">
                                <a:pos x="GluePoint156X" y="GluePoint156Y"/>
                              </a:cxn>
                              <a:cxn ang="0">
                                <a:pos x="GluePoint157X" y="GluePoint157Y"/>
                              </a:cxn>
                              <a:cxn ang="0">
                                <a:pos x="GluePoint158X" y="GluePoint158Y"/>
                              </a:cxn>
                              <a:cxn ang="0">
                                <a:pos x="GluePoint159X" y="GluePoint159Y"/>
                              </a:cxn>
                              <a:cxn ang="0">
                                <a:pos x="GluePoint160X" y="GluePoint160Y"/>
                              </a:cxn>
                              <a:cxn ang="0">
                                <a:pos x="GluePoint161X" y="GluePoint161Y"/>
                              </a:cxn>
                              <a:cxn ang="0">
                                <a:pos x="GluePoint162X" y="GluePoint162Y"/>
                              </a:cxn>
                              <a:cxn ang="0">
                                <a:pos x="GluePoint163X" y="GluePoint163Y"/>
                              </a:cxn>
                              <a:cxn ang="0">
                                <a:pos x="GluePoint164X" y="GluePoint164Y"/>
                              </a:cxn>
                              <a:cxn ang="0">
                                <a:pos x="GluePoint165X" y="GluePoint165Y"/>
                              </a:cxn>
                              <a:cxn ang="0">
                                <a:pos x="GluePoint166X" y="GluePoint166Y"/>
                              </a:cxn>
                              <a:cxn ang="0">
                                <a:pos x="GluePoint167X" y="GluePoint167Y"/>
                              </a:cxn>
                              <a:cxn ang="0">
                                <a:pos x="GluePoint168X" y="GluePoint168Y"/>
                              </a:cxn>
                              <a:cxn ang="0">
                                <a:pos x="GluePoint169X" y="GluePoint169Y"/>
                              </a:cxn>
                              <a:cxn ang="0">
                                <a:pos x="GluePoint170X" y="GluePoint170Y"/>
                              </a:cxn>
                              <a:cxn ang="0">
                                <a:pos x="GluePoint171X" y="GluePoint171Y"/>
                              </a:cxn>
                              <a:cxn ang="0">
                                <a:pos x="GluePoint172X" y="GluePoint172Y"/>
                              </a:cxn>
                              <a:cxn ang="0">
                                <a:pos x="GluePoint173X" y="GluePoint173Y"/>
                              </a:cxn>
                              <a:cxn ang="0">
                                <a:pos x="GluePoint174X" y="GluePoint174Y"/>
                              </a:cxn>
                              <a:cxn ang="0">
                                <a:pos x="GluePoint175X" y="GluePoint175Y"/>
                              </a:cxn>
                              <a:cxn ang="0">
                                <a:pos x="GluePoint176X" y="GluePoint176Y"/>
                              </a:cxn>
                              <a:cxn ang="0">
                                <a:pos x="GluePoint177X" y="GluePoint177Y"/>
                              </a:cxn>
                              <a:cxn ang="0">
                                <a:pos x="GluePoint178X" y="GluePoint178Y"/>
                              </a:cxn>
                              <a:cxn ang="0">
                                <a:pos x="GluePoint179X" y="GluePoint179Y"/>
                              </a:cxn>
                              <a:cxn ang="0">
                                <a:pos x="GluePoint180X" y="GluePoint180Y"/>
                              </a:cxn>
                              <a:cxn ang="0">
                                <a:pos x="GluePoint181X" y="GluePoint181Y"/>
                              </a:cxn>
                              <a:cxn ang="0">
                                <a:pos x="GluePoint182X" y="GluePoint182Y"/>
                              </a:cxn>
                              <a:cxn ang="0">
                                <a:pos x="GluePoint183X" y="GluePoint183Y"/>
                              </a:cxn>
                              <a:cxn ang="0">
                                <a:pos x="GluePoint184X" y="GluePoint184Y"/>
                              </a:cxn>
                              <a:cxn ang="0">
                                <a:pos x="GluePoint185X" y="GluePoint185Y"/>
                              </a:cxn>
                              <a:cxn ang="0">
                                <a:pos x="GluePoint186X" y="GluePoint186Y"/>
                              </a:cxn>
                              <a:cxn ang="0">
                                <a:pos x="GluePoint187X" y="GluePoint187Y"/>
                              </a:cxn>
                              <a:cxn ang="0">
                                <a:pos x="GluePoint188X" y="GluePoint188Y"/>
                              </a:cxn>
                              <a:cxn ang="0">
                                <a:pos x="GluePoint189X" y="GluePoint189Y"/>
                              </a:cxn>
                              <a:cxn ang="0">
                                <a:pos x="GluePoint190X" y="GluePoint190Y"/>
                              </a:cxn>
                              <a:cxn ang="0">
                                <a:pos x="GluePoint191X" y="GluePoint191Y"/>
                              </a:cxn>
                              <a:cxn ang="0">
                                <a:pos x="GluePoint192X" y="GluePoint192Y"/>
                              </a:cxn>
                              <a:cxn ang="0">
                                <a:pos x="GluePoint193X" y="GluePoint193Y"/>
                              </a:cxn>
                              <a:cxn ang="0">
                                <a:pos x="GluePoint194X" y="GluePoint194Y"/>
                              </a:cxn>
                              <a:cxn ang="0">
                                <a:pos x="GluePoint195X" y="GluePoint195Y"/>
                              </a:cxn>
                              <a:cxn ang="0">
                                <a:pos x="GluePoint196X" y="GluePoint196Y"/>
                              </a:cxn>
                              <a:cxn ang="0">
                                <a:pos x="GluePoint197X" y="GluePoint197Y"/>
                              </a:cxn>
                              <a:cxn ang="0">
                                <a:pos x="GluePoint198X" y="GluePoint198Y"/>
                              </a:cxn>
                              <a:cxn ang="0">
                                <a:pos x="GluePoint199X" y="GluePoint199Y"/>
                              </a:cxn>
                              <a:cxn ang="0">
                                <a:pos x="GluePoint200X" y="GluePoint200Y"/>
                              </a:cxn>
                              <a:cxn ang="0">
                                <a:pos x="GluePoint201X" y="GluePoint201Y"/>
                              </a:cxn>
                              <a:cxn ang="0">
                                <a:pos x="GluePoint202X" y="GluePoint202Y"/>
                              </a:cxn>
                              <a:cxn ang="0">
                                <a:pos x="GluePoint203X" y="GluePoint203Y"/>
                              </a:cxn>
                              <a:cxn ang="0">
                                <a:pos x="GluePoint204X" y="GluePoint204Y"/>
                              </a:cxn>
                              <a:cxn ang="0">
                                <a:pos x="GluePoint205X" y="GluePoint205Y"/>
                              </a:cxn>
                              <a:cxn ang="0">
                                <a:pos x="GluePoint206X" y="GluePoint206Y"/>
                              </a:cxn>
                              <a:cxn ang="0">
                                <a:pos x="GluePoint207X" y="GluePoint207Y"/>
                              </a:cxn>
                              <a:cxn ang="0">
                                <a:pos x="GluePoint208X" y="GluePoint208Y"/>
                              </a:cxn>
                              <a:cxn ang="0">
                                <a:pos x="GluePoint209X" y="GluePoint209Y"/>
                              </a:cxn>
                              <a:cxn ang="0">
                                <a:pos x="GluePoint210X" y="GluePoint210Y"/>
                              </a:cxn>
                              <a:cxn ang="0">
                                <a:pos x="GluePoint211X" y="GluePoint211Y"/>
                              </a:cxn>
                              <a:cxn ang="0">
                                <a:pos x="GluePoint212X" y="GluePoint212Y"/>
                              </a:cxn>
                              <a:cxn ang="0">
                                <a:pos x="GluePoint213X" y="GluePoint213Y"/>
                              </a:cxn>
                              <a:cxn ang="0">
                                <a:pos x="GluePoint214X" y="GluePoint214Y"/>
                              </a:cxn>
                              <a:cxn ang="0">
                                <a:pos x="GluePoint215X" y="GluePoint215Y"/>
                              </a:cxn>
                              <a:cxn ang="0">
                                <a:pos x="GluePoint216X" y="GluePoint216Y"/>
                              </a:cxn>
                              <a:cxn ang="0">
                                <a:pos x="GluePoint217X" y="GluePoint217Y"/>
                              </a:cxn>
                              <a:cxn ang="0">
                                <a:pos x="GluePoint218X" y="GluePoint218Y"/>
                              </a:cxn>
                              <a:cxn ang="0">
                                <a:pos x="GluePoint219X" y="GluePoint219Y"/>
                              </a:cxn>
                              <a:cxn ang="0">
                                <a:pos x="GluePoint220X" y="GluePoint220Y"/>
                              </a:cxn>
                              <a:cxn ang="0">
                                <a:pos x="GluePoint221X" y="GluePoint221Y"/>
                              </a:cxn>
                              <a:cxn ang="0">
                                <a:pos x="GluePoint222X" y="GluePoint222Y"/>
                              </a:cxn>
                              <a:cxn ang="0">
                                <a:pos x="GluePoint223X" y="GluePoint223Y"/>
                              </a:cxn>
                              <a:cxn ang="0">
                                <a:pos x="GluePoint224X" y="GluePoint224Y"/>
                              </a:cxn>
                              <a:cxn ang="0">
                                <a:pos x="GluePoint225X" y="GluePoint225Y"/>
                              </a:cxn>
                              <a:cxn ang="0">
                                <a:pos x="GluePoint226X" y="GluePoint226Y"/>
                              </a:cxn>
                              <a:cxn ang="0">
                                <a:pos x="GluePoint227X" y="GluePoint227Y"/>
                              </a:cxn>
                              <a:cxn ang="0">
                                <a:pos x="GluePoint228X" y="GluePoint228Y"/>
                              </a:cxn>
                              <a:cxn ang="0">
                                <a:pos x="GluePoint229X" y="GluePoint229Y"/>
                              </a:cxn>
                              <a:cxn ang="0">
                                <a:pos x="GluePoint230X" y="GluePoint230Y"/>
                              </a:cxn>
                              <a:cxn ang="0">
                                <a:pos x="GluePoint231X" y="GluePoint231Y"/>
                              </a:cxn>
                              <a:cxn ang="0">
                                <a:pos x="GluePoint232X" y="GluePoint232Y"/>
                              </a:cxn>
                              <a:cxn ang="0">
                                <a:pos x="GluePoint233X" y="GluePoint233Y"/>
                              </a:cxn>
                              <a:cxn ang="0">
                                <a:pos x="GluePoint234X" y="GluePoint234Y"/>
                              </a:cxn>
                              <a:cxn ang="0">
                                <a:pos x="GluePoint235X" y="GluePoint235Y"/>
                              </a:cxn>
                              <a:cxn ang="0">
                                <a:pos x="GluePoint236X" y="GluePoint236Y"/>
                              </a:cxn>
                              <a:cxn ang="0">
                                <a:pos x="GluePoint237X" y="GluePoint237Y"/>
                              </a:cxn>
                              <a:cxn ang="0">
                                <a:pos x="GluePoint238X" y="GluePoint238Y"/>
                              </a:cxn>
                              <a:cxn ang="0">
                                <a:pos x="GluePoint239X" y="GluePoint239Y"/>
                              </a:cxn>
                              <a:cxn ang="0">
                                <a:pos x="GluePoint240X" y="GluePoint240Y"/>
                              </a:cxn>
                              <a:cxn ang="0">
                                <a:pos x="GluePoint241X" y="GluePoint241Y"/>
                              </a:cxn>
                              <a:cxn ang="0">
                                <a:pos x="GluePoint242X" y="GluePoint242Y"/>
                              </a:cxn>
                              <a:cxn ang="0">
                                <a:pos x="GluePoint243X" y="GluePoint243Y"/>
                              </a:cxn>
                              <a:cxn ang="0">
                                <a:pos x="GluePoint244X" y="GluePoint244Y"/>
                              </a:cxn>
                              <a:cxn ang="0">
                                <a:pos x="GluePoint245X" y="GluePoint245Y"/>
                              </a:cxn>
                              <a:cxn ang="0">
                                <a:pos x="GluePoint246X" y="GluePoint246Y"/>
                              </a:cxn>
                              <a:cxn ang="0">
                                <a:pos x="GluePoint247X" y="GluePoint247Y"/>
                              </a:cxn>
                              <a:cxn ang="0">
                                <a:pos x="GluePoint248X" y="GluePoint248Y"/>
                              </a:cxn>
                              <a:cxn ang="0">
                                <a:pos x="GluePoint249X" y="GluePoint249Y"/>
                              </a:cxn>
                              <a:cxn ang="0">
                                <a:pos x="GluePoint250X" y="GluePoint250Y"/>
                              </a:cxn>
                              <a:cxn ang="0">
                                <a:pos x="GluePoint251X" y="GluePoint251Y"/>
                              </a:cxn>
                              <a:cxn ang="0">
                                <a:pos x="GluePoint252X" y="GluePoint252Y"/>
                              </a:cxn>
                              <a:cxn ang="0">
                                <a:pos x="GluePoint253X" y="GluePoint253Y"/>
                              </a:cxn>
                              <a:cxn ang="0">
                                <a:pos x="GluePoint254X" y="GluePoint254Y"/>
                              </a:cxn>
                              <a:cxn ang="0">
                                <a:pos x="GluePoint255X" y="GluePoint255Y"/>
                              </a:cxn>
                              <a:cxn ang="0">
                                <a:pos x="GluePoint256X" y="GluePoint256Y"/>
                              </a:cxn>
                              <a:cxn ang="0">
                                <a:pos x="GluePoint257X" y="GluePoint257Y"/>
                              </a:cxn>
                              <a:cxn ang="0">
                                <a:pos x="GluePoint258X" y="GluePoint258Y"/>
                              </a:cxn>
                              <a:cxn ang="0">
                                <a:pos x="GluePoint259X" y="GluePoint259Y"/>
                              </a:cxn>
                              <a:cxn ang="0">
                                <a:pos x="GluePoint260X" y="GluePoint260Y"/>
                              </a:cxn>
                              <a:cxn ang="0">
                                <a:pos x="GluePoint261X" y="GluePoint261Y"/>
                              </a:cxn>
                              <a:cxn ang="0">
                                <a:pos x="GluePoint262X" y="GluePoint262Y"/>
                              </a:cxn>
                              <a:cxn ang="0">
                                <a:pos x="GluePoint263X" y="GluePoint263Y"/>
                              </a:cxn>
                              <a:cxn ang="0">
                                <a:pos x="GluePoint264X" y="GluePoint264Y"/>
                              </a:cxn>
                              <a:cxn ang="0">
                                <a:pos x="GluePoint265X" y="GluePoint265Y"/>
                              </a:cxn>
                              <a:cxn ang="0">
                                <a:pos x="GluePoint266X" y="GluePoint266Y"/>
                              </a:cxn>
                              <a:cxn ang="0">
                                <a:pos x="GluePoint267X" y="GluePoint267Y"/>
                              </a:cxn>
                              <a:cxn ang="0">
                                <a:pos x="GluePoint268X" y="GluePoint268Y"/>
                              </a:cxn>
                              <a:cxn ang="0">
                                <a:pos x="GluePoint269X" y="GluePoint269Y"/>
                              </a:cxn>
                              <a:cxn ang="0">
                                <a:pos x="GluePoint270X" y="GluePoint270Y"/>
                              </a:cxn>
                              <a:cxn ang="0">
                                <a:pos x="GluePoint271X" y="GluePoint271Y"/>
                              </a:cxn>
                              <a:cxn ang="0">
                                <a:pos x="GluePoint272X" y="GluePoint272Y"/>
                              </a:cxn>
                              <a:cxn ang="0">
                                <a:pos x="GluePoint273X" y="GluePoint273Y"/>
                              </a:cxn>
                              <a:cxn ang="0">
                                <a:pos x="GluePoint274X" y="GluePoint274Y"/>
                              </a:cxn>
                              <a:cxn ang="0">
                                <a:pos x="GluePoint275X" y="GluePoint275Y"/>
                              </a:cxn>
                              <a:cxn ang="0">
                                <a:pos x="GluePoint276X" y="GluePoint276Y"/>
                              </a:cxn>
                              <a:cxn ang="0">
                                <a:pos x="GluePoint277X" y="GluePoint277Y"/>
                              </a:cxn>
                              <a:cxn ang="0">
                                <a:pos x="GluePoint278X" y="GluePoint278Y"/>
                              </a:cxn>
                              <a:cxn ang="0">
                                <a:pos x="GluePoint279X" y="GluePoint279Y"/>
                              </a:cxn>
                              <a:cxn ang="0">
                                <a:pos x="GluePoint280X" y="GluePoint280Y"/>
                              </a:cxn>
                              <a:cxn ang="0">
                                <a:pos x="GluePoint281X" y="GluePoint281Y"/>
                              </a:cxn>
                              <a:cxn ang="0">
                                <a:pos x="GluePoint282X" y="GluePoint282Y"/>
                              </a:cxn>
                              <a:cxn ang="0">
                                <a:pos x="GluePoint283X" y="GluePoint283Y"/>
                              </a:cxn>
                              <a:cxn ang="0">
                                <a:pos x="GluePoint284X" y="GluePoint284Y"/>
                              </a:cxn>
                              <a:cxn ang="0">
                                <a:pos x="GluePoint285X" y="GluePoint285Y"/>
                              </a:cxn>
                              <a:cxn ang="0">
                                <a:pos x="GluePoint286X" y="GluePoint286Y"/>
                              </a:cxn>
                              <a:cxn ang="0">
                                <a:pos x="GluePoint287X" y="GluePoint287Y"/>
                              </a:cxn>
                              <a:cxn ang="0">
                                <a:pos x="GluePoint288X" y="GluePoint288Y"/>
                              </a:cxn>
                              <a:cxn ang="0">
                                <a:pos x="GluePoint289X" y="GluePoint289Y"/>
                              </a:cxn>
                              <a:cxn ang="0">
                                <a:pos x="GluePoint290X" y="GluePoint290Y"/>
                              </a:cxn>
                              <a:cxn ang="0">
                                <a:pos x="GluePoint291X" y="GluePoint291Y"/>
                              </a:cxn>
                              <a:cxn ang="0">
                                <a:pos x="GluePoint292X" y="GluePoint292Y"/>
                              </a:cxn>
                              <a:cxn ang="0">
                                <a:pos x="GluePoint293X" y="GluePoint293Y"/>
                              </a:cxn>
                              <a:cxn ang="0">
                                <a:pos x="GluePoint294X" y="GluePoint294Y"/>
                              </a:cxn>
                              <a:cxn ang="0">
                                <a:pos x="GluePoint295X" y="GluePoint295Y"/>
                              </a:cxn>
                              <a:cxn ang="0">
                                <a:pos x="GluePoint296X" y="GluePoint296Y"/>
                              </a:cxn>
                              <a:cxn ang="0">
                                <a:pos x="GluePoint297X" y="GluePoint297Y"/>
                              </a:cxn>
                              <a:cxn ang="0">
                                <a:pos x="GluePoint298X" y="GluePoint298Y"/>
                              </a:cxn>
                              <a:cxn ang="0">
                                <a:pos x="GluePoint299X" y="GluePoint299Y"/>
                              </a:cxn>
                              <a:cxn ang="0">
                                <a:pos x="GluePoint300X" y="GluePoint300Y"/>
                              </a:cxn>
                              <a:cxn ang="0">
                                <a:pos x="GluePoint301X" y="GluePoint301Y"/>
                              </a:cxn>
                              <a:cxn ang="0">
                                <a:pos x="GluePoint302X" y="GluePoint302Y"/>
                              </a:cxn>
                              <a:cxn ang="0">
                                <a:pos x="GluePoint303X" y="GluePoint303Y"/>
                              </a:cxn>
                              <a:cxn ang="0">
                                <a:pos x="GluePoint304X" y="GluePoint304Y"/>
                              </a:cxn>
                              <a:cxn ang="0">
                                <a:pos x="GluePoint305X" y="GluePoint305Y"/>
                              </a:cxn>
                              <a:cxn ang="0">
                                <a:pos x="GluePoint306X" y="GluePoint306Y"/>
                              </a:cxn>
                              <a:cxn ang="0">
                                <a:pos x="GluePoint307X" y="GluePoint307Y"/>
                              </a:cxn>
                              <a:cxn ang="0">
                                <a:pos x="GluePoint308X" y="GluePoint308Y"/>
                              </a:cxn>
                              <a:cxn ang="0">
                                <a:pos x="GluePoint309X" y="GluePoint309Y"/>
                              </a:cxn>
                              <a:cxn ang="0">
                                <a:pos x="GluePoint310X" y="GluePoint310Y"/>
                              </a:cxn>
                              <a:cxn ang="0">
                                <a:pos x="GluePoint311X" y="GluePoint311Y"/>
                              </a:cxn>
                              <a:cxn ang="0">
                                <a:pos x="GluePoint312X" y="GluePoint312Y"/>
                              </a:cxn>
                              <a:cxn ang="0">
                                <a:pos x="GluePoint313X" y="GluePoint313Y"/>
                              </a:cxn>
                              <a:cxn ang="0">
                                <a:pos x="GluePoint314X" y="GluePoint314Y"/>
                              </a:cxn>
                              <a:cxn ang="0">
                                <a:pos x="GluePoint315X" y="GluePoint315Y"/>
                              </a:cxn>
                              <a:cxn ang="0">
                                <a:pos x="GluePoint316X" y="GluePoint316Y"/>
                              </a:cxn>
                              <a:cxn ang="0">
                                <a:pos x="GluePoint317X" y="GluePoint317Y"/>
                              </a:cxn>
                              <a:cxn ang="0">
                                <a:pos x="GluePoint318X" y="GluePoint318Y"/>
                              </a:cxn>
                              <a:cxn ang="0">
                                <a:pos x="GluePoint319X" y="GluePoint319Y"/>
                              </a:cxn>
                              <a:cxn ang="0">
                                <a:pos x="GluePoint320X" y="GluePoint320Y"/>
                              </a:cxn>
                              <a:cxn ang="0">
                                <a:pos x="GluePoint321X" y="GluePoint321Y"/>
                              </a:cxn>
                              <a:cxn ang="0">
                                <a:pos x="GluePoint322X" y="GluePoint322Y"/>
                              </a:cxn>
                              <a:cxn ang="0">
                                <a:pos x="GluePoint323X" y="GluePoint323Y"/>
                              </a:cxn>
                              <a:cxn ang="0">
                                <a:pos x="GluePoint324X" y="GluePoint324Y"/>
                              </a:cxn>
                              <a:cxn ang="0">
                                <a:pos x="GluePoint325X" y="GluePoint325Y"/>
                              </a:cxn>
                              <a:cxn ang="0">
                                <a:pos x="GluePoint326X" y="GluePoint326Y"/>
                              </a:cxn>
                              <a:cxn ang="0">
                                <a:pos x="GluePoint327X" y="GluePoint327Y"/>
                              </a:cxn>
                              <a:cxn ang="0">
                                <a:pos x="GluePoint328X" y="GluePoint328Y"/>
                              </a:cxn>
                              <a:cxn ang="0">
                                <a:pos x="GluePoint329X" y="GluePoint329Y"/>
                              </a:cxn>
                              <a:cxn ang="0">
                                <a:pos x="GluePoint330X" y="GluePoint330Y"/>
                              </a:cxn>
                              <a:cxn ang="0">
                                <a:pos x="GluePoint331X" y="GluePoint331Y"/>
                              </a:cxn>
                              <a:cxn ang="0">
                                <a:pos x="GluePoint332X" y="GluePoint332Y"/>
                              </a:cxn>
                              <a:cxn ang="0">
                                <a:pos x="GluePoint333X" y="GluePoint333Y"/>
                              </a:cxn>
                              <a:cxn ang="0">
                                <a:pos x="GluePoint334X" y="GluePoint334Y"/>
                              </a:cxn>
                              <a:cxn ang="0">
                                <a:pos x="GluePoint335X" y="GluePoint335Y"/>
                              </a:cxn>
                              <a:cxn ang="0">
                                <a:pos x="GluePoint336X" y="GluePoint336Y"/>
                              </a:cxn>
                              <a:cxn ang="0">
                                <a:pos x="GluePoint337X" y="GluePoint337Y"/>
                              </a:cxn>
                              <a:cxn ang="0">
                                <a:pos x="GluePoint338X" y="GluePoint338Y"/>
                              </a:cxn>
                              <a:cxn ang="0">
                                <a:pos x="GluePoint339X" y="GluePoint339Y"/>
                              </a:cxn>
                              <a:cxn ang="0">
                                <a:pos x="GluePoint340X" y="GluePoint340Y"/>
                              </a:cxn>
                              <a:cxn ang="0">
                                <a:pos x="GluePoint341X" y="GluePoint341Y"/>
                              </a:cxn>
                              <a:cxn ang="0">
                                <a:pos x="GluePoint342X" y="GluePoint342Y"/>
                              </a:cxn>
                              <a:cxn ang="0">
                                <a:pos x="GluePoint343X" y="GluePoint343Y"/>
                              </a:cxn>
                              <a:cxn ang="0">
                                <a:pos x="GluePoint344X" y="GluePoint344Y"/>
                              </a:cxn>
                              <a:cxn ang="0">
                                <a:pos x="GluePoint345X" y="GluePoint345Y"/>
                              </a:cxn>
                              <a:cxn ang="0">
                                <a:pos x="GluePoint346X" y="GluePoint346Y"/>
                              </a:cxn>
                              <a:cxn ang="0">
                                <a:pos x="GluePoint347X" y="GluePoint347Y"/>
                              </a:cxn>
                              <a:cxn ang="0">
                                <a:pos x="GluePoint348X" y="GluePoint348Y"/>
                              </a:cxn>
                              <a:cxn ang="0">
                                <a:pos x="GluePoint349X" y="GluePoint349Y"/>
                              </a:cxn>
                              <a:cxn ang="0">
                                <a:pos x="GluePoint350X" y="GluePoint350Y"/>
                              </a:cxn>
                              <a:cxn ang="0">
                                <a:pos x="GluePoint351X" y="GluePoint351Y"/>
                              </a:cxn>
                              <a:cxn ang="0">
                                <a:pos x="GluePoint352X" y="GluePoint352Y"/>
                              </a:cxn>
                              <a:cxn ang="0">
                                <a:pos x="GluePoint353X" y="GluePoint353Y"/>
                              </a:cxn>
                              <a:cxn ang="0">
                                <a:pos x="GluePoint354X" y="GluePoint354Y"/>
                              </a:cxn>
                              <a:cxn ang="0">
                                <a:pos x="GluePoint355X" y="GluePoint355Y"/>
                              </a:cxn>
                              <a:cxn ang="0">
                                <a:pos x="GluePoint356X" y="GluePoint356Y"/>
                              </a:cxn>
                              <a:cxn ang="0">
                                <a:pos x="GluePoint357X" y="GluePoint357Y"/>
                              </a:cxn>
                              <a:cxn ang="0">
                                <a:pos x="GluePoint358X" y="GluePoint358Y"/>
                              </a:cxn>
                              <a:cxn ang="0">
                                <a:pos x="GluePoint359X" y="GluePoint359Y"/>
                              </a:cxn>
                              <a:cxn ang="0">
                                <a:pos x="GluePoint360X" y="GluePoint360Y"/>
                              </a:cxn>
                              <a:cxn ang="0">
                                <a:pos x="GluePoint361X" y="GluePoint361Y"/>
                              </a:cxn>
                              <a:cxn ang="0">
                                <a:pos x="GluePoint362X" y="GluePoint362Y"/>
                              </a:cxn>
                              <a:cxn ang="0">
                                <a:pos x="GluePoint363X" y="GluePoint363Y"/>
                              </a:cxn>
                              <a:cxn ang="0">
                                <a:pos x="GluePoint364X" y="GluePoint364Y"/>
                              </a:cxn>
                              <a:cxn ang="0">
                                <a:pos x="GluePoint365X" y="GluePoint365Y"/>
                              </a:cxn>
                              <a:cxn ang="0">
                                <a:pos x="GluePoint366X" y="GluePoint366Y"/>
                              </a:cxn>
                              <a:cxn ang="0">
                                <a:pos x="GluePoint367X" y="GluePoint367Y"/>
                              </a:cxn>
                              <a:cxn ang="0">
                                <a:pos x="GluePoint368X" y="GluePoint368Y"/>
                              </a:cxn>
                              <a:cxn ang="0">
                                <a:pos x="GluePoint369X" y="GluePoint369Y"/>
                              </a:cxn>
                              <a:cxn ang="0">
                                <a:pos x="GluePoint370X" y="GluePoint370Y"/>
                              </a:cxn>
                              <a:cxn ang="0">
                                <a:pos x="GluePoint371X" y="GluePoint371Y"/>
                              </a:cxn>
                              <a:cxn ang="0">
                                <a:pos x="GluePoint372X" y="GluePoint372Y"/>
                              </a:cxn>
                              <a:cxn ang="0">
                                <a:pos x="GluePoint373X" y="GluePoint373Y"/>
                              </a:cxn>
                              <a:cxn ang="0">
                                <a:pos x="GluePoint374X" y="GluePoint374Y"/>
                              </a:cxn>
                              <a:cxn ang="0">
                                <a:pos x="GluePoint375X" y="GluePoint375Y"/>
                              </a:cxn>
                              <a:cxn ang="0">
                                <a:pos x="GluePoint376X" y="GluePoint376Y"/>
                              </a:cxn>
                              <a:cxn ang="0">
                                <a:pos x="GluePoint377X" y="GluePoint377Y"/>
                              </a:cxn>
                              <a:cxn ang="0">
                                <a:pos x="GluePoint378X" y="GluePoint378Y"/>
                              </a:cxn>
                              <a:cxn ang="0">
                                <a:pos x="GluePoint379X" y="GluePoint379Y"/>
                              </a:cxn>
                              <a:cxn ang="0">
                                <a:pos x="GluePoint380X" y="GluePoint380Y"/>
                              </a:cxn>
                              <a:cxn ang="0">
                                <a:pos x="GluePoint381X" y="GluePoint381Y"/>
                              </a:cxn>
                              <a:cxn ang="0">
                                <a:pos x="GluePoint382X" y="GluePoint382Y"/>
                              </a:cxn>
                              <a:cxn ang="0">
                                <a:pos x="GluePoint383X" y="GluePoint383Y"/>
                              </a:cxn>
                              <a:cxn ang="0">
                                <a:pos x="GluePoint384X" y="GluePoint384Y"/>
                              </a:cxn>
                              <a:cxn ang="0">
                                <a:pos x="GluePoint385X" y="GluePoint385Y"/>
                              </a:cxn>
                              <a:cxn ang="0">
                                <a:pos x="GluePoint386X" y="GluePoint386Y"/>
                              </a:cxn>
                              <a:cxn ang="0">
                                <a:pos x="GluePoint387X" y="GluePoint387Y"/>
                              </a:cxn>
                              <a:cxn ang="0">
                                <a:pos x="GluePoint388X" y="GluePoint388Y"/>
                              </a:cxn>
                              <a:cxn ang="0">
                                <a:pos x="GluePoint389X" y="GluePoint389Y"/>
                              </a:cxn>
                              <a:cxn ang="0">
                                <a:pos x="GluePoint390X" y="GluePoint390Y"/>
                              </a:cxn>
                              <a:cxn ang="0">
                                <a:pos x="GluePoint391X" y="GluePoint391Y"/>
                              </a:cxn>
                              <a:cxn ang="0">
                                <a:pos x="GluePoint392X" y="GluePoint392Y"/>
                              </a:cxn>
                              <a:cxn ang="0">
                                <a:pos x="GluePoint393X" y="GluePoint393Y"/>
                              </a:cxn>
                              <a:cxn ang="0">
                                <a:pos x="GluePoint394X" y="GluePoint394Y"/>
                              </a:cxn>
                              <a:cxn ang="0">
                                <a:pos x="GluePoint395X" y="GluePoint395Y"/>
                              </a:cxn>
                              <a:cxn ang="0">
                                <a:pos x="GluePoint396X" y="GluePoint396Y"/>
                              </a:cxn>
                              <a:cxn ang="0">
                                <a:pos x="GluePoint397X" y="GluePoint397Y"/>
                              </a:cxn>
                              <a:cxn ang="0">
                                <a:pos x="GluePoint398X" y="GluePoint398Y"/>
                              </a:cxn>
                              <a:cxn ang="0">
                                <a:pos x="GluePoint399X" y="GluePoint399Y"/>
                              </a:cxn>
                              <a:cxn ang="0">
                                <a:pos x="GluePoint400X" y="GluePoint400Y"/>
                              </a:cxn>
                              <a:cxn ang="0">
                                <a:pos x="GluePoint401X" y="GluePoint401Y"/>
                              </a:cxn>
                              <a:cxn ang="0">
                                <a:pos x="GluePoint402X" y="GluePoint402Y"/>
                              </a:cxn>
                              <a:cxn ang="0">
                                <a:pos x="GluePoint403X" y="GluePoint403Y"/>
                              </a:cxn>
                              <a:cxn ang="0">
                                <a:pos x="GluePoint404X" y="GluePoint404Y"/>
                              </a:cxn>
                              <a:cxn ang="0">
                                <a:pos x="GluePoint405X" y="GluePoint405Y"/>
                              </a:cxn>
                              <a:cxn ang="0">
                                <a:pos x="GluePoint406X" y="GluePoint406Y"/>
                              </a:cxn>
                              <a:cxn ang="0">
                                <a:pos x="GluePoint407X" y="GluePoint407Y"/>
                              </a:cxn>
                              <a:cxn ang="0">
                                <a:pos x="GluePoint408X" y="GluePoint408Y"/>
                              </a:cxn>
                              <a:cxn ang="0">
                                <a:pos x="GluePoint409X" y="GluePoint409Y"/>
                              </a:cxn>
                              <a:cxn ang="0">
                                <a:pos x="GluePoint410X" y="GluePoint410Y"/>
                              </a:cxn>
                              <a:cxn ang="0">
                                <a:pos x="GluePoint411X" y="GluePoint411Y"/>
                              </a:cxn>
                              <a:cxn ang="0">
                                <a:pos x="GluePoint412X" y="GluePoint412Y"/>
                              </a:cxn>
                              <a:cxn ang="0">
                                <a:pos x="GluePoint413X" y="GluePoint413Y"/>
                              </a:cxn>
                              <a:cxn ang="0">
                                <a:pos x="GluePoint414X" y="GluePoint414Y"/>
                              </a:cxn>
                              <a:cxn ang="0">
                                <a:pos x="GluePoint415X" y="GluePoint415Y"/>
                              </a:cxn>
                              <a:cxn ang="0">
                                <a:pos x="GluePoint416X" y="GluePoint416Y"/>
                              </a:cxn>
                              <a:cxn ang="0">
                                <a:pos x="GluePoint417X" y="GluePoint417Y"/>
                              </a:cxn>
                              <a:cxn ang="0">
                                <a:pos x="GluePoint418X" y="GluePoint418Y"/>
                              </a:cxn>
                              <a:cxn ang="0">
                                <a:pos x="GluePoint419X" y="GluePoint419Y"/>
                              </a:cxn>
                              <a:cxn ang="0">
                                <a:pos x="GluePoint420X" y="GluePoint420Y"/>
                              </a:cxn>
                              <a:cxn ang="0">
                                <a:pos x="GluePoint421X" y="GluePoint421Y"/>
                              </a:cxn>
                              <a:cxn ang="0">
                                <a:pos x="GluePoint422X" y="GluePoint422Y"/>
                              </a:cxn>
                              <a:cxn ang="0">
                                <a:pos x="GluePoint423X" y="GluePoint423Y"/>
                              </a:cxn>
                              <a:cxn ang="0">
                                <a:pos x="GluePoint424X" y="GluePoint424Y"/>
                              </a:cxn>
                              <a:cxn ang="0">
                                <a:pos x="GluePoint425X" y="GluePoint425Y"/>
                              </a:cxn>
                              <a:cxn ang="0">
                                <a:pos x="GluePoint426X" y="GluePoint426Y"/>
                              </a:cxn>
                              <a:cxn ang="0">
                                <a:pos x="GluePoint427X" y="GluePoint427Y"/>
                              </a:cxn>
                              <a:cxn ang="0">
                                <a:pos x="GluePoint428X" y="GluePoint428Y"/>
                              </a:cxn>
                              <a:cxn ang="0">
                                <a:pos x="GluePoint429X" y="GluePoint429Y"/>
                              </a:cxn>
                              <a:cxn ang="0">
                                <a:pos x="GluePoint430X" y="GluePoint430Y"/>
                              </a:cxn>
                              <a:cxn ang="0">
                                <a:pos x="GluePoint431X" y="GluePoint431Y"/>
                              </a:cxn>
                              <a:cxn ang="0">
                                <a:pos x="GluePoint432X" y="GluePoint432Y"/>
                              </a:cxn>
                              <a:cxn ang="0">
                                <a:pos x="GluePoint433X" y="GluePoint433Y"/>
                              </a:cxn>
                              <a:cxn ang="0">
                                <a:pos x="GluePoint434X" y="GluePoint434Y"/>
                              </a:cxn>
                              <a:cxn ang="0">
                                <a:pos x="GluePoint435X" y="GluePoint435Y"/>
                              </a:cxn>
                              <a:cxn ang="0">
                                <a:pos x="GluePoint436X" y="GluePoint436Y"/>
                              </a:cxn>
                              <a:cxn ang="0">
                                <a:pos x="GluePoint437X" y="GluePoint437Y"/>
                              </a:cxn>
                              <a:cxn ang="0">
                                <a:pos x="GluePoint438X" y="GluePoint438Y"/>
                              </a:cxn>
                              <a:cxn ang="0">
                                <a:pos x="GluePoint439X" y="GluePoint439Y"/>
                              </a:cxn>
                              <a:cxn ang="0">
                                <a:pos x="GluePoint440X" y="GluePoint440Y"/>
                              </a:cxn>
                              <a:cxn ang="0">
                                <a:pos x="GluePoint441X" y="GluePoint441Y"/>
                              </a:cxn>
                              <a:cxn ang="0">
                                <a:pos x="GluePoint442X" y="GluePoint442Y"/>
                              </a:cxn>
                              <a:cxn ang="0">
                                <a:pos x="GluePoint443X" y="GluePoint443Y"/>
                              </a:cxn>
                              <a:cxn ang="0">
                                <a:pos x="GluePoint444X" y="GluePoint444Y"/>
                              </a:cxn>
                              <a:cxn ang="0">
                                <a:pos x="GluePoint445X" y="GluePoint445Y"/>
                              </a:cxn>
                              <a:cxn ang="0">
                                <a:pos x="GluePoint446X" y="GluePoint446Y"/>
                              </a:cxn>
                              <a:cxn ang="0">
                                <a:pos x="GluePoint447X" y="GluePoint447Y"/>
                              </a:cxn>
                              <a:cxn ang="0">
                                <a:pos x="GluePoint448X" y="GluePoint448Y"/>
                              </a:cxn>
                              <a:cxn ang="0">
                                <a:pos x="GluePoint449X" y="GluePoint449Y"/>
                              </a:cxn>
                              <a:cxn ang="0">
                                <a:pos x="GluePoint450X" y="GluePoint450Y"/>
                              </a:cxn>
                              <a:cxn ang="0">
                                <a:pos x="GluePoint451X" y="GluePoint451Y"/>
                              </a:cxn>
                              <a:cxn ang="0">
                                <a:pos x="GluePoint452X" y="GluePoint452Y"/>
                              </a:cxn>
                              <a:cxn ang="0">
                                <a:pos x="GluePoint453X" y="GluePoint453Y"/>
                              </a:cxn>
                              <a:cxn ang="0">
                                <a:pos x="GluePoint454X" y="GluePoint454Y"/>
                              </a:cxn>
                              <a:cxn ang="0">
                                <a:pos x="GluePoint455X" y="GluePoint455Y"/>
                              </a:cxn>
                              <a:cxn ang="0">
                                <a:pos x="GluePoint456X" y="GluePoint456Y"/>
                              </a:cxn>
                              <a:cxn ang="0">
                                <a:pos x="GluePoint457X" y="GluePoint457Y"/>
                              </a:cxn>
                              <a:cxn ang="0">
                                <a:pos x="GluePoint458X" y="GluePoint458Y"/>
                              </a:cxn>
                              <a:cxn ang="0">
                                <a:pos x="GluePoint459X" y="GluePoint459Y"/>
                              </a:cxn>
                              <a:cxn ang="0">
                                <a:pos x="GluePoint460X" y="GluePoint460Y"/>
                              </a:cxn>
                              <a:cxn ang="0">
                                <a:pos x="GluePoint461X" y="GluePoint461Y"/>
                              </a:cxn>
                              <a:cxn ang="0">
                                <a:pos x="GluePoint462X" y="GluePoint462Y"/>
                              </a:cxn>
                              <a:cxn ang="0">
                                <a:pos x="GluePoint463X" y="GluePoint463Y"/>
                              </a:cxn>
                              <a:cxn ang="0">
                                <a:pos x="GluePoint464X" y="GluePoint464Y"/>
                              </a:cxn>
                              <a:cxn ang="0">
                                <a:pos x="GluePoint465X" y="GluePoint465Y"/>
                              </a:cxn>
                              <a:cxn ang="0">
                                <a:pos x="GluePoint466X" y="GluePoint466Y"/>
                              </a:cxn>
                              <a:cxn ang="0">
                                <a:pos x="GluePoint467X" y="GluePoint467Y"/>
                              </a:cxn>
                              <a:cxn ang="0">
                                <a:pos x="GluePoint468X" y="GluePoint468Y"/>
                              </a:cxn>
                              <a:cxn ang="0">
                                <a:pos x="GluePoint469X" y="GluePoint469Y"/>
                              </a:cxn>
                              <a:cxn ang="0">
                                <a:pos x="GluePoint470X" y="GluePoint470Y"/>
                              </a:cxn>
                              <a:cxn ang="0">
                                <a:pos x="GluePoint471X" y="GluePoint471Y"/>
                              </a:cxn>
                              <a:cxn ang="0">
                                <a:pos x="GluePoint472X" y="GluePoint472Y"/>
                              </a:cxn>
                              <a:cxn ang="0">
                                <a:pos x="GluePoint473X" y="GluePoint473Y"/>
                              </a:cxn>
                              <a:cxn ang="0">
                                <a:pos x="GluePoint474X" y="GluePoint474Y"/>
                              </a:cxn>
                              <a:cxn ang="0">
                                <a:pos x="GluePoint475X" y="GluePoint475Y"/>
                              </a:cxn>
                              <a:cxn ang="0">
                                <a:pos x="GluePoint476X" y="GluePoint476Y"/>
                              </a:cxn>
                              <a:cxn ang="0">
                                <a:pos x="GluePoint477X" y="GluePoint477Y"/>
                              </a:cxn>
                              <a:cxn ang="0">
                                <a:pos x="GluePoint478X" y="GluePoint478Y"/>
                              </a:cxn>
                              <a:cxn ang="0">
                                <a:pos x="GluePoint479X" y="GluePoint479Y"/>
                              </a:cxn>
                              <a:cxn ang="0">
                                <a:pos x="GluePoint480X" y="GluePoint480Y"/>
                              </a:cxn>
                              <a:cxn ang="0">
                                <a:pos x="GluePoint481X" y="GluePoint481Y"/>
                              </a:cxn>
                              <a:cxn ang="0">
                                <a:pos x="GluePoint482X" y="GluePoint482Y"/>
                              </a:cxn>
                              <a:cxn ang="0">
                                <a:pos x="GluePoint483X" y="GluePoint483Y"/>
                              </a:cxn>
                              <a:cxn ang="0">
                                <a:pos x="GluePoint484X" y="GluePoint484Y"/>
                              </a:cxn>
                              <a:cxn ang="0">
                                <a:pos x="GluePoint485X" y="GluePoint485Y"/>
                              </a:cxn>
                              <a:cxn ang="0">
                                <a:pos x="GluePoint486X" y="GluePoint486Y"/>
                              </a:cxn>
                              <a:cxn ang="0">
                                <a:pos x="GluePoint487X" y="GluePoint487Y"/>
                              </a:cxn>
                              <a:cxn ang="0">
                                <a:pos x="GluePoint488X" y="GluePoint488Y"/>
                              </a:cxn>
                              <a:cxn ang="0">
                                <a:pos x="GluePoint489X" y="GluePoint489Y"/>
                              </a:cxn>
                              <a:cxn ang="0">
                                <a:pos x="GluePoint490X" y="GluePoint490Y"/>
                              </a:cxn>
                              <a:cxn ang="0">
                                <a:pos x="GluePoint491X" y="GluePoint491Y"/>
                              </a:cxn>
                              <a:cxn ang="0">
                                <a:pos x="GluePoint492X" y="GluePoint492Y"/>
                              </a:cxn>
                              <a:cxn ang="0">
                                <a:pos x="GluePoint493X" y="GluePoint493Y"/>
                              </a:cxn>
                              <a:cxn ang="0">
                                <a:pos x="GluePoint494X" y="GluePoint494Y"/>
                              </a:cxn>
                              <a:cxn ang="0">
                                <a:pos x="GluePoint495X" y="GluePoint495Y"/>
                              </a:cxn>
                              <a:cxn ang="0">
                                <a:pos x="GluePoint496X" y="GluePoint496Y"/>
                              </a:cxn>
                              <a:cxn ang="0">
                                <a:pos x="GluePoint497X" y="GluePoint497Y"/>
                              </a:cxn>
                              <a:cxn ang="0">
                                <a:pos x="GluePoint498X" y="GluePoint498Y"/>
                              </a:cxn>
                              <a:cxn ang="0">
                                <a:pos x="GluePoint499X" y="GluePoint499Y"/>
                              </a:cxn>
                              <a:cxn ang="0">
                                <a:pos x="GluePoint500X" y="GluePoint500Y"/>
                              </a:cxn>
                              <a:cxn ang="0">
                                <a:pos x="GluePoint501X" y="GluePoint501Y"/>
                              </a:cxn>
                              <a:cxn ang="0">
                                <a:pos x="GluePoint502X" y="GluePoint502Y"/>
                              </a:cxn>
                              <a:cxn ang="0">
                                <a:pos x="GluePoint503X" y="GluePoint503Y"/>
                              </a:cxn>
                              <a:cxn ang="0">
                                <a:pos x="GluePoint504X" y="GluePoint504Y"/>
                              </a:cxn>
                              <a:cxn ang="0">
                                <a:pos x="GluePoint505X" y="GluePoint505Y"/>
                              </a:cxn>
                              <a:cxn ang="0">
                                <a:pos x="GluePoint506X" y="GluePoint506Y"/>
                              </a:cxn>
                              <a:cxn ang="0">
                                <a:pos x="GluePoint507X" y="GluePoint507Y"/>
                              </a:cxn>
                              <a:cxn ang="0">
                                <a:pos x="GluePoint508X" y="GluePoint508Y"/>
                              </a:cxn>
                              <a:cxn ang="0">
                                <a:pos x="GluePoint509X" y="GluePoint509Y"/>
                              </a:cxn>
                              <a:cxn ang="0">
                                <a:pos x="GluePoint510X" y="GluePoint510Y"/>
                              </a:cxn>
                              <a:cxn ang="0">
                                <a:pos x="GluePoint511X" y="GluePoint511Y"/>
                              </a:cxn>
                              <a:cxn ang="0">
                                <a:pos x="GluePoint512X" y="GluePoint512Y"/>
                              </a:cxn>
                              <a:cxn ang="0">
                                <a:pos x="GluePoint513X" y="GluePoint513Y"/>
                              </a:cxn>
                              <a:cxn ang="0">
                                <a:pos x="GluePoint514X" y="GluePoint514Y"/>
                              </a:cxn>
                              <a:cxn ang="0">
                                <a:pos x="GluePoint515X" y="GluePoint515Y"/>
                              </a:cxn>
                              <a:cxn ang="0">
                                <a:pos x="GluePoint516X" y="GluePoint516Y"/>
                              </a:cxn>
                              <a:cxn ang="0">
                                <a:pos x="GluePoint517X" y="GluePoint517Y"/>
                              </a:cxn>
                              <a:cxn ang="0">
                                <a:pos x="GluePoint518X" y="GluePoint518Y"/>
                              </a:cxn>
                              <a:cxn ang="0">
                                <a:pos x="GluePoint519X" y="GluePoint519Y"/>
                              </a:cxn>
                              <a:cxn ang="0">
                                <a:pos x="GluePoint520X" y="GluePoint520Y"/>
                              </a:cxn>
                              <a:cxn ang="0">
                                <a:pos x="GluePoint521X" y="GluePoint521Y"/>
                              </a:cxn>
                              <a:cxn ang="0">
                                <a:pos x="GluePoint522X" y="GluePoint522Y"/>
                              </a:cxn>
                              <a:cxn ang="0">
                                <a:pos x="GluePoint523X" y="GluePoint523Y"/>
                              </a:cxn>
                              <a:cxn ang="0">
                                <a:pos x="GluePoint524X" y="GluePoint524Y"/>
                              </a:cxn>
                              <a:cxn ang="0">
                                <a:pos x="GluePoint525X" y="GluePoint525Y"/>
                              </a:cxn>
                              <a:cxn ang="0">
                                <a:pos x="GluePoint526X" y="GluePoint526Y"/>
                              </a:cxn>
                              <a:cxn ang="0">
                                <a:pos x="GluePoint527X" y="GluePoint527Y"/>
                              </a:cxn>
                              <a:cxn ang="0">
                                <a:pos x="GluePoint528X" y="GluePoint528Y"/>
                              </a:cxn>
                              <a:cxn ang="0">
                                <a:pos x="GluePoint529X" y="GluePoint529Y"/>
                              </a:cxn>
                              <a:cxn ang="0">
                                <a:pos x="GluePoint530X" y="GluePoint530Y"/>
                              </a:cxn>
                              <a:cxn ang="0">
                                <a:pos x="GluePoint531X" y="GluePoint531Y"/>
                              </a:cxn>
                              <a:cxn ang="0">
                                <a:pos x="GluePoint532X" y="GluePoint532Y"/>
                              </a:cxn>
                              <a:cxn ang="0">
                                <a:pos x="GluePoint533X" y="GluePoint533Y"/>
                              </a:cxn>
                              <a:cxn ang="0">
                                <a:pos x="GluePoint534X" y="GluePoint534Y"/>
                              </a:cxn>
                              <a:cxn ang="0">
                                <a:pos x="GluePoint535X" y="GluePoint535Y"/>
                              </a:cxn>
                              <a:cxn ang="0">
                                <a:pos x="GluePoint536X" y="GluePoint536Y"/>
                              </a:cxn>
                              <a:cxn ang="0">
                                <a:pos x="GluePoint537X" y="GluePoint537Y"/>
                              </a:cxn>
                              <a:cxn ang="0">
                                <a:pos x="GluePoint538X" y="GluePoint538Y"/>
                              </a:cxn>
                              <a:cxn ang="0">
                                <a:pos x="GluePoint539X" y="GluePoint539Y"/>
                              </a:cxn>
                              <a:cxn ang="0">
                                <a:pos x="GluePoint540X" y="GluePoint540Y"/>
                              </a:cxn>
                              <a:cxn ang="0">
                                <a:pos x="GluePoint541X" y="GluePoint541Y"/>
                              </a:cxn>
                              <a:cxn ang="0">
                                <a:pos x="GluePoint542X" y="GluePoint542Y"/>
                              </a:cxn>
                              <a:cxn ang="0">
                                <a:pos x="GluePoint543X" y="GluePoint543Y"/>
                              </a:cxn>
                              <a:cxn ang="0">
                                <a:pos x="GluePoint544X" y="GluePoint544Y"/>
                              </a:cxn>
                              <a:cxn ang="0">
                                <a:pos x="GluePoint545X" y="GluePoint545Y"/>
                              </a:cxn>
                              <a:cxn ang="0">
                                <a:pos x="GluePoint546X" y="GluePoint546Y"/>
                              </a:cxn>
                              <a:cxn ang="0">
                                <a:pos x="GluePoint547X" y="GluePoint547Y"/>
                              </a:cxn>
                              <a:cxn ang="0">
                                <a:pos x="GluePoint548X" y="GluePoint548Y"/>
                              </a:cxn>
                              <a:cxn ang="0">
                                <a:pos x="GluePoint549X" y="GluePoint549Y"/>
                              </a:cxn>
                              <a:cxn ang="0">
                                <a:pos x="GluePoint550X" y="GluePoint550Y"/>
                              </a:cxn>
                              <a:cxn ang="0">
                                <a:pos x="GluePoint551X" y="GluePoint551Y"/>
                              </a:cxn>
                              <a:cxn ang="0">
                                <a:pos x="GluePoint552X" y="GluePoint552Y"/>
                              </a:cxn>
                              <a:cxn ang="0">
                                <a:pos x="GluePoint553X" y="GluePoint553Y"/>
                              </a:cxn>
                              <a:cxn ang="0">
                                <a:pos x="GluePoint554X" y="GluePoint554Y"/>
                              </a:cxn>
                              <a:cxn ang="0">
                                <a:pos x="GluePoint555X" y="GluePoint555Y"/>
                              </a:cxn>
                              <a:cxn ang="0">
                                <a:pos x="GluePoint556X" y="GluePoint556Y"/>
                              </a:cxn>
                              <a:cxn ang="0">
                                <a:pos x="GluePoint557X" y="GluePoint557Y"/>
                              </a:cxn>
                              <a:cxn ang="0">
                                <a:pos x="GluePoint558X" y="GluePoint558Y"/>
                              </a:cxn>
                              <a:cxn ang="0">
                                <a:pos x="GluePoint559X" y="GluePoint559Y"/>
                              </a:cxn>
                              <a:cxn ang="0">
                                <a:pos x="GluePoint560X" y="GluePoint560Y"/>
                              </a:cxn>
                              <a:cxn ang="0">
                                <a:pos x="GluePoint561X" y="GluePoint561Y"/>
                              </a:cxn>
                              <a:cxn ang="0">
                                <a:pos x="GluePoint562X" y="GluePoint562Y"/>
                              </a:cxn>
                              <a:cxn ang="0">
                                <a:pos x="GluePoint563X" y="GluePoint563Y"/>
                              </a:cxn>
                              <a:cxn ang="0">
                                <a:pos x="GluePoint564X" y="GluePoint564Y"/>
                              </a:cxn>
                              <a:cxn ang="0">
                                <a:pos x="GluePoint565X" y="GluePoint565Y"/>
                              </a:cxn>
                              <a:cxn ang="0">
                                <a:pos x="GluePoint566X" y="GluePoint566Y"/>
                              </a:cxn>
                              <a:cxn ang="0">
                                <a:pos x="GluePoint567X" y="GluePoint567Y"/>
                              </a:cxn>
                              <a:cxn ang="0">
                                <a:pos x="GluePoint568X" y="GluePoint568Y"/>
                              </a:cxn>
                              <a:cxn ang="0">
                                <a:pos x="GluePoint569X" y="GluePoint569Y"/>
                              </a:cxn>
                              <a:cxn ang="0">
                                <a:pos x="GluePoint570X" y="GluePoint570Y"/>
                              </a:cxn>
                              <a:cxn ang="0">
                                <a:pos x="GluePoint571X" y="GluePoint571Y"/>
                              </a:cxn>
                              <a:cxn ang="0">
                                <a:pos x="GluePoint572X" y="GluePoint572Y"/>
                              </a:cxn>
                              <a:cxn ang="0">
                                <a:pos x="GluePoint573X" y="GluePoint573Y"/>
                              </a:cxn>
                              <a:cxn ang="0">
                                <a:pos x="GluePoint574X" y="GluePoint574Y"/>
                              </a:cxn>
                              <a:cxn ang="0">
                                <a:pos x="GluePoint575X" y="GluePoint575Y"/>
                              </a:cxn>
                              <a:cxn ang="0">
                                <a:pos x="GluePoint576X" y="GluePoint576Y"/>
                              </a:cxn>
                              <a:cxn ang="0">
                                <a:pos x="GluePoint577X" y="GluePoint577Y"/>
                              </a:cxn>
                              <a:cxn ang="0">
                                <a:pos x="GluePoint578X" y="GluePoint578Y"/>
                              </a:cxn>
                              <a:cxn ang="0">
                                <a:pos x="GluePoint579X" y="GluePoint579Y"/>
                              </a:cxn>
                              <a:cxn ang="0">
                                <a:pos x="GluePoint580X" y="GluePoint580Y"/>
                              </a:cxn>
                              <a:cxn ang="0">
                                <a:pos x="GluePoint581X" y="GluePoint581Y"/>
                              </a:cxn>
                              <a:cxn ang="0">
                                <a:pos x="GluePoint582X" y="GluePoint582Y"/>
                              </a:cxn>
                              <a:cxn ang="0">
                                <a:pos x="GluePoint583X" y="GluePoint583Y"/>
                              </a:cxn>
                              <a:cxn ang="0">
                                <a:pos x="GluePoint584X" y="GluePoint584Y"/>
                              </a:cxn>
                              <a:cxn ang="0">
                                <a:pos x="GluePoint585X" y="GluePoint585Y"/>
                              </a:cxn>
                              <a:cxn ang="0">
                                <a:pos x="GluePoint586X" y="GluePoint586Y"/>
                              </a:cxn>
                              <a:cxn ang="0">
                                <a:pos x="GluePoint587X" y="GluePoint587Y"/>
                              </a:cxn>
                              <a:cxn ang="0">
                                <a:pos x="GluePoint588X" y="GluePoint588Y"/>
                              </a:cxn>
                              <a:cxn ang="0">
                                <a:pos x="GluePoint589X" y="GluePoint589Y"/>
                              </a:cxn>
                              <a:cxn ang="0">
                                <a:pos x="GluePoint590X" y="GluePoint590Y"/>
                              </a:cxn>
                              <a:cxn ang="0">
                                <a:pos x="GluePoint591X" y="GluePoint591Y"/>
                              </a:cxn>
                              <a:cxn ang="0">
                                <a:pos x="GluePoint592X" y="GluePoint592Y"/>
                              </a:cxn>
                              <a:cxn ang="0">
                                <a:pos x="GluePoint593X" y="GluePoint593Y"/>
                              </a:cxn>
                              <a:cxn ang="0">
                                <a:pos x="GluePoint594X" y="GluePoint594Y"/>
                              </a:cxn>
                              <a:cxn ang="0">
                                <a:pos x="GluePoint595X" y="GluePoint595Y"/>
                              </a:cxn>
                              <a:cxn ang="0">
                                <a:pos x="GluePoint596X" y="GluePoint596Y"/>
                              </a:cxn>
                              <a:cxn ang="0">
                                <a:pos x="GluePoint597X" y="GluePoint597Y"/>
                              </a:cxn>
                              <a:cxn ang="0">
                                <a:pos x="GluePoint598X" y="GluePoint598Y"/>
                              </a:cxn>
                              <a:cxn ang="0">
                                <a:pos x="GluePoint599X" y="GluePoint599Y"/>
                              </a:cxn>
                              <a:cxn ang="0">
                                <a:pos x="GluePoint600X" y="GluePoint600Y"/>
                              </a:cxn>
                              <a:cxn ang="0">
                                <a:pos x="GluePoint601X" y="GluePoint601Y"/>
                              </a:cxn>
                              <a:cxn ang="0">
                                <a:pos x="GluePoint602X" y="GluePoint602Y"/>
                              </a:cxn>
                              <a:cxn ang="0">
                                <a:pos x="GluePoint603X" y="GluePoint603Y"/>
                              </a:cxn>
                              <a:cxn ang="0">
                                <a:pos x="GluePoint604X" y="GluePoint604Y"/>
                              </a:cxn>
                              <a:cxn ang="0">
                                <a:pos x="GluePoint605X" y="GluePoint605Y"/>
                              </a:cxn>
                              <a:cxn ang="0">
                                <a:pos x="GluePoint606X" y="GluePoint606Y"/>
                              </a:cxn>
                              <a:cxn ang="0">
                                <a:pos x="GluePoint607X" y="GluePoint607Y"/>
                              </a:cxn>
                              <a:cxn ang="0">
                                <a:pos x="GluePoint608X" y="GluePoint608Y"/>
                              </a:cxn>
                              <a:cxn ang="0">
                                <a:pos x="GluePoint609X" y="GluePoint609Y"/>
                              </a:cxn>
                              <a:cxn ang="0">
                                <a:pos x="GluePoint610X" y="GluePoint610Y"/>
                              </a:cxn>
                              <a:cxn ang="0">
                                <a:pos x="GluePoint611X" y="GluePoint611Y"/>
                              </a:cxn>
                              <a:cxn ang="0">
                                <a:pos x="GluePoint612X" y="GluePoint612Y"/>
                              </a:cxn>
                              <a:cxn ang="0">
                                <a:pos x="GluePoint613X" y="GluePoint613Y"/>
                              </a:cxn>
                              <a:cxn ang="0">
                                <a:pos x="GluePoint614X" y="GluePoint614Y"/>
                              </a:cxn>
                              <a:cxn ang="0">
                                <a:pos x="GluePoint615X" y="GluePoint615Y"/>
                              </a:cxn>
                              <a:cxn ang="0">
                                <a:pos x="GluePoint616X" y="GluePoint616Y"/>
                              </a:cxn>
                              <a:cxn ang="0">
                                <a:pos x="GluePoint617X" y="GluePoint617Y"/>
                              </a:cxn>
                              <a:cxn ang="0">
                                <a:pos x="GluePoint618X" y="GluePoint618Y"/>
                              </a:cxn>
                              <a:cxn ang="0">
                                <a:pos x="GluePoint619X" y="GluePoint619Y"/>
                              </a:cxn>
                              <a:cxn ang="0">
                                <a:pos x="GluePoint620X" y="GluePoint620Y"/>
                              </a:cxn>
                              <a:cxn ang="0">
                                <a:pos x="GluePoint621X" y="GluePoint621Y"/>
                              </a:cxn>
                              <a:cxn ang="0">
                                <a:pos x="GluePoint622X" y="GluePoint622Y"/>
                              </a:cxn>
                              <a:cxn ang="0">
                                <a:pos x="GluePoint623X" y="GluePoint623Y"/>
                              </a:cxn>
                              <a:cxn ang="0">
                                <a:pos x="GluePoint624X" y="GluePoint624Y"/>
                              </a:cxn>
                              <a:cxn ang="0">
                                <a:pos x="GluePoint625X" y="GluePoint625Y"/>
                              </a:cxn>
                              <a:cxn ang="0">
                                <a:pos x="GluePoint626X" y="GluePoint626Y"/>
                              </a:cxn>
                              <a:cxn ang="0">
                                <a:pos x="GluePoint627X" y="GluePoint627Y"/>
                              </a:cxn>
                              <a:cxn ang="0">
                                <a:pos x="GluePoint628X" y="GluePoint628Y"/>
                              </a:cxn>
                              <a:cxn ang="0">
                                <a:pos x="GluePoint629X" y="GluePoint629Y"/>
                              </a:cxn>
                              <a:cxn ang="0">
                                <a:pos x="GluePoint630X" y="GluePoint630Y"/>
                              </a:cxn>
                              <a:cxn ang="0">
                                <a:pos x="GluePoint631X" y="GluePoint631Y"/>
                              </a:cxn>
                              <a:cxn ang="0">
                                <a:pos x="GluePoint632X" y="GluePoint632Y"/>
                              </a:cxn>
                              <a:cxn ang="0">
                                <a:pos x="GluePoint633X" y="GluePoint633Y"/>
                              </a:cxn>
                              <a:cxn ang="0">
                                <a:pos x="GluePoint634X" y="GluePoint634Y"/>
                              </a:cxn>
                              <a:cxn ang="0">
                                <a:pos x="GluePoint635X" y="GluePoint635Y"/>
                              </a:cxn>
                              <a:cxn ang="0">
                                <a:pos x="GluePoint636X" y="GluePoint636Y"/>
                              </a:cxn>
                              <a:cxn ang="0">
                                <a:pos x="GluePoint637X" y="GluePoint637Y"/>
                              </a:cxn>
                              <a:cxn ang="0">
                                <a:pos x="GluePoint638X" y="GluePoint638Y"/>
                              </a:cxn>
                              <a:cxn ang="0">
                                <a:pos x="GluePoint639X" y="GluePoint639Y"/>
                              </a:cxn>
                              <a:cxn ang="0">
                                <a:pos x="GluePoint640X" y="GluePoint640Y"/>
                              </a:cxn>
                              <a:cxn ang="0">
                                <a:pos x="GluePoint641X" y="GluePoint641Y"/>
                              </a:cxn>
                              <a:cxn ang="0">
                                <a:pos x="GluePoint642X" y="GluePoint642Y"/>
                              </a:cxn>
                              <a:cxn ang="0">
                                <a:pos x="GluePoint643X" y="GluePoint643Y"/>
                              </a:cxn>
                              <a:cxn ang="0">
                                <a:pos x="GluePoint644X" y="GluePoint644Y"/>
                              </a:cxn>
                              <a:cxn ang="0">
                                <a:pos x="GluePoint645X" y="GluePoint645Y"/>
                              </a:cxn>
                              <a:cxn ang="0">
                                <a:pos x="GluePoint646X" y="GluePoint646Y"/>
                              </a:cxn>
                              <a:cxn ang="0">
                                <a:pos x="GluePoint647X" y="GluePoint647Y"/>
                              </a:cxn>
                              <a:cxn ang="0">
                                <a:pos x="GluePoint648X" y="GluePoint648Y"/>
                              </a:cxn>
                              <a:cxn ang="0">
                                <a:pos x="GluePoint649X" y="GluePoint649Y"/>
                              </a:cxn>
                              <a:cxn ang="0">
                                <a:pos x="GluePoint650X" y="GluePoint650Y"/>
                              </a:cxn>
                              <a:cxn ang="0">
                                <a:pos x="GluePoint651X" y="GluePoint651Y"/>
                              </a:cxn>
                              <a:cxn ang="0">
                                <a:pos x="GluePoint652X" y="GluePoint652Y"/>
                              </a:cxn>
                              <a:cxn ang="0">
                                <a:pos x="GluePoint653X" y="GluePoint653Y"/>
                              </a:cxn>
                              <a:cxn ang="0">
                                <a:pos x="GluePoint654X" y="GluePoint654Y"/>
                              </a:cxn>
                              <a:cxn ang="0">
                                <a:pos x="GluePoint655X" y="GluePoint655Y"/>
                              </a:cxn>
                              <a:cxn ang="0">
                                <a:pos x="GluePoint656X" y="GluePoint656Y"/>
                              </a:cxn>
                              <a:cxn ang="0">
                                <a:pos x="GluePoint657X" y="GluePoint657Y"/>
                              </a:cxn>
                              <a:cxn ang="0">
                                <a:pos x="GluePoint658X" y="GluePoint658Y"/>
                              </a:cxn>
                              <a:cxn ang="0">
                                <a:pos x="GluePoint659X" y="GluePoint659Y"/>
                              </a:cxn>
                              <a:cxn ang="0">
                                <a:pos x="GluePoint660X" y="GluePoint660Y"/>
                              </a:cxn>
                              <a:cxn ang="0">
                                <a:pos x="GluePoint661X" y="GluePoint661Y"/>
                              </a:cxn>
                              <a:cxn ang="0">
                                <a:pos x="GluePoint662X" y="GluePoint662Y"/>
                              </a:cxn>
                              <a:cxn ang="0">
                                <a:pos x="GluePoint663X" y="GluePoint663Y"/>
                              </a:cxn>
                              <a:cxn ang="0">
                                <a:pos x="GluePoint664X" y="GluePoint664Y"/>
                              </a:cxn>
                              <a:cxn ang="0">
                                <a:pos x="GluePoint665X" y="GluePoint665Y"/>
                              </a:cxn>
                              <a:cxn ang="0">
                                <a:pos x="GluePoint666X" y="GluePoint666Y"/>
                              </a:cxn>
                              <a:cxn ang="0">
                                <a:pos x="GluePoint667X" y="GluePoint667Y"/>
                              </a:cxn>
                              <a:cxn ang="0">
                                <a:pos x="GluePoint668X" y="GluePoint668Y"/>
                              </a:cxn>
                              <a:cxn ang="0">
                                <a:pos x="GluePoint669X" y="GluePoint669Y"/>
                              </a:cxn>
                              <a:cxn ang="0">
                                <a:pos x="GluePoint670X" y="GluePoint670Y"/>
                              </a:cxn>
                              <a:cxn ang="0">
                                <a:pos x="GluePoint671X" y="GluePoint671Y"/>
                              </a:cxn>
                              <a:cxn ang="0">
                                <a:pos x="GluePoint672X" y="GluePoint672Y"/>
                              </a:cxn>
                              <a:cxn ang="0">
                                <a:pos x="GluePoint673X" y="GluePoint673Y"/>
                              </a:cxn>
                              <a:cxn ang="0">
                                <a:pos x="GluePoint674X" y="GluePoint674Y"/>
                              </a:cxn>
                              <a:cxn ang="0">
                                <a:pos x="GluePoint675X" y="GluePoint675Y"/>
                              </a:cxn>
                              <a:cxn ang="0">
                                <a:pos x="GluePoint676X" y="GluePoint676Y"/>
                              </a:cxn>
                              <a:cxn ang="0">
                                <a:pos x="GluePoint677X" y="GluePoint677Y"/>
                              </a:cxn>
                              <a:cxn ang="0">
                                <a:pos x="GluePoint678X" y="GluePoint678Y"/>
                              </a:cxn>
                              <a:cxn ang="0">
                                <a:pos x="GluePoint679X" y="GluePoint679Y"/>
                              </a:cxn>
                              <a:cxn ang="0">
                                <a:pos x="GluePoint680X" y="GluePoint680Y"/>
                              </a:cxn>
                              <a:cxn ang="0">
                                <a:pos x="GluePoint681X" y="GluePoint681Y"/>
                              </a:cxn>
                              <a:cxn ang="0">
                                <a:pos x="GluePoint682X" y="GluePoint682Y"/>
                              </a:cxn>
                              <a:cxn ang="0">
                                <a:pos x="GluePoint683X" y="GluePoint683Y"/>
                              </a:cxn>
                              <a:cxn ang="0">
                                <a:pos x="GluePoint684X" y="GluePoint684Y"/>
                              </a:cxn>
                              <a:cxn ang="0">
                                <a:pos x="GluePoint685X" y="GluePoint685Y"/>
                              </a:cxn>
                              <a:cxn ang="0">
                                <a:pos x="GluePoint686X" y="GluePoint686Y"/>
                              </a:cxn>
                              <a:cxn ang="0">
                                <a:pos x="GluePoint687X" y="GluePoint687Y"/>
                              </a:cxn>
                              <a:cxn ang="0">
                                <a:pos x="GluePoint688X" y="GluePoint688Y"/>
                              </a:cxn>
                              <a:cxn ang="0">
                                <a:pos x="GluePoint689X" y="GluePoint689Y"/>
                              </a:cxn>
                              <a:cxn ang="0">
                                <a:pos x="GluePoint690X" y="GluePoint690Y"/>
                              </a:cxn>
                              <a:cxn ang="0">
                                <a:pos x="GluePoint691X" y="GluePoint691Y"/>
                              </a:cxn>
                              <a:cxn ang="0">
                                <a:pos x="GluePoint692X" y="GluePoint692Y"/>
                              </a:cxn>
                              <a:cxn ang="0">
                                <a:pos x="GluePoint693X" y="GluePoint693Y"/>
                              </a:cxn>
                              <a:cxn ang="0">
                                <a:pos x="GluePoint694X" y="GluePoint694Y"/>
                              </a:cxn>
                              <a:cxn ang="0">
                                <a:pos x="GluePoint695X" y="GluePoint695Y"/>
                              </a:cxn>
                              <a:cxn ang="0">
                                <a:pos x="GluePoint696X" y="GluePoint696Y"/>
                              </a:cxn>
                              <a:cxn ang="0">
                                <a:pos x="GluePoint697X" y="GluePoint697Y"/>
                              </a:cxn>
                              <a:cxn ang="0">
                                <a:pos x="GluePoint698X" y="GluePoint698Y"/>
                              </a:cxn>
                              <a:cxn ang="0">
                                <a:pos x="GluePoint699X" y="GluePoint699Y"/>
                              </a:cxn>
                              <a:cxn ang="0">
                                <a:pos x="GluePoint700X" y="GluePoint700Y"/>
                              </a:cxn>
                              <a:cxn ang="0">
                                <a:pos x="GluePoint701X" y="GluePoint701Y"/>
                              </a:cxn>
                              <a:cxn ang="0">
                                <a:pos x="GluePoint702X" y="GluePoint702Y"/>
                              </a:cxn>
                              <a:cxn ang="0">
                                <a:pos x="GluePoint703X" y="GluePoint703Y"/>
                              </a:cxn>
                              <a:cxn ang="0">
                                <a:pos x="GluePoint704X" y="GluePoint704Y"/>
                              </a:cxn>
                              <a:cxn ang="0">
                                <a:pos x="GluePoint705X" y="GluePoint705Y"/>
                              </a:cxn>
                              <a:cxn ang="0">
                                <a:pos x="GluePoint706X" y="GluePoint706Y"/>
                              </a:cxn>
                              <a:cxn ang="0">
                                <a:pos x="GluePoint707X" y="GluePoint707Y"/>
                              </a:cxn>
                              <a:cxn ang="0">
                                <a:pos x="GluePoint708X" y="GluePoint708Y"/>
                              </a:cxn>
                              <a:cxn ang="0">
                                <a:pos x="GluePoint709X" y="GluePoint709Y"/>
                              </a:cxn>
                              <a:cxn ang="0">
                                <a:pos x="GluePoint710X" y="GluePoint710Y"/>
                              </a:cxn>
                              <a:cxn ang="0">
                                <a:pos x="GluePoint711X" y="GluePoint711Y"/>
                              </a:cxn>
                              <a:cxn ang="0">
                                <a:pos x="GluePoint712X" y="GluePoint712Y"/>
                              </a:cxn>
                              <a:cxn ang="0">
                                <a:pos x="GluePoint713X" y="GluePoint713Y"/>
                              </a:cxn>
                              <a:cxn ang="0">
                                <a:pos x="GluePoint714X" y="GluePoint714Y"/>
                              </a:cxn>
                              <a:cxn ang="0">
                                <a:pos x="GluePoint715X" y="GluePoint715Y"/>
                              </a:cxn>
                              <a:cxn ang="0">
                                <a:pos x="GluePoint716X" y="GluePoint716Y"/>
                              </a:cxn>
                              <a:cxn ang="0">
                                <a:pos x="GluePoint717X" y="GluePoint717Y"/>
                              </a:cxn>
                              <a:cxn ang="0">
                                <a:pos x="GluePoint718X" y="GluePoint718Y"/>
                              </a:cxn>
                              <a:cxn ang="0">
                                <a:pos x="GluePoint719X" y="GluePoint719Y"/>
                              </a:cxn>
                              <a:cxn ang="0">
                                <a:pos x="GluePoint720X" y="GluePoint720Y"/>
                              </a:cxn>
                              <a:cxn ang="0">
                                <a:pos x="GluePoint721X" y="GluePoint721Y"/>
                              </a:cxn>
                              <a:cxn ang="0">
                                <a:pos x="GluePoint722X" y="GluePoint722Y"/>
                              </a:cxn>
                              <a:cxn ang="0">
                                <a:pos x="GluePoint723X" y="GluePoint723Y"/>
                              </a:cxn>
                              <a:cxn ang="0">
                                <a:pos x="GluePoint724X" y="GluePoint724Y"/>
                              </a:cxn>
                              <a:cxn ang="0">
                                <a:pos x="GluePoint725X" y="GluePoint725Y"/>
                              </a:cxn>
                              <a:cxn ang="0">
                                <a:pos x="GluePoint726X" y="GluePoint726Y"/>
                              </a:cxn>
                              <a:cxn ang="0">
                                <a:pos x="GluePoint727X" y="GluePoint727Y"/>
                              </a:cxn>
                              <a:cxn ang="0">
                                <a:pos x="GluePoint728X" y="GluePoint728Y"/>
                              </a:cxn>
                              <a:cxn ang="0">
                                <a:pos x="GluePoint729X" y="GluePoint729Y"/>
                              </a:cxn>
                              <a:cxn ang="0">
                                <a:pos x="GluePoint730X" y="GluePoint730Y"/>
                              </a:cxn>
                              <a:cxn ang="0">
                                <a:pos x="GluePoint731X" y="GluePoint731Y"/>
                              </a:cxn>
                              <a:cxn ang="0">
                                <a:pos x="GluePoint732X" y="GluePoint732Y"/>
                              </a:cxn>
                              <a:cxn ang="0">
                                <a:pos x="GluePoint733X" y="GluePoint733Y"/>
                              </a:cxn>
                              <a:cxn ang="0">
                                <a:pos x="GluePoint734X" y="GluePoint734Y"/>
                              </a:cxn>
                              <a:cxn ang="0">
                                <a:pos x="GluePoint735X" y="GluePoint735Y"/>
                              </a:cxn>
                              <a:cxn ang="0">
                                <a:pos x="GluePoint736X" y="GluePoint736Y"/>
                              </a:cxn>
                              <a:cxn ang="0">
                                <a:pos x="GluePoint737X" y="GluePoint737Y"/>
                              </a:cxn>
                              <a:cxn ang="0">
                                <a:pos x="GluePoint738X" y="GluePoint738Y"/>
                              </a:cxn>
                              <a:cxn ang="0">
                                <a:pos x="GluePoint739X" y="GluePoint739Y"/>
                              </a:cxn>
                              <a:cxn ang="0">
                                <a:pos x="GluePoint740X" y="GluePoint740Y"/>
                              </a:cxn>
                              <a:cxn ang="0">
                                <a:pos x="GluePoint741X" y="GluePoint741Y"/>
                              </a:cxn>
                              <a:cxn ang="0">
                                <a:pos x="GluePoint742X" y="GluePoint742Y"/>
                              </a:cxn>
                              <a:cxn ang="0">
                                <a:pos x="GluePoint743X" y="GluePoint743Y"/>
                              </a:cxn>
                              <a:cxn ang="0">
                                <a:pos x="GluePoint744X" y="GluePoint744Y"/>
                              </a:cxn>
                              <a:cxn ang="0">
                                <a:pos x="GluePoint745X" y="GluePoint745Y"/>
                              </a:cxn>
                              <a:cxn ang="0">
                                <a:pos x="GluePoint746X" y="GluePoint746Y"/>
                              </a:cxn>
                              <a:cxn ang="0">
                                <a:pos x="GluePoint747X" y="GluePoint747Y"/>
                              </a:cxn>
                              <a:cxn ang="0">
                                <a:pos x="GluePoint748X" y="GluePoint748Y"/>
                              </a:cxn>
                              <a:cxn ang="0">
                                <a:pos x="GluePoint749X" y="GluePoint749Y"/>
                              </a:cxn>
                              <a:cxn ang="0">
                                <a:pos x="GluePoint750X" y="GluePoint750Y"/>
                              </a:cxn>
                              <a:cxn ang="0">
                                <a:pos x="GluePoint751X" y="GluePoint751Y"/>
                              </a:cxn>
                              <a:cxn ang="0">
                                <a:pos x="GluePoint752X" y="GluePoint752Y"/>
                              </a:cxn>
                              <a:cxn ang="0">
                                <a:pos x="GluePoint753X" y="GluePoint753Y"/>
                              </a:cxn>
                              <a:cxn ang="0">
                                <a:pos x="GluePoint754X" y="GluePoint754Y"/>
                              </a:cxn>
                              <a:cxn ang="0">
                                <a:pos x="GluePoint755X" y="GluePoint755Y"/>
                              </a:cxn>
                              <a:cxn ang="0">
                                <a:pos x="GluePoint756X" y="GluePoint756Y"/>
                              </a:cxn>
                              <a:cxn ang="0">
                                <a:pos x="GluePoint757X" y="GluePoint757Y"/>
                              </a:cxn>
                              <a:cxn ang="0">
                                <a:pos x="GluePoint758X" y="GluePoint758Y"/>
                              </a:cxn>
                              <a:cxn ang="0">
                                <a:pos x="GluePoint759X" y="GluePoint759Y"/>
                              </a:cxn>
                              <a:cxn ang="0">
                                <a:pos x="GluePoint760X" y="GluePoint760Y"/>
                              </a:cxn>
                              <a:cxn ang="0">
                                <a:pos x="GluePoint761X" y="GluePoint761Y"/>
                              </a:cxn>
                              <a:cxn ang="0">
                                <a:pos x="GluePoint762X" y="GluePoint762Y"/>
                              </a:cxn>
                              <a:cxn ang="0">
                                <a:pos x="GluePoint763X" y="GluePoint763Y"/>
                              </a:cxn>
                              <a:cxn ang="0">
                                <a:pos x="GluePoint764X" y="GluePoint764Y"/>
                              </a:cxn>
                              <a:cxn ang="0">
                                <a:pos x="GluePoint765X" y="GluePoint765Y"/>
                              </a:cxn>
                              <a:cxn ang="0">
                                <a:pos x="GluePoint766X" y="GluePoint766Y"/>
                              </a:cxn>
                              <a:cxn ang="0">
                                <a:pos x="GluePoint767X" y="GluePoint767Y"/>
                              </a:cxn>
                              <a:cxn ang="0">
                                <a:pos x="GluePoint768X" y="GluePoint768Y"/>
                              </a:cxn>
                              <a:cxn ang="0">
                                <a:pos x="GluePoint769X" y="GluePoint769Y"/>
                              </a:cxn>
                              <a:cxn ang="0">
                                <a:pos x="GluePoint770X" y="GluePoint770Y"/>
                              </a:cxn>
                              <a:cxn ang="0">
                                <a:pos x="GluePoint771X" y="GluePoint771Y"/>
                              </a:cxn>
                              <a:cxn ang="0">
                                <a:pos x="GluePoint772X" y="GluePoint772Y"/>
                              </a:cxn>
                              <a:cxn ang="0">
                                <a:pos x="GluePoint773X" y="GluePoint773Y"/>
                              </a:cxn>
                              <a:cxn ang="0">
                                <a:pos x="GluePoint774X" y="GluePoint774Y"/>
                              </a:cxn>
                              <a:cxn ang="0">
                                <a:pos x="GluePoint775X" y="GluePoint775Y"/>
                              </a:cxn>
                              <a:cxn ang="0">
                                <a:pos x="GluePoint776X" y="GluePoint776Y"/>
                              </a:cxn>
                              <a:cxn ang="0">
                                <a:pos x="GluePoint777X" y="GluePoint777Y"/>
                              </a:cxn>
                              <a:cxn ang="0">
                                <a:pos x="GluePoint778X" y="GluePoint778Y"/>
                              </a:cxn>
                              <a:cxn ang="0">
                                <a:pos x="GluePoint779X" y="GluePoint779Y"/>
                              </a:cxn>
                              <a:cxn ang="0">
                                <a:pos x="GluePoint780X" y="GluePoint780Y"/>
                              </a:cxn>
                              <a:cxn ang="0">
                                <a:pos x="GluePoint781X" y="GluePoint781Y"/>
                              </a:cxn>
                              <a:cxn ang="0">
                                <a:pos x="GluePoint782X" y="GluePoint782Y"/>
                              </a:cxn>
                              <a:cxn ang="0">
                                <a:pos x="GluePoint783X" y="GluePoint783Y"/>
                              </a:cxn>
                              <a:cxn ang="0">
                                <a:pos x="GluePoint784X" y="GluePoint784Y"/>
                              </a:cxn>
                              <a:cxn ang="0">
                                <a:pos x="GluePoint785X" y="GluePoint785Y"/>
                              </a:cxn>
                              <a:cxn ang="0">
                                <a:pos x="GluePoint786X" y="GluePoint786Y"/>
                              </a:cxn>
                              <a:cxn ang="0">
                                <a:pos x="GluePoint787X" y="GluePoint787Y"/>
                              </a:cxn>
                              <a:cxn ang="0">
                                <a:pos x="GluePoint788X" y="GluePoint788Y"/>
                              </a:cxn>
                              <a:cxn ang="0">
                                <a:pos x="GluePoint789X" y="GluePoint789Y"/>
                              </a:cxn>
                              <a:cxn ang="0">
                                <a:pos x="GluePoint790X" y="GluePoint790Y"/>
                              </a:cxn>
                              <a:cxn ang="0">
                                <a:pos x="GluePoint791X" y="GluePoint791Y"/>
                              </a:cxn>
                              <a:cxn ang="0">
                                <a:pos x="GluePoint792X" y="GluePoint792Y"/>
                              </a:cxn>
                              <a:cxn ang="0">
                                <a:pos x="GluePoint793X" y="GluePoint793Y"/>
                              </a:cxn>
                              <a:cxn ang="0">
                                <a:pos x="GluePoint794X" y="GluePoint794Y"/>
                              </a:cxn>
                              <a:cxn ang="0">
                                <a:pos x="GluePoint795X" y="GluePoint795Y"/>
                              </a:cxn>
                              <a:cxn ang="0">
                                <a:pos x="GluePoint796X" y="GluePoint796Y"/>
                              </a:cxn>
                              <a:cxn ang="0">
                                <a:pos x="GluePoint797X" y="GluePoint797Y"/>
                              </a:cxn>
                              <a:cxn ang="0">
                                <a:pos x="GluePoint798X" y="GluePoint798Y"/>
                              </a:cxn>
                              <a:cxn ang="0">
                                <a:pos x="GluePoint799X" y="GluePoint799Y"/>
                              </a:cxn>
                              <a:cxn ang="0">
                                <a:pos x="GluePoint800X" y="GluePoint800Y"/>
                              </a:cxn>
                              <a:cxn ang="0">
                                <a:pos x="GluePoint801X" y="GluePoint801Y"/>
                              </a:cxn>
                              <a:cxn ang="0">
                                <a:pos x="GluePoint802X" y="GluePoint802Y"/>
                              </a:cxn>
                              <a:cxn ang="0">
                                <a:pos x="GluePoint803X" y="GluePoint803Y"/>
                              </a:cxn>
                              <a:cxn ang="0">
                                <a:pos x="GluePoint804X" y="GluePoint804Y"/>
                              </a:cxn>
                              <a:cxn ang="0">
                                <a:pos x="GluePoint805X" y="GluePoint805Y"/>
                              </a:cxn>
                              <a:cxn ang="0">
                                <a:pos x="GluePoint806X" y="GluePoint806Y"/>
                              </a:cxn>
                              <a:cxn ang="0">
                                <a:pos x="GluePoint807X" y="GluePoint807Y"/>
                              </a:cxn>
                              <a:cxn ang="0">
                                <a:pos x="GluePoint808X" y="GluePoint808Y"/>
                              </a:cxn>
                              <a:cxn ang="0">
                                <a:pos x="GluePoint809X" y="GluePoint809Y"/>
                              </a:cxn>
                              <a:cxn ang="0">
                                <a:pos x="GluePoint810X" y="GluePoint810Y"/>
                              </a:cxn>
                              <a:cxn ang="0">
                                <a:pos x="GluePoint811X" y="GluePoint811Y"/>
                              </a:cxn>
                              <a:cxn ang="0">
                                <a:pos x="GluePoint812X" y="GluePoint812Y"/>
                              </a:cxn>
                              <a:cxn ang="0">
                                <a:pos x="GluePoint813X" y="GluePoint813Y"/>
                              </a:cxn>
                              <a:cxn ang="0">
                                <a:pos x="GluePoint814X" y="GluePoint814Y"/>
                              </a:cxn>
                              <a:cxn ang="0">
                                <a:pos x="GluePoint815X" y="GluePoint815Y"/>
                              </a:cxn>
                              <a:cxn ang="0">
                                <a:pos x="GluePoint816X" y="GluePoint816Y"/>
                              </a:cxn>
                              <a:cxn ang="0">
                                <a:pos x="GluePoint817X" y="GluePoint817Y"/>
                              </a:cxn>
                              <a:cxn ang="0">
                                <a:pos x="GluePoint818X" y="GluePoint818Y"/>
                              </a:cxn>
                              <a:cxn ang="0">
                                <a:pos x="GluePoint819X" y="GluePoint819Y"/>
                              </a:cxn>
                              <a:cxn ang="0">
                                <a:pos x="GluePoint820X" y="GluePoint820Y"/>
                              </a:cxn>
                              <a:cxn ang="0">
                                <a:pos x="GluePoint821X" y="GluePoint821Y"/>
                              </a:cxn>
                              <a:cxn ang="0">
                                <a:pos x="GluePoint822X" y="GluePoint822Y"/>
                              </a:cxn>
                              <a:cxn ang="0">
                                <a:pos x="GluePoint823X" y="GluePoint823Y"/>
                              </a:cxn>
                              <a:cxn ang="0">
                                <a:pos x="GluePoint824X" y="GluePoint824Y"/>
                              </a:cxn>
                              <a:cxn ang="0">
                                <a:pos x="GluePoint825X" y="GluePoint825Y"/>
                              </a:cxn>
                              <a:cxn ang="0">
                                <a:pos x="GluePoint826X" y="GluePoint826Y"/>
                              </a:cxn>
                              <a:cxn ang="0">
                                <a:pos x="GluePoint827X" y="GluePoint827Y"/>
                              </a:cxn>
                              <a:cxn ang="0">
                                <a:pos x="GluePoint828X" y="GluePoint828Y"/>
                              </a:cxn>
                              <a:cxn ang="0">
                                <a:pos x="GluePoint829X" y="GluePoint829Y"/>
                              </a:cxn>
                              <a:cxn ang="0">
                                <a:pos x="GluePoint830X" y="GluePoint830Y"/>
                              </a:cxn>
                              <a:cxn ang="0">
                                <a:pos x="GluePoint831X" y="GluePoint831Y"/>
                              </a:cxn>
                              <a:cxn ang="0">
                                <a:pos x="GluePoint832X" y="GluePoint832Y"/>
                              </a:cxn>
                              <a:cxn ang="0">
                                <a:pos x="GluePoint833X" y="GluePoint833Y"/>
                              </a:cxn>
                              <a:cxn ang="0">
                                <a:pos x="GluePoint834X" y="GluePoint834Y"/>
                              </a:cxn>
                              <a:cxn ang="0">
                                <a:pos x="GluePoint835X" y="GluePoint835Y"/>
                              </a:cxn>
                              <a:cxn ang="0">
                                <a:pos x="GluePoint836X" y="GluePoint836Y"/>
                              </a:cxn>
                              <a:cxn ang="0">
                                <a:pos x="GluePoint837X" y="GluePoint837Y"/>
                              </a:cxn>
                              <a:cxn ang="0">
                                <a:pos x="GluePoint838X" y="GluePoint838Y"/>
                              </a:cxn>
                              <a:cxn ang="0">
                                <a:pos x="GluePoint839X" y="GluePoint839Y"/>
                              </a:cxn>
                              <a:cxn ang="0">
                                <a:pos x="GluePoint840X" y="GluePoint840Y"/>
                              </a:cxn>
                              <a:cxn ang="0">
                                <a:pos x="GluePoint841X" y="GluePoint841Y"/>
                              </a:cxn>
                              <a:cxn ang="0">
                                <a:pos x="GluePoint842X" y="GluePoint842Y"/>
                              </a:cxn>
                              <a:cxn ang="0">
                                <a:pos x="GluePoint843X" y="GluePoint843Y"/>
                              </a:cxn>
                              <a:cxn ang="0">
                                <a:pos x="GluePoint844X" y="GluePoint844Y"/>
                              </a:cxn>
                              <a:cxn ang="0">
                                <a:pos x="GluePoint845X" y="GluePoint845Y"/>
                              </a:cxn>
                              <a:cxn ang="0">
                                <a:pos x="GluePoint846X" y="GluePoint846Y"/>
                              </a:cxn>
                              <a:cxn ang="0">
                                <a:pos x="GluePoint847X" y="GluePoint847Y"/>
                              </a:cxn>
                              <a:cxn ang="0">
                                <a:pos x="GluePoint848X" y="GluePoint848Y"/>
                              </a:cxn>
                              <a:cxn ang="0">
                                <a:pos x="GluePoint849X" y="GluePoint849Y"/>
                              </a:cxn>
                              <a:cxn ang="0">
                                <a:pos x="GluePoint850X" y="GluePoint850Y"/>
                              </a:cxn>
                              <a:cxn ang="0">
                                <a:pos x="GluePoint851X" y="GluePoint851Y"/>
                              </a:cxn>
                              <a:cxn ang="0">
                                <a:pos x="GluePoint852X" y="GluePoint852Y"/>
                              </a:cxn>
                              <a:cxn ang="0">
                                <a:pos x="GluePoint853X" y="GluePoint853Y"/>
                              </a:cxn>
                              <a:cxn ang="0">
                                <a:pos x="GluePoint854X" y="GluePoint854Y"/>
                              </a:cxn>
                              <a:cxn ang="0">
                                <a:pos x="GluePoint855X" y="GluePoint855Y"/>
                              </a:cxn>
                              <a:cxn ang="0">
                                <a:pos x="GluePoint856X" y="GluePoint856Y"/>
                              </a:cxn>
                              <a:cxn ang="0">
                                <a:pos x="GluePoint857X" y="GluePoint857Y"/>
                              </a:cxn>
                              <a:cxn ang="0">
                                <a:pos x="GluePoint858X" y="GluePoint858Y"/>
                              </a:cxn>
                              <a:cxn ang="0">
                                <a:pos x="GluePoint859X" y="GluePoint859Y"/>
                              </a:cxn>
                              <a:cxn ang="0">
                                <a:pos x="GluePoint860X" y="GluePoint860Y"/>
                              </a:cxn>
                              <a:cxn ang="0">
                                <a:pos x="GluePoint861X" y="GluePoint861Y"/>
                              </a:cxn>
                              <a:cxn ang="0">
                                <a:pos x="GluePoint862X" y="GluePoint862Y"/>
                              </a:cxn>
                              <a:cxn ang="0">
                                <a:pos x="GluePoint863X" y="GluePoint863Y"/>
                              </a:cxn>
                              <a:cxn ang="0">
                                <a:pos x="GluePoint864X" y="GluePoint864Y"/>
                              </a:cxn>
                              <a:cxn ang="0">
                                <a:pos x="GluePoint865X" y="GluePoint865Y"/>
                              </a:cxn>
                              <a:cxn ang="0">
                                <a:pos x="GluePoint866X" y="GluePoint866Y"/>
                              </a:cxn>
                              <a:cxn ang="0">
                                <a:pos x="GluePoint867X" y="GluePoint867Y"/>
                              </a:cxn>
                              <a:cxn ang="0">
                                <a:pos x="GluePoint868X" y="GluePoint868Y"/>
                              </a:cxn>
                              <a:cxn ang="0">
                                <a:pos x="GluePoint869X" y="GluePoint869Y"/>
                              </a:cxn>
                              <a:cxn ang="0">
                                <a:pos x="GluePoint870X" y="GluePoint870Y"/>
                              </a:cxn>
                              <a:cxn ang="0">
                                <a:pos x="GluePoint871X" y="GluePoint871Y"/>
                              </a:cxn>
                              <a:cxn ang="0">
                                <a:pos x="GluePoint872X" y="GluePoint872Y"/>
                              </a:cxn>
                              <a:cxn ang="0">
                                <a:pos x="GluePoint873X" y="GluePoint873Y"/>
                              </a:cxn>
                              <a:cxn ang="0">
                                <a:pos x="GluePoint874X" y="GluePoint874Y"/>
                              </a:cxn>
                              <a:cxn ang="0">
                                <a:pos x="GluePoint875X" y="GluePoint875Y"/>
                              </a:cxn>
                              <a:cxn ang="0">
                                <a:pos x="GluePoint876X" y="GluePoint876Y"/>
                              </a:cxn>
                              <a:cxn ang="0">
                                <a:pos x="GluePoint877X" y="GluePoint877Y"/>
                              </a:cxn>
                              <a:cxn ang="0">
                                <a:pos x="GluePoint878X" y="GluePoint878Y"/>
                              </a:cxn>
                              <a:cxn ang="0">
                                <a:pos x="GluePoint879X" y="GluePoint879Y"/>
                              </a:cxn>
                              <a:cxn ang="0">
                                <a:pos x="GluePoint880X" y="GluePoint880Y"/>
                              </a:cxn>
                              <a:cxn ang="0">
                                <a:pos x="GluePoint881X" y="GluePoint881Y"/>
                              </a:cxn>
                              <a:cxn ang="0">
                                <a:pos x="GluePoint882X" y="GluePoint882Y"/>
                              </a:cxn>
                              <a:cxn ang="0">
                                <a:pos x="GluePoint883X" y="GluePoint883Y"/>
                              </a:cxn>
                              <a:cxn ang="0">
                                <a:pos x="GluePoint884X" y="GluePoint884Y"/>
                              </a:cxn>
                              <a:cxn ang="0">
                                <a:pos x="GluePoint885X" y="GluePoint885Y"/>
                              </a:cxn>
                              <a:cxn ang="0">
                                <a:pos x="GluePoint886X" y="GluePoint886Y"/>
                              </a:cxn>
                              <a:cxn ang="0">
                                <a:pos x="GluePoint887X" y="GluePoint887Y"/>
                              </a:cxn>
                              <a:cxn ang="0">
                                <a:pos x="GluePoint888X" y="GluePoint888Y"/>
                              </a:cxn>
                              <a:cxn ang="0">
                                <a:pos x="GluePoint889X" y="GluePoint889Y"/>
                              </a:cxn>
                              <a:cxn ang="0">
                                <a:pos x="GluePoint890X" y="GluePoint890Y"/>
                              </a:cxn>
                              <a:cxn ang="0">
                                <a:pos x="GluePoint891X" y="GluePoint891Y"/>
                              </a:cxn>
                              <a:cxn ang="0">
                                <a:pos x="GluePoint892X" y="GluePoint892Y"/>
                              </a:cxn>
                              <a:cxn ang="0">
                                <a:pos x="GluePoint893X" y="GluePoint893Y"/>
                              </a:cxn>
                              <a:cxn ang="0">
                                <a:pos x="GluePoint894X" y="GluePoint894Y"/>
                              </a:cxn>
                              <a:cxn ang="0">
                                <a:pos x="GluePoint895X" y="GluePoint895Y"/>
                              </a:cxn>
                              <a:cxn ang="0">
                                <a:pos x="GluePoint896X" y="GluePoint896Y"/>
                              </a:cxn>
                              <a:cxn ang="0">
                                <a:pos x="GluePoint897X" y="GluePoint897Y"/>
                              </a:cxn>
                              <a:cxn ang="0">
                                <a:pos x="GluePoint898X" y="GluePoint898Y"/>
                              </a:cxn>
                              <a:cxn ang="0">
                                <a:pos x="GluePoint899X" y="GluePoint899Y"/>
                              </a:cxn>
                              <a:cxn ang="0">
                                <a:pos x="GluePoint900X" y="GluePoint900Y"/>
                              </a:cxn>
                              <a:cxn ang="0">
                                <a:pos x="GluePoint901X" y="GluePoint901Y"/>
                              </a:cxn>
                              <a:cxn ang="0">
                                <a:pos x="GluePoint902X" y="GluePoint902Y"/>
                              </a:cxn>
                              <a:cxn ang="0">
                                <a:pos x="GluePoint903X" y="GluePoint903Y"/>
                              </a:cxn>
                              <a:cxn ang="0">
                                <a:pos x="GluePoint904X" y="GluePoint904Y"/>
                              </a:cxn>
                              <a:cxn ang="0">
                                <a:pos x="GluePoint905X" y="GluePoint905Y"/>
                              </a:cxn>
                              <a:cxn ang="0">
                                <a:pos x="GluePoint906X" y="GluePoint906Y"/>
                              </a:cxn>
                              <a:cxn ang="0">
                                <a:pos x="GluePoint907X" y="GluePoint907Y"/>
                              </a:cxn>
                              <a:cxn ang="0">
                                <a:pos x="GluePoint908X" y="GluePoint908Y"/>
                              </a:cxn>
                              <a:cxn ang="0">
                                <a:pos x="GluePoint909X" y="GluePoint909Y"/>
                              </a:cxn>
                              <a:cxn ang="0">
                                <a:pos x="GluePoint910X" y="GluePoint910Y"/>
                              </a:cxn>
                              <a:cxn ang="0">
                                <a:pos x="GluePoint911X" y="GluePoint911Y"/>
                              </a:cxn>
                              <a:cxn ang="0">
                                <a:pos x="GluePoint912X" y="GluePoint912Y"/>
                              </a:cxn>
                              <a:cxn ang="0">
                                <a:pos x="GluePoint913X" y="GluePoint913Y"/>
                              </a:cxn>
                              <a:cxn ang="0">
                                <a:pos x="GluePoint914X" y="GluePoint914Y"/>
                              </a:cxn>
                              <a:cxn ang="0">
                                <a:pos x="GluePoint915X" y="GluePoint915Y"/>
                              </a:cxn>
                              <a:cxn ang="0">
                                <a:pos x="GluePoint916X" y="GluePoint916Y"/>
                              </a:cxn>
                              <a:cxn ang="0">
                                <a:pos x="GluePoint917X" y="GluePoint917Y"/>
                              </a:cxn>
                              <a:cxn ang="0">
                                <a:pos x="GluePoint918X" y="GluePoint918Y"/>
                              </a:cxn>
                              <a:cxn ang="0">
                                <a:pos x="GluePoint919X" y="GluePoint919Y"/>
                              </a:cxn>
                              <a:cxn ang="0">
                                <a:pos x="GluePoint920X" y="GluePoint920Y"/>
                              </a:cxn>
                              <a:cxn ang="0">
                                <a:pos x="GluePoint921X" y="GluePoint921Y"/>
                              </a:cxn>
                              <a:cxn ang="0">
                                <a:pos x="GluePoint922X" y="GluePoint922Y"/>
                              </a:cxn>
                              <a:cxn ang="0">
                                <a:pos x="GluePoint923X" y="GluePoint923Y"/>
                              </a:cxn>
                              <a:cxn ang="0">
                                <a:pos x="GluePoint924X" y="GluePoint924Y"/>
                              </a:cxn>
                              <a:cxn ang="0">
                                <a:pos x="GluePoint925X" y="GluePoint925Y"/>
                              </a:cxn>
                              <a:cxn ang="0">
                                <a:pos x="GluePoint926X" y="GluePoint926Y"/>
                              </a:cxn>
                              <a:cxn ang="0">
                                <a:pos x="GluePoint927X" y="GluePoint927Y"/>
                              </a:cxn>
                              <a:cxn ang="0">
                                <a:pos x="GluePoint928X" y="GluePoint928Y"/>
                              </a:cxn>
                              <a:cxn ang="0">
                                <a:pos x="GluePoint929X" y="GluePoint929Y"/>
                              </a:cxn>
                              <a:cxn ang="0">
                                <a:pos x="GluePoint930X" y="GluePoint930Y"/>
                              </a:cxn>
                              <a:cxn ang="0">
                                <a:pos x="GluePoint931X" y="GluePoint931Y"/>
                              </a:cxn>
                              <a:cxn ang="0">
                                <a:pos x="GluePoint932X" y="GluePoint932Y"/>
                              </a:cxn>
                              <a:cxn ang="0">
                                <a:pos x="GluePoint933X" y="GluePoint933Y"/>
                              </a:cxn>
                              <a:cxn ang="0">
                                <a:pos x="GluePoint934X" y="GluePoint934Y"/>
                              </a:cxn>
                              <a:cxn ang="0">
                                <a:pos x="GluePoint935X" y="GluePoint935Y"/>
                              </a:cxn>
                              <a:cxn ang="0">
                                <a:pos x="GluePoint936X" y="GluePoint936Y"/>
                              </a:cxn>
                              <a:cxn ang="0">
                                <a:pos x="GluePoint937X" y="GluePoint937Y"/>
                              </a:cxn>
                              <a:cxn ang="0">
                                <a:pos x="GluePoint938X" y="GluePoint938Y"/>
                              </a:cxn>
                              <a:cxn ang="0">
                                <a:pos x="GluePoint939X" y="GluePoint939Y"/>
                              </a:cxn>
                              <a:cxn ang="0">
                                <a:pos x="GluePoint940X" y="GluePoint940Y"/>
                              </a:cxn>
                              <a:cxn ang="0">
                                <a:pos x="GluePoint941X" y="GluePoint941Y"/>
                              </a:cxn>
                              <a:cxn ang="0">
                                <a:pos x="GluePoint942X" y="GluePoint942Y"/>
                              </a:cxn>
                              <a:cxn ang="0">
                                <a:pos x="GluePoint943X" y="GluePoint943Y"/>
                              </a:cxn>
                              <a:cxn ang="0">
                                <a:pos x="GluePoint944X" y="GluePoint944Y"/>
                              </a:cxn>
                              <a:cxn ang="0">
                                <a:pos x="GluePoint945X" y="GluePoint945Y"/>
                              </a:cxn>
                              <a:cxn ang="0">
                                <a:pos x="GluePoint946X" y="GluePoint946Y"/>
                              </a:cxn>
                              <a:cxn ang="0">
                                <a:pos x="GluePoint947X" y="GluePoint947Y"/>
                              </a:cxn>
                              <a:cxn ang="0">
                                <a:pos x="GluePoint948X" y="GluePoint948Y"/>
                              </a:cxn>
                              <a:cxn ang="0">
                                <a:pos x="GluePoint949X" y="GluePoint949Y"/>
                              </a:cxn>
                              <a:cxn ang="0">
                                <a:pos x="GluePoint950X" y="GluePoint950Y"/>
                              </a:cxn>
                              <a:cxn ang="0">
                                <a:pos x="GluePoint951X" y="GluePoint951Y"/>
                              </a:cxn>
                              <a:cxn ang="0">
                                <a:pos x="GluePoint952X" y="GluePoint952Y"/>
                              </a:cxn>
                              <a:cxn ang="0">
                                <a:pos x="GluePoint953X" y="GluePoint953Y"/>
                              </a:cxn>
                              <a:cxn ang="0">
                                <a:pos x="GluePoint954X" y="GluePoint954Y"/>
                              </a:cxn>
                              <a:cxn ang="0">
                                <a:pos x="GluePoint955X" y="GluePoint955Y"/>
                              </a:cxn>
                              <a:cxn ang="0">
                                <a:pos x="GluePoint956X" y="GluePoint956Y"/>
                              </a:cxn>
                              <a:cxn ang="0">
                                <a:pos x="GluePoint957X" y="GluePoint957Y"/>
                              </a:cxn>
                              <a:cxn ang="0">
                                <a:pos x="GluePoint958X" y="GluePoint958Y"/>
                              </a:cxn>
                              <a:cxn ang="0">
                                <a:pos x="GluePoint959X" y="GluePoint959Y"/>
                              </a:cxn>
                              <a:cxn ang="0">
                                <a:pos x="GluePoint960X" y="GluePoint960Y"/>
                              </a:cxn>
                              <a:cxn ang="0">
                                <a:pos x="GluePoint961X" y="GluePoint961Y"/>
                              </a:cxn>
                              <a:cxn ang="0">
                                <a:pos x="GluePoint962X" y="GluePoint962Y"/>
                              </a:cxn>
                              <a:cxn ang="0">
                                <a:pos x="GluePoint963X" y="GluePoint963Y"/>
                              </a:cxn>
                              <a:cxn ang="0">
                                <a:pos x="GluePoint964X" y="GluePoint964Y"/>
                              </a:cxn>
                              <a:cxn ang="0">
                                <a:pos x="GluePoint965X" y="GluePoint965Y"/>
                              </a:cxn>
                              <a:cxn ang="0">
                                <a:pos x="GluePoint966X" y="GluePoint966Y"/>
                              </a:cxn>
                              <a:cxn ang="0">
                                <a:pos x="GluePoint967X" y="GluePoint967Y"/>
                              </a:cxn>
                              <a:cxn ang="0">
                                <a:pos x="GluePoint968X" y="GluePoint968Y"/>
                              </a:cxn>
                              <a:cxn ang="0">
                                <a:pos x="GluePoint969X" y="GluePoint969Y"/>
                              </a:cxn>
                              <a:cxn ang="0">
                                <a:pos x="GluePoint970X" y="GluePoint970Y"/>
                              </a:cxn>
                              <a:cxn ang="0">
                                <a:pos x="GluePoint971X" y="GluePoint971Y"/>
                              </a:cxn>
                              <a:cxn ang="0">
                                <a:pos x="GluePoint972X" y="GluePoint972Y"/>
                              </a:cxn>
                              <a:cxn ang="0">
                                <a:pos x="GluePoint973X" y="GluePoint973Y"/>
                              </a:cxn>
                              <a:cxn ang="0">
                                <a:pos x="GluePoint974X" y="GluePoint974Y"/>
                              </a:cxn>
                              <a:cxn ang="0">
                                <a:pos x="GluePoint975X" y="GluePoint975Y"/>
                              </a:cxn>
                              <a:cxn ang="0">
                                <a:pos x="GluePoint976X" y="GluePoint976Y"/>
                              </a:cxn>
                              <a:cxn ang="0">
                                <a:pos x="GluePoint977X" y="GluePoint977Y"/>
                              </a:cxn>
                              <a:cxn ang="0">
                                <a:pos x="GluePoint978X" y="GluePoint978Y"/>
                              </a:cxn>
                              <a:cxn ang="0">
                                <a:pos x="GluePoint979X" y="GluePoint979Y"/>
                              </a:cxn>
                              <a:cxn ang="0">
                                <a:pos x="GluePoint980X" y="GluePoint980Y"/>
                              </a:cxn>
                              <a:cxn ang="0">
                                <a:pos x="GluePoint981X" y="GluePoint981Y"/>
                              </a:cxn>
                              <a:cxn ang="0">
                                <a:pos x="GluePoint982X" y="GluePoint982Y"/>
                              </a:cxn>
                              <a:cxn ang="0">
                                <a:pos x="GluePoint983X" y="GluePoint983Y"/>
                              </a:cxn>
                              <a:cxn ang="0">
                                <a:pos x="GluePoint984X" y="GluePoint984Y"/>
                              </a:cxn>
                              <a:cxn ang="0">
                                <a:pos x="GluePoint985X" y="GluePoint985Y"/>
                              </a:cxn>
                              <a:cxn ang="0">
                                <a:pos x="GluePoint986X" y="GluePoint986Y"/>
                              </a:cxn>
                              <a:cxn ang="0">
                                <a:pos x="GluePoint987X" y="GluePoint987Y"/>
                              </a:cxn>
                              <a:cxn ang="0">
                                <a:pos x="GluePoint988X" y="GluePoint988Y"/>
                              </a:cxn>
                              <a:cxn ang="0">
                                <a:pos x="GluePoint989X" y="GluePoint989Y"/>
                              </a:cxn>
                              <a:cxn ang="0">
                                <a:pos x="GluePoint990X" y="GluePoint990Y"/>
                              </a:cxn>
                              <a:cxn ang="0">
                                <a:pos x="GluePoint991X" y="GluePoint991Y"/>
                              </a:cxn>
                              <a:cxn ang="0">
                                <a:pos x="GluePoint992X" y="GluePoint992Y"/>
                              </a:cxn>
                              <a:cxn ang="0">
                                <a:pos x="GluePoint993X" y="GluePoint993Y"/>
                              </a:cxn>
                              <a:cxn ang="0">
                                <a:pos x="GluePoint994X" y="GluePoint994Y"/>
                              </a:cxn>
                              <a:cxn ang="0">
                                <a:pos x="GluePoint995X" y="GluePoint995Y"/>
                              </a:cxn>
                              <a:cxn ang="0">
                                <a:pos x="GluePoint996X" y="GluePoint996Y"/>
                              </a:cxn>
                              <a:cxn ang="0">
                                <a:pos x="GluePoint997X" y="GluePoint997Y"/>
                              </a:cxn>
                              <a:cxn ang="0">
                                <a:pos x="GluePoint998X" y="GluePoint998Y"/>
                              </a:cxn>
                              <a:cxn ang="0">
                                <a:pos x="GluePoint999X" y="GluePoint999Y"/>
                              </a:cxn>
                              <a:cxn ang="0">
                                <a:pos x="GluePoint1000X" y="GluePoint1000Y"/>
                              </a:cxn>
                              <a:cxn ang="0">
                                <a:pos x="GluePoint1001X" y="GluePoint1001Y"/>
                              </a:cxn>
                              <a:cxn ang="0">
                                <a:pos x="GluePoint1002X" y="GluePoint1002Y"/>
                              </a:cxn>
                              <a:cxn ang="0">
                                <a:pos x="GluePoint1003X" y="GluePoint1003Y"/>
                              </a:cxn>
                              <a:cxn ang="0">
                                <a:pos x="GluePoint1004X" y="GluePoint1004Y"/>
                              </a:cxn>
                              <a:cxn ang="0">
                                <a:pos x="GluePoint1005X" y="GluePoint1005Y"/>
                              </a:cxn>
                              <a:cxn ang="0">
                                <a:pos x="GluePoint1006X" y="GluePoint1006Y"/>
                              </a:cxn>
                              <a:cxn ang="0">
                                <a:pos x="GluePoint1007X" y="GluePoint1007Y"/>
                              </a:cxn>
                              <a:cxn ang="0">
                                <a:pos x="GluePoint1008X" y="GluePoint1008Y"/>
                              </a:cxn>
                              <a:cxn ang="0">
                                <a:pos x="GluePoint1009X" y="GluePoint1009Y"/>
                              </a:cxn>
                              <a:cxn ang="0">
                                <a:pos x="GluePoint1010X" y="GluePoint1010Y"/>
                              </a:cxn>
                              <a:cxn ang="0">
                                <a:pos x="GluePoint1011X" y="GluePoint1011Y"/>
                              </a:cxn>
                              <a:cxn ang="0">
                                <a:pos x="GluePoint1012X" y="GluePoint1012Y"/>
                              </a:cxn>
                              <a:cxn ang="0">
                                <a:pos x="GluePoint1013X" y="GluePoint1013Y"/>
                              </a:cxn>
                              <a:cxn ang="0">
                                <a:pos x="GluePoint1014X" y="GluePoint1014Y"/>
                              </a:cxn>
                              <a:cxn ang="0">
                                <a:pos x="GluePoint1015X" y="GluePoint1015Y"/>
                              </a:cxn>
                              <a:cxn ang="0">
                                <a:pos x="GluePoint1016X" y="GluePoint1016Y"/>
                              </a:cxn>
                              <a:cxn ang="0">
                                <a:pos x="GluePoint1017X" y="GluePoint1017Y"/>
                              </a:cxn>
                              <a:cxn ang="0">
                                <a:pos x="GluePoint1018X" y="GluePoint1018Y"/>
                              </a:cxn>
                              <a:cxn ang="0">
                                <a:pos x="GluePoint1019X" y="GluePoint1019Y"/>
                              </a:cxn>
                              <a:cxn ang="0">
                                <a:pos x="GluePoint1020X" y="GluePoint1020Y"/>
                              </a:cxn>
                              <a:cxn ang="0">
                                <a:pos x="GluePoint1021X" y="GluePoint1021Y"/>
                              </a:cxn>
                              <a:cxn ang="0">
                                <a:pos x="GluePoint1022X" y="GluePoint1022Y"/>
                              </a:cxn>
                              <a:cxn ang="0">
                                <a:pos x="GluePoint1023X" y="GluePoint1023Y"/>
                              </a:cxn>
                              <a:cxn ang="0">
                                <a:pos x="GluePoint1024X" y="GluePoint1024Y"/>
                              </a:cxn>
                              <a:cxn ang="0">
                                <a:pos x="GluePoint1025X" y="GluePoint1025Y"/>
                              </a:cxn>
                              <a:cxn ang="0">
                                <a:pos x="GluePoint1026X" y="GluePoint1026Y"/>
                              </a:cxn>
                              <a:cxn ang="0">
                                <a:pos x="GluePoint1027X" y="GluePoint1027Y"/>
                              </a:cxn>
                              <a:cxn ang="0">
                                <a:pos x="GluePoint1028X" y="GluePoint1028Y"/>
                              </a:cxn>
                              <a:cxn ang="0">
                                <a:pos x="GluePoint1029X" y="GluePoint1029Y"/>
                              </a:cxn>
                              <a:cxn ang="0">
                                <a:pos x="GluePoint1030X" y="GluePoint1030Y"/>
                              </a:cxn>
                              <a:cxn ang="0">
                                <a:pos x="GluePoint1031X" y="GluePoint1031Y"/>
                              </a:cxn>
                              <a:cxn ang="0">
                                <a:pos x="GluePoint1032X" y="GluePoint1032Y"/>
                              </a:cxn>
                              <a:cxn ang="0">
                                <a:pos x="GluePoint1033X" y="GluePoint1033Y"/>
                              </a:cxn>
                              <a:cxn ang="0">
                                <a:pos x="GluePoint1034X" y="GluePoint1034Y"/>
                              </a:cxn>
                              <a:cxn ang="0">
                                <a:pos x="GluePoint1035X" y="GluePoint1035Y"/>
                              </a:cxn>
                              <a:cxn ang="0">
                                <a:pos x="GluePoint1036X" y="GluePoint1036Y"/>
                              </a:cxn>
                              <a:cxn ang="0">
                                <a:pos x="GluePoint1037X" y="GluePoint1037Y"/>
                              </a:cxn>
                              <a:cxn ang="0">
                                <a:pos x="GluePoint1038X" y="GluePoint1038Y"/>
                              </a:cxn>
                              <a:cxn ang="0">
                                <a:pos x="GluePoint1039X" y="GluePoint1039Y"/>
                              </a:cxn>
                              <a:cxn ang="0">
                                <a:pos x="GluePoint1040X" y="GluePoint1040Y"/>
                              </a:cxn>
                              <a:cxn ang="0">
                                <a:pos x="GluePoint1041X" y="GluePoint1041Y"/>
                              </a:cxn>
                              <a:cxn ang="0">
                                <a:pos x="GluePoint1042X" y="GluePoint1042Y"/>
                              </a:cxn>
                              <a:cxn ang="0">
                                <a:pos x="GluePoint1043X" y="GluePoint1043Y"/>
                              </a:cxn>
                              <a:cxn ang="0">
                                <a:pos x="GluePoint1044X" y="GluePoint1044Y"/>
                              </a:cxn>
                              <a:cxn ang="0">
                                <a:pos x="GluePoint1045X" y="GluePoint1045Y"/>
                              </a:cxn>
                              <a:cxn ang="0">
                                <a:pos x="GluePoint1046X" y="GluePoint1046Y"/>
                              </a:cxn>
                              <a:cxn ang="0">
                                <a:pos x="GluePoint1047X" y="GluePoint1047Y"/>
                              </a:cxn>
                              <a:cxn ang="0">
                                <a:pos x="GluePoint1048X" y="GluePoint1048Y"/>
                              </a:cxn>
                              <a:cxn ang="0">
                                <a:pos x="GluePoint1049X" y="GluePoint1049Y"/>
                              </a:cxn>
                              <a:cxn ang="0">
                                <a:pos x="GluePoint1050X" y="GluePoint1050Y"/>
                              </a:cxn>
                              <a:cxn ang="0">
                                <a:pos x="GluePoint1051X" y="GluePoint1051Y"/>
                              </a:cxn>
                              <a:cxn ang="0">
                                <a:pos x="GluePoint1052X" y="GluePoint1052Y"/>
                              </a:cxn>
                              <a:cxn ang="0">
                                <a:pos x="GluePoint1053X" y="GluePoint1053Y"/>
                              </a:cxn>
                              <a:cxn ang="0">
                                <a:pos x="GluePoint1054X" y="GluePoint1054Y"/>
                              </a:cxn>
                              <a:cxn ang="0">
                                <a:pos x="GluePoint1055X" y="GluePoint1055Y"/>
                              </a:cxn>
                              <a:cxn ang="0">
                                <a:pos x="GluePoint1056X" y="GluePoint1056Y"/>
                              </a:cxn>
                              <a:cxn ang="0">
                                <a:pos x="GluePoint1057X" y="GluePoint1057Y"/>
                              </a:cxn>
                              <a:cxn ang="0">
                                <a:pos x="GluePoint1058X" y="GluePoint1058Y"/>
                              </a:cxn>
                              <a:cxn ang="0">
                                <a:pos x="GluePoint1059X" y="GluePoint1059Y"/>
                              </a:cxn>
                              <a:cxn ang="0">
                                <a:pos x="GluePoint1060X" y="GluePoint1060Y"/>
                              </a:cxn>
                              <a:cxn ang="0">
                                <a:pos x="GluePoint1061X" y="GluePoint1061Y"/>
                              </a:cxn>
                              <a:cxn ang="0">
                                <a:pos x="GluePoint1062X" y="GluePoint1062Y"/>
                              </a:cxn>
                              <a:cxn ang="0">
                                <a:pos x="GluePoint1063X" y="GluePoint1063Y"/>
                              </a:cxn>
                              <a:cxn ang="0">
                                <a:pos x="GluePoint1064X" y="GluePoint1064Y"/>
                              </a:cxn>
                              <a:cxn ang="0">
                                <a:pos x="GluePoint1065X" y="GluePoint1065Y"/>
                              </a:cxn>
                              <a:cxn ang="0">
                                <a:pos x="GluePoint1066X" y="GluePoint1066Y"/>
                              </a:cxn>
                              <a:cxn ang="0">
                                <a:pos x="GluePoint1067X" y="GluePoint1067Y"/>
                              </a:cxn>
                              <a:cxn ang="0">
                                <a:pos x="GluePoint1068X" y="GluePoint1068Y"/>
                              </a:cxn>
                              <a:cxn ang="0">
                                <a:pos x="GluePoint1069X" y="GluePoint1069Y"/>
                              </a:cxn>
                              <a:cxn ang="0">
                                <a:pos x="GluePoint1070X" y="GluePoint1070Y"/>
                              </a:cxn>
                              <a:cxn ang="0">
                                <a:pos x="GluePoint1071X" y="GluePoint1071Y"/>
                              </a:cxn>
                              <a:cxn ang="0">
                                <a:pos x="GluePoint1072X" y="GluePoint1072Y"/>
                              </a:cxn>
                              <a:cxn ang="0">
                                <a:pos x="GluePoint1073X" y="GluePoint1073Y"/>
                              </a:cxn>
                              <a:cxn ang="0">
                                <a:pos x="GluePoint1074X" y="GluePoint1074Y"/>
                              </a:cxn>
                              <a:cxn ang="0">
                                <a:pos x="GluePoint1075X" y="GluePoint1075Y"/>
                              </a:cxn>
                              <a:cxn ang="0">
                                <a:pos x="GluePoint1076X" y="GluePoint1076Y"/>
                              </a:cxn>
                              <a:cxn ang="0">
                                <a:pos x="GluePoint1077X" y="GluePoint1077Y"/>
                              </a:cxn>
                              <a:cxn ang="0">
                                <a:pos x="GluePoint1078X" y="GluePoint1078Y"/>
                              </a:cxn>
                              <a:cxn ang="0">
                                <a:pos x="GluePoint1079X" y="GluePoint1079Y"/>
                              </a:cxn>
                              <a:cxn ang="0">
                                <a:pos x="GluePoint1080X" y="GluePoint1080Y"/>
                              </a:cxn>
                              <a:cxn ang="0">
                                <a:pos x="GluePoint1081X" y="GluePoint1081Y"/>
                              </a:cxn>
                              <a:cxn ang="0">
                                <a:pos x="GluePoint1082X" y="GluePoint1082Y"/>
                              </a:cxn>
                              <a:cxn ang="0">
                                <a:pos x="GluePoint1083X" y="GluePoint1083Y"/>
                              </a:cxn>
                              <a:cxn ang="0">
                                <a:pos x="GluePoint1084X" y="GluePoint1084Y"/>
                              </a:cxn>
                              <a:cxn ang="0">
                                <a:pos x="GluePoint1085X" y="GluePoint1085Y"/>
                              </a:cxn>
                              <a:cxn ang="0">
                                <a:pos x="GluePoint1086X" y="GluePoint1086Y"/>
                              </a:cxn>
                              <a:cxn ang="0">
                                <a:pos x="GluePoint1087X" y="GluePoint1087Y"/>
                              </a:cxn>
                              <a:cxn ang="0">
                                <a:pos x="GluePoint1088X" y="GluePoint1088Y"/>
                              </a:cxn>
                              <a:cxn ang="0">
                                <a:pos x="GluePoint1089X" y="GluePoint1089Y"/>
                              </a:cxn>
                              <a:cxn ang="0">
                                <a:pos x="GluePoint1090X" y="GluePoint1090Y"/>
                              </a:cxn>
                              <a:cxn ang="0">
                                <a:pos x="GluePoint1091X" y="GluePoint1091Y"/>
                              </a:cxn>
                              <a:cxn ang="0">
                                <a:pos x="GluePoint1092X" y="GluePoint1092Y"/>
                              </a:cxn>
                              <a:cxn ang="0">
                                <a:pos x="GluePoint1093X" y="GluePoint1093Y"/>
                              </a:cxn>
                              <a:cxn ang="0">
                                <a:pos x="GluePoint1094X" y="GluePoint1094Y"/>
                              </a:cxn>
                              <a:cxn ang="0">
                                <a:pos x="GluePoint1095X" y="GluePoint1095Y"/>
                              </a:cxn>
                              <a:cxn ang="0">
                                <a:pos x="GluePoint1096X" y="GluePoint1096Y"/>
                              </a:cxn>
                              <a:cxn ang="0">
                                <a:pos x="GluePoint1097X" y="GluePoint1097Y"/>
                              </a:cxn>
                              <a:cxn ang="0">
                                <a:pos x="GluePoint1098X" y="GluePoint1098Y"/>
                              </a:cxn>
                              <a:cxn ang="0">
                                <a:pos x="GluePoint1099X" y="GluePoint1099Y"/>
                              </a:cxn>
                              <a:cxn ang="0">
                                <a:pos x="GluePoint1100X" y="GluePoint1100Y"/>
                              </a:cxn>
                              <a:cxn ang="0">
                                <a:pos x="GluePoint1101X" y="GluePoint1101Y"/>
                              </a:cxn>
                              <a:cxn ang="0">
                                <a:pos x="GluePoint1102X" y="GluePoint1102Y"/>
                              </a:cxn>
                              <a:cxn ang="0">
                                <a:pos x="GluePoint1103X" y="GluePoint1103Y"/>
                              </a:cxn>
                              <a:cxn ang="0">
                                <a:pos x="GluePoint1104X" y="GluePoint1104Y"/>
                              </a:cxn>
                              <a:cxn ang="0">
                                <a:pos x="GluePoint1105X" y="GluePoint1105Y"/>
                              </a:cxn>
                              <a:cxn ang="0">
                                <a:pos x="GluePoint1106X" y="GluePoint1106Y"/>
                              </a:cxn>
                              <a:cxn ang="0">
                                <a:pos x="GluePoint1107X" y="GluePoint1107Y"/>
                              </a:cxn>
                              <a:cxn ang="0">
                                <a:pos x="GluePoint1108X" y="GluePoint1108Y"/>
                              </a:cxn>
                              <a:cxn ang="0">
                                <a:pos x="GluePoint1109X" y="GluePoint1109Y"/>
                              </a:cxn>
                              <a:cxn ang="0">
                                <a:pos x="GluePoint1110X" y="GluePoint1110Y"/>
                              </a:cxn>
                              <a:cxn ang="0">
                                <a:pos x="GluePoint1111X" y="GluePoint1111Y"/>
                              </a:cxn>
                              <a:cxn ang="0">
                                <a:pos x="GluePoint1112X" y="GluePoint1112Y"/>
                              </a:cxn>
                              <a:cxn ang="0">
                                <a:pos x="GluePoint1113X" y="GluePoint1113Y"/>
                              </a:cxn>
                              <a:cxn ang="0">
                                <a:pos x="GluePoint1114X" y="GluePoint1114Y"/>
                              </a:cxn>
                              <a:cxn ang="0">
                                <a:pos x="GluePoint1115X" y="GluePoint1115Y"/>
                              </a:cxn>
                              <a:cxn ang="0">
                                <a:pos x="GluePoint1116X" y="GluePoint1116Y"/>
                              </a:cxn>
                              <a:cxn ang="0">
                                <a:pos x="GluePoint1117X" y="GluePoint1117Y"/>
                              </a:cxn>
                              <a:cxn ang="0">
                                <a:pos x="GluePoint1118X" y="GluePoint1118Y"/>
                              </a:cxn>
                              <a:cxn ang="0">
                                <a:pos x="GluePoint1119X" y="GluePoint1119Y"/>
                              </a:cxn>
                              <a:cxn ang="0">
                                <a:pos x="GluePoint1120X" y="GluePoint1120Y"/>
                              </a:cxn>
                              <a:cxn ang="0">
                                <a:pos x="GluePoint1121X" y="GluePoint1121Y"/>
                              </a:cxn>
                              <a:cxn ang="0">
                                <a:pos x="GluePoint1122X" y="GluePoint1122Y"/>
                              </a:cxn>
                              <a:cxn ang="0">
                                <a:pos x="GluePoint1123X" y="GluePoint1123Y"/>
                              </a:cxn>
                              <a:cxn ang="0">
                                <a:pos x="GluePoint1124X" y="GluePoint1124Y"/>
                              </a:cxn>
                              <a:cxn ang="0">
                                <a:pos x="GluePoint1125X" y="GluePoint1125Y"/>
                              </a:cxn>
                              <a:cxn ang="0">
                                <a:pos x="GluePoint1126X" y="GluePoint1126Y"/>
                              </a:cxn>
                              <a:cxn ang="0">
                                <a:pos x="GluePoint1127X" y="GluePoint1127Y"/>
                              </a:cxn>
                              <a:cxn ang="0">
                                <a:pos x="GluePoint1128X" y="GluePoint1128Y"/>
                              </a:cxn>
                              <a:cxn ang="0">
                                <a:pos x="GluePoint1129X" y="GluePoint1129Y"/>
                              </a:cxn>
                              <a:cxn ang="0">
                                <a:pos x="GluePoint1130X" y="GluePoint1130Y"/>
                              </a:cxn>
                              <a:cxn ang="0">
                                <a:pos x="GluePoint1131X" y="GluePoint1131Y"/>
                              </a:cxn>
                              <a:cxn ang="0">
                                <a:pos x="GluePoint1132X" y="GluePoint1132Y"/>
                              </a:cxn>
                              <a:cxn ang="0">
                                <a:pos x="GluePoint1133X" y="GluePoint1133Y"/>
                              </a:cxn>
                              <a:cxn ang="0">
                                <a:pos x="GluePoint1134X" y="GluePoint1134Y"/>
                              </a:cxn>
                              <a:cxn ang="0">
                                <a:pos x="GluePoint1135X" y="GluePoint1135Y"/>
                              </a:cxn>
                              <a:cxn ang="0">
                                <a:pos x="GluePoint1136X" y="GluePoint1136Y"/>
                              </a:cxn>
                              <a:cxn ang="0">
                                <a:pos x="GluePoint1137X" y="GluePoint1137Y"/>
                              </a:cxn>
                              <a:cxn ang="0">
                                <a:pos x="GluePoint1138X" y="GluePoint1138Y"/>
                              </a:cxn>
                              <a:cxn ang="0">
                                <a:pos x="GluePoint1139X" y="GluePoint1139Y"/>
                              </a:cxn>
                              <a:cxn ang="0">
                                <a:pos x="GluePoint1140X" y="GluePoint1140Y"/>
                              </a:cxn>
                              <a:cxn ang="0">
                                <a:pos x="GluePoint1141X" y="GluePoint1141Y"/>
                              </a:cxn>
                              <a:cxn ang="0">
                                <a:pos x="GluePoint1142X" y="GluePoint1142Y"/>
                              </a:cxn>
                              <a:cxn ang="0">
                                <a:pos x="GluePoint1143X" y="GluePoint1143Y"/>
                              </a:cxn>
                              <a:cxn ang="0">
                                <a:pos x="GluePoint1144X" y="GluePoint1144Y"/>
                              </a:cxn>
                              <a:cxn ang="0">
                                <a:pos x="GluePoint1145X" y="GluePoint1145Y"/>
                              </a:cxn>
                              <a:cxn ang="0">
                                <a:pos x="GluePoint1146X" y="GluePoint1146Y"/>
                              </a:cxn>
                              <a:cxn ang="0">
                                <a:pos x="GluePoint1147X" y="GluePoint1147Y"/>
                              </a:cxn>
                              <a:cxn ang="0">
                                <a:pos x="GluePoint1148X" y="GluePoint1148Y"/>
                              </a:cxn>
                              <a:cxn ang="0">
                                <a:pos x="GluePoint1149X" y="GluePoint1149Y"/>
                              </a:cxn>
                              <a:cxn ang="0">
                                <a:pos x="GluePoint1150X" y="GluePoint1150Y"/>
                              </a:cxn>
                              <a:cxn ang="0">
                                <a:pos x="GluePoint1151X" y="GluePoint1151Y"/>
                              </a:cxn>
                              <a:cxn ang="0">
                                <a:pos x="GluePoint1152X" y="GluePoint1152Y"/>
                              </a:cxn>
                              <a:cxn ang="0">
                                <a:pos x="GluePoint1153X" y="GluePoint1153Y"/>
                              </a:cxn>
                              <a:cxn ang="0">
                                <a:pos x="GluePoint1154X" y="GluePoint1154Y"/>
                              </a:cxn>
                              <a:cxn ang="0">
                                <a:pos x="GluePoint1155X" y="GluePoint1155Y"/>
                              </a:cxn>
                              <a:cxn ang="0">
                                <a:pos x="GluePoint1156X" y="GluePoint1156Y"/>
                              </a:cxn>
                              <a:cxn ang="0">
                                <a:pos x="GluePoint1157X" y="GluePoint1157Y"/>
                              </a:cxn>
                              <a:cxn ang="0">
                                <a:pos x="GluePoint1158X" y="GluePoint1158Y"/>
                              </a:cxn>
                              <a:cxn ang="0">
                                <a:pos x="GluePoint1159X" y="GluePoint1159Y"/>
                              </a:cxn>
                              <a:cxn ang="0">
                                <a:pos x="GluePoint1160X" y="GluePoint1160Y"/>
                              </a:cxn>
                              <a:cxn ang="0">
                                <a:pos x="GluePoint1161X" y="GluePoint1161Y"/>
                              </a:cxn>
                              <a:cxn ang="0">
                                <a:pos x="GluePoint1162X" y="GluePoint1162Y"/>
                              </a:cxn>
                              <a:cxn ang="0">
                                <a:pos x="GluePoint1163X" y="GluePoint1163Y"/>
                              </a:cxn>
                              <a:cxn ang="0">
                                <a:pos x="GluePoint1164X" y="GluePoint1164Y"/>
                              </a:cxn>
                              <a:cxn ang="0">
                                <a:pos x="GluePoint1165X" y="GluePoint1165Y"/>
                              </a:cxn>
                              <a:cxn ang="0">
                                <a:pos x="GluePoint1166X" y="GluePoint1166Y"/>
                              </a:cxn>
                              <a:cxn ang="0">
                                <a:pos x="GluePoint1167X" y="GluePoint1167Y"/>
                              </a:cxn>
                              <a:cxn ang="0">
                                <a:pos x="GluePoint1168X" y="GluePoint1168Y"/>
                              </a:cxn>
                              <a:cxn ang="0">
                                <a:pos x="GluePoint1169X" y="GluePoint1169Y"/>
                              </a:cxn>
                              <a:cxn ang="0">
                                <a:pos x="GluePoint1170X" y="GluePoint1170Y"/>
                              </a:cxn>
                              <a:cxn ang="0">
                                <a:pos x="GluePoint1171X" y="GluePoint1171Y"/>
                              </a:cxn>
                              <a:cxn ang="0">
                                <a:pos x="GluePoint1172X" y="GluePoint1172Y"/>
                              </a:cxn>
                              <a:cxn ang="0">
                                <a:pos x="GluePoint1173X" y="GluePoint1173Y"/>
                              </a:cxn>
                              <a:cxn ang="0">
                                <a:pos x="GluePoint1174X" y="GluePoint1174Y"/>
                              </a:cxn>
                              <a:cxn ang="0">
                                <a:pos x="GluePoint1175X" y="GluePoint1175Y"/>
                              </a:cxn>
                              <a:cxn ang="0">
                                <a:pos x="GluePoint1176X" y="GluePoint1176Y"/>
                              </a:cxn>
                              <a:cxn ang="0">
                                <a:pos x="GluePoint1177X" y="GluePoint1177Y"/>
                              </a:cxn>
                              <a:cxn ang="0">
                                <a:pos x="GluePoint1178X" y="GluePoint1178Y"/>
                              </a:cxn>
                              <a:cxn ang="0">
                                <a:pos x="GluePoint1179X" y="GluePoint1179Y"/>
                              </a:cxn>
                              <a:cxn ang="0">
                                <a:pos x="GluePoint1180X" y="GluePoint1180Y"/>
                              </a:cxn>
                              <a:cxn ang="0">
                                <a:pos x="GluePoint1181X" y="GluePoint1181Y"/>
                              </a:cxn>
                              <a:cxn ang="0">
                                <a:pos x="GluePoint1182X" y="GluePoint1182Y"/>
                              </a:cxn>
                            </a:cxnLst>
                            <a:rect l="textAreaLeft" t="textAreaTop" r="textAreaRight" b="textAreaBottom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  <wps:wsp>
                      <wps:cNvPr id="25" name="Rectángulo 4"/>
                      <wps:cNvSpPr/>
                      <wps:spPr>
                        <a:xfrm>
                          <a:off x="885240" y="0"/>
                          <a:ext cx="7772400" cy="2617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2720520" y="998280"/>
                          <a:ext cx="5946120" cy="9549720"/>
                        </a:xfrm>
                      </wpg:grpSpPr>
                      <wps:wsp>
                        <wps:cNvPr id="26" name="Forma libre: Forma 10"/>
                        <wps:cNvSpPr/>
                        <wps:spPr>
                          <a:xfrm flipH="1" flipV="1" rot="10800000">
                            <a:off x="3251520" y="7138080"/>
                            <a:ext cx="2694240" cy="2411640"/>
                          </a:xfrm>
                          <a:custGeom>
                            <a:avLst/>
                            <a:gdLst>
                              <a:gd name="textAreaLeft" fmla="*/ -360 w 1527480"/>
                              <a:gd name="textAreaRight" fmla="*/ 1527480 w 1527480"/>
                              <a:gd name="textAreaTop" fmla="*/ 360 h 1367280"/>
                              <a:gd name="textAreaBottom" fmla="*/ 1368000 h 1367280"/>
                              <a:gd name="GluePoint1X" fmla="*/ 1439383 w 2647519"/>
                              <a:gd name="GluePoint1Y" fmla="*/ 2598425 h 2612594"/>
                              <a:gd name="GluePoint2X" fmla="*/ 1427010 w 2647519"/>
                              <a:gd name="GluePoint2Y" fmla="*/ 2605087 h 2612594"/>
                              <a:gd name="GluePoint3X" fmla="*/ 1427751 w 2647519"/>
                              <a:gd name="GluePoint3Y" fmla="*/ 2605405 h 2612594"/>
                              <a:gd name="GluePoint4X" fmla="*/ 1542263 w 2647519"/>
                              <a:gd name="GluePoint4Y" fmla="*/ 2530792 h 2612594"/>
                              <a:gd name="GluePoint5X" fmla="*/ 1502258 w 2647519"/>
                              <a:gd name="GluePoint5Y" fmla="*/ 2540317 h 2612594"/>
                              <a:gd name="GluePoint6X" fmla="*/ 1442250 w 2647519"/>
                              <a:gd name="GluePoint6Y" fmla="*/ 2547937 h 2612594"/>
                              <a:gd name="GluePoint7X" fmla="*/ 1439393 w 2647519"/>
                              <a:gd name="GluePoint7Y" fmla="*/ 2540317 h 2612594"/>
                              <a:gd name="GluePoint8X" fmla="*/ 1481303 w 2647519"/>
                              <a:gd name="GluePoint8Y" fmla="*/ 2536507 h 2612594"/>
                              <a:gd name="GluePoint9X" fmla="*/ 1542263 w 2647519"/>
                              <a:gd name="GluePoint9Y" fmla="*/ 2530792 h 2612594"/>
                              <a:gd name="GluePoint10X" fmla="*/ 1646324 w 2647519"/>
                              <a:gd name="GluePoint10Y" fmla="*/ 2520821 h 2612594"/>
                              <a:gd name="GluePoint11X" fmla="*/ 1643880 w 2647519"/>
                              <a:gd name="GluePoint11Y" fmla="*/ 2521511 h 2612594"/>
                              <a:gd name="GluePoint12X" fmla="*/ 1645133 w 2647519"/>
                              <a:gd name="GluePoint12Y" fmla="*/ 2521267 h 2612594"/>
                              <a:gd name="GluePoint13X" fmla="*/ 899801 w 2647519"/>
                              <a:gd name="GluePoint13Y" fmla="*/ 2506503 h 2612594"/>
                              <a:gd name="GluePoint14X" fmla="*/ 942187 w 2647519"/>
                              <a:gd name="GluePoint14Y" fmla="*/ 2517457 h 2612594"/>
                              <a:gd name="GluePoint15X" fmla="*/ 960285 w 2647519"/>
                              <a:gd name="GluePoint15Y" fmla="*/ 2518409 h 2612594"/>
                              <a:gd name="GluePoint16X" fmla="*/ 1010767 w 2647519"/>
                              <a:gd name="GluePoint16Y" fmla="*/ 2543175 h 2612594"/>
                              <a:gd name="GluePoint17X" fmla="*/ 1033627 w 2647519"/>
                              <a:gd name="GluePoint17Y" fmla="*/ 2547937 h 2612594"/>
                              <a:gd name="GluePoint18X" fmla="*/ 1035057 w 2647519"/>
                              <a:gd name="GluePoint18Y" fmla="*/ 2548414 h 2612594"/>
                              <a:gd name="GluePoint19X" fmla="*/ 1040295 w 2647519"/>
                              <a:gd name="GluePoint19Y" fmla="*/ 2543175 h 2612594"/>
                              <a:gd name="GluePoint20X" fmla="*/ 1060297 w 2647519"/>
                              <a:gd name="GluePoint20Y" fmla="*/ 2548890 h 2612594"/>
                              <a:gd name="GluePoint21X" fmla="*/ 1080300 w 2647519"/>
                              <a:gd name="GluePoint21Y" fmla="*/ 2553652 h 2612594"/>
                              <a:gd name="GluePoint22X" fmla="*/ 1119713 w 2647519"/>
                              <a:gd name="GluePoint22Y" fmla="*/ 2562818 h 2612594"/>
                              <a:gd name="GluePoint23X" fmla="*/ 1120305 w 2647519"/>
                              <a:gd name="GluePoint23Y" fmla="*/ 2562225 h 2612594"/>
                              <a:gd name="GluePoint24X" fmla="*/ 1166025 w 2647519"/>
                              <a:gd name="GluePoint24Y" fmla="*/ 2569845 h 2612594"/>
                              <a:gd name="GluePoint25X" fmla="*/ 1187932 w 2647519"/>
                              <a:gd name="GluePoint25Y" fmla="*/ 2573655 h 2612594"/>
                              <a:gd name="GluePoint26X" fmla="*/ 1209840 w 2647519"/>
                              <a:gd name="GluePoint26Y" fmla="*/ 2575560 h 2612594"/>
                              <a:gd name="GluePoint27X" fmla="*/ 1254607 w 2647519"/>
                              <a:gd name="GluePoint27Y" fmla="*/ 2577465 h 2612594"/>
                              <a:gd name="GluePoint28X" fmla="*/ 1315567 w 2647519"/>
                              <a:gd name="GluePoint28Y" fmla="*/ 2576512 h 2612594"/>
                              <a:gd name="GluePoint29X" fmla="*/ 1318213 w 2647519"/>
                              <a:gd name="GluePoint29Y" fmla="*/ 2576512 h 2612594"/>
                              <a:gd name="GluePoint30X" fmla="*/ 1324140 w 2647519"/>
                              <a:gd name="GluePoint30Y" fmla="*/ 2573178 h 2612594"/>
                              <a:gd name="GluePoint31X" fmla="*/ 1337475 w 2647519"/>
                              <a:gd name="GluePoint31Y" fmla="*/ 2568892 h 2612594"/>
                              <a:gd name="GluePoint32X" fmla="*/ 1351048 w 2647519"/>
                              <a:gd name="GluePoint32Y" fmla="*/ 2568654 h 2612594"/>
                              <a:gd name="GluePoint33X" fmla="*/ 1360335 w 2647519"/>
                              <a:gd name="GluePoint33Y" fmla="*/ 2569844 h 2612594"/>
                              <a:gd name="GluePoint34X" fmla="*/ 1362835 w 2647519"/>
                              <a:gd name="GluePoint34Y" fmla="*/ 2576512 h 2612594"/>
                              <a:gd name="GluePoint35X" fmla="*/ 1384147 w 2647519"/>
                              <a:gd name="GluePoint35Y" fmla="*/ 2576512 h 2612594"/>
                              <a:gd name="GluePoint36X" fmla="*/ 1377480 w 2647519"/>
                              <a:gd name="GluePoint36Y" fmla="*/ 2586037 h 2612594"/>
                              <a:gd name="GluePoint37X" fmla="*/ 1373670 w 2647519"/>
                              <a:gd name="GluePoint37Y" fmla="*/ 2590800 h 2612594"/>
                              <a:gd name="GluePoint38X" fmla="*/ 1361287 w 2647519"/>
                              <a:gd name="GluePoint38Y" fmla="*/ 2596515 h 2612594"/>
                              <a:gd name="GluePoint39X" fmla="*/ 1338427 w 2647519"/>
                              <a:gd name="GluePoint39Y" fmla="*/ 2596515 h 2612594"/>
                              <a:gd name="GluePoint40X" fmla="*/ 1308900 w 2647519"/>
                              <a:gd name="GluePoint40Y" fmla="*/ 2594610 h 2612594"/>
                              <a:gd name="GluePoint41X" fmla="*/ 1245082 w 2647519"/>
                              <a:gd name="GluePoint41Y" fmla="*/ 2592705 h 2612594"/>
                              <a:gd name="GluePoint42X" fmla="*/ 1197457 w 2647519"/>
                              <a:gd name="GluePoint42Y" fmla="*/ 2588895 h 2612594"/>
                              <a:gd name="GluePoint43X" fmla="*/ 1155547 w 2647519"/>
                              <a:gd name="GluePoint43Y" fmla="*/ 2583180 h 2612594"/>
                              <a:gd name="GluePoint44X" fmla="*/ 1113637 w 2647519"/>
                              <a:gd name="GluePoint44Y" fmla="*/ 2576512 h 2612594"/>
                              <a:gd name="GluePoint45X" fmla="*/ 1049820 w 2647519"/>
                              <a:gd name="GluePoint45Y" fmla="*/ 2566987 h 2612594"/>
                              <a:gd name="GluePoint46X" fmla="*/ 1000290 w 2647519"/>
                              <a:gd name="GluePoint46Y" fmla="*/ 2550795 h 2612594"/>
                              <a:gd name="GluePoint47X" fmla="*/ 1000863 w 2647519"/>
                              <a:gd name="GluePoint47Y" fmla="*/ 2550379 h 2612594"/>
                              <a:gd name="GluePoint48X" fmla="*/ 971715 w 2647519"/>
                              <a:gd name="GluePoint48Y" fmla="*/ 2541270 h 2612594"/>
                              <a:gd name="GluePoint49X" fmla="*/ 945997 w 2647519"/>
                              <a:gd name="GluePoint49Y" fmla="*/ 2529840 h 2612594"/>
                              <a:gd name="GluePoint50X" fmla="*/ 916470 w 2647519"/>
                              <a:gd name="GluePoint50Y" fmla="*/ 2520315 h 2612594"/>
                              <a:gd name="GluePoint51X" fmla="*/ 885990 w 2647519"/>
                              <a:gd name="GluePoint51Y" fmla="*/ 2509837 h 2612594"/>
                              <a:gd name="GluePoint52X" fmla="*/ 899801 w 2647519"/>
                              <a:gd name="GluePoint52Y" fmla="*/ 2506503 h 2612594"/>
                              <a:gd name="GluePoint53X" fmla="*/ 1460492 w 2647519"/>
                              <a:gd name="GluePoint53Y" fmla="*/ 2486082 h 2612594"/>
                              <a:gd name="GluePoint54X" fmla="*/ 1445939 w 2647519"/>
                              <a:gd name="GluePoint54Y" fmla="*/ 2488303 h 2612594"/>
                              <a:gd name="GluePoint55X" fmla="*/ 1345293 w 2647519"/>
                              <a:gd name="GluePoint55Y" fmla="*/ 2493385 h 2612594"/>
                              <a:gd name="GluePoint56X" fmla="*/ 1378432 w 2647519"/>
                              <a:gd name="GluePoint56Y" fmla="*/ 2497454 h 2612594"/>
                              <a:gd name="GluePoint57X" fmla="*/ 1387005 w 2647519"/>
                              <a:gd name="GluePoint57Y" fmla="*/ 2495549 h 2612594"/>
                              <a:gd name="GluePoint58X" fmla="*/ 1446060 w 2647519"/>
                              <a:gd name="GluePoint58Y" fmla="*/ 2488882 h 2612594"/>
                              <a:gd name="GluePoint59X" fmla="*/ 1455778 w 2647519"/>
                              <a:gd name="GluePoint59Y" fmla="*/ 2486992 h 2612594"/>
                              <a:gd name="GluePoint60X" fmla="*/ 1550918 w 2647519"/>
                              <a:gd name="GluePoint60Y" fmla="*/ 2472281 h 2612594"/>
                              <a:gd name="GluePoint61X" fmla="*/ 1501488 w 2647519"/>
                              <a:gd name="GluePoint61Y" fmla="*/ 2479825 h 2612594"/>
                              <a:gd name="GluePoint62X" fmla="*/ 1518450 w 2647519"/>
                              <a:gd name="GluePoint62Y" fmla="*/ 2480309 h 2612594"/>
                              <a:gd name="GluePoint63X" fmla="*/ 1542858 w 2647519"/>
                              <a:gd name="GluePoint63Y" fmla="*/ 2475785 h 2612594"/>
                              <a:gd name="GluePoint64X" fmla="*/ 1731355 w 2647519"/>
                              <a:gd name="GluePoint64Y" fmla="*/ 2470078 h 2612594"/>
                              <a:gd name="GluePoint65X" fmla="*/ 1576323 w 2647519"/>
                              <a:gd name="GluePoint65Y" fmla="*/ 2511364 h 2612594"/>
                              <a:gd name="GluePoint66X" fmla="*/ 1654777 w 2647519"/>
                              <a:gd name="GluePoint66Y" fmla="*/ 2493883 h 2612594"/>
                              <a:gd name="GluePoint67X" fmla="*/ 737400 w 2647519"/>
                              <a:gd name="GluePoint67Y" fmla="*/ 2450782 h 2612594"/>
                              <a:gd name="GluePoint68X" fmla="*/ 846937 w 2647519"/>
                              <a:gd name="GluePoint68Y" fmla="*/ 2497454 h 2612594"/>
                              <a:gd name="GluePoint69X" fmla="*/ 885990 w 2647519"/>
                              <a:gd name="GluePoint69Y" fmla="*/ 2509837 h 2612594"/>
                              <a:gd name="GluePoint70X" fmla="*/ 915517 w 2647519"/>
                              <a:gd name="GluePoint70Y" fmla="*/ 2520314 h 2612594"/>
                              <a:gd name="GluePoint71X" fmla="*/ 945045 w 2647519"/>
                              <a:gd name="GluePoint71Y" fmla="*/ 2529839 h 2612594"/>
                              <a:gd name="GluePoint72X" fmla="*/ 970762 w 2647519"/>
                              <a:gd name="GluePoint72Y" fmla="*/ 2541269 h 2612594"/>
                              <a:gd name="GluePoint73X" fmla="*/ 965047 w 2647519"/>
                              <a:gd name="GluePoint73Y" fmla="*/ 2546032 h 2612594"/>
                              <a:gd name="GluePoint74X" fmla="*/ 949807 w 2647519"/>
                              <a:gd name="GluePoint74Y" fmla="*/ 2543174 h 2612594"/>
                              <a:gd name="GluePoint75X" fmla="*/ 895515 w 2647519"/>
                              <a:gd name="GluePoint75Y" fmla="*/ 2523172 h 2612594"/>
                              <a:gd name="GluePoint76X" fmla="*/ 868845 w 2647519"/>
                              <a:gd name="GluePoint76Y" fmla="*/ 2512694 h 2612594"/>
                              <a:gd name="GluePoint77X" fmla="*/ 842175 w 2647519"/>
                              <a:gd name="GluePoint77Y" fmla="*/ 2501264 h 2612594"/>
                              <a:gd name="GluePoint78X" fmla="*/ 806932 w 2647519"/>
                              <a:gd name="GluePoint78Y" fmla="*/ 2488882 h 2612594"/>
                              <a:gd name="GluePoint79X" fmla="*/ 776452 w 2647519"/>
                              <a:gd name="GluePoint79Y" fmla="*/ 2475547 h 2612594"/>
                              <a:gd name="GluePoint80X" fmla="*/ 752640 w 2647519"/>
                              <a:gd name="GluePoint80Y" fmla="*/ 2463164 h 2612594"/>
                              <a:gd name="GluePoint81X" fmla="*/ 737400 w 2647519"/>
                              <a:gd name="GluePoint81Y" fmla="*/ 2450782 h 2612594"/>
                              <a:gd name="GluePoint82X" fmla="*/ 782168 w 2647519"/>
                              <a:gd name="GluePoint82Y" fmla="*/ 2426970 h 2612594"/>
                              <a:gd name="GluePoint83X" fmla="*/ 834555 w 2647519"/>
                              <a:gd name="GluePoint83Y" fmla="*/ 2453640 h 2612594"/>
                              <a:gd name="GluePoint84X" fmla="*/ 827888 w 2647519"/>
                              <a:gd name="GluePoint84Y" fmla="*/ 2457450 h 2612594"/>
                              <a:gd name="GluePoint85X" fmla="*/ 766928 w 2647519"/>
                              <a:gd name="GluePoint85Y" fmla="*/ 2427922 h 2612594"/>
                              <a:gd name="GluePoint86X" fmla="*/ 782168 w 2647519"/>
                              <a:gd name="GluePoint86Y" fmla="*/ 2426970 h 2612594"/>
                              <a:gd name="GluePoint87X" fmla="*/ 588810 w 2647519"/>
                              <a:gd name="GluePoint87Y" fmla="*/ 2362200 h 2612594"/>
                              <a:gd name="GluePoint88X" fmla="*/ 653580 w 2647519"/>
                              <a:gd name="GluePoint88Y" fmla="*/ 2398395 h 2612594"/>
                              <a:gd name="GluePoint89X" fmla="*/ 666915 w 2647519"/>
                              <a:gd name="GluePoint89Y" fmla="*/ 2413635 h 2612594"/>
                              <a:gd name="GluePoint90X" fmla="*/ 636435 w 2647519"/>
                              <a:gd name="GluePoint90Y" fmla="*/ 2397442 h 2612594"/>
                              <a:gd name="GluePoint91X" fmla="*/ 613575 w 2647519"/>
                              <a:gd name="GluePoint91Y" fmla="*/ 2383155 h 2612594"/>
                              <a:gd name="GluePoint92X" fmla="*/ 588810 w 2647519"/>
                              <a:gd name="GluePoint92Y" fmla="*/ 2362200 h 2612594"/>
                              <a:gd name="GluePoint93X" fmla="*/ 702387 w 2647519"/>
                              <a:gd name="GluePoint93Y" fmla="*/ 2337759 h 2612594"/>
                              <a:gd name="GluePoint94X" fmla="*/ 702396 w 2647519"/>
                              <a:gd name="GluePoint94Y" fmla="*/ 2338030 h 2612594"/>
                              <a:gd name="GluePoint95X" fmla="*/ 705613 w 2647519"/>
                              <a:gd name="GluePoint95Y" fmla="*/ 2341924 h 2612594"/>
                              <a:gd name="GluePoint96X" fmla="*/ 705967 w 2647519"/>
                              <a:gd name="GluePoint96Y" fmla="*/ 2340292 h 2612594"/>
                              <a:gd name="GluePoint97X" fmla="*/ 2093409 w 2647519"/>
                              <a:gd name="GluePoint97Y" fmla="*/ 2275234 h 2612594"/>
                              <a:gd name="GluePoint98X" fmla="*/ 2089950 w 2647519"/>
                              <a:gd name="GluePoint98Y" fmla="*/ 2275522 h 2612594"/>
                              <a:gd name="GluePoint99X" fmla="*/ 2032800 w 2647519"/>
                              <a:gd name="GluePoint99Y" fmla="*/ 2316480 h 2612594"/>
                              <a:gd name="GluePoint100X" fmla="*/ 1976602 w 2647519"/>
                              <a:gd name="GluePoint100Y" fmla="*/ 2346960 h 2612594"/>
                              <a:gd name="GluePoint101X" fmla="*/ 1936597 w 2647519"/>
                              <a:gd name="GluePoint101Y" fmla="*/ 2370772 h 2612594"/>
                              <a:gd name="GluePoint102X" fmla="*/ 1914690 w 2647519"/>
                              <a:gd name="GluePoint102Y" fmla="*/ 2380297 h 2612594"/>
                              <a:gd name="GluePoint103X" fmla="*/ 1891830 w 2647519"/>
                              <a:gd name="GluePoint103Y" fmla="*/ 2389822 h 2612594"/>
                              <a:gd name="GluePoint104X" fmla="*/ 1864207 w 2647519"/>
                              <a:gd name="GluePoint104Y" fmla="*/ 2404110 h 2612594"/>
                              <a:gd name="GluePoint105X" fmla="*/ 1843252 w 2647519"/>
                              <a:gd name="GluePoint105Y" fmla="*/ 2416492 h 2612594"/>
                              <a:gd name="GluePoint106X" fmla="*/ 1812772 w 2647519"/>
                              <a:gd name="GluePoint106Y" fmla="*/ 2428875 h 2612594"/>
                              <a:gd name="GluePoint107X" fmla="*/ 1781340 w 2647519"/>
                              <a:gd name="GluePoint107Y" fmla="*/ 2440305 h 2612594"/>
                              <a:gd name="GluePoint108X" fmla="*/ 1772767 w 2647519"/>
                              <a:gd name="GluePoint108Y" fmla="*/ 2448877 h 2612594"/>
                              <a:gd name="GluePoint109X" fmla="*/ 1759432 w 2647519"/>
                              <a:gd name="GluePoint109Y" fmla="*/ 2453640 h 2612594"/>
                              <a:gd name="GluePoint110X" fmla="*/ 1726095 w 2647519"/>
                              <a:gd name="GluePoint110Y" fmla="*/ 2459355 h 2612594"/>
                              <a:gd name="GluePoint111X" fmla="*/ 1683232 w 2647519"/>
                              <a:gd name="GluePoint111Y" fmla="*/ 2472690 h 2612594"/>
                              <a:gd name="GluePoint112X" fmla="*/ 1644180 w 2647519"/>
                              <a:gd name="GluePoint112Y" fmla="*/ 2485072 h 2612594"/>
                              <a:gd name="GluePoint113X" fmla="*/ 1601317 w 2647519"/>
                              <a:gd name="GluePoint113Y" fmla="*/ 2497455 h 2612594"/>
                              <a:gd name="GluePoint114X" fmla="*/ 1547977 w 2647519"/>
                              <a:gd name="GluePoint114Y" fmla="*/ 2510790 h 2612594"/>
                              <a:gd name="GluePoint115X" fmla="*/ 1472730 w 2647519"/>
                              <a:gd name="GluePoint115Y" fmla="*/ 2523172 h 2612594"/>
                              <a:gd name="GluePoint116X" fmla="*/ 1470825 w 2647519"/>
                              <a:gd name="GluePoint116Y" fmla="*/ 2526030 h 2612594"/>
                              <a:gd name="GluePoint117X" fmla="*/ 1434646 w 2647519"/>
                              <a:gd name="GluePoint117Y" fmla="*/ 2535075 h 2612594"/>
                              <a:gd name="GluePoint118X" fmla="*/ 1435583 w 2647519"/>
                              <a:gd name="GluePoint118Y" fmla="*/ 2535555 h 2612594"/>
                              <a:gd name="GluePoint119X" fmla="*/ 1475761 w 2647519"/>
                              <a:gd name="GluePoint119Y" fmla="*/ 2525510 h 2612594"/>
                              <a:gd name="GluePoint120X" fmla="*/ 1476540 w 2647519"/>
                              <a:gd name="GluePoint120Y" fmla="*/ 2523172 h 2612594"/>
                              <a:gd name="GluePoint121X" fmla="*/ 1551788 w 2647519"/>
                              <a:gd name="GluePoint121Y" fmla="*/ 2510790 h 2612594"/>
                              <a:gd name="GluePoint122X" fmla="*/ 1605128 w 2647519"/>
                              <a:gd name="GluePoint122Y" fmla="*/ 2497455 h 2612594"/>
                              <a:gd name="GluePoint123X" fmla="*/ 1647990 w 2647519"/>
                              <a:gd name="GluePoint123Y" fmla="*/ 2485072 h 2612594"/>
                              <a:gd name="GluePoint124X" fmla="*/ 1687043 w 2647519"/>
                              <a:gd name="GluePoint124Y" fmla="*/ 2472690 h 2612594"/>
                              <a:gd name="GluePoint125X" fmla="*/ 1729905 w 2647519"/>
                              <a:gd name="GluePoint125Y" fmla="*/ 2459355 h 2612594"/>
                              <a:gd name="GluePoint126X" fmla="*/ 1763243 w 2647519"/>
                              <a:gd name="GluePoint126Y" fmla="*/ 2453640 h 2612594"/>
                              <a:gd name="GluePoint127X" fmla="*/ 1740675 w 2647519"/>
                              <a:gd name="GluePoint127Y" fmla="*/ 2467181 h 2612594"/>
                              <a:gd name="GluePoint128X" fmla="*/ 1741335 w 2647519"/>
                              <a:gd name="GluePoint128Y" fmla="*/ 2466975 h 2612594"/>
                              <a:gd name="GluePoint129X" fmla="*/ 1765148 w 2647519"/>
                              <a:gd name="GluePoint129Y" fmla="*/ 2452687 h 2612594"/>
                              <a:gd name="GluePoint130X" fmla="*/ 1778483 w 2647519"/>
                              <a:gd name="GluePoint130Y" fmla="*/ 2447925 h 2612594"/>
                              <a:gd name="GluePoint131X" fmla="*/ 1779371 w 2647519"/>
                              <a:gd name="GluePoint131Y" fmla="*/ 2447679 h 2612594"/>
                              <a:gd name="GluePoint132X" fmla="*/ 1785150 w 2647519"/>
                              <a:gd name="GluePoint132Y" fmla="*/ 2441257 h 2612594"/>
                              <a:gd name="GluePoint133X" fmla="*/ 1816583 w 2647519"/>
                              <a:gd name="GluePoint133Y" fmla="*/ 2429827 h 2612594"/>
                              <a:gd name="GluePoint134X" fmla="*/ 1847063 w 2647519"/>
                              <a:gd name="GluePoint134Y" fmla="*/ 2417445 h 2612594"/>
                              <a:gd name="GluePoint135X" fmla="*/ 1868018 w 2647519"/>
                              <a:gd name="GluePoint135Y" fmla="*/ 2405062 h 2612594"/>
                              <a:gd name="GluePoint136X" fmla="*/ 1895640 w 2647519"/>
                              <a:gd name="GluePoint136Y" fmla="*/ 2390775 h 2612594"/>
                              <a:gd name="GluePoint137X" fmla="*/ 1918500 w 2647519"/>
                              <a:gd name="GluePoint137Y" fmla="*/ 2381250 h 2612594"/>
                              <a:gd name="GluePoint138X" fmla="*/ 1934176 w 2647519"/>
                              <a:gd name="GluePoint138Y" fmla="*/ 2374435 h 2612594"/>
                              <a:gd name="GluePoint139X" fmla="*/ 1942313 w 2647519"/>
                              <a:gd name="GluePoint139Y" fmla="*/ 2368867 h 2612594"/>
                              <a:gd name="GluePoint140X" fmla="*/ 1982318 w 2647519"/>
                              <a:gd name="GluePoint140Y" fmla="*/ 2345055 h 2612594"/>
                              <a:gd name="GluePoint141X" fmla="*/ 2038515 w 2647519"/>
                              <a:gd name="GluePoint141Y" fmla="*/ 2314575 h 2612594"/>
                              <a:gd name="GluePoint142X" fmla="*/ 460060 w 2647519"/>
                              <a:gd name="GluePoint142Y" fmla="*/ 2262062 h 2612594"/>
                              <a:gd name="GluePoint143X" fmla="*/ 463676 w 2647519"/>
                              <a:gd name="GluePoint143Y" fmla="*/ 2265164 h 2612594"/>
                              <a:gd name="GluePoint144X" fmla="*/ 464911 w 2647519"/>
                              <a:gd name="GluePoint144Y" fmla="*/ 2265793 h 2612594"/>
                              <a:gd name="GluePoint145X" fmla="*/ 2099802 w 2647519"/>
                              <a:gd name="GluePoint145Y" fmla="*/ 2237197 h 2612594"/>
                              <a:gd name="GluePoint146X" fmla="*/ 2099475 w 2647519"/>
                              <a:gd name="GluePoint146Y" fmla="*/ 2237422 h 2612594"/>
                              <a:gd name="GluePoint147X" fmla="*/ 2099475 w 2647519"/>
                              <a:gd name="GluePoint147Y" fmla="*/ 2237694 h 2612594"/>
                              <a:gd name="GluePoint148X" fmla="*/ 2100989 w 2647519"/>
                              <a:gd name="GluePoint148Y" fmla="*/ 2237910 h 2612594"/>
                              <a:gd name="GluePoint149X" fmla="*/ 2101380 w 2647519"/>
                              <a:gd name="GluePoint149Y" fmla="*/ 2237422 h 2612594"/>
                              <a:gd name="GluePoint150X" fmla="*/ 2120380 w 2647519"/>
                              <a:gd name="GluePoint150Y" fmla="*/ 2222979 h 2612594"/>
                              <a:gd name="GluePoint151X" fmla="*/ 2114756 w 2647519"/>
                              <a:gd name="GluePoint151Y" fmla="*/ 2226864 h 2612594"/>
                              <a:gd name="GluePoint152X" fmla="*/ 2113762 w 2647519"/>
                              <a:gd name="GluePoint152Y" fmla="*/ 2227897 h 2612594"/>
                              <a:gd name="GluePoint153X" fmla="*/ 2117618 w 2647519"/>
                              <a:gd name="GluePoint153Y" fmla="*/ 2225429 h 2612594"/>
                              <a:gd name="GluePoint154X" fmla="*/ 382287 w 2647519"/>
                              <a:gd name="GluePoint154Y" fmla="*/ 2175002 h 2612594"/>
                              <a:gd name="GluePoint155X" fmla="*/ 418261 w 2647519"/>
                              <a:gd name="GluePoint155Y" fmla="*/ 2217358 h 2612594"/>
                              <a:gd name="GluePoint156X" fmla="*/ 389737 w 2647519"/>
                              <a:gd name="GluePoint156Y" fmla="*/ 2183129 h 2612594"/>
                              <a:gd name="GluePoint157X" fmla="*/ 2187820 w 2647519"/>
                              <a:gd name="GluePoint157Y" fmla="*/ 2174974 h 2612594"/>
                              <a:gd name="GluePoint158X" fmla="*/ 2187735 w 2647519"/>
                              <a:gd name="GluePoint158Y" fmla="*/ 2175004 h 2612594"/>
                              <a:gd name="GluePoint159X" fmla="*/ 2187105 w 2647519"/>
                              <a:gd name="GluePoint159Y" fmla="*/ 2179320 h 2612594"/>
                              <a:gd name="GluePoint160X" fmla="*/ 2171865 w 2647519"/>
                              <a:gd name="GluePoint160Y" fmla="*/ 2196465 h 2612594"/>
                              <a:gd name="GluePoint161X" fmla="*/ 2153767 w 2647519"/>
                              <a:gd name="GluePoint161Y" fmla="*/ 2216467 h 2612594"/>
                              <a:gd name="GluePoint162X" fmla="*/ 2154858 w 2647519"/>
                              <a:gd name="GluePoint162Y" fmla="*/ 2216216 h 2612594"/>
                              <a:gd name="GluePoint163X" fmla="*/ 2171865 w 2647519"/>
                              <a:gd name="GluePoint163Y" fmla="*/ 2197417 h 2612594"/>
                              <a:gd name="GluePoint164X" fmla="*/ 2187105 w 2647519"/>
                              <a:gd name="GluePoint164Y" fmla="*/ 2180272 h 2612594"/>
                              <a:gd name="GluePoint165X" fmla="*/ 2187820 w 2647519"/>
                              <a:gd name="GluePoint165Y" fmla="*/ 2174974 h 2612594"/>
                              <a:gd name="GluePoint166X" fmla="*/ 475386 w 2647519"/>
                              <a:gd name="GluePoint166Y" fmla="*/ 2153525 h 2612594"/>
                              <a:gd name="GluePoint167X" fmla="*/ 477272 w 2647519"/>
                              <a:gd name="GluePoint167Y" fmla="*/ 2155822 h 2612594"/>
                              <a:gd name="GluePoint168X" fmla="*/ 477367 w 2647519"/>
                              <a:gd name="GluePoint168Y" fmla="*/ 2155507 h 2612594"/>
                              <a:gd name="GluePoint169X" fmla="*/ 334493 w 2647519"/>
                              <a:gd name="GluePoint169Y" fmla="*/ 2131694 h 2612594"/>
                              <a:gd name="GluePoint170X" fmla="*/ 359258 w 2647519"/>
                              <a:gd name="GluePoint170Y" fmla="*/ 2147887 h 2612594"/>
                              <a:gd name="GluePoint171X" fmla="*/ 360474 w 2647519"/>
                              <a:gd name="GluePoint171Y" fmla="*/ 2149319 h 2612594"/>
                              <a:gd name="GluePoint172X" fmla="*/ 371759 w 2647519"/>
                              <a:gd name="GluePoint172Y" fmla="*/ 2151816 h 2612594"/>
                              <a:gd name="GluePoint173X" fmla="*/ 397357 w 2647519"/>
                              <a:gd name="GluePoint173Y" fmla="*/ 2175509 h 2612594"/>
                              <a:gd name="GluePoint174X" fmla="*/ 432600 w 2647519"/>
                              <a:gd name="GluePoint174Y" fmla="*/ 2204084 h 2612594"/>
                              <a:gd name="GluePoint175X" fmla="*/ 447840 w 2647519"/>
                              <a:gd name="GluePoint175Y" fmla="*/ 2225039 h 2612594"/>
                              <a:gd name="GluePoint176X" fmla="*/ 456412 w 2647519"/>
                              <a:gd name="GluePoint176Y" fmla="*/ 2235517 h 2612594"/>
                              <a:gd name="GluePoint177X" fmla="*/ 492607 w 2647519"/>
                              <a:gd name="GluePoint177Y" fmla="*/ 2265997 h 2612594"/>
                              <a:gd name="GluePoint178X" fmla="*/ 482130 w 2647519"/>
                              <a:gd name="GluePoint178Y" fmla="*/ 2274569 h 2612594"/>
                              <a:gd name="GluePoint179X" fmla="*/ 448422 w 2647519"/>
                              <a:gd name="GluePoint179Y" fmla="*/ 2237115 h 2612594"/>
                              <a:gd name="GluePoint180X" fmla="*/ 446888 w 2647519"/>
                              <a:gd name="GluePoint180Y" fmla="*/ 2237422 h 2612594"/>
                              <a:gd name="GluePoint181X" fmla="*/ 478787 w 2647519"/>
                              <a:gd name="GluePoint181Y" fmla="*/ 2272865 h 2612594"/>
                              <a:gd name="GluePoint182X" fmla="*/ 482130 w 2647519"/>
                              <a:gd name="GluePoint182Y" fmla="*/ 2274569 h 2612594"/>
                              <a:gd name="GluePoint183X" fmla="*/ 492608 w 2647519"/>
                              <a:gd name="GluePoint183Y" fmla="*/ 2265997 h 2612594"/>
                              <a:gd name="GluePoint184X" fmla="*/ 583095 w 2647519"/>
                              <a:gd name="GluePoint184Y" fmla="*/ 2337434 h 2612594"/>
                              <a:gd name="GluePoint185X" fmla="*/ 564998 w 2647519"/>
                              <a:gd name="GluePoint185Y" fmla="*/ 2343149 h 2612594"/>
                              <a:gd name="GluePoint186X" fmla="*/ 571665 w 2647519"/>
                              <a:gd name="GluePoint186Y" fmla="*/ 2347912 h 2612594"/>
                              <a:gd name="GluePoint187X" fmla="*/ 544995 w 2647519"/>
                              <a:gd name="GluePoint187Y" fmla="*/ 2348864 h 2612594"/>
                              <a:gd name="GluePoint188X" fmla="*/ 527850 w 2647519"/>
                              <a:gd name="GluePoint188Y" fmla="*/ 2337434 h 2612594"/>
                              <a:gd name="GluePoint189X" fmla="*/ 511658 w 2647519"/>
                              <a:gd name="GluePoint189Y" fmla="*/ 2325052 h 2612594"/>
                              <a:gd name="GluePoint190X" fmla="*/ 471653 w 2647519"/>
                              <a:gd name="GluePoint190Y" fmla="*/ 2291714 h 2612594"/>
                              <a:gd name="GluePoint191X" fmla="*/ 434505 w 2647519"/>
                              <a:gd name="GluePoint191Y" fmla="*/ 2258377 h 2612594"/>
                              <a:gd name="GluePoint192X" fmla="*/ 400215 w 2647519"/>
                              <a:gd name="GluePoint192Y" fmla="*/ 2225039 h 2612594"/>
                              <a:gd name="GluePoint193X" fmla="*/ 384023 w 2647519"/>
                              <a:gd name="GluePoint193Y" fmla="*/ 2208847 h 2612594"/>
                              <a:gd name="GluePoint194X" fmla="*/ 368783 w 2647519"/>
                              <a:gd name="GluePoint194Y" fmla="*/ 2191702 h 2612594"/>
                              <a:gd name="GluePoint195X" fmla="*/ 374498 w 2647519"/>
                              <a:gd name="GluePoint195Y" fmla="*/ 2184082 h 2612594"/>
                              <a:gd name="GluePoint196X" fmla="*/ 393548 w 2647519"/>
                              <a:gd name="GluePoint196Y" fmla="*/ 2201227 h 2612594"/>
                              <a:gd name="GluePoint197X" fmla="*/ 414503 w 2647519"/>
                              <a:gd name="GluePoint197Y" fmla="*/ 2217419 h 2612594"/>
                              <a:gd name="GluePoint198X" fmla="*/ 440220 w 2647519"/>
                              <a:gd name="GluePoint198Y" fmla="*/ 2245042 h 2612594"/>
                              <a:gd name="GluePoint199X" fmla="*/ 442406 w 2647519"/>
                              <a:gd name="GluePoint199Y" fmla="*/ 2246917 h 2612594"/>
                              <a:gd name="GluePoint200X" fmla="*/ 414503 w 2647519"/>
                              <a:gd name="GluePoint200Y" fmla="*/ 2217419 h 2612594"/>
                              <a:gd name="GluePoint201X" fmla="*/ 394500 w 2647519"/>
                              <a:gd name="GluePoint201Y" fmla="*/ 2201227 h 2612594"/>
                              <a:gd name="GluePoint202X" fmla="*/ 375450 w 2647519"/>
                              <a:gd name="GluePoint202Y" fmla="*/ 2184082 h 2612594"/>
                              <a:gd name="GluePoint203X" fmla="*/ 354495 w 2647519"/>
                              <a:gd name="GluePoint203Y" fmla="*/ 2158364 h 2612594"/>
                              <a:gd name="GluePoint204X" fmla="*/ 334493 w 2647519"/>
                              <a:gd name="GluePoint204Y" fmla="*/ 2131694 h 2612594"/>
                              <a:gd name="GluePoint205X" fmla="*/ 2432850 w 2647519"/>
                              <a:gd name="GluePoint205Y" fmla="*/ 1980247 h 2612594"/>
                              <a:gd name="GluePoint206X" fmla="*/ 2432367 w 2647519"/>
                              <a:gd name="GluePoint206Y" fmla="*/ 1980454 h 2612594"/>
                              <a:gd name="GluePoint207X" fmla="*/ 2421964 w 2647519"/>
                              <a:gd name="GluePoint207Y" fmla="*/ 2005422 h 2612594"/>
                              <a:gd name="GluePoint208X" fmla="*/ 2422850 w 2647519"/>
                              <a:gd name="GluePoint208Y" fmla="*/ 1860918 h 2612594"/>
                              <a:gd name="GluePoint209X" fmla="*/ 2397608 w 2647519"/>
                              <a:gd name="GluePoint209Y" fmla="*/ 1897379 h 2612594"/>
                              <a:gd name="GluePoint210X" fmla="*/ 2385225 w 2647519"/>
                              <a:gd name="GluePoint210Y" fmla="*/ 1920239 h 2612594"/>
                              <a:gd name="GluePoint211X" fmla="*/ 2372843 w 2647519"/>
                              <a:gd name="GluePoint211Y" fmla="*/ 1941194 h 2612594"/>
                              <a:gd name="GluePoint212X" fmla="*/ 2343315 w 2647519"/>
                              <a:gd name="GluePoint212Y" fmla="*/ 1980247 h 2612594"/>
                              <a:gd name="GluePoint213X" fmla="*/ 2317598 w 2647519"/>
                              <a:gd name="GluePoint213Y" fmla="*/ 2019299 h 2612594"/>
                              <a:gd name="GluePoint214X" fmla="*/ 2294738 w 2647519"/>
                              <a:gd name="GluePoint214Y" fmla="*/ 2050732 h 2612594"/>
                              <a:gd name="GluePoint215X" fmla="*/ 2292832 w 2647519"/>
                              <a:gd name="GluePoint215Y" fmla="*/ 2051897 h 2612594"/>
                              <a:gd name="GluePoint216X" fmla="*/ 2291272 w 2647519"/>
                              <a:gd name="GluePoint216Y" fmla="*/ 2054208 h 2612594"/>
                              <a:gd name="GluePoint217X" fmla="*/ 2293785 w 2647519"/>
                              <a:gd name="GluePoint217Y" fmla="*/ 2052637 h 2612594"/>
                              <a:gd name="GluePoint218X" fmla="*/ 2316645 w 2647519"/>
                              <a:gd name="GluePoint218Y" fmla="*/ 2021205 h 2612594"/>
                              <a:gd name="GluePoint219X" fmla="*/ 2342363 w 2647519"/>
                              <a:gd name="GluePoint219Y" fmla="*/ 1982152 h 2612594"/>
                              <a:gd name="GluePoint220X" fmla="*/ 2371890 w 2647519"/>
                              <a:gd name="GluePoint220Y" fmla="*/ 1943100 h 2612594"/>
                              <a:gd name="GluePoint221X" fmla="*/ 2384273 w 2647519"/>
                              <a:gd name="GluePoint221Y" fmla="*/ 1922145 h 2612594"/>
                              <a:gd name="GluePoint222X" fmla="*/ 2396655 w 2647519"/>
                              <a:gd name="GluePoint222Y" fmla="*/ 1899285 h 2612594"/>
                              <a:gd name="GluePoint223X" fmla="*/ 2422373 w 2647519"/>
                              <a:gd name="GluePoint223Y" fmla="*/ 1862137 h 2612594"/>
                              <a:gd name="GluePoint224X" fmla="*/ 2521433 w 2647519"/>
                              <a:gd name="GluePoint224Y" fmla="*/ 1847850 h 2612594"/>
                              <a:gd name="GluePoint225X" fmla="*/ 2509050 w 2647519"/>
                              <a:gd name="GluePoint225Y" fmla="*/ 1884997 h 2612594"/>
                              <a:gd name="GluePoint226X" fmla="*/ 2487143 w 2647519"/>
                              <a:gd name="GluePoint226Y" fmla="*/ 1925002 h 2612594"/>
                              <a:gd name="GluePoint227X" fmla="*/ 2465235 w 2647519"/>
                              <a:gd name="GluePoint227Y" fmla="*/ 1965960 h 2612594"/>
                              <a:gd name="GluePoint228X" fmla="*/ 2445233 w 2647519"/>
                              <a:gd name="GluePoint228Y" fmla="*/ 1991677 h 2612594"/>
                              <a:gd name="GluePoint229X" fmla="*/ 2458568 w 2647519"/>
                              <a:gd name="GluePoint229Y" fmla="*/ 1965007 h 2612594"/>
                              <a:gd name="GluePoint230X" fmla="*/ 2469998 w 2647519"/>
                              <a:gd name="GluePoint230Y" fmla="*/ 1938337 h 2612594"/>
                              <a:gd name="GluePoint231X" fmla="*/ 2478570 w 2647519"/>
                              <a:gd name="GluePoint231Y" fmla="*/ 1924050 h 2612594"/>
                              <a:gd name="GluePoint232X" fmla="*/ 2490000 w 2647519"/>
                              <a:gd name="GluePoint232Y" fmla="*/ 1905000 h 2612594"/>
                              <a:gd name="GluePoint233X" fmla="*/ 2500478 w 2647519"/>
                              <a:gd name="GluePoint233Y" fmla="*/ 1885950 h 2612594"/>
                              <a:gd name="GluePoint234X" fmla="*/ 2521433 w 2647519"/>
                              <a:gd name="GluePoint234Y" fmla="*/ 1847850 h 2612594"/>
                              <a:gd name="GluePoint235X" fmla="*/ 2459780 w 2647519"/>
                              <a:gd name="GluePoint235Y" fmla="*/ 1766202 h 2612594"/>
                              <a:gd name="GluePoint236X" fmla="*/ 2436660 w 2647519"/>
                              <a:gd name="GluePoint236Y" fmla="*/ 1806892 h 2612594"/>
                              <a:gd name="GluePoint237X" fmla="*/ 2436235 w 2647519"/>
                              <a:gd name="GluePoint237Y" fmla="*/ 1807870 h 2612594"/>
                              <a:gd name="GluePoint238X" fmla="*/ 2459520 w 2647519"/>
                              <a:gd name="GluePoint238Y" fmla="*/ 1766887 h 2612594"/>
                              <a:gd name="GluePoint239X" fmla="*/ 2472460 w 2647519"/>
                              <a:gd name="GluePoint239Y" fmla="*/ 1674043 h 2612594"/>
                              <a:gd name="GluePoint240X" fmla="*/ 2444672 w 2647519"/>
                              <a:gd name="GluePoint240Y" fmla="*/ 1749965 h 2612594"/>
                              <a:gd name="GluePoint241X" fmla="*/ 2386218 w 2647519"/>
                              <a:gd name="GluePoint241Y" fmla="*/ 1869449 h 2612594"/>
                              <a:gd name="GluePoint242X" fmla="*/ 2377660 w 2647519"/>
                              <a:gd name="GluePoint242Y" fmla="*/ 1882980 h 2612594"/>
                              <a:gd name="GluePoint243X" fmla="*/ 2377605 w 2647519"/>
                              <a:gd name="GluePoint243Y" fmla="*/ 1883092 h 2612594"/>
                              <a:gd name="GluePoint244X" fmla="*/ 2357602 w 2647519"/>
                              <a:gd name="GluePoint244Y" fmla="*/ 1917382 h 2612594"/>
                              <a:gd name="GluePoint245X" fmla="*/ 2337600 w 2647519"/>
                              <a:gd name="GluePoint245Y" fmla="*/ 1954530 h 2612594"/>
                              <a:gd name="GluePoint246X" fmla="*/ 2314740 w 2647519"/>
                              <a:gd name="GluePoint246Y" fmla="*/ 1983105 h 2612594"/>
                              <a:gd name="GluePoint247X" fmla="*/ 2295690 w 2647519"/>
                              <a:gd name="GluePoint247Y" fmla="*/ 2015490 h 2612594"/>
                              <a:gd name="GluePoint248X" fmla="*/ 2183295 w 2647519"/>
                              <a:gd name="GluePoint248Y" fmla="*/ 2142172 h 2612594"/>
                              <a:gd name="GluePoint249X" fmla="*/ 2146147 w 2647519"/>
                              <a:gd name="GluePoint249Y" fmla="*/ 2173605 h 2612594"/>
                              <a:gd name="GluePoint250X" fmla="*/ 2142583 w 2647519"/>
                              <a:gd name="GluePoint250Y" fmla="*/ 2176315 h 2612594"/>
                              <a:gd name="GluePoint251X" fmla="*/ 2141046 w 2647519"/>
                              <a:gd name="GluePoint251Y" fmla="*/ 2177871 h 2612594"/>
                              <a:gd name="GluePoint252X" fmla="*/ 2125512 w 2647519"/>
                              <a:gd name="GluePoint252Y" fmla="*/ 2190534 h 2612594"/>
                              <a:gd name="GluePoint253X" fmla="*/ 2112810 w 2647519"/>
                              <a:gd name="GluePoint253Y" fmla="*/ 2205037 h 2612594"/>
                              <a:gd name="GluePoint254X" fmla="*/ 2066137 w 2647519"/>
                              <a:gd name="GluePoint254Y" fmla="*/ 2240280 h 2612594"/>
                              <a:gd name="GluePoint255X" fmla="*/ 2058824 w 2647519"/>
                              <a:gd name="GluePoint255Y" fmla="*/ 2244900 h 2612594"/>
                              <a:gd name="GluePoint256X" fmla="*/ 2038960 w 2647519"/>
                              <a:gd name="GluePoint256Y" fmla="*/ 2261093 h 2612594"/>
                              <a:gd name="GluePoint257X" fmla="*/ 2036092 w 2647519"/>
                              <a:gd name="GluePoint257Y" fmla="*/ 2262956 h 2612594"/>
                              <a:gd name="GluePoint258X" fmla="*/ 2031847 w 2647519"/>
                              <a:gd name="GluePoint258Y" fmla="*/ 2266950 h 2612594"/>
                              <a:gd name="GluePoint259X" fmla="*/ 1994700 w 2647519"/>
                              <a:gd name="GluePoint259Y" fmla="*/ 2291715 h 2612594"/>
                              <a:gd name="GluePoint260X" fmla="*/ 1957552 w 2647519"/>
                              <a:gd name="GluePoint260Y" fmla="*/ 2314575 h 2612594"/>
                              <a:gd name="GluePoint261X" fmla="*/ 1953300 w 2647519"/>
                              <a:gd name="GluePoint261Y" fmla="*/ 2316730 h 2612594"/>
                              <a:gd name="GluePoint262X" fmla="*/ 1928148 w 2647519"/>
                              <a:gd name="GluePoint262Y" fmla="*/ 2333067 h 2612594"/>
                              <a:gd name="GluePoint263X" fmla="*/ 1920351 w 2647519"/>
                              <a:gd name="GluePoint263Y" fmla="*/ 2337000 h 2612594"/>
                              <a:gd name="GluePoint264X" fmla="*/ 1912785 w 2647519"/>
                              <a:gd name="GluePoint264Y" fmla="*/ 2342197 h 2612594"/>
                              <a:gd name="GluePoint265X" fmla="*/ 1887067 w 2647519"/>
                              <a:gd name="GluePoint265Y" fmla="*/ 2356485 h 2612594"/>
                              <a:gd name="GluePoint266X" fmla="*/ 1863038 w 2647519"/>
                              <a:gd name="GluePoint266Y" fmla="*/ 2365909 h 2612594"/>
                              <a:gd name="GluePoint267X" fmla="*/ 1809483 w 2647519"/>
                              <a:gd name="GluePoint267Y" fmla="*/ 2392922 h 2612594"/>
                              <a:gd name="GluePoint268X" fmla="*/ 1683836 w 2647519"/>
                              <a:gd name="GluePoint268Y" fmla="*/ 2439784 h 2612594"/>
                              <a:gd name="GluePoint269X" fmla="*/ 1596280 w 2647519"/>
                              <a:gd name="GluePoint269Y" fmla="*/ 2462297 h 2612594"/>
                              <a:gd name="GluePoint270X" fmla="*/ 1667040 w 2647519"/>
                              <a:gd name="GluePoint270Y" fmla="*/ 2448877 h 2612594"/>
                              <a:gd name="GluePoint271X" fmla="*/ 1680375 w 2647519"/>
                              <a:gd name="GluePoint271Y" fmla="*/ 2446019 h 2612594"/>
                              <a:gd name="GluePoint272X" fmla="*/ 1723237 w 2647519"/>
                              <a:gd name="GluePoint272Y" fmla="*/ 2430779 h 2612594"/>
                              <a:gd name="GluePoint273X" fmla="*/ 1749907 w 2647519"/>
                              <a:gd name="GluePoint273Y" fmla="*/ 2422207 h 2612594"/>
                              <a:gd name="GluePoint274X" fmla="*/ 1792770 w 2647519"/>
                              <a:gd name="GluePoint274Y" fmla="*/ 2400299 h 2612594"/>
                              <a:gd name="GluePoint275X" fmla="*/ 1841347 w 2647519"/>
                              <a:gd name="GluePoint275Y" fmla="*/ 2383154 h 2612594"/>
                              <a:gd name="GluePoint276X" fmla="*/ 1872470 w 2647519"/>
                              <a:gd name="GluePoint276Y" fmla="*/ 2370949 h 2612594"/>
                              <a:gd name="GluePoint277X" fmla="*/ 1886115 w 2647519"/>
                              <a:gd name="GluePoint277Y" fmla="*/ 2363152 h 2612594"/>
                              <a:gd name="GluePoint278X" fmla="*/ 1898496 w 2647519"/>
                              <a:gd name="GluePoint278Y" fmla="*/ 2359343 h 2612594"/>
                              <a:gd name="GluePoint279X" fmla="*/ 1915642 w 2647519"/>
                              <a:gd name="GluePoint279Y" fmla="*/ 2349817 h 2612594"/>
                              <a:gd name="GluePoint280X" fmla="*/ 1920147 w 2647519"/>
                              <a:gd name="GluePoint280Y" fmla="*/ 2346686 h 2612594"/>
                              <a:gd name="GluePoint281X" fmla="*/ 1931835 w 2647519"/>
                              <a:gd name="GluePoint281Y" fmla="*/ 2335530 h 2612594"/>
                              <a:gd name="GluePoint282X" fmla="*/ 1957552 w 2647519"/>
                              <a:gd name="GluePoint282Y" fmla="*/ 2320290 h 2612594"/>
                              <a:gd name="GluePoint283X" fmla="*/ 1986810 w 2647519"/>
                              <a:gd name="GluePoint283Y" fmla="*/ 2305948 h 2612594"/>
                              <a:gd name="GluePoint284X" fmla="*/ 1997557 w 2647519"/>
                              <a:gd name="GluePoint284Y" fmla="*/ 2299334 h 2612594"/>
                              <a:gd name="GluePoint285X" fmla="*/ 2034705 w 2647519"/>
                              <a:gd name="GluePoint285Y" fmla="*/ 2274569 h 2612594"/>
                              <a:gd name="GluePoint286X" fmla="*/ 2050897 w 2647519"/>
                              <a:gd name="GluePoint286Y" fmla="*/ 2259329 h 2612594"/>
                              <a:gd name="GluePoint287X" fmla="*/ 2068995 w 2647519"/>
                              <a:gd name="GluePoint287Y" fmla="*/ 2247899 h 2612594"/>
                              <a:gd name="GluePoint288X" fmla="*/ 2115667 w 2647519"/>
                              <a:gd name="GluePoint288Y" fmla="*/ 2212657 h 2612594"/>
                              <a:gd name="GluePoint289X" fmla="*/ 2149005 w 2647519"/>
                              <a:gd name="GluePoint289Y" fmla="*/ 2181224 h 2612594"/>
                              <a:gd name="GluePoint290X" fmla="*/ 2186152 w 2647519"/>
                              <a:gd name="GluePoint290Y" fmla="*/ 2149792 h 2612594"/>
                              <a:gd name="GluePoint291X" fmla="*/ 2298547 w 2647519"/>
                              <a:gd name="GluePoint291Y" fmla="*/ 2023109 h 2612594"/>
                              <a:gd name="GluePoint292X" fmla="*/ 2314015 w 2647519"/>
                              <a:gd name="GluePoint292Y" fmla="*/ 1996814 h 2612594"/>
                              <a:gd name="GluePoint293X" fmla="*/ 2314740 w 2647519"/>
                              <a:gd name="GluePoint293Y" fmla="*/ 1994534 h 2612594"/>
                              <a:gd name="GluePoint294X" fmla="*/ 2339505 w 2647519"/>
                              <a:gd name="GluePoint294Y" fmla="*/ 1956434 h 2612594"/>
                              <a:gd name="GluePoint295X" fmla="*/ 2347125 w 2647519"/>
                              <a:gd name="GluePoint295Y" fmla="*/ 1945004 h 2612594"/>
                              <a:gd name="GluePoint296X" fmla="*/ 2357257 w 2647519"/>
                              <a:gd name="GluePoint296Y" fmla="*/ 1930951 h 2612594"/>
                              <a:gd name="GluePoint297X" fmla="*/ 2360460 w 2647519"/>
                              <a:gd name="GluePoint297Y" fmla="*/ 1925002 h 2612594"/>
                              <a:gd name="GluePoint298X" fmla="*/ 2380462 w 2647519"/>
                              <a:gd name="GluePoint298Y" fmla="*/ 1890712 h 2612594"/>
                              <a:gd name="GluePoint299X" fmla="*/ 2419515 w 2647519"/>
                              <a:gd name="GluePoint299Y" fmla="*/ 1809749 h 2612594"/>
                              <a:gd name="GluePoint300X" fmla="*/ 2457615 w 2647519"/>
                              <a:gd name="GluePoint300Y" fmla="*/ 1723072 h 2612594"/>
                              <a:gd name="GluePoint301X" fmla="*/ 2468807 w 2647519"/>
                              <a:gd name="GluePoint301Y" fmla="*/ 1687829 h 2612594"/>
                              <a:gd name="GluePoint302X" fmla="*/ 2576677 w 2647519"/>
                              <a:gd name="GluePoint302Y" fmla="*/ 1589722 h 2612594"/>
                              <a:gd name="GluePoint303X" fmla="*/ 2573820 w 2647519"/>
                              <a:gd name="GluePoint303Y" fmla="*/ 1591627 h 2612594"/>
                              <a:gd name="GluePoint304X" fmla="*/ 2573820 w 2647519"/>
                              <a:gd name="GluePoint304Y" fmla="*/ 1591627 h 2612594"/>
                              <a:gd name="GluePoint305X" fmla="*/ 2585674 w 2647519"/>
                              <a:gd name="GluePoint305Y" fmla="*/ 1533271 h 2612594"/>
                              <a:gd name="GluePoint306X" fmla="*/ 2585332 w 2647519"/>
                              <a:gd name="GluePoint306Y" fmla="*/ 1534956 h 2612594"/>
                              <a:gd name="GluePoint307X" fmla="*/ 2588107 w 2647519"/>
                              <a:gd name="GluePoint307Y" fmla="*/ 1538287 h 2612594"/>
                              <a:gd name="GluePoint308X" fmla="*/ 2596680 w 2647519"/>
                              <a:gd name="GluePoint308Y" fmla="*/ 1547812 h 2612594"/>
                              <a:gd name="GluePoint309X" fmla="*/ 2602395 w 2647519"/>
                              <a:gd name="GluePoint309Y" fmla="*/ 1544002 h 2612594"/>
                              <a:gd name="GluePoint310X" fmla="*/ 2602539 w 2647519"/>
                              <a:gd name="GluePoint310Y" fmla="*/ 1543271 h 2612594"/>
                              <a:gd name="GluePoint311X" fmla="*/ 2598585 w 2647519"/>
                              <a:gd name="GluePoint311Y" fmla="*/ 1545907 h 2612594"/>
                              <a:gd name="GluePoint312X" fmla="*/ 2589060 w 2647519"/>
                              <a:gd name="GluePoint312Y" fmla="*/ 1537334 h 2612594"/>
                              <a:gd name="GluePoint313X" fmla="*/ 2577184 w 2647519"/>
                              <a:gd name="GluePoint313Y" fmla="*/ 1425070 h 2612594"/>
                              <a:gd name="GluePoint314X" fmla="*/ 2576519 w 2647519"/>
                              <a:gd name="GluePoint314Y" fmla="*/ 1425107 h 2612594"/>
                              <a:gd name="GluePoint315X" fmla="*/ 2575314 w 2647519"/>
                              <a:gd name="GluePoint315Y" fmla="*/ 1425174 h 2612594"/>
                              <a:gd name="GluePoint316X" fmla="*/ 2575725 w 2647519"/>
                              <a:gd name="GluePoint316Y" fmla="*/ 1429702 h 2612594"/>
                              <a:gd name="GluePoint317X" fmla="*/ 2574773 w 2647519"/>
                              <a:gd name="GluePoint317Y" fmla="*/ 1453515 h 2612594"/>
                              <a:gd name="GluePoint318X" fmla="*/ 2570963 w 2647519"/>
                              <a:gd name="GluePoint318Y" fmla="*/ 1467802 h 2612594"/>
                              <a:gd name="GluePoint319X" fmla="*/ 2548103 w 2647519"/>
                              <a:gd name="GluePoint319Y" fmla="*/ 1503997 h 2612594"/>
                              <a:gd name="GluePoint320X" fmla="*/ 2542388 w 2647519"/>
                              <a:gd name="GluePoint320Y" fmla="*/ 1535430 h 2612594"/>
                              <a:gd name="GluePoint321X" fmla="*/ 2536673 w 2647519"/>
                              <a:gd name="GluePoint321Y" fmla="*/ 1545907 h 2612594"/>
                              <a:gd name="GluePoint322X" fmla="*/ 2527148 w 2647519"/>
                              <a:gd name="GluePoint322Y" fmla="*/ 1591627 h 2612594"/>
                              <a:gd name="GluePoint323X" fmla="*/ 2516670 w 2647519"/>
                              <a:gd name="GluePoint323Y" fmla="*/ 1627822 h 2612594"/>
                              <a:gd name="GluePoint324X" fmla="*/ 2505240 w 2647519"/>
                              <a:gd name="GluePoint324Y" fmla="*/ 1663065 h 2612594"/>
                              <a:gd name="GluePoint325X" fmla="*/ 2498573 w 2647519"/>
                              <a:gd name="GluePoint325Y" fmla="*/ 1690687 h 2612594"/>
                              <a:gd name="GluePoint326X" fmla="*/ 2490953 w 2647519"/>
                              <a:gd name="GluePoint326Y" fmla="*/ 1719262 h 2612594"/>
                              <a:gd name="GluePoint327X" fmla="*/ 2497030 w 2647519"/>
                              <a:gd name="GluePoint327Y" fmla="*/ 1709810 h 2612594"/>
                              <a:gd name="GluePoint328X" fmla="*/ 2502383 w 2647519"/>
                              <a:gd name="GluePoint328Y" fmla="*/ 1689734 h 2612594"/>
                              <a:gd name="GluePoint329X" fmla="*/ 2507145 w 2647519"/>
                              <a:gd name="GluePoint329Y" fmla="*/ 1661159 h 2612594"/>
                              <a:gd name="GluePoint330X" fmla="*/ 2518575 w 2647519"/>
                              <a:gd name="GluePoint330Y" fmla="*/ 1625917 h 2612594"/>
                              <a:gd name="GluePoint331X" fmla="*/ 2529053 w 2647519"/>
                              <a:gd name="GluePoint331Y" fmla="*/ 1589722 h 2612594"/>
                              <a:gd name="GluePoint332X" fmla="*/ 2538578 w 2647519"/>
                              <a:gd name="GluePoint332Y" fmla="*/ 1544002 h 2612594"/>
                              <a:gd name="GluePoint333X" fmla="*/ 2544293 w 2647519"/>
                              <a:gd name="GluePoint333Y" fmla="*/ 1533524 h 2612594"/>
                              <a:gd name="GluePoint334X" fmla="*/ 2550008 w 2647519"/>
                              <a:gd name="GluePoint334Y" fmla="*/ 1502092 h 2612594"/>
                              <a:gd name="GluePoint335X" fmla="*/ 2572868 w 2647519"/>
                              <a:gd name="GluePoint335Y" fmla="*/ 1465897 h 2612594"/>
                              <a:gd name="GluePoint336X" fmla="*/ 2557628 w 2647519"/>
                              <a:gd name="GluePoint336Y" fmla="*/ 1539239 h 2612594"/>
                              <a:gd name="GluePoint337X" fmla="*/ 2546198 w 2647519"/>
                              <a:gd name="GluePoint337Y" fmla="*/ 1600199 h 2612594"/>
                              <a:gd name="GluePoint338X" fmla="*/ 2520480 w 2647519"/>
                              <a:gd name="GluePoint338Y" fmla="*/ 1678304 h 2612594"/>
                              <a:gd name="GluePoint339X" fmla="*/ 2515393 w 2647519"/>
                              <a:gd name="GluePoint339Y" fmla="*/ 1686218 h 2612594"/>
                              <a:gd name="GluePoint340X" fmla="*/ 2513218 w 2647519"/>
                              <a:gd name="GluePoint340Y" fmla="*/ 1698069 h 2612594"/>
                              <a:gd name="GluePoint341X" fmla="*/ 2506193 w 2647519"/>
                              <a:gd name="GluePoint341Y" fmla="*/ 1718310 h 2612594"/>
                              <a:gd name="GluePoint342X" fmla="*/ 2479523 w 2647519"/>
                              <a:gd name="GluePoint342Y" fmla="*/ 1776412 h 2612594"/>
                              <a:gd name="GluePoint343X" fmla="*/ 2467140 w 2647519"/>
                              <a:gd name="GluePoint343Y" fmla="*/ 1806892 h 2612594"/>
                              <a:gd name="GluePoint344X" fmla="*/ 2459520 w 2647519"/>
                              <a:gd name="GluePoint344Y" fmla="*/ 1823085 h 2612594"/>
                              <a:gd name="GluePoint345X" fmla="*/ 2449995 w 2647519"/>
                              <a:gd name="GluePoint345Y" fmla="*/ 1840230 h 2612594"/>
                              <a:gd name="GluePoint346X" fmla="*/ 2424278 w 2647519"/>
                              <a:gd name="GluePoint346Y" fmla="*/ 1885950 h 2612594"/>
                              <a:gd name="GluePoint347X" fmla="*/ 2396655 w 2647519"/>
                              <a:gd name="GluePoint347Y" fmla="*/ 1930717 h 2612594"/>
                              <a:gd name="GluePoint348X" fmla="*/ 2361413 w 2647519"/>
                              <a:gd name="GluePoint348Y" fmla="*/ 1990725 h 2612594"/>
                              <a:gd name="GluePoint349X" fmla="*/ 2322360 w 2647519"/>
                              <a:gd name="GluePoint349Y" fmla="*/ 2049780 h 2612594"/>
                              <a:gd name="GluePoint350X" fmla="*/ 2296643 w 2647519"/>
                              <a:gd name="GluePoint350Y" fmla="*/ 2083117 h 2612594"/>
                              <a:gd name="GluePoint351X" fmla="*/ 2269020 w 2647519"/>
                              <a:gd name="GluePoint351Y" fmla="*/ 2115502 h 2612594"/>
                              <a:gd name="GluePoint352X" fmla="*/ 2259495 w 2647519"/>
                              <a:gd name="GluePoint352Y" fmla="*/ 2128837 h 2612594"/>
                              <a:gd name="GluePoint353X" fmla="*/ 2249018 w 2647519"/>
                              <a:gd name="GluePoint353Y" fmla="*/ 2142172 h 2612594"/>
                              <a:gd name="GluePoint354X" fmla="*/ 2232825 w 2647519"/>
                              <a:gd name="GluePoint354Y" fmla="*/ 2155507 h 2612594"/>
                              <a:gd name="GluePoint355X" fmla="*/ 2206342 w 2647519"/>
                              <a:gd name="GluePoint355Y" fmla="*/ 2184829 h 2612594"/>
                              <a:gd name="GluePoint356X" fmla="*/ 2207107 w 2647519"/>
                              <a:gd name="GluePoint356Y" fmla="*/ 2187892 h 2612594"/>
                              <a:gd name="GluePoint357X" fmla="*/ 2179485 w 2647519"/>
                              <a:gd name="GluePoint357Y" fmla="*/ 2216467 h 2612594"/>
                              <a:gd name="GluePoint358X" fmla="*/ 2149957 w 2647519"/>
                              <a:gd name="GluePoint358Y" fmla="*/ 2237422 h 2612594"/>
                              <a:gd name="GluePoint359X" fmla="*/ 2126145 w 2647519"/>
                              <a:gd name="GluePoint359Y" fmla="*/ 2256472 h 2612594"/>
                              <a:gd name="GluePoint360X" fmla="*/ 2103587 w 2647519"/>
                              <a:gd name="GluePoint360Y" fmla="*/ 2272957 h 2612594"/>
                              <a:gd name="GluePoint361X" fmla="*/ 2107095 w 2647519"/>
                              <a:gd name="GluePoint361Y" fmla="*/ 2272665 h 2612594"/>
                              <a:gd name="GluePoint362X" fmla="*/ 2131860 w 2647519"/>
                              <a:gd name="GluePoint362Y" fmla="*/ 2254567 h 2612594"/>
                              <a:gd name="GluePoint363X" fmla="*/ 2155673 w 2647519"/>
                              <a:gd name="GluePoint363Y" fmla="*/ 2235517 h 2612594"/>
                              <a:gd name="GluePoint364X" fmla="*/ 2185200 w 2647519"/>
                              <a:gd name="GluePoint364Y" fmla="*/ 2214562 h 2612594"/>
                              <a:gd name="GluePoint365X" fmla="*/ 2212823 w 2647519"/>
                              <a:gd name="GluePoint365Y" fmla="*/ 2185987 h 2612594"/>
                              <a:gd name="GluePoint366X" fmla="*/ 2211870 w 2647519"/>
                              <a:gd name="GluePoint366Y" fmla="*/ 2182177 h 2612594"/>
                              <a:gd name="GluePoint367X" fmla="*/ 2238540 w 2647519"/>
                              <a:gd name="GluePoint367Y" fmla="*/ 2152650 h 2612594"/>
                              <a:gd name="GluePoint368X" fmla="*/ 2254733 w 2647519"/>
                              <a:gd name="GluePoint368Y" fmla="*/ 2139315 h 2612594"/>
                              <a:gd name="GluePoint369X" fmla="*/ 2265210 w 2647519"/>
                              <a:gd name="GluePoint369Y" fmla="*/ 2125980 h 2612594"/>
                              <a:gd name="GluePoint370X" fmla="*/ 2274735 w 2647519"/>
                              <a:gd name="GluePoint370Y" fmla="*/ 2112645 h 2612594"/>
                              <a:gd name="GluePoint371X" fmla="*/ 2302358 w 2647519"/>
                              <a:gd name="GluePoint371Y" fmla="*/ 2080260 h 2612594"/>
                              <a:gd name="GluePoint372X" fmla="*/ 2328075 w 2647519"/>
                              <a:gd name="GluePoint372Y" fmla="*/ 2046922 h 2612594"/>
                              <a:gd name="GluePoint373X" fmla="*/ 2367128 w 2647519"/>
                              <a:gd name="GluePoint373Y" fmla="*/ 1987867 h 2612594"/>
                              <a:gd name="GluePoint374X" fmla="*/ 2402370 w 2647519"/>
                              <a:gd name="GluePoint374Y" fmla="*/ 1927860 h 2612594"/>
                              <a:gd name="GluePoint375X" fmla="*/ 2429993 w 2647519"/>
                              <a:gd name="GluePoint375Y" fmla="*/ 1883092 h 2612594"/>
                              <a:gd name="GluePoint376X" fmla="*/ 2455710 w 2647519"/>
                              <a:gd name="GluePoint376Y" fmla="*/ 1837372 h 2612594"/>
                              <a:gd name="GluePoint377X" fmla="*/ 2465235 w 2647519"/>
                              <a:gd name="GluePoint377Y" fmla="*/ 1820227 h 2612594"/>
                              <a:gd name="GluePoint378X" fmla="*/ 2472855 w 2647519"/>
                              <a:gd name="GluePoint378Y" fmla="*/ 1804035 h 2612594"/>
                              <a:gd name="GluePoint379X" fmla="*/ 2485238 w 2647519"/>
                              <a:gd name="GluePoint379Y" fmla="*/ 1773555 h 2612594"/>
                              <a:gd name="GluePoint380X" fmla="*/ 2511908 w 2647519"/>
                              <a:gd name="GluePoint380Y" fmla="*/ 1715452 h 2612594"/>
                              <a:gd name="GluePoint381X" fmla="*/ 2522385 w 2647519"/>
                              <a:gd name="GluePoint381Y" fmla="*/ 1676400 h 2612594"/>
                              <a:gd name="GluePoint382X" fmla="*/ 2548103 w 2647519"/>
                              <a:gd name="GluePoint382Y" fmla="*/ 1598295 h 2612594"/>
                              <a:gd name="GluePoint383X" fmla="*/ 2559533 w 2647519"/>
                              <a:gd name="GluePoint383Y" fmla="*/ 1537335 h 2612594"/>
                              <a:gd name="GluePoint384X" fmla="*/ 2574773 w 2647519"/>
                              <a:gd name="GluePoint384Y" fmla="*/ 1463992 h 2612594"/>
                              <a:gd name="GluePoint385X" fmla="*/ 2578209 w 2647519"/>
                              <a:gd name="GluePoint385Y" fmla="*/ 1451109 h 2612594"/>
                              <a:gd name="GluePoint386X" fmla="*/ 2575725 w 2647519"/>
                              <a:gd name="GluePoint386Y" fmla="*/ 1450657 h 2612594"/>
                              <a:gd name="GluePoint387X" fmla="*/ 2576677 w 2647519"/>
                              <a:gd name="GluePoint387Y" fmla="*/ 1426845 h 2612594"/>
                              <a:gd name="GluePoint388X" fmla="*/ 2597632 w 2647519"/>
                              <a:gd name="GluePoint388Y" fmla="*/ 1404937 h 2612594"/>
                              <a:gd name="GluePoint389X" fmla="*/ 2586541 w 2647519"/>
                              <a:gd name="GluePoint389Y" fmla="*/ 1451152 h 2612594"/>
                              <a:gd name="GluePoint390X" fmla="*/ 2586542 w 2647519"/>
                              <a:gd name="GluePoint390Y" fmla="*/ 1451152 h 2612594"/>
                              <a:gd name="GluePoint391X" fmla="*/ 2597633 w 2647519"/>
                              <a:gd name="GluePoint391Y" fmla="*/ 1404938 h 2612594"/>
                              <a:gd name="GluePoint392X" fmla="*/ 2606205 w 2647519"/>
                              <a:gd name="GluePoint392Y" fmla="*/ 1395412 h 2612594"/>
                              <a:gd name="GluePoint393X" fmla="*/ 2600490 w 2647519"/>
                              <a:gd name="GluePoint393Y" fmla="*/ 1407795 h 2612594"/>
                              <a:gd name="GluePoint394X" fmla="*/ 2599181 w 2647519"/>
                              <a:gd name="GluePoint394Y" fmla="*/ 1433750 h 2612594"/>
                              <a:gd name="GluePoint395X" fmla="*/ 2598585 w 2647519"/>
                              <a:gd name="GluePoint395Y" fmla="*/ 1458277 h 2612594"/>
                              <a:gd name="GluePoint396X" fmla="*/ 2589060 w 2647519"/>
                              <a:gd name="GluePoint396Y" fmla="*/ 1487586 h 2612594"/>
                              <a:gd name="GluePoint397X" fmla="*/ 2589060 w 2647519"/>
                              <a:gd name="GluePoint397Y" fmla="*/ 1490934 h 2612594"/>
                              <a:gd name="GluePoint398X" fmla="*/ 2600490 w 2647519"/>
                              <a:gd name="GluePoint398Y" fmla="*/ 1458277 h 2612594"/>
                              <a:gd name="GluePoint399X" fmla="*/ 2602395 w 2647519"/>
                              <a:gd name="GluePoint399Y" fmla="*/ 1407794 h 2612594"/>
                              <a:gd name="GluePoint400X" fmla="*/ 2606836 w 2647519"/>
                              <a:gd name="GluePoint400Y" fmla="*/ 1398173 h 2612594"/>
                              <a:gd name="GluePoint401X" fmla="*/ 2565247 w 2647519"/>
                              <a:gd name="GluePoint401Y" fmla="*/ 1354454 h 2612594"/>
                              <a:gd name="GluePoint402X" fmla="*/ 2559006 w 2647519"/>
                              <a:gd name="GluePoint402Y" fmla="*/ 1369207 h 2612594"/>
                              <a:gd name="GluePoint403X" fmla="*/ 2556675 w 2647519"/>
                              <a:gd name="GluePoint403Y" fmla="*/ 1390650 h 2612594"/>
                              <a:gd name="GluePoint404X" fmla="*/ 2553670 w 2647519"/>
                              <a:gd name="GluePoint404Y" fmla="*/ 1380633 h 2612594"/>
                              <a:gd name="GluePoint405X" fmla="*/ 2552571 w 2647519"/>
                              <a:gd name="GluePoint405Y" fmla="*/ 1382047 h 2612594"/>
                              <a:gd name="GluePoint406X" fmla="*/ 2555723 w 2647519"/>
                              <a:gd name="GluePoint406Y" fmla="*/ 1392555 h 2612594"/>
                              <a:gd name="GluePoint407X" fmla="*/ 2553818 w 2647519"/>
                              <a:gd name="GluePoint407Y" fmla="*/ 1407795 h 2612594"/>
                              <a:gd name="GluePoint408X" fmla="*/ 2557628 w 2647519"/>
                              <a:gd name="GluePoint408Y" fmla="*/ 1420177 h 2612594"/>
                              <a:gd name="GluePoint409X" fmla="*/ 2560581 w 2647519"/>
                              <a:gd name="GluePoint409Y" fmla="*/ 1420013 h 2612594"/>
                              <a:gd name="GluePoint410X" fmla="*/ 2558580 w 2647519"/>
                              <a:gd name="GluePoint410Y" fmla="*/ 1413509 h 2612594"/>
                              <a:gd name="GluePoint411X" fmla="*/ 2560485 w 2647519"/>
                              <a:gd name="GluePoint411Y" fmla="*/ 1398269 h 2612594"/>
                              <a:gd name="GluePoint412X" fmla="*/ 2565247 w 2647519"/>
                              <a:gd name="GluePoint412Y" fmla="*/ 1354454 h 2612594"/>
                              <a:gd name="GluePoint413X" fmla="*/ 2645258 w 2647519"/>
                              <a:gd name="GluePoint413Y" fmla="*/ 1328737 h 2612594"/>
                              <a:gd name="GluePoint414X" fmla="*/ 2647163 w 2647519"/>
                              <a:gd name="GluePoint414Y" fmla="*/ 1329689 h 2612594"/>
                              <a:gd name="GluePoint415X" fmla="*/ 2646210 w 2647519"/>
                              <a:gd name="GluePoint415Y" fmla="*/ 1369694 h 2612594"/>
                              <a:gd name="GluePoint416X" fmla="*/ 2647163 w 2647519"/>
                              <a:gd name="GluePoint416Y" fmla="*/ 1397317 h 2612594"/>
                              <a:gd name="GluePoint417X" fmla="*/ 2644305 w 2647519"/>
                              <a:gd name="GluePoint417Y" fmla="*/ 1447799 h 2612594"/>
                              <a:gd name="GluePoint418X" fmla="*/ 2641448 w 2647519"/>
                              <a:gd name="GluePoint418Y" fmla="*/ 1476374 h 2612594"/>
                              <a:gd name="GluePoint419X" fmla="*/ 2632875 w 2647519"/>
                              <a:gd name="GluePoint419Y" fmla="*/ 1518284 h 2612594"/>
                              <a:gd name="GluePoint420X" fmla="*/ 2630018 w 2647519"/>
                              <a:gd name="GluePoint420Y" fmla="*/ 1553527 h 2612594"/>
                              <a:gd name="GluePoint421X" fmla="*/ 2615730 w 2647519"/>
                              <a:gd name="GluePoint421Y" fmla="*/ 1618297 h 2612594"/>
                              <a:gd name="GluePoint422X" fmla="*/ 2602395 w 2647519"/>
                              <a:gd name="GluePoint422Y" fmla="*/ 1674494 h 2612594"/>
                              <a:gd name="GluePoint423X" fmla="*/ 2578583 w 2647519"/>
                              <a:gd name="GluePoint423Y" fmla="*/ 1684972 h 2612594"/>
                              <a:gd name="GluePoint424X" fmla="*/ 2580488 w 2647519"/>
                              <a:gd name="GluePoint424Y" fmla="*/ 1679257 h 2612594"/>
                              <a:gd name="GluePoint425X" fmla="*/ 2584298 w 2647519"/>
                              <a:gd name="GluePoint425Y" fmla="*/ 1639252 h 2612594"/>
                              <a:gd name="GluePoint426X" fmla="*/ 2598585 w 2647519"/>
                              <a:gd name="GluePoint426Y" fmla="*/ 1597342 h 2612594"/>
                              <a:gd name="GluePoint427X" fmla="*/ 2610015 w 2647519"/>
                              <a:gd name="GluePoint427Y" fmla="*/ 1590675 h 2612594"/>
                              <a:gd name="GluePoint428X" fmla="*/ 2610015 w 2647519"/>
                              <a:gd name="GluePoint428Y" fmla="*/ 1590674 h 2612594"/>
                              <a:gd name="GluePoint429X" fmla="*/ 2622398 w 2647519"/>
                              <a:gd name="GluePoint429Y" fmla="*/ 1518284 h 2612594"/>
                              <a:gd name="GluePoint430X" fmla="*/ 2629065 w 2647519"/>
                              <a:gd name="GluePoint430Y" fmla="*/ 1483994 h 2612594"/>
                              <a:gd name="GluePoint431X" fmla="*/ 2634780 w 2647519"/>
                              <a:gd name="GluePoint431Y" fmla="*/ 1448752 h 2612594"/>
                              <a:gd name="GluePoint432X" fmla="*/ 2639543 w 2647519"/>
                              <a:gd name="GluePoint432Y" fmla="*/ 1415414 h 2612594"/>
                              <a:gd name="GluePoint433X" fmla="*/ 2641448 w 2647519"/>
                              <a:gd name="GluePoint433Y" fmla="*/ 1383982 h 2612594"/>
                              <a:gd name="GluePoint434X" fmla="*/ 2642400 w 2647519"/>
                              <a:gd name="GluePoint434Y" fmla="*/ 1357312 h 2612594"/>
                              <a:gd name="GluePoint435X" fmla="*/ 2644305 w 2647519"/>
                              <a:gd name="GluePoint435Y" fmla="*/ 1343024 h 2612594"/>
                              <a:gd name="GluePoint436X" fmla="*/ 2645258 w 2647519"/>
                              <a:gd name="GluePoint436Y" fmla="*/ 1328737 h 2612594"/>
                              <a:gd name="GluePoint437X" fmla="*/ 134151 w 2647519"/>
                              <a:gd name="GluePoint437Y" fmla="*/ 887095 h 2612594"/>
                              <a:gd name="GluePoint438X" fmla="*/ 134625 w 2647519"/>
                              <a:gd name="GluePoint438Y" fmla="*/ 887332 h 2612594"/>
                              <a:gd name="GluePoint439X" fmla="*/ 134670 w 2647519"/>
                              <a:gd name="GluePoint439Y" fmla="*/ 887199 h 2612594"/>
                              <a:gd name="GluePoint440X" fmla="*/ 191618 w 2647519"/>
                              <a:gd name="GluePoint440Y" fmla="*/ 750570 h 2612594"/>
                              <a:gd name="GluePoint441X" fmla="*/ 170663 w 2647519"/>
                              <a:gd name="GluePoint441Y" fmla="*/ 789622 h 2612594"/>
                              <a:gd name="GluePoint442X" fmla="*/ 153518 w 2647519"/>
                              <a:gd name="GluePoint442Y" fmla="*/ 803910 h 2612594"/>
                              <a:gd name="GluePoint443X" fmla="*/ 153477 w 2647519"/>
                              <a:gd name="GluePoint443Y" fmla="*/ 804822 h 2612594"/>
                              <a:gd name="GluePoint444X" fmla="*/ 151819 w 2647519"/>
                              <a:gd name="GluePoint444Y" fmla="*/ 841286 h 2612594"/>
                              <a:gd name="GluePoint445X" fmla="*/ 151867 w 2647519"/>
                              <a:gd name="GluePoint445Y" fmla="*/ 841199 h 2612594"/>
                              <a:gd name="GluePoint446X" fmla="*/ 153518 w 2647519"/>
                              <a:gd name="GluePoint446Y" fmla="*/ 804862 h 2612594"/>
                              <a:gd name="GluePoint447X" fmla="*/ 170663 w 2647519"/>
                              <a:gd name="GluePoint447Y" fmla="*/ 790574 h 2612594"/>
                              <a:gd name="GluePoint448X" fmla="*/ 191618 w 2647519"/>
                              <a:gd name="GluePoint448Y" fmla="*/ 751522 h 2612594"/>
                              <a:gd name="GluePoint449X" fmla="*/ 192332 w 2647519"/>
                              <a:gd name="GluePoint449Y" fmla="*/ 751998 h 2612594"/>
                              <a:gd name="GluePoint450X" fmla="*/ 192689 w 2647519"/>
                              <a:gd name="GluePoint450Y" fmla="*/ 751284 h 2612594"/>
                              <a:gd name="GluePoint451X" fmla="*/ 203047 w 2647519"/>
                              <a:gd name="GluePoint451Y" fmla="*/ 667702 h 2612594"/>
                              <a:gd name="GluePoint452X" fmla="*/ 189712 w 2647519"/>
                              <a:gd name="GluePoint452Y" fmla="*/ 677227 h 2612594"/>
                              <a:gd name="GluePoint453X" fmla="*/ 169710 w 2647519"/>
                              <a:gd name="GluePoint453Y" fmla="*/ 719137 h 2612594"/>
                              <a:gd name="GluePoint454X" fmla="*/ 174286 w 2647519"/>
                              <a:gd name="GluePoint454Y" fmla="*/ 722798 h 2612594"/>
                              <a:gd name="GluePoint455X" fmla="*/ 174435 w 2647519"/>
                              <a:gd name="GluePoint455Y" fmla="*/ 722155 h 2612594"/>
                              <a:gd name="GluePoint456X" fmla="*/ 170663 w 2647519"/>
                              <a:gd name="GluePoint456Y" fmla="*/ 719137 h 2612594"/>
                              <a:gd name="GluePoint457X" fmla="*/ 190665 w 2647519"/>
                              <a:gd name="GluePoint457Y" fmla="*/ 677227 h 2612594"/>
                              <a:gd name="GluePoint458X" fmla="*/ 202473 w 2647519"/>
                              <a:gd name="GluePoint458Y" fmla="*/ 668793 h 2612594"/>
                              <a:gd name="GluePoint459X" fmla="*/ 276390 w 2647519"/>
                              <a:gd name="GluePoint459Y" fmla="*/ 613410 h 2612594"/>
                              <a:gd name="GluePoint460X" fmla="*/ 275187 w 2647519"/>
                              <a:gd name="GluePoint460Y" fmla="*/ 614373 h 2612594"/>
                              <a:gd name="GluePoint461X" fmla="*/ 270080 w 2647519"/>
                              <a:gd name="GluePoint461Y" fmla="*/ 634008 h 2612594"/>
                              <a:gd name="GluePoint462X" fmla="*/ 266865 w 2647519"/>
                              <a:gd name="GluePoint462Y" fmla="*/ 643890 h 2612594"/>
                              <a:gd name="GluePoint463X" fmla="*/ 179235 w 2647519"/>
                              <a:gd name="GluePoint463Y" fmla="*/ 803910 h 2612594"/>
                              <a:gd name="GluePoint464X" fmla="*/ 166852 w 2647519"/>
                              <a:gd name="GluePoint464Y" fmla="*/ 842962 h 2612594"/>
                              <a:gd name="GluePoint465X" fmla="*/ 155422 w 2647519"/>
                              <a:gd name="GluePoint465Y" fmla="*/ 882967 h 2612594"/>
                              <a:gd name="GluePoint466X" fmla="*/ 130657 w 2647519"/>
                              <a:gd name="GluePoint466Y" fmla="*/ 966787 h 2612594"/>
                              <a:gd name="GluePoint467X" fmla="*/ 114465 w 2647519"/>
                              <a:gd name="GluePoint467Y" fmla="*/ 1023937 h 2612594"/>
                              <a:gd name="GluePoint468X" fmla="*/ 106845 w 2647519"/>
                              <a:gd name="GluePoint468Y" fmla="*/ 1066800 h 2612594"/>
                              <a:gd name="GluePoint469X" fmla="*/ 103035 w 2647519"/>
                              <a:gd name="GluePoint469Y" fmla="*/ 1088707 h 2612594"/>
                              <a:gd name="GluePoint470X" fmla="*/ 100177 w 2647519"/>
                              <a:gd name="GluePoint470Y" fmla="*/ 1110615 h 2612594"/>
                              <a:gd name="GluePoint471X" fmla="*/ 91605 w 2647519"/>
                              <a:gd name="GluePoint471Y" fmla="*/ 1169670 h 2612594"/>
                              <a:gd name="GluePoint472X" fmla="*/ 88747 w 2647519"/>
                              <a:gd name="GluePoint472Y" fmla="*/ 1205865 h 2612594"/>
                              <a:gd name="GluePoint473X" fmla="*/ 93510 w 2647519"/>
                              <a:gd name="GluePoint473Y" fmla="*/ 1243965 h 2612594"/>
                              <a:gd name="GluePoint474X" fmla="*/ 95742 w 2647519"/>
                              <a:gd name="GluePoint474Y" fmla="*/ 1223205 h 2612594"/>
                              <a:gd name="GluePoint475X" fmla="*/ 95415 w 2647519"/>
                              <a:gd name="GluePoint475Y" fmla="*/ 1216342 h 2612594"/>
                              <a:gd name="GluePoint476X" fmla="*/ 99225 w 2647519"/>
                              <a:gd name="GluePoint476Y" fmla="*/ 1176337 h 2612594"/>
                              <a:gd name="GluePoint477X" fmla="*/ 107797 w 2647519"/>
                              <a:gd name="GluePoint477Y" fmla="*/ 1117282 h 2612594"/>
                              <a:gd name="GluePoint478X" fmla="*/ 114596 w 2647519"/>
                              <a:gd name="GluePoint478Y" fmla="*/ 1109123 h 2612594"/>
                              <a:gd name="GluePoint479X" fmla="*/ 124469 w 2647519"/>
                              <a:gd name="GluePoint479Y" fmla="*/ 1043051 h 2612594"/>
                              <a:gd name="GluePoint480X" fmla="*/ 123990 w 2647519"/>
                              <a:gd name="GluePoint480Y" fmla="*/ 1031557 h 2612594"/>
                              <a:gd name="GluePoint481X" fmla="*/ 133400 w 2647519"/>
                              <a:gd name="GluePoint481Y" fmla="*/ 1004580 h 2612594"/>
                              <a:gd name="GluePoint482X" fmla="*/ 138999 w 2647519"/>
                              <a:gd name="GluePoint482Y" fmla="*/ 981931 h 2612594"/>
                              <a:gd name="GluePoint483X" fmla="*/ 137325 w 2647519"/>
                              <a:gd name="GluePoint483Y" fmla="*/ 985837 h 2612594"/>
                              <a:gd name="GluePoint484X" fmla="*/ 131610 w 2647519"/>
                              <a:gd name="GluePoint484Y" fmla="*/ 983932 h 2612594"/>
                              <a:gd name="GluePoint485X" fmla="*/ 117322 w 2647519"/>
                              <a:gd name="GluePoint485Y" fmla="*/ 1024890 h 2612594"/>
                              <a:gd name="GluePoint486X" fmla="*/ 118275 w 2647519"/>
                              <a:gd name="GluePoint486Y" fmla="*/ 1047750 h 2612594"/>
                              <a:gd name="GluePoint487X" fmla="*/ 111607 w 2647519"/>
                              <a:gd name="GluePoint487Y" fmla="*/ 1091565 h 2612594"/>
                              <a:gd name="GluePoint488X" fmla="*/ 110655 w 2647519"/>
                              <a:gd name="GluePoint488Y" fmla="*/ 1099185 h 2612594"/>
                              <a:gd name="GluePoint489X" fmla="*/ 101130 w 2647519"/>
                              <a:gd name="GluePoint489Y" fmla="*/ 1110615 h 2612594"/>
                              <a:gd name="GluePoint490X" fmla="*/ 103987 w 2647519"/>
                              <a:gd name="GluePoint490Y" fmla="*/ 1088707 h 2612594"/>
                              <a:gd name="GluePoint491X" fmla="*/ 107797 w 2647519"/>
                              <a:gd name="GluePoint491Y" fmla="*/ 1066800 h 2612594"/>
                              <a:gd name="GluePoint492X" fmla="*/ 115417 w 2647519"/>
                              <a:gd name="GluePoint492Y" fmla="*/ 1023937 h 2612594"/>
                              <a:gd name="GluePoint493X" fmla="*/ 131610 w 2647519"/>
                              <a:gd name="GluePoint493Y" fmla="*/ 966787 h 2612594"/>
                              <a:gd name="GluePoint494X" fmla="*/ 156375 w 2647519"/>
                              <a:gd name="GluePoint494Y" fmla="*/ 882967 h 2612594"/>
                              <a:gd name="GluePoint495X" fmla="*/ 167805 w 2647519"/>
                              <a:gd name="GluePoint495Y" fmla="*/ 842962 h 2612594"/>
                              <a:gd name="GluePoint496X" fmla="*/ 180187 w 2647519"/>
                              <a:gd name="GluePoint496Y" fmla="*/ 803910 h 2612594"/>
                              <a:gd name="GluePoint497X" fmla="*/ 267817 w 2647519"/>
                              <a:gd name="GluePoint497Y" fmla="*/ 643890 h 2612594"/>
                              <a:gd name="GluePoint498X" fmla="*/ 276390 w 2647519"/>
                              <a:gd name="GluePoint498Y" fmla="*/ 613410 h 2612594"/>
                              <a:gd name="GluePoint499X" fmla="*/ 293536 w 2647519"/>
                              <a:gd name="GluePoint499Y" fmla="*/ 518160 h 2612594"/>
                              <a:gd name="GluePoint500X" fmla="*/ 293535 w 2647519"/>
                              <a:gd name="GluePoint500Y" fmla="*/ 518160 h 2612594"/>
                              <a:gd name="GluePoint501X" fmla="*/ 298297 w 2647519"/>
                              <a:gd name="GluePoint501Y" fmla="*/ 521970 h 2612594"/>
                              <a:gd name="GluePoint502X" fmla="*/ 298297 w 2647519"/>
                              <a:gd name="GluePoint502Y" fmla="*/ 521969 h 2612594"/>
                              <a:gd name="GluePoint503X" fmla="*/ 465169 w 2647519"/>
                              <a:gd name="GluePoint503Y" fmla="*/ 382550 h 2612594"/>
                              <a:gd name="GluePoint504X" fmla="*/ 464986 w 2647519"/>
                              <a:gd name="GluePoint504Y" fmla="*/ 382696 h 2612594"/>
                              <a:gd name="GluePoint505X" fmla="*/ 464430 w 2647519"/>
                              <a:gd name="GluePoint505Y" fmla="*/ 383325 h 2612594"/>
                              <a:gd name="GluePoint506X" fmla="*/ 456651 w 2647519"/>
                              <a:gd name="GluePoint506Y" fmla="*/ 391477 h 2612594"/>
                              <a:gd name="GluePoint507X" fmla="*/ 454684 w 2647519"/>
                              <a:gd name="GluePoint507Y" fmla="*/ 394338 h 2612594"/>
                              <a:gd name="GluePoint508X" fmla="*/ 453399 w 2647519"/>
                              <a:gd name="GluePoint508Y" fmla="*/ 395790 h 2612594"/>
                              <a:gd name="GluePoint509X" fmla="*/ 447840 w 2647519"/>
                              <a:gd name="GluePoint509Y" fmla="*/ 403860 h 2612594"/>
                              <a:gd name="GluePoint510X" fmla="*/ 389738 w 2647519"/>
                              <a:gd name="GluePoint510Y" fmla="*/ 472440 h 2612594"/>
                              <a:gd name="GluePoint511X" fmla="*/ 373545 w 2647519"/>
                              <a:gd name="GluePoint511Y" fmla="*/ 491490 h 2612594"/>
                              <a:gd name="GluePoint512X" fmla="*/ 357353 w 2647519"/>
                              <a:gd name="GluePoint512Y" fmla="*/ 511492 h 2612594"/>
                              <a:gd name="GluePoint513X" fmla="*/ 285752 w 2647519"/>
                              <a:gd name="GluePoint513Y" fmla="*/ 590631 h 2612594"/>
                              <a:gd name="GluePoint514X" fmla="*/ 358305 w 2647519"/>
                              <a:gd name="GluePoint514Y" fmla="*/ 510540 h 2612594"/>
                              <a:gd name="GluePoint515X" fmla="*/ 374497 w 2647519"/>
                              <a:gd name="GluePoint515Y" fmla="*/ 490537 h 2612594"/>
                              <a:gd name="GluePoint516X" fmla="*/ 390690 w 2647519"/>
                              <a:gd name="GluePoint516Y" fmla="*/ 471487 h 2612594"/>
                              <a:gd name="GluePoint517X" fmla="*/ 448792 w 2647519"/>
                              <a:gd name="GluePoint517Y" fmla="*/ 402907 h 2612594"/>
                              <a:gd name="GluePoint518X" fmla="*/ 454684 w 2647519"/>
                              <a:gd name="GluePoint518Y" fmla="*/ 394338 h 2612594"/>
                              <a:gd name="GluePoint519X" fmla="*/ 464430 w 2647519"/>
                              <a:gd name="GluePoint519Y" fmla="*/ 383325 h 2612594"/>
                              <a:gd name="GluePoint520X" fmla="*/ 489348 w 2647519"/>
                              <a:gd name="GluePoint520Y" fmla="*/ 316869 h 2612594"/>
                              <a:gd name="GluePoint521X" fmla="*/ 481127 w 2647519"/>
                              <a:gd name="GluePoint521Y" fmla="*/ 319733 h 2612594"/>
                              <a:gd name="GluePoint522X" fmla="*/ 475013 w 2647519"/>
                              <a:gd name="GluePoint522Y" fmla="*/ 322003 h 2612594"/>
                              <a:gd name="GluePoint523X" fmla="*/ 473558 w 2647519"/>
                              <a:gd name="GluePoint523Y" fmla="*/ 323849 h 2612594"/>
                              <a:gd name="GluePoint524X" fmla="*/ 463080 w 2647519"/>
                              <a:gd name="GluePoint524Y" fmla="*/ 333374 h 2612594"/>
                              <a:gd name="GluePoint525X" fmla="*/ 436410 w 2647519"/>
                              <a:gd name="GluePoint525Y" fmla="*/ 350519 h 2612594"/>
                              <a:gd name="GluePoint526X" fmla="*/ 418313 w 2647519"/>
                              <a:gd name="GluePoint526Y" fmla="*/ 370522 h 2612594"/>
                              <a:gd name="GluePoint527X" fmla="*/ 401168 w 2647519"/>
                              <a:gd name="GluePoint527Y" fmla="*/ 390524 h 2612594"/>
                              <a:gd name="GluePoint528X" fmla="*/ 389738 w 2647519"/>
                              <a:gd name="GluePoint528Y" fmla="*/ 401002 h 2612594"/>
                              <a:gd name="GluePoint529X" fmla="*/ 389350 w 2647519"/>
                              <a:gd name="GluePoint529Y" fmla="*/ 400516 h 2612594"/>
                              <a:gd name="GluePoint530X" fmla="*/ 378546 w 2647519"/>
                              <a:gd name="GluePoint530Y" fmla="*/ 413504 h 2612594"/>
                              <a:gd name="GluePoint531X" fmla="*/ 360210 w 2647519"/>
                              <a:gd name="GluePoint531Y" fmla="*/ 436245 h 2612594"/>
                              <a:gd name="GluePoint532X" fmla="*/ 330683 w 2647519"/>
                              <a:gd name="GluePoint532Y" fmla="*/ 468630 h 2612594"/>
                              <a:gd name="GluePoint533X" fmla="*/ 335445 w 2647519"/>
                              <a:gd name="GluePoint533Y" fmla="*/ 474344 h 2612594"/>
                              <a:gd name="GluePoint534X" fmla="*/ 335536 w 2647519"/>
                              <a:gd name="GluePoint534Y" fmla="*/ 474264 h 2612594"/>
                              <a:gd name="GluePoint535X" fmla="*/ 331635 w 2647519"/>
                              <a:gd name="GluePoint535Y" fmla="*/ 469582 h 2612594"/>
                              <a:gd name="GluePoint536X" fmla="*/ 361162 w 2647519"/>
                              <a:gd name="GluePoint536Y" fmla="*/ 437197 h 2612594"/>
                              <a:gd name="GluePoint537X" fmla="*/ 390690 w 2647519"/>
                              <a:gd name="GluePoint537Y" fmla="*/ 401002 h 2612594"/>
                              <a:gd name="GluePoint538X" fmla="*/ 402120 w 2647519"/>
                              <a:gd name="GluePoint538Y" fmla="*/ 390525 h 2612594"/>
                              <a:gd name="GluePoint539X" fmla="*/ 419265 w 2647519"/>
                              <a:gd name="GluePoint539Y" fmla="*/ 370522 h 2612594"/>
                              <a:gd name="GluePoint540X" fmla="*/ 437362 w 2647519"/>
                              <a:gd name="GluePoint540Y" fmla="*/ 350520 h 2612594"/>
                              <a:gd name="GluePoint541X" fmla="*/ 464032 w 2647519"/>
                              <a:gd name="GluePoint541Y" fmla="*/ 333375 h 2612594"/>
                              <a:gd name="GluePoint542X" fmla="*/ 474510 w 2647519"/>
                              <a:gd name="GluePoint542Y" fmla="*/ 323850 h 2612594"/>
                              <a:gd name="GluePoint543X" fmla="*/ 485940 w 2647519"/>
                              <a:gd name="GluePoint543Y" fmla="*/ 319564 h 2612594"/>
                              <a:gd name="GluePoint544X" fmla="*/ 489548 w 2647519"/>
                              <a:gd name="GluePoint544Y" fmla="*/ 318444 h 2612594"/>
                              <a:gd name="GluePoint545X" fmla="*/ 1868970 w 2647519"/>
                              <a:gd name="GluePoint545Y" fmla="*/ 144780 h 2612594"/>
                              <a:gd name="GluePoint546X" fmla="*/ 1917547 w 2647519"/>
                              <a:gd name="GluePoint546Y" fmla="*/ 166687 h 2612594"/>
                              <a:gd name="GluePoint547X" fmla="*/ 1938502 w 2647519"/>
                              <a:gd name="GluePoint547Y" fmla="*/ 183832 h 2612594"/>
                              <a:gd name="GluePoint548X" fmla="*/ 1891830 w 2647519"/>
                              <a:gd name="GluePoint548Y" fmla="*/ 160972 h 2612594"/>
                              <a:gd name="GluePoint549X" fmla="*/ 1868970 w 2647519"/>
                              <a:gd name="GluePoint549Y" fmla="*/ 144780 h 2612594"/>
                              <a:gd name="GluePoint550X" fmla="*/ 1710855 w 2647519"/>
                              <a:gd name="GluePoint550Y" fmla="*/ 75247 h 2612594"/>
                              <a:gd name="GluePoint551X" fmla="*/ 1748955 w 2647519"/>
                              <a:gd name="GluePoint551Y" fmla="*/ 83819 h 2612594"/>
                              <a:gd name="GluePoint552X" fmla="*/ 1802295 w 2647519"/>
                              <a:gd name="GluePoint552Y" fmla="*/ 110489 h 2612594"/>
                              <a:gd name="GluePoint553X" fmla="*/ 1710855 w 2647519"/>
                              <a:gd name="GluePoint553Y" fmla="*/ 75247 h 2612594"/>
                              <a:gd name="GluePoint554X" fmla="*/ 1137451 w 2647519"/>
                              <a:gd name="GluePoint554Y" fmla="*/ 68937 h 2612594"/>
                              <a:gd name="GluePoint555X" fmla="*/ 1117448 w 2647519"/>
                              <a:gd name="GluePoint555Y" fmla="*/ 71437 h 2612594"/>
                              <a:gd name="GluePoint556X" fmla="*/ 1074585 w 2647519"/>
                              <a:gd name="GluePoint556Y" fmla="*/ 77152 h 2612594"/>
                              <a:gd name="GluePoint557X" fmla="*/ 1032675 w 2647519"/>
                              <a:gd name="GluePoint557Y" fmla="*/ 86677 h 2612594"/>
                              <a:gd name="GluePoint558X" fmla="*/ 1014578 w 2647519"/>
                              <a:gd name="GluePoint558Y" fmla="*/ 92392 h 2612594"/>
                              <a:gd name="GluePoint559X" fmla="*/ 993623 w 2647519"/>
                              <a:gd name="GluePoint559Y" fmla="*/ 98107 h 2612594"/>
                              <a:gd name="GluePoint560X" fmla="*/ 947769 w 2647519"/>
                              <a:gd name="GluePoint560Y" fmla="*/ 107115 h 2612594"/>
                              <a:gd name="GluePoint561X" fmla="*/ 939330 w 2647519"/>
                              <a:gd name="GluePoint561Y" fmla="*/ 110490 h 2612594"/>
                              <a:gd name="GluePoint562X" fmla="*/ 881228 w 2647519"/>
                              <a:gd name="GluePoint562Y" fmla="*/ 130492 h 2612594"/>
                              <a:gd name="GluePoint563X" fmla="*/ 824078 w 2647519"/>
                              <a:gd name="GluePoint563Y" fmla="*/ 153352 h 2612594"/>
                              <a:gd name="GluePoint564X" fmla="*/ 784073 w 2647519"/>
                              <a:gd name="GluePoint564Y" fmla="*/ 171450 h 2612594"/>
                              <a:gd name="GluePoint565X" fmla="*/ 757403 w 2647519"/>
                              <a:gd name="GluePoint565Y" fmla="*/ 181927 h 2612594"/>
                              <a:gd name="GluePoint566X" fmla="*/ 691680 w 2647519"/>
                              <a:gd name="GluePoint566Y" fmla="*/ 212407 h 2612594"/>
                              <a:gd name="GluePoint567X" fmla="*/ 660248 w 2647519"/>
                              <a:gd name="GluePoint567Y" fmla="*/ 232410 h 2612594"/>
                              <a:gd name="GluePoint568X" fmla="*/ 629768 w 2647519"/>
                              <a:gd name="GluePoint568Y" fmla="*/ 252412 h 2612594"/>
                              <a:gd name="GluePoint569X" fmla="*/ 581190 w 2647519"/>
                              <a:gd name="GluePoint569Y" fmla="*/ 288607 h 2612594"/>
                              <a:gd name="GluePoint570X" fmla="*/ 535470 w 2647519"/>
                              <a:gd name="GluePoint570Y" fmla="*/ 324802 h 2612594"/>
                              <a:gd name="GluePoint571X" fmla="*/ 491713 w 2647519"/>
                              <a:gd name="GluePoint571Y" fmla="*/ 362974 h 2612594"/>
                              <a:gd name="GluePoint572X" fmla="*/ 495465 w 2647519"/>
                              <a:gd name="GluePoint572Y" fmla="*/ 367665 h 2612594"/>
                              <a:gd name="GluePoint573X" fmla="*/ 504752 w 2647519"/>
                              <a:gd name="GluePoint573Y" fmla="*/ 361295 h 2612594"/>
                              <a:gd name="GluePoint574X" fmla="*/ 512657 w 2647519"/>
                              <a:gd name="GluePoint574Y" fmla="*/ 355403 h 2612594"/>
                              <a:gd name="GluePoint575X" fmla="*/ 541185 w 2647519"/>
                              <a:gd name="GluePoint575Y" fmla="*/ 330517 h 2612594"/>
                              <a:gd name="GluePoint576X" fmla="*/ 586905 w 2647519"/>
                              <a:gd name="GluePoint576Y" fmla="*/ 294322 h 2612594"/>
                              <a:gd name="GluePoint577X" fmla="*/ 635482 w 2647519"/>
                              <a:gd name="GluePoint577Y" fmla="*/ 258127 h 2612594"/>
                              <a:gd name="GluePoint578X" fmla="*/ 665962 w 2647519"/>
                              <a:gd name="GluePoint578Y" fmla="*/ 238124 h 2612594"/>
                              <a:gd name="GluePoint579X" fmla="*/ 697395 w 2647519"/>
                              <a:gd name="GluePoint579Y" fmla="*/ 218122 h 2612594"/>
                              <a:gd name="GluePoint580X" fmla="*/ 763117 w 2647519"/>
                              <a:gd name="GluePoint580Y" fmla="*/ 187642 h 2612594"/>
                              <a:gd name="GluePoint581X" fmla="*/ 788835 w 2647519"/>
                              <a:gd name="GluePoint581Y" fmla="*/ 174307 h 2612594"/>
                              <a:gd name="GluePoint582X" fmla="*/ 828840 w 2647519"/>
                              <a:gd name="GluePoint582Y" fmla="*/ 156209 h 2612594"/>
                              <a:gd name="GluePoint583X" fmla="*/ 885990 w 2647519"/>
                              <a:gd name="GluePoint583Y" fmla="*/ 133349 h 2612594"/>
                              <a:gd name="GluePoint584X" fmla="*/ 944092 w 2647519"/>
                              <a:gd name="GluePoint584Y" fmla="*/ 113347 h 2612594"/>
                              <a:gd name="GluePoint585X" fmla="*/ 968499 w 2647519"/>
                              <a:gd name="GluePoint585Y" fmla="*/ 108553 h 2612594"/>
                              <a:gd name="GluePoint586X" fmla="*/ 980289 w 2647519"/>
                              <a:gd name="GluePoint586Y" fmla="*/ 104524 h 2612594"/>
                              <a:gd name="GluePoint587X" fmla="*/ 1140765 w 2647519"/>
                              <a:gd name="GluePoint587Y" fmla="*/ 69904 h 2612594"/>
                              <a:gd name="GluePoint588X" fmla="*/ 1478088 w 2647519"/>
                              <a:gd name="GluePoint588Y" fmla="*/ 48458 h 2612594"/>
                              <a:gd name="GluePoint589X" fmla="*/ 1498447 w 2647519"/>
                              <a:gd name="GluePoint589Y" fmla="*/ 50482 h 2612594"/>
                              <a:gd name="GluePoint590X" fmla="*/ 1526070 w 2647519"/>
                              <a:gd name="GluePoint590Y" fmla="*/ 60007 h 2612594"/>
                              <a:gd name="GluePoint591X" fmla="*/ 1505115 w 2647519"/>
                              <a:gd name="GluePoint591Y" fmla="*/ 57150 h 2612594"/>
                              <a:gd name="GluePoint592X" fmla="*/ 1461300 w 2647519"/>
                              <a:gd name="GluePoint592Y" fmla="*/ 48577 h 2612594"/>
                              <a:gd name="GluePoint593X" fmla="*/ 1478088 w 2647519"/>
                              <a:gd name="GluePoint593Y" fmla="*/ 48458 h 2612594"/>
                              <a:gd name="GluePoint594X" fmla="*/ 1588935 w 2647519"/>
                              <a:gd name="GluePoint594Y" fmla="*/ 40957 h 2612594"/>
                              <a:gd name="GluePoint595X" fmla="*/ 1627987 w 2647519"/>
                              <a:gd name="GluePoint595Y" fmla="*/ 43814 h 2612594"/>
                              <a:gd name="GluePoint596X" fmla="*/ 1675612 w 2647519"/>
                              <a:gd name="GluePoint596Y" fmla="*/ 62864 h 2612594"/>
                              <a:gd name="GluePoint597X" fmla="*/ 1616557 w 2647519"/>
                              <a:gd name="GluePoint597Y" fmla="*/ 52387 h 2612594"/>
                              <a:gd name="GluePoint598X" fmla="*/ 1588935 w 2647519"/>
                              <a:gd name="GluePoint598Y" fmla="*/ 40957 h 2612594"/>
                              <a:gd name="GluePoint599X" fmla="*/ 1270324 w 2647519"/>
                              <a:gd name="GluePoint599Y" fmla="*/ 40719 h 2612594"/>
                              <a:gd name="GluePoint600X" fmla="*/ 1160310 w 2647519"/>
                              <a:gd name="GluePoint600Y" fmla="*/ 46672 h 2612594"/>
                              <a:gd name="GluePoint601X" fmla="*/ 1084110 w 2647519"/>
                              <a:gd name="GluePoint601Y" fmla="*/ 57149 h 2612594"/>
                              <a:gd name="GluePoint602X" fmla="*/ 1047915 w 2647519"/>
                              <a:gd name="GluePoint602Y" fmla="*/ 66674 h 2612594"/>
                              <a:gd name="GluePoint603X" fmla="*/ 1016482 w 2647519"/>
                              <a:gd name="GluePoint603Y" fmla="*/ 78104 h 2612594"/>
                              <a:gd name="GluePoint604X" fmla="*/ 972667 w 2647519"/>
                              <a:gd name="GluePoint604Y" fmla="*/ 83819 h 2612594"/>
                              <a:gd name="GluePoint605X" fmla="*/ 806932 w 2647519"/>
                              <a:gd name="GluePoint605Y" fmla="*/ 147637 h 2612594"/>
                              <a:gd name="GluePoint606X" fmla="*/ 746925 w 2647519"/>
                              <a:gd name="GluePoint606Y" fmla="*/ 174307 h 2612594"/>
                              <a:gd name="GluePoint607X" fmla="*/ 728827 w 2647519"/>
                              <a:gd name="GluePoint607Y" fmla="*/ 180974 h 2612594"/>
                              <a:gd name="GluePoint608X" fmla="*/ 712635 w 2647519"/>
                              <a:gd name="GluePoint608Y" fmla="*/ 189547 h 2612594"/>
                              <a:gd name="GluePoint609X" fmla="*/ 682155 w 2647519"/>
                              <a:gd name="GluePoint609Y" fmla="*/ 205739 h 2612594"/>
                              <a:gd name="GluePoint610X" fmla="*/ 634530 w 2647519"/>
                              <a:gd name="GluePoint610Y" fmla="*/ 230504 h 2612594"/>
                              <a:gd name="GluePoint611X" fmla="*/ 598335 w 2647519"/>
                              <a:gd name="GluePoint611Y" fmla="*/ 259079 h 2612594"/>
                              <a:gd name="GluePoint612X" fmla="*/ 493560 w 2647519"/>
                              <a:gd name="GluePoint612Y" fmla="*/ 340994 h 2612594"/>
                              <a:gd name="GluePoint613X" fmla="*/ 471664 w 2647519"/>
                              <a:gd name="GluePoint613Y" fmla="*/ 360034 h 2612594"/>
                              <a:gd name="GluePoint614X" fmla="*/ 450243 w 2647519"/>
                              <a:gd name="GluePoint614Y" fmla="*/ 379593 h 2612594"/>
                              <a:gd name="GluePoint615X" fmla="*/ 450697 w 2647519"/>
                              <a:gd name="GluePoint615Y" fmla="*/ 380047 h 2612594"/>
                              <a:gd name="GluePoint616X" fmla="*/ 285915 w 2647519"/>
                              <a:gd name="GluePoint616Y" fmla="*/ 573404 h 2612594"/>
                              <a:gd name="GluePoint617X" fmla="*/ 252577 w 2647519"/>
                              <a:gd name="GluePoint617Y" fmla="*/ 619124 h 2612594"/>
                              <a:gd name="GluePoint618X" fmla="*/ 237337 w 2647519"/>
                              <a:gd name="GluePoint618Y" fmla="*/ 646747 h 2612594"/>
                              <a:gd name="GluePoint619X" fmla="*/ 222097 w 2647519"/>
                              <a:gd name="GluePoint619Y" fmla="*/ 672464 h 2612594"/>
                              <a:gd name="GluePoint620X" fmla="*/ 193522 w 2647519"/>
                              <a:gd name="GluePoint620Y" fmla="*/ 725804 h 2612594"/>
                              <a:gd name="GluePoint621X" fmla="*/ 162439 w 2647519"/>
                              <a:gd name="GluePoint621Y" fmla="*/ 774785 h 2612594"/>
                              <a:gd name="GluePoint622X" fmla="*/ 162090 w 2647519"/>
                              <a:gd name="GluePoint622Y" fmla="*/ 776287 h 2612594"/>
                              <a:gd name="GluePoint623X" fmla="*/ 151612 w 2647519"/>
                              <a:gd name="GluePoint623Y" fmla="*/ 804862 h 2612594"/>
                              <a:gd name="GluePoint624X" fmla="*/ 143992 w 2647519"/>
                              <a:gd name="GluePoint624Y" fmla="*/ 818197 h 2612594"/>
                              <a:gd name="GluePoint625X" fmla="*/ 142087 w 2647519"/>
                              <a:gd name="GluePoint625Y" fmla="*/ 820102 h 2612594"/>
                              <a:gd name="GluePoint626X" fmla="*/ 133634 w 2647519"/>
                              <a:gd name="GluePoint626Y" fmla="*/ 848201 h 2612594"/>
                              <a:gd name="GluePoint627X" fmla="*/ 131610 w 2647519"/>
                              <a:gd name="GluePoint627Y" fmla="*/ 864870 h 2612594"/>
                              <a:gd name="GluePoint628X" fmla="*/ 129705 w 2647519"/>
                              <a:gd name="GluePoint628Y" fmla="*/ 888682 h 2612594"/>
                              <a:gd name="GluePoint629X" fmla="*/ 116370 w 2647519"/>
                              <a:gd name="GluePoint629Y" fmla="*/ 927735 h 2612594"/>
                              <a:gd name="GluePoint630X" fmla="*/ 103987 w 2647519"/>
                              <a:gd name="GluePoint630Y" fmla="*/ 966787 h 2612594"/>
                              <a:gd name="GluePoint631X" fmla="*/ 90652 w 2647519"/>
                              <a:gd name="GluePoint631Y" fmla="*/ 1023937 h 2612594"/>
                              <a:gd name="GluePoint632X" fmla="*/ 83032 w 2647519"/>
                              <a:gd name="GluePoint632Y" fmla="*/ 1076325 h 2612594"/>
                              <a:gd name="GluePoint633X" fmla="*/ 78270 w 2647519"/>
                              <a:gd name="GluePoint633Y" fmla="*/ 1128712 h 2612594"/>
                              <a:gd name="GluePoint634X" fmla="*/ 84937 w 2647519"/>
                              <a:gd name="GluePoint634Y" fmla="*/ 1092517 h 2612594"/>
                              <a:gd name="GluePoint635X" fmla="*/ 85555 w 2647519"/>
                              <a:gd name="GluePoint635Y" fmla="*/ 1089530 h 2612594"/>
                              <a:gd name="GluePoint636X" fmla="*/ 86842 w 2647519"/>
                              <a:gd name="GluePoint636Y" fmla="*/ 1075372 h 2612594"/>
                              <a:gd name="GluePoint637X" fmla="*/ 94462 w 2647519"/>
                              <a:gd name="GluePoint637Y" fmla="*/ 1022985 h 2612594"/>
                              <a:gd name="GluePoint638X" fmla="*/ 96848 w 2647519"/>
                              <a:gd name="GluePoint638Y" fmla="*/ 1023781 h 2612594"/>
                              <a:gd name="GluePoint639X" fmla="*/ 97055 w 2647519"/>
                              <a:gd name="GluePoint639Y" fmla="*/ 1022896 h 2612594"/>
                              <a:gd name="GluePoint640X" fmla="*/ 94463 w 2647519"/>
                              <a:gd name="GluePoint640Y" fmla="*/ 1022032 h 2612594"/>
                              <a:gd name="GluePoint641X" fmla="*/ 107798 w 2647519"/>
                              <a:gd name="GluePoint641Y" fmla="*/ 964882 h 2612594"/>
                              <a:gd name="GluePoint642X" fmla="*/ 120180 w 2647519"/>
                              <a:gd name="GluePoint642Y" fmla="*/ 925829 h 2612594"/>
                              <a:gd name="GluePoint643X" fmla="*/ 133454 w 2647519"/>
                              <a:gd name="GluePoint643Y" fmla="*/ 886956 h 2612594"/>
                              <a:gd name="GluePoint644X" fmla="*/ 132563 w 2647519"/>
                              <a:gd name="GluePoint644Y" fmla="*/ 886777 h 2612594"/>
                              <a:gd name="GluePoint645X" fmla="*/ 134468 w 2647519"/>
                              <a:gd name="GluePoint645Y" fmla="*/ 862965 h 2612594"/>
                              <a:gd name="GluePoint646X" fmla="*/ 144945 w 2647519"/>
                              <a:gd name="GluePoint646Y" fmla="*/ 818197 h 2612594"/>
                              <a:gd name="GluePoint647X" fmla="*/ 152565 w 2647519"/>
                              <a:gd name="GluePoint647Y" fmla="*/ 804862 h 2612594"/>
                              <a:gd name="GluePoint648X" fmla="*/ 152821 w 2647519"/>
                              <a:gd name="GluePoint648Y" fmla="*/ 804166 h 2612594"/>
                              <a:gd name="GluePoint649X" fmla="*/ 163043 w 2647519"/>
                              <a:gd name="GluePoint649Y" fmla="*/ 776287 h 2612594"/>
                              <a:gd name="GluePoint650X" fmla="*/ 194475 w 2647519"/>
                              <a:gd name="GluePoint650Y" fmla="*/ 726757 h 2612594"/>
                              <a:gd name="GluePoint651X" fmla="*/ 223050 w 2647519"/>
                              <a:gd name="GluePoint651Y" fmla="*/ 673417 h 2612594"/>
                              <a:gd name="GluePoint652X" fmla="*/ 238290 w 2647519"/>
                              <a:gd name="GluePoint652Y" fmla="*/ 647700 h 2612594"/>
                              <a:gd name="GluePoint653X" fmla="*/ 253530 w 2647519"/>
                              <a:gd name="GluePoint653Y" fmla="*/ 620077 h 2612594"/>
                              <a:gd name="GluePoint654X" fmla="*/ 286868 w 2647519"/>
                              <a:gd name="GluePoint654Y" fmla="*/ 574357 h 2612594"/>
                              <a:gd name="GluePoint655X" fmla="*/ 451650 w 2647519"/>
                              <a:gd name="GluePoint655Y" fmla="*/ 381000 h 2612594"/>
                              <a:gd name="GluePoint656X" fmla="*/ 495465 w 2647519"/>
                              <a:gd name="GluePoint656Y" fmla="*/ 340995 h 2612594"/>
                              <a:gd name="GluePoint657X" fmla="*/ 600240 w 2647519"/>
                              <a:gd name="GluePoint657Y" fmla="*/ 259080 h 2612594"/>
                              <a:gd name="GluePoint658X" fmla="*/ 636435 w 2647519"/>
                              <a:gd name="GluePoint658Y" fmla="*/ 230505 h 2612594"/>
                              <a:gd name="GluePoint659X" fmla="*/ 684060 w 2647519"/>
                              <a:gd name="GluePoint659Y" fmla="*/ 205740 h 2612594"/>
                              <a:gd name="GluePoint660X" fmla="*/ 714540 w 2647519"/>
                              <a:gd name="GluePoint660Y" fmla="*/ 189547 h 2612594"/>
                              <a:gd name="GluePoint661X" fmla="*/ 730733 w 2647519"/>
                              <a:gd name="GluePoint661Y" fmla="*/ 180975 h 2612594"/>
                              <a:gd name="GluePoint662X" fmla="*/ 748830 w 2647519"/>
                              <a:gd name="GluePoint662Y" fmla="*/ 174307 h 2612594"/>
                              <a:gd name="GluePoint663X" fmla="*/ 808838 w 2647519"/>
                              <a:gd name="GluePoint663Y" fmla="*/ 147637 h 2612594"/>
                              <a:gd name="GluePoint664X" fmla="*/ 974573 w 2647519"/>
                              <a:gd name="GluePoint664Y" fmla="*/ 83820 h 2612594"/>
                              <a:gd name="GluePoint665X" fmla="*/ 1018388 w 2647519"/>
                              <a:gd name="GluePoint665Y" fmla="*/ 78105 h 2612594"/>
                              <a:gd name="GluePoint666X" fmla="*/ 1049820 w 2647519"/>
                              <a:gd name="GluePoint666Y" fmla="*/ 66675 h 2612594"/>
                              <a:gd name="GluePoint667X" fmla="*/ 1086015 w 2647519"/>
                              <a:gd name="GluePoint667Y" fmla="*/ 57150 h 2612594"/>
                              <a:gd name="GluePoint668X" fmla="*/ 1162215 w 2647519"/>
                              <a:gd name="GluePoint668Y" fmla="*/ 46672 h 2612594"/>
                              <a:gd name="GluePoint669X" fmla="*/ 1272229 w 2647519"/>
                              <a:gd name="GluePoint669Y" fmla="*/ 41076 h 2612594"/>
                              <a:gd name="GluePoint670X" fmla="*/ 1360655 w 2647519"/>
                              <a:gd name="GluePoint670Y" fmla="*/ 44043 h 2612594"/>
                              <a:gd name="GluePoint671X" fmla="*/ 1404150 w 2647519"/>
                              <a:gd name="GluePoint671Y" fmla="*/ 0 h 2612594"/>
                              <a:gd name="GluePoint672X" fmla="*/ 1448917 w 2647519"/>
                              <a:gd name="GluePoint672Y" fmla="*/ 2857 h 2612594"/>
                              <a:gd name="GluePoint673X" fmla="*/ 1494637 w 2647519"/>
                              <a:gd name="GluePoint673Y" fmla="*/ 7620 h 2612594"/>
                              <a:gd name="GluePoint674X" fmla="*/ 1525117 w 2647519"/>
                              <a:gd name="GluePoint674Y" fmla="*/ 15240 h 2612594"/>
                              <a:gd name="GluePoint675X" fmla="*/ 1545120 w 2647519"/>
                              <a:gd name="GluePoint675Y" fmla="*/ 24765 h 2612594"/>
                              <a:gd name="GluePoint676X" fmla="*/ 1569885 w 2647519"/>
                              <a:gd name="GluePoint676Y" fmla="*/ 20002 h 2612594"/>
                              <a:gd name="GluePoint677X" fmla="*/ 1607032 w 2647519"/>
                              <a:gd name="GluePoint677Y" fmla="*/ 28575 h 2612594"/>
                              <a:gd name="GluePoint678X" fmla="*/ 1629892 w 2647519"/>
                              <a:gd name="GluePoint678Y" fmla="*/ 35242 h 2612594"/>
                              <a:gd name="GluePoint679X" fmla="*/ 1628940 w 2647519"/>
                              <a:gd name="GluePoint679Y" fmla="*/ 36195 h 2612594"/>
                              <a:gd name="GluePoint680X" fmla="*/ 1627987 w 2647519"/>
                              <a:gd name="GluePoint680Y" fmla="*/ 42862 h 2612594"/>
                              <a:gd name="GluePoint681X" fmla="*/ 1588935 w 2647519"/>
                              <a:gd name="GluePoint681Y" fmla="*/ 40005 h 2612594"/>
                              <a:gd name="GluePoint682X" fmla="*/ 1575600 w 2647519"/>
                              <a:gd name="GluePoint682Y" fmla="*/ 36195 h 2612594"/>
                              <a:gd name="GluePoint683X" fmla="*/ 1562265 w 2647519"/>
                              <a:gd name="GluePoint683Y" fmla="*/ 33337 h 2612594"/>
                              <a:gd name="GluePoint684X" fmla="*/ 1536547 w 2647519"/>
                              <a:gd name="GluePoint684Y" fmla="*/ 27622 h 2612594"/>
                              <a:gd name="GluePoint685X" fmla="*/ 1510830 w 2647519"/>
                              <a:gd name="GluePoint685Y" fmla="*/ 21907 h 2612594"/>
                              <a:gd name="GluePoint686X" fmla="*/ 1484160 w 2647519"/>
                              <a:gd name="GluePoint686Y" fmla="*/ 18097 h 2612594"/>
                              <a:gd name="GluePoint687X" fmla="*/ 1454633 w 2647519"/>
                              <a:gd name="GluePoint687Y" fmla="*/ 18097 h 2612594"/>
                              <a:gd name="GluePoint688X" fmla="*/ 1430820 w 2647519"/>
                              <a:gd name="GluePoint688Y" fmla="*/ 18097 h 2612594"/>
                              <a:gd name="GluePoint689X" fmla="*/ 1393673 w 2647519"/>
                              <a:gd name="GluePoint689Y" fmla="*/ 18097 h 2612594"/>
                              <a:gd name="GluePoint690X" fmla="*/ 1391928 w 2647519"/>
                              <a:gd name="GluePoint690Y" fmla="*/ 17540 h 2612594"/>
                              <a:gd name="GluePoint691X" fmla="*/ 1375575 w 2647519"/>
                              <a:gd name="GluePoint691Y" fmla="*/ 25717 h 2612594"/>
                              <a:gd name="GluePoint692X" fmla="*/ 1381290 w 2647519"/>
                              <a:gd name="GluePoint692Y" fmla="*/ 35242 h 2612594"/>
                              <a:gd name="GluePoint693X" fmla="*/ 1438440 w 2647519"/>
                              <a:gd name="GluePoint693Y" fmla="*/ 46672 h 2612594"/>
                              <a:gd name="GluePoint694X" fmla="*/ 1413008 w 2647519"/>
                              <a:gd name="GluePoint694Y" fmla="*/ 47116 h 2612594"/>
                              <a:gd name="GluePoint695X" fmla="*/ 1413437 w 2647519"/>
                              <a:gd name="GluePoint695Y" fmla="*/ 47149 h 2612594"/>
                              <a:gd name="GluePoint696X" fmla="*/ 1440345 w 2647519"/>
                              <a:gd name="GluePoint696Y" fmla="*/ 46672 h 2612594"/>
                              <a:gd name="GluePoint697X" fmla="*/ 1463205 w 2647519"/>
                              <a:gd name="GluePoint697Y" fmla="*/ 49530 h 2612594"/>
                              <a:gd name="GluePoint698X" fmla="*/ 1507020 w 2647519"/>
                              <a:gd name="GluePoint698Y" fmla="*/ 58102 h 2612594"/>
                              <a:gd name="GluePoint699X" fmla="*/ 1527975 w 2647519"/>
                              <a:gd name="GluePoint699Y" fmla="*/ 60960 h 2612594"/>
                              <a:gd name="GluePoint700X" fmla="*/ 1563218 w 2647519"/>
                              <a:gd name="GluePoint700Y" fmla="*/ 68580 h 2612594"/>
                              <a:gd name="GluePoint701X" fmla="*/ 1599413 w 2647519"/>
                              <a:gd name="GluePoint701Y" fmla="*/ 76200 h 2612594"/>
                              <a:gd name="GluePoint702X" fmla="*/ 1634655 w 2647519"/>
                              <a:gd name="GluePoint702Y" fmla="*/ 84772 h 2612594"/>
                              <a:gd name="GluePoint703X" fmla="*/ 1669898 w 2647519"/>
                              <a:gd name="GluePoint703Y" fmla="*/ 95250 h 2612594"/>
                              <a:gd name="GluePoint704X" fmla="*/ 1687043 w 2647519"/>
                              <a:gd name="GluePoint704Y" fmla="*/ 100012 h 2612594"/>
                              <a:gd name="GluePoint705X" fmla="*/ 1704188 w 2647519"/>
                              <a:gd name="GluePoint705Y" fmla="*/ 105727 h 2612594"/>
                              <a:gd name="GluePoint706X" fmla="*/ 1704409 w 2647519"/>
                              <a:gd name="GluePoint706Y" fmla="*/ 105929 h 2612594"/>
                              <a:gd name="GluePoint707X" fmla="*/ 1716704 w 2647519"/>
                              <a:gd name="GluePoint707Y" fmla="*/ 108049 h 2612594"/>
                              <a:gd name="GluePoint708X" fmla="*/ 1746499 w 2647519"/>
                              <a:gd name="GluePoint708Y" fmla="*/ 119121 h 2612594"/>
                              <a:gd name="GluePoint709X" fmla="*/ 1750661 w 2647519"/>
                              <a:gd name="GluePoint709Y" fmla="*/ 125427 h 2612594"/>
                              <a:gd name="GluePoint710X" fmla="*/ 1751813 w 2647519"/>
                              <a:gd name="GluePoint710Y" fmla="*/ 125730 h 2612594"/>
                              <a:gd name="GluePoint711X" fmla="*/ 1778483 w 2647519"/>
                              <a:gd name="GluePoint711Y" fmla="*/ 136207 h 2612594"/>
                              <a:gd name="GluePoint712X" fmla="*/ 1801343 w 2647519"/>
                              <a:gd name="GluePoint712Y" fmla="*/ 145732 h 2612594"/>
                              <a:gd name="GluePoint713X" fmla="*/ 1824203 w 2647519"/>
                              <a:gd name="GluePoint713Y" fmla="*/ 156210 h 2612594"/>
                              <a:gd name="GluePoint714X" fmla="*/ 1841348 w 2647519"/>
                              <a:gd name="GluePoint714Y" fmla="*/ 165735 h 2612594"/>
                              <a:gd name="GluePoint715X" fmla="*/ 1852778 w 2647519"/>
                              <a:gd name="GluePoint715Y" fmla="*/ 171450 h 2612594"/>
                              <a:gd name="GluePoint716X" fmla="*/ 1865160 w 2647519"/>
                              <a:gd name="GluePoint716Y" fmla="*/ 178117 h 2612594"/>
                              <a:gd name="GluePoint717X" fmla="*/ 1907070 w 2647519"/>
                              <a:gd name="GluePoint717Y" fmla="*/ 201930 h 2612594"/>
                              <a:gd name="GluePoint718X" fmla="*/ 1960410 w 2647519"/>
                              <a:gd name="GluePoint718Y" fmla="*/ 236220 h 2612594"/>
                              <a:gd name="GluePoint719X" fmla="*/ 1988033 w 2647519"/>
                              <a:gd name="GluePoint719Y" fmla="*/ 255270 h 2612594"/>
                              <a:gd name="GluePoint720X" fmla="*/ 1988833 w 2647519"/>
                              <a:gd name="GluePoint720Y" fmla="*/ 255841 h 2612594"/>
                              <a:gd name="GluePoint721X" fmla="*/ 2002949 w 2647519"/>
                              <a:gd name="GluePoint721Y" fmla="*/ 264417 h 2612594"/>
                              <a:gd name="GluePoint722X" fmla="*/ 2540483 w 2647519"/>
                              <a:gd name="GluePoint722Y" fmla="*/ 1275397 h 2612594"/>
                              <a:gd name="GluePoint723X" fmla="*/ 2540081 w 2647519"/>
                              <a:gd name="GluePoint723Y" fmla="*/ 1283368 h 2612594"/>
                              <a:gd name="GluePoint724X" fmla="*/ 2550960 w 2647519"/>
                              <a:gd name="GluePoint724Y" fmla="*/ 1284922 h 2612594"/>
                              <a:gd name="GluePoint725X" fmla="*/ 2561437 w 2647519"/>
                              <a:gd name="GluePoint725Y" fmla="*/ 1292542 h 2612594"/>
                              <a:gd name="GluePoint726X" fmla="*/ 2566200 w 2647519"/>
                              <a:gd name="GluePoint726Y" fmla="*/ 1318259 h 2612594"/>
                              <a:gd name="GluePoint727X" fmla="*/ 2584297 w 2647519"/>
                              <a:gd name="GluePoint727Y" fmla="*/ 1348739 h 2612594"/>
                              <a:gd name="GluePoint728X" fmla="*/ 2591918 w 2647519"/>
                              <a:gd name="GluePoint728Y" fmla="*/ 1349432 h 2612594"/>
                              <a:gd name="GluePoint729X" fmla="*/ 2591918 w 2647519"/>
                              <a:gd name="GluePoint729Y" fmla="*/ 1342072 h 2612594"/>
                              <a:gd name="GluePoint730X" fmla="*/ 2599661 w 2647519"/>
                              <a:gd name="GluePoint730Y" fmla="*/ 1320563 h 2612594"/>
                              <a:gd name="GluePoint731X" fmla="*/ 2599537 w 2647519"/>
                              <a:gd name="GluePoint731Y" fmla="*/ 1316355 h 2612594"/>
                              <a:gd name="GluePoint732X" fmla="*/ 2607157 w 2647519"/>
                              <a:gd name="GluePoint732Y" fmla="*/ 1290637 h 2612594"/>
                              <a:gd name="GluePoint733X" fmla="*/ 2617635 w 2647519"/>
                              <a:gd name="GluePoint733Y" fmla="*/ 1290637 h 2612594"/>
                              <a:gd name="GluePoint734X" fmla="*/ 2633827 w 2647519"/>
                              <a:gd name="GluePoint734Y" fmla="*/ 1280160 h 2612594"/>
                              <a:gd name="GluePoint735X" fmla="*/ 2635732 w 2647519"/>
                              <a:gd name="GluePoint735Y" fmla="*/ 1322070 h 2612594"/>
                              <a:gd name="GluePoint736X" fmla="*/ 2630970 w 2647519"/>
                              <a:gd name="GluePoint736Y" fmla="*/ 1342072 h 2612594"/>
                              <a:gd name="GluePoint737X" fmla="*/ 2625255 w 2647519"/>
                              <a:gd name="GluePoint737Y" fmla="*/ 1361122 h 2612594"/>
                              <a:gd name="GluePoint738X" fmla="*/ 2622397 w 2647519"/>
                              <a:gd name="GluePoint738Y" fmla="*/ 1392555 h 2612594"/>
                              <a:gd name="GluePoint739X" fmla="*/ 2621445 w 2647519"/>
                              <a:gd name="GluePoint739Y" fmla="*/ 1408747 h 2612594"/>
                              <a:gd name="GluePoint740X" fmla="*/ 2619540 w 2647519"/>
                              <a:gd name="GluePoint740Y" fmla="*/ 1424940 h 2612594"/>
                              <a:gd name="GluePoint741X" fmla="*/ 2615479 w 2647519"/>
                              <a:gd name="GluePoint741Y" fmla="*/ 1427648 h 2612594"/>
                              <a:gd name="GluePoint742X" fmla="*/ 2615730 w 2647519"/>
                              <a:gd name="GluePoint742Y" fmla="*/ 1428749 h 2612594"/>
                              <a:gd name="GluePoint743X" fmla="*/ 2619621 w 2647519"/>
                              <a:gd name="GluePoint743Y" fmla="*/ 1426155 h 2612594"/>
                              <a:gd name="GluePoint744X" fmla="*/ 2621445 w 2647519"/>
                              <a:gd name="GluePoint744Y" fmla="*/ 1410652 h 2612594"/>
                              <a:gd name="GluePoint745X" fmla="*/ 2622397 w 2647519"/>
                              <a:gd name="GluePoint745Y" fmla="*/ 1394460 h 2612594"/>
                              <a:gd name="GluePoint746X" fmla="*/ 2625255 w 2647519"/>
                              <a:gd name="GluePoint746Y" fmla="*/ 1363027 h 2612594"/>
                              <a:gd name="GluePoint747X" fmla="*/ 2630970 w 2647519"/>
                              <a:gd name="GluePoint747Y" fmla="*/ 1343977 h 2612594"/>
                              <a:gd name="GluePoint748X" fmla="*/ 2635732 w 2647519"/>
                              <a:gd name="GluePoint748Y" fmla="*/ 1323975 h 2612594"/>
                              <a:gd name="GluePoint749X" fmla="*/ 2643352 w 2647519"/>
                              <a:gd name="GluePoint749Y" fmla="*/ 1329690 h 2612594"/>
                              <a:gd name="GluePoint750X" fmla="*/ 2642400 w 2647519"/>
                              <a:gd name="GluePoint750Y" fmla="*/ 1343977 h 2612594"/>
                              <a:gd name="GluePoint751X" fmla="*/ 2640495 w 2647519"/>
                              <a:gd name="GluePoint751Y" fmla="*/ 1358265 h 2612594"/>
                              <a:gd name="GluePoint752X" fmla="*/ 2639542 w 2647519"/>
                              <a:gd name="GluePoint752Y" fmla="*/ 1384935 h 2612594"/>
                              <a:gd name="GluePoint753X" fmla="*/ 2637637 w 2647519"/>
                              <a:gd name="GluePoint753Y" fmla="*/ 1416367 h 2612594"/>
                              <a:gd name="GluePoint754X" fmla="*/ 2632875 w 2647519"/>
                              <a:gd name="GluePoint754Y" fmla="*/ 1449705 h 2612594"/>
                              <a:gd name="GluePoint755X" fmla="*/ 2627160 w 2647519"/>
                              <a:gd name="GluePoint755Y" fmla="*/ 1484947 h 2612594"/>
                              <a:gd name="GluePoint756X" fmla="*/ 2620492 w 2647519"/>
                              <a:gd name="GluePoint756Y" fmla="*/ 1519237 h 2612594"/>
                              <a:gd name="GluePoint757X" fmla="*/ 2608110 w 2647519"/>
                              <a:gd name="GluePoint757Y" fmla="*/ 1591627 h 2612594"/>
                              <a:gd name="GluePoint758X" fmla="*/ 2596680 w 2647519"/>
                              <a:gd name="GluePoint758Y" fmla="*/ 1598295 h 2612594"/>
                              <a:gd name="GluePoint759X" fmla="*/ 2582392 w 2647519"/>
                              <a:gd name="GluePoint759Y" fmla="*/ 1640205 h 2612594"/>
                              <a:gd name="GluePoint760X" fmla="*/ 2578582 w 2647519"/>
                              <a:gd name="GluePoint760Y" fmla="*/ 1680210 h 2612594"/>
                              <a:gd name="GluePoint761X" fmla="*/ 2576677 w 2647519"/>
                              <a:gd name="GluePoint761Y" fmla="*/ 1685925 h 2612594"/>
                              <a:gd name="GluePoint762X" fmla="*/ 2560485 w 2647519"/>
                              <a:gd name="GluePoint762Y" fmla="*/ 1729740 h 2612594"/>
                              <a:gd name="GluePoint763X" fmla="*/ 2555722 w 2647519"/>
                              <a:gd name="GluePoint763Y" fmla="*/ 1733550 h 2612594"/>
                              <a:gd name="GluePoint764X" fmla="*/ 2535720 w 2647519"/>
                              <a:gd name="GluePoint764Y" fmla="*/ 1780222 h 2612594"/>
                              <a:gd name="GluePoint765X" fmla="*/ 2556675 w 2647519"/>
                              <a:gd name="GluePoint765Y" fmla="*/ 1733550 h 2612594"/>
                              <a:gd name="GluePoint766X" fmla="*/ 2561437 w 2647519"/>
                              <a:gd name="GluePoint766Y" fmla="*/ 1729740 h 2612594"/>
                              <a:gd name="GluePoint767X" fmla="*/ 2530957 w 2647519"/>
                              <a:gd name="GluePoint767Y" fmla="*/ 1816417 h 2612594"/>
                              <a:gd name="GluePoint768X" fmla="*/ 2514765 w 2647519"/>
                              <a:gd name="GluePoint768Y" fmla="*/ 1824990 h 2612594"/>
                              <a:gd name="GluePoint769X" fmla="*/ 2511407 w 2647519"/>
                              <a:gd name="GluePoint769Y" fmla="*/ 1831707 h 2612594"/>
                              <a:gd name="GluePoint770X" fmla="*/ 2511908 w 2647519"/>
                              <a:gd name="GluePoint770Y" fmla="*/ 1832609 h 2612594"/>
                              <a:gd name="GluePoint771X" fmla="*/ 2515718 w 2647519"/>
                              <a:gd name="GluePoint771Y" fmla="*/ 1824989 h 2612594"/>
                              <a:gd name="GluePoint772X" fmla="*/ 2531910 w 2647519"/>
                              <a:gd name="GluePoint772Y" fmla="*/ 1816417 h 2612594"/>
                              <a:gd name="GluePoint773X" fmla="*/ 2520480 w 2647519"/>
                              <a:gd name="GluePoint773Y" fmla="*/ 1848802 h 2612594"/>
                              <a:gd name="GluePoint774X" fmla="*/ 2499525 w 2647519"/>
                              <a:gd name="GluePoint774Y" fmla="*/ 1886902 h 2612594"/>
                              <a:gd name="GluePoint775X" fmla="*/ 2489048 w 2647519"/>
                              <a:gd name="GluePoint775Y" fmla="*/ 1905952 h 2612594"/>
                              <a:gd name="GluePoint776X" fmla="*/ 2477618 w 2647519"/>
                              <a:gd name="GluePoint776Y" fmla="*/ 1925002 h 2612594"/>
                              <a:gd name="GluePoint777X" fmla="*/ 2469045 w 2647519"/>
                              <a:gd name="GluePoint777Y" fmla="*/ 1939289 h 2612594"/>
                              <a:gd name="GluePoint778X" fmla="*/ 2456663 w 2647519"/>
                              <a:gd name="GluePoint778Y" fmla="*/ 1966912 h 2612594"/>
                              <a:gd name="GluePoint779X" fmla="*/ 2443328 w 2647519"/>
                              <a:gd name="GluePoint779Y" fmla="*/ 1993582 h 2612594"/>
                              <a:gd name="GluePoint780X" fmla="*/ 2422373 w 2647519"/>
                              <a:gd name="GluePoint780Y" fmla="*/ 2022157 h 2612594"/>
                              <a:gd name="GluePoint781X" fmla="*/ 2401418 w 2647519"/>
                              <a:gd name="GluePoint781Y" fmla="*/ 2048827 h 2612594"/>
                              <a:gd name="GluePoint782X" fmla="*/ 2402291 w 2647519"/>
                              <a:gd name="GluePoint782Y" fmla="*/ 2047029 h 2612594"/>
                              <a:gd name="GluePoint783X" fmla="*/ 2378557 w 2647519"/>
                              <a:gd name="GluePoint783Y" fmla="*/ 2079307 h 2612594"/>
                              <a:gd name="GluePoint784X" fmla="*/ 2327122 w 2647519"/>
                              <a:gd name="GluePoint784Y" fmla="*/ 2135505 h 2612594"/>
                              <a:gd name="GluePoint785X" fmla="*/ 2316996 w 2647519"/>
                              <a:gd name="GluePoint785Y" fmla="*/ 2151085 h 2612594"/>
                              <a:gd name="GluePoint786X" fmla="*/ 2327122 w 2647519"/>
                              <a:gd name="GluePoint786Y" fmla="*/ 2136457 h 2612594"/>
                              <a:gd name="GluePoint787X" fmla="*/ 2378557 w 2647519"/>
                              <a:gd name="GluePoint787Y" fmla="*/ 2080259 h 2612594"/>
                              <a:gd name="GluePoint788X" fmla="*/ 2339505 w 2647519"/>
                              <a:gd name="GluePoint788Y" fmla="*/ 2139314 h 2612594"/>
                              <a:gd name="GluePoint789X" fmla="*/ 2319383 w 2647519"/>
                              <a:gd name="GluePoint789Y" fmla="*/ 2160389 h 2612594"/>
                              <a:gd name="GluePoint790X" fmla="*/ 2303230 w 2647519"/>
                              <a:gd name="GluePoint790Y" fmla="*/ 2172263 h 2612594"/>
                              <a:gd name="GluePoint791X" fmla="*/ 2302357 w 2647519"/>
                              <a:gd name="GluePoint791Y" fmla="*/ 2173605 h 2612594"/>
                              <a:gd name="GluePoint792X" fmla="*/ 2292258 w 2647519"/>
                              <a:gd name="GluePoint792Y" fmla="*/ 2181374 h 2612594"/>
                              <a:gd name="GluePoint793X" fmla="*/ 2291880 w 2647519"/>
                              <a:gd name="GluePoint793Y" fmla="*/ 2184082 h 2612594"/>
                              <a:gd name="GluePoint794X" fmla="*/ 2247112 w 2647519"/>
                              <a:gd name="GluePoint794Y" fmla="*/ 2229802 h 2612594"/>
                              <a:gd name="GluePoint795X" fmla="*/ 2199487 w 2647519"/>
                              <a:gd name="GluePoint795Y" fmla="*/ 2273617 h 2612594"/>
                              <a:gd name="GluePoint796X" fmla="*/ 2197285 w 2647519"/>
                              <a:gd name="GluePoint796Y" fmla="*/ 2275215 h 2612594"/>
                              <a:gd name="GluePoint797X" fmla="*/ 2181390 w 2647519"/>
                              <a:gd name="GluePoint797Y" fmla="*/ 2295524 h 2612594"/>
                              <a:gd name="GluePoint798X" fmla="*/ 2143290 w 2647519"/>
                              <a:gd name="GluePoint798Y" fmla="*/ 2324099 h 2612594"/>
                              <a:gd name="GluePoint799X" fmla="*/ 2107681 w 2647519"/>
                              <a:gd name="GluePoint799Y" fmla="*/ 2350806 h 2612594"/>
                              <a:gd name="GluePoint800X" fmla="*/ 2107553 w 2647519"/>
                              <a:gd name="GluePoint800Y" fmla="*/ 2350961 h 2612594"/>
                              <a:gd name="GluePoint801X" fmla="*/ 2143290 w 2647519"/>
                              <a:gd name="GluePoint801Y" fmla="*/ 2325052 h 2612594"/>
                              <a:gd name="GluePoint802X" fmla="*/ 2181390 w 2647519"/>
                              <a:gd name="GluePoint802Y" fmla="*/ 2296477 h 2612594"/>
                              <a:gd name="GluePoint803X" fmla="*/ 2149957 w 2647519"/>
                              <a:gd name="GluePoint803Y" fmla="*/ 2327909 h 2612594"/>
                              <a:gd name="GluePoint804X" fmla="*/ 2124359 w 2647519"/>
                              <a:gd name="GluePoint804Y" fmla="*/ 2344578 h 2612594"/>
                              <a:gd name="GluePoint805X" fmla="*/ 2106651 w 2647519"/>
                              <a:gd name="GluePoint805Y" fmla="*/ 2352057 h 2612594"/>
                              <a:gd name="GluePoint806X" fmla="*/ 2106142 w 2647519"/>
                              <a:gd name="GluePoint806Y" fmla="*/ 2352675 h 2612594"/>
                              <a:gd name="GluePoint807X" fmla="*/ 2087092 w 2647519"/>
                              <a:gd name="GluePoint807Y" fmla="*/ 2365057 h 2612594"/>
                              <a:gd name="GluePoint808X" fmla="*/ 2079914 w 2647519"/>
                              <a:gd name="GluePoint808Y" fmla="*/ 2368384 h 2612594"/>
                              <a:gd name="GluePoint809X" fmla="*/ 2061852 w 2647519"/>
                              <a:gd name="GluePoint809Y" fmla="*/ 2383036 h 2612594"/>
                              <a:gd name="GluePoint810X" fmla="*/ 2044230 w 2647519"/>
                              <a:gd name="GluePoint810Y" fmla="*/ 2395537 h 2612594"/>
                              <a:gd name="GluePoint811X" fmla="*/ 2017560 w 2647519"/>
                              <a:gd name="GluePoint811Y" fmla="*/ 2412682 h 2612594"/>
                              <a:gd name="GluePoint812X" fmla="*/ 2008988 w 2647519"/>
                              <a:gd name="GluePoint812Y" fmla="*/ 2413635 h 2612594"/>
                              <a:gd name="GluePoint813X" fmla="*/ 1999460 w 2647519"/>
                              <a:gd name="GluePoint813Y" fmla="*/ 2417870 h 2612594"/>
                              <a:gd name="GluePoint814X" fmla="*/ 1997979 w 2647519"/>
                              <a:gd name="GluePoint814Y" fmla="*/ 2418995 h 2612594"/>
                              <a:gd name="GluePoint815X" fmla="*/ 2009940 w 2647519"/>
                              <a:gd name="GluePoint815Y" fmla="*/ 2414587 h 2612594"/>
                              <a:gd name="GluePoint816X" fmla="*/ 2018513 w 2647519"/>
                              <a:gd name="GluePoint816Y" fmla="*/ 2413635 h 2612594"/>
                              <a:gd name="GluePoint817X" fmla="*/ 1984223 w 2647519"/>
                              <a:gd name="GluePoint817Y" fmla="*/ 2439352 h 2612594"/>
                              <a:gd name="GluePoint818X" fmla="*/ 1962315 w 2647519"/>
                              <a:gd name="GluePoint818Y" fmla="*/ 2450783 h 2612594"/>
                              <a:gd name="GluePoint819X" fmla="*/ 1940408 w 2647519"/>
                              <a:gd name="GluePoint819Y" fmla="*/ 2461260 h 2612594"/>
                              <a:gd name="GluePoint820X" fmla="*/ 1924934 w 2647519"/>
                              <a:gd name="GluePoint820Y" fmla="*/ 2463581 h 2612594"/>
                              <a:gd name="GluePoint821X" fmla="*/ 1922310 w 2647519"/>
                              <a:gd name="GluePoint821Y" fmla="*/ 2465070 h 2612594"/>
                              <a:gd name="GluePoint822X" fmla="*/ 1849920 w 2647519"/>
                              <a:gd name="GluePoint822Y" fmla="*/ 2496502 h 2612594"/>
                              <a:gd name="GluePoint823X" fmla="*/ 1846229 w 2647519"/>
                              <a:gd name="GluePoint823Y" fmla="*/ 2497341 h 2612594"/>
                              <a:gd name="GluePoint824X" fmla="*/ 1824203 w 2647519"/>
                              <a:gd name="GluePoint824Y" fmla="*/ 2511742 h 2612594"/>
                              <a:gd name="GluePoint825X" fmla="*/ 1836585 w 2647519"/>
                              <a:gd name="GluePoint825Y" fmla="*/ 2515552 h 2612594"/>
                              <a:gd name="GluePoint826X" fmla="*/ 1790865 w 2647519"/>
                              <a:gd name="GluePoint826Y" fmla="*/ 2535555 h 2612594"/>
                              <a:gd name="GluePoint827X" fmla="*/ 1794675 w 2647519"/>
                              <a:gd name="GluePoint827Y" fmla="*/ 2522220 h 2612594"/>
                              <a:gd name="GluePoint828X" fmla="*/ 1779435 w 2647519"/>
                              <a:gd name="GluePoint828Y" fmla="*/ 2527935 h 2612594"/>
                              <a:gd name="GluePoint829X" fmla="*/ 1765148 w 2647519"/>
                              <a:gd name="GluePoint829Y" fmla="*/ 2532697 h 2612594"/>
                              <a:gd name="GluePoint830X" fmla="*/ 1735620 w 2647519"/>
                              <a:gd name="GluePoint830Y" fmla="*/ 2542222 h 2612594"/>
                              <a:gd name="GluePoint831X" fmla="*/ 1731675 w 2647519"/>
                              <a:gd name="GluePoint831Y" fmla="*/ 2537487 h 2612594"/>
                              <a:gd name="GluePoint832X" fmla="*/ 1717522 w 2647519"/>
                              <a:gd name="GluePoint832Y" fmla="*/ 2540317 h 2612594"/>
                              <a:gd name="GluePoint833X" fmla="*/ 1700377 w 2647519"/>
                              <a:gd name="GluePoint833Y" fmla="*/ 2544127 h 2612594"/>
                              <a:gd name="GluePoint834X" fmla="*/ 1665135 w 2647519"/>
                              <a:gd name="GluePoint834Y" fmla="*/ 2552700 h 2612594"/>
                              <a:gd name="GluePoint835X" fmla="*/ 1663973 w 2647519"/>
                              <a:gd name="GluePoint835Y" fmla="*/ 2553240 h 2612594"/>
                              <a:gd name="GluePoint836X" fmla="*/ 1697520 w 2647519"/>
                              <a:gd name="GluePoint836Y" fmla="*/ 2545079 h 2612594"/>
                              <a:gd name="GluePoint837X" fmla="*/ 1714665 w 2647519"/>
                              <a:gd name="GluePoint837Y" fmla="*/ 2541269 h 2612594"/>
                              <a:gd name="GluePoint838X" fmla="*/ 1728952 w 2647519"/>
                              <a:gd name="GluePoint838Y" fmla="*/ 2538412 h 2612594"/>
                              <a:gd name="GluePoint839X" fmla="*/ 1734667 w 2647519"/>
                              <a:gd name="GluePoint839Y" fmla="*/ 2543174 h 2612594"/>
                              <a:gd name="GluePoint840X" fmla="*/ 1764195 w 2647519"/>
                              <a:gd name="GluePoint840Y" fmla="*/ 2533649 h 2612594"/>
                              <a:gd name="GluePoint841X" fmla="*/ 1778482 w 2647519"/>
                              <a:gd name="GluePoint841Y" fmla="*/ 2528887 h 2612594"/>
                              <a:gd name="GluePoint842X" fmla="*/ 1793722 w 2647519"/>
                              <a:gd name="GluePoint842Y" fmla="*/ 2523172 h 2612594"/>
                              <a:gd name="GluePoint843X" fmla="*/ 1789912 w 2647519"/>
                              <a:gd name="GluePoint843Y" fmla="*/ 2536507 h 2612594"/>
                              <a:gd name="GluePoint844X" fmla="*/ 1749907 w 2647519"/>
                              <a:gd name="GluePoint844Y" fmla="*/ 2555557 h 2612594"/>
                              <a:gd name="GluePoint845X" fmla="*/ 1747946 w 2647519"/>
                              <a:gd name="GluePoint845Y" fmla="*/ 2555008 h 2612594"/>
                              <a:gd name="GluePoint846X" fmla="*/ 1720380 w 2647519"/>
                              <a:gd name="GluePoint846Y" fmla="*/ 2566034 h 2612594"/>
                              <a:gd name="GluePoint847X" fmla="*/ 1697520 w 2647519"/>
                              <a:gd name="GluePoint847Y" fmla="*/ 2572702 h 2612594"/>
                              <a:gd name="GluePoint848X" fmla="*/ 1663230 w 2647519"/>
                              <a:gd name="GluePoint848Y" fmla="*/ 2581274 h 2612594"/>
                              <a:gd name="GluePoint849X" fmla="*/ 1649062 w 2647519"/>
                              <a:gd name="GluePoint849Y" fmla="*/ 2580084 h 2612594"/>
                              <a:gd name="GluePoint850X" fmla="*/ 1619428 w 2647519"/>
                              <a:gd name="GluePoint850Y" fmla="*/ 2585850 h 2612594"/>
                              <a:gd name="GluePoint851X" fmla="*/ 1618462 w 2647519"/>
                              <a:gd name="GluePoint851Y" fmla="*/ 2587942 h 2612594"/>
                              <a:gd name="GluePoint852X" fmla="*/ 1539405 w 2647519"/>
                              <a:gd name="GluePoint852Y" fmla="*/ 2603182 h 2612594"/>
                              <a:gd name="GluePoint853X" fmla="*/ 1521307 w 2647519"/>
                              <a:gd name="GluePoint853Y" fmla="*/ 2598419 h 2612594"/>
                              <a:gd name="GluePoint854X" fmla="*/ 1506067 w 2647519"/>
                              <a:gd name="GluePoint854Y" fmla="*/ 2598419 h 2612594"/>
                              <a:gd name="GluePoint855X" fmla="*/ 1479397 w 2647519"/>
                              <a:gd name="GluePoint855Y" fmla="*/ 2606992 h 2612594"/>
                              <a:gd name="GluePoint856X" fmla="*/ 1455585 w 2647519"/>
                              <a:gd name="GluePoint856Y" fmla="*/ 2608897 h 2612594"/>
                              <a:gd name="GluePoint857X" fmla="*/ 1431772 w 2647519"/>
                              <a:gd name="GluePoint857Y" fmla="*/ 2609849 h 2612594"/>
                              <a:gd name="GluePoint858X" fmla="*/ 1429185 w 2647519"/>
                              <a:gd name="GluePoint858Y" fmla="*/ 2608741 h 2612594"/>
                              <a:gd name="GluePoint859X" fmla="*/ 1407484 w 2647519"/>
                              <a:gd name="GluePoint859Y" fmla="*/ 2612588 h 2612594"/>
                              <a:gd name="GluePoint860X" fmla="*/ 1381290 w 2647519"/>
                              <a:gd name="GluePoint860Y" fmla="*/ 2607944 h 2612594"/>
                              <a:gd name="GluePoint861X" fmla="*/ 1382243 w 2647519"/>
                              <a:gd name="GluePoint861Y" fmla="*/ 2606992 h 2612594"/>
                              <a:gd name="GluePoint862X" fmla="*/ 1387005 w 2647519"/>
                              <a:gd name="GluePoint862Y" fmla="*/ 2600324 h 2612594"/>
                              <a:gd name="GluePoint863X" fmla="*/ 1365098 w 2647519"/>
                              <a:gd name="GluePoint863Y" fmla="*/ 2597467 h 2612594"/>
                              <a:gd name="GluePoint864X" fmla="*/ 1375575 w 2647519"/>
                              <a:gd name="GluePoint864Y" fmla="*/ 2591752 h 2612594"/>
                              <a:gd name="GluePoint865X" fmla="*/ 1407008 w 2647519"/>
                              <a:gd name="GluePoint865Y" fmla="*/ 2590799 h 2612594"/>
                              <a:gd name="GluePoint866X" fmla="*/ 1437488 w 2647519"/>
                              <a:gd name="GluePoint866Y" fmla="*/ 2589847 h 2612594"/>
                              <a:gd name="GluePoint867X" fmla="*/ 1481302 w 2647519"/>
                              <a:gd name="GluePoint867Y" fmla="*/ 2590799 h 2612594"/>
                              <a:gd name="GluePoint868X" fmla="*/ 1511782 w 2647519"/>
                              <a:gd name="GluePoint868Y" fmla="*/ 2587942 h 2612594"/>
                              <a:gd name="GluePoint869X" fmla="*/ 1568932 w 2647519"/>
                              <a:gd name="GluePoint869Y" fmla="*/ 2575559 h 2612594"/>
                              <a:gd name="GluePoint870X" fmla="*/ 1607032 w 2647519"/>
                              <a:gd name="GluePoint870Y" fmla="*/ 2566987 h 2612594"/>
                              <a:gd name="GluePoint871X" fmla="*/ 1635607 w 2647519"/>
                              <a:gd name="GluePoint871Y" fmla="*/ 2566034 h 2612594"/>
                              <a:gd name="GluePoint872X" fmla="*/ 1637595 w 2647519"/>
                              <a:gd name="GluePoint872Y" fmla="*/ 2565111 h 2612594"/>
                              <a:gd name="GluePoint873X" fmla="*/ 1609890 w 2647519"/>
                              <a:gd name="GluePoint873Y" fmla="*/ 2566035 h 2612594"/>
                              <a:gd name="GluePoint874X" fmla="*/ 1571790 w 2647519"/>
                              <a:gd name="GluePoint874Y" fmla="*/ 2574607 h 2612594"/>
                              <a:gd name="GluePoint875X" fmla="*/ 1514640 w 2647519"/>
                              <a:gd name="GluePoint875Y" fmla="*/ 2586990 h 2612594"/>
                              <a:gd name="GluePoint876X" fmla="*/ 1484160 w 2647519"/>
                              <a:gd name="GluePoint876Y" fmla="*/ 2589847 h 2612594"/>
                              <a:gd name="GluePoint877X" fmla="*/ 1440345 w 2647519"/>
                              <a:gd name="GluePoint877Y" fmla="*/ 2588895 h 2612594"/>
                              <a:gd name="GluePoint878X" fmla="*/ 1409865 w 2647519"/>
                              <a:gd name="GluePoint878Y" fmla="*/ 2589847 h 2612594"/>
                              <a:gd name="GluePoint879X" fmla="*/ 1378432 w 2647519"/>
                              <a:gd name="GluePoint879Y" fmla="*/ 2590800 h 2612594"/>
                              <a:gd name="GluePoint880X" fmla="*/ 1379385 w 2647519"/>
                              <a:gd name="GluePoint880Y" fmla="*/ 2586990 h 2612594"/>
                              <a:gd name="GluePoint881X" fmla="*/ 1386052 w 2647519"/>
                              <a:gd name="GluePoint881Y" fmla="*/ 2577465 h 2612594"/>
                              <a:gd name="GluePoint882X" fmla="*/ 1679422 w 2647519"/>
                              <a:gd name="GluePoint882Y" fmla="*/ 2528887 h 2612594"/>
                              <a:gd name="GluePoint883X" fmla="*/ 1878495 w 2647519"/>
                              <a:gd name="GluePoint883Y" fmla="*/ 2453640 h 2612594"/>
                              <a:gd name="GluePoint884X" fmla="*/ 1930882 w 2647519"/>
                              <a:gd name="GluePoint884Y" fmla="*/ 2426017 h 2612594"/>
                              <a:gd name="GluePoint885X" fmla="*/ 1960410 w 2647519"/>
                              <a:gd name="GluePoint885Y" fmla="*/ 2410777 h 2612594"/>
                              <a:gd name="GluePoint886X" fmla="*/ 1990890 w 2647519"/>
                              <a:gd name="GluePoint886Y" fmla="*/ 2394585 h 2612594"/>
                              <a:gd name="GluePoint887X" fmla="*/ 2048040 w 2647519"/>
                              <a:gd name="GluePoint887Y" fmla="*/ 2360295 h 2612594"/>
                              <a:gd name="GluePoint888X" fmla="*/ 2093760 w 2647519"/>
                              <a:gd name="GluePoint888Y" fmla="*/ 2325052 h 2612594"/>
                              <a:gd name="GluePoint889X" fmla="*/ 2179485 w 2647519"/>
                              <a:gd name="GluePoint889Y" fmla="*/ 2258377 h 2612594"/>
                              <a:gd name="GluePoint890X" fmla="*/ 2203297 w 2647519"/>
                              <a:gd name="GluePoint890Y" fmla="*/ 2239327 h 2612594"/>
                              <a:gd name="GluePoint891X" fmla="*/ 2226157 w 2647519"/>
                              <a:gd name="GluePoint891Y" fmla="*/ 2219325 h 2612594"/>
                              <a:gd name="GluePoint892X" fmla="*/ 2260447 w 2647519"/>
                              <a:gd name="GluePoint892Y" fmla="*/ 2187892 h 2612594"/>
                              <a:gd name="GluePoint893X" fmla="*/ 2274735 w 2647519"/>
                              <a:gd name="GluePoint893Y" fmla="*/ 2164080 h 2612594"/>
                              <a:gd name="GluePoint894X" fmla="*/ 2295258 w 2647519"/>
                              <a:gd name="GluePoint894Y" fmla="*/ 2145267 h 2612594"/>
                              <a:gd name="GluePoint895X" fmla="*/ 2295423 w 2647519"/>
                              <a:gd name="GluePoint895Y" fmla="*/ 2144085 h 2612594"/>
                              <a:gd name="GluePoint896X" fmla="*/ 2275688 w 2647519"/>
                              <a:gd name="GluePoint896Y" fmla="*/ 2162175 h 2612594"/>
                              <a:gd name="GluePoint897X" fmla="*/ 2261400 w 2647519"/>
                              <a:gd name="GluePoint897Y" fmla="*/ 2185987 h 2612594"/>
                              <a:gd name="GluePoint898X" fmla="*/ 2227110 w 2647519"/>
                              <a:gd name="GluePoint898Y" fmla="*/ 2217420 h 2612594"/>
                              <a:gd name="GluePoint899X" fmla="*/ 2204250 w 2647519"/>
                              <a:gd name="GluePoint899Y" fmla="*/ 2237422 h 2612594"/>
                              <a:gd name="GluePoint900X" fmla="*/ 2180438 w 2647519"/>
                              <a:gd name="GluePoint900Y" fmla="*/ 2256472 h 2612594"/>
                              <a:gd name="GluePoint901X" fmla="*/ 2094713 w 2647519"/>
                              <a:gd name="GluePoint901Y" fmla="*/ 2323147 h 2612594"/>
                              <a:gd name="GluePoint902X" fmla="*/ 2048993 w 2647519"/>
                              <a:gd name="GluePoint902Y" fmla="*/ 2358390 h 2612594"/>
                              <a:gd name="GluePoint903X" fmla="*/ 1991843 w 2647519"/>
                              <a:gd name="GluePoint903Y" fmla="*/ 2392680 h 2612594"/>
                              <a:gd name="GluePoint904X" fmla="*/ 1961363 w 2647519"/>
                              <a:gd name="GluePoint904Y" fmla="*/ 2408872 h 2612594"/>
                              <a:gd name="GluePoint905X" fmla="*/ 1931835 w 2647519"/>
                              <a:gd name="GluePoint905Y" fmla="*/ 2424112 h 2612594"/>
                              <a:gd name="GluePoint906X" fmla="*/ 1879448 w 2647519"/>
                              <a:gd name="GluePoint906Y" fmla="*/ 2451735 h 2612594"/>
                              <a:gd name="GluePoint907X" fmla="*/ 1680375 w 2647519"/>
                              <a:gd name="GluePoint907Y" fmla="*/ 2526982 h 2612594"/>
                              <a:gd name="GluePoint908X" fmla="*/ 1387005 w 2647519"/>
                              <a:gd name="GluePoint908Y" fmla="*/ 2575560 h 2612594"/>
                              <a:gd name="GluePoint909X" fmla="*/ 1365098 w 2647519"/>
                              <a:gd name="GluePoint909Y" fmla="*/ 2575560 h 2612594"/>
                              <a:gd name="GluePoint910X" fmla="*/ 1362240 w 2647519"/>
                              <a:gd name="GluePoint910Y" fmla="*/ 2567940 h 2612594"/>
                              <a:gd name="GluePoint911X" fmla="*/ 1339380 w 2647519"/>
                              <a:gd name="GluePoint911Y" fmla="*/ 2566987 h 2612594"/>
                              <a:gd name="GluePoint912X" fmla="*/ 1318425 w 2647519"/>
                              <a:gd name="GluePoint912Y" fmla="*/ 2575560 h 2612594"/>
                              <a:gd name="GluePoint913X" fmla="*/ 1257465 w 2647519"/>
                              <a:gd name="GluePoint913Y" fmla="*/ 2576512 h 2612594"/>
                              <a:gd name="GluePoint914X" fmla="*/ 1212698 w 2647519"/>
                              <a:gd name="GluePoint914Y" fmla="*/ 2574607 h 2612594"/>
                              <a:gd name="GluePoint915X" fmla="*/ 1190790 w 2647519"/>
                              <a:gd name="GluePoint915Y" fmla="*/ 2572702 h 2612594"/>
                              <a:gd name="GluePoint916X" fmla="*/ 1168883 w 2647519"/>
                              <a:gd name="GluePoint916Y" fmla="*/ 2568892 h 2612594"/>
                              <a:gd name="GluePoint917X" fmla="*/ 1182080 w 2647519"/>
                              <a:gd name="GluePoint917Y" fmla="*/ 2554816 h 2612594"/>
                              <a:gd name="GluePoint918X" fmla="*/ 1179360 w 2647519"/>
                              <a:gd name="GluePoint918Y" fmla="*/ 2555557 h 2612594"/>
                              <a:gd name="GluePoint919X" fmla="*/ 1130192 w 2647519"/>
                              <a:gd name="GluePoint919Y" fmla="*/ 2546452 h 2612594"/>
                              <a:gd name="GluePoint920X" fmla="*/ 1127925 w 2647519"/>
                              <a:gd name="GluePoint920Y" fmla="*/ 2546985 h 2612594"/>
                              <a:gd name="GluePoint921X" fmla="*/ 1033628 w 2647519"/>
                              <a:gd name="GluePoint921Y" fmla="*/ 2529840 h 2612594"/>
                              <a:gd name="GluePoint922X" fmla="*/ 996480 w 2647519"/>
                              <a:gd name="GluePoint922Y" fmla="*/ 2522220 h 2612594"/>
                              <a:gd name="GluePoint923X" fmla="*/ 964095 w 2647519"/>
                              <a:gd name="GluePoint923Y" fmla="*/ 2516505 h 2612594"/>
                              <a:gd name="GluePoint924X" fmla="*/ 925043 w 2647519"/>
                              <a:gd name="GluePoint924Y" fmla="*/ 2498407 h 2612594"/>
                              <a:gd name="GluePoint925X" fmla="*/ 876465 w 2647519"/>
                              <a:gd name="GluePoint925Y" fmla="*/ 2480310 h 2612594"/>
                              <a:gd name="GluePoint926X" fmla="*/ 825983 w 2647519"/>
                              <a:gd name="GluePoint926Y" fmla="*/ 2460307 h 2612594"/>
                              <a:gd name="GluePoint927X" fmla="*/ 834555 w 2647519"/>
                              <a:gd name="GluePoint927Y" fmla="*/ 2453640 h 2612594"/>
                              <a:gd name="GluePoint928X" fmla="*/ 869798 w 2647519"/>
                              <a:gd name="GluePoint928Y" fmla="*/ 2460307 h 2612594"/>
                              <a:gd name="GluePoint929X" fmla="*/ 885038 w 2647519"/>
                              <a:gd name="GluePoint929Y" fmla="*/ 2473642 h 2612594"/>
                              <a:gd name="GluePoint930X" fmla="*/ 937425 w 2647519"/>
                              <a:gd name="GluePoint930Y" fmla="*/ 2488882 h 2612594"/>
                              <a:gd name="GluePoint931X" fmla="*/ 1041248 w 2647519"/>
                              <a:gd name="GluePoint931Y" fmla="*/ 2515552 h 2612594"/>
                              <a:gd name="GluePoint932X" fmla="*/ 1066965 w 2647519"/>
                              <a:gd name="GluePoint932Y" fmla="*/ 2520315 h 2612594"/>
                              <a:gd name="GluePoint933X" fmla="*/ 1094588 w 2647519"/>
                              <a:gd name="GluePoint933Y" fmla="*/ 2525077 h 2612594"/>
                              <a:gd name="GluePoint934X" fmla="*/ 1125068 w 2647519"/>
                              <a:gd name="GluePoint934Y" fmla="*/ 2531745 h 2612594"/>
                              <a:gd name="GluePoint935X" fmla="*/ 1158657 w 2647519"/>
                              <a:gd name="GluePoint935Y" fmla="*/ 2539008 h 2612594"/>
                              <a:gd name="GluePoint936X" fmla="*/ 1161262 w 2647519"/>
                              <a:gd name="GluePoint936Y" fmla="*/ 2538412 h 2612594"/>
                              <a:gd name="GluePoint937X" fmla="*/ 1192695 w 2647519"/>
                              <a:gd name="GluePoint937Y" fmla="*/ 2543175 h 2612594"/>
                              <a:gd name="GluePoint938X" fmla="*/ 1193647 w 2647519"/>
                              <a:gd name="GluePoint938Y" fmla="*/ 2541270 h 2612594"/>
                              <a:gd name="GluePoint939X" fmla="*/ 1239367 w 2647519"/>
                              <a:gd name="GluePoint939Y" fmla="*/ 2543175 h 2612594"/>
                              <a:gd name="GluePoint940X" fmla="*/ 1246987 w 2647519"/>
                              <a:gd name="GluePoint940Y" fmla="*/ 2544127 h 2612594"/>
                              <a:gd name="GluePoint941X" fmla="*/ 1317472 w 2647519"/>
                              <a:gd name="GluePoint941Y" fmla="*/ 2544127 h 2612594"/>
                              <a:gd name="GluePoint942X" fmla="*/ 1368907 w 2647519"/>
                              <a:gd name="GluePoint942Y" fmla="*/ 2546032 h 2612594"/>
                              <a:gd name="GluePoint943X" fmla="*/ 1429867 w 2647519"/>
                              <a:gd name="GluePoint943Y" fmla="*/ 2541270 h 2612594"/>
                              <a:gd name="GluePoint944X" fmla="*/ 1437487 w 2647519"/>
                              <a:gd name="GluePoint944Y" fmla="*/ 2541270 h 2612594"/>
                              <a:gd name="GluePoint945X" fmla="*/ 1440345 w 2647519"/>
                              <a:gd name="GluePoint945Y" fmla="*/ 2548890 h 2612594"/>
                              <a:gd name="GluePoint946X" fmla="*/ 1500352 w 2647519"/>
                              <a:gd name="GluePoint946Y" fmla="*/ 2541270 h 2612594"/>
                              <a:gd name="GluePoint947X" fmla="*/ 1540357 w 2647519"/>
                              <a:gd name="GluePoint947Y" fmla="*/ 2531745 h 2612594"/>
                              <a:gd name="GluePoint948X" fmla="*/ 1563217 w 2647519"/>
                              <a:gd name="GluePoint948Y" fmla="*/ 2527935 h 2612594"/>
                              <a:gd name="GluePoint949X" fmla="*/ 1577505 w 2647519"/>
                              <a:gd name="GluePoint949Y" fmla="*/ 2526030 h 2612594"/>
                              <a:gd name="GluePoint950X" fmla="*/ 1608937 w 2647519"/>
                              <a:gd name="GluePoint950Y" fmla="*/ 2518410 h 2612594"/>
                              <a:gd name="GluePoint951X" fmla="*/ 1634655 w 2647519"/>
                              <a:gd name="GluePoint951Y" fmla="*/ 2512695 h 2612594"/>
                              <a:gd name="GluePoint952X" fmla="*/ 1660372 w 2647519"/>
                              <a:gd name="GluePoint952Y" fmla="*/ 2506027 h 2612594"/>
                              <a:gd name="GluePoint953X" fmla="*/ 1707545 w 2647519"/>
                              <a:gd name="GluePoint953Y" fmla="*/ 2497863 h 2612594"/>
                              <a:gd name="GluePoint954X" fmla="*/ 1713713 w 2647519"/>
                              <a:gd name="GluePoint954Y" fmla="*/ 2495550 h 2612594"/>
                              <a:gd name="GluePoint955X" fmla="*/ 1664183 w 2647519"/>
                              <a:gd name="GluePoint955Y" fmla="*/ 2504122 h 2612594"/>
                              <a:gd name="GluePoint956X" fmla="*/ 1638465 w 2647519"/>
                              <a:gd name="GluePoint956Y" fmla="*/ 2510790 h 2612594"/>
                              <a:gd name="GluePoint957X" fmla="*/ 1612748 w 2647519"/>
                              <a:gd name="GluePoint957Y" fmla="*/ 2516505 h 2612594"/>
                              <a:gd name="GluePoint958X" fmla="*/ 1581315 w 2647519"/>
                              <a:gd name="GluePoint958Y" fmla="*/ 2524125 h 2612594"/>
                              <a:gd name="GluePoint959X" fmla="*/ 1567028 w 2647519"/>
                              <a:gd name="GluePoint959Y" fmla="*/ 2526030 h 2612594"/>
                              <a:gd name="GluePoint960X" fmla="*/ 1544168 w 2647519"/>
                              <a:gd name="GluePoint960Y" fmla="*/ 2529840 h 2612594"/>
                              <a:gd name="GluePoint961X" fmla="*/ 1482255 w 2647519"/>
                              <a:gd name="GluePoint961Y" fmla="*/ 2535555 h 2612594"/>
                              <a:gd name="GluePoint962X" fmla="*/ 1440345 w 2647519"/>
                              <a:gd name="GluePoint962Y" fmla="*/ 2539365 h 2612594"/>
                              <a:gd name="GluePoint963X" fmla="*/ 1432725 w 2647519"/>
                              <a:gd name="GluePoint963Y" fmla="*/ 2539365 h 2612594"/>
                              <a:gd name="GluePoint964X" fmla="*/ 1371765 w 2647519"/>
                              <a:gd name="GluePoint964Y" fmla="*/ 2544127 h 2612594"/>
                              <a:gd name="GluePoint965X" fmla="*/ 1320330 w 2647519"/>
                              <a:gd name="GluePoint965Y" fmla="*/ 2542222 h 2612594"/>
                              <a:gd name="GluePoint966X" fmla="*/ 1249845 w 2647519"/>
                              <a:gd name="GluePoint966Y" fmla="*/ 2542222 h 2612594"/>
                              <a:gd name="GluePoint967X" fmla="*/ 1242225 w 2647519"/>
                              <a:gd name="GluePoint967Y" fmla="*/ 2541270 h 2612594"/>
                              <a:gd name="GluePoint968X" fmla="*/ 1212698 w 2647519"/>
                              <a:gd name="GluePoint968Y" fmla="*/ 2528887 h 2612594"/>
                              <a:gd name="GluePoint969X" fmla="*/ 1196505 w 2647519"/>
                              <a:gd name="GluePoint969Y" fmla="*/ 2539365 h 2612594"/>
                              <a:gd name="GluePoint970X" fmla="*/ 1196464 w 2647519"/>
                              <a:gd name="GluePoint970Y" fmla="*/ 2539447 h 2612594"/>
                              <a:gd name="GluePoint971X" fmla="*/ 1209840 w 2647519"/>
                              <a:gd name="GluePoint971Y" fmla="*/ 2530792 h 2612594"/>
                              <a:gd name="GluePoint972X" fmla="*/ 1239368 w 2647519"/>
                              <a:gd name="GluePoint972Y" fmla="*/ 2543174 h 2612594"/>
                              <a:gd name="GluePoint973X" fmla="*/ 1193648 w 2647519"/>
                              <a:gd name="GluePoint973Y" fmla="*/ 2541269 h 2612594"/>
                              <a:gd name="GluePoint974X" fmla="*/ 1194008 w 2647519"/>
                              <a:gd name="GluePoint974Y" fmla="*/ 2541036 h 2612594"/>
                              <a:gd name="GluePoint975X" fmla="*/ 1164120 w 2647519"/>
                              <a:gd name="GluePoint975Y" fmla="*/ 2536507 h 2612594"/>
                              <a:gd name="GluePoint976X" fmla="*/ 1128878 w 2647519"/>
                              <a:gd name="GluePoint976Y" fmla="*/ 2528887 h 2612594"/>
                              <a:gd name="GluePoint977X" fmla="*/ 1098398 w 2647519"/>
                              <a:gd name="GluePoint977Y" fmla="*/ 2522220 h 2612594"/>
                              <a:gd name="GluePoint978X" fmla="*/ 1070775 w 2647519"/>
                              <a:gd name="GluePoint978Y" fmla="*/ 2517457 h 2612594"/>
                              <a:gd name="GluePoint979X" fmla="*/ 1045058 w 2647519"/>
                              <a:gd name="GluePoint979Y" fmla="*/ 2512695 h 2612594"/>
                              <a:gd name="GluePoint980X" fmla="*/ 941235 w 2647519"/>
                              <a:gd name="GluePoint980Y" fmla="*/ 2486025 h 2612594"/>
                              <a:gd name="GluePoint981X" fmla="*/ 888848 w 2647519"/>
                              <a:gd name="GluePoint981Y" fmla="*/ 2470785 h 2612594"/>
                              <a:gd name="GluePoint982X" fmla="*/ 873608 w 2647519"/>
                              <a:gd name="GluePoint982Y" fmla="*/ 2457450 h 2612594"/>
                              <a:gd name="GluePoint983X" fmla="*/ 838365 w 2647519"/>
                              <a:gd name="GluePoint983Y" fmla="*/ 2450782 h 2612594"/>
                              <a:gd name="GluePoint984X" fmla="*/ 785978 w 2647519"/>
                              <a:gd name="GluePoint984Y" fmla="*/ 2424112 h 2612594"/>
                              <a:gd name="GluePoint985X" fmla="*/ 770738 w 2647519"/>
                              <a:gd name="GluePoint985Y" fmla="*/ 2425065 h 2612594"/>
                              <a:gd name="GluePoint986X" fmla="*/ 716445 w 2647519"/>
                              <a:gd name="GluePoint986Y" fmla="*/ 2397442 h 2612594"/>
                              <a:gd name="GluePoint987X" fmla="*/ 706920 w 2647519"/>
                              <a:gd name="GluePoint987Y" fmla="*/ 2380297 h 2612594"/>
                              <a:gd name="GluePoint988X" fmla="*/ 708825 w 2647519"/>
                              <a:gd name="GluePoint988Y" fmla="*/ 2379345 h 2612594"/>
                              <a:gd name="GluePoint989X" fmla="*/ 742163 w 2647519"/>
                              <a:gd name="GluePoint989Y" fmla="*/ 2397442 h 2612594"/>
                              <a:gd name="GluePoint990X" fmla="*/ 775500 w 2647519"/>
                              <a:gd name="GluePoint990Y" fmla="*/ 2415540 h 2612594"/>
                              <a:gd name="GluePoint991X" fmla="*/ 785025 w 2647519"/>
                              <a:gd name="GluePoint991Y" fmla="*/ 2409825 h 2612594"/>
                              <a:gd name="GluePoint992X" fmla="*/ 745973 w 2647519"/>
                              <a:gd name="GluePoint992Y" fmla="*/ 2384107 h 2612594"/>
                              <a:gd name="GluePoint993X" fmla="*/ 713588 w 2647519"/>
                              <a:gd name="GluePoint993Y" fmla="*/ 2369820 h 2612594"/>
                              <a:gd name="GluePoint994X" fmla="*/ 668820 w 2647519"/>
                              <a:gd name="GluePoint994Y" fmla="*/ 2344102 h 2612594"/>
                              <a:gd name="GluePoint995X" fmla="*/ 630720 w 2647519"/>
                              <a:gd name="GluePoint995Y" fmla="*/ 2319337 h 2612594"/>
                              <a:gd name="GluePoint996X" fmla="*/ 570713 w 2647519"/>
                              <a:gd name="GluePoint996Y" fmla="*/ 2293620 h 2612594"/>
                              <a:gd name="GluePoint997X" fmla="*/ 547853 w 2647519"/>
                              <a:gd name="GluePoint997Y" fmla="*/ 2274570 h 2612594"/>
                              <a:gd name="GluePoint998X" fmla="*/ 552615 w 2647519"/>
                              <a:gd name="GluePoint998Y" fmla="*/ 2272665 h 2612594"/>
                              <a:gd name="GluePoint999X" fmla="*/ 575475 w 2647519"/>
                              <a:gd name="GluePoint999Y" fmla="*/ 2279332 h 2612594"/>
                              <a:gd name="GluePoint1000X" fmla="*/ 527850 w 2647519"/>
                              <a:gd name="GluePoint1000Y" fmla="*/ 2229802 h 2612594"/>
                              <a:gd name="GluePoint1001X" fmla="*/ 501180 w 2647519"/>
                              <a:gd name="GluePoint1001Y" fmla="*/ 2207895 h 2612594"/>
                              <a:gd name="GluePoint1002X" fmla="*/ 476415 w 2647519"/>
                              <a:gd name="GluePoint1002Y" fmla="*/ 2185987 h 2612594"/>
                              <a:gd name="GluePoint1003X" fmla="*/ 444983 w 2647519"/>
                              <a:gd name="GluePoint1003Y" fmla="*/ 2160270 h 2612594"/>
                              <a:gd name="GluePoint1004X" fmla="*/ 399263 w 2647519"/>
                              <a:gd name="GluePoint1004Y" fmla="*/ 2109787 h 2612594"/>
                              <a:gd name="GluePoint1005X" fmla="*/ 396126 w 2647519"/>
                              <a:gd name="GluePoint1005Y" fmla="*/ 2099983 h 2612594"/>
                              <a:gd name="GluePoint1006X" fmla="*/ 386880 w 2647519"/>
                              <a:gd name="GluePoint1006Y" fmla="*/ 2090737 h 2612594"/>
                              <a:gd name="GluePoint1007X" fmla="*/ 355448 w 2647519"/>
                              <a:gd name="GluePoint1007Y" fmla="*/ 2056447 h 2612594"/>
                              <a:gd name="GluePoint1008X" fmla="*/ 351638 w 2647519"/>
                              <a:gd name="GluePoint1008Y" fmla="*/ 2039302 h 2612594"/>
                              <a:gd name="GluePoint1009X" fmla="*/ 339255 w 2647519"/>
                              <a:gd name="GluePoint1009Y" fmla="*/ 2022157 h 2612594"/>
                              <a:gd name="GluePoint1010X" fmla="*/ 337780 w 2647519"/>
                              <a:gd name="GluePoint1010Y" fmla="*/ 2019844 h 2612594"/>
                              <a:gd name="GluePoint1011X" fmla="*/ 323062 w 2647519"/>
                              <a:gd name="GluePoint1011Y" fmla="*/ 2009774 h 2612594"/>
                              <a:gd name="GluePoint1012X" fmla="*/ 294487 w 2647519"/>
                              <a:gd name="GluePoint1012Y" fmla="*/ 1968817 h 2612594"/>
                              <a:gd name="GluePoint1013X" fmla="*/ 278295 w 2647519"/>
                              <a:gd name="GluePoint1013Y" fmla="*/ 1930717 h 2612594"/>
                              <a:gd name="GluePoint1014X" fmla="*/ 276390 w 2647519"/>
                              <a:gd name="GluePoint1014Y" fmla="*/ 1930717 h 2612594"/>
                              <a:gd name="GluePoint1015X" fmla="*/ 254483 w 2647519"/>
                              <a:gd name="GluePoint1015Y" fmla="*/ 1888807 h 2612594"/>
                              <a:gd name="GluePoint1016X" fmla="*/ 233528 w 2647519"/>
                              <a:gd name="GluePoint1016Y" fmla="*/ 1846897 h 2612594"/>
                              <a:gd name="GluePoint1017X" fmla="*/ 211620 w 2647519"/>
                              <a:gd name="GluePoint1017Y" fmla="*/ 1798320 h 2612594"/>
                              <a:gd name="GluePoint1018X" fmla="*/ 191618 w 2647519"/>
                              <a:gd name="GluePoint1018Y" fmla="*/ 1748790 h 2612594"/>
                              <a:gd name="GluePoint1019X" fmla="*/ 211620 w 2647519"/>
                              <a:gd name="GluePoint1019Y" fmla="*/ 1782127 h 2612594"/>
                              <a:gd name="GluePoint1020X" fmla="*/ 231623 w 2647519"/>
                              <a:gd name="GluePoint1020Y" fmla="*/ 1824037 h 2612594"/>
                              <a:gd name="GluePoint1021X" fmla="*/ 238290 w 2647519"/>
                              <a:gd name="GluePoint1021Y" fmla="*/ 1846897 h 2612594"/>
                              <a:gd name="GluePoint1022X" fmla="*/ 241046 w 2647519"/>
                              <a:gd name="GluePoint1022Y" fmla="*/ 1850938 h 2612594"/>
                              <a:gd name="GluePoint1023X" fmla="*/ 237654 w 2647519"/>
                              <a:gd name="GluePoint1023Y" fmla="*/ 1833303 h 2612594"/>
                              <a:gd name="GluePoint1024X" fmla="*/ 228809 w 2647519"/>
                              <a:gd name="GluePoint1024Y" fmla="*/ 1817250 h 2612594"/>
                              <a:gd name="GluePoint1025X" fmla="*/ 214411 w 2647519"/>
                              <a:gd name="GluePoint1025Y" fmla="*/ 1784874 h 2612594"/>
                              <a:gd name="GluePoint1026X" fmla="*/ 197332 w 2647519"/>
                              <a:gd name="GluePoint1026Y" fmla="*/ 1756409 h 2612594"/>
                              <a:gd name="GluePoint1027X" fmla="*/ 176377 w 2647519"/>
                              <a:gd name="GluePoint1027Y" fmla="*/ 1699259 h 2612594"/>
                              <a:gd name="GluePoint1028X" fmla="*/ 158424 w 2647519"/>
                              <a:gd name="GluePoint1028Y" fmla="*/ 1640674 h 2612594"/>
                              <a:gd name="GluePoint1029X" fmla="*/ 152529 w 2647519"/>
                              <a:gd name="GluePoint1029Y" fmla="*/ 1623596 h 2612594"/>
                              <a:gd name="GluePoint1030X" fmla="*/ 126853 w 2647519"/>
                              <a:gd name="GluePoint1030Y" fmla="*/ 1521108 h 2612594"/>
                              <a:gd name="GluePoint1031X" fmla="*/ 115498 w 2647519"/>
                              <a:gd name="GluePoint1031Y" fmla="*/ 1446707 h 2612594"/>
                              <a:gd name="GluePoint1032X" fmla="*/ 115417 w 2647519"/>
                              <a:gd name="GluePoint1032Y" fmla="*/ 1448752 h 2612594"/>
                              <a:gd name="GluePoint1033X" fmla="*/ 116370 w 2647519"/>
                              <a:gd name="GluePoint1033Y" fmla="*/ 1463992 h 2612594"/>
                              <a:gd name="GluePoint1034X" fmla="*/ 121132 w 2647519"/>
                              <a:gd name="GluePoint1034Y" fmla="*/ 1499235 h 2612594"/>
                              <a:gd name="GluePoint1035X" fmla="*/ 126847 w 2647519"/>
                              <a:gd name="GluePoint1035Y" fmla="*/ 1535430 h 2612594"/>
                              <a:gd name="GluePoint1036X" fmla="*/ 117322 w 2647519"/>
                              <a:gd name="GluePoint1036Y" fmla="*/ 1503997 h 2612594"/>
                              <a:gd name="GluePoint1037X" fmla="*/ 110655 w 2647519"/>
                              <a:gd name="GluePoint1037Y" fmla="*/ 1463992 h 2612594"/>
                              <a:gd name="GluePoint1038X" fmla="*/ 103035 w 2647519"/>
                              <a:gd name="GluePoint1038Y" fmla="*/ 1463992 h 2612594"/>
                              <a:gd name="GluePoint1039X" fmla="*/ 98272 w 2647519"/>
                              <a:gd name="GluePoint1039Y" fmla="*/ 1427797 h 2612594"/>
                              <a:gd name="GluePoint1040X" fmla="*/ 91605 w 2647519"/>
                              <a:gd name="GluePoint1040Y" fmla="*/ 1404937 h 2612594"/>
                              <a:gd name="GluePoint1041X" fmla="*/ 85890 w 2647519"/>
                              <a:gd name="GluePoint1041Y" fmla="*/ 1383030 h 2612594"/>
                              <a:gd name="GluePoint1042X" fmla="*/ 69697 w 2647519"/>
                              <a:gd name="GluePoint1042Y" fmla="*/ 1365885 h 2612594"/>
                              <a:gd name="GluePoint1043X" fmla="*/ 64935 w 2647519"/>
                              <a:gd name="GluePoint1043Y" fmla="*/ 1365885 h 2612594"/>
                              <a:gd name="GluePoint1044X" fmla="*/ 60172 w 2647519"/>
                              <a:gd name="GluePoint1044Y" fmla="*/ 1342072 h 2612594"/>
                              <a:gd name="GluePoint1045X" fmla="*/ 58267 w 2647519"/>
                              <a:gd name="GluePoint1045Y" fmla="*/ 1311592 h 2612594"/>
                              <a:gd name="GluePoint1046X" fmla="*/ 62077 w 2647519"/>
                              <a:gd name="GluePoint1046Y" fmla="*/ 1268730 h 2612594"/>
                              <a:gd name="GluePoint1047X" fmla="*/ 63982 w 2647519"/>
                              <a:gd name="GluePoint1047Y" fmla="*/ 1253490 h 2612594"/>
                              <a:gd name="GluePoint1048X" fmla="*/ 67226 w 2647519"/>
                              <a:gd name="GluePoint1048Y" fmla="*/ 1243037 h 2612594"/>
                              <a:gd name="GluePoint1049X" fmla="*/ 65649 w 2647519"/>
                              <a:gd name="GluePoint1049Y" fmla="*/ 1219200 h 2612594"/>
                              <a:gd name="GluePoint1050X" fmla="*/ 67792 w 2647519"/>
                              <a:gd name="GluePoint1050Y" fmla="*/ 1183957 h 2612594"/>
                              <a:gd name="GluePoint1051X" fmla="*/ 71602 w 2647519"/>
                              <a:gd name="GluePoint1051Y" fmla="*/ 1176814 h 2612594"/>
                              <a:gd name="GluePoint1052X" fmla="*/ 71602 w 2647519"/>
                              <a:gd name="GluePoint1052Y" fmla="*/ 1172527 h 2612594"/>
                              <a:gd name="GluePoint1053X" fmla="*/ 63982 w 2647519"/>
                              <a:gd name="GluePoint1053Y" fmla="*/ 1186815 h 2612594"/>
                              <a:gd name="GluePoint1054X" fmla="*/ 57315 w 2647519"/>
                              <a:gd name="GluePoint1054Y" fmla="*/ 1177290 h 2612594"/>
                              <a:gd name="GluePoint1055X" fmla="*/ 44932 w 2647519"/>
                              <a:gd name="GluePoint1055Y" fmla="*/ 1160145 h 2612594"/>
                              <a:gd name="GluePoint1056X" fmla="*/ 42670 w 2647519"/>
                              <a:gd name="GluePoint1056Y" fmla="*/ 1146572 h 2612594"/>
                              <a:gd name="GluePoint1057X" fmla="*/ 42075 w 2647519"/>
                              <a:gd name="GluePoint1057Y" fmla="*/ 1147762 h 2612594"/>
                              <a:gd name="GluePoint1058X" fmla="*/ 38265 w 2647519"/>
                              <a:gd name="GluePoint1058Y" fmla="*/ 1185862 h 2612594"/>
                              <a:gd name="GluePoint1059X" fmla="*/ 35407 w 2647519"/>
                              <a:gd name="GluePoint1059Y" fmla="*/ 1223962 h 2612594"/>
                              <a:gd name="GluePoint1060X" fmla="*/ 32550 w 2647519"/>
                              <a:gd name="GluePoint1060Y" fmla="*/ 1253490 h 2612594"/>
                              <a:gd name="GluePoint1061X" fmla="*/ 32550 w 2647519"/>
                              <a:gd name="GluePoint1061Y" fmla="*/ 1314449 h 2612594"/>
                              <a:gd name="GluePoint1062X" fmla="*/ 33502 w 2647519"/>
                              <a:gd name="GluePoint1062Y" fmla="*/ 1345882 h 2612594"/>
                              <a:gd name="GluePoint1063X" fmla="*/ 35407 w 2647519"/>
                              <a:gd name="GluePoint1063Y" fmla="*/ 1377314 h 2612594"/>
                              <a:gd name="GluePoint1064X" fmla="*/ 26835 w 2647519"/>
                              <a:gd name="GluePoint1064Y" fmla="*/ 1406842 h 2612594"/>
                              <a:gd name="GluePoint1065X" fmla="*/ 24930 w 2647519"/>
                              <a:gd name="GluePoint1065Y" fmla="*/ 1406842 h 2612594"/>
                              <a:gd name="GluePoint1066X" fmla="*/ 19215 w 2647519"/>
                              <a:gd name="GluePoint1066Y" fmla="*/ 1349692 h 2612594"/>
                              <a:gd name="GluePoint1067X" fmla="*/ 19215 w 2647519"/>
                              <a:gd name="GluePoint1067Y" fmla="*/ 1290637 h 2612594"/>
                              <a:gd name="GluePoint1068X" fmla="*/ 23977 w 2647519"/>
                              <a:gd name="GluePoint1068Y" fmla="*/ 1244917 h 2612594"/>
                              <a:gd name="GluePoint1069X" fmla="*/ 32546 w 2647519"/>
                              <a:gd name="GluePoint1069Y" fmla="*/ 1253485 h 2612594"/>
                              <a:gd name="GluePoint1070X" fmla="*/ 24930 w 2647519"/>
                              <a:gd name="GluePoint1070Y" fmla="*/ 1243965 h 2612594"/>
                              <a:gd name="GluePoint1071X" fmla="*/ 23025 w 2647519"/>
                              <a:gd name="GluePoint1071Y" fmla="*/ 1209675 h 2612594"/>
                              <a:gd name="GluePoint1072X" fmla="*/ 24930 w 2647519"/>
                              <a:gd name="GluePoint1072Y" fmla="*/ 1157287 h 2612594"/>
                              <a:gd name="GluePoint1073X" fmla="*/ 25882 w 2647519"/>
                              <a:gd name="GluePoint1073Y" fmla="*/ 1143000 h 2612594"/>
                              <a:gd name="GluePoint1074X" fmla="*/ 28740 w 2647519"/>
                              <a:gd name="GluePoint1074Y" fmla="*/ 1119187 h 2612594"/>
                              <a:gd name="GluePoint1075X" fmla="*/ 40170 w 2647519"/>
                              <a:gd name="GluePoint1075Y" fmla="*/ 1076325 h 2612594"/>
                              <a:gd name="GluePoint1076X" fmla="*/ 45865 w 2647519"/>
                              <a:gd name="GluePoint1076Y" fmla="*/ 1047851 h 2612594"/>
                              <a:gd name="GluePoint1077X" fmla="*/ 43980 w 2647519"/>
                              <a:gd name="GluePoint1077Y" fmla="*/ 1041082 h 2612594"/>
                              <a:gd name="GluePoint1078X" fmla="*/ 37312 w 2647519"/>
                              <a:gd name="GluePoint1078Y" fmla="*/ 1079182 h 2612594"/>
                              <a:gd name="GluePoint1079X" fmla="*/ 25882 w 2647519"/>
                              <a:gd name="GluePoint1079Y" fmla="*/ 1122045 h 2612594"/>
                              <a:gd name="GluePoint1080X" fmla="*/ 23025 w 2647519"/>
                              <a:gd name="GluePoint1080Y" fmla="*/ 1145857 h 2612594"/>
                              <a:gd name="GluePoint1081X" fmla="*/ 22072 w 2647519"/>
                              <a:gd name="GluePoint1081Y" fmla="*/ 1160145 h 2612594"/>
                              <a:gd name="GluePoint1082X" fmla="*/ 20167 w 2647519"/>
                              <a:gd name="GluePoint1082Y" fmla="*/ 1212532 h 2612594"/>
                              <a:gd name="GluePoint1083X" fmla="*/ 22072 w 2647519"/>
                              <a:gd name="GluePoint1083Y" fmla="*/ 1246822 h 2612594"/>
                              <a:gd name="GluePoint1084X" fmla="*/ 17310 w 2647519"/>
                              <a:gd name="GluePoint1084Y" fmla="*/ 1292542 h 2612594"/>
                              <a:gd name="GluePoint1085X" fmla="*/ 17310 w 2647519"/>
                              <a:gd name="GluePoint1085Y" fmla="*/ 1351597 h 2612594"/>
                              <a:gd name="GluePoint1086X" fmla="*/ 23025 w 2647519"/>
                              <a:gd name="GluePoint1086Y" fmla="*/ 1408747 h 2612594"/>
                              <a:gd name="GluePoint1087X" fmla="*/ 24930 w 2647519"/>
                              <a:gd name="GluePoint1087Y" fmla="*/ 1408747 h 2612594"/>
                              <a:gd name="GluePoint1088X" fmla="*/ 37312 w 2647519"/>
                              <a:gd name="GluePoint1088Y" fmla="*/ 1463040 h 2612594"/>
                              <a:gd name="GluePoint1089X" fmla="*/ 43980 w 2647519"/>
                              <a:gd name="GluePoint1089Y" fmla="*/ 1507807 h 2612594"/>
                              <a:gd name="GluePoint1090X" fmla="*/ 58267 w 2647519"/>
                              <a:gd name="GluePoint1090Y" fmla="*/ 1553527 h 2612594"/>
                              <a:gd name="GluePoint1091X" fmla="*/ 80770 w 2647519"/>
                              <a:gd name="GluePoint1091Y" fmla="*/ 1651843 h 2612594"/>
                              <a:gd name="GluePoint1092X" fmla="*/ 82734 w 2647519"/>
                              <a:gd name="GluePoint1092Y" fmla="*/ 1670685 h 2612594"/>
                              <a:gd name="GluePoint1093X" fmla="*/ 86843 w 2647519"/>
                              <a:gd name="GluePoint1093Y" fmla="*/ 1670685 h 2612594"/>
                              <a:gd name="GluePoint1094X" fmla="*/ 107798 w 2647519"/>
                              <a:gd name="GluePoint1094Y" fmla="*/ 1721167 h 2612594"/>
                              <a:gd name="GluePoint1095X" fmla="*/ 115418 w 2647519"/>
                              <a:gd name="GluePoint1095Y" fmla="*/ 1746885 h 2612594"/>
                              <a:gd name="GluePoint1096X" fmla="*/ 101130 w 2647519"/>
                              <a:gd name="GluePoint1096Y" fmla="*/ 1724977 h 2612594"/>
                              <a:gd name="GluePoint1097X" fmla="*/ 85890 w 2647519"/>
                              <a:gd name="GluePoint1097Y" fmla="*/ 1690687 h 2612594"/>
                              <a:gd name="GluePoint1098X" fmla="*/ 84938 w 2647519"/>
                              <a:gd name="GluePoint1098Y" fmla="*/ 1700212 h 2612594"/>
                              <a:gd name="GluePoint1099X" fmla="*/ 76651 w 2647519"/>
                              <a:gd name="GluePoint1099Y" fmla="*/ 1674524 h 2612594"/>
                              <a:gd name="GluePoint1100X" fmla="*/ 70650 w 2647519"/>
                              <a:gd name="GluePoint1100Y" fmla="*/ 1675447 h 2612594"/>
                              <a:gd name="GluePoint1101X" fmla="*/ 63982 w 2647519"/>
                              <a:gd name="GluePoint1101Y" fmla="*/ 1653540 h 2612594"/>
                              <a:gd name="GluePoint1102X" fmla="*/ 41122 w 2647519"/>
                              <a:gd name="GluePoint1102Y" fmla="*/ 1601152 h 2612594"/>
                              <a:gd name="GluePoint1103X" fmla="*/ 26835 w 2647519"/>
                              <a:gd name="GluePoint1103Y" fmla="*/ 1554480 h 2612594"/>
                              <a:gd name="GluePoint1104X" fmla="*/ 25882 w 2647519"/>
                              <a:gd name="GluePoint1104Y" fmla="*/ 1515427 h 2612594"/>
                              <a:gd name="GluePoint1105X" fmla="*/ 19215 w 2647519"/>
                              <a:gd name="GluePoint1105Y" fmla="*/ 1469707 h 2612594"/>
                              <a:gd name="GluePoint1106X" fmla="*/ 14452 w 2647519"/>
                              <a:gd name="GluePoint1106Y" fmla="*/ 1423987 h 2612594"/>
                              <a:gd name="GluePoint1107X" fmla="*/ 3975 w 2647519"/>
                              <a:gd name="GluePoint1107Y" fmla="*/ 1390650 h 2612594"/>
                              <a:gd name="GluePoint1108X" fmla="*/ 10642 w 2647519"/>
                              <a:gd name="GluePoint1108Y" fmla="*/ 1213485 h 2612594"/>
                              <a:gd name="GluePoint1109X" fmla="*/ 17310 w 2647519"/>
                              <a:gd name="GluePoint1109Y" fmla="*/ 1167765 h 2612594"/>
                              <a:gd name="GluePoint1110X" fmla="*/ 11595 w 2647519"/>
                              <a:gd name="GluePoint1110Y" fmla="*/ 1143000 h 2612594"/>
                              <a:gd name="GluePoint1111X" fmla="*/ 23025 w 2647519"/>
                              <a:gd name="GluePoint1111Y" fmla="*/ 1074420 h 2612594"/>
                              <a:gd name="GluePoint1112X" fmla="*/ 25882 w 2647519"/>
                              <a:gd name="GluePoint1112Y" fmla="*/ 1058227 h 2612594"/>
                              <a:gd name="GluePoint1113X" fmla="*/ 33502 w 2647519"/>
                              <a:gd name="GluePoint1113Y" fmla="*/ 1002982 h 2612594"/>
                              <a:gd name="GluePoint1114X" fmla="*/ 53505 w 2647519"/>
                              <a:gd name="GluePoint1114Y" fmla="*/ 962977 h 2612594"/>
                              <a:gd name="GluePoint1115X" fmla="*/ 48742 w 2647519"/>
                              <a:gd name="GluePoint1115Y" fmla="*/ 1017270 h 2612594"/>
                              <a:gd name="GluePoint1116X" fmla="*/ 53503 w 2647519"/>
                              <a:gd name="GluePoint1116Y" fmla="*/ 1007964 h 2612594"/>
                              <a:gd name="GluePoint1117X" fmla="*/ 56362 w 2647519"/>
                              <a:gd name="GluePoint1117Y" fmla="*/ 985718 h 2612594"/>
                              <a:gd name="GluePoint1118X" fmla="*/ 57315 w 2647519"/>
                              <a:gd name="GluePoint1118Y" fmla="*/ 961072 h 2612594"/>
                              <a:gd name="GluePoint1119X" fmla="*/ 65887 w 2647519"/>
                              <a:gd name="GluePoint1119Y" fmla="*/ 929639 h 2612594"/>
                              <a:gd name="GluePoint1120X" fmla="*/ 79222 w 2647519"/>
                              <a:gd name="GluePoint1120Y" fmla="*/ 882014 h 2612594"/>
                              <a:gd name="GluePoint1121X" fmla="*/ 95415 w 2647519"/>
                              <a:gd name="GluePoint1121Y" fmla="*/ 833437 h 2612594"/>
                              <a:gd name="GluePoint1122X" fmla="*/ 96628 w 2647519"/>
                              <a:gd name="GluePoint1122Y" fmla="*/ 832072 h 2612594"/>
                              <a:gd name="GluePoint1123X" fmla="*/ 103988 w 2647519"/>
                              <a:gd name="GluePoint1123Y" fmla="*/ 793432 h 2612594"/>
                              <a:gd name="GluePoint1124X" fmla="*/ 114465 w 2647519"/>
                              <a:gd name="GluePoint1124Y" fmla="*/ 765809 h 2612594"/>
                              <a:gd name="GluePoint1125X" fmla="*/ 126848 w 2647519"/>
                              <a:gd name="GluePoint1125Y" fmla="*/ 742949 h 2612594"/>
                              <a:gd name="GluePoint1126X" fmla="*/ 151613 w 2647519"/>
                              <a:gd name="GluePoint1126Y" fmla="*/ 695324 h 2612594"/>
                              <a:gd name="GluePoint1127X" fmla="*/ 171615 w 2647519"/>
                              <a:gd name="GluePoint1127Y" fmla="*/ 652462 h 2612594"/>
                              <a:gd name="GluePoint1128X" fmla="*/ 200190 w 2647519"/>
                              <a:gd name="GluePoint1128Y" fmla="*/ 597217 h 2612594"/>
                              <a:gd name="GluePoint1129X" fmla="*/ 221145 w 2647519"/>
                              <a:gd name="GluePoint1129Y" fmla="*/ 573404 h 2612594"/>
                              <a:gd name="GluePoint1130X" fmla="*/ 238290 w 2647519"/>
                              <a:gd name="GluePoint1130Y" fmla="*/ 540067 h 2612594"/>
                              <a:gd name="GluePoint1131X" fmla="*/ 252578 w 2647519"/>
                              <a:gd name="GluePoint1131Y" fmla="*/ 519112 h 2612594"/>
                              <a:gd name="GluePoint1132X" fmla="*/ 267818 w 2647519"/>
                              <a:gd name="GluePoint1132Y" fmla="*/ 511492 h 2612594"/>
                              <a:gd name="GluePoint1133X" fmla="*/ 271628 w 2647519"/>
                              <a:gd name="GluePoint1133Y" fmla="*/ 505777 h 2612594"/>
                              <a:gd name="GluePoint1134X" fmla="*/ 286868 w 2647519"/>
                              <a:gd name="GluePoint1134Y" fmla="*/ 475297 h 2612594"/>
                              <a:gd name="GluePoint1135X" fmla="*/ 316395 w 2647519"/>
                              <a:gd name="GluePoint1135Y" fmla="*/ 441007 h 2612594"/>
                              <a:gd name="GluePoint1136X" fmla="*/ 317199 w 2647519"/>
                              <a:gd name="GluePoint1136Y" fmla="*/ 455339 h 2612594"/>
                              <a:gd name="GluePoint1137X" fmla="*/ 315045 w 2647519"/>
                              <a:gd name="GluePoint1137Y" fmla="*/ 461363 h 2612594"/>
                              <a:gd name="GluePoint1138X" fmla="*/ 345922 w 2647519"/>
                              <a:gd name="GluePoint1138Y" fmla="*/ 429577 h 2612594"/>
                              <a:gd name="GluePoint1139X" fmla="*/ 361162 w 2647519"/>
                              <a:gd name="GluePoint1139Y" fmla="*/ 409575 h 2612594"/>
                              <a:gd name="GluePoint1140X" fmla="*/ 381165 w 2647519"/>
                              <a:gd name="GluePoint1140Y" fmla="*/ 390525 h 2612594"/>
                              <a:gd name="GluePoint1141X" fmla="*/ 382889 w 2647519"/>
                              <a:gd name="GluePoint1141Y" fmla="*/ 392440 h 2612594"/>
                              <a:gd name="GluePoint1142X" fmla="*/ 382118 w 2647519"/>
                              <a:gd name="GluePoint1142Y" fmla="*/ 391477 h 2612594"/>
                              <a:gd name="GluePoint1143X" fmla="*/ 406883 w 2647519"/>
                              <a:gd name="GluePoint1143Y" fmla="*/ 366712 h 2612594"/>
                              <a:gd name="GluePoint1144X" fmla="*/ 431648 w 2647519"/>
                              <a:gd name="GluePoint1144Y" fmla="*/ 343852 h 2612594"/>
                              <a:gd name="GluePoint1145X" fmla="*/ 458318 w 2647519"/>
                              <a:gd name="GluePoint1145Y" fmla="*/ 315277 h 2612594"/>
                              <a:gd name="GluePoint1146X" fmla="*/ 495465 w 2647519"/>
                              <a:gd name="GluePoint1146Y" fmla="*/ 287654 h 2612594"/>
                              <a:gd name="GluePoint1147X" fmla="*/ 535470 w 2647519"/>
                              <a:gd name="GluePoint1147Y" fmla="*/ 258127 h 2612594"/>
                              <a:gd name="GluePoint1148X" fmla="*/ 559389 w 2647519"/>
                              <a:gd name="GluePoint1148Y" fmla="*/ 241440 h 2612594"/>
                              <a:gd name="GluePoint1149X" fmla="*/ 575475 w 2647519"/>
                              <a:gd name="GluePoint1149Y" fmla="*/ 226694 h 2612594"/>
                              <a:gd name="GluePoint1150X" fmla="*/ 604050 w 2647519"/>
                              <a:gd name="GluePoint1150Y" fmla="*/ 209549 h 2612594"/>
                              <a:gd name="GluePoint1151X" fmla="*/ 634530 w 2647519"/>
                              <a:gd name="GluePoint1151Y" fmla="*/ 193357 h 2612594"/>
                              <a:gd name="GluePoint1152X" fmla="*/ 638565 w 2647519"/>
                              <a:gd name="GluePoint1152Y" fmla="*/ 191282 h 2612594"/>
                              <a:gd name="GluePoint1153X" fmla="*/ 648937 w 2647519"/>
                              <a:gd name="GluePoint1153Y" fmla="*/ 181094 h 2612594"/>
                              <a:gd name="GluePoint1154X" fmla="*/ 665963 w 2647519"/>
                              <a:gd name="GluePoint1154Y" fmla="*/ 168592 h 2612594"/>
                              <a:gd name="GluePoint1155X" fmla="*/ 684656 w 2647519"/>
                              <a:gd name="GluePoint1155Y" fmla="*/ 159067 h 2612594"/>
                              <a:gd name="GluePoint1156X" fmla="*/ 697880 w 2647519"/>
                              <a:gd name="GluePoint1156Y" fmla="*/ 156023 h 2612594"/>
                              <a:gd name="GluePoint1157X" fmla="*/ 700252 w 2647519"/>
                              <a:gd name="GluePoint1157Y" fmla="*/ 154304 h 2612594"/>
                              <a:gd name="GluePoint1158X" fmla="*/ 959332 w 2647519"/>
                              <a:gd name="GluePoint1158Y" fmla="*/ 49529 h 2612594"/>
                              <a:gd name="GluePoint1159X" fmla="*/ 968945 w 2647519"/>
                              <a:gd name="GluePoint1159Y" fmla="*/ 47439 h 2612594"/>
                              <a:gd name="GluePoint1160X" fmla="*/ 995527 w 2647519"/>
                              <a:gd name="GluePoint1160Y" fmla="*/ 38099 h 2612594"/>
                              <a:gd name="GluePoint1161X" fmla="*/ 1013863 w 2647519"/>
                              <a:gd name="GluePoint1161Y" fmla="*/ 34408 h 2612594"/>
                              <a:gd name="GluePoint1162X" fmla="*/ 1023424 w 2647519"/>
                              <a:gd name="GluePoint1162Y" fmla="*/ 34327 h 2612594"/>
                              <a:gd name="GluePoint1163X" fmla="*/ 1026960 w 2647519"/>
                              <a:gd name="GluePoint1163Y" fmla="*/ 33337 h 2612594"/>
                              <a:gd name="GluePoint1164X" fmla="*/ 1244130 w 2647519"/>
                              <a:gd name="GluePoint1164Y" fmla="*/ 4762 h 2612594"/>
                              <a:gd name="GluePoint1165X" fmla="*/ 1305804 w 2647519"/>
                              <a:gd name="GluePoint1165Y" fmla="*/ 4524 h 2612594"/>
                              <a:gd name="GluePoint1166X" fmla="*/ 1371765 w 2647519"/>
                              <a:gd name="GluePoint1166Y" fmla="*/ 5714 h 2612594"/>
                              <a:gd name="GluePoint1167X" fmla="*/ 1372993 w 2647519"/>
                              <a:gd name="GluePoint1167Y" fmla="*/ 6635 h 2612594"/>
                              <a:gd name="GluePoint1168X" fmla="*/ 1405103 w 2647519"/>
                              <a:gd name="GluePoint1168Y" fmla="*/ 2857 h 2612594"/>
                              <a:gd name="GluePoint1169X" fmla="*/ 1434630 w 2647519"/>
                              <a:gd name="GluePoint1169Y" fmla="*/ 7619 h 2612594"/>
                              <a:gd name="GluePoint1170X" fmla="*/ 1464158 w 2647519"/>
                              <a:gd name="GluePoint1170Y" fmla="*/ 13334 h 2612594"/>
                              <a:gd name="GluePoint1171X" fmla="*/ 1479392 w 2647519"/>
                              <a:gd name="GluePoint1171Y" fmla="*/ 16797 h 2612594"/>
                              <a:gd name="GluePoint1172X" fmla="*/ 1463205 w 2647519"/>
                              <a:gd name="GluePoint1172Y" fmla="*/ 12382 h 2612594"/>
                              <a:gd name="GluePoint1173X" fmla="*/ 1433677 w 2647519"/>
                              <a:gd name="GluePoint1173Y" fmla="*/ 6667 h 2612594"/>
                              <a:gd name="GluePoint1174X" fmla="*/ 1404150 w 2647519"/>
                              <a:gd name="GluePoint1174Y" fmla="*/ 1905 h 2612594"/>
                              <a:gd name="GluePoint1175X" fmla="*/ 1404150 w 2647519"/>
                              <a:gd name="GluePoint1175Y" fmla="*/ 0 h 261259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  <a:cxn ang="0">
                                <a:pos x="GluePoint60X" y="GluePoint60Y"/>
                              </a:cxn>
                              <a:cxn ang="0">
                                <a:pos x="GluePoint61X" y="GluePoint61Y"/>
                              </a:cxn>
                              <a:cxn ang="0">
                                <a:pos x="GluePoint62X" y="GluePoint62Y"/>
                              </a:cxn>
                              <a:cxn ang="0">
                                <a:pos x="GluePoint63X" y="GluePoint63Y"/>
                              </a:cxn>
                              <a:cxn ang="0">
                                <a:pos x="GluePoint64X" y="GluePoint64Y"/>
                              </a:cxn>
                              <a:cxn ang="0">
                                <a:pos x="GluePoint65X" y="GluePoint65Y"/>
                              </a:cxn>
                              <a:cxn ang="0">
                                <a:pos x="GluePoint66X" y="GluePoint66Y"/>
                              </a:cxn>
                              <a:cxn ang="0">
                                <a:pos x="GluePoint67X" y="GluePoint67Y"/>
                              </a:cxn>
                              <a:cxn ang="0">
                                <a:pos x="GluePoint68X" y="GluePoint68Y"/>
                              </a:cxn>
                              <a:cxn ang="0">
                                <a:pos x="GluePoint69X" y="GluePoint69Y"/>
                              </a:cxn>
                              <a:cxn ang="0">
                                <a:pos x="GluePoint70X" y="GluePoint70Y"/>
                              </a:cxn>
                              <a:cxn ang="0">
                                <a:pos x="GluePoint71X" y="GluePoint71Y"/>
                              </a:cxn>
                              <a:cxn ang="0">
                                <a:pos x="GluePoint72X" y="GluePoint72Y"/>
                              </a:cxn>
                              <a:cxn ang="0">
                                <a:pos x="GluePoint73X" y="GluePoint73Y"/>
                              </a:cxn>
                              <a:cxn ang="0">
                                <a:pos x="GluePoint74X" y="GluePoint74Y"/>
                              </a:cxn>
                              <a:cxn ang="0">
                                <a:pos x="GluePoint75X" y="GluePoint75Y"/>
                              </a:cxn>
                              <a:cxn ang="0">
                                <a:pos x="GluePoint76X" y="GluePoint76Y"/>
                              </a:cxn>
                              <a:cxn ang="0">
                                <a:pos x="GluePoint77X" y="GluePoint77Y"/>
                              </a:cxn>
                              <a:cxn ang="0">
                                <a:pos x="GluePoint78X" y="GluePoint78Y"/>
                              </a:cxn>
                              <a:cxn ang="0">
                                <a:pos x="GluePoint79X" y="GluePoint79Y"/>
                              </a:cxn>
                              <a:cxn ang="0">
                                <a:pos x="GluePoint80X" y="GluePoint80Y"/>
                              </a:cxn>
                              <a:cxn ang="0">
                                <a:pos x="GluePoint81X" y="GluePoint81Y"/>
                              </a:cxn>
                              <a:cxn ang="0">
                                <a:pos x="GluePoint82X" y="GluePoint82Y"/>
                              </a:cxn>
                              <a:cxn ang="0">
                                <a:pos x="GluePoint83X" y="GluePoint83Y"/>
                              </a:cxn>
                              <a:cxn ang="0">
                                <a:pos x="GluePoint84X" y="GluePoint84Y"/>
                              </a:cxn>
                              <a:cxn ang="0">
                                <a:pos x="GluePoint85X" y="GluePoint85Y"/>
                              </a:cxn>
                              <a:cxn ang="0">
                                <a:pos x="GluePoint86X" y="GluePoint86Y"/>
                              </a:cxn>
                              <a:cxn ang="0">
                                <a:pos x="GluePoint87X" y="GluePoint87Y"/>
                              </a:cxn>
                              <a:cxn ang="0">
                                <a:pos x="GluePoint88X" y="GluePoint88Y"/>
                              </a:cxn>
                              <a:cxn ang="0">
                                <a:pos x="GluePoint89X" y="GluePoint89Y"/>
                              </a:cxn>
                              <a:cxn ang="0">
                                <a:pos x="GluePoint90X" y="GluePoint90Y"/>
                              </a:cxn>
                              <a:cxn ang="0">
                                <a:pos x="GluePoint91X" y="GluePoint91Y"/>
                              </a:cxn>
                              <a:cxn ang="0">
                                <a:pos x="GluePoint92X" y="GluePoint92Y"/>
                              </a:cxn>
                              <a:cxn ang="0">
                                <a:pos x="GluePoint93X" y="GluePoint93Y"/>
                              </a:cxn>
                              <a:cxn ang="0">
                                <a:pos x="GluePoint94X" y="GluePoint94Y"/>
                              </a:cxn>
                              <a:cxn ang="0">
                                <a:pos x="GluePoint95X" y="GluePoint95Y"/>
                              </a:cxn>
                              <a:cxn ang="0">
                                <a:pos x="GluePoint96X" y="GluePoint96Y"/>
                              </a:cxn>
                              <a:cxn ang="0">
                                <a:pos x="GluePoint97X" y="GluePoint97Y"/>
                              </a:cxn>
                              <a:cxn ang="0">
                                <a:pos x="GluePoint98X" y="GluePoint98Y"/>
                              </a:cxn>
                              <a:cxn ang="0">
                                <a:pos x="GluePoint99X" y="GluePoint99Y"/>
                              </a:cxn>
                              <a:cxn ang="0">
                                <a:pos x="GluePoint100X" y="GluePoint100Y"/>
                              </a:cxn>
                              <a:cxn ang="0">
                                <a:pos x="GluePoint101X" y="GluePoint101Y"/>
                              </a:cxn>
                              <a:cxn ang="0">
                                <a:pos x="GluePoint102X" y="GluePoint102Y"/>
                              </a:cxn>
                              <a:cxn ang="0">
                                <a:pos x="GluePoint103X" y="GluePoint103Y"/>
                              </a:cxn>
                              <a:cxn ang="0">
                                <a:pos x="GluePoint104X" y="GluePoint104Y"/>
                              </a:cxn>
                              <a:cxn ang="0">
                                <a:pos x="GluePoint105X" y="GluePoint105Y"/>
                              </a:cxn>
                              <a:cxn ang="0">
                                <a:pos x="GluePoint106X" y="GluePoint106Y"/>
                              </a:cxn>
                              <a:cxn ang="0">
                                <a:pos x="GluePoint107X" y="GluePoint107Y"/>
                              </a:cxn>
                              <a:cxn ang="0">
                                <a:pos x="GluePoint108X" y="GluePoint108Y"/>
                              </a:cxn>
                              <a:cxn ang="0">
                                <a:pos x="GluePoint109X" y="GluePoint109Y"/>
                              </a:cxn>
                              <a:cxn ang="0">
                                <a:pos x="GluePoint110X" y="GluePoint110Y"/>
                              </a:cxn>
                              <a:cxn ang="0">
                                <a:pos x="GluePoint111X" y="GluePoint111Y"/>
                              </a:cxn>
                              <a:cxn ang="0">
                                <a:pos x="GluePoint112X" y="GluePoint112Y"/>
                              </a:cxn>
                              <a:cxn ang="0">
                                <a:pos x="GluePoint113X" y="GluePoint113Y"/>
                              </a:cxn>
                              <a:cxn ang="0">
                                <a:pos x="GluePoint114X" y="GluePoint114Y"/>
                              </a:cxn>
                              <a:cxn ang="0">
                                <a:pos x="GluePoint115X" y="GluePoint115Y"/>
                              </a:cxn>
                              <a:cxn ang="0">
                                <a:pos x="GluePoint116X" y="GluePoint116Y"/>
                              </a:cxn>
                              <a:cxn ang="0">
                                <a:pos x="GluePoint117X" y="GluePoint117Y"/>
                              </a:cxn>
                              <a:cxn ang="0">
                                <a:pos x="GluePoint118X" y="GluePoint118Y"/>
                              </a:cxn>
                              <a:cxn ang="0">
                                <a:pos x="GluePoint119X" y="GluePoint119Y"/>
                              </a:cxn>
                              <a:cxn ang="0">
                                <a:pos x="GluePoint120X" y="GluePoint120Y"/>
                              </a:cxn>
                              <a:cxn ang="0">
                                <a:pos x="GluePoint121X" y="GluePoint121Y"/>
                              </a:cxn>
                              <a:cxn ang="0">
                                <a:pos x="GluePoint122X" y="GluePoint122Y"/>
                              </a:cxn>
                              <a:cxn ang="0">
                                <a:pos x="GluePoint123X" y="GluePoint123Y"/>
                              </a:cxn>
                              <a:cxn ang="0">
                                <a:pos x="GluePoint124X" y="GluePoint124Y"/>
                              </a:cxn>
                              <a:cxn ang="0">
                                <a:pos x="GluePoint125X" y="GluePoint125Y"/>
                              </a:cxn>
                              <a:cxn ang="0">
                                <a:pos x="GluePoint126X" y="GluePoint126Y"/>
                              </a:cxn>
                              <a:cxn ang="0">
                                <a:pos x="GluePoint127X" y="GluePoint127Y"/>
                              </a:cxn>
                              <a:cxn ang="0">
                                <a:pos x="GluePoint128X" y="GluePoint128Y"/>
                              </a:cxn>
                              <a:cxn ang="0">
                                <a:pos x="GluePoint129X" y="GluePoint129Y"/>
                              </a:cxn>
                              <a:cxn ang="0">
                                <a:pos x="GluePoint130X" y="GluePoint130Y"/>
                              </a:cxn>
                              <a:cxn ang="0">
                                <a:pos x="GluePoint131X" y="GluePoint131Y"/>
                              </a:cxn>
                              <a:cxn ang="0">
                                <a:pos x="GluePoint132X" y="GluePoint132Y"/>
                              </a:cxn>
                              <a:cxn ang="0">
                                <a:pos x="GluePoint133X" y="GluePoint133Y"/>
                              </a:cxn>
                              <a:cxn ang="0">
                                <a:pos x="GluePoint134X" y="GluePoint134Y"/>
                              </a:cxn>
                              <a:cxn ang="0">
                                <a:pos x="GluePoint135X" y="GluePoint135Y"/>
                              </a:cxn>
                              <a:cxn ang="0">
                                <a:pos x="GluePoint136X" y="GluePoint136Y"/>
                              </a:cxn>
                              <a:cxn ang="0">
                                <a:pos x="GluePoint137X" y="GluePoint137Y"/>
                              </a:cxn>
                              <a:cxn ang="0">
                                <a:pos x="GluePoint138X" y="GluePoint138Y"/>
                              </a:cxn>
                              <a:cxn ang="0">
                                <a:pos x="GluePoint139X" y="GluePoint139Y"/>
                              </a:cxn>
                              <a:cxn ang="0">
                                <a:pos x="GluePoint140X" y="GluePoint140Y"/>
                              </a:cxn>
                              <a:cxn ang="0">
                                <a:pos x="GluePoint141X" y="GluePoint141Y"/>
                              </a:cxn>
                              <a:cxn ang="0">
                                <a:pos x="GluePoint142X" y="GluePoint142Y"/>
                              </a:cxn>
                              <a:cxn ang="0">
                                <a:pos x="GluePoint143X" y="GluePoint143Y"/>
                              </a:cxn>
                              <a:cxn ang="0">
                                <a:pos x="GluePoint144X" y="GluePoint144Y"/>
                              </a:cxn>
                              <a:cxn ang="0">
                                <a:pos x="GluePoint145X" y="GluePoint145Y"/>
                              </a:cxn>
                              <a:cxn ang="0">
                                <a:pos x="GluePoint146X" y="GluePoint146Y"/>
                              </a:cxn>
                              <a:cxn ang="0">
                                <a:pos x="GluePoint147X" y="GluePoint147Y"/>
                              </a:cxn>
                              <a:cxn ang="0">
                                <a:pos x="GluePoint148X" y="GluePoint148Y"/>
                              </a:cxn>
                              <a:cxn ang="0">
                                <a:pos x="GluePoint149X" y="GluePoint149Y"/>
                              </a:cxn>
                              <a:cxn ang="0">
                                <a:pos x="GluePoint150X" y="GluePoint150Y"/>
                              </a:cxn>
                              <a:cxn ang="0">
                                <a:pos x="GluePoint151X" y="GluePoint151Y"/>
                              </a:cxn>
                              <a:cxn ang="0">
                                <a:pos x="GluePoint152X" y="GluePoint152Y"/>
                              </a:cxn>
                              <a:cxn ang="0">
                                <a:pos x="GluePoint153X" y="GluePoint153Y"/>
                              </a:cxn>
                              <a:cxn ang="0">
                                <a:pos x="GluePoint154X" y="GluePoint154Y"/>
                              </a:cxn>
                              <a:cxn ang="0">
                                <a:pos x="GluePoint155X" y="GluePoint155Y"/>
                              </a:cxn>
                              <a:cxn ang="0">
                                <a:pos x="GluePoint156X" y="GluePoint156Y"/>
                              </a:cxn>
                              <a:cxn ang="0">
                                <a:pos x="GluePoint157X" y="GluePoint157Y"/>
                              </a:cxn>
                              <a:cxn ang="0">
                                <a:pos x="GluePoint158X" y="GluePoint158Y"/>
                              </a:cxn>
                              <a:cxn ang="0">
                                <a:pos x="GluePoint159X" y="GluePoint159Y"/>
                              </a:cxn>
                              <a:cxn ang="0">
                                <a:pos x="GluePoint160X" y="GluePoint160Y"/>
                              </a:cxn>
                              <a:cxn ang="0">
                                <a:pos x="GluePoint161X" y="GluePoint161Y"/>
                              </a:cxn>
                              <a:cxn ang="0">
                                <a:pos x="GluePoint162X" y="GluePoint162Y"/>
                              </a:cxn>
                              <a:cxn ang="0">
                                <a:pos x="GluePoint163X" y="GluePoint163Y"/>
                              </a:cxn>
                              <a:cxn ang="0">
                                <a:pos x="GluePoint164X" y="GluePoint164Y"/>
                              </a:cxn>
                              <a:cxn ang="0">
                                <a:pos x="GluePoint165X" y="GluePoint165Y"/>
                              </a:cxn>
                              <a:cxn ang="0">
                                <a:pos x="GluePoint166X" y="GluePoint166Y"/>
                              </a:cxn>
                              <a:cxn ang="0">
                                <a:pos x="GluePoint167X" y="GluePoint167Y"/>
                              </a:cxn>
                              <a:cxn ang="0">
                                <a:pos x="GluePoint168X" y="GluePoint168Y"/>
                              </a:cxn>
                              <a:cxn ang="0">
                                <a:pos x="GluePoint169X" y="GluePoint169Y"/>
                              </a:cxn>
                              <a:cxn ang="0">
                                <a:pos x="GluePoint170X" y="GluePoint170Y"/>
                              </a:cxn>
                              <a:cxn ang="0">
                                <a:pos x="GluePoint171X" y="GluePoint171Y"/>
                              </a:cxn>
                              <a:cxn ang="0">
                                <a:pos x="GluePoint172X" y="GluePoint172Y"/>
                              </a:cxn>
                              <a:cxn ang="0">
                                <a:pos x="GluePoint173X" y="GluePoint173Y"/>
                              </a:cxn>
                              <a:cxn ang="0">
                                <a:pos x="GluePoint174X" y="GluePoint174Y"/>
                              </a:cxn>
                              <a:cxn ang="0">
                                <a:pos x="GluePoint175X" y="GluePoint175Y"/>
                              </a:cxn>
                              <a:cxn ang="0">
                                <a:pos x="GluePoint176X" y="GluePoint176Y"/>
                              </a:cxn>
                              <a:cxn ang="0">
                                <a:pos x="GluePoint177X" y="GluePoint177Y"/>
                              </a:cxn>
                              <a:cxn ang="0">
                                <a:pos x="GluePoint178X" y="GluePoint178Y"/>
                              </a:cxn>
                              <a:cxn ang="0">
                                <a:pos x="GluePoint179X" y="GluePoint179Y"/>
                              </a:cxn>
                              <a:cxn ang="0">
                                <a:pos x="GluePoint180X" y="GluePoint180Y"/>
                              </a:cxn>
                              <a:cxn ang="0">
                                <a:pos x="GluePoint181X" y="GluePoint181Y"/>
                              </a:cxn>
                              <a:cxn ang="0">
                                <a:pos x="GluePoint182X" y="GluePoint182Y"/>
                              </a:cxn>
                              <a:cxn ang="0">
                                <a:pos x="GluePoint183X" y="GluePoint183Y"/>
                              </a:cxn>
                              <a:cxn ang="0">
                                <a:pos x="GluePoint184X" y="GluePoint184Y"/>
                              </a:cxn>
                              <a:cxn ang="0">
                                <a:pos x="GluePoint185X" y="GluePoint185Y"/>
                              </a:cxn>
                              <a:cxn ang="0">
                                <a:pos x="GluePoint186X" y="GluePoint186Y"/>
                              </a:cxn>
                              <a:cxn ang="0">
                                <a:pos x="GluePoint187X" y="GluePoint187Y"/>
                              </a:cxn>
                              <a:cxn ang="0">
                                <a:pos x="GluePoint188X" y="GluePoint188Y"/>
                              </a:cxn>
                              <a:cxn ang="0">
                                <a:pos x="GluePoint189X" y="GluePoint189Y"/>
                              </a:cxn>
                              <a:cxn ang="0">
                                <a:pos x="GluePoint190X" y="GluePoint190Y"/>
                              </a:cxn>
                              <a:cxn ang="0">
                                <a:pos x="GluePoint191X" y="GluePoint191Y"/>
                              </a:cxn>
                              <a:cxn ang="0">
                                <a:pos x="GluePoint192X" y="GluePoint192Y"/>
                              </a:cxn>
                              <a:cxn ang="0">
                                <a:pos x="GluePoint193X" y="GluePoint193Y"/>
                              </a:cxn>
                              <a:cxn ang="0">
                                <a:pos x="GluePoint194X" y="GluePoint194Y"/>
                              </a:cxn>
                              <a:cxn ang="0">
                                <a:pos x="GluePoint195X" y="GluePoint195Y"/>
                              </a:cxn>
                              <a:cxn ang="0">
                                <a:pos x="GluePoint196X" y="GluePoint196Y"/>
                              </a:cxn>
                              <a:cxn ang="0">
                                <a:pos x="GluePoint197X" y="GluePoint197Y"/>
                              </a:cxn>
                              <a:cxn ang="0">
                                <a:pos x="GluePoint198X" y="GluePoint198Y"/>
                              </a:cxn>
                              <a:cxn ang="0">
                                <a:pos x="GluePoint199X" y="GluePoint199Y"/>
                              </a:cxn>
                              <a:cxn ang="0">
                                <a:pos x="GluePoint200X" y="GluePoint200Y"/>
                              </a:cxn>
                              <a:cxn ang="0">
                                <a:pos x="GluePoint201X" y="GluePoint201Y"/>
                              </a:cxn>
                              <a:cxn ang="0">
                                <a:pos x="GluePoint202X" y="GluePoint202Y"/>
                              </a:cxn>
                              <a:cxn ang="0">
                                <a:pos x="GluePoint203X" y="GluePoint203Y"/>
                              </a:cxn>
                              <a:cxn ang="0">
                                <a:pos x="GluePoint204X" y="GluePoint204Y"/>
                              </a:cxn>
                              <a:cxn ang="0">
                                <a:pos x="GluePoint205X" y="GluePoint205Y"/>
                              </a:cxn>
                              <a:cxn ang="0">
                                <a:pos x="GluePoint206X" y="GluePoint206Y"/>
                              </a:cxn>
                              <a:cxn ang="0">
                                <a:pos x="GluePoint207X" y="GluePoint207Y"/>
                              </a:cxn>
                              <a:cxn ang="0">
                                <a:pos x="GluePoint208X" y="GluePoint208Y"/>
                              </a:cxn>
                              <a:cxn ang="0">
                                <a:pos x="GluePoint209X" y="GluePoint209Y"/>
                              </a:cxn>
                              <a:cxn ang="0">
                                <a:pos x="GluePoint210X" y="GluePoint210Y"/>
                              </a:cxn>
                              <a:cxn ang="0">
                                <a:pos x="GluePoint211X" y="GluePoint211Y"/>
                              </a:cxn>
                              <a:cxn ang="0">
                                <a:pos x="GluePoint212X" y="GluePoint212Y"/>
                              </a:cxn>
                              <a:cxn ang="0">
                                <a:pos x="GluePoint213X" y="GluePoint213Y"/>
                              </a:cxn>
                              <a:cxn ang="0">
                                <a:pos x="GluePoint214X" y="GluePoint214Y"/>
                              </a:cxn>
                              <a:cxn ang="0">
                                <a:pos x="GluePoint215X" y="GluePoint215Y"/>
                              </a:cxn>
                              <a:cxn ang="0">
                                <a:pos x="GluePoint216X" y="GluePoint216Y"/>
                              </a:cxn>
                              <a:cxn ang="0">
                                <a:pos x="GluePoint217X" y="GluePoint217Y"/>
                              </a:cxn>
                              <a:cxn ang="0">
                                <a:pos x="GluePoint218X" y="GluePoint218Y"/>
                              </a:cxn>
                              <a:cxn ang="0">
                                <a:pos x="GluePoint219X" y="GluePoint219Y"/>
                              </a:cxn>
                              <a:cxn ang="0">
                                <a:pos x="GluePoint220X" y="GluePoint220Y"/>
                              </a:cxn>
                              <a:cxn ang="0">
                                <a:pos x="GluePoint221X" y="GluePoint221Y"/>
                              </a:cxn>
                              <a:cxn ang="0">
                                <a:pos x="GluePoint222X" y="GluePoint222Y"/>
                              </a:cxn>
                              <a:cxn ang="0">
                                <a:pos x="GluePoint223X" y="GluePoint223Y"/>
                              </a:cxn>
                              <a:cxn ang="0">
                                <a:pos x="GluePoint224X" y="GluePoint224Y"/>
                              </a:cxn>
                              <a:cxn ang="0">
                                <a:pos x="GluePoint225X" y="GluePoint225Y"/>
                              </a:cxn>
                              <a:cxn ang="0">
                                <a:pos x="GluePoint226X" y="GluePoint226Y"/>
                              </a:cxn>
                              <a:cxn ang="0">
                                <a:pos x="GluePoint227X" y="GluePoint227Y"/>
                              </a:cxn>
                              <a:cxn ang="0">
                                <a:pos x="GluePoint228X" y="GluePoint228Y"/>
                              </a:cxn>
                              <a:cxn ang="0">
                                <a:pos x="GluePoint229X" y="GluePoint229Y"/>
                              </a:cxn>
                              <a:cxn ang="0">
                                <a:pos x="GluePoint230X" y="GluePoint230Y"/>
                              </a:cxn>
                              <a:cxn ang="0">
                                <a:pos x="GluePoint231X" y="GluePoint231Y"/>
                              </a:cxn>
                              <a:cxn ang="0">
                                <a:pos x="GluePoint232X" y="GluePoint232Y"/>
                              </a:cxn>
                              <a:cxn ang="0">
                                <a:pos x="GluePoint233X" y="GluePoint233Y"/>
                              </a:cxn>
                              <a:cxn ang="0">
                                <a:pos x="GluePoint234X" y="GluePoint234Y"/>
                              </a:cxn>
                              <a:cxn ang="0">
                                <a:pos x="GluePoint235X" y="GluePoint235Y"/>
                              </a:cxn>
                              <a:cxn ang="0">
                                <a:pos x="GluePoint236X" y="GluePoint236Y"/>
                              </a:cxn>
                              <a:cxn ang="0">
                                <a:pos x="GluePoint237X" y="GluePoint237Y"/>
                              </a:cxn>
                              <a:cxn ang="0">
                                <a:pos x="GluePoint238X" y="GluePoint238Y"/>
                              </a:cxn>
                              <a:cxn ang="0">
                                <a:pos x="GluePoint239X" y="GluePoint239Y"/>
                              </a:cxn>
                              <a:cxn ang="0">
                                <a:pos x="GluePoint240X" y="GluePoint240Y"/>
                              </a:cxn>
                              <a:cxn ang="0">
                                <a:pos x="GluePoint241X" y="GluePoint241Y"/>
                              </a:cxn>
                              <a:cxn ang="0">
                                <a:pos x="GluePoint242X" y="GluePoint242Y"/>
                              </a:cxn>
                              <a:cxn ang="0">
                                <a:pos x="GluePoint243X" y="GluePoint243Y"/>
                              </a:cxn>
                              <a:cxn ang="0">
                                <a:pos x="GluePoint244X" y="GluePoint244Y"/>
                              </a:cxn>
                              <a:cxn ang="0">
                                <a:pos x="GluePoint245X" y="GluePoint245Y"/>
                              </a:cxn>
                              <a:cxn ang="0">
                                <a:pos x="GluePoint246X" y="GluePoint246Y"/>
                              </a:cxn>
                              <a:cxn ang="0">
                                <a:pos x="GluePoint247X" y="GluePoint247Y"/>
                              </a:cxn>
                              <a:cxn ang="0">
                                <a:pos x="GluePoint248X" y="GluePoint248Y"/>
                              </a:cxn>
                              <a:cxn ang="0">
                                <a:pos x="GluePoint249X" y="GluePoint249Y"/>
                              </a:cxn>
                              <a:cxn ang="0">
                                <a:pos x="GluePoint250X" y="GluePoint250Y"/>
                              </a:cxn>
                              <a:cxn ang="0">
                                <a:pos x="GluePoint251X" y="GluePoint251Y"/>
                              </a:cxn>
                              <a:cxn ang="0">
                                <a:pos x="GluePoint252X" y="GluePoint252Y"/>
                              </a:cxn>
                              <a:cxn ang="0">
                                <a:pos x="GluePoint253X" y="GluePoint253Y"/>
                              </a:cxn>
                              <a:cxn ang="0">
                                <a:pos x="GluePoint254X" y="GluePoint254Y"/>
                              </a:cxn>
                              <a:cxn ang="0">
                                <a:pos x="GluePoint255X" y="GluePoint255Y"/>
                              </a:cxn>
                              <a:cxn ang="0">
                                <a:pos x="GluePoint256X" y="GluePoint256Y"/>
                              </a:cxn>
                              <a:cxn ang="0">
                                <a:pos x="GluePoint257X" y="GluePoint257Y"/>
                              </a:cxn>
                              <a:cxn ang="0">
                                <a:pos x="GluePoint258X" y="GluePoint258Y"/>
                              </a:cxn>
                              <a:cxn ang="0">
                                <a:pos x="GluePoint259X" y="GluePoint259Y"/>
                              </a:cxn>
                              <a:cxn ang="0">
                                <a:pos x="GluePoint260X" y="GluePoint260Y"/>
                              </a:cxn>
                              <a:cxn ang="0">
                                <a:pos x="GluePoint261X" y="GluePoint261Y"/>
                              </a:cxn>
                              <a:cxn ang="0">
                                <a:pos x="GluePoint262X" y="GluePoint262Y"/>
                              </a:cxn>
                              <a:cxn ang="0">
                                <a:pos x="GluePoint263X" y="GluePoint263Y"/>
                              </a:cxn>
                              <a:cxn ang="0">
                                <a:pos x="GluePoint264X" y="GluePoint264Y"/>
                              </a:cxn>
                              <a:cxn ang="0">
                                <a:pos x="GluePoint265X" y="GluePoint265Y"/>
                              </a:cxn>
                              <a:cxn ang="0">
                                <a:pos x="GluePoint266X" y="GluePoint266Y"/>
                              </a:cxn>
                              <a:cxn ang="0">
                                <a:pos x="GluePoint267X" y="GluePoint267Y"/>
                              </a:cxn>
                              <a:cxn ang="0">
                                <a:pos x="GluePoint268X" y="GluePoint268Y"/>
                              </a:cxn>
                              <a:cxn ang="0">
                                <a:pos x="GluePoint269X" y="GluePoint269Y"/>
                              </a:cxn>
                              <a:cxn ang="0">
                                <a:pos x="GluePoint270X" y="GluePoint270Y"/>
                              </a:cxn>
                              <a:cxn ang="0">
                                <a:pos x="GluePoint271X" y="GluePoint271Y"/>
                              </a:cxn>
                              <a:cxn ang="0">
                                <a:pos x="GluePoint272X" y="GluePoint272Y"/>
                              </a:cxn>
                              <a:cxn ang="0">
                                <a:pos x="GluePoint273X" y="GluePoint273Y"/>
                              </a:cxn>
                              <a:cxn ang="0">
                                <a:pos x="GluePoint274X" y="GluePoint274Y"/>
                              </a:cxn>
                              <a:cxn ang="0">
                                <a:pos x="GluePoint275X" y="GluePoint275Y"/>
                              </a:cxn>
                              <a:cxn ang="0">
                                <a:pos x="GluePoint276X" y="GluePoint276Y"/>
                              </a:cxn>
                              <a:cxn ang="0">
                                <a:pos x="GluePoint277X" y="GluePoint277Y"/>
                              </a:cxn>
                              <a:cxn ang="0">
                                <a:pos x="GluePoint278X" y="GluePoint278Y"/>
                              </a:cxn>
                              <a:cxn ang="0">
                                <a:pos x="GluePoint279X" y="GluePoint279Y"/>
                              </a:cxn>
                              <a:cxn ang="0">
                                <a:pos x="GluePoint280X" y="GluePoint280Y"/>
                              </a:cxn>
                              <a:cxn ang="0">
                                <a:pos x="GluePoint281X" y="GluePoint281Y"/>
                              </a:cxn>
                              <a:cxn ang="0">
                                <a:pos x="GluePoint282X" y="GluePoint282Y"/>
                              </a:cxn>
                              <a:cxn ang="0">
                                <a:pos x="GluePoint283X" y="GluePoint283Y"/>
                              </a:cxn>
                              <a:cxn ang="0">
                                <a:pos x="GluePoint284X" y="GluePoint284Y"/>
                              </a:cxn>
                              <a:cxn ang="0">
                                <a:pos x="GluePoint285X" y="GluePoint285Y"/>
                              </a:cxn>
                              <a:cxn ang="0">
                                <a:pos x="GluePoint286X" y="GluePoint286Y"/>
                              </a:cxn>
                              <a:cxn ang="0">
                                <a:pos x="GluePoint287X" y="GluePoint287Y"/>
                              </a:cxn>
                              <a:cxn ang="0">
                                <a:pos x="GluePoint288X" y="GluePoint288Y"/>
                              </a:cxn>
                              <a:cxn ang="0">
                                <a:pos x="GluePoint289X" y="GluePoint289Y"/>
                              </a:cxn>
                              <a:cxn ang="0">
                                <a:pos x="GluePoint290X" y="GluePoint290Y"/>
                              </a:cxn>
                              <a:cxn ang="0">
                                <a:pos x="GluePoint291X" y="GluePoint291Y"/>
                              </a:cxn>
                              <a:cxn ang="0">
                                <a:pos x="GluePoint292X" y="GluePoint292Y"/>
                              </a:cxn>
                              <a:cxn ang="0">
                                <a:pos x="GluePoint293X" y="GluePoint293Y"/>
                              </a:cxn>
                              <a:cxn ang="0">
                                <a:pos x="GluePoint294X" y="GluePoint294Y"/>
                              </a:cxn>
                              <a:cxn ang="0">
                                <a:pos x="GluePoint295X" y="GluePoint295Y"/>
                              </a:cxn>
                              <a:cxn ang="0">
                                <a:pos x="GluePoint296X" y="GluePoint296Y"/>
                              </a:cxn>
                              <a:cxn ang="0">
                                <a:pos x="GluePoint297X" y="GluePoint297Y"/>
                              </a:cxn>
                              <a:cxn ang="0">
                                <a:pos x="GluePoint298X" y="GluePoint298Y"/>
                              </a:cxn>
                              <a:cxn ang="0">
                                <a:pos x="GluePoint299X" y="GluePoint299Y"/>
                              </a:cxn>
                              <a:cxn ang="0">
                                <a:pos x="GluePoint300X" y="GluePoint300Y"/>
                              </a:cxn>
                              <a:cxn ang="0">
                                <a:pos x="GluePoint301X" y="GluePoint301Y"/>
                              </a:cxn>
                              <a:cxn ang="0">
                                <a:pos x="GluePoint302X" y="GluePoint302Y"/>
                              </a:cxn>
                              <a:cxn ang="0">
                                <a:pos x="GluePoint303X" y="GluePoint303Y"/>
                              </a:cxn>
                              <a:cxn ang="0">
                                <a:pos x="GluePoint304X" y="GluePoint304Y"/>
                              </a:cxn>
                              <a:cxn ang="0">
                                <a:pos x="GluePoint305X" y="GluePoint305Y"/>
                              </a:cxn>
                              <a:cxn ang="0">
                                <a:pos x="GluePoint306X" y="GluePoint306Y"/>
                              </a:cxn>
                              <a:cxn ang="0">
                                <a:pos x="GluePoint307X" y="GluePoint307Y"/>
                              </a:cxn>
                              <a:cxn ang="0">
                                <a:pos x="GluePoint308X" y="GluePoint308Y"/>
                              </a:cxn>
                              <a:cxn ang="0">
                                <a:pos x="GluePoint309X" y="GluePoint309Y"/>
                              </a:cxn>
                              <a:cxn ang="0">
                                <a:pos x="GluePoint310X" y="GluePoint310Y"/>
                              </a:cxn>
                              <a:cxn ang="0">
                                <a:pos x="GluePoint311X" y="GluePoint311Y"/>
                              </a:cxn>
                              <a:cxn ang="0">
                                <a:pos x="GluePoint312X" y="GluePoint312Y"/>
                              </a:cxn>
                              <a:cxn ang="0">
                                <a:pos x="GluePoint313X" y="GluePoint313Y"/>
                              </a:cxn>
                              <a:cxn ang="0">
                                <a:pos x="GluePoint314X" y="GluePoint314Y"/>
                              </a:cxn>
                              <a:cxn ang="0">
                                <a:pos x="GluePoint315X" y="GluePoint315Y"/>
                              </a:cxn>
                              <a:cxn ang="0">
                                <a:pos x="GluePoint316X" y="GluePoint316Y"/>
                              </a:cxn>
                              <a:cxn ang="0">
                                <a:pos x="GluePoint317X" y="GluePoint317Y"/>
                              </a:cxn>
                              <a:cxn ang="0">
                                <a:pos x="GluePoint318X" y="GluePoint318Y"/>
                              </a:cxn>
                              <a:cxn ang="0">
                                <a:pos x="GluePoint319X" y="GluePoint319Y"/>
                              </a:cxn>
                              <a:cxn ang="0">
                                <a:pos x="GluePoint320X" y="GluePoint320Y"/>
                              </a:cxn>
                              <a:cxn ang="0">
                                <a:pos x="GluePoint321X" y="GluePoint321Y"/>
                              </a:cxn>
                              <a:cxn ang="0">
                                <a:pos x="GluePoint322X" y="GluePoint322Y"/>
                              </a:cxn>
                              <a:cxn ang="0">
                                <a:pos x="GluePoint323X" y="GluePoint323Y"/>
                              </a:cxn>
                              <a:cxn ang="0">
                                <a:pos x="GluePoint324X" y="GluePoint324Y"/>
                              </a:cxn>
                              <a:cxn ang="0">
                                <a:pos x="GluePoint325X" y="GluePoint325Y"/>
                              </a:cxn>
                              <a:cxn ang="0">
                                <a:pos x="GluePoint326X" y="GluePoint326Y"/>
                              </a:cxn>
                              <a:cxn ang="0">
                                <a:pos x="GluePoint327X" y="GluePoint327Y"/>
                              </a:cxn>
                              <a:cxn ang="0">
                                <a:pos x="GluePoint328X" y="GluePoint328Y"/>
                              </a:cxn>
                              <a:cxn ang="0">
                                <a:pos x="GluePoint329X" y="GluePoint329Y"/>
                              </a:cxn>
                              <a:cxn ang="0">
                                <a:pos x="GluePoint330X" y="GluePoint330Y"/>
                              </a:cxn>
                              <a:cxn ang="0">
                                <a:pos x="GluePoint331X" y="GluePoint331Y"/>
                              </a:cxn>
                              <a:cxn ang="0">
                                <a:pos x="GluePoint332X" y="GluePoint332Y"/>
                              </a:cxn>
                              <a:cxn ang="0">
                                <a:pos x="GluePoint333X" y="GluePoint333Y"/>
                              </a:cxn>
                              <a:cxn ang="0">
                                <a:pos x="GluePoint334X" y="GluePoint334Y"/>
                              </a:cxn>
                              <a:cxn ang="0">
                                <a:pos x="GluePoint335X" y="GluePoint335Y"/>
                              </a:cxn>
                              <a:cxn ang="0">
                                <a:pos x="GluePoint336X" y="GluePoint336Y"/>
                              </a:cxn>
                              <a:cxn ang="0">
                                <a:pos x="GluePoint337X" y="GluePoint337Y"/>
                              </a:cxn>
                              <a:cxn ang="0">
                                <a:pos x="GluePoint338X" y="GluePoint338Y"/>
                              </a:cxn>
                              <a:cxn ang="0">
                                <a:pos x="GluePoint339X" y="GluePoint339Y"/>
                              </a:cxn>
                              <a:cxn ang="0">
                                <a:pos x="GluePoint340X" y="GluePoint340Y"/>
                              </a:cxn>
                              <a:cxn ang="0">
                                <a:pos x="GluePoint341X" y="GluePoint341Y"/>
                              </a:cxn>
                              <a:cxn ang="0">
                                <a:pos x="GluePoint342X" y="GluePoint342Y"/>
                              </a:cxn>
                              <a:cxn ang="0">
                                <a:pos x="GluePoint343X" y="GluePoint343Y"/>
                              </a:cxn>
                              <a:cxn ang="0">
                                <a:pos x="GluePoint344X" y="GluePoint344Y"/>
                              </a:cxn>
                              <a:cxn ang="0">
                                <a:pos x="GluePoint345X" y="GluePoint345Y"/>
                              </a:cxn>
                              <a:cxn ang="0">
                                <a:pos x="GluePoint346X" y="GluePoint346Y"/>
                              </a:cxn>
                              <a:cxn ang="0">
                                <a:pos x="GluePoint347X" y="GluePoint347Y"/>
                              </a:cxn>
                              <a:cxn ang="0">
                                <a:pos x="GluePoint348X" y="GluePoint348Y"/>
                              </a:cxn>
                              <a:cxn ang="0">
                                <a:pos x="GluePoint349X" y="GluePoint349Y"/>
                              </a:cxn>
                              <a:cxn ang="0">
                                <a:pos x="GluePoint350X" y="GluePoint350Y"/>
                              </a:cxn>
                              <a:cxn ang="0">
                                <a:pos x="GluePoint351X" y="GluePoint351Y"/>
                              </a:cxn>
                              <a:cxn ang="0">
                                <a:pos x="GluePoint352X" y="GluePoint352Y"/>
                              </a:cxn>
                              <a:cxn ang="0">
                                <a:pos x="GluePoint353X" y="GluePoint353Y"/>
                              </a:cxn>
                              <a:cxn ang="0">
                                <a:pos x="GluePoint354X" y="GluePoint354Y"/>
                              </a:cxn>
                              <a:cxn ang="0">
                                <a:pos x="GluePoint355X" y="GluePoint355Y"/>
                              </a:cxn>
                              <a:cxn ang="0">
                                <a:pos x="GluePoint356X" y="GluePoint356Y"/>
                              </a:cxn>
                              <a:cxn ang="0">
                                <a:pos x="GluePoint357X" y="GluePoint357Y"/>
                              </a:cxn>
                              <a:cxn ang="0">
                                <a:pos x="GluePoint358X" y="GluePoint358Y"/>
                              </a:cxn>
                              <a:cxn ang="0">
                                <a:pos x="GluePoint359X" y="GluePoint359Y"/>
                              </a:cxn>
                              <a:cxn ang="0">
                                <a:pos x="GluePoint360X" y="GluePoint360Y"/>
                              </a:cxn>
                              <a:cxn ang="0">
                                <a:pos x="GluePoint361X" y="GluePoint361Y"/>
                              </a:cxn>
                              <a:cxn ang="0">
                                <a:pos x="GluePoint362X" y="GluePoint362Y"/>
                              </a:cxn>
                              <a:cxn ang="0">
                                <a:pos x="GluePoint363X" y="GluePoint363Y"/>
                              </a:cxn>
                              <a:cxn ang="0">
                                <a:pos x="GluePoint364X" y="GluePoint364Y"/>
                              </a:cxn>
                              <a:cxn ang="0">
                                <a:pos x="GluePoint365X" y="GluePoint365Y"/>
                              </a:cxn>
                              <a:cxn ang="0">
                                <a:pos x="GluePoint366X" y="GluePoint366Y"/>
                              </a:cxn>
                              <a:cxn ang="0">
                                <a:pos x="GluePoint367X" y="GluePoint367Y"/>
                              </a:cxn>
                              <a:cxn ang="0">
                                <a:pos x="GluePoint368X" y="GluePoint368Y"/>
                              </a:cxn>
                              <a:cxn ang="0">
                                <a:pos x="GluePoint369X" y="GluePoint369Y"/>
                              </a:cxn>
                              <a:cxn ang="0">
                                <a:pos x="GluePoint370X" y="GluePoint370Y"/>
                              </a:cxn>
                              <a:cxn ang="0">
                                <a:pos x="GluePoint371X" y="GluePoint371Y"/>
                              </a:cxn>
                              <a:cxn ang="0">
                                <a:pos x="GluePoint372X" y="GluePoint372Y"/>
                              </a:cxn>
                              <a:cxn ang="0">
                                <a:pos x="GluePoint373X" y="GluePoint373Y"/>
                              </a:cxn>
                              <a:cxn ang="0">
                                <a:pos x="GluePoint374X" y="GluePoint374Y"/>
                              </a:cxn>
                              <a:cxn ang="0">
                                <a:pos x="GluePoint375X" y="GluePoint375Y"/>
                              </a:cxn>
                              <a:cxn ang="0">
                                <a:pos x="GluePoint376X" y="GluePoint376Y"/>
                              </a:cxn>
                              <a:cxn ang="0">
                                <a:pos x="GluePoint377X" y="GluePoint377Y"/>
                              </a:cxn>
                              <a:cxn ang="0">
                                <a:pos x="GluePoint378X" y="GluePoint378Y"/>
                              </a:cxn>
                              <a:cxn ang="0">
                                <a:pos x="GluePoint379X" y="GluePoint379Y"/>
                              </a:cxn>
                              <a:cxn ang="0">
                                <a:pos x="GluePoint380X" y="GluePoint380Y"/>
                              </a:cxn>
                              <a:cxn ang="0">
                                <a:pos x="GluePoint381X" y="GluePoint381Y"/>
                              </a:cxn>
                              <a:cxn ang="0">
                                <a:pos x="GluePoint382X" y="GluePoint382Y"/>
                              </a:cxn>
                              <a:cxn ang="0">
                                <a:pos x="GluePoint383X" y="GluePoint383Y"/>
                              </a:cxn>
                              <a:cxn ang="0">
                                <a:pos x="GluePoint384X" y="GluePoint384Y"/>
                              </a:cxn>
                              <a:cxn ang="0">
                                <a:pos x="GluePoint385X" y="GluePoint385Y"/>
                              </a:cxn>
                              <a:cxn ang="0">
                                <a:pos x="GluePoint386X" y="GluePoint386Y"/>
                              </a:cxn>
                              <a:cxn ang="0">
                                <a:pos x="GluePoint387X" y="GluePoint387Y"/>
                              </a:cxn>
                              <a:cxn ang="0">
                                <a:pos x="GluePoint388X" y="GluePoint388Y"/>
                              </a:cxn>
                              <a:cxn ang="0">
                                <a:pos x="GluePoint389X" y="GluePoint389Y"/>
                              </a:cxn>
                              <a:cxn ang="0">
                                <a:pos x="GluePoint390X" y="GluePoint390Y"/>
                              </a:cxn>
                              <a:cxn ang="0">
                                <a:pos x="GluePoint391X" y="GluePoint391Y"/>
                              </a:cxn>
                              <a:cxn ang="0">
                                <a:pos x="GluePoint392X" y="GluePoint392Y"/>
                              </a:cxn>
                              <a:cxn ang="0">
                                <a:pos x="GluePoint393X" y="GluePoint393Y"/>
                              </a:cxn>
                              <a:cxn ang="0">
                                <a:pos x="GluePoint394X" y="GluePoint394Y"/>
                              </a:cxn>
                              <a:cxn ang="0">
                                <a:pos x="GluePoint395X" y="GluePoint395Y"/>
                              </a:cxn>
                              <a:cxn ang="0">
                                <a:pos x="GluePoint396X" y="GluePoint396Y"/>
                              </a:cxn>
                              <a:cxn ang="0">
                                <a:pos x="GluePoint397X" y="GluePoint397Y"/>
                              </a:cxn>
                              <a:cxn ang="0">
                                <a:pos x="GluePoint398X" y="GluePoint398Y"/>
                              </a:cxn>
                              <a:cxn ang="0">
                                <a:pos x="GluePoint399X" y="GluePoint399Y"/>
                              </a:cxn>
                              <a:cxn ang="0">
                                <a:pos x="GluePoint400X" y="GluePoint400Y"/>
                              </a:cxn>
                              <a:cxn ang="0">
                                <a:pos x="GluePoint401X" y="GluePoint401Y"/>
                              </a:cxn>
                              <a:cxn ang="0">
                                <a:pos x="GluePoint402X" y="GluePoint402Y"/>
                              </a:cxn>
                              <a:cxn ang="0">
                                <a:pos x="GluePoint403X" y="GluePoint403Y"/>
                              </a:cxn>
                              <a:cxn ang="0">
                                <a:pos x="GluePoint404X" y="GluePoint404Y"/>
                              </a:cxn>
                              <a:cxn ang="0">
                                <a:pos x="GluePoint405X" y="GluePoint405Y"/>
                              </a:cxn>
                              <a:cxn ang="0">
                                <a:pos x="GluePoint406X" y="GluePoint406Y"/>
                              </a:cxn>
                              <a:cxn ang="0">
                                <a:pos x="GluePoint407X" y="GluePoint407Y"/>
                              </a:cxn>
                              <a:cxn ang="0">
                                <a:pos x="GluePoint408X" y="GluePoint408Y"/>
                              </a:cxn>
                              <a:cxn ang="0">
                                <a:pos x="GluePoint409X" y="GluePoint409Y"/>
                              </a:cxn>
                              <a:cxn ang="0">
                                <a:pos x="GluePoint410X" y="GluePoint410Y"/>
                              </a:cxn>
                              <a:cxn ang="0">
                                <a:pos x="GluePoint411X" y="GluePoint411Y"/>
                              </a:cxn>
                              <a:cxn ang="0">
                                <a:pos x="GluePoint412X" y="GluePoint412Y"/>
                              </a:cxn>
                              <a:cxn ang="0">
                                <a:pos x="GluePoint413X" y="GluePoint413Y"/>
                              </a:cxn>
                              <a:cxn ang="0">
                                <a:pos x="GluePoint414X" y="GluePoint414Y"/>
                              </a:cxn>
                              <a:cxn ang="0">
                                <a:pos x="GluePoint415X" y="GluePoint415Y"/>
                              </a:cxn>
                              <a:cxn ang="0">
                                <a:pos x="GluePoint416X" y="GluePoint416Y"/>
                              </a:cxn>
                              <a:cxn ang="0">
                                <a:pos x="GluePoint417X" y="GluePoint417Y"/>
                              </a:cxn>
                              <a:cxn ang="0">
                                <a:pos x="GluePoint418X" y="GluePoint418Y"/>
                              </a:cxn>
                              <a:cxn ang="0">
                                <a:pos x="GluePoint419X" y="GluePoint419Y"/>
                              </a:cxn>
                              <a:cxn ang="0">
                                <a:pos x="GluePoint420X" y="GluePoint420Y"/>
                              </a:cxn>
                              <a:cxn ang="0">
                                <a:pos x="GluePoint421X" y="GluePoint421Y"/>
                              </a:cxn>
                              <a:cxn ang="0">
                                <a:pos x="GluePoint422X" y="GluePoint422Y"/>
                              </a:cxn>
                              <a:cxn ang="0">
                                <a:pos x="GluePoint423X" y="GluePoint423Y"/>
                              </a:cxn>
                              <a:cxn ang="0">
                                <a:pos x="GluePoint424X" y="GluePoint424Y"/>
                              </a:cxn>
                              <a:cxn ang="0">
                                <a:pos x="GluePoint425X" y="GluePoint425Y"/>
                              </a:cxn>
                              <a:cxn ang="0">
                                <a:pos x="GluePoint426X" y="GluePoint426Y"/>
                              </a:cxn>
                              <a:cxn ang="0">
                                <a:pos x="GluePoint427X" y="GluePoint427Y"/>
                              </a:cxn>
                              <a:cxn ang="0">
                                <a:pos x="GluePoint428X" y="GluePoint428Y"/>
                              </a:cxn>
                              <a:cxn ang="0">
                                <a:pos x="GluePoint429X" y="GluePoint429Y"/>
                              </a:cxn>
                              <a:cxn ang="0">
                                <a:pos x="GluePoint430X" y="GluePoint430Y"/>
                              </a:cxn>
                              <a:cxn ang="0">
                                <a:pos x="GluePoint431X" y="GluePoint431Y"/>
                              </a:cxn>
                              <a:cxn ang="0">
                                <a:pos x="GluePoint432X" y="GluePoint432Y"/>
                              </a:cxn>
                              <a:cxn ang="0">
                                <a:pos x="GluePoint433X" y="GluePoint433Y"/>
                              </a:cxn>
                              <a:cxn ang="0">
                                <a:pos x="GluePoint434X" y="GluePoint434Y"/>
                              </a:cxn>
                              <a:cxn ang="0">
                                <a:pos x="GluePoint435X" y="GluePoint435Y"/>
                              </a:cxn>
                              <a:cxn ang="0">
                                <a:pos x="GluePoint436X" y="GluePoint436Y"/>
                              </a:cxn>
                              <a:cxn ang="0">
                                <a:pos x="GluePoint437X" y="GluePoint437Y"/>
                              </a:cxn>
                              <a:cxn ang="0">
                                <a:pos x="GluePoint438X" y="GluePoint438Y"/>
                              </a:cxn>
                              <a:cxn ang="0">
                                <a:pos x="GluePoint439X" y="GluePoint439Y"/>
                              </a:cxn>
                              <a:cxn ang="0">
                                <a:pos x="GluePoint440X" y="GluePoint440Y"/>
                              </a:cxn>
                              <a:cxn ang="0">
                                <a:pos x="GluePoint441X" y="GluePoint441Y"/>
                              </a:cxn>
                              <a:cxn ang="0">
                                <a:pos x="GluePoint442X" y="GluePoint442Y"/>
                              </a:cxn>
                              <a:cxn ang="0">
                                <a:pos x="GluePoint443X" y="GluePoint443Y"/>
                              </a:cxn>
                              <a:cxn ang="0">
                                <a:pos x="GluePoint444X" y="GluePoint444Y"/>
                              </a:cxn>
                              <a:cxn ang="0">
                                <a:pos x="GluePoint445X" y="GluePoint445Y"/>
                              </a:cxn>
                              <a:cxn ang="0">
                                <a:pos x="GluePoint446X" y="GluePoint446Y"/>
                              </a:cxn>
                              <a:cxn ang="0">
                                <a:pos x="GluePoint447X" y="GluePoint447Y"/>
                              </a:cxn>
                              <a:cxn ang="0">
                                <a:pos x="GluePoint448X" y="GluePoint448Y"/>
                              </a:cxn>
                              <a:cxn ang="0">
                                <a:pos x="GluePoint449X" y="GluePoint449Y"/>
                              </a:cxn>
                              <a:cxn ang="0">
                                <a:pos x="GluePoint450X" y="GluePoint450Y"/>
                              </a:cxn>
                              <a:cxn ang="0">
                                <a:pos x="GluePoint451X" y="GluePoint451Y"/>
                              </a:cxn>
                              <a:cxn ang="0">
                                <a:pos x="GluePoint452X" y="GluePoint452Y"/>
                              </a:cxn>
                              <a:cxn ang="0">
                                <a:pos x="GluePoint453X" y="GluePoint453Y"/>
                              </a:cxn>
                              <a:cxn ang="0">
                                <a:pos x="GluePoint454X" y="GluePoint454Y"/>
                              </a:cxn>
                              <a:cxn ang="0">
                                <a:pos x="GluePoint455X" y="GluePoint455Y"/>
                              </a:cxn>
                              <a:cxn ang="0">
                                <a:pos x="GluePoint456X" y="GluePoint456Y"/>
                              </a:cxn>
                              <a:cxn ang="0">
                                <a:pos x="GluePoint457X" y="GluePoint457Y"/>
                              </a:cxn>
                              <a:cxn ang="0">
                                <a:pos x="GluePoint458X" y="GluePoint458Y"/>
                              </a:cxn>
                              <a:cxn ang="0">
                                <a:pos x="GluePoint459X" y="GluePoint459Y"/>
                              </a:cxn>
                              <a:cxn ang="0">
                                <a:pos x="GluePoint460X" y="GluePoint460Y"/>
                              </a:cxn>
                              <a:cxn ang="0">
                                <a:pos x="GluePoint461X" y="GluePoint461Y"/>
                              </a:cxn>
                              <a:cxn ang="0">
                                <a:pos x="GluePoint462X" y="GluePoint462Y"/>
                              </a:cxn>
                              <a:cxn ang="0">
                                <a:pos x="GluePoint463X" y="GluePoint463Y"/>
                              </a:cxn>
                              <a:cxn ang="0">
                                <a:pos x="GluePoint464X" y="GluePoint464Y"/>
                              </a:cxn>
                              <a:cxn ang="0">
                                <a:pos x="GluePoint465X" y="GluePoint465Y"/>
                              </a:cxn>
                              <a:cxn ang="0">
                                <a:pos x="GluePoint466X" y="GluePoint466Y"/>
                              </a:cxn>
                              <a:cxn ang="0">
                                <a:pos x="GluePoint467X" y="GluePoint467Y"/>
                              </a:cxn>
                              <a:cxn ang="0">
                                <a:pos x="GluePoint468X" y="GluePoint468Y"/>
                              </a:cxn>
                              <a:cxn ang="0">
                                <a:pos x="GluePoint469X" y="GluePoint469Y"/>
                              </a:cxn>
                              <a:cxn ang="0">
                                <a:pos x="GluePoint470X" y="GluePoint470Y"/>
                              </a:cxn>
                              <a:cxn ang="0">
                                <a:pos x="GluePoint471X" y="GluePoint471Y"/>
                              </a:cxn>
                              <a:cxn ang="0">
                                <a:pos x="GluePoint472X" y="GluePoint472Y"/>
                              </a:cxn>
                              <a:cxn ang="0">
                                <a:pos x="GluePoint473X" y="GluePoint473Y"/>
                              </a:cxn>
                              <a:cxn ang="0">
                                <a:pos x="GluePoint474X" y="GluePoint474Y"/>
                              </a:cxn>
                              <a:cxn ang="0">
                                <a:pos x="GluePoint475X" y="GluePoint475Y"/>
                              </a:cxn>
                              <a:cxn ang="0">
                                <a:pos x="GluePoint476X" y="GluePoint476Y"/>
                              </a:cxn>
                              <a:cxn ang="0">
                                <a:pos x="GluePoint477X" y="GluePoint477Y"/>
                              </a:cxn>
                              <a:cxn ang="0">
                                <a:pos x="GluePoint478X" y="GluePoint478Y"/>
                              </a:cxn>
                              <a:cxn ang="0">
                                <a:pos x="GluePoint479X" y="GluePoint479Y"/>
                              </a:cxn>
                              <a:cxn ang="0">
                                <a:pos x="GluePoint480X" y="GluePoint480Y"/>
                              </a:cxn>
                              <a:cxn ang="0">
                                <a:pos x="GluePoint481X" y="GluePoint481Y"/>
                              </a:cxn>
                              <a:cxn ang="0">
                                <a:pos x="GluePoint482X" y="GluePoint482Y"/>
                              </a:cxn>
                              <a:cxn ang="0">
                                <a:pos x="GluePoint483X" y="GluePoint483Y"/>
                              </a:cxn>
                              <a:cxn ang="0">
                                <a:pos x="GluePoint484X" y="GluePoint484Y"/>
                              </a:cxn>
                              <a:cxn ang="0">
                                <a:pos x="GluePoint485X" y="GluePoint485Y"/>
                              </a:cxn>
                              <a:cxn ang="0">
                                <a:pos x="GluePoint486X" y="GluePoint486Y"/>
                              </a:cxn>
                              <a:cxn ang="0">
                                <a:pos x="GluePoint487X" y="GluePoint487Y"/>
                              </a:cxn>
                              <a:cxn ang="0">
                                <a:pos x="GluePoint488X" y="GluePoint488Y"/>
                              </a:cxn>
                              <a:cxn ang="0">
                                <a:pos x="GluePoint489X" y="GluePoint489Y"/>
                              </a:cxn>
                              <a:cxn ang="0">
                                <a:pos x="GluePoint490X" y="GluePoint490Y"/>
                              </a:cxn>
                              <a:cxn ang="0">
                                <a:pos x="GluePoint491X" y="GluePoint491Y"/>
                              </a:cxn>
                              <a:cxn ang="0">
                                <a:pos x="GluePoint492X" y="GluePoint492Y"/>
                              </a:cxn>
                              <a:cxn ang="0">
                                <a:pos x="GluePoint493X" y="GluePoint493Y"/>
                              </a:cxn>
                              <a:cxn ang="0">
                                <a:pos x="GluePoint494X" y="GluePoint494Y"/>
                              </a:cxn>
                              <a:cxn ang="0">
                                <a:pos x="GluePoint495X" y="GluePoint495Y"/>
                              </a:cxn>
                              <a:cxn ang="0">
                                <a:pos x="GluePoint496X" y="GluePoint496Y"/>
                              </a:cxn>
                              <a:cxn ang="0">
                                <a:pos x="GluePoint497X" y="GluePoint497Y"/>
                              </a:cxn>
                              <a:cxn ang="0">
                                <a:pos x="GluePoint498X" y="GluePoint498Y"/>
                              </a:cxn>
                              <a:cxn ang="0">
                                <a:pos x="GluePoint499X" y="GluePoint499Y"/>
                              </a:cxn>
                              <a:cxn ang="0">
                                <a:pos x="GluePoint500X" y="GluePoint500Y"/>
                              </a:cxn>
                              <a:cxn ang="0">
                                <a:pos x="GluePoint501X" y="GluePoint501Y"/>
                              </a:cxn>
                              <a:cxn ang="0">
                                <a:pos x="GluePoint502X" y="GluePoint502Y"/>
                              </a:cxn>
                              <a:cxn ang="0">
                                <a:pos x="GluePoint503X" y="GluePoint503Y"/>
                              </a:cxn>
                              <a:cxn ang="0">
                                <a:pos x="GluePoint504X" y="GluePoint504Y"/>
                              </a:cxn>
                              <a:cxn ang="0">
                                <a:pos x="GluePoint505X" y="GluePoint505Y"/>
                              </a:cxn>
                              <a:cxn ang="0">
                                <a:pos x="GluePoint506X" y="GluePoint506Y"/>
                              </a:cxn>
                              <a:cxn ang="0">
                                <a:pos x="GluePoint507X" y="GluePoint507Y"/>
                              </a:cxn>
                              <a:cxn ang="0">
                                <a:pos x="GluePoint508X" y="GluePoint508Y"/>
                              </a:cxn>
                              <a:cxn ang="0">
                                <a:pos x="GluePoint509X" y="GluePoint509Y"/>
                              </a:cxn>
                              <a:cxn ang="0">
                                <a:pos x="GluePoint510X" y="GluePoint510Y"/>
                              </a:cxn>
                              <a:cxn ang="0">
                                <a:pos x="GluePoint511X" y="GluePoint511Y"/>
                              </a:cxn>
                              <a:cxn ang="0">
                                <a:pos x="GluePoint512X" y="GluePoint512Y"/>
                              </a:cxn>
                              <a:cxn ang="0">
                                <a:pos x="GluePoint513X" y="GluePoint513Y"/>
                              </a:cxn>
                              <a:cxn ang="0">
                                <a:pos x="GluePoint514X" y="GluePoint514Y"/>
                              </a:cxn>
                              <a:cxn ang="0">
                                <a:pos x="GluePoint515X" y="GluePoint515Y"/>
                              </a:cxn>
                              <a:cxn ang="0">
                                <a:pos x="GluePoint516X" y="GluePoint516Y"/>
                              </a:cxn>
                              <a:cxn ang="0">
                                <a:pos x="GluePoint517X" y="GluePoint517Y"/>
                              </a:cxn>
                              <a:cxn ang="0">
                                <a:pos x="GluePoint518X" y="GluePoint518Y"/>
                              </a:cxn>
                              <a:cxn ang="0">
                                <a:pos x="GluePoint519X" y="GluePoint519Y"/>
                              </a:cxn>
                              <a:cxn ang="0">
                                <a:pos x="GluePoint520X" y="GluePoint520Y"/>
                              </a:cxn>
                              <a:cxn ang="0">
                                <a:pos x="GluePoint521X" y="GluePoint521Y"/>
                              </a:cxn>
                              <a:cxn ang="0">
                                <a:pos x="GluePoint522X" y="GluePoint522Y"/>
                              </a:cxn>
                              <a:cxn ang="0">
                                <a:pos x="GluePoint523X" y="GluePoint523Y"/>
                              </a:cxn>
                              <a:cxn ang="0">
                                <a:pos x="GluePoint524X" y="GluePoint524Y"/>
                              </a:cxn>
                              <a:cxn ang="0">
                                <a:pos x="GluePoint525X" y="GluePoint525Y"/>
                              </a:cxn>
                              <a:cxn ang="0">
                                <a:pos x="GluePoint526X" y="GluePoint526Y"/>
                              </a:cxn>
                              <a:cxn ang="0">
                                <a:pos x="GluePoint527X" y="GluePoint527Y"/>
                              </a:cxn>
                              <a:cxn ang="0">
                                <a:pos x="GluePoint528X" y="GluePoint528Y"/>
                              </a:cxn>
                              <a:cxn ang="0">
                                <a:pos x="GluePoint529X" y="GluePoint529Y"/>
                              </a:cxn>
                              <a:cxn ang="0">
                                <a:pos x="GluePoint530X" y="GluePoint530Y"/>
                              </a:cxn>
                              <a:cxn ang="0">
                                <a:pos x="GluePoint531X" y="GluePoint531Y"/>
                              </a:cxn>
                              <a:cxn ang="0">
                                <a:pos x="GluePoint532X" y="GluePoint532Y"/>
                              </a:cxn>
                              <a:cxn ang="0">
                                <a:pos x="GluePoint533X" y="GluePoint533Y"/>
                              </a:cxn>
                              <a:cxn ang="0">
                                <a:pos x="GluePoint534X" y="GluePoint534Y"/>
                              </a:cxn>
                              <a:cxn ang="0">
                                <a:pos x="GluePoint535X" y="GluePoint535Y"/>
                              </a:cxn>
                              <a:cxn ang="0">
                                <a:pos x="GluePoint536X" y="GluePoint536Y"/>
                              </a:cxn>
                              <a:cxn ang="0">
                                <a:pos x="GluePoint537X" y="GluePoint537Y"/>
                              </a:cxn>
                              <a:cxn ang="0">
                                <a:pos x="GluePoint538X" y="GluePoint538Y"/>
                              </a:cxn>
                              <a:cxn ang="0">
                                <a:pos x="GluePoint539X" y="GluePoint539Y"/>
                              </a:cxn>
                              <a:cxn ang="0">
                                <a:pos x="GluePoint540X" y="GluePoint540Y"/>
                              </a:cxn>
                              <a:cxn ang="0">
                                <a:pos x="GluePoint541X" y="GluePoint541Y"/>
                              </a:cxn>
                              <a:cxn ang="0">
                                <a:pos x="GluePoint542X" y="GluePoint542Y"/>
                              </a:cxn>
                              <a:cxn ang="0">
                                <a:pos x="GluePoint543X" y="GluePoint543Y"/>
                              </a:cxn>
                              <a:cxn ang="0">
                                <a:pos x="GluePoint544X" y="GluePoint544Y"/>
                              </a:cxn>
                              <a:cxn ang="0">
                                <a:pos x="GluePoint545X" y="GluePoint545Y"/>
                              </a:cxn>
                              <a:cxn ang="0">
                                <a:pos x="GluePoint546X" y="GluePoint546Y"/>
                              </a:cxn>
                              <a:cxn ang="0">
                                <a:pos x="GluePoint547X" y="GluePoint547Y"/>
                              </a:cxn>
                              <a:cxn ang="0">
                                <a:pos x="GluePoint548X" y="GluePoint548Y"/>
                              </a:cxn>
                              <a:cxn ang="0">
                                <a:pos x="GluePoint549X" y="GluePoint549Y"/>
                              </a:cxn>
                              <a:cxn ang="0">
                                <a:pos x="GluePoint550X" y="GluePoint550Y"/>
                              </a:cxn>
                              <a:cxn ang="0">
                                <a:pos x="GluePoint551X" y="GluePoint551Y"/>
                              </a:cxn>
                              <a:cxn ang="0">
                                <a:pos x="GluePoint552X" y="GluePoint552Y"/>
                              </a:cxn>
                              <a:cxn ang="0">
                                <a:pos x="GluePoint553X" y="GluePoint553Y"/>
                              </a:cxn>
                              <a:cxn ang="0">
                                <a:pos x="GluePoint554X" y="GluePoint554Y"/>
                              </a:cxn>
                              <a:cxn ang="0">
                                <a:pos x="GluePoint555X" y="GluePoint555Y"/>
                              </a:cxn>
                              <a:cxn ang="0">
                                <a:pos x="GluePoint556X" y="GluePoint556Y"/>
                              </a:cxn>
                              <a:cxn ang="0">
                                <a:pos x="GluePoint557X" y="GluePoint557Y"/>
                              </a:cxn>
                              <a:cxn ang="0">
                                <a:pos x="GluePoint558X" y="GluePoint558Y"/>
                              </a:cxn>
                              <a:cxn ang="0">
                                <a:pos x="GluePoint559X" y="GluePoint559Y"/>
                              </a:cxn>
                              <a:cxn ang="0">
                                <a:pos x="GluePoint560X" y="GluePoint560Y"/>
                              </a:cxn>
                              <a:cxn ang="0">
                                <a:pos x="GluePoint561X" y="GluePoint561Y"/>
                              </a:cxn>
                              <a:cxn ang="0">
                                <a:pos x="GluePoint562X" y="GluePoint562Y"/>
                              </a:cxn>
                              <a:cxn ang="0">
                                <a:pos x="GluePoint563X" y="GluePoint563Y"/>
                              </a:cxn>
                              <a:cxn ang="0">
                                <a:pos x="GluePoint564X" y="GluePoint564Y"/>
                              </a:cxn>
                              <a:cxn ang="0">
                                <a:pos x="GluePoint565X" y="GluePoint565Y"/>
                              </a:cxn>
                              <a:cxn ang="0">
                                <a:pos x="GluePoint566X" y="GluePoint566Y"/>
                              </a:cxn>
                              <a:cxn ang="0">
                                <a:pos x="GluePoint567X" y="GluePoint567Y"/>
                              </a:cxn>
                              <a:cxn ang="0">
                                <a:pos x="GluePoint568X" y="GluePoint568Y"/>
                              </a:cxn>
                              <a:cxn ang="0">
                                <a:pos x="GluePoint569X" y="GluePoint569Y"/>
                              </a:cxn>
                              <a:cxn ang="0">
                                <a:pos x="GluePoint570X" y="GluePoint570Y"/>
                              </a:cxn>
                              <a:cxn ang="0">
                                <a:pos x="GluePoint571X" y="GluePoint571Y"/>
                              </a:cxn>
                              <a:cxn ang="0">
                                <a:pos x="GluePoint572X" y="GluePoint572Y"/>
                              </a:cxn>
                              <a:cxn ang="0">
                                <a:pos x="GluePoint573X" y="GluePoint573Y"/>
                              </a:cxn>
                              <a:cxn ang="0">
                                <a:pos x="GluePoint574X" y="GluePoint574Y"/>
                              </a:cxn>
                              <a:cxn ang="0">
                                <a:pos x="GluePoint575X" y="GluePoint575Y"/>
                              </a:cxn>
                              <a:cxn ang="0">
                                <a:pos x="GluePoint576X" y="GluePoint576Y"/>
                              </a:cxn>
                              <a:cxn ang="0">
                                <a:pos x="GluePoint577X" y="GluePoint577Y"/>
                              </a:cxn>
                              <a:cxn ang="0">
                                <a:pos x="GluePoint578X" y="GluePoint578Y"/>
                              </a:cxn>
                              <a:cxn ang="0">
                                <a:pos x="GluePoint579X" y="GluePoint579Y"/>
                              </a:cxn>
                              <a:cxn ang="0">
                                <a:pos x="GluePoint580X" y="GluePoint580Y"/>
                              </a:cxn>
                              <a:cxn ang="0">
                                <a:pos x="GluePoint581X" y="GluePoint581Y"/>
                              </a:cxn>
                              <a:cxn ang="0">
                                <a:pos x="GluePoint582X" y="GluePoint582Y"/>
                              </a:cxn>
                              <a:cxn ang="0">
                                <a:pos x="GluePoint583X" y="GluePoint583Y"/>
                              </a:cxn>
                              <a:cxn ang="0">
                                <a:pos x="GluePoint584X" y="GluePoint584Y"/>
                              </a:cxn>
                              <a:cxn ang="0">
                                <a:pos x="GluePoint585X" y="GluePoint585Y"/>
                              </a:cxn>
                              <a:cxn ang="0">
                                <a:pos x="GluePoint586X" y="GluePoint586Y"/>
                              </a:cxn>
                              <a:cxn ang="0">
                                <a:pos x="GluePoint587X" y="GluePoint587Y"/>
                              </a:cxn>
                              <a:cxn ang="0">
                                <a:pos x="GluePoint588X" y="GluePoint588Y"/>
                              </a:cxn>
                              <a:cxn ang="0">
                                <a:pos x="GluePoint589X" y="GluePoint589Y"/>
                              </a:cxn>
                              <a:cxn ang="0">
                                <a:pos x="GluePoint590X" y="GluePoint590Y"/>
                              </a:cxn>
                              <a:cxn ang="0">
                                <a:pos x="GluePoint591X" y="GluePoint591Y"/>
                              </a:cxn>
                              <a:cxn ang="0">
                                <a:pos x="GluePoint592X" y="GluePoint592Y"/>
                              </a:cxn>
                              <a:cxn ang="0">
                                <a:pos x="GluePoint593X" y="GluePoint593Y"/>
                              </a:cxn>
                              <a:cxn ang="0">
                                <a:pos x="GluePoint594X" y="GluePoint594Y"/>
                              </a:cxn>
                              <a:cxn ang="0">
                                <a:pos x="GluePoint595X" y="GluePoint595Y"/>
                              </a:cxn>
                              <a:cxn ang="0">
                                <a:pos x="GluePoint596X" y="GluePoint596Y"/>
                              </a:cxn>
                              <a:cxn ang="0">
                                <a:pos x="GluePoint597X" y="GluePoint597Y"/>
                              </a:cxn>
                              <a:cxn ang="0">
                                <a:pos x="GluePoint598X" y="GluePoint598Y"/>
                              </a:cxn>
                              <a:cxn ang="0">
                                <a:pos x="GluePoint599X" y="GluePoint599Y"/>
                              </a:cxn>
                              <a:cxn ang="0">
                                <a:pos x="GluePoint600X" y="GluePoint600Y"/>
                              </a:cxn>
                              <a:cxn ang="0">
                                <a:pos x="GluePoint601X" y="GluePoint601Y"/>
                              </a:cxn>
                              <a:cxn ang="0">
                                <a:pos x="GluePoint602X" y="GluePoint602Y"/>
                              </a:cxn>
                              <a:cxn ang="0">
                                <a:pos x="GluePoint603X" y="GluePoint603Y"/>
                              </a:cxn>
                              <a:cxn ang="0">
                                <a:pos x="GluePoint604X" y="GluePoint604Y"/>
                              </a:cxn>
                              <a:cxn ang="0">
                                <a:pos x="GluePoint605X" y="GluePoint605Y"/>
                              </a:cxn>
                              <a:cxn ang="0">
                                <a:pos x="GluePoint606X" y="GluePoint606Y"/>
                              </a:cxn>
                              <a:cxn ang="0">
                                <a:pos x="GluePoint607X" y="GluePoint607Y"/>
                              </a:cxn>
                              <a:cxn ang="0">
                                <a:pos x="GluePoint608X" y="GluePoint608Y"/>
                              </a:cxn>
                              <a:cxn ang="0">
                                <a:pos x="GluePoint609X" y="GluePoint609Y"/>
                              </a:cxn>
                              <a:cxn ang="0">
                                <a:pos x="GluePoint610X" y="GluePoint610Y"/>
                              </a:cxn>
                              <a:cxn ang="0">
                                <a:pos x="GluePoint611X" y="GluePoint611Y"/>
                              </a:cxn>
                              <a:cxn ang="0">
                                <a:pos x="GluePoint612X" y="GluePoint612Y"/>
                              </a:cxn>
                              <a:cxn ang="0">
                                <a:pos x="GluePoint613X" y="GluePoint613Y"/>
                              </a:cxn>
                              <a:cxn ang="0">
                                <a:pos x="GluePoint614X" y="GluePoint614Y"/>
                              </a:cxn>
                              <a:cxn ang="0">
                                <a:pos x="GluePoint615X" y="GluePoint615Y"/>
                              </a:cxn>
                              <a:cxn ang="0">
                                <a:pos x="GluePoint616X" y="GluePoint616Y"/>
                              </a:cxn>
                              <a:cxn ang="0">
                                <a:pos x="GluePoint617X" y="GluePoint617Y"/>
                              </a:cxn>
                              <a:cxn ang="0">
                                <a:pos x="GluePoint618X" y="GluePoint618Y"/>
                              </a:cxn>
                              <a:cxn ang="0">
                                <a:pos x="GluePoint619X" y="GluePoint619Y"/>
                              </a:cxn>
                              <a:cxn ang="0">
                                <a:pos x="GluePoint620X" y="GluePoint620Y"/>
                              </a:cxn>
                              <a:cxn ang="0">
                                <a:pos x="GluePoint621X" y="GluePoint621Y"/>
                              </a:cxn>
                              <a:cxn ang="0">
                                <a:pos x="GluePoint622X" y="GluePoint622Y"/>
                              </a:cxn>
                              <a:cxn ang="0">
                                <a:pos x="GluePoint623X" y="GluePoint623Y"/>
                              </a:cxn>
                              <a:cxn ang="0">
                                <a:pos x="GluePoint624X" y="GluePoint624Y"/>
                              </a:cxn>
                              <a:cxn ang="0">
                                <a:pos x="GluePoint625X" y="GluePoint625Y"/>
                              </a:cxn>
                              <a:cxn ang="0">
                                <a:pos x="GluePoint626X" y="GluePoint626Y"/>
                              </a:cxn>
                              <a:cxn ang="0">
                                <a:pos x="GluePoint627X" y="GluePoint627Y"/>
                              </a:cxn>
                              <a:cxn ang="0">
                                <a:pos x="GluePoint628X" y="GluePoint628Y"/>
                              </a:cxn>
                              <a:cxn ang="0">
                                <a:pos x="GluePoint629X" y="GluePoint629Y"/>
                              </a:cxn>
                              <a:cxn ang="0">
                                <a:pos x="GluePoint630X" y="GluePoint630Y"/>
                              </a:cxn>
                              <a:cxn ang="0">
                                <a:pos x="GluePoint631X" y="GluePoint631Y"/>
                              </a:cxn>
                              <a:cxn ang="0">
                                <a:pos x="GluePoint632X" y="GluePoint632Y"/>
                              </a:cxn>
                              <a:cxn ang="0">
                                <a:pos x="GluePoint633X" y="GluePoint633Y"/>
                              </a:cxn>
                              <a:cxn ang="0">
                                <a:pos x="GluePoint634X" y="GluePoint634Y"/>
                              </a:cxn>
                              <a:cxn ang="0">
                                <a:pos x="GluePoint635X" y="GluePoint635Y"/>
                              </a:cxn>
                              <a:cxn ang="0">
                                <a:pos x="GluePoint636X" y="GluePoint636Y"/>
                              </a:cxn>
                              <a:cxn ang="0">
                                <a:pos x="GluePoint637X" y="GluePoint637Y"/>
                              </a:cxn>
                              <a:cxn ang="0">
                                <a:pos x="GluePoint638X" y="GluePoint638Y"/>
                              </a:cxn>
                              <a:cxn ang="0">
                                <a:pos x="GluePoint639X" y="GluePoint639Y"/>
                              </a:cxn>
                              <a:cxn ang="0">
                                <a:pos x="GluePoint640X" y="GluePoint640Y"/>
                              </a:cxn>
                              <a:cxn ang="0">
                                <a:pos x="GluePoint641X" y="GluePoint641Y"/>
                              </a:cxn>
                              <a:cxn ang="0">
                                <a:pos x="GluePoint642X" y="GluePoint642Y"/>
                              </a:cxn>
                              <a:cxn ang="0">
                                <a:pos x="GluePoint643X" y="GluePoint643Y"/>
                              </a:cxn>
                              <a:cxn ang="0">
                                <a:pos x="GluePoint644X" y="GluePoint644Y"/>
                              </a:cxn>
                              <a:cxn ang="0">
                                <a:pos x="GluePoint645X" y="GluePoint645Y"/>
                              </a:cxn>
                              <a:cxn ang="0">
                                <a:pos x="GluePoint646X" y="GluePoint646Y"/>
                              </a:cxn>
                              <a:cxn ang="0">
                                <a:pos x="GluePoint647X" y="GluePoint647Y"/>
                              </a:cxn>
                              <a:cxn ang="0">
                                <a:pos x="GluePoint648X" y="GluePoint648Y"/>
                              </a:cxn>
                              <a:cxn ang="0">
                                <a:pos x="GluePoint649X" y="GluePoint649Y"/>
                              </a:cxn>
                              <a:cxn ang="0">
                                <a:pos x="GluePoint650X" y="GluePoint650Y"/>
                              </a:cxn>
                              <a:cxn ang="0">
                                <a:pos x="GluePoint651X" y="GluePoint651Y"/>
                              </a:cxn>
                              <a:cxn ang="0">
                                <a:pos x="GluePoint652X" y="GluePoint652Y"/>
                              </a:cxn>
                              <a:cxn ang="0">
                                <a:pos x="GluePoint653X" y="GluePoint653Y"/>
                              </a:cxn>
                              <a:cxn ang="0">
                                <a:pos x="GluePoint654X" y="GluePoint654Y"/>
                              </a:cxn>
                              <a:cxn ang="0">
                                <a:pos x="GluePoint655X" y="GluePoint655Y"/>
                              </a:cxn>
                              <a:cxn ang="0">
                                <a:pos x="GluePoint656X" y="GluePoint656Y"/>
                              </a:cxn>
                              <a:cxn ang="0">
                                <a:pos x="GluePoint657X" y="GluePoint657Y"/>
                              </a:cxn>
                              <a:cxn ang="0">
                                <a:pos x="GluePoint658X" y="GluePoint658Y"/>
                              </a:cxn>
                              <a:cxn ang="0">
                                <a:pos x="GluePoint659X" y="GluePoint659Y"/>
                              </a:cxn>
                              <a:cxn ang="0">
                                <a:pos x="GluePoint660X" y="GluePoint660Y"/>
                              </a:cxn>
                              <a:cxn ang="0">
                                <a:pos x="GluePoint661X" y="GluePoint661Y"/>
                              </a:cxn>
                              <a:cxn ang="0">
                                <a:pos x="GluePoint662X" y="GluePoint662Y"/>
                              </a:cxn>
                              <a:cxn ang="0">
                                <a:pos x="GluePoint663X" y="GluePoint663Y"/>
                              </a:cxn>
                              <a:cxn ang="0">
                                <a:pos x="GluePoint664X" y="GluePoint664Y"/>
                              </a:cxn>
                              <a:cxn ang="0">
                                <a:pos x="GluePoint665X" y="GluePoint665Y"/>
                              </a:cxn>
                              <a:cxn ang="0">
                                <a:pos x="GluePoint666X" y="GluePoint666Y"/>
                              </a:cxn>
                              <a:cxn ang="0">
                                <a:pos x="GluePoint667X" y="GluePoint667Y"/>
                              </a:cxn>
                              <a:cxn ang="0">
                                <a:pos x="GluePoint668X" y="GluePoint668Y"/>
                              </a:cxn>
                              <a:cxn ang="0">
                                <a:pos x="GluePoint669X" y="GluePoint669Y"/>
                              </a:cxn>
                              <a:cxn ang="0">
                                <a:pos x="GluePoint670X" y="GluePoint670Y"/>
                              </a:cxn>
                              <a:cxn ang="0">
                                <a:pos x="GluePoint671X" y="GluePoint671Y"/>
                              </a:cxn>
                              <a:cxn ang="0">
                                <a:pos x="GluePoint672X" y="GluePoint672Y"/>
                              </a:cxn>
                              <a:cxn ang="0">
                                <a:pos x="GluePoint673X" y="GluePoint673Y"/>
                              </a:cxn>
                              <a:cxn ang="0">
                                <a:pos x="GluePoint674X" y="GluePoint674Y"/>
                              </a:cxn>
                              <a:cxn ang="0">
                                <a:pos x="GluePoint675X" y="GluePoint675Y"/>
                              </a:cxn>
                              <a:cxn ang="0">
                                <a:pos x="GluePoint676X" y="GluePoint676Y"/>
                              </a:cxn>
                              <a:cxn ang="0">
                                <a:pos x="GluePoint677X" y="GluePoint677Y"/>
                              </a:cxn>
                              <a:cxn ang="0">
                                <a:pos x="GluePoint678X" y="GluePoint678Y"/>
                              </a:cxn>
                              <a:cxn ang="0">
                                <a:pos x="GluePoint679X" y="GluePoint679Y"/>
                              </a:cxn>
                              <a:cxn ang="0">
                                <a:pos x="GluePoint680X" y="GluePoint680Y"/>
                              </a:cxn>
                              <a:cxn ang="0">
                                <a:pos x="GluePoint681X" y="GluePoint681Y"/>
                              </a:cxn>
                              <a:cxn ang="0">
                                <a:pos x="GluePoint682X" y="GluePoint682Y"/>
                              </a:cxn>
                              <a:cxn ang="0">
                                <a:pos x="GluePoint683X" y="GluePoint683Y"/>
                              </a:cxn>
                              <a:cxn ang="0">
                                <a:pos x="GluePoint684X" y="GluePoint684Y"/>
                              </a:cxn>
                              <a:cxn ang="0">
                                <a:pos x="GluePoint685X" y="GluePoint685Y"/>
                              </a:cxn>
                              <a:cxn ang="0">
                                <a:pos x="GluePoint686X" y="GluePoint686Y"/>
                              </a:cxn>
                              <a:cxn ang="0">
                                <a:pos x="GluePoint687X" y="GluePoint687Y"/>
                              </a:cxn>
                              <a:cxn ang="0">
                                <a:pos x="GluePoint688X" y="GluePoint688Y"/>
                              </a:cxn>
                              <a:cxn ang="0">
                                <a:pos x="GluePoint689X" y="GluePoint689Y"/>
                              </a:cxn>
                              <a:cxn ang="0">
                                <a:pos x="GluePoint690X" y="GluePoint690Y"/>
                              </a:cxn>
                              <a:cxn ang="0">
                                <a:pos x="GluePoint691X" y="GluePoint691Y"/>
                              </a:cxn>
                              <a:cxn ang="0">
                                <a:pos x="GluePoint692X" y="GluePoint692Y"/>
                              </a:cxn>
                              <a:cxn ang="0">
                                <a:pos x="GluePoint693X" y="GluePoint693Y"/>
                              </a:cxn>
                              <a:cxn ang="0">
                                <a:pos x="GluePoint694X" y="GluePoint694Y"/>
                              </a:cxn>
                              <a:cxn ang="0">
                                <a:pos x="GluePoint695X" y="GluePoint695Y"/>
                              </a:cxn>
                              <a:cxn ang="0">
                                <a:pos x="GluePoint696X" y="GluePoint696Y"/>
                              </a:cxn>
                              <a:cxn ang="0">
                                <a:pos x="GluePoint697X" y="GluePoint697Y"/>
                              </a:cxn>
                              <a:cxn ang="0">
                                <a:pos x="GluePoint698X" y="GluePoint698Y"/>
                              </a:cxn>
                              <a:cxn ang="0">
                                <a:pos x="GluePoint699X" y="GluePoint699Y"/>
                              </a:cxn>
                              <a:cxn ang="0">
                                <a:pos x="GluePoint700X" y="GluePoint700Y"/>
                              </a:cxn>
                              <a:cxn ang="0">
                                <a:pos x="GluePoint701X" y="GluePoint701Y"/>
                              </a:cxn>
                              <a:cxn ang="0">
                                <a:pos x="GluePoint702X" y="GluePoint702Y"/>
                              </a:cxn>
                              <a:cxn ang="0">
                                <a:pos x="GluePoint703X" y="GluePoint703Y"/>
                              </a:cxn>
                              <a:cxn ang="0">
                                <a:pos x="GluePoint704X" y="GluePoint704Y"/>
                              </a:cxn>
                              <a:cxn ang="0">
                                <a:pos x="GluePoint705X" y="GluePoint705Y"/>
                              </a:cxn>
                              <a:cxn ang="0">
                                <a:pos x="GluePoint706X" y="GluePoint706Y"/>
                              </a:cxn>
                              <a:cxn ang="0">
                                <a:pos x="GluePoint707X" y="GluePoint707Y"/>
                              </a:cxn>
                              <a:cxn ang="0">
                                <a:pos x="GluePoint708X" y="GluePoint708Y"/>
                              </a:cxn>
                              <a:cxn ang="0">
                                <a:pos x="GluePoint709X" y="GluePoint709Y"/>
                              </a:cxn>
                              <a:cxn ang="0">
                                <a:pos x="GluePoint710X" y="GluePoint710Y"/>
                              </a:cxn>
                              <a:cxn ang="0">
                                <a:pos x="GluePoint711X" y="GluePoint711Y"/>
                              </a:cxn>
                              <a:cxn ang="0">
                                <a:pos x="GluePoint712X" y="GluePoint712Y"/>
                              </a:cxn>
                              <a:cxn ang="0">
                                <a:pos x="GluePoint713X" y="GluePoint713Y"/>
                              </a:cxn>
                              <a:cxn ang="0">
                                <a:pos x="GluePoint714X" y="GluePoint714Y"/>
                              </a:cxn>
                              <a:cxn ang="0">
                                <a:pos x="GluePoint715X" y="GluePoint715Y"/>
                              </a:cxn>
                              <a:cxn ang="0">
                                <a:pos x="GluePoint716X" y="GluePoint716Y"/>
                              </a:cxn>
                              <a:cxn ang="0">
                                <a:pos x="GluePoint717X" y="GluePoint717Y"/>
                              </a:cxn>
                              <a:cxn ang="0">
                                <a:pos x="GluePoint718X" y="GluePoint718Y"/>
                              </a:cxn>
                              <a:cxn ang="0">
                                <a:pos x="GluePoint719X" y="GluePoint719Y"/>
                              </a:cxn>
                              <a:cxn ang="0">
                                <a:pos x="GluePoint720X" y="GluePoint720Y"/>
                              </a:cxn>
                              <a:cxn ang="0">
                                <a:pos x="GluePoint721X" y="GluePoint721Y"/>
                              </a:cxn>
                              <a:cxn ang="0">
                                <a:pos x="GluePoint722X" y="GluePoint722Y"/>
                              </a:cxn>
                              <a:cxn ang="0">
                                <a:pos x="GluePoint723X" y="GluePoint723Y"/>
                              </a:cxn>
                              <a:cxn ang="0">
                                <a:pos x="GluePoint724X" y="GluePoint724Y"/>
                              </a:cxn>
                              <a:cxn ang="0">
                                <a:pos x="GluePoint725X" y="GluePoint725Y"/>
                              </a:cxn>
                              <a:cxn ang="0">
                                <a:pos x="GluePoint726X" y="GluePoint726Y"/>
                              </a:cxn>
                              <a:cxn ang="0">
                                <a:pos x="GluePoint727X" y="GluePoint727Y"/>
                              </a:cxn>
                              <a:cxn ang="0">
                                <a:pos x="GluePoint728X" y="GluePoint728Y"/>
                              </a:cxn>
                              <a:cxn ang="0">
                                <a:pos x="GluePoint729X" y="GluePoint729Y"/>
                              </a:cxn>
                              <a:cxn ang="0">
                                <a:pos x="GluePoint730X" y="GluePoint730Y"/>
                              </a:cxn>
                              <a:cxn ang="0">
                                <a:pos x="GluePoint731X" y="GluePoint731Y"/>
                              </a:cxn>
                              <a:cxn ang="0">
                                <a:pos x="GluePoint732X" y="GluePoint732Y"/>
                              </a:cxn>
                              <a:cxn ang="0">
                                <a:pos x="GluePoint733X" y="GluePoint733Y"/>
                              </a:cxn>
                              <a:cxn ang="0">
                                <a:pos x="GluePoint734X" y="GluePoint734Y"/>
                              </a:cxn>
                              <a:cxn ang="0">
                                <a:pos x="GluePoint735X" y="GluePoint735Y"/>
                              </a:cxn>
                              <a:cxn ang="0">
                                <a:pos x="GluePoint736X" y="GluePoint736Y"/>
                              </a:cxn>
                              <a:cxn ang="0">
                                <a:pos x="GluePoint737X" y="GluePoint737Y"/>
                              </a:cxn>
                              <a:cxn ang="0">
                                <a:pos x="GluePoint738X" y="GluePoint738Y"/>
                              </a:cxn>
                              <a:cxn ang="0">
                                <a:pos x="GluePoint739X" y="GluePoint739Y"/>
                              </a:cxn>
                              <a:cxn ang="0">
                                <a:pos x="GluePoint740X" y="GluePoint740Y"/>
                              </a:cxn>
                              <a:cxn ang="0">
                                <a:pos x="GluePoint741X" y="GluePoint741Y"/>
                              </a:cxn>
                              <a:cxn ang="0">
                                <a:pos x="GluePoint742X" y="GluePoint742Y"/>
                              </a:cxn>
                              <a:cxn ang="0">
                                <a:pos x="GluePoint743X" y="GluePoint743Y"/>
                              </a:cxn>
                              <a:cxn ang="0">
                                <a:pos x="GluePoint744X" y="GluePoint744Y"/>
                              </a:cxn>
                              <a:cxn ang="0">
                                <a:pos x="GluePoint745X" y="GluePoint745Y"/>
                              </a:cxn>
                              <a:cxn ang="0">
                                <a:pos x="GluePoint746X" y="GluePoint746Y"/>
                              </a:cxn>
                              <a:cxn ang="0">
                                <a:pos x="GluePoint747X" y="GluePoint747Y"/>
                              </a:cxn>
                              <a:cxn ang="0">
                                <a:pos x="GluePoint748X" y="GluePoint748Y"/>
                              </a:cxn>
                              <a:cxn ang="0">
                                <a:pos x="GluePoint749X" y="GluePoint749Y"/>
                              </a:cxn>
                              <a:cxn ang="0">
                                <a:pos x="GluePoint750X" y="GluePoint750Y"/>
                              </a:cxn>
                              <a:cxn ang="0">
                                <a:pos x="GluePoint751X" y="GluePoint751Y"/>
                              </a:cxn>
                              <a:cxn ang="0">
                                <a:pos x="GluePoint752X" y="GluePoint752Y"/>
                              </a:cxn>
                              <a:cxn ang="0">
                                <a:pos x="GluePoint753X" y="GluePoint753Y"/>
                              </a:cxn>
                              <a:cxn ang="0">
                                <a:pos x="GluePoint754X" y="GluePoint754Y"/>
                              </a:cxn>
                              <a:cxn ang="0">
                                <a:pos x="GluePoint755X" y="GluePoint755Y"/>
                              </a:cxn>
                              <a:cxn ang="0">
                                <a:pos x="GluePoint756X" y="GluePoint756Y"/>
                              </a:cxn>
                              <a:cxn ang="0">
                                <a:pos x="GluePoint757X" y="GluePoint757Y"/>
                              </a:cxn>
                              <a:cxn ang="0">
                                <a:pos x="GluePoint758X" y="GluePoint758Y"/>
                              </a:cxn>
                              <a:cxn ang="0">
                                <a:pos x="GluePoint759X" y="GluePoint759Y"/>
                              </a:cxn>
                              <a:cxn ang="0">
                                <a:pos x="GluePoint760X" y="GluePoint760Y"/>
                              </a:cxn>
                              <a:cxn ang="0">
                                <a:pos x="GluePoint761X" y="GluePoint761Y"/>
                              </a:cxn>
                              <a:cxn ang="0">
                                <a:pos x="GluePoint762X" y="GluePoint762Y"/>
                              </a:cxn>
                              <a:cxn ang="0">
                                <a:pos x="GluePoint763X" y="GluePoint763Y"/>
                              </a:cxn>
                              <a:cxn ang="0">
                                <a:pos x="GluePoint764X" y="GluePoint764Y"/>
                              </a:cxn>
                              <a:cxn ang="0">
                                <a:pos x="GluePoint765X" y="GluePoint765Y"/>
                              </a:cxn>
                              <a:cxn ang="0">
                                <a:pos x="GluePoint766X" y="GluePoint766Y"/>
                              </a:cxn>
                              <a:cxn ang="0">
                                <a:pos x="GluePoint767X" y="GluePoint767Y"/>
                              </a:cxn>
                              <a:cxn ang="0">
                                <a:pos x="GluePoint768X" y="GluePoint768Y"/>
                              </a:cxn>
                              <a:cxn ang="0">
                                <a:pos x="GluePoint769X" y="GluePoint769Y"/>
                              </a:cxn>
                              <a:cxn ang="0">
                                <a:pos x="GluePoint770X" y="GluePoint770Y"/>
                              </a:cxn>
                              <a:cxn ang="0">
                                <a:pos x="GluePoint771X" y="GluePoint771Y"/>
                              </a:cxn>
                              <a:cxn ang="0">
                                <a:pos x="GluePoint772X" y="GluePoint772Y"/>
                              </a:cxn>
                              <a:cxn ang="0">
                                <a:pos x="GluePoint773X" y="GluePoint773Y"/>
                              </a:cxn>
                              <a:cxn ang="0">
                                <a:pos x="GluePoint774X" y="GluePoint774Y"/>
                              </a:cxn>
                              <a:cxn ang="0">
                                <a:pos x="GluePoint775X" y="GluePoint775Y"/>
                              </a:cxn>
                              <a:cxn ang="0">
                                <a:pos x="GluePoint776X" y="GluePoint776Y"/>
                              </a:cxn>
                              <a:cxn ang="0">
                                <a:pos x="GluePoint777X" y="GluePoint777Y"/>
                              </a:cxn>
                              <a:cxn ang="0">
                                <a:pos x="GluePoint778X" y="GluePoint778Y"/>
                              </a:cxn>
                              <a:cxn ang="0">
                                <a:pos x="GluePoint779X" y="GluePoint779Y"/>
                              </a:cxn>
                              <a:cxn ang="0">
                                <a:pos x="GluePoint780X" y="GluePoint780Y"/>
                              </a:cxn>
                              <a:cxn ang="0">
                                <a:pos x="GluePoint781X" y="GluePoint781Y"/>
                              </a:cxn>
                              <a:cxn ang="0">
                                <a:pos x="GluePoint782X" y="GluePoint782Y"/>
                              </a:cxn>
                              <a:cxn ang="0">
                                <a:pos x="GluePoint783X" y="GluePoint783Y"/>
                              </a:cxn>
                              <a:cxn ang="0">
                                <a:pos x="GluePoint784X" y="GluePoint784Y"/>
                              </a:cxn>
                              <a:cxn ang="0">
                                <a:pos x="GluePoint785X" y="GluePoint785Y"/>
                              </a:cxn>
                              <a:cxn ang="0">
                                <a:pos x="GluePoint786X" y="GluePoint786Y"/>
                              </a:cxn>
                              <a:cxn ang="0">
                                <a:pos x="GluePoint787X" y="GluePoint787Y"/>
                              </a:cxn>
                              <a:cxn ang="0">
                                <a:pos x="GluePoint788X" y="GluePoint788Y"/>
                              </a:cxn>
                              <a:cxn ang="0">
                                <a:pos x="GluePoint789X" y="GluePoint789Y"/>
                              </a:cxn>
                              <a:cxn ang="0">
                                <a:pos x="GluePoint790X" y="GluePoint790Y"/>
                              </a:cxn>
                              <a:cxn ang="0">
                                <a:pos x="GluePoint791X" y="GluePoint791Y"/>
                              </a:cxn>
                              <a:cxn ang="0">
                                <a:pos x="GluePoint792X" y="GluePoint792Y"/>
                              </a:cxn>
                              <a:cxn ang="0">
                                <a:pos x="GluePoint793X" y="GluePoint793Y"/>
                              </a:cxn>
                              <a:cxn ang="0">
                                <a:pos x="GluePoint794X" y="GluePoint794Y"/>
                              </a:cxn>
                              <a:cxn ang="0">
                                <a:pos x="GluePoint795X" y="GluePoint795Y"/>
                              </a:cxn>
                              <a:cxn ang="0">
                                <a:pos x="GluePoint796X" y="GluePoint796Y"/>
                              </a:cxn>
                              <a:cxn ang="0">
                                <a:pos x="GluePoint797X" y="GluePoint797Y"/>
                              </a:cxn>
                              <a:cxn ang="0">
                                <a:pos x="GluePoint798X" y="GluePoint798Y"/>
                              </a:cxn>
                              <a:cxn ang="0">
                                <a:pos x="GluePoint799X" y="GluePoint799Y"/>
                              </a:cxn>
                              <a:cxn ang="0">
                                <a:pos x="GluePoint800X" y="GluePoint800Y"/>
                              </a:cxn>
                              <a:cxn ang="0">
                                <a:pos x="GluePoint801X" y="GluePoint801Y"/>
                              </a:cxn>
                              <a:cxn ang="0">
                                <a:pos x="GluePoint802X" y="GluePoint802Y"/>
                              </a:cxn>
                              <a:cxn ang="0">
                                <a:pos x="GluePoint803X" y="GluePoint803Y"/>
                              </a:cxn>
                              <a:cxn ang="0">
                                <a:pos x="GluePoint804X" y="GluePoint804Y"/>
                              </a:cxn>
                              <a:cxn ang="0">
                                <a:pos x="GluePoint805X" y="GluePoint805Y"/>
                              </a:cxn>
                              <a:cxn ang="0">
                                <a:pos x="GluePoint806X" y="GluePoint806Y"/>
                              </a:cxn>
                              <a:cxn ang="0">
                                <a:pos x="GluePoint807X" y="GluePoint807Y"/>
                              </a:cxn>
                              <a:cxn ang="0">
                                <a:pos x="GluePoint808X" y="GluePoint808Y"/>
                              </a:cxn>
                              <a:cxn ang="0">
                                <a:pos x="GluePoint809X" y="GluePoint809Y"/>
                              </a:cxn>
                              <a:cxn ang="0">
                                <a:pos x="GluePoint810X" y="GluePoint810Y"/>
                              </a:cxn>
                              <a:cxn ang="0">
                                <a:pos x="GluePoint811X" y="GluePoint811Y"/>
                              </a:cxn>
                              <a:cxn ang="0">
                                <a:pos x="GluePoint812X" y="GluePoint812Y"/>
                              </a:cxn>
                              <a:cxn ang="0">
                                <a:pos x="GluePoint813X" y="GluePoint813Y"/>
                              </a:cxn>
                              <a:cxn ang="0">
                                <a:pos x="GluePoint814X" y="GluePoint814Y"/>
                              </a:cxn>
                              <a:cxn ang="0">
                                <a:pos x="GluePoint815X" y="GluePoint815Y"/>
                              </a:cxn>
                              <a:cxn ang="0">
                                <a:pos x="GluePoint816X" y="GluePoint816Y"/>
                              </a:cxn>
                              <a:cxn ang="0">
                                <a:pos x="GluePoint817X" y="GluePoint817Y"/>
                              </a:cxn>
                              <a:cxn ang="0">
                                <a:pos x="GluePoint818X" y="GluePoint818Y"/>
                              </a:cxn>
                              <a:cxn ang="0">
                                <a:pos x="GluePoint819X" y="GluePoint819Y"/>
                              </a:cxn>
                              <a:cxn ang="0">
                                <a:pos x="GluePoint820X" y="GluePoint820Y"/>
                              </a:cxn>
                              <a:cxn ang="0">
                                <a:pos x="GluePoint821X" y="GluePoint821Y"/>
                              </a:cxn>
                              <a:cxn ang="0">
                                <a:pos x="GluePoint822X" y="GluePoint822Y"/>
                              </a:cxn>
                              <a:cxn ang="0">
                                <a:pos x="GluePoint823X" y="GluePoint823Y"/>
                              </a:cxn>
                              <a:cxn ang="0">
                                <a:pos x="GluePoint824X" y="GluePoint824Y"/>
                              </a:cxn>
                              <a:cxn ang="0">
                                <a:pos x="GluePoint825X" y="GluePoint825Y"/>
                              </a:cxn>
                              <a:cxn ang="0">
                                <a:pos x="GluePoint826X" y="GluePoint826Y"/>
                              </a:cxn>
                              <a:cxn ang="0">
                                <a:pos x="GluePoint827X" y="GluePoint827Y"/>
                              </a:cxn>
                              <a:cxn ang="0">
                                <a:pos x="GluePoint828X" y="GluePoint828Y"/>
                              </a:cxn>
                              <a:cxn ang="0">
                                <a:pos x="GluePoint829X" y="GluePoint829Y"/>
                              </a:cxn>
                              <a:cxn ang="0">
                                <a:pos x="GluePoint830X" y="GluePoint830Y"/>
                              </a:cxn>
                              <a:cxn ang="0">
                                <a:pos x="GluePoint831X" y="GluePoint831Y"/>
                              </a:cxn>
                              <a:cxn ang="0">
                                <a:pos x="GluePoint832X" y="GluePoint832Y"/>
                              </a:cxn>
                              <a:cxn ang="0">
                                <a:pos x="GluePoint833X" y="GluePoint833Y"/>
                              </a:cxn>
                              <a:cxn ang="0">
                                <a:pos x="GluePoint834X" y="GluePoint834Y"/>
                              </a:cxn>
                              <a:cxn ang="0">
                                <a:pos x="GluePoint835X" y="GluePoint835Y"/>
                              </a:cxn>
                              <a:cxn ang="0">
                                <a:pos x="GluePoint836X" y="GluePoint836Y"/>
                              </a:cxn>
                              <a:cxn ang="0">
                                <a:pos x="GluePoint837X" y="GluePoint837Y"/>
                              </a:cxn>
                              <a:cxn ang="0">
                                <a:pos x="GluePoint838X" y="GluePoint838Y"/>
                              </a:cxn>
                              <a:cxn ang="0">
                                <a:pos x="GluePoint839X" y="GluePoint839Y"/>
                              </a:cxn>
                              <a:cxn ang="0">
                                <a:pos x="GluePoint840X" y="GluePoint840Y"/>
                              </a:cxn>
                              <a:cxn ang="0">
                                <a:pos x="GluePoint841X" y="GluePoint841Y"/>
                              </a:cxn>
                              <a:cxn ang="0">
                                <a:pos x="GluePoint842X" y="GluePoint842Y"/>
                              </a:cxn>
                              <a:cxn ang="0">
                                <a:pos x="GluePoint843X" y="GluePoint843Y"/>
                              </a:cxn>
                              <a:cxn ang="0">
                                <a:pos x="GluePoint844X" y="GluePoint844Y"/>
                              </a:cxn>
                              <a:cxn ang="0">
                                <a:pos x="GluePoint845X" y="GluePoint845Y"/>
                              </a:cxn>
                              <a:cxn ang="0">
                                <a:pos x="GluePoint846X" y="GluePoint846Y"/>
                              </a:cxn>
                              <a:cxn ang="0">
                                <a:pos x="GluePoint847X" y="GluePoint847Y"/>
                              </a:cxn>
                              <a:cxn ang="0">
                                <a:pos x="GluePoint848X" y="GluePoint848Y"/>
                              </a:cxn>
                              <a:cxn ang="0">
                                <a:pos x="GluePoint849X" y="GluePoint849Y"/>
                              </a:cxn>
                              <a:cxn ang="0">
                                <a:pos x="GluePoint850X" y="GluePoint850Y"/>
                              </a:cxn>
                              <a:cxn ang="0">
                                <a:pos x="GluePoint851X" y="GluePoint851Y"/>
                              </a:cxn>
                              <a:cxn ang="0">
                                <a:pos x="GluePoint852X" y="GluePoint852Y"/>
                              </a:cxn>
                              <a:cxn ang="0">
                                <a:pos x="GluePoint853X" y="GluePoint853Y"/>
                              </a:cxn>
                              <a:cxn ang="0">
                                <a:pos x="GluePoint854X" y="GluePoint854Y"/>
                              </a:cxn>
                              <a:cxn ang="0">
                                <a:pos x="GluePoint855X" y="GluePoint855Y"/>
                              </a:cxn>
                              <a:cxn ang="0">
                                <a:pos x="GluePoint856X" y="GluePoint856Y"/>
                              </a:cxn>
                              <a:cxn ang="0">
                                <a:pos x="GluePoint857X" y="GluePoint857Y"/>
                              </a:cxn>
                              <a:cxn ang="0">
                                <a:pos x="GluePoint858X" y="GluePoint858Y"/>
                              </a:cxn>
                              <a:cxn ang="0">
                                <a:pos x="GluePoint859X" y="GluePoint859Y"/>
                              </a:cxn>
                              <a:cxn ang="0">
                                <a:pos x="GluePoint860X" y="GluePoint860Y"/>
                              </a:cxn>
                              <a:cxn ang="0">
                                <a:pos x="GluePoint861X" y="GluePoint861Y"/>
                              </a:cxn>
                              <a:cxn ang="0">
                                <a:pos x="GluePoint862X" y="GluePoint862Y"/>
                              </a:cxn>
                              <a:cxn ang="0">
                                <a:pos x="GluePoint863X" y="GluePoint863Y"/>
                              </a:cxn>
                              <a:cxn ang="0">
                                <a:pos x="GluePoint864X" y="GluePoint864Y"/>
                              </a:cxn>
                              <a:cxn ang="0">
                                <a:pos x="GluePoint865X" y="GluePoint865Y"/>
                              </a:cxn>
                              <a:cxn ang="0">
                                <a:pos x="GluePoint866X" y="GluePoint866Y"/>
                              </a:cxn>
                              <a:cxn ang="0">
                                <a:pos x="GluePoint867X" y="GluePoint867Y"/>
                              </a:cxn>
                              <a:cxn ang="0">
                                <a:pos x="GluePoint868X" y="GluePoint868Y"/>
                              </a:cxn>
                              <a:cxn ang="0">
                                <a:pos x="GluePoint869X" y="GluePoint869Y"/>
                              </a:cxn>
                              <a:cxn ang="0">
                                <a:pos x="GluePoint870X" y="GluePoint870Y"/>
                              </a:cxn>
                              <a:cxn ang="0">
                                <a:pos x="GluePoint871X" y="GluePoint871Y"/>
                              </a:cxn>
                              <a:cxn ang="0">
                                <a:pos x="GluePoint872X" y="GluePoint872Y"/>
                              </a:cxn>
                              <a:cxn ang="0">
                                <a:pos x="GluePoint873X" y="GluePoint873Y"/>
                              </a:cxn>
                              <a:cxn ang="0">
                                <a:pos x="GluePoint874X" y="GluePoint874Y"/>
                              </a:cxn>
                              <a:cxn ang="0">
                                <a:pos x="GluePoint875X" y="GluePoint875Y"/>
                              </a:cxn>
                              <a:cxn ang="0">
                                <a:pos x="GluePoint876X" y="GluePoint876Y"/>
                              </a:cxn>
                              <a:cxn ang="0">
                                <a:pos x="GluePoint877X" y="GluePoint877Y"/>
                              </a:cxn>
                              <a:cxn ang="0">
                                <a:pos x="GluePoint878X" y="GluePoint878Y"/>
                              </a:cxn>
                              <a:cxn ang="0">
                                <a:pos x="GluePoint879X" y="GluePoint879Y"/>
                              </a:cxn>
                              <a:cxn ang="0">
                                <a:pos x="GluePoint880X" y="GluePoint880Y"/>
                              </a:cxn>
                              <a:cxn ang="0">
                                <a:pos x="GluePoint881X" y="GluePoint881Y"/>
                              </a:cxn>
                              <a:cxn ang="0">
                                <a:pos x="GluePoint882X" y="GluePoint882Y"/>
                              </a:cxn>
                              <a:cxn ang="0">
                                <a:pos x="GluePoint883X" y="GluePoint883Y"/>
                              </a:cxn>
                              <a:cxn ang="0">
                                <a:pos x="GluePoint884X" y="GluePoint884Y"/>
                              </a:cxn>
                              <a:cxn ang="0">
                                <a:pos x="GluePoint885X" y="GluePoint885Y"/>
                              </a:cxn>
                              <a:cxn ang="0">
                                <a:pos x="GluePoint886X" y="GluePoint886Y"/>
                              </a:cxn>
                              <a:cxn ang="0">
                                <a:pos x="GluePoint887X" y="GluePoint887Y"/>
                              </a:cxn>
                              <a:cxn ang="0">
                                <a:pos x="GluePoint888X" y="GluePoint888Y"/>
                              </a:cxn>
                              <a:cxn ang="0">
                                <a:pos x="GluePoint889X" y="GluePoint889Y"/>
                              </a:cxn>
                              <a:cxn ang="0">
                                <a:pos x="GluePoint890X" y="GluePoint890Y"/>
                              </a:cxn>
                              <a:cxn ang="0">
                                <a:pos x="GluePoint891X" y="GluePoint891Y"/>
                              </a:cxn>
                              <a:cxn ang="0">
                                <a:pos x="GluePoint892X" y="GluePoint892Y"/>
                              </a:cxn>
                              <a:cxn ang="0">
                                <a:pos x="GluePoint893X" y="GluePoint893Y"/>
                              </a:cxn>
                              <a:cxn ang="0">
                                <a:pos x="GluePoint894X" y="GluePoint894Y"/>
                              </a:cxn>
                              <a:cxn ang="0">
                                <a:pos x="GluePoint895X" y="GluePoint895Y"/>
                              </a:cxn>
                              <a:cxn ang="0">
                                <a:pos x="GluePoint896X" y="GluePoint896Y"/>
                              </a:cxn>
                              <a:cxn ang="0">
                                <a:pos x="GluePoint897X" y="GluePoint897Y"/>
                              </a:cxn>
                              <a:cxn ang="0">
                                <a:pos x="GluePoint898X" y="GluePoint898Y"/>
                              </a:cxn>
                              <a:cxn ang="0">
                                <a:pos x="GluePoint899X" y="GluePoint899Y"/>
                              </a:cxn>
                              <a:cxn ang="0">
                                <a:pos x="GluePoint900X" y="GluePoint900Y"/>
                              </a:cxn>
                              <a:cxn ang="0">
                                <a:pos x="GluePoint901X" y="GluePoint901Y"/>
                              </a:cxn>
                              <a:cxn ang="0">
                                <a:pos x="GluePoint902X" y="GluePoint902Y"/>
                              </a:cxn>
                              <a:cxn ang="0">
                                <a:pos x="GluePoint903X" y="GluePoint903Y"/>
                              </a:cxn>
                              <a:cxn ang="0">
                                <a:pos x="GluePoint904X" y="GluePoint904Y"/>
                              </a:cxn>
                              <a:cxn ang="0">
                                <a:pos x="GluePoint905X" y="GluePoint905Y"/>
                              </a:cxn>
                              <a:cxn ang="0">
                                <a:pos x="GluePoint906X" y="GluePoint906Y"/>
                              </a:cxn>
                              <a:cxn ang="0">
                                <a:pos x="GluePoint907X" y="GluePoint907Y"/>
                              </a:cxn>
                              <a:cxn ang="0">
                                <a:pos x="GluePoint908X" y="GluePoint908Y"/>
                              </a:cxn>
                              <a:cxn ang="0">
                                <a:pos x="GluePoint909X" y="GluePoint909Y"/>
                              </a:cxn>
                              <a:cxn ang="0">
                                <a:pos x="GluePoint910X" y="GluePoint910Y"/>
                              </a:cxn>
                              <a:cxn ang="0">
                                <a:pos x="GluePoint911X" y="GluePoint911Y"/>
                              </a:cxn>
                              <a:cxn ang="0">
                                <a:pos x="GluePoint912X" y="GluePoint912Y"/>
                              </a:cxn>
                              <a:cxn ang="0">
                                <a:pos x="GluePoint913X" y="GluePoint913Y"/>
                              </a:cxn>
                              <a:cxn ang="0">
                                <a:pos x="GluePoint914X" y="GluePoint914Y"/>
                              </a:cxn>
                              <a:cxn ang="0">
                                <a:pos x="GluePoint915X" y="GluePoint915Y"/>
                              </a:cxn>
                              <a:cxn ang="0">
                                <a:pos x="GluePoint916X" y="GluePoint916Y"/>
                              </a:cxn>
                              <a:cxn ang="0">
                                <a:pos x="GluePoint917X" y="GluePoint917Y"/>
                              </a:cxn>
                              <a:cxn ang="0">
                                <a:pos x="GluePoint918X" y="GluePoint918Y"/>
                              </a:cxn>
                              <a:cxn ang="0">
                                <a:pos x="GluePoint919X" y="GluePoint919Y"/>
                              </a:cxn>
                              <a:cxn ang="0">
                                <a:pos x="GluePoint920X" y="GluePoint920Y"/>
                              </a:cxn>
                              <a:cxn ang="0">
                                <a:pos x="GluePoint921X" y="GluePoint921Y"/>
                              </a:cxn>
                              <a:cxn ang="0">
                                <a:pos x="GluePoint922X" y="GluePoint922Y"/>
                              </a:cxn>
                              <a:cxn ang="0">
                                <a:pos x="GluePoint923X" y="GluePoint923Y"/>
                              </a:cxn>
                              <a:cxn ang="0">
                                <a:pos x="GluePoint924X" y="GluePoint924Y"/>
                              </a:cxn>
                              <a:cxn ang="0">
                                <a:pos x="GluePoint925X" y="GluePoint925Y"/>
                              </a:cxn>
                              <a:cxn ang="0">
                                <a:pos x="GluePoint926X" y="GluePoint926Y"/>
                              </a:cxn>
                              <a:cxn ang="0">
                                <a:pos x="GluePoint927X" y="GluePoint927Y"/>
                              </a:cxn>
                              <a:cxn ang="0">
                                <a:pos x="GluePoint928X" y="GluePoint928Y"/>
                              </a:cxn>
                              <a:cxn ang="0">
                                <a:pos x="GluePoint929X" y="GluePoint929Y"/>
                              </a:cxn>
                              <a:cxn ang="0">
                                <a:pos x="GluePoint930X" y="GluePoint930Y"/>
                              </a:cxn>
                              <a:cxn ang="0">
                                <a:pos x="GluePoint931X" y="GluePoint931Y"/>
                              </a:cxn>
                              <a:cxn ang="0">
                                <a:pos x="GluePoint932X" y="GluePoint932Y"/>
                              </a:cxn>
                              <a:cxn ang="0">
                                <a:pos x="GluePoint933X" y="GluePoint933Y"/>
                              </a:cxn>
                              <a:cxn ang="0">
                                <a:pos x="GluePoint934X" y="GluePoint934Y"/>
                              </a:cxn>
                              <a:cxn ang="0">
                                <a:pos x="GluePoint935X" y="GluePoint935Y"/>
                              </a:cxn>
                              <a:cxn ang="0">
                                <a:pos x="GluePoint936X" y="GluePoint936Y"/>
                              </a:cxn>
                              <a:cxn ang="0">
                                <a:pos x="GluePoint937X" y="GluePoint937Y"/>
                              </a:cxn>
                              <a:cxn ang="0">
                                <a:pos x="GluePoint938X" y="GluePoint938Y"/>
                              </a:cxn>
                              <a:cxn ang="0">
                                <a:pos x="GluePoint939X" y="GluePoint939Y"/>
                              </a:cxn>
                              <a:cxn ang="0">
                                <a:pos x="GluePoint940X" y="GluePoint940Y"/>
                              </a:cxn>
                              <a:cxn ang="0">
                                <a:pos x="GluePoint941X" y="GluePoint941Y"/>
                              </a:cxn>
                              <a:cxn ang="0">
                                <a:pos x="GluePoint942X" y="GluePoint942Y"/>
                              </a:cxn>
                              <a:cxn ang="0">
                                <a:pos x="GluePoint943X" y="GluePoint943Y"/>
                              </a:cxn>
                              <a:cxn ang="0">
                                <a:pos x="GluePoint944X" y="GluePoint944Y"/>
                              </a:cxn>
                              <a:cxn ang="0">
                                <a:pos x="GluePoint945X" y="GluePoint945Y"/>
                              </a:cxn>
                              <a:cxn ang="0">
                                <a:pos x="GluePoint946X" y="GluePoint946Y"/>
                              </a:cxn>
                              <a:cxn ang="0">
                                <a:pos x="GluePoint947X" y="GluePoint947Y"/>
                              </a:cxn>
                              <a:cxn ang="0">
                                <a:pos x="GluePoint948X" y="GluePoint948Y"/>
                              </a:cxn>
                              <a:cxn ang="0">
                                <a:pos x="GluePoint949X" y="GluePoint949Y"/>
                              </a:cxn>
                              <a:cxn ang="0">
                                <a:pos x="GluePoint950X" y="GluePoint950Y"/>
                              </a:cxn>
                              <a:cxn ang="0">
                                <a:pos x="GluePoint951X" y="GluePoint951Y"/>
                              </a:cxn>
                              <a:cxn ang="0">
                                <a:pos x="GluePoint952X" y="GluePoint952Y"/>
                              </a:cxn>
                              <a:cxn ang="0">
                                <a:pos x="GluePoint953X" y="GluePoint953Y"/>
                              </a:cxn>
                              <a:cxn ang="0">
                                <a:pos x="GluePoint954X" y="GluePoint954Y"/>
                              </a:cxn>
                              <a:cxn ang="0">
                                <a:pos x="GluePoint955X" y="GluePoint955Y"/>
                              </a:cxn>
                              <a:cxn ang="0">
                                <a:pos x="GluePoint956X" y="GluePoint956Y"/>
                              </a:cxn>
                              <a:cxn ang="0">
                                <a:pos x="GluePoint957X" y="GluePoint957Y"/>
                              </a:cxn>
                              <a:cxn ang="0">
                                <a:pos x="GluePoint958X" y="GluePoint958Y"/>
                              </a:cxn>
                              <a:cxn ang="0">
                                <a:pos x="GluePoint959X" y="GluePoint959Y"/>
                              </a:cxn>
                              <a:cxn ang="0">
                                <a:pos x="GluePoint960X" y="GluePoint960Y"/>
                              </a:cxn>
                              <a:cxn ang="0">
                                <a:pos x="GluePoint961X" y="GluePoint961Y"/>
                              </a:cxn>
                              <a:cxn ang="0">
                                <a:pos x="GluePoint962X" y="GluePoint962Y"/>
                              </a:cxn>
                              <a:cxn ang="0">
                                <a:pos x="GluePoint963X" y="GluePoint963Y"/>
                              </a:cxn>
                              <a:cxn ang="0">
                                <a:pos x="GluePoint964X" y="GluePoint964Y"/>
                              </a:cxn>
                              <a:cxn ang="0">
                                <a:pos x="GluePoint965X" y="GluePoint965Y"/>
                              </a:cxn>
                              <a:cxn ang="0">
                                <a:pos x="GluePoint966X" y="GluePoint966Y"/>
                              </a:cxn>
                              <a:cxn ang="0">
                                <a:pos x="GluePoint967X" y="GluePoint967Y"/>
                              </a:cxn>
                              <a:cxn ang="0">
                                <a:pos x="GluePoint968X" y="GluePoint968Y"/>
                              </a:cxn>
                              <a:cxn ang="0">
                                <a:pos x="GluePoint969X" y="GluePoint969Y"/>
                              </a:cxn>
                              <a:cxn ang="0">
                                <a:pos x="GluePoint970X" y="GluePoint970Y"/>
                              </a:cxn>
                              <a:cxn ang="0">
                                <a:pos x="GluePoint971X" y="GluePoint971Y"/>
                              </a:cxn>
                              <a:cxn ang="0">
                                <a:pos x="GluePoint972X" y="GluePoint972Y"/>
                              </a:cxn>
                              <a:cxn ang="0">
                                <a:pos x="GluePoint973X" y="GluePoint973Y"/>
                              </a:cxn>
                              <a:cxn ang="0">
                                <a:pos x="GluePoint974X" y="GluePoint974Y"/>
                              </a:cxn>
                              <a:cxn ang="0">
                                <a:pos x="GluePoint975X" y="GluePoint975Y"/>
                              </a:cxn>
                              <a:cxn ang="0">
                                <a:pos x="GluePoint976X" y="GluePoint976Y"/>
                              </a:cxn>
                              <a:cxn ang="0">
                                <a:pos x="GluePoint977X" y="GluePoint977Y"/>
                              </a:cxn>
                              <a:cxn ang="0">
                                <a:pos x="GluePoint978X" y="GluePoint978Y"/>
                              </a:cxn>
                              <a:cxn ang="0">
                                <a:pos x="GluePoint979X" y="GluePoint979Y"/>
                              </a:cxn>
                              <a:cxn ang="0">
                                <a:pos x="GluePoint980X" y="GluePoint980Y"/>
                              </a:cxn>
                              <a:cxn ang="0">
                                <a:pos x="GluePoint981X" y="GluePoint981Y"/>
                              </a:cxn>
                              <a:cxn ang="0">
                                <a:pos x="GluePoint982X" y="GluePoint982Y"/>
                              </a:cxn>
                              <a:cxn ang="0">
                                <a:pos x="GluePoint983X" y="GluePoint983Y"/>
                              </a:cxn>
                              <a:cxn ang="0">
                                <a:pos x="GluePoint984X" y="GluePoint984Y"/>
                              </a:cxn>
                              <a:cxn ang="0">
                                <a:pos x="GluePoint985X" y="GluePoint985Y"/>
                              </a:cxn>
                              <a:cxn ang="0">
                                <a:pos x="GluePoint986X" y="GluePoint986Y"/>
                              </a:cxn>
                              <a:cxn ang="0">
                                <a:pos x="GluePoint987X" y="GluePoint987Y"/>
                              </a:cxn>
                              <a:cxn ang="0">
                                <a:pos x="GluePoint988X" y="GluePoint988Y"/>
                              </a:cxn>
                              <a:cxn ang="0">
                                <a:pos x="GluePoint989X" y="GluePoint989Y"/>
                              </a:cxn>
                              <a:cxn ang="0">
                                <a:pos x="GluePoint990X" y="GluePoint990Y"/>
                              </a:cxn>
                              <a:cxn ang="0">
                                <a:pos x="GluePoint991X" y="GluePoint991Y"/>
                              </a:cxn>
                              <a:cxn ang="0">
                                <a:pos x="GluePoint992X" y="GluePoint992Y"/>
                              </a:cxn>
                              <a:cxn ang="0">
                                <a:pos x="GluePoint993X" y="GluePoint993Y"/>
                              </a:cxn>
                              <a:cxn ang="0">
                                <a:pos x="GluePoint994X" y="GluePoint994Y"/>
                              </a:cxn>
                              <a:cxn ang="0">
                                <a:pos x="GluePoint995X" y="GluePoint995Y"/>
                              </a:cxn>
                              <a:cxn ang="0">
                                <a:pos x="GluePoint996X" y="GluePoint996Y"/>
                              </a:cxn>
                              <a:cxn ang="0">
                                <a:pos x="GluePoint997X" y="GluePoint997Y"/>
                              </a:cxn>
                              <a:cxn ang="0">
                                <a:pos x="GluePoint998X" y="GluePoint998Y"/>
                              </a:cxn>
                              <a:cxn ang="0">
                                <a:pos x="GluePoint999X" y="GluePoint999Y"/>
                              </a:cxn>
                              <a:cxn ang="0">
                                <a:pos x="GluePoint1000X" y="GluePoint1000Y"/>
                              </a:cxn>
                              <a:cxn ang="0">
                                <a:pos x="GluePoint1001X" y="GluePoint1001Y"/>
                              </a:cxn>
                              <a:cxn ang="0">
                                <a:pos x="GluePoint1002X" y="GluePoint1002Y"/>
                              </a:cxn>
                              <a:cxn ang="0">
                                <a:pos x="GluePoint1003X" y="GluePoint1003Y"/>
                              </a:cxn>
                              <a:cxn ang="0">
                                <a:pos x="GluePoint1004X" y="GluePoint1004Y"/>
                              </a:cxn>
                              <a:cxn ang="0">
                                <a:pos x="GluePoint1005X" y="GluePoint1005Y"/>
                              </a:cxn>
                              <a:cxn ang="0">
                                <a:pos x="GluePoint1006X" y="GluePoint1006Y"/>
                              </a:cxn>
                              <a:cxn ang="0">
                                <a:pos x="GluePoint1007X" y="GluePoint1007Y"/>
                              </a:cxn>
                              <a:cxn ang="0">
                                <a:pos x="GluePoint1008X" y="GluePoint1008Y"/>
                              </a:cxn>
                              <a:cxn ang="0">
                                <a:pos x="GluePoint1009X" y="GluePoint1009Y"/>
                              </a:cxn>
                              <a:cxn ang="0">
                                <a:pos x="GluePoint1010X" y="GluePoint1010Y"/>
                              </a:cxn>
                              <a:cxn ang="0">
                                <a:pos x="GluePoint1011X" y="GluePoint1011Y"/>
                              </a:cxn>
                              <a:cxn ang="0">
                                <a:pos x="GluePoint1012X" y="GluePoint1012Y"/>
                              </a:cxn>
                              <a:cxn ang="0">
                                <a:pos x="GluePoint1013X" y="GluePoint1013Y"/>
                              </a:cxn>
                              <a:cxn ang="0">
                                <a:pos x="GluePoint1014X" y="GluePoint1014Y"/>
                              </a:cxn>
                              <a:cxn ang="0">
                                <a:pos x="GluePoint1015X" y="GluePoint1015Y"/>
                              </a:cxn>
                              <a:cxn ang="0">
                                <a:pos x="GluePoint1016X" y="GluePoint1016Y"/>
                              </a:cxn>
                              <a:cxn ang="0">
                                <a:pos x="GluePoint1017X" y="GluePoint1017Y"/>
                              </a:cxn>
                              <a:cxn ang="0">
                                <a:pos x="GluePoint1018X" y="GluePoint1018Y"/>
                              </a:cxn>
                              <a:cxn ang="0">
                                <a:pos x="GluePoint1019X" y="GluePoint1019Y"/>
                              </a:cxn>
                              <a:cxn ang="0">
                                <a:pos x="GluePoint1020X" y="GluePoint1020Y"/>
                              </a:cxn>
                              <a:cxn ang="0">
                                <a:pos x="GluePoint1021X" y="GluePoint1021Y"/>
                              </a:cxn>
                              <a:cxn ang="0">
                                <a:pos x="GluePoint1022X" y="GluePoint1022Y"/>
                              </a:cxn>
                              <a:cxn ang="0">
                                <a:pos x="GluePoint1023X" y="GluePoint1023Y"/>
                              </a:cxn>
                              <a:cxn ang="0">
                                <a:pos x="GluePoint1024X" y="GluePoint1024Y"/>
                              </a:cxn>
                              <a:cxn ang="0">
                                <a:pos x="GluePoint1025X" y="GluePoint1025Y"/>
                              </a:cxn>
                              <a:cxn ang="0">
                                <a:pos x="GluePoint1026X" y="GluePoint1026Y"/>
                              </a:cxn>
                              <a:cxn ang="0">
                                <a:pos x="GluePoint1027X" y="GluePoint1027Y"/>
                              </a:cxn>
                              <a:cxn ang="0">
                                <a:pos x="GluePoint1028X" y="GluePoint1028Y"/>
                              </a:cxn>
                              <a:cxn ang="0">
                                <a:pos x="GluePoint1029X" y="GluePoint1029Y"/>
                              </a:cxn>
                              <a:cxn ang="0">
                                <a:pos x="GluePoint1030X" y="GluePoint1030Y"/>
                              </a:cxn>
                              <a:cxn ang="0">
                                <a:pos x="GluePoint1031X" y="GluePoint1031Y"/>
                              </a:cxn>
                              <a:cxn ang="0">
                                <a:pos x="GluePoint1032X" y="GluePoint1032Y"/>
                              </a:cxn>
                              <a:cxn ang="0">
                                <a:pos x="GluePoint1033X" y="GluePoint1033Y"/>
                              </a:cxn>
                              <a:cxn ang="0">
                                <a:pos x="GluePoint1034X" y="GluePoint1034Y"/>
                              </a:cxn>
                              <a:cxn ang="0">
                                <a:pos x="GluePoint1035X" y="GluePoint1035Y"/>
                              </a:cxn>
                              <a:cxn ang="0">
                                <a:pos x="GluePoint1036X" y="GluePoint1036Y"/>
                              </a:cxn>
                              <a:cxn ang="0">
                                <a:pos x="GluePoint1037X" y="GluePoint1037Y"/>
                              </a:cxn>
                              <a:cxn ang="0">
                                <a:pos x="GluePoint1038X" y="GluePoint1038Y"/>
                              </a:cxn>
                              <a:cxn ang="0">
                                <a:pos x="GluePoint1039X" y="GluePoint1039Y"/>
                              </a:cxn>
                              <a:cxn ang="0">
                                <a:pos x="GluePoint1040X" y="GluePoint1040Y"/>
                              </a:cxn>
                              <a:cxn ang="0">
                                <a:pos x="GluePoint1041X" y="GluePoint1041Y"/>
                              </a:cxn>
                              <a:cxn ang="0">
                                <a:pos x="GluePoint1042X" y="GluePoint1042Y"/>
                              </a:cxn>
                              <a:cxn ang="0">
                                <a:pos x="GluePoint1043X" y="GluePoint1043Y"/>
                              </a:cxn>
                              <a:cxn ang="0">
                                <a:pos x="GluePoint1044X" y="GluePoint1044Y"/>
                              </a:cxn>
                              <a:cxn ang="0">
                                <a:pos x="GluePoint1045X" y="GluePoint1045Y"/>
                              </a:cxn>
                              <a:cxn ang="0">
                                <a:pos x="GluePoint1046X" y="GluePoint1046Y"/>
                              </a:cxn>
                              <a:cxn ang="0">
                                <a:pos x="GluePoint1047X" y="GluePoint1047Y"/>
                              </a:cxn>
                              <a:cxn ang="0">
                                <a:pos x="GluePoint1048X" y="GluePoint1048Y"/>
                              </a:cxn>
                              <a:cxn ang="0">
                                <a:pos x="GluePoint1049X" y="GluePoint1049Y"/>
                              </a:cxn>
                              <a:cxn ang="0">
                                <a:pos x="GluePoint1050X" y="GluePoint1050Y"/>
                              </a:cxn>
                              <a:cxn ang="0">
                                <a:pos x="GluePoint1051X" y="GluePoint1051Y"/>
                              </a:cxn>
                              <a:cxn ang="0">
                                <a:pos x="GluePoint1052X" y="GluePoint1052Y"/>
                              </a:cxn>
                              <a:cxn ang="0">
                                <a:pos x="GluePoint1053X" y="GluePoint1053Y"/>
                              </a:cxn>
                              <a:cxn ang="0">
                                <a:pos x="GluePoint1054X" y="GluePoint1054Y"/>
                              </a:cxn>
                              <a:cxn ang="0">
                                <a:pos x="GluePoint1055X" y="GluePoint1055Y"/>
                              </a:cxn>
                              <a:cxn ang="0">
                                <a:pos x="GluePoint1056X" y="GluePoint1056Y"/>
                              </a:cxn>
                              <a:cxn ang="0">
                                <a:pos x="GluePoint1057X" y="GluePoint1057Y"/>
                              </a:cxn>
                              <a:cxn ang="0">
                                <a:pos x="GluePoint1058X" y="GluePoint1058Y"/>
                              </a:cxn>
                              <a:cxn ang="0">
                                <a:pos x="GluePoint1059X" y="GluePoint1059Y"/>
                              </a:cxn>
                              <a:cxn ang="0">
                                <a:pos x="GluePoint1060X" y="GluePoint1060Y"/>
                              </a:cxn>
                              <a:cxn ang="0">
                                <a:pos x="GluePoint1061X" y="GluePoint1061Y"/>
                              </a:cxn>
                              <a:cxn ang="0">
                                <a:pos x="GluePoint1062X" y="GluePoint1062Y"/>
                              </a:cxn>
                              <a:cxn ang="0">
                                <a:pos x="GluePoint1063X" y="GluePoint1063Y"/>
                              </a:cxn>
                              <a:cxn ang="0">
                                <a:pos x="GluePoint1064X" y="GluePoint1064Y"/>
                              </a:cxn>
                              <a:cxn ang="0">
                                <a:pos x="GluePoint1065X" y="GluePoint1065Y"/>
                              </a:cxn>
                              <a:cxn ang="0">
                                <a:pos x="GluePoint1066X" y="GluePoint1066Y"/>
                              </a:cxn>
                              <a:cxn ang="0">
                                <a:pos x="GluePoint1067X" y="GluePoint1067Y"/>
                              </a:cxn>
                              <a:cxn ang="0">
                                <a:pos x="GluePoint1068X" y="GluePoint1068Y"/>
                              </a:cxn>
                              <a:cxn ang="0">
                                <a:pos x="GluePoint1069X" y="GluePoint1069Y"/>
                              </a:cxn>
                              <a:cxn ang="0">
                                <a:pos x="GluePoint1070X" y="GluePoint1070Y"/>
                              </a:cxn>
                              <a:cxn ang="0">
                                <a:pos x="GluePoint1071X" y="GluePoint1071Y"/>
                              </a:cxn>
                              <a:cxn ang="0">
                                <a:pos x="GluePoint1072X" y="GluePoint1072Y"/>
                              </a:cxn>
                              <a:cxn ang="0">
                                <a:pos x="GluePoint1073X" y="GluePoint1073Y"/>
                              </a:cxn>
                              <a:cxn ang="0">
                                <a:pos x="GluePoint1074X" y="GluePoint1074Y"/>
                              </a:cxn>
                              <a:cxn ang="0">
                                <a:pos x="GluePoint1075X" y="GluePoint1075Y"/>
                              </a:cxn>
                              <a:cxn ang="0">
                                <a:pos x="GluePoint1076X" y="GluePoint1076Y"/>
                              </a:cxn>
                              <a:cxn ang="0">
                                <a:pos x="GluePoint1077X" y="GluePoint1077Y"/>
                              </a:cxn>
                              <a:cxn ang="0">
                                <a:pos x="GluePoint1078X" y="GluePoint1078Y"/>
                              </a:cxn>
                              <a:cxn ang="0">
                                <a:pos x="GluePoint1079X" y="GluePoint1079Y"/>
                              </a:cxn>
                              <a:cxn ang="0">
                                <a:pos x="GluePoint1080X" y="GluePoint1080Y"/>
                              </a:cxn>
                              <a:cxn ang="0">
                                <a:pos x="GluePoint1081X" y="GluePoint1081Y"/>
                              </a:cxn>
                              <a:cxn ang="0">
                                <a:pos x="GluePoint1082X" y="GluePoint1082Y"/>
                              </a:cxn>
                              <a:cxn ang="0">
                                <a:pos x="GluePoint1083X" y="GluePoint1083Y"/>
                              </a:cxn>
                              <a:cxn ang="0">
                                <a:pos x="GluePoint1084X" y="GluePoint1084Y"/>
                              </a:cxn>
                              <a:cxn ang="0">
                                <a:pos x="GluePoint1085X" y="GluePoint1085Y"/>
                              </a:cxn>
                              <a:cxn ang="0">
                                <a:pos x="GluePoint1086X" y="GluePoint1086Y"/>
                              </a:cxn>
                              <a:cxn ang="0">
                                <a:pos x="GluePoint1087X" y="GluePoint1087Y"/>
                              </a:cxn>
                              <a:cxn ang="0">
                                <a:pos x="GluePoint1088X" y="GluePoint1088Y"/>
                              </a:cxn>
                              <a:cxn ang="0">
                                <a:pos x="GluePoint1089X" y="GluePoint1089Y"/>
                              </a:cxn>
                              <a:cxn ang="0">
                                <a:pos x="GluePoint1090X" y="GluePoint1090Y"/>
                              </a:cxn>
                              <a:cxn ang="0">
                                <a:pos x="GluePoint1091X" y="GluePoint1091Y"/>
                              </a:cxn>
                              <a:cxn ang="0">
                                <a:pos x="GluePoint1092X" y="GluePoint1092Y"/>
                              </a:cxn>
                              <a:cxn ang="0">
                                <a:pos x="GluePoint1093X" y="GluePoint1093Y"/>
                              </a:cxn>
                              <a:cxn ang="0">
                                <a:pos x="GluePoint1094X" y="GluePoint1094Y"/>
                              </a:cxn>
                              <a:cxn ang="0">
                                <a:pos x="GluePoint1095X" y="GluePoint1095Y"/>
                              </a:cxn>
                              <a:cxn ang="0">
                                <a:pos x="GluePoint1096X" y="GluePoint1096Y"/>
                              </a:cxn>
                              <a:cxn ang="0">
                                <a:pos x="GluePoint1097X" y="GluePoint1097Y"/>
                              </a:cxn>
                              <a:cxn ang="0">
                                <a:pos x="GluePoint1098X" y="GluePoint1098Y"/>
                              </a:cxn>
                              <a:cxn ang="0">
                                <a:pos x="GluePoint1099X" y="GluePoint1099Y"/>
                              </a:cxn>
                              <a:cxn ang="0">
                                <a:pos x="GluePoint1100X" y="GluePoint1100Y"/>
                              </a:cxn>
                              <a:cxn ang="0">
                                <a:pos x="GluePoint1101X" y="GluePoint1101Y"/>
                              </a:cxn>
                              <a:cxn ang="0">
                                <a:pos x="GluePoint1102X" y="GluePoint1102Y"/>
                              </a:cxn>
                              <a:cxn ang="0">
                                <a:pos x="GluePoint1103X" y="GluePoint1103Y"/>
                              </a:cxn>
                              <a:cxn ang="0">
                                <a:pos x="GluePoint1104X" y="GluePoint1104Y"/>
                              </a:cxn>
                              <a:cxn ang="0">
                                <a:pos x="GluePoint1105X" y="GluePoint1105Y"/>
                              </a:cxn>
                              <a:cxn ang="0">
                                <a:pos x="GluePoint1106X" y="GluePoint1106Y"/>
                              </a:cxn>
                              <a:cxn ang="0">
                                <a:pos x="GluePoint1107X" y="GluePoint1107Y"/>
                              </a:cxn>
                              <a:cxn ang="0">
                                <a:pos x="GluePoint1108X" y="GluePoint1108Y"/>
                              </a:cxn>
                              <a:cxn ang="0">
                                <a:pos x="GluePoint1109X" y="GluePoint1109Y"/>
                              </a:cxn>
                              <a:cxn ang="0">
                                <a:pos x="GluePoint1110X" y="GluePoint1110Y"/>
                              </a:cxn>
                              <a:cxn ang="0">
                                <a:pos x="GluePoint1111X" y="GluePoint1111Y"/>
                              </a:cxn>
                              <a:cxn ang="0">
                                <a:pos x="GluePoint1112X" y="GluePoint1112Y"/>
                              </a:cxn>
                              <a:cxn ang="0">
                                <a:pos x="GluePoint1113X" y="GluePoint1113Y"/>
                              </a:cxn>
                              <a:cxn ang="0">
                                <a:pos x="GluePoint1114X" y="GluePoint1114Y"/>
                              </a:cxn>
                              <a:cxn ang="0">
                                <a:pos x="GluePoint1115X" y="GluePoint1115Y"/>
                              </a:cxn>
                              <a:cxn ang="0">
                                <a:pos x="GluePoint1116X" y="GluePoint1116Y"/>
                              </a:cxn>
                              <a:cxn ang="0">
                                <a:pos x="GluePoint1117X" y="GluePoint1117Y"/>
                              </a:cxn>
                              <a:cxn ang="0">
                                <a:pos x="GluePoint1118X" y="GluePoint1118Y"/>
                              </a:cxn>
                              <a:cxn ang="0">
                                <a:pos x="GluePoint1119X" y="GluePoint1119Y"/>
                              </a:cxn>
                              <a:cxn ang="0">
                                <a:pos x="GluePoint1120X" y="GluePoint1120Y"/>
                              </a:cxn>
                              <a:cxn ang="0">
                                <a:pos x="GluePoint1121X" y="GluePoint1121Y"/>
                              </a:cxn>
                              <a:cxn ang="0">
                                <a:pos x="GluePoint1122X" y="GluePoint1122Y"/>
                              </a:cxn>
                              <a:cxn ang="0">
                                <a:pos x="GluePoint1123X" y="GluePoint1123Y"/>
                              </a:cxn>
                              <a:cxn ang="0">
                                <a:pos x="GluePoint1124X" y="GluePoint1124Y"/>
                              </a:cxn>
                              <a:cxn ang="0">
                                <a:pos x="GluePoint1125X" y="GluePoint1125Y"/>
                              </a:cxn>
                              <a:cxn ang="0">
                                <a:pos x="GluePoint1126X" y="GluePoint1126Y"/>
                              </a:cxn>
                              <a:cxn ang="0">
                                <a:pos x="GluePoint1127X" y="GluePoint1127Y"/>
                              </a:cxn>
                              <a:cxn ang="0">
                                <a:pos x="GluePoint1128X" y="GluePoint1128Y"/>
                              </a:cxn>
                              <a:cxn ang="0">
                                <a:pos x="GluePoint1129X" y="GluePoint1129Y"/>
                              </a:cxn>
                              <a:cxn ang="0">
                                <a:pos x="GluePoint1130X" y="GluePoint1130Y"/>
                              </a:cxn>
                              <a:cxn ang="0">
                                <a:pos x="GluePoint1131X" y="GluePoint1131Y"/>
                              </a:cxn>
                              <a:cxn ang="0">
                                <a:pos x="GluePoint1132X" y="GluePoint1132Y"/>
                              </a:cxn>
                              <a:cxn ang="0">
                                <a:pos x="GluePoint1133X" y="GluePoint1133Y"/>
                              </a:cxn>
                              <a:cxn ang="0">
                                <a:pos x="GluePoint1134X" y="GluePoint1134Y"/>
                              </a:cxn>
                              <a:cxn ang="0">
                                <a:pos x="GluePoint1135X" y="GluePoint1135Y"/>
                              </a:cxn>
                              <a:cxn ang="0">
                                <a:pos x="GluePoint1136X" y="GluePoint1136Y"/>
                              </a:cxn>
                              <a:cxn ang="0">
                                <a:pos x="GluePoint1137X" y="GluePoint1137Y"/>
                              </a:cxn>
                              <a:cxn ang="0">
                                <a:pos x="GluePoint1138X" y="GluePoint1138Y"/>
                              </a:cxn>
                              <a:cxn ang="0">
                                <a:pos x="GluePoint1139X" y="GluePoint1139Y"/>
                              </a:cxn>
                              <a:cxn ang="0">
                                <a:pos x="GluePoint1140X" y="GluePoint1140Y"/>
                              </a:cxn>
                              <a:cxn ang="0">
                                <a:pos x="GluePoint1141X" y="GluePoint1141Y"/>
                              </a:cxn>
                              <a:cxn ang="0">
                                <a:pos x="GluePoint1142X" y="GluePoint1142Y"/>
                              </a:cxn>
                              <a:cxn ang="0">
                                <a:pos x="GluePoint1143X" y="GluePoint1143Y"/>
                              </a:cxn>
                              <a:cxn ang="0">
                                <a:pos x="GluePoint1144X" y="GluePoint1144Y"/>
                              </a:cxn>
                              <a:cxn ang="0">
                                <a:pos x="GluePoint1145X" y="GluePoint1145Y"/>
                              </a:cxn>
                              <a:cxn ang="0">
                                <a:pos x="GluePoint1146X" y="GluePoint1146Y"/>
                              </a:cxn>
                              <a:cxn ang="0">
                                <a:pos x="GluePoint1147X" y="GluePoint1147Y"/>
                              </a:cxn>
                              <a:cxn ang="0">
                                <a:pos x="GluePoint1148X" y="GluePoint1148Y"/>
                              </a:cxn>
                              <a:cxn ang="0">
                                <a:pos x="GluePoint1149X" y="GluePoint1149Y"/>
                              </a:cxn>
                              <a:cxn ang="0">
                                <a:pos x="GluePoint1150X" y="GluePoint1150Y"/>
                              </a:cxn>
                              <a:cxn ang="0">
                                <a:pos x="GluePoint1151X" y="GluePoint1151Y"/>
                              </a:cxn>
                              <a:cxn ang="0">
                                <a:pos x="GluePoint1152X" y="GluePoint1152Y"/>
                              </a:cxn>
                              <a:cxn ang="0">
                                <a:pos x="GluePoint1153X" y="GluePoint1153Y"/>
                              </a:cxn>
                              <a:cxn ang="0">
                                <a:pos x="GluePoint1154X" y="GluePoint1154Y"/>
                              </a:cxn>
                              <a:cxn ang="0">
                                <a:pos x="GluePoint1155X" y="GluePoint1155Y"/>
                              </a:cxn>
                              <a:cxn ang="0">
                                <a:pos x="GluePoint1156X" y="GluePoint1156Y"/>
                              </a:cxn>
                              <a:cxn ang="0">
                                <a:pos x="GluePoint1157X" y="GluePoint1157Y"/>
                              </a:cxn>
                              <a:cxn ang="0">
                                <a:pos x="GluePoint1158X" y="GluePoint1158Y"/>
                              </a:cxn>
                              <a:cxn ang="0">
                                <a:pos x="GluePoint1159X" y="GluePoint1159Y"/>
                              </a:cxn>
                              <a:cxn ang="0">
                                <a:pos x="GluePoint1160X" y="GluePoint1160Y"/>
                              </a:cxn>
                              <a:cxn ang="0">
                                <a:pos x="GluePoint1161X" y="GluePoint1161Y"/>
                              </a:cxn>
                              <a:cxn ang="0">
                                <a:pos x="GluePoint1162X" y="GluePoint1162Y"/>
                              </a:cxn>
                              <a:cxn ang="0">
                                <a:pos x="GluePoint1163X" y="GluePoint1163Y"/>
                              </a:cxn>
                              <a:cxn ang="0">
                                <a:pos x="GluePoint1164X" y="GluePoint1164Y"/>
                              </a:cxn>
                              <a:cxn ang="0">
                                <a:pos x="GluePoint1165X" y="GluePoint1165Y"/>
                              </a:cxn>
                              <a:cxn ang="0">
                                <a:pos x="GluePoint1166X" y="GluePoint1166Y"/>
                              </a:cxn>
                              <a:cxn ang="0">
                                <a:pos x="GluePoint1167X" y="GluePoint1167Y"/>
                              </a:cxn>
                              <a:cxn ang="0">
                                <a:pos x="GluePoint1168X" y="GluePoint1168Y"/>
                              </a:cxn>
                              <a:cxn ang="0">
                                <a:pos x="GluePoint1169X" y="GluePoint1169Y"/>
                              </a:cxn>
                              <a:cxn ang="0">
                                <a:pos x="GluePoint1170X" y="GluePoint1170Y"/>
                              </a:cxn>
                              <a:cxn ang="0">
                                <a:pos x="GluePoint1171X" y="GluePoint1171Y"/>
                              </a:cxn>
                              <a:cxn ang="0">
                                <a:pos x="GluePoint1172X" y="GluePoint1172Y"/>
                              </a:cxn>
                              <a:cxn ang="0">
                                <a:pos x="GluePoint1173X" y="GluePoint1173Y"/>
                              </a:cxn>
                              <a:cxn ang="0">
                                <a:pos x="GluePoint1174X" y="GluePoint1174Y"/>
                              </a:cxn>
                              <a:cxn ang="0">
                                <a:pos x="GluePoint1175X" y="GluePoint1175Y"/>
                              </a:cxn>
                            </a:cxnLst>
                            <a:rect l="textAreaLeft" t="textAreaTop" r="textAreaRight" b="textAreaBottom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t="0" r="0" b="100000"/>
                            </a:path>
                          </a:gradFill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" name="Forma libre: Forma 10"/>
                        <wps:cNvSpPr/>
                        <wps:spPr>
                          <a:xfrm rot="10800000">
                            <a:off x="3734280" y="7536240"/>
                            <a:ext cx="2057400" cy="1842840"/>
                          </a:xfrm>
                          <a:custGeom>
                            <a:avLst/>
                            <a:gdLst>
                              <a:gd name="textAreaLeft" fmla="*/ 0 w 1166400"/>
                              <a:gd name="textAreaRight" fmla="*/ 1166760 w 1166400"/>
                              <a:gd name="textAreaTop" fmla="*/ 0 h 1044720"/>
                              <a:gd name="textAreaBottom" fmla="*/ 1045080 h 1044720"/>
                              <a:gd name="GluePoint1X" fmla="*/ 1439383 w 2647519"/>
                              <a:gd name="GluePoint1Y" fmla="*/ 2598425 h 2612594"/>
                              <a:gd name="GluePoint2X" fmla="*/ 1427010 w 2647519"/>
                              <a:gd name="GluePoint2Y" fmla="*/ 2605087 h 2612594"/>
                              <a:gd name="GluePoint3X" fmla="*/ 1427751 w 2647519"/>
                              <a:gd name="GluePoint3Y" fmla="*/ 2605405 h 2612594"/>
                              <a:gd name="GluePoint4X" fmla="*/ 1542263 w 2647519"/>
                              <a:gd name="GluePoint4Y" fmla="*/ 2530792 h 2612594"/>
                              <a:gd name="GluePoint5X" fmla="*/ 1502258 w 2647519"/>
                              <a:gd name="GluePoint5Y" fmla="*/ 2540317 h 2612594"/>
                              <a:gd name="GluePoint6X" fmla="*/ 1442250 w 2647519"/>
                              <a:gd name="GluePoint6Y" fmla="*/ 2547937 h 2612594"/>
                              <a:gd name="GluePoint7X" fmla="*/ 1439393 w 2647519"/>
                              <a:gd name="GluePoint7Y" fmla="*/ 2540317 h 2612594"/>
                              <a:gd name="GluePoint8X" fmla="*/ 1481303 w 2647519"/>
                              <a:gd name="GluePoint8Y" fmla="*/ 2536507 h 2612594"/>
                              <a:gd name="GluePoint9X" fmla="*/ 1542263 w 2647519"/>
                              <a:gd name="GluePoint9Y" fmla="*/ 2530792 h 2612594"/>
                              <a:gd name="GluePoint10X" fmla="*/ 1646324 w 2647519"/>
                              <a:gd name="GluePoint10Y" fmla="*/ 2520821 h 2612594"/>
                              <a:gd name="GluePoint11X" fmla="*/ 1643880 w 2647519"/>
                              <a:gd name="GluePoint11Y" fmla="*/ 2521511 h 2612594"/>
                              <a:gd name="GluePoint12X" fmla="*/ 1645133 w 2647519"/>
                              <a:gd name="GluePoint12Y" fmla="*/ 2521267 h 2612594"/>
                              <a:gd name="GluePoint13X" fmla="*/ 899801 w 2647519"/>
                              <a:gd name="GluePoint13Y" fmla="*/ 2506503 h 2612594"/>
                              <a:gd name="GluePoint14X" fmla="*/ 942187 w 2647519"/>
                              <a:gd name="GluePoint14Y" fmla="*/ 2517457 h 2612594"/>
                              <a:gd name="GluePoint15X" fmla="*/ 960285 w 2647519"/>
                              <a:gd name="GluePoint15Y" fmla="*/ 2518409 h 2612594"/>
                              <a:gd name="GluePoint16X" fmla="*/ 1010767 w 2647519"/>
                              <a:gd name="GluePoint16Y" fmla="*/ 2543175 h 2612594"/>
                              <a:gd name="GluePoint17X" fmla="*/ 1033627 w 2647519"/>
                              <a:gd name="GluePoint17Y" fmla="*/ 2547937 h 2612594"/>
                              <a:gd name="GluePoint18X" fmla="*/ 1035057 w 2647519"/>
                              <a:gd name="GluePoint18Y" fmla="*/ 2548414 h 2612594"/>
                              <a:gd name="GluePoint19X" fmla="*/ 1040295 w 2647519"/>
                              <a:gd name="GluePoint19Y" fmla="*/ 2543175 h 2612594"/>
                              <a:gd name="GluePoint20X" fmla="*/ 1060297 w 2647519"/>
                              <a:gd name="GluePoint20Y" fmla="*/ 2548890 h 2612594"/>
                              <a:gd name="GluePoint21X" fmla="*/ 1080300 w 2647519"/>
                              <a:gd name="GluePoint21Y" fmla="*/ 2553652 h 2612594"/>
                              <a:gd name="GluePoint22X" fmla="*/ 1119713 w 2647519"/>
                              <a:gd name="GluePoint22Y" fmla="*/ 2562818 h 2612594"/>
                              <a:gd name="GluePoint23X" fmla="*/ 1120305 w 2647519"/>
                              <a:gd name="GluePoint23Y" fmla="*/ 2562225 h 2612594"/>
                              <a:gd name="GluePoint24X" fmla="*/ 1166025 w 2647519"/>
                              <a:gd name="GluePoint24Y" fmla="*/ 2569845 h 2612594"/>
                              <a:gd name="GluePoint25X" fmla="*/ 1187932 w 2647519"/>
                              <a:gd name="GluePoint25Y" fmla="*/ 2573655 h 2612594"/>
                              <a:gd name="GluePoint26X" fmla="*/ 1209840 w 2647519"/>
                              <a:gd name="GluePoint26Y" fmla="*/ 2575560 h 2612594"/>
                              <a:gd name="GluePoint27X" fmla="*/ 1254607 w 2647519"/>
                              <a:gd name="GluePoint27Y" fmla="*/ 2577465 h 2612594"/>
                              <a:gd name="GluePoint28X" fmla="*/ 1315567 w 2647519"/>
                              <a:gd name="GluePoint28Y" fmla="*/ 2576512 h 2612594"/>
                              <a:gd name="GluePoint29X" fmla="*/ 1318213 w 2647519"/>
                              <a:gd name="GluePoint29Y" fmla="*/ 2576512 h 2612594"/>
                              <a:gd name="GluePoint30X" fmla="*/ 1324140 w 2647519"/>
                              <a:gd name="GluePoint30Y" fmla="*/ 2573178 h 2612594"/>
                              <a:gd name="GluePoint31X" fmla="*/ 1337475 w 2647519"/>
                              <a:gd name="GluePoint31Y" fmla="*/ 2568892 h 2612594"/>
                              <a:gd name="GluePoint32X" fmla="*/ 1351048 w 2647519"/>
                              <a:gd name="GluePoint32Y" fmla="*/ 2568654 h 2612594"/>
                              <a:gd name="GluePoint33X" fmla="*/ 1360335 w 2647519"/>
                              <a:gd name="GluePoint33Y" fmla="*/ 2569844 h 2612594"/>
                              <a:gd name="GluePoint34X" fmla="*/ 1362835 w 2647519"/>
                              <a:gd name="GluePoint34Y" fmla="*/ 2576512 h 2612594"/>
                              <a:gd name="GluePoint35X" fmla="*/ 1384147 w 2647519"/>
                              <a:gd name="GluePoint35Y" fmla="*/ 2576512 h 2612594"/>
                              <a:gd name="GluePoint36X" fmla="*/ 1377480 w 2647519"/>
                              <a:gd name="GluePoint36Y" fmla="*/ 2586037 h 2612594"/>
                              <a:gd name="GluePoint37X" fmla="*/ 1373670 w 2647519"/>
                              <a:gd name="GluePoint37Y" fmla="*/ 2590800 h 2612594"/>
                              <a:gd name="GluePoint38X" fmla="*/ 1361287 w 2647519"/>
                              <a:gd name="GluePoint38Y" fmla="*/ 2596515 h 2612594"/>
                              <a:gd name="GluePoint39X" fmla="*/ 1338427 w 2647519"/>
                              <a:gd name="GluePoint39Y" fmla="*/ 2596515 h 2612594"/>
                              <a:gd name="GluePoint40X" fmla="*/ 1308900 w 2647519"/>
                              <a:gd name="GluePoint40Y" fmla="*/ 2594610 h 2612594"/>
                              <a:gd name="GluePoint41X" fmla="*/ 1245082 w 2647519"/>
                              <a:gd name="GluePoint41Y" fmla="*/ 2592705 h 2612594"/>
                              <a:gd name="GluePoint42X" fmla="*/ 1197457 w 2647519"/>
                              <a:gd name="GluePoint42Y" fmla="*/ 2588895 h 2612594"/>
                              <a:gd name="GluePoint43X" fmla="*/ 1155547 w 2647519"/>
                              <a:gd name="GluePoint43Y" fmla="*/ 2583180 h 2612594"/>
                              <a:gd name="GluePoint44X" fmla="*/ 1113637 w 2647519"/>
                              <a:gd name="GluePoint44Y" fmla="*/ 2576512 h 2612594"/>
                              <a:gd name="GluePoint45X" fmla="*/ 1049820 w 2647519"/>
                              <a:gd name="GluePoint45Y" fmla="*/ 2566987 h 2612594"/>
                              <a:gd name="GluePoint46X" fmla="*/ 1000290 w 2647519"/>
                              <a:gd name="GluePoint46Y" fmla="*/ 2550795 h 2612594"/>
                              <a:gd name="GluePoint47X" fmla="*/ 1000863 w 2647519"/>
                              <a:gd name="GluePoint47Y" fmla="*/ 2550379 h 2612594"/>
                              <a:gd name="GluePoint48X" fmla="*/ 971715 w 2647519"/>
                              <a:gd name="GluePoint48Y" fmla="*/ 2541270 h 2612594"/>
                              <a:gd name="GluePoint49X" fmla="*/ 945997 w 2647519"/>
                              <a:gd name="GluePoint49Y" fmla="*/ 2529840 h 2612594"/>
                              <a:gd name="GluePoint50X" fmla="*/ 916470 w 2647519"/>
                              <a:gd name="GluePoint50Y" fmla="*/ 2520315 h 2612594"/>
                              <a:gd name="GluePoint51X" fmla="*/ 885990 w 2647519"/>
                              <a:gd name="GluePoint51Y" fmla="*/ 2509837 h 2612594"/>
                              <a:gd name="GluePoint52X" fmla="*/ 899801 w 2647519"/>
                              <a:gd name="GluePoint52Y" fmla="*/ 2506503 h 2612594"/>
                              <a:gd name="GluePoint53X" fmla="*/ 1460492 w 2647519"/>
                              <a:gd name="GluePoint53Y" fmla="*/ 2486082 h 2612594"/>
                              <a:gd name="GluePoint54X" fmla="*/ 1445939 w 2647519"/>
                              <a:gd name="GluePoint54Y" fmla="*/ 2488303 h 2612594"/>
                              <a:gd name="GluePoint55X" fmla="*/ 1345293 w 2647519"/>
                              <a:gd name="GluePoint55Y" fmla="*/ 2493385 h 2612594"/>
                              <a:gd name="GluePoint56X" fmla="*/ 1378432 w 2647519"/>
                              <a:gd name="GluePoint56Y" fmla="*/ 2497454 h 2612594"/>
                              <a:gd name="GluePoint57X" fmla="*/ 1387005 w 2647519"/>
                              <a:gd name="GluePoint57Y" fmla="*/ 2495549 h 2612594"/>
                              <a:gd name="GluePoint58X" fmla="*/ 1446060 w 2647519"/>
                              <a:gd name="GluePoint58Y" fmla="*/ 2488882 h 2612594"/>
                              <a:gd name="GluePoint59X" fmla="*/ 1455778 w 2647519"/>
                              <a:gd name="GluePoint59Y" fmla="*/ 2486992 h 2612594"/>
                              <a:gd name="GluePoint60X" fmla="*/ 1550918 w 2647519"/>
                              <a:gd name="GluePoint60Y" fmla="*/ 2472281 h 2612594"/>
                              <a:gd name="GluePoint61X" fmla="*/ 1501488 w 2647519"/>
                              <a:gd name="GluePoint61Y" fmla="*/ 2479825 h 2612594"/>
                              <a:gd name="GluePoint62X" fmla="*/ 1518450 w 2647519"/>
                              <a:gd name="GluePoint62Y" fmla="*/ 2480309 h 2612594"/>
                              <a:gd name="GluePoint63X" fmla="*/ 1542858 w 2647519"/>
                              <a:gd name="GluePoint63Y" fmla="*/ 2475785 h 2612594"/>
                              <a:gd name="GluePoint64X" fmla="*/ 1731355 w 2647519"/>
                              <a:gd name="GluePoint64Y" fmla="*/ 2470078 h 2612594"/>
                              <a:gd name="GluePoint65X" fmla="*/ 1576323 w 2647519"/>
                              <a:gd name="GluePoint65Y" fmla="*/ 2511364 h 2612594"/>
                              <a:gd name="GluePoint66X" fmla="*/ 1654777 w 2647519"/>
                              <a:gd name="GluePoint66Y" fmla="*/ 2493883 h 2612594"/>
                              <a:gd name="GluePoint67X" fmla="*/ 737400 w 2647519"/>
                              <a:gd name="GluePoint67Y" fmla="*/ 2450782 h 2612594"/>
                              <a:gd name="GluePoint68X" fmla="*/ 846937 w 2647519"/>
                              <a:gd name="GluePoint68Y" fmla="*/ 2497454 h 2612594"/>
                              <a:gd name="GluePoint69X" fmla="*/ 885990 w 2647519"/>
                              <a:gd name="GluePoint69Y" fmla="*/ 2509837 h 2612594"/>
                              <a:gd name="GluePoint70X" fmla="*/ 915517 w 2647519"/>
                              <a:gd name="GluePoint70Y" fmla="*/ 2520314 h 2612594"/>
                              <a:gd name="GluePoint71X" fmla="*/ 945045 w 2647519"/>
                              <a:gd name="GluePoint71Y" fmla="*/ 2529839 h 2612594"/>
                              <a:gd name="GluePoint72X" fmla="*/ 970762 w 2647519"/>
                              <a:gd name="GluePoint72Y" fmla="*/ 2541269 h 2612594"/>
                              <a:gd name="GluePoint73X" fmla="*/ 965047 w 2647519"/>
                              <a:gd name="GluePoint73Y" fmla="*/ 2546032 h 2612594"/>
                              <a:gd name="GluePoint74X" fmla="*/ 949807 w 2647519"/>
                              <a:gd name="GluePoint74Y" fmla="*/ 2543174 h 2612594"/>
                              <a:gd name="GluePoint75X" fmla="*/ 895515 w 2647519"/>
                              <a:gd name="GluePoint75Y" fmla="*/ 2523172 h 2612594"/>
                              <a:gd name="GluePoint76X" fmla="*/ 868845 w 2647519"/>
                              <a:gd name="GluePoint76Y" fmla="*/ 2512694 h 2612594"/>
                              <a:gd name="GluePoint77X" fmla="*/ 842175 w 2647519"/>
                              <a:gd name="GluePoint77Y" fmla="*/ 2501264 h 2612594"/>
                              <a:gd name="GluePoint78X" fmla="*/ 806932 w 2647519"/>
                              <a:gd name="GluePoint78Y" fmla="*/ 2488882 h 2612594"/>
                              <a:gd name="GluePoint79X" fmla="*/ 776452 w 2647519"/>
                              <a:gd name="GluePoint79Y" fmla="*/ 2475547 h 2612594"/>
                              <a:gd name="GluePoint80X" fmla="*/ 752640 w 2647519"/>
                              <a:gd name="GluePoint80Y" fmla="*/ 2463164 h 2612594"/>
                              <a:gd name="GluePoint81X" fmla="*/ 737400 w 2647519"/>
                              <a:gd name="GluePoint81Y" fmla="*/ 2450782 h 2612594"/>
                              <a:gd name="GluePoint82X" fmla="*/ 782168 w 2647519"/>
                              <a:gd name="GluePoint82Y" fmla="*/ 2426970 h 2612594"/>
                              <a:gd name="GluePoint83X" fmla="*/ 834555 w 2647519"/>
                              <a:gd name="GluePoint83Y" fmla="*/ 2453640 h 2612594"/>
                              <a:gd name="GluePoint84X" fmla="*/ 827888 w 2647519"/>
                              <a:gd name="GluePoint84Y" fmla="*/ 2457450 h 2612594"/>
                              <a:gd name="GluePoint85X" fmla="*/ 766928 w 2647519"/>
                              <a:gd name="GluePoint85Y" fmla="*/ 2427922 h 2612594"/>
                              <a:gd name="GluePoint86X" fmla="*/ 782168 w 2647519"/>
                              <a:gd name="GluePoint86Y" fmla="*/ 2426970 h 2612594"/>
                              <a:gd name="GluePoint87X" fmla="*/ 588810 w 2647519"/>
                              <a:gd name="GluePoint87Y" fmla="*/ 2362200 h 2612594"/>
                              <a:gd name="GluePoint88X" fmla="*/ 653580 w 2647519"/>
                              <a:gd name="GluePoint88Y" fmla="*/ 2398395 h 2612594"/>
                              <a:gd name="GluePoint89X" fmla="*/ 666915 w 2647519"/>
                              <a:gd name="GluePoint89Y" fmla="*/ 2413635 h 2612594"/>
                              <a:gd name="GluePoint90X" fmla="*/ 636435 w 2647519"/>
                              <a:gd name="GluePoint90Y" fmla="*/ 2397442 h 2612594"/>
                              <a:gd name="GluePoint91X" fmla="*/ 613575 w 2647519"/>
                              <a:gd name="GluePoint91Y" fmla="*/ 2383155 h 2612594"/>
                              <a:gd name="GluePoint92X" fmla="*/ 588810 w 2647519"/>
                              <a:gd name="GluePoint92Y" fmla="*/ 2362200 h 2612594"/>
                              <a:gd name="GluePoint93X" fmla="*/ 702387 w 2647519"/>
                              <a:gd name="GluePoint93Y" fmla="*/ 2337759 h 2612594"/>
                              <a:gd name="GluePoint94X" fmla="*/ 702396 w 2647519"/>
                              <a:gd name="GluePoint94Y" fmla="*/ 2338030 h 2612594"/>
                              <a:gd name="GluePoint95X" fmla="*/ 705613 w 2647519"/>
                              <a:gd name="GluePoint95Y" fmla="*/ 2341924 h 2612594"/>
                              <a:gd name="GluePoint96X" fmla="*/ 705967 w 2647519"/>
                              <a:gd name="GluePoint96Y" fmla="*/ 2340292 h 2612594"/>
                              <a:gd name="GluePoint97X" fmla="*/ 2093409 w 2647519"/>
                              <a:gd name="GluePoint97Y" fmla="*/ 2275234 h 2612594"/>
                              <a:gd name="GluePoint98X" fmla="*/ 2089950 w 2647519"/>
                              <a:gd name="GluePoint98Y" fmla="*/ 2275522 h 2612594"/>
                              <a:gd name="GluePoint99X" fmla="*/ 2032800 w 2647519"/>
                              <a:gd name="GluePoint99Y" fmla="*/ 2316480 h 2612594"/>
                              <a:gd name="GluePoint100X" fmla="*/ 1976602 w 2647519"/>
                              <a:gd name="GluePoint100Y" fmla="*/ 2346960 h 2612594"/>
                              <a:gd name="GluePoint101X" fmla="*/ 1936597 w 2647519"/>
                              <a:gd name="GluePoint101Y" fmla="*/ 2370772 h 2612594"/>
                              <a:gd name="GluePoint102X" fmla="*/ 1914690 w 2647519"/>
                              <a:gd name="GluePoint102Y" fmla="*/ 2380297 h 2612594"/>
                              <a:gd name="GluePoint103X" fmla="*/ 1891830 w 2647519"/>
                              <a:gd name="GluePoint103Y" fmla="*/ 2389822 h 2612594"/>
                              <a:gd name="GluePoint104X" fmla="*/ 1864207 w 2647519"/>
                              <a:gd name="GluePoint104Y" fmla="*/ 2404110 h 2612594"/>
                              <a:gd name="GluePoint105X" fmla="*/ 1843252 w 2647519"/>
                              <a:gd name="GluePoint105Y" fmla="*/ 2416492 h 2612594"/>
                              <a:gd name="GluePoint106X" fmla="*/ 1812772 w 2647519"/>
                              <a:gd name="GluePoint106Y" fmla="*/ 2428875 h 2612594"/>
                              <a:gd name="GluePoint107X" fmla="*/ 1781340 w 2647519"/>
                              <a:gd name="GluePoint107Y" fmla="*/ 2440305 h 2612594"/>
                              <a:gd name="GluePoint108X" fmla="*/ 1772767 w 2647519"/>
                              <a:gd name="GluePoint108Y" fmla="*/ 2448877 h 2612594"/>
                              <a:gd name="GluePoint109X" fmla="*/ 1759432 w 2647519"/>
                              <a:gd name="GluePoint109Y" fmla="*/ 2453640 h 2612594"/>
                              <a:gd name="GluePoint110X" fmla="*/ 1726095 w 2647519"/>
                              <a:gd name="GluePoint110Y" fmla="*/ 2459355 h 2612594"/>
                              <a:gd name="GluePoint111X" fmla="*/ 1683232 w 2647519"/>
                              <a:gd name="GluePoint111Y" fmla="*/ 2472690 h 2612594"/>
                              <a:gd name="GluePoint112X" fmla="*/ 1644180 w 2647519"/>
                              <a:gd name="GluePoint112Y" fmla="*/ 2485072 h 2612594"/>
                              <a:gd name="GluePoint113X" fmla="*/ 1601317 w 2647519"/>
                              <a:gd name="GluePoint113Y" fmla="*/ 2497455 h 2612594"/>
                              <a:gd name="GluePoint114X" fmla="*/ 1547977 w 2647519"/>
                              <a:gd name="GluePoint114Y" fmla="*/ 2510790 h 2612594"/>
                              <a:gd name="GluePoint115X" fmla="*/ 1472730 w 2647519"/>
                              <a:gd name="GluePoint115Y" fmla="*/ 2523172 h 2612594"/>
                              <a:gd name="GluePoint116X" fmla="*/ 1470825 w 2647519"/>
                              <a:gd name="GluePoint116Y" fmla="*/ 2526030 h 2612594"/>
                              <a:gd name="GluePoint117X" fmla="*/ 1434646 w 2647519"/>
                              <a:gd name="GluePoint117Y" fmla="*/ 2535075 h 2612594"/>
                              <a:gd name="GluePoint118X" fmla="*/ 1435583 w 2647519"/>
                              <a:gd name="GluePoint118Y" fmla="*/ 2535555 h 2612594"/>
                              <a:gd name="GluePoint119X" fmla="*/ 1475761 w 2647519"/>
                              <a:gd name="GluePoint119Y" fmla="*/ 2525510 h 2612594"/>
                              <a:gd name="GluePoint120X" fmla="*/ 1476540 w 2647519"/>
                              <a:gd name="GluePoint120Y" fmla="*/ 2523172 h 2612594"/>
                              <a:gd name="GluePoint121X" fmla="*/ 1551788 w 2647519"/>
                              <a:gd name="GluePoint121Y" fmla="*/ 2510790 h 2612594"/>
                              <a:gd name="GluePoint122X" fmla="*/ 1605128 w 2647519"/>
                              <a:gd name="GluePoint122Y" fmla="*/ 2497455 h 2612594"/>
                              <a:gd name="GluePoint123X" fmla="*/ 1647990 w 2647519"/>
                              <a:gd name="GluePoint123Y" fmla="*/ 2485072 h 2612594"/>
                              <a:gd name="GluePoint124X" fmla="*/ 1687043 w 2647519"/>
                              <a:gd name="GluePoint124Y" fmla="*/ 2472690 h 2612594"/>
                              <a:gd name="GluePoint125X" fmla="*/ 1729905 w 2647519"/>
                              <a:gd name="GluePoint125Y" fmla="*/ 2459355 h 2612594"/>
                              <a:gd name="GluePoint126X" fmla="*/ 1763243 w 2647519"/>
                              <a:gd name="GluePoint126Y" fmla="*/ 2453640 h 2612594"/>
                              <a:gd name="GluePoint127X" fmla="*/ 1740675 w 2647519"/>
                              <a:gd name="GluePoint127Y" fmla="*/ 2467181 h 2612594"/>
                              <a:gd name="GluePoint128X" fmla="*/ 1741335 w 2647519"/>
                              <a:gd name="GluePoint128Y" fmla="*/ 2466975 h 2612594"/>
                              <a:gd name="GluePoint129X" fmla="*/ 1765148 w 2647519"/>
                              <a:gd name="GluePoint129Y" fmla="*/ 2452687 h 2612594"/>
                              <a:gd name="GluePoint130X" fmla="*/ 1778483 w 2647519"/>
                              <a:gd name="GluePoint130Y" fmla="*/ 2447925 h 2612594"/>
                              <a:gd name="GluePoint131X" fmla="*/ 1779371 w 2647519"/>
                              <a:gd name="GluePoint131Y" fmla="*/ 2447679 h 2612594"/>
                              <a:gd name="GluePoint132X" fmla="*/ 1785150 w 2647519"/>
                              <a:gd name="GluePoint132Y" fmla="*/ 2441257 h 2612594"/>
                              <a:gd name="GluePoint133X" fmla="*/ 1816583 w 2647519"/>
                              <a:gd name="GluePoint133Y" fmla="*/ 2429827 h 2612594"/>
                              <a:gd name="GluePoint134X" fmla="*/ 1847063 w 2647519"/>
                              <a:gd name="GluePoint134Y" fmla="*/ 2417445 h 2612594"/>
                              <a:gd name="GluePoint135X" fmla="*/ 1868018 w 2647519"/>
                              <a:gd name="GluePoint135Y" fmla="*/ 2405062 h 2612594"/>
                              <a:gd name="GluePoint136X" fmla="*/ 1895640 w 2647519"/>
                              <a:gd name="GluePoint136Y" fmla="*/ 2390775 h 2612594"/>
                              <a:gd name="GluePoint137X" fmla="*/ 1918500 w 2647519"/>
                              <a:gd name="GluePoint137Y" fmla="*/ 2381250 h 2612594"/>
                              <a:gd name="GluePoint138X" fmla="*/ 1934176 w 2647519"/>
                              <a:gd name="GluePoint138Y" fmla="*/ 2374435 h 2612594"/>
                              <a:gd name="GluePoint139X" fmla="*/ 1942313 w 2647519"/>
                              <a:gd name="GluePoint139Y" fmla="*/ 2368867 h 2612594"/>
                              <a:gd name="GluePoint140X" fmla="*/ 1982318 w 2647519"/>
                              <a:gd name="GluePoint140Y" fmla="*/ 2345055 h 2612594"/>
                              <a:gd name="GluePoint141X" fmla="*/ 2038515 w 2647519"/>
                              <a:gd name="GluePoint141Y" fmla="*/ 2314575 h 2612594"/>
                              <a:gd name="GluePoint142X" fmla="*/ 460060 w 2647519"/>
                              <a:gd name="GluePoint142Y" fmla="*/ 2262062 h 2612594"/>
                              <a:gd name="GluePoint143X" fmla="*/ 463676 w 2647519"/>
                              <a:gd name="GluePoint143Y" fmla="*/ 2265164 h 2612594"/>
                              <a:gd name="GluePoint144X" fmla="*/ 464911 w 2647519"/>
                              <a:gd name="GluePoint144Y" fmla="*/ 2265793 h 2612594"/>
                              <a:gd name="GluePoint145X" fmla="*/ 2099802 w 2647519"/>
                              <a:gd name="GluePoint145Y" fmla="*/ 2237197 h 2612594"/>
                              <a:gd name="GluePoint146X" fmla="*/ 2099475 w 2647519"/>
                              <a:gd name="GluePoint146Y" fmla="*/ 2237422 h 2612594"/>
                              <a:gd name="GluePoint147X" fmla="*/ 2099475 w 2647519"/>
                              <a:gd name="GluePoint147Y" fmla="*/ 2237694 h 2612594"/>
                              <a:gd name="GluePoint148X" fmla="*/ 2100989 w 2647519"/>
                              <a:gd name="GluePoint148Y" fmla="*/ 2237910 h 2612594"/>
                              <a:gd name="GluePoint149X" fmla="*/ 2101380 w 2647519"/>
                              <a:gd name="GluePoint149Y" fmla="*/ 2237422 h 2612594"/>
                              <a:gd name="GluePoint150X" fmla="*/ 2120380 w 2647519"/>
                              <a:gd name="GluePoint150Y" fmla="*/ 2222979 h 2612594"/>
                              <a:gd name="GluePoint151X" fmla="*/ 2114756 w 2647519"/>
                              <a:gd name="GluePoint151Y" fmla="*/ 2226864 h 2612594"/>
                              <a:gd name="GluePoint152X" fmla="*/ 2113762 w 2647519"/>
                              <a:gd name="GluePoint152Y" fmla="*/ 2227897 h 2612594"/>
                              <a:gd name="GluePoint153X" fmla="*/ 2117618 w 2647519"/>
                              <a:gd name="GluePoint153Y" fmla="*/ 2225429 h 2612594"/>
                              <a:gd name="GluePoint154X" fmla="*/ 382287 w 2647519"/>
                              <a:gd name="GluePoint154Y" fmla="*/ 2175002 h 2612594"/>
                              <a:gd name="GluePoint155X" fmla="*/ 418261 w 2647519"/>
                              <a:gd name="GluePoint155Y" fmla="*/ 2217358 h 2612594"/>
                              <a:gd name="GluePoint156X" fmla="*/ 389737 w 2647519"/>
                              <a:gd name="GluePoint156Y" fmla="*/ 2183129 h 2612594"/>
                              <a:gd name="GluePoint157X" fmla="*/ 2187820 w 2647519"/>
                              <a:gd name="GluePoint157Y" fmla="*/ 2174974 h 2612594"/>
                              <a:gd name="GluePoint158X" fmla="*/ 2187735 w 2647519"/>
                              <a:gd name="GluePoint158Y" fmla="*/ 2175004 h 2612594"/>
                              <a:gd name="GluePoint159X" fmla="*/ 2187105 w 2647519"/>
                              <a:gd name="GluePoint159Y" fmla="*/ 2179320 h 2612594"/>
                              <a:gd name="GluePoint160X" fmla="*/ 2171865 w 2647519"/>
                              <a:gd name="GluePoint160Y" fmla="*/ 2196465 h 2612594"/>
                              <a:gd name="GluePoint161X" fmla="*/ 2153767 w 2647519"/>
                              <a:gd name="GluePoint161Y" fmla="*/ 2216467 h 2612594"/>
                              <a:gd name="GluePoint162X" fmla="*/ 2154858 w 2647519"/>
                              <a:gd name="GluePoint162Y" fmla="*/ 2216216 h 2612594"/>
                              <a:gd name="GluePoint163X" fmla="*/ 2171865 w 2647519"/>
                              <a:gd name="GluePoint163Y" fmla="*/ 2197417 h 2612594"/>
                              <a:gd name="GluePoint164X" fmla="*/ 2187105 w 2647519"/>
                              <a:gd name="GluePoint164Y" fmla="*/ 2180272 h 2612594"/>
                              <a:gd name="GluePoint165X" fmla="*/ 2187820 w 2647519"/>
                              <a:gd name="GluePoint165Y" fmla="*/ 2174974 h 2612594"/>
                              <a:gd name="GluePoint166X" fmla="*/ 475386 w 2647519"/>
                              <a:gd name="GluePoint166Y" fmla="*/ 2153525 h 2612594"/>
                              <a:gd name="GluePoint167X" fmla="*/ 477272 w 2647519"/>
                              <a:gd name="GluePoint167Y" fmla="*/ 2155822 h 2612594"/>
                              <a:gd name="GluePoint168X" fmla="*/ 477367 w 2647519"/>
                              <a:gd name="GluePoint168Y" fmla="*/ 2155507 h 2612594"/>
                              <a:gd name="GluePoint169X" fmla="*/ 334493 w 2647519"/>
                              <a:gd name="GluePoint169Y" fmla="*/ 2131694 h 2612594"/>
                              <a:gd name="GluePoint170X" fmla="*/ 359258 w 2647519"/>
                              <a:gd name="GluePoint170Y" fmla="*/ 2147887 h 2612594"/>
                              <a:gd name="GluePoint171X" fmla="*/ 360474 w 2647519"/>
                              <a:gd name="GluePoint171Y" fmla="*/ 2149319 h 2612594"/>
                              <a:gd name="GluePoint172X" fmla="*/ 371759 w 2647519"/>
                              <a:gd name="GluePoint172Y" fmla="*/ 2151816 h 2612594"/>
                              <a:gd name="GluePoint173X" fmla="*/ 397357 w 2647519"/>
                              <a:gd name="GluePoint173Y" fmla="*/ 2175509 h 2612594"/>
                              <a:gd name="GluePoint174X" fmla="*/ 432600 w 2647519"/>
                              <a:gd name="GluePoint174Y" fmla="*/ 2204084 h 2612594"/>
                              <a:gd name="GluePoint175X" fmla="*/ 447840 w 2647519"/>
                              <a:gd name="GluePoint175Y" fmla="*/ 2225039 h 2612594"/>
                              <a:gd name="GluePoint176X" fmla="*/ 456412 w 2647519"/>
                              <a:gd name="GluePoint176Y" fmla="*/ 2235517 h 2612594"/>
                              <a:gd name="GluePoint177X" fmla="*/ 492607 w 2647519"/>
                              <a:gd name="GluePoint177Y" fmla="*/ 2265997 h 2612594"/>
                              <a:gd name="GluePoint178X" fmla="*/ 482130 w 2647519"/>
                              <a:gd name="GluePoint178Y" fmla="*/ 2274569 h 2612594"/>
                              <a:gd name="GluePoint179X" fmla="*/ 448422 w 2647519"/>
                              <a:gd name="GluePoint179Y" fmla="*/ 2237115 h 2612594"/>
                              <a:gd name="GluePoint180X" fmla="*/ 446888 w 2647519"/>
                              <a:gd name="GluePoint180Y" fmla="*/ 2237422 h 2612594"/>
                              <a:gd name="GluePoint181X" fmla="*/ 478787 w 2647519"/>
                              <a:gd name="GluePoint181Y" fmla="*/ 2272865 h 2612594"/>
                              <a:gd name="GluePoint182X" fmla="*/ 482130 w 2647519"/>
                              <a:gd name="GluePoint182Y" fmla="*/ 2274569 h 2612594"/>
                              <a:gd name="GluePoint183X" fmla="*/ 492608 w 2647519"/>
                              <a:gd name="GluePoint183Y" fmla="*/ 2265997 h 2612594"/>
                              <a:gd name="GluePoint184X" fmla="*/ 583095 w 2647519"/>
                              <a:gd name="GluePoint184Y" fmla="*/ 2337434 h 2612594"/>
                              <a:gd name="GluePoint185X" fmla="*/ 564998 w 2647519"/>
                              <a:gd name="GluePoint185Y" fmla="*/ 2343149 h 2612594"/>
                              <a:gd name="GluePoint186X" fmla="*/ 571665 w 2647519"/>
                              <a:gd name="GluePoint186Y" fmla="*/ 2347912 h 2612594"/>
                              <a:gd name="GluePoint187X" fmla="*/ 544995 w 2647519"/>
                              <a:gd name="GluePoint187Y" fmla="*/ 2348864 h 2612594"/>
                              <a:gd name="GluePoint188X" fmla="*/ 527850 w 2647519"/>
                              <a:gd name="GluePoint188Y" fmla="*/ 2337434 h 2612594"/>
                              <a:gd name="GluePoint189X" fmla="*/ 511658 w 2647519"/>
                              <a:gd name="GluePoint189Y" fmla="*/ 2325052 h 2612594"/>
                              <a:gd name="GluePoint190X" fmla="*/ 471653 w 2647519"/>
                              <a:gd name="GluePoint190Y" fmla="*/ 2291714 h 2612594"/>
                              <a:gd name="GluePoint191X" fmla="*/ 434505 w 2647519"/>
                              <a:gd name="GluePoint191Y" fmla="*/ 2258377 h 2612594"/>
                              <a:gd name="GluePoint192X" fmla="*/ 400215 w 2647519"/>
                              <a:gd name="GluePoint192Y" fmla="*/ 2225039 h 2612594"/>
                              <a:gd name="GluePoint193X" fmla="*/ 384023 w 2647519"/>
                              <a:gd name="GluePoint193Y" fmla="*/ 2208847 h 2612594"/>
                              <a:gd name="GluePoint194X" fmla="*/ 368783 w 2647519"/>
                              <a:gd name="GluePoint194Y" fmla="*/ 2191702 h 2612594"/>
                              <a:gd name="GluePoint195X" fmla="*/ 374498 w 2647519"/>
                              <a:gd name="GluePoint195Y" fmla="*/ 2184082 h 2612594"/>
                              <a:gd name="GluePoint196X" fmla="*/ 393548 w 2647519"/>
                              <a:gd name="GluePoint196Y" fmla="*/ 2201227 h 2612594"/>
                              <a:gd name="GluePoint197X" fmla="*/ 414503 w 2647519"/>
                              <a:gd name="GluePoint197Y" fmla="*/ 2217419 h 2612594"/>
                              <a:gd name="GluePoint198X" fmla="*/ 440220 w 2647519"/>
                              <a:gd name="GluePoint198Y" fmla="*/ 2245042 h 2612594"/>
                              <a:gd name="GluePoint199X" fmla="*/ 442406 w 2647519"/>
                              <a:gd name="GluePoint199Y" fmla="*/ 2246917 h 2612594"/>
                              <a:gd name="GluePoint200X" fmla="*/ 414503 w 2647519"/>
                              <a:gd name="GluePoint200Y" fmla="*/ 2217419 h 2612594"/>
                              <a:gd name="GluePoint201X" fmla="*/ 394500 w 2647519"/>
                              <a:gd name="GluePoint201Y" fmla="*/ 2201227 h 2612594"/>
                              <a:gd name="GluePoint202X" fmla="*/ 375450 w 2647519"/>
                              <a:gd name="GluePoint202Y" fmla="*/ 2184082 h 2612594"/>
                              <a:gd name="GluePoint203X" fmla="*/ 354495 w 2647519"/>
                              <a:gd name="GluePoint203Y" fmla="*/ 2158364 h 2612594"/>
                              <a:gd name="GluePoint204X" fmla="*/ 334493 w 2647519"/>
                              <a:gd name="GluePoint204Y" fmla="*/ 2131694 h 2612594"/>
                              <a:gd name="GluePoint205X" fmla="*/ 2432850 w 2647519"/>
                              <a:gd name="GluePoint205Y" fmla="*/ 1980247 h 2612594"/>
                              <a:gd name="GluePoint206X" fmla="*/ 2432367 w 2647519"/>
                              <a:gd name="GluePoint206Y" fmla="*/ 1980454 h 2612594"/>
                              <a:gd name="GluePoint207X" fmla="*/ 2421964 w 2647519"/>
                              <a:gd name="GluePoint207Y" fmla="*/ 2005422 h 2612594"/>
                              <a:gd name="GluePoint208X" fmla="*/ 2422850 w 2647519"/>
                              <a:gd name="GluePoint208Y" fmla="*/ 1860918 h 2612594"/>
                              <a:gd name="GluePoint209X" fmla="*/ 2397608 w 2647519"/>
                              <a:gd name="GluePoint209Y" fmla="*/ 1897379 h 2612594"/>
                              <a:gd name="GluePoint210X" fmla="*/ 2385225 w 2647519"/>
                              <a:gd name="GluePoint210Y" fmla="*/ 1920239 h 2612594"/>
                              <a:gd name="GluePoint211X" fmla="*/ 2372843 w 2647519"/>
                              <a:gd name="GluePoint211Y" fmla="*/ 1941194 h 2612594"/>
                              <a:gd name="GluePoint212X" fmla="*/ 2343315 w 2647519"/>
                              <a:gd name="GluePoint212Y" fmla="*/ 1980247 h 2612594"/>
                              <a:gd name="GluePoint213X" fmla="*/ 2317598 w 2647519"/>
                              <a:gd name="GluePoint213Y" fmla="*/ 2019299 h 2612594"/>
                              <a:gd name="GluePoint214X" fmla="*/ 2294738 w 2647519"/>
                              <a:gd name="GluePoint214Y" fmla="*/ 2050732 h 2612594"/>
                              <a:gd name="GluePoint215X" fmla="*/ 2292832 w 2647519"/>
                              <a:gd name="GluePoint215Y" fmla="*/ 2051897 h 2612594"/>
                              <a:gd name="GluePoint216X" fmla="*/ 2291272 w 2647519"/>
                              <a:gd name="GluePoint216Y" fmla="*/ 2054208 h 2612594"/>
                              <a:gd name="GluePoint217X" fmla="*/ 2293785 w 2647519"/>
                              <a:gd name="GluePoint217Y" fmla="*/ 2052637 h 2612594"/>
                              <a:gd name="GluePoint218X" fmla="*/ 2316645 w 2647519"/>
                              <a:gd name="GluePoint218Y" fmla="*/ 2021205 h 2612594"/>
                              <a:gd name="GluePoint219X" fmla="*/ 2342363 w 2647519"/>
                              <a:gd name="GluePoint219Y" fmla="*/ 1982152 h 2612594"/>
                              <a:gd name="GluePoint220X" fmla="*/ 2371890 w 2647519"/>
                              <a:gd name="GluePoint220Y" fmla="*/ 1943100 h 2612594"/>
                              <a:gd name="GluePoint221X" fmla="*/ 2384273 w 2647519"/>
                              <a:gd name="GluePoint221Y" fmla="*/ 1922145 h 2612594"/>
                              <a:gd name="GluePoint222X" fmla="*/ 2396655 w 2647519"/>
                              <a:gd name="GluePoint222Y" fmla="*/ 1899285 h 2612594"/>
                              <a:gd name="GluePoint223X" fmla="*/ 2422373 w 2647519"/>
                              <a:gd name="GluePoint223Y" fmla="*/ 1862137 h 2612594"/>
                              <a:gd name="GluePoint224X" fmla="*/ 2521433 w 2647519"/>
                              <a:gd name="GluePoint224Y" fmla="*/ 1847850 h 2612594"/>
                              <a:gd name="GluePoint225X" fmla="*/ 2509050 w 2647519"/>
                              <a:gd name="GluePoint225Y" fmla="*/ 1884997 h 2612594"/>
                              <a:gd name="GluePoint226X" fmla="*/ 2487143 w 2647519"/>
                              <a:gd name="GluePoint226Y" fmla="*/ 1925002 h 2612594"/>
                              <a:gd name="GluePoint227X" fmla="*/ 2465235 w 2647519"/>
                              <a:gd name="GluePoint227Y" fmla="*/ 1965960 h 2612594"/>
                              <a:gd name="GluePoint228X" fmla="*/ 2445233 w 2647519"/>
                              <a:gd name="GluePoint228Y" fmla="*/ 1991677 h 2612594"/>
                              <a:gd name="GluePoint229X" fmla="*/ 2458568 w 2647519"/>
                              <a:gd name="GluePoint229Y" fmla="*/ 1965007 h 2612594"/>
                              <a:gd name="GluePoint230X" fmla="*/ 2469998 w 2647519"/>
                              <a:gd name="GluePoint230Y" fmla="*/ 1938337 h 2612594"/>
                              <a:gd name="GluePoint231X" fmla="*/ 2478570 w 2647519"/>
                              <a:gd name="GluePoint231Y" fmla="*/ 1924050 h 2612594"/>
                              <a:gd name="GluePoint232X" fmla="*/ 2490000 w 2647519"/>
                              <a:gd name="GluePoint232Y" fmla="*/ 1905000 h 2612594"/>
                              <a:gd name="GluePoint233X" fmla="*/ 2500478 w 2647519"/>
                              <a:gd name="GluePoint233Y" fmla="*/ 1885950 h 2612594"/>
                              <a:gd name="GluePoint234X" fmla="*/ 2521433 w 2647519"/>
                              <a:gd name="GluePoint234Y" fmla="*/ 1847850 h 2612594"/>
                              <a:gd name="GluePoint235X" fmla="*/ 2459780 w 2647519"/>
                              <a:gd name="GluePoint235Y" fmla="*/ 1766202 h 2612594"/>
                              <a:gd name="GluePoint236X" fmla="*/ 2436660 w 2647519"/>
                              <a:gd name="GluePoint236Y" fmla="*/ 1806892 h 2612594"/>
                              <a:gd name="GluePoint237X" fmla="*/ 2436235 w 2647519"/>
                              <a:gd name="GluePoint237Y" fmla="*/ 1807870 h 2612594"/>
                              <a:gd name="GluePoint238X" fmla="*/ 2459520 w 2647519"/>
                              <a:gd name="GluePoint238Y" fmla="*/ 1766887 h 2612594"/>
                              <a:gd name="GluePoint239X" fmla="*/ 2472460 w 2647519"/>
                              <a:gd name="GluePoint239Y" fmla="*/ 1674043 h 2612594"/>
                              <a:gd name="GluePoint240X" fmla="*/ 2444672 w 2647519"/>
                              <a:gd name="GluePoint240Y" fmla="*/ 1749965 h 2612594"/>
                              <a:gd name="GluePoint241X" fmla="*/ 2386218 w 2647519"/>
                              <a:gd name="GluePoint241Y" fmla="*/ 1869449 h 2612594"/>
                              <a:gd name="GluePoint242X" fmla="*/ 2377660 w 2647519"/>
                              <a:gd name="GluePoint242Y" fmla="*/ 1882980 h 2612594"/>
                              <a:gd name="GluePoint243X" fmla="*/ 2377605 w 2647519"/>
                              <a:gd name="GluePoint243Y" fmla="*/ 1883092 h 2612594"/>
                              <a:gd name="GluePoint244X" fmla="*/ 2357602 w 2647519"/>
                              <a:gd name="GluePoint244Y" fmla="*/ 1917382 h 2612594"/>
                              <a:gd name="GluePoint245X" fmla="*/ 2337600 w 2647519"/>
                              <a:gd name="GluePoint245Y" fmla="*/ 1954530 h 2612594"/>
                              <a:gd name="GluePoint246X" fmla="*/ 2314740 w 2647519"/>
                              <a:gd name="GluePoint246Y" fmla="*/ 1983105 h 2612594"/>
                              <a:gd name="GluePoint247X" fmla="*/ 2295690 w 2647519"/>
                              <a:gd name="GluePoint247Y" fmla="*/ 2015490 h 2612594"/>
                              <a:gd name="GluePoint248X" fmla="*/ 2183295 w 2647519"/>
                              <a:gd name="GluePoint248Y" fmla="*/ 2142172 h 2612594"/>
                              <a:gd name="GluePoint249X" fmla="*/ 2146147 w 2647519"/>
                              <a:gd name="GluePoint249Y" fmla="*/ 2173605 h 2612594"/>
                              <a:gd name="GluePoint250X" fmla="*/ 2142583 w 2647519"/>
                              <a:gd name="GluePoint250Y" fmla="*/ 2176315 h 2612594"/>
                              <a:gd name="GluePoint251X" fmla="*/ 2141046 w 2647519"/>
                              <a:gd name="GluePoint251Y" fmla="*/ 2177871 h 2612594"/>
                              <a:gd name="GluePoint252X" fmla="*/ 2125512 w 2647519"/>
                              <a:gd name="GluePoint252Y" fmla="*/ 2190534 h 2612594"/>
                              <a:gd name="GluePoint253X" fmla="*/ 2112810 w 2647519"/>
                              <a:gd name="GluePoint253Y" fmla="*/ 2205037 h 2612594"/>
                              <a:gd name="GluePoint254X" fmla="*/ 2066137 w 2647519"/>
                              <a:gd name="GluePoint254Y" fmla="*/ 2240280 h 2612594"/>
                              <a:gd name="GluePoint255X" fmla="*/ 2058824 w 2647519"/>
                              <a:gd name="GluePoint255Y" fmla="*/ 2244900 h 2612594"/>
                              <a:gd name="GluePoint256X" fmla="*/ 2038960 w 2647519"/>
                              <a:gd name="GluePoint256Y" fmla="*/ 2261093 h 2612594"/>
                              <a:gd name="GluePoint257X" fmla="*/ 2036092 w 2647519"/>
                              <a:gd name="GluePoint257Y" fmla="*/ 2262956 h 2612594"/>
                              <a:gd name="GluePoint258X" fmla="*/ 2031847 w 2647519"/>
                              <a:gd name="GluePoint258Y" fmla="*/ 2266950 h 2612594"/>
                              <a:gd name="GluePoint259X" fmla="*/ 1994700 w 2647519"/>
                              <a:gd name="GluePoint259Y" fmla="*/ 2291715 h 2612594"/>
                              <a:gd name="GluePoint260X" fmla="*/ 1957552 w 2647519"/>
                              <a:gd name="GluePoint260Y" fmla="*/ 2314575 h 2612594"/>
                              <a:gd name="GluePoint261X" fmla="*/ 1953300 w 2647519"/>
                              <a:gd name="GluePoint261Y" fmla="*/ 2316730 h 2612594"/>
                              <a:gd name="GluePoint262X" fmla="*/ 1928148 w 2647519"/>
                              <a:gd name="GluePoint262Y" fmla="*/ 2333067 h 2612594"/>
                              <a:gd name="GluePoint263X" fmla="*/ 1920351 w 2647519"/>
                              <a:gd name="GluePoint263Y" fmla="*/ 2337000 h 2612594"/>
                              <a:gd name="GluePoint264X" fmla="*/ 1912785 w 2647519"/>
                              <a:gd name="GluePoint264Y" fmla="*/ 2342197 h 2612594"/>
                              <a:gd name="GluePoint265X" fmla="*/ 1887067 w 2647519"/>
                              <a:gd name="GluePoint265Y" fmla="*/ 2356485 h 2612594"/>
                              <a:gd name="GluePoint266X" fmla="*/ 1863038 w 2647519"/>
                              <a:gd name="GluePoint266Y" fmla="*/ 2365909 h 2612594"/>
                              <a:gd name="GluePoint267X" fmla="*/ 1809483 w 2647519"/>
                              <a:gd name="GluePoint267Y" fmla="*/ 2392922 h 2612594"/>
                              <a:gd name="GluePoint268X" fmla="*/ 1683836 w 2647519"/>
                              <a:gd name="GluePoint268Y" fmla="*/ 2439784 h 2612594"/>
                              <a:gd name="GluePoint269X" fmla="*/ 1596280 w 2647519"/>
                              <a:gd name="GluePoint269Y" fmla="*/ 2462297 h 2612594"/>
                              <a:gd name="GluePoint270X" fmla="*/ 1667040 w 2647519"/>
                              <a:gd name="GluePoint270Y" fmla="*/ 2448877 h 2612594"/>
                              <a:gd name="GluePoint271X" fmla="*/ 1680375 w 2647519"/>
                              <a:gd name="GluePoint271Y" fmla="*/ 2446019 h 2612594"/>
                              <a:gd name="GluePoint272X" fmla="*/ 1723237 w 2647519"/>
                              <a:gd name="GluePoint272Y" fmla="*/ 2430779 h 2612594"/>
                              <a:gd name="GluePoint273X" fmla="*/ 1749907 w 2647519"/>
                              <a:gd name="GluePoint273Y" fmla="*/ 2422207 h 2612594"/>
                              <a:gd name="GluePoint274X" fmla="*/ 1792770 w 2647519"/>
                              <a:gd name="GluePoint274Y" fmla="*/ 2400299 h 2612594"/>
                              <a:gd name="GluePoint275X" fmla="*/ 1841347 w 2647519"/>
                              <a:gd name="GluePoint275Y" fmla="*/ 2383154 h 2612594"/>
                              <a:gd name="GluePoint276X" fmla="*/ 1872470 w 2647519"/>
                              <a:gd name="GluePoint276Y" fmla="*/ 2370949 h 2612594"/>
                              <a:gd name="GluePoint277X" fmla="*/ 1886115 w 2647519"/>
                              <a:gd name="GluePoint277Y" fmla="*/ 2363152 h 2612594"/>
                              <a:gd name="GluePoint278X" fmla="*/ 1898496 w 2647519"/>
                              <a:gd name="GluePoint278Y" fmla="*/ 2359343 h 2612594"/>
                              <a:gd name="GluePoint279X" fmla="*/ 1915642 w 2647519"/>
                              <a:gd name="GluePoint279Y" fmla="*/ 2349817 h 2612594"/>
                              <a:gd name="GluePoint280X" fmla="*/ 1920147 w 2647519"/>
                              <a:gd name="GluePoint280Y" fmla="*/ 2346686 h 2612594"/>
                              <a:gd name="GluePoint281X" fmla="*/ 1931835 w 2647519"/>
                              <a:gd name="GluePoint281Y" fmla="*/ 2335530 h 2612594"/>
                              <a:gd name="GluePoint282X" fmla="*/ 1957552 w 2647519"/>
                              <a:gd name="GluePoint282Y" fmla="*/ 2320290 h 2612594"/>
                              <a:gd name="GluePoint283X" fmla="*/ 1986810 w 2647519"/>
                              <a:gd name="GluePoint283Y" fmla="*/ 2305948 h 2612594"/>
                              <a:gd name="GluePoint284X" fmla="*/ 1997557 w 2647519"/>
                              <a:gd name="GluePoint284Y" fmla="*/ 2299334 h 2612594"/>
                              <a:gd name="GluePoint285X" fmla="*/ 2034705 w 2647519"/>
                              <a:gd name="GluePoint285Y" fmla="*/ 2274569 h 2612594"/>
                              <a:gd name="GluePoint286X" fmla="*/ 2050897 w 2647519"/>
                              <a:gd name="GluePoint286Y" fmla="*/ 2259329 h 2612594"/>
                              <a:gd name="GluePoint287X" fmla="*/ 2068995 w 2647519"/>
                              <a:gd name="GluePoint287Y" fmla="*/ 2247899 h 2612594"/>
                              <a:gd name="GluePoint288X" fmla="*/ 2115667 w 2647519"/>
                              <a:gd name="GluePoint288Y" fmla="*/ 2212657 h 2612594"/>
                              <a:gd name="GluePoint289X" fmla="*/ 2149005 w 2647519"/>
                              <a:gd name="GluePoint289Y" fmla="*/ 2181224 h 2612594"/>
                              <a:gd name="GluePoint290X" fmla="*/ 2186152 w 2647519"/>
                              <a:gd name="GluePoint290Y" fmla="*/ 2149792 h 2612594"/>
                              <a:gd name="GluePoint291X" fmla="*/ 2298547 w 2647519"/>
                              <a:gd name="GluePoint291Y" fmla="*/ 2023109 h 2612594"/>
                              <a:gd name="GluePoint292X" fmla="*/ 2314015 w 2647519"/>
                              <a:gd name="GluePoint292Y" fmla="*/ 1996814 h 2612594"/>
                              <a:gd name="GluePoint293X" fmla="*/ 2314740 w 2647519"/>
                              <a:gd name="GluePoint293Y" fmla="*/ 1994534 h 2612594"/>
                              <a:gd name="GluePoint294X" fmla="*/ 2339505 w 2647519"/>
                              <a:gd name="GluePoint294Y" fmla="*/ 1956434 h 2612594"/>
                              <a:gd name="GluePoint295X" fmla="*/ 2347125 w 2647519"/>
                              <a:gd name="GluePoint295Y" fmla="*/ 1945004 h 2612594"/>
                              <a:gd name="GluePoint296X" fmla="*/ 2357257 w 2647519"/>
                              <a:gd name="GluePoint296Y" fmla="*/ 1930951 h 2612594"/>
                              <a:gd name="GluePoint297X" fmla="*/ 2360460 w 2647519"/>
                              <a:gd name="GluePoint297Y" fmla="*/ 1925002 h 2612594"/>
                              <a:gd name="GluePoint298X" fmla="*/ 2380462 w 2647519"/>
                              <a:gd name="GluePoint298Y" fmla="*/ 1890712 h 2612594"/>
                              <a:gd name="GluePoint299X" fmla="*/ 2419515 w 2647519"/>
                              <a:gd name="GluePoint299Y" fmla="*/ 1809749 h 2612594"/>
                              <a:gd name="GluePoint300X" fmla="*/ 2457615 w 2647519"/>
                              <a:gd name="GluePoint300Y" fmla="*/ 1723072 h 2612594"/>
                              <a:gd name="GluePoint301X" fmla="*/ 2468807 w 2647519"/>
                              <a:gd name="GluePoint301Y" fmla="*/ 1687829 h 2612594"/>
                              <a:gd name="GluePoint302X" fmla="*/ 2576677 w 2647519"/>
                              <a:gd name="GluePoint302Y" fmla="*/ 1589722 h 2612594"/>
                              <a:gd name="GluePoint303X" fmla="*/ 2573820 w 2647519"/>
                              <a:gd name="GluePoint303Y" fmla="*/ 1591627 h 2612594"/>
                              <a:gd name="GluePoint304X" fmla="*/ 2573820 w 2647519"/>
                              <a:gd name="GluePoint304Y" fmla="*/ 1591627 h 2612594"/>
                              <a:gd name="GluePoint305X" fmla="*/ 2585674 w 2647519"/>
                              <a:gd name="GluePoint305Y" fmla="*/ 1533271 h 2612594"/>
                              <a:gd name="GluePoint306X" fmla="*/ 2585332 w 2647519"/>
                              <a:gd name="GluePoint306Y" fmla="*/ 1534956 h 2612594"/>
                              <a:gd name="GluePoint307X" fmla="*/ 2588107 w 2647519"/>
                              <a:gd name="GluePoint307Y" fmla="*/ 1538287 h 2612594"/>
                              <a:gd name="GluePoint308X" fmla="*/ 2596680 w 2647519"/>
                              <a:gd name="GluePoint308Y" fmla="*/ 1547812 h 2612594"/>
                              <a:gd name="GluePoint309X" fmla="*/ 2602395 w 2647519"/>
                              <a:gd name="GluePoint309Y" fmla="*/ 1544002 h 2612594"/>
                              <a:gd name="GluePoint310X" fmla="*/ 2602539 w 2647519"/>
                              <a:gd name="GluePoint310Y" fmla="*/ 1543271 h 2612594"/>
                              <a:gd name="GluePoint311X" fmla="*/ 2598585 w 2647519"/>
                              <a:gd name="GluePoint311Y" fmla="*/ 1545907 h 2612594"/>
                              <a:gd name="GluePoint312X" fmla="*/ 2589060 w 2647519"/>
                              <a:gd name="GluePoint312Y" fmla="*/ 1537334 h 2612594"/>
                              <a:gd name="GluePoint313X" fmla="*/ 2577184 w 2647519"/>
                              <a:gd name="GluePoint313Y" fmla="*/ 1425070 h 2612594"/>
                              <a:gd name="GluePoint314X" fmla="*/ 2576519 w 2647519"/>
                              <a:gd name="GluePoint314Y" fmla="*/ 1425107 h 2612594"/>
                              <a:gd name="GluePoint315X" fmla="*/ 2575314 w 2647519"/>
                              <a:gd name="GluePoint315Y" fmla="*/ 1425174 h 2612594"/>
                              <a:gd name="GluePoint316X" fmla="*/ 2575725 w 2647519"/>
                              <a:gd name="GluePoint316Y" fmla="*/ 1429702 h 2612594"/>
                              <a:gd name="GluePoint317X" fmla="*/ 2574773 w 2647519"/>
                              <a:gd name="GluePoint317Y" fmla="*/ 1453515 h 2612594"/>
                              <a:gd name="GluePoint318X" fmla="*/ 2570963 w 2647519"/>
                              <a:gd name="GluePoint318Y" fmla="*/ 1467802 h 2612594"/>
                              <a:gd name="GluePoint319X" fmla="*/ 2548103 w 2647519"/>
                              <a:gd name="GluePoint319Y" fmla="*/ 1503997 h 2612594"/>
                              <a:gd name="GluePoint320X" fmla="*/ 2542388 w 2647519"/>
                              <a:gd name="GluePoint320Y" fmla="*/ 1535430 h 2612594"/>
                              <a:gd name="GluePoint321X" fmla="*/ 2536673 w 2647519"/>
                              <a:gd name="GluePoint321Y" fmla="*/ 1545907 h 2612594"/>
                              <a:gd name="GluePoint322X" fmla="*/ 2527148 w 2647519"/>
                              <a:gd name="GluePoint322Y" fmla="*/ 1591627 h 2612594"/>
                              <a:gd name="GluePoint323X" fmla="*/ 2516670 w 2647519"/>
                              <a:gd name="GluePoint323Y" fmla="*/ 1627822 h 2612594"/>
                              <a:gd name="GluePoint324X" fmla="*/ 2505240 w 2647519"/>
                              <a:gd name="GluePoint324Y" fmla="*/ 1663065 h 2612594"/>
                              <a:gd name="GluePoint325X" fmla="*/ 2498573 w 2647519"/>
                              <a:gd name="GluePoint325Y" fmla="*/ 1690687 h 2612594"/>
                              <a:gd name="GluePoint326X" fmla="*/ 2490953 w 2647519"/>
                              <a:gd name="GluePoint326Y" fmla="*/ 1719262 h 2612594"/>
                              <a:gd name="GluePoint327X" fmla="*/ 2497030 w 2647519"/>
                              <a:gd name="GluePoint327Y" fmla="*/ 1709810 h 2612594"/>
                              <a:gd name="GluePoint328X" fmla="*/ 2502383 w 2647519"/>
                              <a:gd name="GluePoint328Y" fmla="*/ 1689734 h 2612594"/>
                              <a:gd name="GluePoint329X" fmla="*/ 2507145 w 2647519"/>
                              <a:gd name="GluePoint329Y" fmla="*/ 1661159 h 2612594"/>
                              <a:gd name="GluePoint330X" fmla="*/ 2518575 w 2647519"/>
                              <a:gd name="GluePoint330Y" fmla="*/ 1625917 h 2612594"/>
                              <a:gd name="GluePoint331X" fmla="*/ 2529053 w 2647519"/>
                              <a:gd name="GluePoint331Y" fmla="*/ 1589722 h 2612594"/>
                              <a:gd name="GluePoint332X" fmla="*/ 2538578 w 2647519"/>
                              <a:gd name="GluePoint332Y" fmla="*/ 1544002 h 2612594"/>
                              <a:gd name="GluePoint333X" fmla="*/ 2544293 w 2647519"/>
                              <a:gd name="GluePoint333Y" fmla="*/ 1533524 h 2612594"/>
                              <a:gd name="GluePoint334X" fmla="*/ 2550008 w 2647519"/>
                              <a:gd name="GluePoint334Y" fmla="*/ 1502092 h 2612594"/>
                              <a:gd name="GluePoint335X" fmla="*/ 2572868 w 2647519"/>
                              <a:gd name="GluePoint335Y" fmla="*/ 1465897 h 2612594"/>
                              <a:gd name="GluePoint336X" fmla="*/ 2557628 w 2647519"/>
                              <a:gd name="GluePoint336Y" fmla="*/ 1539239 h 2612594"/>
                              <a:gd name="GluePoint337X" fmla="*/ 2546198 w 2647519"/>
                              <a:gd name="GluePoint337Y" fmla="*/ 1600199 h 2612594"/>
                              <a:gd name="GluePoint338X" fmla="*/ 2520480 w 2647519"/>
                              <a:gd name="GluePoint338Y" fmla="*/ 1678304 h 2612594"/>
                              <a:gd name="GluePoint339X" fmla="*/ 2515393 w 2647519"/>
                              <a:gd name="GluePoint339Y" fmla="*/ 1686218 h 2612594"/>
                              <a:gd name="GluePoint340X" fmla="*/ 2513218 w 2647519"/>
                              <a:gd name="GluePoint340Y" fmla="*/ 1698069 h 2612594"/>
                              <a:gd name="GluePoint341X" fmla="*/ 2506193 w 2647519"/>
                              <a:gd name="GluePoint341Y" fmla="*/ 1718310 h 2612594"/>
                              <a:gd name="GluePoint342X" fmla="*/ 2479523 w 2647519"/>
                              <a:gd name="GluePoint342Y" fmla="*/ 1776412 h 2612594"/>
                              <a:gd name="GluePoint343X" fmla="*/ 2467140 w 2647519"/>
                              <a:gd name="GluePoint343Y" fmla="*/ 1806892 h 2612594"/>
                              <a:gd name="GluePoint344X" fmla="*/ 2459520 w 2647519"/>
                              <a:gd name="GluePoint344Y" fmla="*/ 1823085 h 2612594"/>
                              <a:gd name="GluePoint345X" fmla="*/ 2449995 w 2647519"/>
                              <a:gd name="GluePoint345Y" fmla="*/ 1840230 h 2612594"/>
                              <a:gd name="GluePoint346X" fmla="*/ 2424278 w 2647519"/>
                              <a:gd name="GluePoint346Y" fmla="*/ 1885950 h 2612594"/>
                              <a:gd name="GluePoint347X" fmla="*/ 2396655 w 2647519"/>
                              <a:gd name="GluePoint347Y" fmla="*/ 1930717 h 2612594"/>
                              <a:gd name="GluePoint348X" fmla="*/ 2361413 w 2647519"/>
                              <a:gd name="GluePoint348Y" fmla="*/ 1990725 h 2612594"/>
                              <a:gd name="GluePoint349X" fmla="*/ 2322360 w 2647519"/>
                              <a:gd name="GluePoint349Y" fmla="*/ 2049780 h 2612594"/>
                              <a:gd name="GluePoint350X" fmla="*/ 2296643 w 2647519"/>
                              <a:gd name="GluePoint350Y" fmla="*/ 2083117 h 2612594"/>
                              <a:gd name="GluePoint351X" fmla="*/ 2269020 w 2647519"/>
                              <a:gd name="GluePoint351Y" fmla="*/ 2115502 h 2612594"/>
                              <a:gd name="GluePoint352X" fmla="*/ 2259495 w 2647519"/>
                              <a:gd name="GluePoint352Y" fmla="*/ 2128837 h 2612594"/>
                              <a:gd name="GluePoint353X" fmla="*/ 2249018 w 2647519"/>
                              <a:gd name="GluePoint353Y" fmla="*/ 2142172 h 2612594"/>
                              <a:gd name="GluePoint354X" fmla="*/ 2232825 w 2647519"/>
                              <a:gd name="GluePoint354Y" fmla="*/ 2155507 h 2612594"/>
                              <a:gd name="GluePoint355X" fmla="*/ 2206342 w 2647519"/>
                              <a:gd name="GluePoint355Y" fmla="*/ 2184829 h 2612594"/>
                              <a:gd name="GluePoint356X" fmla="*/ 2207107 w 2647519"/>
                              <a:gd name="GluePoint356Y" fmla="*/ 2187892 h 2612594"/>
                              <a:gd name="GluePoint357X" fmla="*/ 2179485 w 2647519"/>
                              <a:gd name="GluePoint357Y" fmla="*/ 2216467 h 2612594"/>
                              <a:gd name="GluePoint358X" fmla="*/ 2149957 w 2647519"/>
                              <a:gd name="GluePoint358Y" fmla="*/ 2237422 h 2612594"/>
                              <a:gd name="GluePoint359X" fmla="*/ 2126145 w 2647519"/>
                              <a:gd name="GluePoint359Y" fmla="*/ 2256472 h 2612594"/>
                              <a:gd name="GluePoint360X" fmla="*/ 2103587 w 2647519"/>
                              <a:gd name="GluePoint360Y" fmla="*/ 2272957 h 2612594"/>
                              <a:gd name="GluePoint361X" fmla="*/ 2107095 w 2647519"/>
                              <a:gd name="GluePoint361Y" fmla="*/ 2272665 h 2612594"/>
                              <a:gd name="GluePoint362X" fmla="*/ 2131860 w 2647519"/>
                              <a:gd name="GluePoint362Y" fmla="*/ 2254567 h 2612594"/>
                              <a:gd name="GluePoint363X" fmla="*/ 2155673 w 2647519"/>
                              <a:gd name="GluePoint363Y" fmla="*/ 2235517 h 2612594"/>
                              <a:gd name="GluePoint364X" fmla="*/ 2185200 w 2647519"/>
                              <a:gd name="GluePoint364Y" fmla="*/ 2214562 h 2612594"/>
                              <a:gd name="GluePoint365X" fmla="*/ 2212823 w 2647519"/>
                              <a:gd name="GluePoint365Y" fmla="*/ 2185987 h 2612594"/>
                              <a:gd name="GluePoint366X" fmla="*/ 2211870 w 2647519"/>
                              <a:gd name="GluePoint366Y" fmla="*/ 2182177 h 2612594"/>
                              <a:gd name="GluePoint367X" fmla="*/ 2238540 w 2647519"/>
                              <a:gd name="GluePoint367Y" fmla="*/ 2152650 h 2612594"/>
                              <a:gd name="GluePoint368X" fmla="*/ 2254733 w 2647519"/>
                              <a:gd name="GluePoint368Y" fmla="*/ 2139315 h 2612594"/>
                              <a:gd name="GluePoint369X" fmla="*/ 2265210 w 2647519"/>
                              <a:gd name="GluePoint369Y" fmla="*/ 2125980 h 2612594"/>
                              <a:gd name="GluePoint370X" fmla="*/ 2274735 w 2647519"/>
                              <a:gd name="GluePoint370Y" fmla="*/ 2112645 h 2612594"/>
                              <a:gd name="GluePoint371X" fmla="*/ 2302358 w 2647519"/>
                              <a:gd name="GluePoint371Y" fmla="*/ 2080260 h 2612594"/>
                              <a:gd name="GluePoint372X" fmla="*/ 2328075 w 2647519"/>
                              <a:gd name="GluePoint372Y" fmla="*/ 2046922 h 2612594"/>
                              <a:gd name="GluePoint373X" fmla="*/ 2367128 w 2647519"/>
                              <a:gd name="GluePoint373Y" fmla="*/ 1987867 h 2612594"/>
                              <a:gd name="GluePoint374X" fmla="*/ 2402370 w 2647519"/>
                              <a:gd name="GluePoint374Y" fmla="*/ 1927860 h 2612594"/>
                              <a:gd name="GluePoint375X" fmla="*/ 2429993 w 2647519"/>
                              <a:gd name="GluePoint375Y" fmla="*/ 1883092 h 2612594"/>
                              <a:gd name="GluePoint376X" fmla="*/ 2455710 w 2647519"/>
                              <a:gd name="GluePoint376Y" fmla="*/ 1837372 h 2612594"/>
                              <a:gd name="GluePoint377X" fmla="*/ 2465235 w 2647519"/>
                              <a:gd name="GluePoint377Y" fmla="*/ 1820227 h 2612594"/>
                              <a:gd name="GluePoint378X" fmla="*/ 2472855 w 2647519"/>
                              <a:gd name="GluePoint378Y" fmla="*/ 1804035 h 2612594"/>
                              <a:gd name="GluePoint379X" fmla="*/ 2485238 w 2647519"/>
                              <a:gd name="GluePoint379Y" fmla="*/ 1773555 h 2612594"/>
                              <a:gd name="GluePoint380X" fmla="*/ 2511908 w 2647519"/>
                              <a:gd name="GluePoint380Y" fmla="*/ 1715452 h 2612594"/>
                              <a:gd name="GluePoint381X" fmla="*/ 2522385 w 2647519"/>
                              <a:gd name="GluePoint381Y" fmla="*/ 1676400 h 2612594"/>
                              <a:gd name="GluePoint382X" fmla="*/ 2548103 w 2647519"/>
                              <a:gd name="GluePoint382Y" fmla="*/ 1598295 h 2612594"/>
                              <a:gd name="GluePoint383X" fmla="*/ 2559533 w 2647519"/>
                              <a:gd name="GluePoint383Y" fmla="*/ 1537335 h 2612594"/>
                              <a:gd name="GluePoint384X" fmla="*/ 2574773 w 2647519"/>
                              <a:gd name="GluePoint384Y" fmla="*/ 1463992 h 2612594"/>
                              <a:gd name="GluePoint385X" fmla="*/ 2578209 w 2647519"/>
                              <a:gd name="GluePoint385Y" fmla="*/ 1451109 h 2612594"/>
                              <a:gd name="GluePoint386X" fmla="*/ 2575725 w 2647519"/>
                              <a:gd name="GluePoint386Y" fmla="*/ 1450657 h 2612594"/>
                              <a:gd name="GluePoint387X" fmla="*/ 2576677 w 2647519"/>
                              <a:gd name="GluePoint387Y" fmla="*/ 1426845 h 2612594"/>
                              <a:gd name="GluePoint388X" fmla="*/ 2597632 w 2647519"/>
                              <a:gd name="GluePoint388Y" fmla="*/ 1404937 h 2612594"/>
                              <a:gd name="GluePoint389X" fmla="*/ 2586541 w 2647519"/>
                              <a:gd name="GluePoint389Y" fmla="*/ 1451152 h 2612594"/>
                              <a:gd name="GluePoint390X" fmla="*/ 2586542 w 2647519"/>
                              <a:gd name="GluePoint390Y" fmla="*/ 1451152 h 2612594"/>
                              <a:gd name="GluePoint391X" fmla="*/ 2597633 w 2647519"/>
                              <a:gd name="GluePoint391Y" fmla="*/ 1404938 h 2612594"/>
                              <a:gd name="GluePoint392X" fmla="*/ 2606205 w 2647519"/>
                              <a:gd name="GluePoint392Y" fmla="*/ 1395412 h 2612594"/>
                              <a:gd name="GluePoint393X" fmla="*/ 2600490 w 2647519"/>
                              <a:gd name="GluePoint393Y" fmla="*/ 1407795 h 2612594"/>
                              <a:gd name="GluePoint394X" fmla="*/ 2599181 w 2647519"/>
                              <a:gd name="GluePoint394Y" fmla="*/ 1433750 h 2612594"/>
                              <a:gd name="GluePoint395X" fmla="*/ 2598585 w 2647519"/>
                              <a:gd name="GluePoint395Y" fmla="*/ 1458277 h 2612594"/>
                              <a:gd name="GluePoint396X" fmla="*/ 2589060 w 2647519"/>
                              <a:gd name="GluePoint396Y" fmla="*/ 1487586 h 2612594"/>
                              <a:gd name="GluePoint397X" fmla="*/ 2589060 w 2647519"/>
                              <a:gd name="GluePoint397Y" fmla="*/ 1490934 h 2612594"/>
                              <a:gd name="GluePoint398X" fmla="*/ 2600490 w 2647519"/>
                              <a:gd name="GluePoint398Y" fmla="*/ 1458277 h 2612594"/>
                              <a:gd name="GluePoint399X" fmla="*/ 2602395 w 2647519"/>
                              <a:gd name="GluePoint399Y" fmla="*/ 1407794 h 2612594"/>
                              <a:gd name="GluePoint400X" fmla="*/ 2606836 w 2647519"/>
                              <a:gd name="GluePoint400Y" fmla="*/ 1398173 h 2612594"/>
                              <a:gd name="GluePoint401X" fmla="*/ 2565247 w 2647519"/>
                              <a:gd name="GluePoint401Y" fmla="*/ 1354454 h 2612594"/>
                              <a:gd name="GluePoint402X" fmla="*/ 2559006 w 2647519"/>
                              <a:gd name="GluePoint402Y" fmla="*/ 1369207 h 2612594"/>
                              <a:gd name="GluePoint403X" fmla="*/ 2556675 w 2647519"/>
                              <a:gd name="GluePoint403Y" fmla="*/ 1390650 h 2612594"/>
                              <a:gd name="GluePoint404X" fmla="*/ 2553670 w 2647519"/>
                              <a:gd name="GluePoint404Y" fmla="*/ 1380633 h 2612594"/>
                              <a:gd name="GluePoint405X" fmla="*/ 2552571 w 2647519"/>
                              <a:gd name="GluePoint405Y" fmla="*/ 1382047 h 2612594"/>
                              <a:gd name="GluePoint406X" fmla="*/ 2555723 w 2647519"/>
                              <a:gd name="GluePoint406Y" fmla="*/ 1392555 h 2612594"/>
                              <a:gd name="GluePoint407X" fmla="*/ 2553818 w 2647519"/>
                              <a:gd name="GluePoint407Y" fmla="*/ 1407795 h 2612594"/>
                              <a:gd name="GluePoint408X" fmla="*/ 2557628 w 2647519"/>
                              <a:gd name="GluePoint408Y" fmla="*/ 1420177 h 2612594"/>
                              <a:gd name="GluePoint409X" fmla="*/ 2560581 w 2647519"/>
                              <a:gd name="GluePoint409Y" fmla="*/ 1420013 h 2612594"/>
                              <a:gd name="GluePoint410X" fmla="*/ 2558580 w 2647519"/>
                              <a:gd name="GluePoint410Y" fmla="*/ 1413509 h 2612594"/>
                              <a:gd name="GluePoint411X" fmla="*/ 2560485 w 2647519"/>
                              <a:gd name="GluePoint411Y" fmla="*/ 1398269 h 2612594"/>
                              <a:gd name="GluePoint412X" fmla="*/ 2565247 w 2647519"/>
                              <a:gd name="GluePoint412Y" fmla="*/ 1354454 h 2612594"/>
                              <a:gd name="GluePoint413X" fmla="*/ 2645258 w 2647519"/>
                              <a:gd name="GluePoint413Y" fmla="*/ 1328737 h 2612594"/>
                              <a:gd name="GluePoint414X" fmla="*/ 2647163 w 2647519"/>
                              <a:gd name="GluePoint414Y" fmla="*/ 1329689 h 2612594"/>
                              <a:gd name="GluePoint415X" fmla="*/ 2646210 w 2647519"/>
                              <a:gd name="GluePoint415Y" fmla="*/ 1369694 h 2612594"/>
                              <a:gd name="GluePoint416X" fmla="*/ 2647163 w 2647519"/>
                              <a:gd name="GluePoint416Y" fmla="*/ 1397317 h 2612594"/>
                              <a:gd name="GluePoint417X" fmla="*/ 2644305 w 2647519"/>
                              <a:gd name="GluePoint417Y" fmla="*/ 1447799 h 2612594"/>
                              <a:gd name="GluePoint418X" fmla="*/ 2641448 w 2647519"/>
                              <a:gd name="GluePoint418Y" fmla="*/ 1476374 h 2612594"/>
                              <a:gd name="GluePoint419X" fmla="*/ 2632875 w 2647519"/>
                              <a:gd name="GluePoint419Y" fmla="*/ 1518284 h 2612594"/>
                              <a:gd name="GluePoint420X" fmla="*/ 2630018 w 2647519"/>
                              <a:gd name="GluePoint420Y" fmla="*/ 1553527 h 2612594"/>
                              <a:gd name="GluePoint421X" fmla="*/ 2615730 w 2647519"/>
                              <a:gd name="GluePoint421Y" fmla="*/ 1618297 h 2612594"/>
                              <a:gd name="GluePoint422X" fmla="*/ 2602395 w 2647519"/>
                              <a:gd name="GluePoint422Y" fmla="*/ 1674494 h 2612594"/>
                              <a:gd name="GluePoint423X" fmla="*/ 2578583 w 2647519"/>
                              <a:gd name="GluePoint423Y" fmla="*/ 1684972 h 2612594"/>
                              <a:gd name="GluePoint424X" fmla="*/ 2580488 w 2647519"/>
                              <a:gd name="GluePoint424Y" fmla="*/ 1679257 h 2612594"/>
                              <a:gd name="GluePoint425X" fmla="*/ 2584298 w 2647519"/>
                              <a:gd name="GluePoint425Y" fmla="*/ 1639252 h 2612594"/>
                              <a:gd name="GluePoint426X" fmla="*/ 2598585 w 2647519"/>
                              <a:gd name="GluePoint426Y" fmla="*/ 1597342 h 2612594"/>
                              <a:gd name="GluePoint427X" fmla="*/ 2610015 w 2647519"/>
                              <a:gd name="GluePoint427Y" fmla="*/ 1590675 h 2612594"/>
                              <a:gd name="GluePoint428X" fmla="*/ 2610015 w 2647519"/>
                              <a:gd name="GluePoint428Y" fmla="*/ 1590674 h 2612594"/>
                              <a:gd name="GluePoint429X" fmla="*/ 2622398 w 2647519"/>
                              <a:gd name="GluePoint429Y" fmla="*/ 1518284 h 2612594"/>
                              <a:gd name="GluePoint430X" fmla="*/ 2629065 w 2647519"/>
                              <a:gd name="GluePoint430Y" fmla="*/ 1483994 h 2612594"/>
                              <a:gd name="GluePoint431X" fmla="*/ 2634780 w 2647519"/>
                              <a:gd name="GluePoint431Y" fmla="*/ 1448752 h 2612594"/>
                              <a:gd name="GluePoint432X" fmla="*/ 2639543 w 2647519"/>
                              <a:gd name="GluePoint432Y" fmla="*/ 1415414 h 2612594"/>
                              <a:gd name="GluePoint433X" fmla="*/ 2641448 w 2647519"/>
                              <a:gd name="GluePoint433Y" fmla="*/ 1383982 h 2612594"/>
                              <a:gd name="GluePoint434X" fmla="*/ 2642400 w 2647519"/>
                              <a:gd name="GluePoint434Y" fmla="*/ 1357312 h 2612594"/>
                              <a:gd name="GluePoint435X" fmla="*/ 2644305 w 2647519"/>
                              <a:gd name="GluePoint435Y" fmla="*/ 1343024 h 2612594"/>
                              <a:gd name="GluePoint436X" fmla="*/ 2645258 w 2647519"/>
                              <a:gd name="GluePoint436Y" fmla="*/ 1328737 h 2612594"/>
                              <a:gd name="GluePoint437X" fmla="*/ 134151 w 2647519"/>
                              <a:gd name="GluePoint437Y" fmla="*/ 887095 h 2612594"/>
                              <a:gd name="GluePoint438X" fmla="*/ 134625 w 2647519"/>
                              <a:gd name="GluePoint438Y" fmla="*/ 887332 h 2612594"/>
                              <a:gd name="GluePoint439X" fmla="*/ 134670 w 2647519"/>
                              <a:gd name="GluePoint439Y" fmla="*/ 887199 h 2612594"/>
                              <a:gd name="GluePoint440X" fmla="*/ 191618 w 2647519"/>
                              <a:gd name="GluePoint440Y" fmla="*/ 750570 h 2612594"/>
                              <a:gd name="GluePoint441X" fmla="*/ 170663 w 2647519"/>
                              <a:gd name="GluePoint441Y" fmla="*/ 789622 h 2612594"/>
                              <a:gd name="GluePoint442X" fmla="*/ 153518 w 2647519"/>
                              <a:gd name="GluePoint442Y" fmla="*/ 803910 h 2612594"/>
                              <a:gd name="GluePoint443X" fmla="*/ 153477 w 2647519"/>
                              <a:gd name="GluePoint443Y" fmla="*/ 804822 h 2612594"/>
                              <a:gd name="GluePoint444X" fmla="*/ 151819 w 2647519"/>
                              <a:gd name="GluePoint444Y" fmla="*/ 841286 h 2612594"/>
                              <a:gd name="GluePoint445X" fmla="*/ 151867 w 2647519"/>
                              <a:gd name="GluePoint445Y" fmla="*/ 841199 h 2612594"/>
                              <a:gd name="GluePoint446X" fmla="*/ 153518 w 2647519"/>
                              <a:gd name="GluePoint446Y" fmla="*/ 804862 h 2612594"/>
                              <a:gd name="GluePoint447X" fmla="*/ 170663 w 2647519"/>
                              <a:gd name="GluePoint447Y" fmla="*/ 790574 h 2612594"/>
                              <a:gd name="GluePoint448X" fmla="*/ 191618 w 2647519"/>
                              <a:gd name="GluePoint448Y" fmla="*/ 751522 h 2612594"/>
                              <a:gd name="GluePoint449X" fmla="*/ 192332 w 2647519"/>
                              <a:gd name="GluePoint449Y" fmla="*/ 751998 h 2612594"/>
                              <a:gd name="GluePoint450X" fmla="*/ 192689 w 2647519"/>
                              <a:gd name="GluePoint450Y" fmla="*/ 751284 h 2612594"/>
                              <a:gd name="GluePoint451X" fmla="*/ 203047 w 2647519"/>
                              <a:gd name="GluePoint451Y" fmla="*/ 667702 h 2612594"/>
                              <a:gd name="GluePoint452X" fmla="*/ 189712 w 2647519"/>
                              <a:gd name="GluePoint452Y" fmla="*/ 677227 h 2612594"/>
                              <a:gd name="GluePoint453X" fmla="*/ 169710 w 2647519"/>
                              <a:gd name="GluePoint453Y" fmla="*/ 719137 h 2612594"/>
                              <a:gd name="GluePoint454X" fmla="*/ 174286 w 2647519"/>
                              <a:gd name="GluePoint454Y" fmla="*/ 722798 h 2612594"/>
                              <a:gd name="GluePoint455X" fmla="*/ 174435 w 2647519"/>
                              <a:gd name="GluePoint455Y" fmla="*/ 722155 h 2612594"/>
                              <a:gd name="GluePoint456X" fmla="*/ 170663 w 2647519"/>
                              <a:gd name="GluePoint456Y" fmla="*/ 719137 h 2612594"/>
                              <a:gd name="GluePoint457X" fmla="*/ 190665 w 2647519"/>
                              <a:gd name="GluePoint457Y" fmla="*/ 677227 h 2612594"/>
                              <a:gd name="GluePoint458X" fmla="*/ 202473 w 2647519"/>
                              <a:gd name="GluePoint458Y" fmla="*/ 668793 h 2612594"/>
                              <a:gd name="GluePoint459X" fmla="*/ 276390 w 2647519"/>
                              <a:gd name="GluePoint459Y" fmla="*/ 613410 h 2612594"/>
                              <a:gd name="GluePoint460X" fmla="*/ 275187 w 2647519"/>
                              <a:gd name="GluePoint460Y" fmla="*/ 614373 h 2612594"/>
                              <a:gd name="GluePoint461X" fmla="*/ 270080 w 2647519"/>
                              <a:gd name="GluePoint461Y" fmla="*/ 634008 h 2612594"/>
                              <a:gd name="GluePoint462X" fmla="*/ 266865 w 2647519"/>
                              <a:gd name="GluePoint462Y" fmla="*/ 643890 h 2612594"/>
                              <a:gd name="GluePoint463X" fmla="*/ 179235 w 2647519"/>
                              <a:gd name="GluePoint463Y" fmla="*/ 803910 h 2612594"/>
                              <a:gd name="GluePoint464X" fmla="*/ 166852 w 2647519"/>
                              <a:gd name="GluePoint464Y" fmla="*/ 842962 h 2612594"/>
                              <a:gd name="GluePoint465X" fmla="*/ 155422 w 2647519"/>
                              <a:gd name="GluePoint465Y" fmla="*/ 882967 h 2612594"/>
                              <a:gd name="GluePoint466X" fmla="*/ 130657 w 2647519"/>
                              <a:gd name="GluePoint466Y" fmla="*/ 966787 h 2612594"/>
                              <a:gd name="GluePoint467X" fmla="*/ 114465 w 2647519"/>
                              <a:gd name="GluePoint467Y" fmla="*/ 1023937 h 2612594"/>
                              <a:gd name="GluePoint468X" fmla="*/ 106845 w 2647519"/>
                              <a:gd name="GluePoint468Y" fmla="*/ 1066800 h 2612594"/>
                              <a:gd name="GluePoint469X" fmla="*/ 103035 w 2647519"/>
                              <a:gd name="GluePoint469Y" fmla="*/ 1088707 h 2612594"/>
                              <a:gd name="GluePoint470X" fmla="*/ 100177 w 2647519"/>
                              <a:gd name="GluePoint470Y" fmla="*/ 1110615 h 2612594"/>
                              <a:gd name="GluePoint471X" fmla="*/ 91605 w 2647519"/>
                              <a:gd name="GluePoint471Y" fmla="*/ 1169670 h 2612594"/>
                              <a:gd name="GluePoint472X" fmla="*/ 88747 w 2647519"/>
                              <a:gd name="GluePoint472Y" fmla="*/ 1205865 h 2612594"/>
                              <a:gd name="GluePoint473X" fmla="*/ 93510 w 2647519"/>
                              <a:gd name="GluePoint473Y" fmla="*/ 1243965 h 2612594"/>
                              <a:gd name="GluePoint474X" fmla="*/ 95742 w 2647519"/>
                              <a:gd name="GluePoint474Y" fmla="*/ 1223205 h 2612594"/>
                              <a:gd name="GluePoint475X" fmla="*/ 95415 w 2647519"/>
                              <a:gd name="GluePoint475Y" fmla="*/ 1216342 h 2612594"/>
                              <a:gd name="GluePoint476X" fmla="*/ 99225 w 2647519"/>
                              <a:gd name="GluePoint476Y" fmla="*/ 1176337 h 2612594"/>
                              <a:gd name="GluePoint477X" fmla="*/ 107797 w 2647519"/>
                              <a:gd name="GluePoint477Y" fmla="*/ 1117282 h 2612594"/>
                              <a:gd name="GluePoint478X" fmla="*/ 114596 w 2647519"/>
                              <a:gd name="GluePoint478Y" fmla="*/ 1109123 h 2612594"/>
                              <a:gd name="GluePoint479X" fmla="*/ 124469 w 2647519"/>
                              <a:gd name="GluePoint479Y" fmla="*/ 1043051 h 2612594"/>
                              <a:gd name="GluePoint480X" fmla="*/ 123990 w 2647519"/>
                              <a:gd name="GluePoint480Y" fmla="*/ 1031557 h 2612594"/>
                              <a:gd name="GluePoint481X" fmla="*/ 133400 w 2647519"/>
                              <a:gd name="GluePoint481Y" fmla="*/ 1004580 h 2612594"/>
                              <a:gd name="GluePoint482X" fmla="*/ 138999 w 2647519"/>
                              <a:gd name="GluePoint482Y" fmla="*/ 981931 h 2612594"/>
                              <a:gd name="GluePoint483X" fmla="*/ 137325 w 2647519"/>
                              <a:gd name="GluePoint483Y" fmla="*/ 985837 h 2612594"/>
                              <a:gd name="GluePoint484X" fmla="*/ 131610 w 2647519"/>
                              <a:gd name="GluePoint484Y" fmla="*/ 983932 h 2612594"/>
                              <a:gd name="GluePoint485X" fmla="*/ 117322 w 2647519"/>
                              <a:gd name="GluePoint485Y" fmla="*/ 1024890 h 2612594"/>
                              <a:gd name="GluePoint486X" fmla="*/ 118275 w 2647519"/>
                              <a:gd name="GluePoint486Y" fmla="*/ 1047750 h 2612594"/>
                              <a:gd name="GluePoint487X" fmla="*/ 111607 w 2647519"/>
                              <a:gd name="GluePoint487Y" fmla="*/ 1091565 h 2612594"/>
                              <a:gd name="GluePoint488X" fmla="*/ 110655 w 2647519"/>
                              <a:gd name="GluePoint488Y" fmla="*/ 1099185 h 2612594"/>
                              <a:gd name="GluePoint489X" fmla="*/ 101130 w 2647519"/>
                              <a:gd name="GluePoint489Y" fmla="*/ 1110615 h 2612594"/>
                              <a:gd name="GluePoint490X" fmla="*/ 103987 w 2647519"/>
                              <a:gd name="GluePoint490Y" fmla="*/ 1088707 h 2612594"/>
                              <a:gd name="GluePoint491X" fmla="*/ 107797 w 2647519"/>
                              <a:gd name="GluePoint491Y" fmla="*/ 1066800 h 2612594"/>
                              <a:gd name="GluePoint492X" fmla="*/ 115417 w 2647519"/>
                              <a:gd name="GluePoint492Y" fmla="*/ 1023937 h 2612594"/>
                              <a:gd name="GluePoint493X" fmla="*/ 131610 w 2647519"/>
                              <a:gd name="GluePoint493Y" fmla="*/ 966787 h 2612594"/>
                              <a:gd name="GluePoint494X" fmla="*/ 156375 w 2647519"/>
                              <a:gd name="GluePoint494Y" fmla="*/ 882967 h 2612594"/>
                              <a:gd name="GluePoint495X" fmla="*/ 167805 w 2647519"/>
                              <a:gd name="GluePoint495Y" fmla="*/ 842962 h 2612594"/>
                              <a:gd name="GluePoint496X" fmla="*/ 180187 w 2647519"/>
                              <a:gd name="GluePoint496Y" fmla="*/ 803910 h 2612594"/>
                              <a:gd name="GluePoint497X" fmla="*/ 267817 w 2647519"/>
                              <a:gd name="GluePoint497Y" fmla="*/ 643890 h 2612594"/>
                              <a:gd name="GluePoint498X" fmla="*/ 276390 w 2647519"/>
                              <a:gd name="GluePoint498Y" fmla="*/ 613410 h 2612594"/>
                              <a:gd name="GluePoint499X" fmla="*/ 293536 w 2647519"/>
                              <a:gd name="GluePoint499Y" fmla="*/ 518160 h 2612594"/>
                              <a:gd name="GluePoint500X" fmla="*/ 293535 w 2647519"/>
                              <a:gd name="GluePoint500Y" fmla="*/ 518160 h 2612594"/>
                              <a:gd name="GluePoint501X" fmla="*/ 298297 w 2647519"/>
                              <a:gd name="GluePoint501Y" fmla="*/ 521970 h 2612594"/>
                              <a:gd name="GluePoint502X" fmla="*/ 298297 w 2647519"/>
                              <a:gd name="GluePoint502Y" fmla="*/ 521969 h 2612594"/>
                              <a:gd name="GluePoint503X" fmla="*/ 465169 w 2647519"/>
                              <a:gd name="GluePoint503Y" fmla="*/ 382550 h 2612594"/>
                              <a:gd name="GluePoint504X" fmla="*/ 464986 w 2647519"/>
                              <a:gd name="GluePoint504Y" fmla="*/ 382696 h 2612594"/>
                              <a:gd name="GluePoint505X" fmla="*/ 464430 w 2647519"/>
                              <a:gd name="GluePoint505Y" fmla="*/ 383325 h 2612594"/>
                              <a:gd name="GluePoint506X" fmla="*/ 456651 w 2647519"/>
                              <a:gd name="GluePoint506Y" fmla="*/ 391477 h 2612594"/>
                              <a:gd name="GluePoint507X" fmla="*/ 454684 w 2647519"/>
                              <a:gd name="GluePoint507Y" fmla="*/ 394338 h 2612594"/>
                              <a:gd name="GluePoint508X" fmla="*/ 453399 w 2647519"/>
                              <a:gd name="GluePoint508Y" fmla="*/ 395790 h 2612594"/>
                              <a:gd name="GluePoint509X" fmla="*/ 447840 w 2647519"/>
                              <a:gd name="GluePoint509Y" fmla="*/ 403860 h 2612594"/>
                              <a:gd name="GluePoint510X" fmla="*/ 389738 w 2647519"/>
                              <a:gd name="GluePoint510Y" fmla="*/ 472440 h 2612594"/>
                              <a:gd name="GluePoint511X" fmla="*/ 373545 w 2647519"/>
                              <a:gd name="GluePoint511Y" fmla="*/ 491490 h 2612594"/>
                              <a:gd name="GluePoint512X" fmla="*/ 357353 w 2647519"/>
                              <a:gd name="GluePoint512Y" fmla="*/ 511492 h 2612594"/>
                              <a:gd name="GluePoint513X" fmla="*/ 285752 w 2647519"/>
                              <a:gd name="GluePoint513Y" fmla="*/ 590631 h 2612594"/>
                              <a:gd name="GluePoint514X" fmla="*/ 358305 w 2647519"/>
                              <a:gd name="GluePoint514Y" fmla="*/ 510540 h 2612594"/>
                              <a:gd name="GluePoint515X" fmla="*/ 374497 w 2647519"/>
                              <a:gd name="GluePoint515Y" fmla="*/ 490537 h 2612594"/>
                              <a:gd name="GluePoint516X" fmla="*/ 390690 w 2647519"/>
                              <a:gd name="GluePoint516Y" fmla="*/ 471487 h 2612594"/>
                              <a:gd name="GluePoint517X" fmla="*/ 448792 w 2647519"/>
                              <a:gd name="GluePoint517Y" fmla="*/ 402907 h 2612594"/>
                              <a:gd name="GluePoint518X" fmla="*/ 454684 w 2647519"/>
                              <a:gd name="GluePoint518Y" fmla="*/ 394338 h 2612594"/>
                              <a:gd name="GluePoint519X" fmla="*/ 464430 w 2647519"/>
                              <a:gd name="GluePoint519Y" fmla="*/ 383325 h 2612594"/>
                              <a:gd name="GluePoint520X" fmla="*/ 489348 w 2647519"/>
                              <a:gd name="GluePoint520Y" fmla="*/ 316869 h 2612594"/>
                              <a:gd name="GluePoint521X" fmla="*/ 481127 w 2647519"/>
                              <a:gd name="GluePoint521Y" fmla="*/ 319733 h 2612594"/>
                              <a:gd name="GluePoint522X" fmla="*/ 475013 w 2647519"/>
                              <a:gd name="GluePoint522Y" fmla="*/ 322003 h 2612594"/>
                              <a:gd name="GluePoint523X" fmla="*/ 473558 w 2647519"/>
                              <a:gd name="GluePoint523Y" fmla="*/ 323849 h 2612594"/>
                              <a:gd name="GluePoint524X" fmla="*/ 463080 w 2647519"/>
                              <a:gd name="GluePoint524Y" fmla="*/ 333374 h 2612594"/>
                              <a:gd name="GluePoint525X" fmla="*/ 436410 w 2647519"/>
                              <a:gd name="GluePoint525Y" fmla="*/ 350519 h 2612594"/>
                              <a:gd name="GluePoint526X" fmla="*/ 418313 w 2647519"/>
                              <a:gd name="GluePoint526Y" fmla="*/ 370522 h 2612594"/>
                              <a:gd name="GluePoint527X" fmla="*/ 401168 w 2647519"/>
                              <a:gd name="GluePoint527Y" fmla="*/ 390524 h 2612594"/>
                              <a:gd name="GluePoint528X" fmla="*/ 389738 w 2647519"/>
                              <a:gd name="GluePoint528Y" fmla="*/ 401002 h 2612594"/>
                              <a:gd name="GluePoint529X" fmla="*/ 389350 w 2647519"/>
                              <a:gd name="GluePoint529Y" fmla="*/ 400516 h 2612594"/>
                              <a:gd name="GluePoint530X" fmla="*/ 378546 w 2647519"/>
                              <a:gd name="GluePoint530Y" fmla="*/ 413504 h 2612594"/>
                              <a:gd name="GluePoint531X" fmla="*/ 360210 w 2647519"/>
                              <a:gd name="GluePoint531Y" fmla="*/ 436245 h 2612594"/>
                              <a:gd name="GluePoint532X" fmla="*/ 330683 w 2647519"/>
                              <a:gd name="GluePoint532Y" fmla="*/ 468630 h 2612594"/>
                              <a:gd name="GluePoint533X" fmla="*/ 335445 w 2647519"/>
                              <a:gd name="GluePoint533Y" fmla="*/ 474344 h 2612594"/>
                              <a:gd name="GluePoint534X" fmla="*/ 335536 w 2647519"/>
                              <a:gd name="GluePoint534Y" fmla="*/ 474264 h 2612594"/>
                              <a:gd name="GluePoint535X" fmla="*/ 331635 w 2647519"/>
                              <a:gd name="GluePoint535Y" fmla="*/ 469582 h 2612594"/>
                              <a:gd name="GluePoint536X" fmla="*/ 361162 w 2647519"/>
                              <a:gd name="GluePoint536Y" fmla="*/ 437197 h 2612594"/>
                              <a:gd name="GluePoint537X" fmla="*/ 390690 w 2647519"/>
                              <a:gd name="GluePoint537Y" fmla="*/ 401002 h 2612594"/>
                              <a:gd name="GluePoint538X" fmla="*/ 402120 w 2647519"/>
                              <a:gd name="GluePoint538Y" fmla="*/ 390525 h 2612594"/>
                              <a:gd name="GluePoint539X" fmla="*/ 419265 w 2647519"/>
                              <a:gd name="GluePoint539Y" fmla="*/ 370522 h 2612594"/>
                              <a:gd name="GluePoint540X" fmla="*/ 437362 w 2647519"/>
                              <a:gd name="GluePoint540Y" fmla="*/ 350520 h 2612594"/>
                              <a:gd name="GluePoint541X" fmla="*/ 464032 w 2647519"/>
                              <a:gd name="GluePoint541Y" fmla="*/ 333375 h 2612594"/>
                              <a:gd name="GluePoint542X" fmla="*/ 474510 w 2647519"/>
                              <a:gd name="GluePoint542Y" fmla="*/ 323850 h 2612594"/>
                              <a:gd name="GluePoint543X" fmla="*/ 485940 w 2647519"/>
                              <a:gd name="GluePoint543Y" fmla="*/ 319564 h 2612594"/>
                              <a:gd name="GluePoint544X" fmla="*/ 489548 w 2647519"/>
                              <a:gd name="GluePoint544Y" fmla="*/ 318444 h 2612594"/>
                              <a:gd name="GluePoint545X" fmla="*/ 1868970 w 2647519"/>
                              <a:gd name="GluePoint545Y" fmla="*/ 144780 h 2612594"/>
                              <a:gd name="GluePoint546X" fmla="*/ 1917547 w 2647519"/>
                              <a:gd name="GluePoint546Y" fmla="*/ 166687 h 2612594"/>
                              <a:gd name="GluePoint547X" fmla="*/ 1938502 w 2647519"/>
                              <a:gd name="GluePoint547Y" fmla="*/ 183832 h 2612594"/>
                              <a:gd name="GluePoint548X" fmla="*/ 1891830 w 2647519"/>
                              <a:gd name="GluePoint548Y" fmla="*/ 160972 h 2612594"/>
                              <a:gd name="GluePoint549X" fmla="*/ 1868970 w 2647519"/>
                              <a:gd name="GluePoint549Y" fmla="*/ 144780 h 2612594"/>
                              <a:gd name="GluePoint550X" fmla="*/ 1710855 w 2647519"/>
                              <a:gd name="GluePoint550Y" fmla="*/ 75247 h 2612594"/>
                              <a:gd name="GluePoint551X" fmla="*/ 1748955 w 2647519"/>
                              <a:gd name="GluePoint551Y" fmla="*/ 83819 h 2612594"/>
                              <a:gd name="GluePoint552X" fmla="*/ 1802295 w 2647519"/>
                              <a:gd name="GluePoint552Y" fmla="*/ 110489 h 2612594"/>
                              <a:gd name="GluePoint553X" fmla="*/ 1710855 w 2647519"/>
                              <a:gd name="GluePoint553Y" fmla="*/ 75247 h 2612594"/>
                              <a:gd name="GluePoint554X" fmla="*/ 1137451 w 2647519"/>
                              <a:gd name="GluePoint554Y" fmla="*/ 68937 h 2612594"/>
                              <a:gd name="GluePoint555X" fmla="*/ 1117448 w 2647519"/>
                              <a:gd name="GluePoint555Y" fmla="*/ 71437 h 2612594"/>
                              <a:gd name="GluePoint556X" fmla="*/ 1074585 w 2647519"/>
                              <a:gd name="GluePoint556Y" fmla="*/ 77152 h 2612594"/>
                              <a:gd name="GluePoint557X" fmla="*/ 1032675 w 2647519"/>
                              <a:gd name="GluePoint557Y" fmla="*/ 86677 h 2612594"/>
                              <a:gd name="GluePoint558X" fmla="*/ 1014578 w 2647519"/>
                              <a:gd name="GluePoint558Y" fmla="*/ 92392 h 2612594"/>
                              <a:gd name="GluePoint559X" fmla="*/ 993623 w 2647519"/>
                              <a:gd name="GluePoint559Y" fmla="*/ 98107 h 2612594"/>
                              <a:gd name="GluePoint560X" fmla="*/ 947769 w 2647519"/>
                              <a:gd name="GluePoint560Y" fmla="*/ 107115 h 2612594"/>
                              <a:gd name="GluePoint561X" fmla="*/ 939330 w 2647519"/>
                              <a:gd name="GluePoint561Y" fmla="*/ 110490 h 2612594"/>
                              <a:gd name="GluePoint562X" fmla="*/ 881228 w 2647519"/>
                              <a:gd name="GluePoint562Y" fmla="*/ 130492 h 2612594"/>
                              <a:gd name="GluePoint563X" fmla="*/ 824078 w 2647519"/>
                              <a:gd name="GluePoint563Y" fmla="*/ 153352 h 2612594"/>
                              <a:gd name="GluePoint564X" fmla="*/ 784073 w 2647519"/>
                              <a:gd name="GluePoint564Y" fmla="*/ 171450 h 2612594"/>
                              <a:gd name="GluePoint565X" fmla="*/ 757403 w 2647519"/>
                              <a:gd name="GluePoint565Y" fmla="*/ 181927 h 2612594"/>
                              <a:gd name="GluePoint566X" fmla="*/ 691680 w 2647519"/>
                              <a:gd name="GluePoint566Y" fmla="*/ 212407 h 2612594"/>
                              <a:gd name="GluePoint567X" fmla="*/ 660248 w 2647519"/>
                              <a:gd name="GluePoint567Y" fmla="*/ 232410 h 2612594"/>
                              <a:gd name="GluePoint568X" fmla="*/ 629768 w 2647519"/>
                              <a:gd name="GluePoint568Y" fmla="*/ 252412 h 2612594"/>
                              <a:gd name="GluePoint569X" fmla="*/ 581190 w 2647519"/>
                              <a:gd name="GluePoint569Y" fmla="*/ 288607 h 2612594"/>
                              <a:gd name="GluePoint570X" fmla="*/ 535470 w 2647519"/>
                              <a:gd name="GluePoint570Y" fmla="*/ 324802 h 2612594"/>
                              <a:gd name="GluePoint571X" fmla="*/ 491713 w 2647519"/>
                              <a:gd name="GluePoint571Y" fmla="*/ 362974 h 2612594"/>
                              <a:gd name="GluePoint572X" fmla="*/ 495465 w 2647519"/>
                              <a:gd name="GluePoint572Y" fmla="*/ 367665 h 2612594"/>
                              <a:gd name="GluePoint573X" fmla="*/ 504752 w 2647519"/>
                              <a:gd name="GluePoint573Y" fmla="*/ 361295 h 2612594"/>
                              <a:gd name="GluePoint574X" fmla="*/ 512657 w 2647519"/>
                              <a:gd name="GluePoint574Y" fmla="*/ 355403 h 2612594"/>
                              <a:gd name="GluePoint575X" fmla="*/ 541185 w 2647519"/>
                              <a:gd name="GluePoint575Y" fmla="*/ 330517 h 2612594"/>
                              <a:gd name="GluePoint576X" fmla="*/ 586905 w 2647519"/>
                              <a:gd name="GluePoint576Y" fmla="*/ 294322 h 2612594"/>
                              <a:gd name="GluePoint577X" fmla="*/ 635482 w 2647519"/>
                              <a:gd name="GluePoint577Y" fmla="*/ 258127 h 2612594"/>
                              <a:gd name="GluePoint578X" fmla="*/ 665962 w 2647519"/>
                              <a:gd name="GluePoint578Y" fmla="*/ 238124 h 2612594"/>
                              <a:gd name="GluePoint579X" fmla="*/ 697395 w 2647519"/>
                              <a:gd name="GluePoint579Y" fmla="*/ 218122 h 2612594"/>
                              <a:gd name="GluePoint580X" fmla="*/ 763117 w 2647519"/>
                              <a:gd name="GluePoint580Y" fmla="*/ 187642 h 2612594"/>
                              <a:gd name="GluePoint581X" fmla="*/ 788835 w 2647519"/>
                              <a:gd name="GluePoint581Y" fmla="*/ 174307 h 2612594"/>
                              <a:gd name="GluePoint582X" fmla="*/ 828840 w 2647519"/>
                              <a:gd name="GluePoint582Y" fmla="*/ 156209 h 2612594"/>
                              <a:gd name="GluePoint583X" fmla="*/ 885990 w 2647519"/>
                              <a:gd name="GluePoint583Y" fmla="*/ 133349 h 2612594"/>
                              <a:gd name="GluePoint584X" fmla="*/ 944092 w 2647519"/>
                              <a:gd name="GluePoint584Y" fmla="*/ 113347 h 2612594"/>
                              <a:gd name="GluePoint585X" fmla="*/ 968499 w 2647519"/>
                              <a:gd name="GluePoint585Y" fmla="*/ 108553 h 2612594"/>
                              <a:gd name="GluePoint586X" fmla="*/ 980289 w 2647519"/>
                              <a:gd name="GluePoint586Y" fmla="*/ 104524 h 2612594"/>
                              <a:gd name="GluePoint587X" fmla="*/ 1140765 w 2647519"/>
                              <a:gd name="GluePoint587Y" fmla="*/ 69904 h 2612594"/>
                              <a:gd name="GluePoint588X" fmla="*/ 1478088 w 2647519"/>
                              <a:gd name="GluePoint588Y" fmla="*/ 48458 h 2612594"/>
                              <a:gd name="GluePoint589X" fmla="*/ 1498447 w 2647519"/>
                              <a:gd name="GluePoint589Y" fmla="*/ 50482 h 2612594"/>
                              <a:gd name="GluePoint590X" fmla="*/ 1526070 w 2647519"/>
                              <a:gd name="GluePoint590Y" fmla="*/ 60007 h 2612594"/>
                              <a:gd name="GluePoint591X" fmla="*/ 1505115 w 2647519"/>
                              <a:gd name="GluePoint591Y" fmla="*/ 57150 h 2612594"/>
                              <a:gd name="GluePoint592X" fmla="*/ 1461300 w 2647519"/>
                              <a:gd name="GluePoint592Y" fmla="*/ 48577 h 2612594"/>
                              <a:gd name="GluePoint593X" fmla="*/ 1478088 w 2647519"/>
                              <a:gd name="GluePoint593Y" fmla="*/ 48458 h 2612594"/>
                              <a:gd name="GluePoint594X" fmla="*/ 1588935 w 2647519"/>
                              <a:gd name="GluePoint594Y" fmla="*/ 40957 h 2612594"/>
                              <a:gd name="GluePoint595X" fmla="*/ 1627987 w 2647519"/>
                              <a:gd name="GluePoint595Y" fmla="*/ 43814 h 2612594"/>
                              <a:gd name="GluePoint596X" fmla="*/ 1675612 w 2647519"/>
                              <a:gd name="GluePoint596Y" fmla="*/ 62864 h 2612594"/>
                              <a:gd name="GluePoint597X" fmla="*/ 1616557 w 2647519"/>
                              <a:gd name="GluePoint597Y" fmla="*/ 52387 h 2612594"/>
                              <a:gd name="GluePoint598X" fmla="*/ 1588935 w 2647519"/>
                              <a:gd name="GluePoint598Y" fmla="*/ 40957 h 2612594"/>
                              <a:gd name="GluePoint599X" fmla="*/ 1270324 w 2647519"/>
                              <a:gd name="GluePoint599Y" fmla="*/ 40719 h 2612594"/>
                              <a:gd name="GluePoint600X" fmla="*/ 1160310 w 2647519"/>
                              <a:gd name="GluePoint600Y" fmla="*/ 46672 h 2612594"/>
                              <a:gd name="GluePoint601X" fmla="*/ 1084110 w 2647519"/>
                              <a:gd name="GluePoint601Y" fmla="*/ 57149 h 2612594"/>
                              <a:gd name="GluePoint602X" fmla="*/ 1047915 w 2647519"/>
                              <a:gd name="GluePoint602Y" fmla="*/ 66674 h 2612594"/>
                              <a:gd name="GluePoint603X" fmla="*/ 1016482 w 2647519"/>
                              <a:gd name="GluePoint603Y" fmla="*/ 78104 h 2612594"/>
                              <a:gd name="GluePoint604X" fmla="*/ 972667 w 2647519"/>
                              <a:gd name="GluePoint604Y" fmla="*/ 83819 h 2612594"/>
                              <a:gd name="GluePoint605X" fmla="*/ 806932 w 2647519"/>
                              <a:gd name="GluePoint605Y" fmla="*/ 147637 h 2612594"/>
                              <a:gd name="GluePoint606X" fmla="*/ 746925 w 2647519"/>
                              <a:gd name="GluePoint606Y" fmla="*/ 174307 h 2612594"/>
                              <a:gd name="GluePoint607X" fmla="*/ 728827 w 2647519"/>
                              <a:gd name="GluePoint607Y" fmla="*/ 180974 h 2612594"/>
                              <a:gd name="GluePoint608X" fmla="*/ 712635 w 2647519"/>
                              <a:gd name="GluePoint608Y" fmla="*/ 189547 h 2612594"/>
                              <a:gd name="GluePoint609X" fmla="*/ 682155 w 2647519"/>
                              <a:gd name="GluePoint609Y" fmla="*/ 205739 h 2612594"/>
                              <a:gd name="GluePoint610X" fmla="*/ 634530 w 2647519"/>
                              <a:gd name="GluePoint610Y" fmla="*/ 230504 h 2612594"/>
                              <a:gd name="GluePoint611X" fmla="*/ 598335 w 2647519"/>
                              <a:gd name="GluePoint611Y" fmla="*/ 259079 h 2612594"/>
                              <a:gd name="GluePoint612X" fmla="*/ 493560 w 2647519"/>
                              <a:gd name="GluePoint612Y" fmla="*/ 340994 h 2612594"/>
                              <a:gd name="GluePoint613X" fmla="*/ 471664 w 2647519"/>
                              <a:gd name="GluePoint613Y" fmla="*/ 360034 h 2612594"/>
                              <a:gd name="GluePoint614X" fmla="*/ 450243 w 2647519"/>
                              <a:gd name="GluePoint614Y" fmla="*/ 379593 h 2612594"/>
                              <a:gd name="GluePoint615X" fmla="*/ 450697 w 2647519"/>
                              <a:gd name="GluePoint615Y" fmla="*/ 380047 h 2612594"/>
                              <a:gd name="GluePoint616X" fmla="*/ 285915 w 2647519"/>
                              <a:gd name="GluePoint616Y" fmla="*/ 573404 h 2612594"/>
                              <a:gd name="GluePoint617X" fmla="*/ 252577 w 2647519"/>
                              <a:gd name="GluePoint617Y" fmla="*/ 619124 h 2612594"/>
                              <a:gd name="GluePoint618X" fmla="*/ 237337 w 2647519"/>
                              <a:gd name="GluePoint618Y" fmla="*/ 646747 h 2612594"/>
                              <a:gd name="GluePoint619X" fmla="*/ 222097 w 2647519"/>
                              <a:gd name="GluePoint619Y" fmla="*/ 672464 h 2612594"/>
                              <a:gd name="GluePoint620X" fmla="*/ 193522 w 2647519"/>
                              <a:gd name="GluePoint620Y" fmla="*/ 725804 h 2612594"/>
                              <a:gd name="GluePoint621X" fmla="*/ 162439 w 2647519"/>
                              <a:gd name="GluePoint621Y" fmla="*/ 774785 h 2612594"/>
                              <a:gd name="GluePoint622X" fmla="*/ 162090 w 2647519"/>
                              <a:gd name="GluePoint622Y" fmla="*/ 776287 h 2612594"/>
                              <a:gd name="GluePoint623X" fmla="*/ 151612 w 2647519"/>
                              <a:gd name="GluePoint623Y" fmla="*/ 804862 h 2612594"/>
                              <a:gd name="GluePoint624X" fmla="*/ 143992 w 2647519"/>
                              <a:gd name="GluePoint624Y" fmla="*/ 818197 h 2612594"/>
                              <a:gd name="GluePoint625X" fmla="*/ 142087 w 2647519"/>
                              <a:gd name="GluePoint625Y" fmla="*/ 820102 h 2612594"/>
                              <a:gd name="GluePoint626X" fmla="*/ 133634 w 2647519"/>
                              <a:gd name="GluePoint626Y" fmla="*/ 848201 h 2612594"/>
                              <a:gd name="GluePoint627X" fmla="*/ 131610 w 2647519"/>
                              <a:gd name="GluePoint627Y" fmla="*/ 864870 h 2612594"/>
                              <a:gd name="GluePoint628X" fmla="*/ 129705 w 2647519"/>
                              <a:gd name="GluePoint628Y" fmla="*/ 888682 h 2612594"/>
                              <a:gd name="GluePoint629X" fmla="*/ 116370 w 2647519"/>
                              <a:gd name="GluePoint629Y" fmla="*/ 927735 h 2612594"/>
                              <a:gd name="GluePoint630X" fmla="*/ 103987 w 2647519"/>
                              <a:gd name="GluePoint630Y" fmla="*/ 966787 h 2612594"/>
                              <a:gd name="GluePoint631X" fmla="*/ 90652 w 2647519"/>
                              <a:gd name="GluePoint631Y" fmla="*/ 1023937 h 2612594"/>
                              <a:gd name="GluePoint632X" fmla="*/ 83032 w 2647519"/>
                              <a:gd name="GluePoint632Y" fmla="*/ 1076325 h 2612594"/>
                              <a:gd name="GluePoint633X" fmla="*/ 78270 w 2647519"/>
                              <a:gd name="GluePoint633Y" fmla="*/ 1128712 h 2612594"/>
                              <a:gd name="GluePoint634X" fmla="*/ 84937 w 2647519"/>
                              <a:gd name="GluePoint634Y" fmla="*/ 1092517 h 2612594"/>
                              <a:gd name="GluePoint635X" fmla="*/ 85555 w 2647519"/>
                              <a:gd name="GluePoint635Y" fmla="*/ 1089530 h 2612594"/>
                              <a:gd name="GluePoint636X" fmla="*/ 86842 w 2647519"/>
                              <a:gd name="GluePoint636Y" fmla="*/ 1075372 h 2612594"/>
                              <a:gd name="GluePoint637X" fmla="*/ 94462 w 2647519"/>
                              <a:gd name="GluePoint637Y" fmla="*/ 1022985 h 2612594"/>
                              <a:gd name="GluePoint638X" fmla="*/ 96848 w 2647519"/>
                              <a:gd name="GluePoint638Y" fmla="*/ 1023781 h 2612594"/>
                              <a:gd name="GluePoint639X" fmla="*/ 97055 w 2647519"/>
                              <a:gd name="GluePoint639Y" fmla="*/ 1022896 h 2612594"/>
                              <a:gd name="GluePoint640X" fmla="*/ 94463 w 2647519"/>
                              <a:gd name="GluePoint640Y" fmla="*/ 1022032 h 2612594"/>
                              <a:gd name="GluePoint641X" fmla="*/ 107798 w 2647519"/>
                              <a:gd name="GluePoint641Y" fmla="*/ 964882 h 2612594"/>
                              <a:gd name="GluePoint642X" fmla="*/ 120180 w 2647519"/>
                              <a:gd name="GluePoint642Y" fmla="*/ 925829 h 2612594"/>
                              <a:gd name="GluePoint643X" fmla="*/ 133454 w 2647519"/>
                              <a:gd name="GluePoint643Y" fmla="*/ 886956 h 2612594"/>
                              <a:gd name="GluePoint644X" fmla="*/ 132563 w 2647519"/>
                              <a:gd name="GluePoint644Y" fmla="*/ 886777 h 2612594"/>
                              <a:gd name="GluePoint645X" fmla="*/ 134468 w 2647519"/>
                              <a:gd name="GluePoint645Y" fmla="*/ 862965 h 2612594"/>
                              <a:gd name="GluePoint646X" fmla="*/ 144945 w 2647519"/>
                              <a:gd name="GluePoint646Y" fmla="*/ 818197 h 2612594"/>
                              <a:gd name="GluePoint647X" fmla="*/ 152565 w 2647519"/>
                              <a:gd name="GluePoint647Y" fmla="*/ 804862 h 2612594"/>
                              <a:gd name="GluePoint648X" fmla="*/ 152821 w 2647519"/>
                              <a:gd name="GluePoint648Y" fmla="*/ 804166 h 2612594"/>
                              <a:gd name="GluePoint649X" fmla="*/ 163043 w 2647519"/>
                              <a:gd name="GluePoint649Y" fmla="*/ 776287 h 2612594"/>
                              <a:gd name="GluePoint650X" fmla="*/ 194475 w 2647519"/>
                              <a:gd name="GluePoint650Y" fmla="*/ 726757 h 2612594"/>
                              <a:gd name="GluePoint651X" fmla="*/ 223050 w 2647519"/>
                              <a:gd name="GluePoint651Y" fmla="*/ 673417 h 2612594"/>
                              <a:gd name="GluePoint652X" fmla="*/ 238290 w 2647519"/>
                              <a:gd name="GluePoint652Y" fmla="*/ 647700 h 2612594"/>
                              <a:gd name="GluePoint653X" fmla="*/ 253530 w 2647519"/>
                              <a:gd name="GluePoint653Y" fmla="*/ 620077 h 2612594"/>
                              <a:gd name="GluePoint654X" fmla="*/ 286868 w 2647519"/>
                              <a:gd name="GluePoint654Y" fmla="*/ 574357 h 2612594"/>
                              <a:gd name="GluePoint655X" fmla="*/ 451650 w 2647519"/>
                              <a:gd name="GluePoint655Y" fmla="*/ 381000 h 2612594"/>
                              <a:gd name="GluePoint656X" fmla="*/ 495465 w 2647519"/>
                              <a:gd name="GluePoint656Y" fmla="*/ 340995 h 2612594"/>
                              <a:gd name="GluePoint657X" fmla="*/ 600240 w 2647519"/>
                              <a:gd name="GluePoint657Y" fmla="*/ 259080 h 2612594"/>
                              <a:gd name="GluePoint658X" fmla="*/ 636435 w 2647519"/>
                              <a:gd name="GluePoint658Y" fmla="*/ 230505 h 2612594"/>
                              <a:gd name="GluePoint659X" fmla="*/ 684060 w 2647519"/>
                              <a:gd name="GluePoint659Y" fmla="*/ 205740 h 2612594"/>
                              <a:gd name="GluePoint660X" fmla="*/ 714540 w 2647519"/>
                              <a:gd name="GluePoint660Y" fmla="*/ 189547 h 2612594"/>
                              <a:gd name="GluePoint661X" fmla="*/ 730733 w 2647519"/>
                              <a:gd name="GluePoint661Y" fmla="*/ 180975 h 2612594"/>
                              <a:gd name="GluePoint662X" fmla="*/ 748830 w 2647519"/>
                              <a:gd name="GluePoint662Y" fmla="*/ 174307 h 2612594"/>
                              <a:gd name="GluePoint663X" fmla="*/ 808838 w 2647519"/>
                              <a:gd name="GluePoint663Y" fmla="*/ 147637 h 2612594"/>
                              <a:gd name="GluePoint664X" fmla="*/ 974573 w 2647519"/>
                              <a:gd name="GluePoint664Y" fmla="*/ 83820 h 2612594"/>
                              <a:gd name="GluePoint665X" fmla="*/ 1018388 w 2647519"/>
                              <a:gd name="GluePoint665Y" fmla="*/ 78105 h 2612594"/>
                              <a:gd name="GluePoint666X" fmla="*/ 1049820 w 2647519"/>
                              <a:gd name="GluePoint666Y" fmla="*/ 66675 h 2612594"/>
                              <a:gd name="GluePoint667X" fmla="*/ 1086015 w 2647519"/>
                              <a:gd name="GluePoint667Y" fmla="*/ 57150 h 2612594"/>
                              <a:gd name="GluePoint668X" fmla="*/ 1162215 w 2647519"/>
                              <a:gd name="GluePoint668Y" fmla="*/ 46672 h 2612594"/>
                              <a:gd name="GluePoint669X" fmla="*/ 1272229 w 2647519"/>
                              <a:gd name="GluePoint669Y" fmla="*/ 41076 h 2612594"/>
                              <a:gd name="GluePoint670X" fmla="*/ 1360655 w 2647519"/>
                              <a:gd name="GluePoint670Y" fmla="*/ 44043 h 2612594"/>
                              <a:gd name="GluePoint671X" fmla="*/ 1404150 w 2647519"/>
                              <a:gd name="GluePoint671Y" fmla="*/ 0 h 2612594"/>
                              <a:gd name="GluePoint672X" fmla="*/ 1448917 w 2647519"/>
                              <a:gd name="GluePoint672Y" fmla="*/ 2857 h 2612594"/>
                              <a:gd name="GluePoint673X" fmla="*/ 1494637 w 2647519"/>
                              <a:gd name="GluePoint673Y" fmla="*/ 7620 h 2612594"/>
                              <a:gd name="GluePoint674X" fmla="*/ 1525117 w 2647519"/>
                              <a:gd name="GluePoint674Y" fmla="*/ 15240 h 2612594"/>
                              <a:gd name="GluePoint675X" fmla="*/ 1545120 w 2647519"/>
                              <a:gd name="GluePoint675Y" fmla="*/ 24765 h 2612594"/>
                              <a:gd name="GluePoint676X" fmla="*/ 1569885 w 2647519"/>
                              <a:gd name="GluePoint676Y" fmla="*/ 20002 h 2612594"/>
                              <a:gd name="GluePoint677X" fmla="*/ 1607032 w 2647519"/>
                              <a:gd name="GluePoint677Y" fmla="*/ 28575 h 2612594"/>
                              <a:gd name="GluePoint678X" fmla="*/ 1629892 w 2647519"/>
                              <a:gd name="GluePoint678Y" fmla="*/ 35242 h 2612594"/>
                              <a:gd name="GluePoint679X" fmla="*/ 1628940 w 2647519"/>
                              <a:gd name="GluePoint679Y" fmla="*/ 36195 h 2612594"/>
                              <a:gd name="GluePoint680X" fmla="*/ 1627987 w 2647519"/>
                              <a:gd name="GluePoint680Y" fmla="*/ 42862 h 2612594"/>
                              <a:gd name="GluePoint681X" fmla="*/ 1588935 w 2647519"/>
                              <a:gd name="GluePoint681Y" fmla="*/ 40005 h 2612594"/>
                              <a:gd name="GluePoint682X" fmla="*/ 1575600 w 2647519"/>
                              <a:gd name="GluePoint682Y" fmla="*/ 36195 h 2612594"/>
                              <a:gd name="GluePoint683X" fmla="*/ 1562265 w 2647519"/>
                              <a:gd name="GluePoint683Y" fmla="*/ 33337 h 2612594"/>
                              <a:gd name="GluePoint684X" fmla="*/ 1536547 w 2647519"/>
                              <a:gd name="GluePoint684Y" fmla="*/ 27622 h 2612594"/>
                              <a:gd name="GluePoint685X" fmla="*/ 1510830 w 2647519"/>
                              <a:gd name="GluePoint685Y" fmla="*/ 21907 h 2612594"/>
                              <a:gd name="GluePoint686X" fmla="*/ 1484160 w 2647519"/>
                              <a:gd name="GluePoint686Y" fmla="*/ 18097 h 2612594"/>
                              <a:gd name="GluePoint687X" fmla="*/ 1454633 w 2647519"/>
                              <a:gd name="GluePoint687Y" fmla="*/ 18097 h 2612594"/>
                              <a:gd name="GluePoint688X" fmla="*/ 1430820 w 2647519"/>
                              <a:gd name="GluePoint688Y" fmla="*/ 18097 h 2612594"/>
                              <a:gd name="GluePoint689X" fmla="*/ 1393673 w 2647519"/>
                              <a:gd name="GluePoint689Y" fmla="*/ 18097 h 2612594"/>
                              <a:gd name="GluePoint690X" fmla="*/ 1391928 w 2647519"/>
                              <a:gd name="GluePoint690Y" fmla="*/ 17540 h 2612594"/>
                              <a:gd name="GluePoint691X" fmla="*/ 1375575 w 2647519"/>
                              <a:gd name="GluePoint691Y" fmla="*/ 25717 h 2612594"/>
                              <a:gd name="GluePoint692X" fmla="*/ 1381290 w 2647519"/>
                              <a:gd name="GluePoint692Y" fmla="*/ 35242 h 2612594"/>
                              <a:gd name="GluePoint693X" fmla="*/ 1438440 w 2647519"/>
                              <a:gd name="GluePoint693Y" fmla="*/ 46672 h 2612594"/>
                              <a:gd name="GluePoint694X" fmla="*/ 1413008 w 2647519"/>
                              <a:gd name="GluePoint694Y" fmla="*/ 47116 h 2612594"/>
                              <a:gd name="GluePoint695X" fmla="*/ 1413437 w 2647519"/>
                              <a:gd name="GluePoint695Y" fmla="*/ 47149 h 2612594"/>
                              <a:gd name="GluePoint696X" fmla="*/ 1440345 w 2647519"/>
                              <a:gd name="GluePoint696Y" fmla="*/ 46672 h 2612594"/>
                              <a:gd name="GluePoint697X" fmla="*/ 1463205 w 2647519"/>
                              <a:gd name="GluePoint697Y" fmla="*/ 49530 h 2612594"/>
                              <a:gd name="GluePoint698X" fmla="*/ 1507020 w 2647519"/>
                              <a:gd name="GluePoint698Y" fmla="*/ 58102 h 2612594"/>
                              <a:gd name="GluePoint699X" fmla="*/ 1527975 w 2647519"/>
                              <a:gd name="GluePoint699Y" fmla="*/ 60960 h 2612594"/>
                              <a:gd name="GluePoint700X" fmla="*/ 1563218 w 2647519"/>
                              <a:gd name="GluePoint700Y" fmla="*/ 68580 h 2612594"/>
                              <a:gd name="GluePoint701X" fmla="*/ 1599413 w 2647519"/>
                              <a:gd name="GluePoint701Y" fmla="*/ 76200 h 2612594"/>
                              <a:gd name="GluePoint702X" fmla="*/ 1634655 w 2647519"/>
                              <a:gd name="GluePoint702Y" fmla="*/ 84772 h 2612594"/>
                              <a:gd name="GluePoint703X" fmla="*/ 1669898 w 2647519"/>
                              <a:gd name="GluePoint703Y" fmla="*/ 95250 h 2612594"/>
                              <a:gd name="GluePoint704X" fmla="*/ 1687043 w 2647519"/>
                              <a:gd name="GluePoint704Y" fmla="*/ 100012 h 2612594"/>
                              <a:gd name="GluePoint705X" fmla="*/ 1704188 w 2647519"/>
                              <a:gd name="GluePoint705Y" fmla="*/ 105727 h 2612594"/>
                              <a:gd name="GluePoint706X" fmla="*/ 1704409 w 2647519"/>
                              <a:gd name="GluePoint706Y" fmla="*/ 105929 h 2612594"/>
                              <a:gd name="GluePoint707X" fmla="*/ 1716704 w 2647519"/>
                              <a:gd name="GluePoint707Y" fmla="*/ 108049 h 2612594"/>
                              <a:gd name="GluePoint708X" fmla="*/ 1746499 w 2647519"/>
                              <a:gd name="GluePoint708Y" fmla="*/ 119121 h 2612594"/>
                              <a:gd name="GluePoint709X" fmla="*/ 1750661 w 2647519"/>
                              <a:gd name="GluePoint709Y" fmla="*/ 125427 h 2612594"/>
                              <a:gd name="GluePoint710X" fmla="*/ 1751813 w 2647519"/>
                              <a:gd name="GluePoint710Y" fmla="*/ 125730 h 2612594"/>
                              <a:gd name="GluePoint711X" fmla="*/ 1778483 w 2647519"/>
                              <a:gd name="GluePoint711Y" fmla="*/ 136207 h 2612594"/>
                              <a:gd name="GluePoint712X" fmla="*/ 1801343 w 2647519"/>
                              <a:gd name="GluePoint712Y" fmla="*/ 145732 h 2612594"/>
                              <a:gd name="GluePoint713X" fmla="*/ 1824203 w 2647519"/>
                              <a:gd name="GluePoint713Y" fmla="*/ 156210 h 2612594"/>
                              <a:gd name="GluePoint714X" fmla="*/ 1841348 w 2647519"/>
                              <a:gd name="GluePoint714Y" fmla="*/ 165735 h 2612594"/>
                              <a:gd name="GluePoint715X" fmla="*/ 1852778 w 2647519"/>
                              <a:gd name="GluePoint715Y" fmla="*/ 171450 h 2612594"/>
                              <a:gd name="GluePoint716X" fmla="*/ 1865160 w 2647519"/>
                              <a:gd name="GluePoint716Y" fmla="*/ 178117 h 2612594"/>
                              <a:gd name="GluePoint717X" fmla="*/ 1907070 w 2647519"/>
                              <a:gd name="GluePoint717Y" fmla="*/ 201930 h 2612594"/>
                              <a:gd name="GluePoint718X" fmla="*/ 1960410 w 2647519"/>
                              <a:gd name="GluePoint718Y" fmla="*/ 236220 h 2612594"/>
                              <a:gd name="GluePoint719X" fmla="*/ 1988033 w 2647519"/>
                              <a:gd name="GluePoint719Y" fmla="*/ 255270 h 2612594"/>
                              <a:gd name="GluePoint720X" fmla="*/ 1988833 w 2647519"/>
                              <a:gd name="GluePoint720Y" fmla="*/ 255841 h 2612594"/>
                              <a:gd name="GluePoint721X" fmla="*/ 2002949 w 2647519"/>
                              <a:gd name="GluePoint721Y" fmla="*/ 264417 h 2612594"/>
                              <a:gd name="GluePoint722X" fmla="*/ 2540483 w 2647519"/>
                              <a:gd name="GluePoint722Y" fmla="*/ 1275397 h 2612594"/>
                              <a:gd name="GluePoint723X" fmla="*/ 2540081 w 2647519"/>
                              <a:gd name="GluePoint723Y" fmla="*/ 1283368 h 2612594"/>
                              <a:gd name="GluePoint724X" fmla="*/ 2550960 w 2647519"/>
                              <a:gd name="GluePoint724Y" fmla="*/ 1284922 h 2612594"/>
                              <a:gd name="GluePoint725X" fmla="*/ 2561437 w 2647519"/>
                              <a:gd name="GluePoint725Y" fmla="*/ 1292542 h 2612594"/>
                              <a:gd name="GluePoint726X" fmla="*/ 2566200 w 2647519"/>
                              <a:gd name="GluePoint726Y" fmla="*/ 1318259 h 2612594"/>
                              <a:gd name="GluePoint727X" fmla="*/ 2584297 w 2647519"/>
                              <a:gd name="GluePoint727Y" fmla="*/ 1348739 h 2612594"/>
                              <a:gd name="GluePoint728X" fmla="*/ 2591918 w 2647519"/>
                              <a:gd name="GluePoint728Y" fmla="*/ 1349432 h 2612594"/>
                              <a:gd name="GluePoint729X" fmla="*/ 2591918 w 2647519"/>
                              <a:gd name="GluePoint729Y" fmla="*/ 1342072 h 2612594"/>
                              <a:gd name="GluePoint730X" fmla="*/ 2599661 w 2647519"/>
                              <a:gd name="GluePoint730Y" fmla="*/ 1320563 h 2612594"/>
                              <a:gd name="GluePoint731X" fmla="*/ 2599537 w 2647519"/>
                              <a:gd name="GluePoint731Y" fmla="*/ 1316355 h 2612594"/>
                              <a:gd name="GluePoint732X" fmla="*/ 2607157 w 2647519"/>
                              <a:gd name="GluePoint732Y" fmla="*/ 1290637 h 2612594"/>
                              <a:gd name="GluePoint733X" fmla="*/ 2617635 w 2647519"/>
                              <a:gd name="GluePoint733Y" fmla="*/ 1290637 h 2612594"/>
                              <a:gd name="GluePoint734X" fmla="*/ 2633827 w 2647519"/>
                              <a:gd name="GluePoint734Y" fmla="*/ 1280160 h 2612594"/>
                              <a:gd name="GluePoint735X" fmla="*/ 2635732 w 2647519"/>
                              <a:gd name="GluePoint735Y" fmla="*/ 1322070 h 2612594"/>
                              <a:gd name="GluePoint736X" fmla="*/ 2630970 w 2647519"/>
                              <a:gd name="GluePoint736Y" fmla="*/ 1342072 h 2612594"/>
                              <a:gd name="GluePoint737X" fmla="*/ 2625255 w 2647519"/>
                              <a:gd name="GluePoint737Y" fmla="*/ 1361122 h 2612594"/>
                              <a:gd name="GluePoint738X" fmla="*/ 2622397 w 2647519"/>
                              <a:gd name="GluePoint738Y" fmla="*/ 1392555 h 2612594"/>
                              <a:gd name="GluePoint739X" fmla="*/ 2621445 w 2647519"/>
                              <a:gd name="GluePoint739Y" fmla="*/ 1408747 h 2612594"/>
                              <a:gd name="GluePoint740X" fmla="*/ 2619540 w 2647519"/>
                              <a:gd name="GluePoint740Y" fmla="*/ 1424940 h 2612594"/>
                              <a:gd name="GluePoint741X" fmla="*/ 2615479 w 2647519"/>
                              <a:gd name="GluePoint741Y" fmla="*/ 1427648 h 2612594"/>
                              <a:gd name="GluePoint742X" fmla="*/ 2615730 w 2647519"/>
                              <a:gd name="GluePoint742Y" fmla="*/ 1428749 h 2612594"/>
                              <a:gd name="GluePoint743X" fmla="*/ 2619621 w 2647519"/>
                              <a:gd name="GluePoint743Y" fmla="*/ 1426155 h 2612594"/>
                              <a:gd name="GluePoint744X" fmla="*/ 2621445 w 2647519"/>
                              <a:gd name="GluePoint744Y" fmla="*/ 1410652 h 2612594"/>
                              <a:gd name="GluePoint745X" fmla="*/ 2622397 w 2647519"/>
                              <a:gd name="GluePoint745Y" fmla="*/ 1394460 h 2612594"/>
                              <a:gd name="GluePoint746X" fmla="*/ 2625255 w 2647519"/>
                              <a:gd name="GluePoint746Y" fmla="*/ 1363027 h 2612594"/>
                              <a:gd name="GluePoint747X" fmla="*/ 2630970 w 2647519"/>
                              <a:gd name="GluePoint747Y" fmla="*/ 1343977 h 2612594"/>
                              <a:gd name="GluePoint748X" fmla="*/ 2635732 w 2647519"/>
                              <a:gd name="GluePoint748Y" fmla="*/ 1323975 h 2612594"/>
                              <a:gd name="GluePoint749X" fmla="*/ 2643352 w 2647519"/>
                              <a:gd name="GluePoint749Y" fmla="*/ 1329690 h 2612594"/>
                              <a:gd name="GluePoint750X" fmla="*/ 2642400 w 2647519"/>
                              <a:gd name="GluePoint750Y" fmla="*/ 1343977 h 2612594"/>
                              <a:gd name="GluePoint751X" fmla="*/ 2640495 w 2647519"/>
                              <a:gd name="GluePoint751Y" fmla="*/ 1358265 h 2612594"/>
                              <a:gd name="GluePoint752X" fmla="*/ 2639542 w 2647519"/>
                              <a:gd name="GluePoint752Y" fmla="*/ 1384935 h 2612594"/>
                              <a:gd name="GluePoint753X" fmla="*/ 2637637 w 2647519"/>
                              <a:gd name="GluePoint753Y" fmla="*/ 1416367 h 2612594"/>
                              <a:gd name="GluePoint754X" fmla="*/ 2632875 w 2647519"/>
                              <a:gd name="GluePoint754Y" fmla="*/ 1449705 h 2612594"/>
                              <a:gd name="GluePoint755X" fmla="*/ 2627160 w 2647519"/>
                              <a:gd name="GluePoint755Y" fmla="*/ 1484947 h 2612594"/>
                              <a:gd name="GluePoint756X" fmla="*/ 2620492 w 2647519"/>
                              <a:gd name="GluePoint756Y" fmla="*/ 1519237 h 2612594"/>
                              <a:gd name="GluePoint757X" fmla="*/ 2608110 w 2647519"/>
                              <a:gd name="GluePoint757Y" fmla="*/ 1591627 h 2612594"/>
                              <a:gd name="GluePoint758X" fmla="*/ 2596680 w 2647519"/>
                              <a:gd name="GluePoint758Y" fmla="*/ 1598295 h 2612594"/>
                              <a:gd name="GluePoint759X" fmla="*/ 2582392 w 2647519"/>
                              <a:gd name="GluePoint759Y" fmla="*/ 1640205 h 2612594"/>
                              <a:gd name="GluePoint760X" fmla="*/ 2578582 w 2647519"/>
                              <a:gd name="GluePoint760Y" fmla="*/ 1680210 h 2612594"/>
                              <a:gd name="GluePoint761X" fmla="*/ 2576677 w 2647519"/>
                              <a:gd name="GluePoint761Y" fmla="*/ 1685925 h 2612594"/>
                              <a:gd name="GluePoint762X" fmla="*/ 2560485 w 2647519"/>
                              <a:gd name="GluePoint762Y" fmla="*/ 1729740 h 2612594"/>
                              <a:gd name="GluePoint763X" fmla="*/ 2555722 w 2647519"/>
                              <a:gd name="GluePoint763Y" fmla="*/ 1733550 h 2612594"/>
                              <a:gd name="GluePoint764X" fmla="*/ 2535720 w 2647519"/>
                              <a:gd name="GluePoint764Y" fmla="*/ 1780222 h 2612594"/>
                              <a:gd name="GluePoint765X" fmla="*/ 2556675 w 2647519"/>
                              <a:gd name="GluePoint765Y" fmla="*/ 1733550 h 2612594"/>
                              <a:gd name="GluePoint766X" fmla="*/ 2561437 w 2647519"/>
                              <a:gd name="GluePoint766Y" fmla="*/ 1729740 h 2612594"/>
                              <a:gd name="GluePoint767X" fmla="*/ 2530957 w 2647519"/>
                              <a:gd name="GluePoint767Y" fmla="*/ 1816417 h 2612594"/>
                              <a:gd name="GluePoint768X" fmla="*/ 2514765 w 2647519"/>
                              <a:gd name="GluePoint768Y" fmla="*/ 1824990 h 2612594"/>
                              <a:gd name="GluePoint769X" fmla="*/ 2511407 w 2647519"/>
                              <a:gd name="GluePoint769Y" fmla="*/ 1831707 h 2612594"/>
                              <a:gd name="GluePoint770X" fmla="*/ 2511908 w 2647519"/>
                              <a:gd name="GluePoint770Y" fmla="*/ 1832609 h 2612594"/>
                              <a:gd name="GluePoint771X" fmla="*/ 2515718 w 2647519"/>
                              <a:gd name="GluePoint771Y" fmla="*/ 1824989 h 2612594"/>
                              <a:gd name="GluePoint772X" fmla="*/ 2531910 w 2647519"/>
                              <a:gd name="GluePoint772Y" fmla="*/ 1816417 h 2612594"/>
                              <a:gd name="GluePoint773X" fmla="*/ 2520480 w 2647519"/>
                              <a:gd name="GluePoint773Y" fmla="*/ 1848802 h 2612594"/>
                              <a:gd name="GluePoint774X" fmla="*/ 2499525 w 2647519"/>
                              <a:gd name="GluePoint774Y" fmla="*/ 1886902 h 2612594"/>
                              <a:gd name="GluePoint775X" fmla="*/ 2489048 w 2647519"/>
                              <a:gd name="GluePoint775Y" fmla="*/ 1905952 h 2612594"/>
                              <a:gd name="GluePoint776X" fmla="*/ 2477618 w 2647519"/>
                              <a:gd name="GluePoint776Y" fmla="*/ 1925002 h 2612594"/>
                              <a:gd name="GluePoint777X" fmla="*/ 2469045 w 2647519"/>
                              <a:gd name="GluePoint777Y" fmla="*/ 1939289 h 2612594"/>
                              <a:gd name="GluePoint778X" fmla="*/ 2456663 w 2647519"/>
                              <a:gd name="GluePoint778Y" fmla="*/ 1966912 h 2612594"/>
                              <a:gd name="GluePoint779X" fmla="*/ 2443328 w 2647519"/>
                              <a:gd name="GluePoint779Y" fmla="*/ 1993582 h 2612594"/>
                              <a:gd name="GluePoint780X" fmla="*/ 2422373 w 2647519"/>
                              <a:gd name="GluePoint780Y" fmla="*/ 2022157 h 2612594"/>
                              <a:gd name="GluePoint781X" fmla="*/ 2401418 w 2647519"/>
                              <a:gd name="GluePoint781Y" fmla="*/ 2048827 h 2612594"/>
                              <a:gd name="GluePoint782X" fmla="*/ 2402291 w 2647519"/>
                              <a:gd name="GluePoint782Y" fmla="*/ 2047029 h 2612594"/>
                              <a:gd name="GluePoint783X" fmla="*/ 2378557 w 2647519"/>
                              <a:gd name="GluePoint783Y" fmla="*/ 2079307 h 2612594"/>
                              <a:gd name="GluePoint784X" fmla="*/ 2327122 w 2647519"/>
                              <a:gd name="GluePoint784Y" fmla="*/ 2135505 h 2612594"/>
                              <a:gd name="GluePoint785X" fmla="*/ 2316996 w 2647519"/>
                              <a:gd name="GluePoint785Y" fmla="*/ 2151085 h 2612594"/>
                              <a:gd name="GluePoint786X" fmla="*/ 2327122 w 2647519"/>
                              <a:gd name="GluePoint786Y" fmla="*/ 2136457 h 2612594"/>
                              <a:gd name="GluePoint787X" fmla="*/ 2378557 w 2647519"/>
                              <a:gd name="GluePoint787Y" fmla="*/ 2080259 h 2612594"/>
                              <a:gd name="GluePoint788X" fmla="*/ 2339505 w 2647519"/>
                              <a:gd name="GluePoint788Y" fmla="*/ 2139314 h 2612594"/>
                              <a:gd name="GluePoint789X" fmla="*/ 2319383 w 2647519"/>
                              <a:gd name="GluePoint789Y" fmla="*/ 2160389 h 2612594"/>
                              <a:gd name="GluePoint790X" fmla="*/ 2303230 w 2647519"/>
                              <a:gd name="GluePoint790Y" fmla="*/ 2172263 h 2612594"/>
                              <a:gd name="GluePoint791X" fmla="*/ 2302357 w 2647519"/>
                              <a:gd name="GluePoint791Y" fmla="*/ 2173605 h 2612594"/>
                              <a:gd name="GluePoint792X" fmla="*/ 2292258 w 2647519"/>
                              <a:gd name="GluePoint792Y" fmla="*/ 2181374 h 2612594"/>
                              <a:gd name="GluePoint793X" fmla="*/ 2291880 w 2647519"/>
                              <a:gd name="GluePoint793Y" fmla="*/ 2184082 h 2612594"/>
                              <a:gd name="GluePoint794X" fmla="*/ 2247112 w 2647519"/>
                              <a:gd name="GluePoint794Y" fmla="*/ 2229802 h 2612594"/>
                              <a:gd name="GluePoint795X" fmla="*/ 2199487 w 2647519"/>
                              <a:gd name="GluePoint795Y" fmla="*/ 2273617 h 2612594"/>
                              <a:gd name="GluePoint796X" fmla="*/ 2197285 w 2647519"/>
                              <a:gd name="GluePoint796Y" fmla="*/ 2275215 h 2612594"/>
                              <a:gd name="GluePoint797X" fmla="*/ 2181390 w 2647519"/>
                              <a:gd name="GluePoint797Y" fmla="*/ 2295524 h 2612594"/>
                              <a:gd name="GluePoint798X" fmla="*/ 2143290 w 2647519"/>
                              <a:gd name="GluePoint798Y" fmla="*/ 2324099 h 2612594"/>
                              <a:gd name="GluePoint799X" fmla="*/ 2107681 w 2647519"/>
                              <a:gd name="GluePoint799Y" fmla="*/ 2350806 h 2612594"/>
                              <a:gd name="GluePoint800X" fmla="*/ 2107553 w 2647519"/>
                              <a:gd name="GluePoint800Y" fmla="*/ 2350961 h 2612594"/>
                              <a:gd name="GluePoint801X" fmla="*/ 2143290 w 2647519"/>
                              <a:gd name="GluePoint801Y" fmla="*/ 2325052 h 2612594"/>
                              <a:gd name="GluePoint802X" fmla="*/ 2181390 w 2647519"/>
                              <a:gd name="GluePoint802Y" fmla="*/ 2296477 h 2612594"/>
                              <a:gd name="GluePoint803X" fmla="*/ 2149957 w 2647519"/>
                              <a:gd name="GluePoint803Y" fmla="*/ 2327909 h 2612594"/>
                              <a:gd name="GluePoint804X" fmla="*/ 2124359 w 2647519"/>
                              <a:gd name="GluePoint804Y" fmla="*/ 2344578 h 2612594"/>
                              <a:gd name="GluePoint805X" fmla="*/ 2106651 w 2647519"/>
                              <a:gd name="GluePoint805Y" fmla="*/ 2352057 h 2612594"/>
                              <a:gd name="GluePoint806X" fmla="*/ 2106142 w 2647519"/>
                              <a:gd name="GluePoint806Y" fmla="*/ 2352675 h 2612594"/>
                              <a:gd name="GluePoint807X" fmla="*/ 2087092 w 2647519"/>
                              <a:gd name="GluePoint807Y" fmla="*/ 2365057 h 2612594"/>
                              <a:gd name="GluePoint808X" fmla="*/ 2079914 w 2647519"/>
                              <a:gd name="GluePoint808Y" fmla="*/ 2368384 h 2612594"/>
                              <a:gd name="GluePoint809X" fmla="*/ 2061852 w 2647519"/>
                              <a:gd name="GluePoint809Y" fmla="*/ 2383036 h 2612594"/>
                              <a:gd name="GluePoint810X" fmla="*/ 2044230 w 2647519"/>
                              <a:gd name="GluePoint810Y" fmla="*/ 2395537 h 2612594"/>
                              <a:gd name="GluePoint811X" fmla="*/ 2017560 w 2647519"/>
                              <a:gd name="GluePoint811Y" fmla="*/ 2412682 h 2612594"/>
                              <a:gd name="GluePoint812X" fmla="*/ 2008988 w 2647519"/>
                              <a:gd name="GluePoint812Y" fmla="*/ 2413635 h 2612594"/>
                              <a:gd name="GluePoint813X" fmla="*/ 1999460 w 2647519"/>
                              <a:gd name="GluePoint813Y" fmla="*/ 2417870 h 2612594"/>
                              <a:gd name="GluePoint814X" fmla="*/ 1997979 w 2647519"/>
                              <a:gd name="GluePoint814Y" fmla="*/ 2418995 h 2612594"/>
                              <a:gd name="GluePoint815X" fmla="*/ 2009940 w 2647519"/>
                              <a:gd name="GluePoint815Y" fmla="*/ 2414587 h 2612594"/>
                              <a:gd name="GluePoint816X" fmla="*/ 2018513 w 2647519"/>
                              <a:gd name="GluePoint816Y" fmla="*/ 2413635 h 2612594"/>
                              <a:gd name="GluePoint817X" fmla="*/ 1984223 w 2647519"/>
                              <a:gd name="GluePoint817Y" fmla="*/ 2439352 h 2612594"/>
                              <a:gd name="GluePoint818X" fmla="*/ 1962315 w 2647519"/>
                              <a:gd name="GluePoint818Y" fmla="*/ 2450783 h 2612594"/>
                              <a:gd name="GluePoint819X" fmla="*/ 1940408 w 2647519"/>
                              <a:gd name="GluePoint819Y" fmla="*/ 2461260 h 2612594"/>
                              <a:gd name="GluePoint820X" fmla="*/ 1924934 w 2647519"/>
                              <a:gd name="GluePoint820Y" fmla="*/ 2463581 h 2612594"/>
                              <a:gd name="GluePoint821X" fmla="*/ 1922310 w 2647519"/>
                              <a:gd name="GluePoint821Y" fmla="*/ 2465070 h 2612594"/>
                              <a:gd name="GluePoint822X" fmla="*/ 1849920 w 2647519"/>
                              <a:gd name="GluePoint822Y" fmla="*/ 2496502 h 2612594"/>
                              <a:gd name="GluePoint823X" fmla="*/ 1846229 w 2647519"/>
                              <a:gd name="GluePoint823Y" fmla="*/ 2497341 h 2612594"/>
                              <a:gd name="GluePoint824X" fmla="*/ 1824203 w 2647519"/>
                              <a:gd name="GluePoint824Y" fmla="*/ 2511742 h 2612594"/>
                              <a:gd name="GluePoint825X" fmla="*/ 1836585 w 2647519"/>
                              <a:gd name="GluePoint825Y" fmla="*/ 2515552 h 2612594"/>
                              <a:gd name="GluePoint826X" fmla="*/ 1790865 w 2647519"/>
                              <a:gd name="GluePoint826Y" fmla="*/ 2535555 h 2612594"/>
                              <a:gd name="GluePoint827X" fmla="*/ 1794675 w 2647519"/>
                              <a:gd name="GluePoint827Y" fmla="*/ 2522220 h 2612594"/>
                              <a:gd name="GluePoint828X" fmla="*/ 1779435 w 2647519"/>
                              <a:gd name="GluePoint828Y" fmla="*/ 2527935 h 2612594"/>
                              <a:gd name="GluePoint829X" fmla="*/ 1765148 w 2647519"/>
                              <a:gd name="GluePoint829Y" fmla="*/ 2532697 h 2612594"/>
                              <a:gd name="GluePoint830X" fmla="*/ 1735620 w 2647519"/>
                              <a:gd name="GluePoint830Y" fmla="*/ 2542222 h 2612594"/>
                              <a:gd name="GluePoint831X" fmla="*/ 1731675 w 2647519"/>
                              <a:gd name="GluePoint831Y" fmla="*/ 2537487 h 2612594"/>
                              <a:gd name="GluePoint832X" fmla="*/ 1717522 w 2647519"/>
                              <a:gd name="GluePoint832Y" fmla="*/ 2540317 h 2612594"/>
                              <a:gd name="GluePoint833X" fmla="*/ 1700377 w 2647519"/>
                              <a:gd name="GluePoint833Y" fmla="*/ 2544127 h 2612594"/>
                              <a:gd name="GluePoint834X" fmla="*/ 1665135 w 2647519"/>
                              <a:gd name="GluePoint834Y" fmla="*/ 2552700 h 2612594"/>
                              <a:gd name="GluePoint835X" fmla="*/ 1663973 w 2647519"/>
                              <a:gd name="GluePoint835Y" fmla="*/ 2553240 h 2612594"/>
                              <a:gd name="GluePoint836X" fmla="*/ 1697520 w 2647519"/>
                              <a:gd name="GluePoint836Y" fmla="*/ 2545079 h 2612594"/>
                              <a:gd name="GluePoint837X" fmla="*/ 1714665 w 2647519"/>
                              <a:gd name="GluePoint837Y" fmla="*/ 2541269 h 2612594"/>
                              <a:gd name="GluePoint838X" fmla="*/ 1728952 w 2647519"/>
                              <a:gd name="GluePoint838Y" fmla="*/ 2538412 h 2612594"/>
                              <a:gd name="GluePoint839X" fmla="*/ 1734667 w 2647519"/>
                              <a:gd name="GluePoint839Y" fmla="*/ 2543174 h 2612594"/>
                              <a:gd name="GluePoint840X" fmla="*/ 1764195 w 2647519"/>
                              <a:gd name="GluePoint840Y" fmla="*/ 2533649 h 2612594"/>
                              <a:gd name="GluePoint841X" fmla="*/ 1778482 w 2647519"/>
                              <a:gd name="GluePoint841Y" fmla="*/ 2528887 h 2612594"/>
                              <a:gd name="GluePoint842X" fmla="*/ 1793722 w 2647519"/>
                              <a:gd name="GluePoint842Y" fmla="*/ 2523172 h 2612594"/>
                              <a:gd name="GluePoint843X" fmla="*/ 1789912 w 2647519"/>
                              <a:gd name="GluePoint843Y" fmla="*/ 2536507 h 2612594"/>
                              <a:gd name="GluePoint844X" fmla="*/ 1749907 w 2647519"/>
                              <a:gd name="GluePoint844Y" fmla="*/ 2555557 h 2612594"/>
                              <a:gd name="GluePoint845X" fmla="*/ 1747946 w 2647519"/>
                              <a:gd name="GluePoint845Y" fmla="*/ 2555008 h 2612594"/>
                              <a:gd name="GluePoint846X" fmla="*/ 1720380 w 2647519"/>
                              <a:gd name="GluePoint846Y" fmla="*/ 2566034 h 2612594"/>
                              <a:gd name="GluePoint847X" fmla="*/ 1697520 w 2647519"/>
                              <a:gd name="GluePoint847Y" fmla="*/ 2572702 h 2612594"/>
                              <a:gd name="GluePoint848X" fmla="*/ 1663230 w 2647519"/>
                              <a:gd name="GluePoint848Y" fmla="*/ 2581274 h 2612594"/>
                              <a:gd name="GluePoint849X" fmla="*/ 1649062 w 2647519"/>
                              <a:gd name="GluePoint849Y" fmla="*/ 2580084 h 2612594"/>
                              <a:gd name="GluePoint850X" fmla="*/ 1619428 w 2647519"/>
                              <a:gd name="GluePoint850Y" fmla="*/ 2585850 h 2612594"/>
                              <a:gd name="GluePoint851X" fmla="*/ 1618462 w 2647519"/>
                              <a:gd name="GluePoint851Y" fmla="*/ 2587942 h 2612594"/>
                              <a:gd name="GluePoint852X" fmla="*/ 1539405 w 2647519"/>
                              <a:gd name="GluePoint852Y" fmla="*/ 2603182 h 2612594"/>
                              <a:gd name="GluePoint853X" fmla="*/ 1521307 w 2647519"/>
                              <a:gd name="GluePoint853Y" fmla="*/ 2598419 h 2612594"/>
                              <a:gd name="GluePoint854X" fmla="*/ 1506067 w 2647519"/>
                              <a:gd name="GluePoint854Y" fmla="*/ 2598419 h 2612594"/>
                              <a:gd name="GluePoint855X" fmla="*/ 1479397 w 2647519"/>
                              <a:gd name="GluePoint855Y" fmla="*/ 2606992 h 2612594"/>
                              <a:gd name="GluePoint856X" fmla="*/ 1455585 w 2647519"/>
                              <a:gd name="GluePoint856Y" fmla="*/ 2608897 h 2612594"/>
                              <a:gd name="GluePoint857X" fmla="*/ 1431772 w 2647519"/>
                              <a:gd name="GluePoint857Y" fmla="*/ 2609849 h 2612594"/>
                              <a:gd name="GluePoint858X" fmla="*/ 1429185 w 2647519"/>
                              <a:gd name="GluePoint858Y" fmla="*/ 2608741 h 2612594"/>
                              <a:gd name="GluePoint859X" fmla="*/ 1407484 w 2647519"/>
                              <a:gd name="GluePoint859Y" fmla="*/ 2612588 h 2612594"/>
                              <a:gd name="GluePoint860X" fmla="*/ 1381290 w 2647519"/>
                              <a:gd name="GluePoint860Y" fmla="*/ 2607944 h 2612594"/>
                              <a:gd name="GluePoint861X" fmla="*/ 1382243 w 2647519"/>
                              <a:gd name="GluePoint861Y" fmla="*/ 2606992 h 2612594"/>
                              <a:gd name="GluePoint862X" fmla="*/ 1387005 w 2647519"/>
                              <a:gd name="GluePoint862Y" fmla="*/ 2600324 h 2612594"/>
                              <a:gd name="GluePoint863X" fmla="*/ 1365098 w 2647519"/>
                              <a:gd name="GluePoint863Y" fmla="*/ 2597467 h 2612594"/>
                              <a:gd name="GluePoint864X" fmla="*/ 1375575 w 2647519"/>
                              <a:gd name="GluePoint864Y" fmla="*/ 2591752 h 2612594"/>
                              <a:gd name="GluePoint865X" fmla="*/ 1407008 w 2647519"/>
                              <a:gd name="GluePoint865Y" fmla="*/ 2590799 h 2612594"/>
                              <a:gd name="GluePoint866X" fmla="*/ 1437488 w 2647519"/>
                              <a:gd name="GluePoint866Y" fmla="*/ 2589847 h 2612594"/>
                              <a:gd name="GluePoint867X" fmla="*/ 1481302 w 2647519"/>
                              <a:gd name="GluePoint867Y" fmla="*/ 2590799 h 2612594"/>
                              <a:gd name="GluePoint868X" fmla="*/ 1511782 w 2647519"/>
                              <a:gd name="GluePoint868Y" fmla="*/ 2587942 h 2612594"/>
                              <a:gd name="GluePoint869X" fmla="*/ 1568932 w 2647519"/>
                              <a:gd name="GluePoint869Y" fmla="*/ 2575559 h 2612594"/>
                              <a:gd name="GluePoint870X" fmla="*/ 1607032 w 2647519"/>
                              <a:gd name="GluePoint870Y" fmla="*/ 2566987 h 2612594"/>
                              <a:gd name="GluePoint871X" fmla="*/ 1635607 w 2647519"/>
                              <a:gd name="GluePoint871Y" fmla="*/ 2566034 h 2612594"/>
                              <a:gd name="GluePoint872X" fmla="*/ 1637595 w 2647519"/>
                              <a:gd name="GluePoint872Y" fmla="*/ 2565111 h 2612594"/>
                              <a:gd name="GluePoint873X" fmla="*/ 1609890 w 2647519"/>
                              <a:gd name="GluePoint873Y" fmla="*/ 2566035 h 2612594"/>
                              <a:gd name="GluePoint874X" fmla="*/ 1571790 w 2647519"/>
                              <a:gd name="GluePoint874Y" fmla="*/ 2574607 h 2612594"/>
                              <a:gd name="GluePoint875X" fmla="*/ 1514640 w 2647519"/>
                              <a:gd name="GluePoint875Y" fmla="*/ 2586990 h 2612594"/>
                              <a:gd name="GluePoint876X" fmla="*/ 1484160 w 2647519"/>
                              <a:gd name="GluePoint876Y" fmla="*/ 2589847 h 2612594"/>
                              <a:gd name="GluePoint877X" fmla="*/ 1440345 w 2647519"/>
                              <a:gd name="GluePoint877Y" fmla="*/ 2588895 h 2612594"/>
                              <a:gd name="GluePoint878X" fmla="*/ 1409865 w 2647519"/>
                              <a:gd name="GluePoint878Y" fmla="*/ 2589847 h 2612594"/>
                              <a:gd name="GluePoint879X" fmla="*/ 1378432 w 2647519"/>
                              <a:gd name="GluePoint879Y" fmla="*/ 2590800 h 2612594"/>
                              <a:gd name="GluePoint880X" fmla="*/ 1379385 w 2647519"/>
                              <a:gd name="GluePoint880Y" fmla="*/ 2586990 h 2612594"/>
                              <a:gd name="GluePoint881X" fmla="*/ 1386052 w 2647519"/>
                              <a:gd name="GluePoint881Y" fmla="*/ 2577465 h 2612594"/>
                              <a:gd name="GluePoint882X" fmla="*/ 1679422 w 2647519"/>
                              <a:gd name="GluePoint882Y" fmla="*/ 2528887 h 2612594"/>
                              <a:gd name="GluePoint883X" fmla="*/ 1878495 w 2647519"/>
                              <a:gd name="GluePoint883Y" fmla="*/ 2453640 h 2612594"/>
                              <a:gd name="GluePoint884X" fmla="*/ 1930882 w 2647519"/>
                              <a:gd name="GluePoint884Y" fmla="*/ 2426017 h 2612594"/>
                              <a:gd name="GluePoint885X" fmla="*/ 1960410 w 2647519"/>
                              <a:gd name="GluePoint885Y" fmla="*/ 2410777 h 2612594"/>
                              <a:gd name="GluePoint886X" fmla="*/ 1990890 w 2647519"/>
                              <a:gd name="GluePoint886Y" fmla="*/ 2394585 h 2612594"/>
                              <a:gd name="GluePoint887X" fmla="*/ 2048040 w 2647519"/>
                              <a:gd name="GluePoint887Y" fmla="*/ 2360295 h 2612594"/>
                              <a:gd name="GluePoint888X" fmla="*/ 2093760 w 2647519"/>
                              <a:gd name="GluePoint888Y" fmla="*/ 2325052 h 2612594"/>
                              <a:gd name="GluePoint889X" fmla="*/ 2179485 w 2647519"/>
                              <a:gd name="GluePoint889Y" fmla="*/ 2258377 h 2612594"/>
                              <a:gd name="GluePoint890X" fmla="*/ 2203297 w 2647519"/>
                              <a:gd name="GluePoint890Y" fmla="*/ 2239327 h 2612594"/>
                              <a:gd name="GluePoint891X" fmla="*/ 2226157 w 2647519"/>
                              <a:gd name="GluePoint891Y" fmla="*/ 2219325 h 2612594"/>
                              <a:gd name="GluePoint892X" fmla="*/ 2260447 w 2647519"/>
                              <a:gd name="GluePoint892Y" fmla="*/ 2187892 h 2612594"/>
                              <a:gd name="GluePoint893X" fmla="*/ 2274735 w 2647519"/>
                              <a:gd name="GluePoint893Y" fmla="*/ 2164080 h 2612594"/>
                              <a:gd name="GluePoint894X" fmla="*/ 2295258 w 2647519"/>
                              <a:gd name="GluePoint894Y" fmla="*/ 2145267 h 2612594"/>
                              <a:gd name="GluePoint895X" fmla="*/ 2295423 w 2647519"/>
                              <a:gd name="GluePoint895Y" fmla="*/ 2144085 h 2612594"/>
                              <a:gd name="GluePoint896X" fmla="*/ 2275688 w 2647519"/>
                              <a:gd name="GluePoint896Y" fmla="*/ 2162175 h 2612594"/>
                              <a:gd name="GluePoint897X" fmla="*/ 2261400 w 2647519"/>
                              <a:gd name="GluePoint897Y" fmla="*/ 2185987 h 2612594"/>
                              <a:gd name="GluePoint898X" fmla="*/ 2227110 w 2647519"/>
                              <a:gd name="GluePoint898Y" fmla="*/ 2217420 h 2612594"/>
                              <a:gd name="GluePoint899X" fmla="*/ 2204250 w 2647519"/>
                              <a:gd name="GluePoint899Y" fmla="*/ 2237422 h 2612594"/>
                              <a:gd name="GluePoint900X" fmla="*/ 2180438 w 2647519"/>
                              <a:gd name="GluePoint900Y" fmla="*/ 2256472 h 2612594"/>
                              <a:gd name="GluePoint901X" fmla="*/ 2094713 w 2647519"/>
                              <a:gd name="GluePoint901Y" fmla="*/ 2323147 h 2612594"/>
                              <a:gd name="GluePoint902X" fmla="*/ 2048993 w 2647519"/>
                              <a:gd name="GluePoint902Y" fmla="*/ 2358390 h 2612594"/>
                              <a:gd name="GluePoint903X" fmla="*/ 1991843 w 2647519"/>
                              <a:gd name="GluePoint903Y" fmla="*/ 2392680 h 2612594"/>
                              <a:gd name="GluePoint904X" fmla="*/ 1961363 w 2647519"/>
                              <a:gd name="GluePoint904Y" fmla="*/ 2408872 h 2612594"/>
                              <a:gd name="GluePoint905X" fmla="*/ 1931835 w 2647519"/>
                              <a:gd name="GluePoint905Y" fmla="*/ 2424112 h 2612594"/>
                              <a:gd name="GluePoint906X" fmla="*/ 1879448 w 2647519"/>
                              <a:gd name="GluePoint906Y" fmla="*/ 2451735 h 2612594"/>
                              <a:gd name="GluePoint907X" fmla="*/ 1680375 w 2647519"/>
                              <a:gd name="GluePoint907Y" fmla="*/ 2526982 h 2612594"/>
                              <a:gd name="GluePoint908X" fmla="*/ 1387005 w 2647519"/>
                              <a:gd name="GluePoint908Y" fmla="*/ 2575560 h 2612594"/>
                              <a:gd name="GluePoint909X" fmla="*/ 1365098 w 2647519"/>
                              <a:gd name="GluePoint909Y" fmla="*/ 2575560 h 2612594"/>
                              <a:gd name="GluePoint910X" fmla="*/ 1362240 w 2647519"/>
                              <a:gd name="GluePoint910Y" fmla="*/ 2567940 h 2612594"/>
                              <a:gd name="GluePoint911X" fmla="*/ 1339380 w 2647519"/>
                              <a:gd name="GluePoint911Y" fmla="*/ 2566987 h 2612594"/>
                              <a:gd name="GluePoint912X" fmla="*/ 1318425 w 2647519"/>
                              <a:gd name="GluePoint912Y" fmla="*/ 2575560 h 2612594"/>
                              <a:gd name="GluePoint913X" fmla="*/ 1257465 w 2647519"/>
                              <a:gd name="GluePoint913Y" fmla="*/ 2576512 h 2612594"/>
                              <a:gd name="GluePoint914X" fmla="*/ 1212698 w 2647519"/>
                              <a:gd name="GluePoint914Y" fmla="*/ 2574607 h 2612594"/>
                              <a:gd name="GluePoint915X" fmla="*/ 1190790 w 2647519"/>
                              <a:gd name="GluePoint915Y" fmla="*/ 2572702 h 2612594"/>
                              <a:gd name="GluePoint916X" fmla="*/ 1168883 w 2647519"/>
                              <a:gd name="GluePoint916Y" fmla="*/ 2568892 h 2612594"/>
                              <a:gd name="GluePoint917X" fmla="*/ 1182080 w 2647519"/>
                              <a:gd name="GluePoint917Y" fmla="*/ 2554816 h 2612594"/>
                              <a:gd name="GluePoint918X" fmla="*/ 1179360 w 2647519"/>
                              <a:gd name="GluePoint918Y" fmla="*/ 2555557 h 2612594"/>
                              <a:gd name="GluePoint919X" fmla="*/ 1130192 w 2647519"/>
                              <a:gd name="GluePoint919Y" fmla="*/ 2546452 h 2612594"/>
                              <a:gd name="GluePoint920X" fmla="*/ 1127925 w 2647519"/>
                              <a:gd name="GluePoint920Y" fmla="*/ 2546985 h 2612594"/>
                              <a:gd name="GluePoint921X" fmla="*/ 1033628 w 2647519"/>
                              <a:gd name="GluePoint921Y" fmla="*/ 2529840 h 2612594"/>
                              <a:gd name="GluePoint922X" fmla="*/ 996480 w 2647519"/>
                              <a:gd name="GluePoint922Y" fmla="*/ 2522220 h 2612594"/>
                              <a:gd name="GluePoint923X" fmla="*/ 964095 w 2647519"/>
                              <a:gd name="GluePoint923Y" fmla="*/ 2516505 h 2612594"/>
                              <a:gd name="GluePoint924X" fmla="*/ 925043 w 2647519"/>
                              <a:gd name="GluePoint924Y" fmla="*/ 2498407 h 2612594"/>
                              <a:gd name="GluePoint925X" fmla="*/ 876465 w 2647519"/>
                              <a:gd name="GluePoint925Y" fmla="*/ 2480310 h 2612594"/>
                              <a:gd name="GluePoint926X" fmla="*/ 825983 w 2647519"/>
                              <a:gd name="GluePoint926Y" fmla="*/ 2460307 h 2612594"/>
                              <a:gd name="GluePoint927X" fmla="*/ 834555 w 2647519"/>
                              <a:gd name="GluePoint927Y" fmla="*/ 2453640 h 2612594"/>
                              <a:gd name="GluePoint928X" fmla="*/ 869798 w 2647519"/>
                              <a:gd name="GluePoint928Y" fmla="*/ 2460307 h 2612594"/>
                              <a:gd name="GluePoint929X" fmla="*/ 885038 w 2647519"/>
                              <a:gd name="GluePoint929Y" fmla="*/ 2473642 h 2612594"/>
                              <a:gd name="GluePoint930X" fmla="*/ 937425 w 2647519"/>
                              <a:gd name="GluePoint930Y" fmla="*/ 2488882 h 2612594"/>
                              <a:gd name="GluePoint931X" fmla="*/ 1041248 w 2647519"/>
                              <a:gd name="GluePoint931Y" fmla="*/ 2515552 h 2612594"/>
                              <a:gd name="GluePoint932X" fmla="*/ 1066965 w 2647519"/>
                              <a:gd name="GluePoint932Y" fmla="*/ 2520315 h 2612594"/>
                              <a:gd name="GluePoint933X" fmla="*/ 1094588 w 2647519"/>
                              <a:gd name="GluePoint933Y" fmla="*/ 2525077 h 2612594"/>
                              <a:gd name="GluePoint934X" fmla="*/ 1125068 w 2647519"/>
                              <a:gd name="GluePoint934Y" fmla="*/ 2531745 h 2612594"/>
                              <a:gd name="GluePoint935X" fmla="*/ 1158657 w 2647519"/>
                              <a:gd name="GluePoint935Y" fmla="*/ 2539008 h 2612594"/>
                              <a:gd name="GluePoint936X" fmla="*/ 1161262 w 2647519"/>
                              <a:gd name="GluePoint936Y" fmla="*/ 2538412 h 2612594"/>
                              <a:gd name="GluePoint937X" fmla="*/ 1192695 w 2647519"/>
                              <a:gd name="GluePoint937Y" fmla="*/ 2543175 h 2612594"/>
                              <a:gd name="GluePoint938X" fmla="*/ 1193647 w 2647519"/>
                              <a:gd name="GluePoint938Y" fmla="*/ 2541270 h 2612594"/>
                              <a:gd name="GluePoint939X" fmla="*/ 1239367 w 2647519"/>
                              <a:gd name="GluePoint939Y" fmla="*/ 2543175 h 2612594"/>
                              <a:gd name="GluePoint940X" fmla="*/ 1246987 w 2647519"/>
                              <a:gd name="GluePoint940Y" fmla="*/ 2544127 h 2612594"/>
                              <a:gd name="GluePoint941X" fmla="*/ 1317472 w 2647519"/>
                              <a:gd name="GluePoint941Y" fmla="*/ 2544127 h 2612594"/>
                              <a:gd name="GluePoint942X" fmla="*/ 1368907 w 2647519"/>
                              <a:gd name="GluePoint942Y" fmla="*/ 2546032 h 2612594"/>
                              <a:gd name="GluePoint943X" fmla="*/ 1429867 w 2647519"/>
                              <a:gd name="GluePoint943Y" fmla="*/ 2541270 h 2612594"/>
                              <a:gd name="GluePoint944X" fmla="*/ 1437487 w 2647519"/>
                              <a:gd name="GluePoint944Y" fmla="*/ 2541270 h 2612594"/>
                              <a:gd name="GluePoint945X" fmla="*/ 1440345 w 2647519"/>
                              <a:gd name="GluePoint945Y" fmla="*/ 2548890 h 2612594"/>
                              <a:gd name="GluePoint946X" fmla="*/ 1500352 w 2647519"/>
                              <a:gd name="GluePoint946Y" fmla="*/ 2541270 h 2612594"/>
                              <a:gd name="GluePoint947X" fmla="*/ 1540357 w 2647519"/>
                              <a:gd name="GluePoint947Y" fmla="*/ 2531745 h 2612594"/>
                              <a:gd name="GluePoint948X" fmla="*/ 1563217 w 2647519"/>
                              <a:gd name="GluePoint948Y" fmla="*/ 2527935 h 2612594"/>
                              <a:gd name="GluePoint949X" fmla="*/ 1577505 w 2647519"/>
                              <a:gd name="GluePoint949Y" fmla="*/ 2526030 h 2612594"/>
                              <a:gd name="GluePoint950X" fmla="*/ 1608937 w 2647519"/>
                              <a:gd name="GluePoint950Y" fmla="*/ 2518410 h 2612594"/>
                              <a:gd name="GluePoint951X" fmla="*/ 1634655 w 2647519"/>
                              <a:gd name="GluePoint951Y" fmla="*/ 2512695 h 2612594"/>
                              <a:gd name="GluePoint952X" fmla="*/ 1660372 w 2647519"/>
                              <a:gd name="GluePoint952Y" fmla="*/ 2506027 h 2612594"/>
                              <a:gd name="GluePoint953X" fmla="*/ 1707545 w 2647519"/>
                              <a:gd name="GluePoint953Y" fmla="*/ 2497863 h 2612594"/>
                              <a:gd name="GluePoint954X" fmla="*/ 1713713 w 2647519"/>
                              <a:gd name="GluePoint954Y" fmla="*/ 2495550 h 2612594"/>
                              <a:gd name="GluePoint955X" fmla="*/ 1664183 w 2647519"/>
                              <a:gd name="GluePoint955Y" fmla="*/ 2504122 h 2612594"/>
                              <a:gd name="GluePoint956X" fmla="*/ 1638465 w 2647519"/>
                              <a:gd name="GluePoint956Y" fmla="*/ 2510790 h 2612594"/>
                              <a:gd name="GluePoint957X" fmla="*/ 1612748 w 2647519"/>
                              <a:gd name="GluePoint957Y" fmla="*/ 2516505 h 2612594"/>
                              <a:gd name="GluePoint958X" fmla="*/ 1581315 w 2647519"/>
                              <a:gd name="GluePoint958Y" fmla="*/ 2524125 h 2612594"/>
                              <a:gd name="GluePoint959X" fmla="*/ 1567028 w 2647519"/>
                              <a:gd name="GluePoint959Y" fmla="*/ 2526030 h 2612594"/>
                              <a:gd name="GluePoint960X" fmla="*/ 1544168 w 2647519"/>
                              <a:gd name="GluePoint960Y" fmla="*/ 2529840 h 2612594"/>
                              <a:gd name="GluePoint961X" fmla="*/ 1482255 w 2647519"/>
                              <a:gd name="GluePoint961Y" fmla="*/ 2535555 h 2612594"/>
                              <a:gd name="GluePoint962X" fmla="*/ 1440345 w 2647519"/>
                              <a:gd name="GluePoint962Y" fmla="*/ 2539365 h 2612594"/>
                              <a:gd name="GluePoint963X" fmla="*/ 1432725 w 2647519"/>
                              <a:gd name="GluePoint963Y" fmla="*/ 2539365 h 2612594"/>
                              <a:gd name="GluePoint964X" fmla="*/ 1371765 w 2647519"/>
                              <a:gd name="GluePoint964Y" fmla="*/ 2544127 h 2612594"/>
                              <a:gd name="GluePoint965X" fmla="*/ 1320330 w 2647519"/>
                              <a:gd name="GluePoint965Y" fmla="*/ 2542222 h 2612594"/>
                              <a:gd name="GluePoint966X" fmla="*/ 1249845 w 2647519"/>
                              <a:gd name="GluePoint966Y" fmla="*/ 2542222 h 2612594"/>
                              <a:gd name="GluePoint967X" fmla="*/ 1242225 w 2647519"/>
                              <a:gd name="GluePoint967Y" fmla="*/ 2541270 h 2612594"/>
                              <a:gd name="GluePoint968X" fmla="*/ 1212698 w 2647519"/>
                              <a:gd name="GluePoint968Y" fmla="*/ 2528887 h 2612594"/>
                              <a:gd name="GluePoint969X" fmla="*/ 1196505 w 2647519"/>
                              <a:gd name="GluePoint969Y" fmla="*/ 2539365 h 2612594"/>
                              <a:gd name="GluePoint970X" fmla="*/ 1196464 w 2647519"/>
                              <a:gd name="GluePoint970Y" fmla="*/ 2539447 h 2612594"/>
                              <a:gd name="GluePoint971X" fmla="*/ 1209840 w 2647519"/>
                              <a:gd name="GluePoint971Y" fmla="*/ 2530792 h 2612594"/>
                              <a:gd name="GluePoint972X" fmla="*/ 1239368 w 2647519"/>
                              <a:gd name="GluePoint972Y" fmla="*/ 2543174 h 2612594"/>
                              <a:gd name="GluePoint973X" fmla="*/ 1193648 w 2647519"/>
                              <a:gd name="GluePoint973Y" fmla="*/ 2541269 h 2612594"/>
                              <a:gd name="GluePoint974X" fmla="*/ 1194008 w 2647519"/>
                              <a:gd name="GluePoint974Y" fmla="*/ 2541036 h 2612594"/>
                              <a:gd name="GluePoint975X" fmla="*/ 1164120 w 2647519"/>
                              <a:gd name="GluePoint975Y" fmla="*/ 2536507 h 2612594"/>
                              <a:gd name="GluePoint976X" fmla="*/ 1128878 w 2647519"/>
                              <a:gd name="GluePoint976Y" fmla="*/ 2528887 h 2612594"/>
                              <a:gd name="GluePoint977X" fmla="*/ 1098398 w 2647519"/>
                              <a:gd name="GluePoint977Y" fmla="*/ 2522220 h 2612594"/>
                              <a:gd name="GluePoint978X" fmla="*/ 1070775 w 2647519"/>
                              <a:gd name="GluePoint978Y" fmla="*/ 2517457 h 2612594"/>
                              <a:gd name="GluePoint979X" fmla="*/ 1045058 w 2647519"/>
                              <a:gd name="GluePoint979Y" fmla="*/ 2512695 h 2612594"/>
                              <a:gd name="GluePoint980X" fmla="*/ 941235 w 2647519"/>
                              <a:gd name="GluePoint980Y" fmla="*/ 2486025 h 2612594"/>
                              <a:gd name="GluePoint981X" fmla="*/ 888848 w 2647519"/>
                              <a:gd name="GluePoint981Y" fmla="*/ 2470785 h 2612594"/>
                              <a:gd name="GluePoint982X" fmla="*/ 873608 w 2647519"/>
                              <a:gd name="GluePoint982Y" fmla="*/ 2457450 h 2612594"/>
                              <a:gd name="GluePoint983X" fmla="*/ 838365 w 2647519"/>
                              <a:gd name="GluePoint983Y" fmla="*/ 2450782 h 2612594"/>
                              <a:gd name="GluePoint984X" fmla="*/ 785978 w 2647519"/>
                              <a:gd name="GluePoint984Y" fmla="*/ 2424112 h 2612594"/>
                              <a:gd name="GluePoint985X" fmla="*/ 770738 w 2647519"/>
                              <a:gd name="GluePoint985Y" fmla="*/ 2425065 h 2612594"/>
                              <a:gd name="GluePoint986X" fmla="*/ 716445 w 2647519"/>
                              <a:gd name="GluePoint986Y" fmla="*/ 2397442 h 2612594"/>
                              <a:gd name="GluePoint987X" fmla="*/ 706920 w 2647519"/>
                              <a:gd name="GluePoint987Y" fmla="*/ 2380297 h 2612594"/>
                              <a:gd name="GluePoint988X" fmla="*/ 708825 w 2647519"/>
                              <a:gd name="GluePoint988Y" fmla="*/ 2379345 h 2612594"/>
                              <a:gd name="GluePoint989X" fmla="*/ 742163 w 2647519"/>
                              <a:gd name="GluePoint989Y" fmla="*/ 2397442 h 2612594"/>
                              <a:gd name="GluePoint990X" fmla="*/ 775500 w 2647519"/>
                              <a:gd name="GluePoint990Y" fmla="*/ 2415540 h 2612594"/>
                              <a:gd name="GluePoint991X" fmla="*/ 785025 w 2647519"/>
                              <a:gd name="GluePoint991Y" fmla="*/ 2409825 h 2612594"/>
                              <a:gd name="GluePoint992X" fmla="*/ 745973 w 2647519"/>
                              <a:gd name="GluePoint992Y" fmla="*/ 2384107 h 2612594"/>
                              <a:gd name="GluePoint993X" fmla="*/ 713588 w 2647519"/>
                              <a:gd name="GluePoint993Y" fmla="*/ 2369820 h 2612594"/>
                              <a:gd name="GluePoint994X" fmla="*/ 668820 w 2647519"/>
                              <a:gd name="GluePoint994Y" fmla="*/ 2344102 h 2612594"/>
                              <a:gd name="GluePoint995X" fmla="*/ 630720 w 2647519"/>
                              <a:gd name="GluePoint995Y" fmla="*/ 2319337 h 2612594"/>
                              <a:gd name="GluePoint996X" fmla="*/ 570713 w 2647519"/>
                              <a:gd name="GluePoint996Y" fmla="*/ 2293620 h 2612594"/>
                              <a:gd name="GluePoint997X" fmla="*/ 547853 w 2647519"/>
                              <a:gd name="GluePoint997Y" fmla="*/ 2274570 h 2612594"/>
                              <a:gd name="GluePoint998X" fmla="*/ 552615 w 2647519"/>
                              <a:gd name="GluePoint998Y" fmla="*/ 2272665 h 2612594"/>
                              <a:gd name="GluePoint999X" fmla="*/ 575475 w 2647519"/>
                              <a:gd name="GluePoint999Y" fmla="*/ 2279332 h 2612594"/>
                              <a:gd name="GluePoint1000X" fmla="*/ 527850 w 2647519"/>
                              <a:gd name="GluePoint1000Y" fmla="*/ 2229802 h 2612594"/>
                              <a:gd name="GluePoint1001X" fmla="*/ 501180 w 2647519"/>
                              <a:gd name="GluePoint1001Y" fmla="*/ 2207895 h 2612594"/>
                              <a:gd name="GluePoint1002X" fmla="*/ 476415 w 2647519"/>
                              <a:gd name="GluePoint1002Y" fmla="*/ 2185987 h 2612594"/>
                              <a:gd name="GluePoint1003X" fmla="*/ 444983 w 2647519"/>
                              <a:gd name="GluePoint1003Y" fmla="*/ 2160270 h 2612594"/>
                              <a:gd name="GluePoint1004X" fmla="*/ 399263 w 2647519"/>
                              <a:gd name="GluePoint1004Y" fmla="*/ 2109787 h 2612594"/>
                              <a:gd name="GluePoint1005X" fmla="*/ 396126 w 2647519"/>
                              <a:gd name="GluePoint1005Y" fmla="*/ 2099983 h 2612594"/>
                              <a:gd name="GluePoint1006X" fmla="*/ 386880 w 2647519"/>
                              <a:gd name="GluePoint1006Y" fmla="*/ 2090737 h 2612594"/>
                              <a:gd name="GluePoint1007X" fmla="*/ 355448 w 2647519"/>
                              <a:gd name="GluePoint1007Y" fmla="*/ 2056447 h 2612594"/>
                              <a:gd name="GluePoint1008X" fmla="*/ 351638 w 2647519"/>
                              <a:gd name="GluePoint1008Y" fmla="*/ 2039302 h 2612594"/>
                              <a:gd name="GluePoint1009X" fmla="*/ 339255 w 2647519"/>
                              <a:gd name="GluePoint1009Y" fmla="*/ 2022157 h 2612594"/>
                              <a:gd name="GluePoint1010X" fmla="*/ 337780 w 2647519"/>
                              <a:gd name="GluePoint1010Y" fmla="*/ 2019844 h 2612594"/>
                              <a:gd name="GluePoint1011X" fmla="*/ 323062 w 2647519"/>
                              <a:gd name="GluePoint1011Y" fmla="*/ 2009774 h 2612594"/>
                              <a:gd name="GluePoint1012X" fmla="*/ 294487 w 2647519"/>
                              <a:gd name="GluePoint1012Y" fmla="*/ 1968817 h 2612594"/>
                              <a:gd name="GluePoint1013X" fmla="*/ 278295 w 2647519"/>
                              <a:gd name="GluePoint1013Y" fmla="*/ 1930717 h 2612594"/>
                              <a:gd name="GluePoint1014X" fmla="*/ 276390 w 2647519"/>
                              <a:gd name="GluePoint1014Y" fmla="*/ 1930717 h 2612594"/>
                              <a:gd name="GluePoint1015X" fmla="*/ 254483 w 2647519"/>
                              <a:gd name="GluePoint1015Y" fmla="*/ 1888807 h 2612594"/>
                              <a:gd name="GluePoint1016X" fmla="*/ 233528 w 2647519"/>
                              <a:gd name="GluePoint1016Y" fmla="*/ 1846897 h 2612594"/>
                              <a:gd name="GluePoint1017X" fmla="*/ 211620 w 2647519"/>
                              <a:gd name="GluePoint1017Y" fmla="*/ 1798320 h 2612594"/>
                              <a:gd name="GluePoint1018X" fmla="*/ 191618 w 2647519"/>
                              <a:gd name="GluePoint1018Y" fmla="*/ 1748790 h 2612594"/>
                              <a:gd name="GluePoint1019X" fmla="*/ 211620 w 2647519"/>
                              <a:gd name="GluePoint1019Y" fmla="*/ 1782127 h 2612594"/>
                              <a:gd name="GluePoint1020X" fmla="*/ 231623 w 2647519"/>
                              <a:gd name="GluePoint1020Y" fmla="*/ 1824037 h 2612594"/>
                              <a:gd name="GluePoint1021X" fmla="*/ 238290 w 2647519"/>
                              <a:gd name="GluePoint1021Y" fmla="*/ 1846897 h 2612594"/>
                              <a:gd name="GluePoint1022X" fmla="*/ 241046 w 2647519"/>
                              <a:gd name="GluePoint1022Y" fmla="*/ 1850938 h 2612594"/>
                              <a:gd name="GluePoint1023X" fmla="*/ 237654 w 2647519"/>
                              <a:gd name="GluePoint1023Y" fmla="*/ 1833303 h 2612594"/>
                              <a:gd name="GluePoint1024X" fmla="*/ 228809 w 2647519"/>
                              <a:gd name="GluePoint1024Y" fmla="*/ 1817250 h 2612594"/>
                              <a:gd name="GluePoint1025X" fmla="*/ 214411 w 2647519"/>
                              <a:gd name="GluePoint1025Y" fmla="*/ 1784874 h 2612594"/>
                              <a:gd name="GluePoint1026X" fmla="*/ 197332 w 2647519"/>
                              <a:gd name="GluePoint1026Y" fmla="*/ 1756409 h 2612594"/>
                              <a:gd name="GluePoint1027X" fmla="*/ 176377 w 2647519"/>
                              <a:gd name="GluePoint1027Y" fmla="*/ 1699259 h 2612594"/>
                              <a:gd name="GluePoint1028X" fmla="*/ 158424 w 2647519"/>
                              <a:gd name="GluePoint1028Y" fmla="*/ 1640674 h 2612594"/>
                              <a:gd name="GluePoint1029X" fmla="*/ 152529 w 2647519"/>
                              <a:gd name="GluePoint1029Y" fmla="*/ 1623596 h 2612594"/>
                              <a:gd name="GluePoint1030X" fmla="*/ 126853 w 2647519"/>
                              <a:gd name="GluePoint1030Y" fmla="*/ 1521108 h 2612594"/>
                              <a:gd name="GluePoint1031X" fmla="*/ 115498 w 2647519"/>
                              <a:gd name="GluePoint1031Y" fmla="*/ 1446707 h 2612594"/>
                              <a:gd name="GluePoint1032X" fmla="*/ 115417 w 2647519"/>
                              <a:gd name="GluePoint1032Y" fmla="*/ 1448752 h 2612594"/>
                              <a:gd name="GluePoint1033X" fmla="*/ 116370 w 2647519"/>
                              <a:gd name="GluePoint1033Y" fmla="*/ 1463992 h 2612594"/>
                              <a:gd name="GluePoint1034X" fmla="*/ 121132 w 2647519"/>
                              <a:gd name="GluePoint1034Y" fmla="*/ 1499235 h 2612594"/>
                              <a:gd name="GluePoint1035X" fmla="*/ 126847 w 2647519"/>
                              <a:gd name="GluePoint1035Y" fmla="*/ 1535430 h 2612594"/>
                              <a:gd name="GluePoint1036X" fmla="*/ 117322 w 2647519"/>
                              <a:gd name="GluePoint1036Y" fmla="*/ 1503997 h 2612594"/>
                              <a:gd name="GluePoint1037X" fmla="*/ 110655 w 2647519"/>
                              <a:gd name="GluePoint1037Y" fmla="*/ 1463992 h 2612594"/>
                              <a:gd name="GluePoint1038X" fmla="*/ 103035 w 2647519"/>
                              <a:gd name="GluePoint1038Y" fmla="*/ 1463992 h 2612594"/>
                              <a:gd name="GluePoint1039X" fmla="*/ 98272 w 2647519"/>
                              <a:gd name="GluePoint1039Y" fmla="*/ 1427797 h 2612594"/>
                              <a:gd name="GluePoint1040X" fmla="*/ 91605 w 2647519"/>
                              <a:gd name="GluePoint1040Y" fmla="*/ 1404937 h 2612594"/>
                              <a:gd name="GluePoint1041X" fmla="*/ 85890 w 2647519"/>
                              <a:gd name="GluePoint1041Y" fmla="*/ 1383030 h 2612594"/>
                              <a:gd name="GluePoint1042X" fmla="*/ 69697 w 2647519"/>
                              <a:gd name="GluePoint1042Y" fmla="*/ 1365885 h 2612594"/>
                              <a:gd name="GluePoint1043X" fmla="*/ 64935 w 2647519"/>
                              <a:gd name="GluePoint1043Y" fmla="*/ 1365885 h 2612594"/>
                              <a:gd name="GluePoint1044X" fmla="*/ 60172 w 2647519"/>
                              <a:gd name="GluePoint1044Y" fmla="*/ 1342072 h 2612594"/>
                              <a:gd name="GluePoint1045X" fmla="*/ 58267 w 2647519"/>
                              <a:gd name="GluePoint1045Y" fmla="*/ 1311592 h 2612594"/>
                              <a:gd name="GluePoint1046X" fmla="*/ 62077 w 2647519"/>
                              <a:gd name="GluePoint1046Y" fmla="*/ 1268730 h 2612594"/>
                              <a:gd name="GluePoint1047X" fmla="*/ 63982 w 2647519"/>
                              <a:gd name="GluePoint1047Y" fmla="*/ 1253490 h 2612594"/>
                              <a:gd name="GluePoint1048X" fmla="*/ 67226 w 2647519"/>
                              <a:gd name="GluePoint1048Y" fmla="*/ 1243037 h 2612594"/>
                              <a:gd name="GluePoint1049X" fmla="*/ 65649 w 2647519"/>
                              <a:gd name="GluePoint1049Y" fmla="*/ 1219200 h 2612594"/>
                              <a:gd name="GluePoint1050X" fmla="*/ 67792 w 2647519"/>
                              <a:gd name="GluePoint1050Y" fmla="*/ 1183957 h 2612594"/>
                              <a:gd name="GluePoint1051X" fmla="*/ 71602 w 2647519"/>
                              <a:gd name="GluePoint1051Y" fmla="*/ 1176814 h 2612594"/>
                              <a:gd name="GluePoint1052X" fmla="*/ 71602 w 2647519"/>
                              <a:gd name="GluePoint1052Y" fmla="*/ 1172527 h 2612594"/>
                              <a:gd name="GluePoint1053X" fmla="*/ 63982 w 2647519"/>
                              <a:gd name="GluePoint1053Y" fmla="*/ 1186815 h 2612594"/>
                              <a:gd name="GluePoint1054X" fmla="*/ 57315 w 2647519"/>
                              <a:gd name="GluePoint1054Y" fmla="*/ 1177290 h 2612594"/>
                              <a:gd name="GluePoint1055X" fmla="*/ 44932 w 2647519"/>
                              <a:gd name="GluePoint1055Y" fmla="*/ 1160145 h 2612594"/>
                              <a:gd name="GluePoint1056X" fmla="*/ 42670 w 2647519"/>
                              <a:gd name="GluePoint1056Y" fmla="*/ 1146572 h 2612594"/>
                              <a:gd name="GluePoint1057X" fmla="*/ 42075 w 2647519"/>
                              <a:gd name="GluePoint1057Y" fmla="*/ 1147762 h 2612594"/>
                              <a:gd name="GluePoint1058X" fmla="*/ 38265 w 2647519"/>
                              <a:gd name="GluePoint1058Y" fmla="*/ 1185862 h 2612594"/>
                              <a:gd name="GluePoint1059X" fmla="*/ 35407 w 2647519"/>
                              <a:gd name="GluePoint1059Y" fmla="*/ 1223962 h 2612594"/>
                              <a:gd name="GluePoint1060X" fmla="*/ 32550 w 2647519"/>
                              <a:gd name="GluePoint1060Y" fmla="*/ 1253490 h 2612594"/>
                              <a:gd name="GluePoint1061X" fmla="*/ 32550 w 2647519"/>
                              <a:gd name="GluePoint1061Y" fmla="*/ 1314449 h 2612594"/>
                              <a:gd name="GluePoint1062X" fmla="*/ 33502 w 2647519"/>
                              <a:gd name="GluePoint1062Y" fmla="*/ 1345882 h 2612594"/>
                              <a:gd name="GluePoint1063X" fmla="*/ 35407 w 2647519"/>
                              <a:gd name="GluePoint1063Y" fmla="*/ 1377314 h 2612594"/>
                              <a:gd name="GluePoint1064X" fmla="*/ 26835 w 2647519"/>
                              <a:gd name="GluePoint1064Y" fmla="*/ 1406842 h 2612594"/>
                              <a:gd name="GluePoint1065X" fmla="*/ 24930 w 2647519"/>
                              <a:gd name="GluePoint1065Y" fmla="*/ 1406842 h 2612594"/>
                              <a:gd name="GluePoint1066X" fmla="*/ 19215 w 2647519"/>
                              <a:gd name="GluePoint1066Y" fmla="*/ 1349692 h 2612594"/>
                              <a:gd name="GluePoint1067X" fmla="*/ 19215 w 2647519"/>
                              <a:gd name="GluePoint1067Y" fmla="*/ 1290637 h 2612594"/>
                              <a:gd name="GluePoint1068X" fmla="*/ 23977 w 2647519"/>
                              <a:gd name="GluePoint1068Y" fmla="*/ 1244917 h 2612594"/>
                              <a:gd name="GluePoint1069X" fmla="*/ 32546 w 2647519"/>
                              <a:gd name="GluePoint1069Y" fmla="*/ 1253485 h 2612594"/>
                              <a:gd name="GluePoint1070X" fmla="*/ 24930 w 2647519"/>
                              <a:gd name="GluePoint1070Y" fmla="*/ 1243965 h 2612594"/>
                              <a:gd name="GluePoint1071X" fmla="*/ 23025 w 2647519"/>
                              <a:gd name="GluePoint1071Y" fmla="*/ 1209675 h 2612594"/>
                              <a:gd name="GluePoint1072X" fmla="*/ 24930 w 2647519"/>
                              <a:gd name="GluePoint1072Y" fmla="*/ 1157287 h 2612594"/>
                              <a:gd name="GluePoint1073X" fmla="*/ 25882 w 2647519"/>
                              <a:gd name="GluePoint1073Y" fmla="*/ 1143000 h 2612594"/>
                              <a:gd name="GluePoint1074X" fmla="*/ 28740 w 2647519"/>
                              <a:gd name="GluePoint1074Y" fmla="*/ 1119187 h 2612594"/>
                              <a:gd name="GluePoint1075X" fmla="*/ 40170 w 2647519"/>
                              <a:gd name="GluePoint1075Y" fmla="*/ 1076325 h 2612594"/>
                              <a:gd name="GluePoint1076X" fmla="*/ 45865 w 2647519"/>
                              <a:gd name="GluePoint1076Y" fmla="*/ 1047851 h 2612594"/>
                              <a:gd name="GluePoint1077X" fmla="*/ 43980 w 2647519"/>
                              <a:gd name="GluePoint1077Y" fmla="*/ 1041082 h 2612594"/>
                              <a:gd name="GluePoint1078X" fmla="*/ 37312 w 2647519"/>
                              <a:gd name="GluePoint1078Y" fmla="*/ 1079182 h 2612594"/>
                              <a:gd name="GluePoint1079X" fmla="*/ 25882 w 2647519"/>
                              <a:gd name="GluePoint1079Y" fmla="*/ 1122045 h 2612594"/>
                              <a:gd name="GluePoint1080X" fmla="*/ 23025 w 2647519"/>
                              <a:gd name="GluePoint1080Y" fmla="*/ 1145857 h 2612594"/>
                              <a:gd name="GluePoint1081X" fmla="*/ 22072 w 2647519"/>
                              <a:gd name="GluePoint1081Y" fmla="*/ 1160145 h 2612594"/>
                              <a:gd name="GluePoint1082X" fmla="*/ 20167 w 2647519"/>
                              <a:gd name="GluePoint1082Y" fmla="*/ 1212532 h 2612594"/>
                              <a:gd name="GluePoint1083X" fmla="*/ 22072 w 2647519"/>
                              <a:gd name="GluePoint1083Y" fmla="*/ 1246822 h 2612594"/>
                              <a:gd name="GluePoint1084X" fmla="*/ 17310 w 2647519"/>
                              <a:gd name="GluePoint1084Y" fmla="*/ 1292542 h 2612594"/>
                              <a:gd name="GluePoint1085X" fmla="*/ 17310 w 2647519"/>
                              <a:gd name="GluePoint1085Y" fmla="*/ 1351597 h 2612594"/>
                              <a:gd name="GluePoint1086X" fmla="*/ 23025 w 2647519"/>
                              <a:gd name="GluePoint1086Y" fmla="*/ 1408747 h 2612594"/>
                              <a:gd name="GluePoint1087X" fmla="*/ 24930 w 2647519"/>
                              <a:gd name="GluePoint1087Y" fmla="*/ 1408747 h 2612594"/>
                              <a:gd name="GluePoint1088X" fmla="*/ 37312 w 2647519"/>
                              <a:gd name="GluePoint1088Y" fmla="*/ 1463040 h 2612594"/>
                              <a:gd name="GluePoint1089X" fmla="*/ 43980 w 2647519"/>
                              <a:gd name="GluePoint1089Y" fmla="*/ 1507807 h 2612594"/>
                              <a:gd name="GluePoint1090X" fmla="*/ 58267 w 2647519"/>
                              <a:gd name="GluePoint1090Y" fmla="*/ 1553527 h 2612594"/>
                              <a:gd name="GluePoint1091X" fmla="*/ 80770 w 2647519"/>
                              <a:gd name="GluePoint1091Y" fmla="*/ 1651843 h 2612594"/>
                              <a:gd name="GluePoint1092X" fmla="*/ 82734 w 2647519"/>
                              <a:gd name="GluePoint1092Y" fmla="*/ 1670685 h 2612594"/>
                              <a:gd name="GluePoint1093X" fmla="*/ 86843 w 2647519"/>
                              <a:gd name="GluePoint1093Y" fmla="*/ 1670685 h 2612594"/>
                              <a:gd name="GluePoint1094X" fmla="*/ 107798 w 2647519"/>
                              <a:gd name="GluePoint1094Y" fmla="*/ 1721167 h 2612594"/>
                              <a:gd name="GluePoint1095X" fmla="*/ 115418 w 2647519"/>
                              <a:gd name="GluePoint1095Y" fmla="*/ 1746885 h 2612594"/>
                              <a:gd name="GluePoint1096X" fmla="*/ 101130 w 2647519"/>
                              <a:gd name="GluePoint1096Y" fmla="*/ 1724977 h 2612594"/>
                              <a:gd name="GluePoint1097X" fmla="*/ 85890 w 2647519"/>
                              <a:gd name="GluePoint1097Y" fmla="*/ 1690687 h 2612594"/>
                              <a:gd name="GluePoint1098X" fmla="*/ 84938 w 2647519"/>
                              <a:gd name="GluePoint1098Y" fmla="*/ 1700212 h 2612594"/>
                              <a:gd name="GluePoint1099X" fmla="*/ 76651 w 2647519"/>
                              <a:gd name="GluePoint1099Y" fmla="*/ 1674524 h 2612594"/>
                              <a:gd name="GluePoint1100X" fmla="*/ 70650 w 2647519"/>
                              <a:gd name="GluePoint1100Y" fmla="*/ 1675447 h 2612594"/>
                              <a:gd name="GluePoint1101X" fmla="*/ 63982 w 2647519"/>
                              <a:gd name="GluePoint1101Y" fmla="*/ 1653540 h 2612594"/>
                              <a:gd name="GluePoint1102X" fmla="*/ 41122 w 2647519"/>
                              <a:gd name="GluePoint1102Y" fmla="*/ 1601152 h 2612594"/>
                              <a:gd name="GluePoint1103X" fmla="*/ 26835 w 2647519"/>
                              <a:gd name="GluePoint1103Y" fmla="*/ 1554480 h 2612594"/>
                              <a:gd name="GluePoint1104X" fmla="*/ 25882 w 2647519"/>
                              <a:gd name="GluePoint1104Y" fmla="*/ 1515427 h 2612594"/>
                              <a:gd name="GluePoint1105X" fmla="*/ 19215 w 2647519"/>
                              <a:gd name="GluePoint1105Y" fmla="*/ 1469707 h 2612594"/>
                              <a:gd name="GluePoint1106X" fmla="*/ 14452 w 2647519"/>
                              <a:gd name="GluePoint1106Y" fmla="*/ 1423987 h 2612594"/>
                              <a:gd name="GluePoint1107X" fmla="*/ 3975 w 2647519"/>
                              <a:gd name="GluePoint1107Y" fmla="*/ 1390650 h 2612594"/>
                              <a:gd name="GluePoint1108X" fmla="*/ 10642 w 2647519"/>
                              <a:gd name="GluePoint1108Y" fmla="*/ 1213485 h 2612594"/>
                              <a:gd name="GluePoint1109X" fmla="*/ 17310 w 2647519"/>
                              <a:gd name="GluePoint1109Y" fmla="*/ 1167765 h 2612594"/>
                              <a:gd name="GluePoint1110X" fmla="*/ 11595 w 2647519"/>
                              <a:gd name="GluePoint1110Y" fmla="*/ 1143000 h 2612594"/>
                              <a:gd name="GluePoint1111X" fmla="*/ 23025 w 2647519"/>
                              <a:gd name="GluePoint1111Y" fmla="*/ 1074420 h 2612594"/>
                              <a:gd name="GluePoint1112X" fmla="*/ 25882 w 2647519"/>
                              <a:gd name="GluePoint1112Y" fmla="*/ 1058227 h 2612594"/>
                              <a:gd name="GluePoint1113X" fmla="*/ 33502 w 2647519"/>
                              <a:gd name="GluePoint1113Y" fmla="*/ 1002982 h 2612594"/>
                              <a:gd name="GluePoint1114X" fmla="*/ 53505 w 2647519"/>
                              <a:gd name="GluePoint1114Y" fmla="*/ 962977 h 2612594"/>
                              <a:gd name="GluePoint1115X" fmla="*/ 48742 w 2647519"/>
                              <a:gd name="GluePoint1115Y" fmla="*/ 1017270 h 2612594"/>
                              <a:gd name="GluePoint1116X" fmla="*/ 53503 w 2647519"/>
                              <a:gd name="GluePoint1116Y" fmla="*/ 1007964 h 2612594"/>
                              <a:gd name="GluePoint1117X" fmla="*/ 56362 w 2647519"/>
                              <a:gd name="GluePoint1117Y" fmla="*/ 985718 h 2612594"/>
                              <a:gd name="GluePoint1118X" fmla="*/ 57315 w 2647519"/>
                              <a:gd name="GluePoint1118Y" fmla="*/ 961072 h 2612594"/>
                              <a:gd name="GluePoint1119X" fmla="*/ 65887 w 2647519"/>
                              <a:gd name="GluePoint1119Y" fmla="*/ 929639 h 2612594"/>
                              <a:gd name="GluePoint1120X" fmla="*/ 79222 w 2647519"/>
                              <a:gd name="GluePoint1120Y" fmla="*/ 882014 h 2612594"/>
                              <a:gd name="GluePoint1121X" fmla="*/ 95415 w 2647519"/>
                              <a:gd name="GluePoint1121Y" fmla="*/ 833437 h 2612594"/>
                              <a:gd name="GluePoint1122X" fmla="*/ 96628 w 2647519"/>
                              <a:gd name="GluePoint1122Y" fmla="*/ 832072 h 2612594"/>
                              <a:gd name="GluePoint1123X" fmla="*/ 103988 w 2647519"/>
                              <a:gd name="GluePoint1123Y" fmla="*/ 793432 h 2612594"/>
                              <a:gd name="GluePoint1124X" fmla="*/ 114465 w 2647519"/>
                              <a:gd name="GluePoint1124Y" fmla="*/ 765809 h 2612594"/>
                              <a:gd name="GluePoint1125X" fmla="*/ 126848 w 2647519"/>
                              <a:gd name="GluePoint1125Y" fmla="*/ 742949 h 2612594"/>
                              <a:gd name="GluePoint1126X" fmla="*/ 151613 w 2647519"/>
                              <a:gd name="GluePoint1126Y" fmla="*/ 695324 h 2612594"/>
                              <a:gd name="GluePoint1127X" fmla="*/ 171615 w 2647519"/>
                              <a:gd name="GluePoint1127Y" fmla="*/ 652462 h 2612594"/>
                              <a:gd name="GluePoint1128X" fmla="*/ 200190 w 2647519"/>
                              <a:gd name="GluePoint1128Y" fmla="*/ 597217 h 2612594"/>
                              <a:gd name="GluePoint1129X" fmla="*/ 221145 w 2647519"/>
                              <a:gd name="GluePoint1129Y" fmla="*/ 573404 h 2612594"/>
                              <a:gd name="GluePoint1130X" fmla="*/ 238290 w 2647519"/>
                              <a:gd name="GluePoint1130Y" fmla="*/ 540067 h 2612594"/>
                              <a:gd name="GluePoint1131X" fmla="*/ 252578 w 2647519"/>
                              <a:gd name="GluePoint1131Y" fmla="*/ 519112 h 2612594"/>
                              <a:gd name="GluePoint1132X" fmla="*/ 267818 w 2647519"/>
                              <a:gd name="GluePoint1132Y" fmla="*/ 511492 h 2612594"/>
                              <a:gd name="GluePoint1133X" fmla="*/ 271628 w 2647519"/>
                              <a:gd name="GluePoint1133Y" fmla="*/ 505777 h 2612594"/>
                              <a:gd name="GluePoint1134X" fmla="*/ 286868 w 2647519"/>
                              <a:gd name="GluePoint1134Y" fmla="*/ 475297 h 2612594"/>
                              <a:gd name="GluePoint1135X" fmla="*/ 316395 w 2647519"/>
                              <a:gd name="GluePoint1135Y" fmla="*/ 441007 h 2612594"/>
                              <a:gd name="GluePoint1136X" fmla="*/ 317199 w 2647519"/>
                              <a:gd name="GluePoint1136Y" fmla="*/ 455339 h 2612594"/>
                              <a:gd name="GluePoint1137X" fmla="*/ 315045 w 2647519"/>
                              <a:gd name="GluePoint1137Y" fmla="*/ 461363 h 2612594"/>
                              <a:gd name="GluePoint1138X" fmla="*/ 345922 w 2647519"/>
                              <a:gd name="GluePoint1138Y" fmla="*/ 429577 h 2612594"/>
                              <a:gd name="GluePoint1139X" fmla="*/ 361162 w 2647519"/>
                              <a:gd name="GluePoint1139Y" fmla="*/ 409575 h 2612594"/>
                              <a:gd name="GluePoint1140X" fmla="*/ 381165 w 2647519"/>
                              <a:gd name="GluePoint1140Y" fmla="*/ 390525 h 2612594"/>
                              <a:gd name="GluePoint1141X" fmla="*/ 382889 w 2647519"/>
                              <a:gd name="GluePoint1141Y" fmla="*/ 392440 h 2612594"/>
                              <a:gd name="GluePoint1142X" fmla="*/ 382118 w 2647519"/>
                              <a:gd name="GluePoint1142Y" fmla="*/ 391477 h 2612594"/>
                              <a:gd name="GluePoint1143X" fmla="*/ 406883 w 2647519"/>
                              <a:gd name="GluePoint1143Y" fmla="*/ 366712 h 2612594"/>
                              <a:gd name="GluePoint1144X" fmla="*/ 431648 w 2647519"/>
                              <a:gd name="GluePoint1144Y" fmla="*/ 343852 h 2612594"/>
                              <a:gd name="GluePoint1145X" fmla="*/ 458318 w 2647519"/>
                              <a:gd name="GluePoint1145Y" fmla="*/ 315277 h 2612594"/>
                              <a:gd name="GluePoint1146X" fmla="*/ 495465 w 2647519"/>
                              <a:gd name="GluePoint1146Y" fmla="*/ 287654 h 2612594"/>
                              <a:gd name="GluePoint1147X" fmla="*/ 535470 w 2647519"/>
                              <a:gd name="GluePoint1147Y" fmla="*/ 258127 h 2612594"/>
                              <a:gd name="GluePoint1148X" fmla="*/ 559389 w 2647519"/>
                              <a:gd name="GluePoint1148Y" fmla="*/ 241440 h 2612594"/>
                              <a:gd name="GluePoint1149X" fmla="*/ 575475 w 2647519"/>
                              <a:gd name="GluePoint1149Y" fmla="*/ 226694 h 2612594"/>
                              <a:gd name="GluePoint1150X" fmla="*/ 604050 w 2647519"/>
                              <a:gd name="GluePoint1150Y" fmla="*/ 209549 h 2612594"/>
                              <a:gd name="GluePoint1151X" fmla="*/ 634530 w 2647519"/>
                              <a:gd name="GluePoint1151Y" fmla="*/ 193357 h 2612594"/>
                              <a:gd name="GluePoint1152X" fmla="*/ 638565 w 2647519"/>
                              <a:gd name="GluePoint1152Y" fmla="*/ 191282 h 2612594"/>
                              <a:gd name="GluePoint1153X" fmla="*/ 648937 w 2647519"/>
                              <a:gd name="GluePoint1153Y" fmla="*/ 181094 h 2612594"/>
                              <a:gd name="GluePoint1154X" fmla="*/ 665963 w 2647519"/>
                              <a:gd name="GluePoint1154Y" fmla="*/ 168592 h 2612594"/>
                              <a:gd name="GluePoint1155X" fmla="*/ 684656 w 2647519"/>
                              <a:gd name="GluePoint1155Y" fmla="*/ 159067 h 2612594"/>
                              <a:gd name="GluePoint1156X" fmla="*/ 697880 w 2647519"/>
                              <a:gd name="GluePoint1156Y" fmla="*/ 156023 h 2612594"/>
                              <a:gd name="GluePoint1157X" fmla="*/ 700252 w 2647519"/>
                              <a:gd name="GluePoint1157Y" fmla="*/ 154304 h 2612594"/>
                              <a:gd name="GluePoint1158X" fmla="*/ 959332 w 2647519"/>
                              <a:gd name="GluePoint1158Y" fmla="*/ 49529 h 2612594"/>
                              <a:gd name="GluePoint1159X" fmla="*/ 968945 w 2647519"/>
                              <a:gd name="GluePoint1159Y" fmla="*/ 47439 h 2612594"/>
                              <a:gd name="GluePoint1160X" fmla="*/ 995527 w 2647519"/>
                              <a:gd name="GluePoint1160Y" fmla="*/ 38099 h 2612594"/>
                              <a:gd name="GluePoint1161X" fmla="*/ 1013863 w 2647519"/>
                              <a:gd name="GluePoint1161Y" fmla="*/ 34408 h 2612594"/>
                              <a:gd name="GluePoint1162X" fmla="*/ 1023424 w 2647519"/>
                              <a:gd name="GluePoint1162Y" fmla="*/ 34327 h 2612594"/>
                              <a:gd name="GluePoint1163X" fmla="*/ 1026960 w 2647519"/>
                              <a:gd name="GluePoint1163Y" fmla="*/ 33337 h 2612594"/>
                              <a:gd name="GluePoint1164X" fmla="*/ 1244130 w 2647519"/>
                              <a:gd name="GluePoint1164Y" fmla="*/ 4762 h 2612594"/>
                              <a:gd name="GluePoint1165X" fmla="*/ 1305804 w 2647519"/>
                              <a:gd name="GluePoint1165Y" fmla="*/ 4524 h 2612594"/>
                              <a:gd name="GluePoint1166X" fmla="*/ 1371765 w 2647519"/>
                              <a:gd name="GluePoint1166Y" fmla="*/ 5714 h 2612594"/>
                              <a:gd name="GluePoint1167X" fmla="*/ 1372993 w 2647519"/>
                              <a:gd name="GluePoint1167Y" fmla="*/ 6635 h 2612594"/>
                              <a:gd name="GluePoint1168X" fmla="*/ 1405103 w 2647519"/>
                              <a:gd name="GluePoint1168Y" fmla="*/ 2857 h 2612594"/>
                              <a:gd name="GluePoint1169X" fmla="*/ 1434630 w 2647519"/>
                              <a:gd name="GluePoint1169Y" fmla="*/ 7619 h 2612594"/>
                              <a:gd name="GluePoint1170X" fmla="*/ 1464158 w 2647519"/>
                              <a:gd name="GluePoint1170Y" fmla="*/ 13334 h 2612594"/>
                              <a:gd name="GluePoint1171X" fmla="*/ 1479392 w 2647519"/>
                              <a:gd name="GluePoint1171Y" fmla="*/ 16797 h 2612594"/>
                              <a:gd name="GluePoint1172X" fmla="*/ 1463205 w 2647519"/>
                              <a:gd name="GluePoint1172Y" fmla="*/ 12382 h 2612594"/>
                              <a:gd name="GluePoint1173X" fmla="*/ 1433677 w 2647519"/>
                              <a:gd name="GluePoint1173Y" fmla="*/ 6667 h 2612594"/>
                              <a:gd name="GluePoint1174X" fmla="*/ 1404150 w 2647519"/>
                              <a:gd name="GluePoint1174Y" fmla="*/ 1905 h 2612594"/>
                              <a:gd name="GluePoint1175X" fmla="*/ 1404150 w 2647519"/>
                              <a:gd name="GluePoint1175Y" fmla="*/ 0 h 261259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  <a:cxn ang="0">
                                <a:pos x="GluePoint60X" y="GluePoint60Y"/>
                              </a:cxn>
                              <a:cxn ang="0">
                                <a:pos x="GluePoint61X" y="GluePoint61Y"/>
                              </a:cxn>
                              <a:cxn ang="0">
                                <a:pos x="GluePoint62X" y="GluePoint62Y"/>
                              </a:cxn>
                              <a:cxn ang="0">
                                <a:pos x="GluePoint63X" y="GluePoint63Y"/>
                              </a:cxn>
                              <a:cxn ang="0">
                                <a:pos x="GluePoint64X" y="GluePoint64Y"/>
                              </a:cxn>
                              <a:cxn ang="0">
                                <a:pos x="GluePoint65X" y="GluePoint65Y"/>
                              </a:cxn>
                              <a:cxn ang="0">
                                <a:pos x="GluePoint66X" y="GluePoint66Y"/>
                              </a:cxn>
                              <a:cxn ang="0">
                                <a:pos x="GluePoint67X" y="GluePoint67Y"/>
                              </a:cxn>
                              <a:cxn ang="0">
                                <a:pos x="GluePoint68X" y="GluePoint68Y"/>
                              </a:cxn>
                              <a:cxn ang="0">
                                <a:pos x="GluePoint69X" y="GluePoint69Y"/>
                              </a:cxn>
                              <a:cxn ang="0">
                                <a:pos x="GluePoint70X" y="GluePoint70Y"/>
                              </a:cxn>
                              <a:cxn ang="0">
                                <a:pos x="GluePoint71X" y="GluePoint71Y"/>
                              </a:cxn>
                              <a:cxn ang="0">
                                <a:pos x="GluePoint72X" y="GluePoint72Y"/>
                              </a:cxn>
                              <a:cxn ang="0">
                                <a:pos x="GluePoint73X" y="GluePoint73Y"/>
                              </a:cxn>
                              <a:cxn ang="0">
                                <a:pos x="GluePoint74X" y="GluePoint74Y"/>
                              </a:cxn>
                              <a:cxn ang="0">
                                <a:pos x="GluePoint75X" y="GluePoint75Y"/>
                              </a:cxn>
                              <a:cxn ang="0">
                                <a:pos x="GluePoint76X" y="GluePoint76Y"/>
                              </a:cxn>
                              <a:cxn ang="0">
                                <a:pos x="GluePoint77X" y="GluePoint77Y"/>
                              </a:cxn>
                              <a:cxn ang="0">
                                <a:pos x="GluePoint78X" y="GluePoint78Y"/>
                              </a:cxn>
                              <a:cxn ang="0">
                                <a:pos x="GluePoint79X" y="GluePoint79Y"/>
                              </a:cxn>
                              <a:cxn ang="0">
                                <a:pos x="GluePoint80X" y="GluePoint80Y"/>
                              </a:cxn>
                              <a:cxn ang="0">
                                <a:pos x="GluePoint81X" y="GluePoint81Y"/>
                              </a:cxn>
                              <a:cxn ang="0">
                                <a:pos x="GluePoint82X" y="GluePoint82Y"/>
                              </a:cxn>
                              <a:cxn ang="0">
                                <a:pos x="GluePoint83X" y="GluePoint83Y"/>
                              </a:cxn>
                              <a:cxn ang="0">
                                <a:pos x="GluePoint84X" y="GluePoint84Y"/>
                              </a:cxn>
                              <a:cxn ang="0">
                                <a:pos x="GluePoint85X" y="GluePoint85Y"/>
                              </a:cxn>
                              <a:cxn ang="0">
                                <a:pos x="GluePoint86X" y="GluePoint86Y"/>
                              </a:cxn>
                              <a:cxn ang="0">
                                <a:pos x="GluePoint87X" y="GluePoint87Y"/>
                              </a:cxn>
                              <a:cxn ang="0">
                                <a:pos x="GluePoint88X" y="GluePoint88Y"/>
                              </a:cxn>
                              <a:cxn ang="0">
                                <a:pos x="GluePoint89X" y="GluePoint89Y"/>
                              </a:cxn>
                              <a:cxn ang="0">
                                <a:pos x="GluePoint90X" y="GluePoint90Y"/>
                              </a:cxn>
                              <a:cxn ang="0">
                                <a:pos x="GluePoint91X" y="GluePoint91Y"/>
                              </a:cxn>
                              <a:cxn ang="0">
                                <a:pos x="GluePoint92X" y="GluePoint92Y"/>
                              </a:cxn>
                              <a:cxn ang="0">
                                <a:pos x="GluePoint93X" y="GluePoint93Y"/>
                              </a:cxn>
                              <a:cxn ang="0">
                                <a:pos x="GluePoint94X" y="GluePoint94Y"/>
                              </a:cxn>
                              <a:cxn ang="0">
                                <a:pos x="GluePoint95X" y="GluePoint95Y"/>
                              </a:cxn>
                              <a:cxn ang="0">
                                <a:pos x="GluePoint96X" y="GluePoint96Y"/>
                              </a:cxn>
                              <a:cxn ang="0">
                                <a:pos x="GluePoint97X" y="GluePoint97Y"/>
                              </a:cxn>
                              <a:cxn ang="0">
                                <a:pos x="GluePoint98X" y="GluePoint98Y"/>
                              </a:cxn>
                              <a:cxn ang="0">
                                <a:pos x="GluePoint99X" y="GluePoint99Y"/>
                              </a:cxn>
                              <a:cxn ang="0">
                                <a:pos x="GluePoint100X" y="GluePoint100Y"/>
                              </a:cxn>
                              <a:cxn ang="0">
                                <a:pos x="GluePoint101X" y="GluePoint101Y"/>
                              </a:cxn>
                              <a:cxn ang="0">
                                <a:pos x="GluePoint102X" y="GluePoint102Y"/>
                              </a:cxn>
                              <a:cxn ang="0">
                                <a:pos x="GluePoint103X" y="GluePoint103Y"/>
                              </a:cxn>
                              <a:cxn ang="0">
                                <a:pos x="GluePoint104X" y="GluePoint104Y"/>
                              </a:cxn>
                              <a:cxn ang="0">
                                <a:pos x="GluePoint105X" y="GluePoint105Y"/>
                              </a:cxn>
                              <a:cxn ang="0">
                                <a:pos x="GluePoint106X" y="GluePoint106Y"/>
                              </a:cxn>
                              <a:cxn ang="0">
                                <a:pos x="GluePoint107X" y="GluePoint107Y"/>
                              </a:cxn>
                              <a:cxn ang="0">
                                <a:pos x="GluePoint108X" y="GluePoint108Y"/>
                              </a:cxn>
                              <a:cxn ang="0">
                                <a:pos x="GluePoint109X" y="GluePoint109Y"/>
                              </a:cxn>
                              <a:cxn ang="0">
                                <a:pos x="GluePoint110X" y="GluePoint110Y"/>
                              </a:cxn>
                              <a:cxn ang="0">
                                <a:pos x="GluePoint111X" y="GluePoint111Y"/>
                              </a:cxn>
                              <a:cxn ang="0">
                                <a:pos x="GluePoint112X" y="GluePoint112Y"/>
                              </a:cxn>
                              <a:cxn ang="0">
                                <a:pos x="GluePoint113X" y="GluePoint113Y"/>
                              </a:cxn>
                              <a:cxn ang="0">
                                <a:pos x="GluePoint114X" y="GluePoint114Y"/>
                              </a:cxn>
                              <a:cxn ang="0">
                                <a:pos x="GluePoint115X" y="GluePoint115Y"/>
                              </a:cxn>
                              <a:cxn ang="0">
                                <a:pos x="GluePoint116X" y="GluePoint116Y"/>
                              </a:cxn>
                              <a:cxn ang="0">
                                <a:pos x="GluePoint117X" y="GluePoint117Y"/>
                              </a:cxn>
                              <a:cxn ang="0">
                                <a:pos x="GluePoint118X" y="GluePoint118Y"/>
                              </a:cxn>
                              <a:cxn ang="0">
                                <a:pos x="GluePoint119X" y="GluePoint119Y"/>
                              </a:cxn>
                              <a:cxn ang="0">
                                <a:pos x="GluePoint120X" y="GluePoint120Y"/>
                              </a:cxn>
                              <a:cxn ang="0">
                                <a:pos x="GluePoint121X" y="GluePoint121Y"/>
                              </a:cxn>
                              <a:cxn ang="0">
                                <a:pos x="GluePoint122X" y="GluePoint122Y"/>
                              </a:cxn>
                              <a:cxn ang="0">
                                <a:pos x="GluePoint123X" y="GluePoint123Y"/>
                              </a:cxn>
                              <a:cxn ang="0">
                                <a:pos x="GluePoint124X" y="GluePoint124Y"/>
                              </a:cxn>
                              <a:cxn ang="0">
                                <a:pos x="GluePoint125X" y="GluePoint125Y"/>
                              </a:cxn>
                              <a:cxn ang="0">
                                <a:pos x="GluePoint126X" y="GluePoint126Y"/>
                              </a:cxn>
                              <a:cxn ang="0">
                                <a:pos x="GluePoint127X" y="GluePoint127Y"/>
                              </a:cxn>
                              <a:cxn ang="0">
                                <a:pos x="GluePoint128X" y="GluePoint128Y"/>
                              </a:cxn>
                              <a:cxn ang="0">
                                <a:pos x="GluePoint129X" y="GluePoint129Y"/>
                              </a:cxn>
                              <a:cxn ang="0">
                                <a:pos x="GluePoint130X" y="GluePoint130Y"/>
                              </a:cxn>
                              <a:cxn ang="0">
                                <a:pos x="GluePoint131X" y="GluePoint131Y"/>
                              </a:cxn>
                              <a:cxn ang="0">
                                <a:pos x="GluePoint132X" y="GluePoint132Y"/>
                              </a:cxn>
                              <a:cxn ang="0">
                                <a:pos x="GluePoint133X" y="GluePoint133Y"/>
                              </a:cxn>
                              <a:cxn ang="0">
                                <a:pos x="GluePoint134X" y="GluePoint134Y"/>
                              </a:cxn>
                              <a:cxn ang="0">
                                <a:pos x="GluePoint135X" y="GluePoint135Y"/>
                              </a:cxn>
                              <a:cxn ang="0">
                                <a:pos x="GluePoint136X" y="GluePoint136Y"/>
                              </a:cxn>
                              <a:cxn ang="0">
                                <a:pos x="GluePoint137X" y="GluePoint137Y"/>
                              </a:cxn>
                              <a:cxn ang="0">
                                <a:pos x="GluePoint138X" y="GluePoint138Y"/>
                              </a:cxn>
                              <a:cxn ang="0">
                                <a:pos x="GluePoint139X" y="GluePoint139Y"/>
                              </a:cxn>
                              <a:cxn ang="0">
                                <a:pos x="GluePoint140X" y="GluePoint140Y"/>
                              </a:cxn>
                              <a:cxn ang="0">
                                <a:pos x="GluePoint141X" y="GluePoint141Y"/>
                              </a:cxn>
                              <a:cxn ang="0">
                                <a:pos x="GluePoint142X" y="GluePoint142Y"/>
                              </a:cxn>
                              <a:cxn ang="0">
                                <a:pos x="GluePoint143X" y="GluePoint143Y"/>
                              </a:cxn>
                              <a:cxn ang="0">
                                <a:pos x="GluePoint144X" y="GluePoint144Y"/>
                              </a:cxn>
                              <a:cxn ang="0">
                                <a:pos x="GluePoint145X" y="GluePoint145Y"/>
                              </a:cxn>
                              <a:cxn ang="0">
                                <a:pos x="GluePoint146X" y="GluePoint146Y"/>
                              </a:cxn>
                              <a:cxn ang="0">
                                <a:pos x="GluePoint147X" y="GluePoint147Y"/>
                              </a:cxn>
                              <a:cxn ang="0">
                                <a:pos x="GluePoint148X" y="GluePoint148Y"/>
                              </a:cxn>
                              <a:cxn ang="0">
                                <a:pos x="GluePoint149X" y="GluePoint149Y"/>
                              </a:cxn>
                              <a:cxn ang="0">
                                <a:pos x="GluePoint150X" y="GluePoint150Y"/>
                              </a:cxn>
                              <a:cxn ang="0">
                                <a:pos x="GluePoint151X" y="GluePoint151Y"/>
                              </a:cxn>
                              <a:cxn ang="0">
                                <a:pos x="GluePoint152X" y="GluePoint152Y"/>
                              </a:cxn>
                              <a:cxn ang="0">
                                <a:pos x="GluePoint153X" y="GluePoint153Y"/>
                              </a:cxn>
                              <a:cxn ang="0">
                                <a:pos x="GluePoint154X" y="GluePoint154Y"/>
                              </a:cxn>
                              <a:cxn ang="0">
                                <a:pos x="GluePoint155X" y="GluePoint155Y"/>
                              </a:cxn>
                              <a:cxn ang="0">
                                <a:pos x="GluePoint156X" y="GluePoint156Y"/>
                              </a:cxn>
                              <a:cxn ang="0">
                                <a:pos x="GluePoint157X" y="GluePoint157Y"/>
                              </a:cxn>
                              <a:cxn ang="0">
                                <a:pos x="GluePoint158X" y="GluePoint158Y"/>
                              </a:cxn>
                              <a:cxn ang="0">
                                <a:pos x="GluePoint159X" y="GluePoint159Y"/>
                              </a:cxn>
                              <a:cxn ang="0">
                                <a:pos x="GluePoint160X" y="GluePoint160Y"/>
                              </a:cxn>
                              <a:cxn ang="0">
                                <a:pos x="GluePoint161X" y="GluePoint161Y"/>
                              </a:cxn>
                              <a:cxn ang="0">
                                <a:pos x="GluePoint162X" y="GluePoint162Y"/>
                              </a:cxn>
                              <a:cxn ang="0">
                                <a:pos x="GluePoint163X" y="GluePoint163Y"/>
                              </a:cxn>
                              <a:cxn ang="0">
                                <a:pos x="GluePoint164X" y="GluePoint164Y"/>
                              </a:cxn>
                              <a:cxn ang="0">
                                <a:pos x="GluePoint165X" y="GluePoint165Y"/>
                              </a:cxn>
                              <a:cxn ang="0">
                                <a:pos x="GluePoint166X" y="GluePoint166Y"/>
                              </a:cxn>
                              <a:cxn ang="0">
                                <a:pos x="GluePoint167X" y="GluePoint167Y"/>
                              </a:cxn>
                              <a:cxn ang="0">
                                <a:pos x="GluePoint168X" y="GluePoint168Y"/>
                              </a:cxn>
                              <a:cxn ang="0">
                                <a:pos x="GluePoint169X" y="GluePoint169Y"/>
                              </a:cxn>
                              <a:cxn ang="0">
                                <a:pos x="GluePoint170X" y="GluePoint170Y"/>
                              </a:cxn>
                              <a:cxn ang="0">
                                <a:pos x="GluePoint171X" y="GluePoint171Y"/>
                              </a:cxn>
                              <a:cxn ang="0">
                                <a:pos x="GluePoint172X" y="GluePoint172Y"/>
                              </a:cxn>
                              <a:cxn ang="0">
                                <a:pos x="GluePoint173X" y="GluePoint173Y"/>
                              </a:cxn>
                              <a:cxn ang="0">
                                <a:pos x="GluePoint174X" y="GluePoint174Y"/>
                              </a:cxn>
                              <a:cxn ang="0">
                                <a:pos x="GluePoint175X" y="GluePoint175Y"/>
                              </a:cxn>
                              <a:cxn ang="0">
                                <a:pos x="GluePoint176X" y="GluePoint176Y"/>
                              </a:cxn>
                              <a:cxn ang="0">
                                <a:pos x="GluePoint177X" y="GluePoint177Y"/>
                              </a:cxn>
                              <a:cxn ang="0">
                                <a:pos x="GluePoint178X" y="GluePoint178Y"/>
                              </a:cxn>
                              <a:cxn ang="0">
                                <a:pos x="GluePoint179X" y="GluePoint179Y"/>
                              </a:cxn>
                              <a:cxn ang="0">
                                <a:pos x="GluePoint180X" y="GluePoint180Y"/>
                              </a:cxn>
                              <a:cxn ang="0">
                                <a:pos x="GluePoint181X" y="GluePoint181Y"/>
                              </a:cxn>
                              <a:cxn ang="0">
                                <a:pos x="GluePoint182X" y="GluePoint182Y"/>
                              </a:cxn>
                              <a:cxn ang="0">
                                <a:pos x="GluePoint183X" y="GluePoint183Y"/>
                              </a:cxn>
                              <a:cxn ang="0">
                                <a:pos x="GluePoint184X" y="GluePoint184Y"/>
                              </a:cxn>
                              <a:cxn ang="0">
                                <a:pos x="GluePoint185X" y="GluePoint185Y"/>
                              </a:cxn>
                              <a:cxn ang="0">
                                <a:pos x="GluePoint186X" y="GluePoint186Y"/>
                              </a:cxn>
                              <a:cxn ang="0">
                                <a:pos x="GluePoint187X" y="GluePoint187Y"/>
                              </a:cxn>
                              <a:cxn ang="0">
                                <a:pos x="GluePoint188X" y="GluePoint188Y"/>
                              </a:cxn>
                              <a:cxn ang="0">
                                <a:pos x="GluePoint189X" y="GluePoint189Y"/>
                              </a:cxn>
                              <a:cxn ang="0">
                                <a:pos x="GluePoint190X" y="GluePoint190Y"/>
                              </a:cxn>
                              <a:cxn ang="0">
                                <a:pos x="GluePoint191X" y="GluePoint191Y"/>
                              </a:cxn>
                              <a:cxn ang="0">
                                <a:pos x="GluePoint192X" y="GluePoint192Y"/>
                              </a:cxn>
                              <a:cxn ang="0">
                                <a:pos x="GluePoint193X" y="GluePoint193Y"/>
                              </a:cxn>
                              <a:cxn ang="0">
                                <a:pos x="GluePoint194X" y="GluePoint194Y"/>
                              </a:cxn>
                              <a:cxn ang="0">
                                <a:pos x="GluePoint195X" y="GluePoint195Y"/>
                              </a:cxn>
                              <a:cxn ang="0">
                                <a:pos x="GluePoint196X" y="GluePoint196Y"/>
                              </a:cxn>
                              <a:cxn ang="0">
                                <a:pos x="GluePoint197X" y="GluePoint197Y"/>
                              </a:cxn>
                              <a:cxn ang="0">
                                <a:pos x="GluePoint198X" y="GluePoint198Y"/>
                              </a:cxn>
                              <a:cxn ang="0">
                                <a:pos x="GluePoint199X" y="GluePoint199Y"/>
                              </a:cxn>
                              <a:cxn ang="0">
                                <a:pos x="GluePoint200X" y="GluePoint200Y"/>
                              </a:cxn>
                              <a:cxn ang="0">
                                <a:pos x="GluePoint201X" y="GluePoint201Y"/>
                              </a:cxn>
                              <a:cxn ang="0">
                                <a:pos x="GluePoint202X" y="GluePoint202Y"/>
                              </a:cxn>
                              <a:cxn ang="0">
                                <a:pos x="GluePoint203X" y="GluePoint203Y"/>
                              </a:cxn>
                              <a:cxn ang="0">
                                <a:pos x="GluePoint204X" y="GluePoint204Y"/>
                              </a:cxn>
                              <a:cxn ang="0">
                                <a:pos x="GluePoint205X" y="GluePoint205Y"/>
                              </a:cxn>
                              <a:cxn ang="0">
                                <a:pos x="GluePoint206X" y="GluePoint206Y"/>
                              </a:cxn>
                              <a:cxn ang="0">
                                <a:pos x="GluePoint207X" y="GluePoint207Y"/>
                              </a:cxn>
                              <a:cxn ang="0">
                                <a:pos x="GluePoint208X" y="GluePoint208Y"/>
                              </a:cxn>
                              <a:cxn ang="0">
                                <a:pos x="GluePoint209X" y="GluePoint209Y"/>
                              </a:cxn>
                              <a:cxn ang="0">
                                <a:pos x="GluePoint210X" y="GluePoint210Y"/>
                              </a:cxn>
                              <a:cxn ang="0">
                                <a:pos x="GluePoint211X" y="GluePoint211Y"/>
                              </a:cxn>
                              <a:cxn ang="0">
                                <a:pos x="GluePoint212X" y="GluePoint212Y"/>
                              </a:cxn>
                              <a:cxn ang="0">
                                <a:pos x="GluePoint213X" y="GluePoint213Y"/>
                              </a:cxn>
                              <a:cxn ang="0">
                                <a:pos x="GluePoint214X" y="GluePoint214Y"/>
                              </a:cxn>
                              <a:cxn ang="0">
                                <a:pos x="GluePoint215X" y="GluePoint215Y"/>
                              </a:cxn>
                              <a:cxn ang="0">
                                <a:pos x="GluePoint216X" y="GluePoint216Y"/>
                              </a:cxn>
                              <a:cxn ang="0">
                                <a:pos x="GluePoint217X" y="GluePoint217Y"/>
                              </a:cxn>
                              <a:cxn ang="0">
                                <a:pos x="GluePoint218X" y="GluePoint218Y"/>
                              </a:cxn>
                              <a:cxn ang="0">
                                <a:pos x="GluePoint219X" y="GluePoint219Y"/>
                              </a:cxn>
                              <a:cxn ang="0">
                                <a:pos x="GluePoint220X" y="GluePoint220Y"/>
                              </a:cxn>
                              <a:cxn ang="0">
                                <a:pos x="GluePoint221X" y="GluePoint221Y"/>
                              </a:cxn>
                              <a:cxn ang="0">
                                <a:pos x="GluePoint222X" y="GluePoint222Y"/>
                              </a:cxn>
                              <a:cxn ang="0">
                                <a:pos x="GluePoint223X" y="GluePoint223Y"/>
                              </a:cxn>
                              <a:cxn ang="0">
                                <a:pos x="GluePoint224X" y="GluePoint224Y"/>
                              </a:cxn>
                              <a:cxn ang="0">
                                <a:pos x="GluePoint225X" y="GluePoint225Y"/>
                              </a:cxn>
                              <a:cxn ang="0">
                                <a:pos x="GluePoint226X" y="GluePoint226Y"/>
                              </a:cxn>
                              <a:cxn ang="0">
                                <a:pos x="GluePoint227X" y="GluePoint227Y"/>
                              </a:cxn>
                              <a:cxn ang="0">
                                <a:pos x="GluePoint228X" y="GluePoint228Y"/>
                              </a:cxn>
                              <a:cxn ang="0">
                                <a:pos x="GluePoint229X" y="GluePoint229Y"/>
                              </a:cxn>
                              <a:cxn ang="0">
                                <a:pos x="GluePoint230X" y="GluePoint230Y"/>
                              </a:cxn>
                              <a:cxn ang="0">
                                <a:pos x="GluePoint231X" y="GluePoint231Y"/>
                              </a:cxn>
                              <a:cxn ang="0">
                                <a:pos x="GluePoint232X" y="GluePoint232Y"/>
                              </a:cxn>
                              <a:cxn ang="0">
                                <a:pos x="GluePoint233X" y="GluePoint233Y"/>
                              </a:cxn>
                              <a:cxn ang="0">
                                <a:pos x="GluePoint234X" y="GluePoint234Y"/>
                              </a:cxn>
                              <a:cxn ang="0">
                                <a:pos x="GluePoint235X" y="GluePoint235Y"/>
                              </a:cxn>
                              <a:cxn ang="0">
                                <a:pos x="GluePoint236X" y="GluePoint236Y"/>
                              </a:cxn>
                              <a:cxn ang="0">
                                <a:pos x="GluePoint237X" y="GluePoint237Y"/>
                              </a:cxn>
                              <a:cxn ang="0">
                                <a:pos x="GluePoint238X" y="GluePoint238Y"/>
                              </a:cxn>
                              <a:cxn ang="0">
                                <a:pos x="GluePoint239X" y="GluePoint239Y"/>
                              </a:cxn>
                              <a:cxn ang="0">
                                <a:pos x="GluePoint240X" y="GluePoint240Y"/>
                              </a:cxn>
                              <a:cxn ang="0">
                                <a:pos x="GluePoint241X" y="GluePoint241Y"/>
                              </a:cxn>
                              <a:cxn ang="0">
                                <a:pos x="GluePoint242X" y="GluePoint242Y"/>
                              </a:cxn>
                              <a:cxn ang="0">
                                <a:pos x="GluePoint243X" y="GluePoint243Y"/>
                              </a:cxn>
                              <a:cxn ang="0">
                                <a:pos x="GluePoint244X" y="GluePoint244Y"/>
                              </a:cxn>
                              <a:cxn ang="0">
                                <a:pos x="GluePoint245X" y="GluePoint245Y"/>
                              </a:cxn>
                              <a:cxn ang="0">
                                <a:pos x="GluePoint246X" y="GluePoint246Y"/>
                              </a:cxn>
                              <a:cxn ang="0">
                                <a:pos x="GluePoint247X" y="GluePoint247Y"/>
                              </a:cxn>
                              <a:cxn ang="0">
                                <a:pos x="GluePoint248X" y="GluePoint248Y"/>
                              </a:cxn>
                              <a:cxn ang="0">
                                <a:pos x="GluePoint249X" y="GluePoint249Y"/>
                              </a:cxn>
                              <a:cxn ang="0">
                                <a:pos x="GluePoint250X" y="GluePoint250Y"/>
                              </a:cxn>
                              <a:cxn ang="0">
                                <a:pos x="GluePoint251X" y="GluePoint251Y"/>
                              </a:cxn>
                              <a:cxn ang="0">
                                <a:pos x="GluePoint252X" y="GluePoint252Y"/>
                              </a:cxn>
                              <a:cxn ang="0">
                                <a:pos x="GluePoint253X" y="GluePoint253Y"/>
                              </a:cxn>
                              <a:cxn ang="0">
                                <a:pos x="GluePoint254X" y="GluePoint254Y"/>
                              </a:cxn>
                              <a:cxn ang="0">
                                <a:pos x="GluePoint255X" y="GluePoint255Y"/>
                              </a:cxn>
                              <a:cxn ang="0">
                                <a:pos x="GluePoint256X" y="GluePoint256Y"/>
                              </a:cxn>
                              <a:cxn ang="0">
                                <a:pos x="GluePoint257X" y="GluePoint257Y"/>
                              </a:cxn>
                              <a:cxn ang="0">
                                <a:pos x="GluePoint258X" y="GluePoint258Y"/>
                              </a:cxn>
                              <a:cxn ang="0">
                                <a:pos x="GluePoint259X" y="GluePoint259Y"/>
                              </a:cxn>
                              <a:cxn ang="0">
                                <a:pos x="GluePoint260X" y="GluePoint260Y"/>
                              </a:cxn>
                              <a:cxn ang="0">
                                <a:pos x="GluePoint261X" y="GluePoint261Y"/>
                              </a:cxn>
                              <a:cxn ang="0">
                                <a:pos x="GluePoint262X" y="GluePoint262Y"/>
                              </a:cxn>
                              <a:cxn ang="0">
                                <a:pos x="GluePoint263X" y="GluePoint263Y"/>
                              </a:cxn>
                              <a:cxn ang="0">
                                <a:pos x="GluePoint264X" y="GluePoint264Y"/>
                              </a:cxn>
                              <a:cxn ang="0">
                                <a:pos x="GluePoint265X" y="GluePoint265Y"/>
                              </a:cxn>
                              <a:cxn ang="0">
                                <a:pos x="GluePoint266X" y="GluePoint266Y"/>
                              </a:cxn>
                              <a:cxn ang="0">
                                <a:pos x="GluePoint267X" y="GluePoint267Y"/>
                              </a:cxn>
                              <a:cxn ang="0">
                                <a:pos x="GluePoint268X" y="GluePoint268Y"/>
                              </a:cxn>
                              <a:cxn ang="0">
                                <a:pos x="GluePoint269X" y="GluePoint269Y"/>
                              </a:cxn>
                              <a:cxn ang="0">
                                <a:pos x="GluePoint270X" y="GluePoint270Y"/>
                              </a:cxn>
                              <a:cxn ang="0">
                                <a:pos x="GluePoint271X" y="GluePoint271Y"/>
                              </a:cxn>
                              <a:cxn ang="0">
                                <a:pos x="GluePoint272X" y="GluePoint272Y"/>
                              </a:cxn>
                              <a:cxn ang="0">
                                <a:pos x="GluePoint273X" y="GluePoint273Y"/>
                              </a:cxn>
                              <a:cxn ang="0">
                                <a:pos x="GluePoint274X" y="GluePoint274Y"/>
                              </a:cxn>
                              <a:cxn ang="0">
                                <a:pos x="GluePoint275X" y="GluePoint275Y"/>
                              </a:cxn>
                              <a:cxn ang="0">
                                <a:pos x="GluePoint276X" y="GluePoint276Y"/>
                              </a:cxn>
                              <a:cxn ang="0">
                                <a:pos x="GluePoint277X" y="GluePoint277Y"/>
                              </a:cxn>
                              <a:cxn ang="0">
                                <a:pos x="GluePoint278X" y="GluePoint278Y"/>
                              </a:cxn>
                              <a:cxn ang="0">
                                <a:pos x="GluePoint279X" y="GluePoint279Y"/>
                              </a:cxn>
                              <a:cxn ang="0">
                                <a:pos x="GluePoint280X" y="GluePoint280Y"/>
                              </a:cxn>
                              <a:cxn ang="0">
                                <a:pos x="GluePoint281X" y="GluePoint281Y"/>
                              </a:cxn>
                              <a:cxn ang="0">
                                <a:pos x="GluePoint282X" y="GluePoint282Y"/>
                              </a:cxn>
                              <a:cxn ang="0">
                                <a:pos x="GluePoint283X" y="GluePoint283Y"/>
                              </a:cxn>
                              <a:cxn ang="0">
                                <a:pos x="GluePoint284X" y="GluePoint284Y"/>
                              </a:cxn>
                              <a:cxn ang="0">
                                <a:pos x="GluePoint285X" y="GluePoint285Y"/>
                              </a:cxn>
                              <a:cxn ang="0">
                                <a:pos x="GluePoint286X" y="GluePoint286Y"/>
                              </a:cxn>
                              <a:cxn ang="0">
                                <a:pos x="GluePoint287X" y="GluePoint287Y"/>
                              </a:cxn>
                              <a:cxn ang="0">
                                <a:pos x="GluePoint288X" y="GluePoint288Y"/>
                              </a:cxn>
                              <a:cxn ang="0">
                                <a:pos x="GluePoint289X" y="GluePoint289Y"/>
                              </a:cxn>
                              <a:cxn ang="0">
                                <a:pos x="GluePoint290X" y="GluePoint290Y"/>
                              </a:cxn>
                              <a:cxn ang="0">
                                <a:pos x="GluePoint291X" y="GluePoint291Y"/>
                              </a:cxn>
                              <a:cxn ang="0">
                                <a:pos x="GluePoint292X" y="GluePoint292Y"/>
                              </a:cxn>
                              <a:cxn ang="0">
                                <a:pos x="GluePoint293X" y="GluePoint293Y"/>
                              </a:cxn>
                              <a:cxn ang="0">
                                <a:pos x="GluePoint294X" y="GluePoint294Y"/>
                              </a:cxn>
                              <a:cxn ang="0">
                                <a:pos x="GluePoint295X" y="GluePoint295Y"/>
                              </a:cxn>
                              <a:cxn ang="0">
                                <a:pos x="GluePoint296X" y="GluePoint296Y"/>
                              </a:cxn>
                              <a:cxn ang="0">
                                <a:pos x="GluePoint297X" y="GluePoint297Y"/>
                              </a:cxn>
                              <a:cxn ang="0">
                                <a:pos x="GluePoint298X" y="GluePoint298Y"/>
                              </a:cxn>
                              <a:cxn ang="0">
                                <a:pos x="GluePoint299X" y="GluePoint299Y"/>
                              </a:cxn>
                              <a:cxn ang="0">
                                <a:pos x="GluePoint300X" y="GluePoint300Y"/>
                              </a:cxn>
                              <a:cxn ang="0">
                                <a:pos x="GluePoint301X" y="GluePoint301Y"/>
                              </a:cxn>
                              <a:cxn ang="0">
                                <a:pos x="GluePoint302X" y="GluePoint302Y"/>
                              </a:cxn>
                              <a:cxn ang="0">
                                <a:pos x="GluePoint303X" y="GluePoint303Y"/>
                              </a:cxn>
                              <a:cxn ang="0">
                                <a:pos x="GluePoint304X" y="GluePoint304Y"/>
                              </a:cxn>
                              <a:cxn ang="0">
                                <a:pos x="GluePoint305X" y="GluePoint305Y"/>
                              </a:cxn>
                              <a:cxn ang="0">
                                <a:pos x="GluePoint306X" y="GluePoint306Y"/>
                              </a:cxn>
                              <a:cxn ang="0">
                                <a:pos x="GluePoint307X" y="GluePoint307Y"/>
                              </a:cxn>
                              <a:cxn ang="0">
                                <a:pos x="GluePoint308X" y="GluePoint308Y"/>
                              </a:cxn>
                              <a:cxn ang="0">
                                <a:pos x="GluePoint309X" y="GluePoint309Y"/>
                              </a:cxn>
                              <a:cxn ang="0">
                                <a:pos x="GluePoint310X" y="GluePoint310Y"/>
                              </a:cxn>
                              <a:cxn ang="0">
                                <a:pos x="GluePoint311X" y="GluePoint311Y"/>
                              </a:cxn>
                              <a:cxn ang="0">
                                <a:pos x="GluePoint312X" y="GluePoint312Y"/>
                              </a:cxn>
                              <a:cxn ang="0">
                                <a:pos x="GluePoint313X" y="GluePoint313Y"/>
                              </a:cxn>
                              <a:cxn ang="0">
                                <a:pos x="GluePoint314X" y="GluePoint314Y"/>
                              </a:cxn>
                              <a:cxn ang="0">
                                <a:pos x="GluePoint315X" y="GluePoint315Y"/>
                              </a:cxn>
                              <a:cxn ang="0">
                                <a:pos x="GluePoint316X" y="GluePoint316Y"/>
                              </a:cxn>
                              <a:cxn ang="0">
                                <a:pos x="GluePoint317X" y="GluePoint317Y"/>
                              </a:cxn>
                              <a:cxn ang="0">
                                <a:pos x="GluePoint318X" y="GluePoint318Y"/>
                              </a:cxn>
                              <a:cxn ang="0">
                                <a:pos x="GluePoint319X" y="GluePoint319Y"/>
                              </a:cxn>
                              <a:cxn ang="0">
                                <a:pos x="GluePoint320X" y="GluePoint320Y"/>
                              </a:cxn>
                              <a:cxn ang="0">
                                <a:pos x="GluePoint321X" y="GluePoint321Y"/>
                              </a:cxn>
                              <a:cxn ang="0">
                                <a:pos x="GluePoint322X" y="GluePoint322Y"/>
                              </a:cxn>
                              <a:cxn ang="0">
                                <a:pos x="GluePoint323X" y="GluePoint323Y"/>
                              </a:cxn>
                              <a:cxn ang="0">
                                <a:pos x="GluePoint324X" y="GluePoint324Y"/>
                              </a:cxn>
                              <a:cxn ang="0">
                                <a:pos x="GluePoint325X" y="GluePoint325Y"/>
                              </a:cxn>
                              <a:cxn ang="0">
                                <a:pos x="GluePoint326X" y="GluePoint326Y"/>
                              </a:cxn>
                              <a:cxn ang="0">
                                <a:pos x="GluePoint327X" y="GluePoint327Y"/>
                              </a:cxn>
                              <a:cxn ang="0">
                                <a:pos x="GluePoint328X" y="GluePoint328Y"/>
                              </a:cxn>
                              <a:cxn ang="0">
                                <a:pos x="GluePoint329X" y="GluePoint329Y"/>
                              </a:cxn>
                              <a:cxn ang="0">
                                <a:pos x="GluePoint330X" y="GluePoint330Y"/>
                              </a:cxn>
                              <a:cxn ang="0">
                                <a:pos x="GluePoint331X" y="GluePoint331Y"/>
                              </a:cxn>
                              <a:cxn ang="0">
                                <a:pos x="GluePoint332X" y="GluePoint332Y"/>
                              </a:cxn>
                              <a:cxn ang="0">
                                <a:pos x="GluePoint333X" y="GluePoint333Y"/>
                              </a:cxn>
                              <a:cxn ang="0">
                                <a:pos x="GluePoint334X" y="GluePoint334Y"/>
                              </a:cxn>
                              <a:cxn ang="0">
                                <a:pos x="GluePoint335X" y="GluePoint335Y"/>
                              </a:cxn>
                              <a:cxn ang="0">
                                <a:pos x="GluePoint336X" y="GluePoint336Y"/>
                              </a:cxn>
                              <a:cxn ang="0">
                                <a:pos x="GluePoint337X" y="GluePoint337Y"/>
                              </a:cxn>
                              <a:cxn ang="0">
                                <a:pos x="GluePoint338X" y="GluePoint338Y"/>
                              </a:cxn>
                              <a:cxn ang="0">
                                <a:pos x="GluePoint339X" y="GluePoint339Y"/>
                              </a:cxn>
                              <a:cxn ang="0">
                                <a:pos x="GluePoint340X" y="GluePoint340Y"/>
                              </a:cxn>
                              <a:cxn ang="0">
                                <a:pos x="GluePoint341X" y="GluePoint341Y"/>
                              </a:cxn>
                              <a:cxn ang="0">
                                <a:pos x="GluePoint342X" y="GluePoint342Y"/>
                              </a:cxn>
                              <a:cxn ang="0">
                                <a:pos x="GluePoint343X" y="GluePoint343Y"/>
                              </a:cxn>
                              <a:cxn ang="0">
                                <a:pos x="GluePoint344X" y="GluePoint344Y"/>
                              </a:cxn>
                              <a:cxn ang="0">
                                <a:pos x="GluePoint345X" y="GluePoint345Y"/>
                              </a:cxn>
                              <a:cxn ang="0">
                                <a:pos x="GluePoint346X" y="GluePoint346Y"/>
                              </a:cxn>
                              <a:cxn ang="0">
                                <a:pos x="GluePoint347X" y="GluePoint347Y"/>
                              </a:cxn>
                              <a:cxn ang="0">
                                <a:pos x="GluePoint348X" y="GluePoint348Y"/>
                              </a:cxn>
                              <a:cxn ang="0">
                                <a:pos x="GluePoint349X" y="GluePoint349Y"/>
                              </a:cxn>
                              <a:cxn ang="0">
                                <a:pos x="GluePoint350X" y="GluePoint350Y"/>
                              </a:cxn>
                              <a:cxn ang="0">
                                <a:pos x="GluePoint351X" y="GluePoint351Y"/>
                              </a:cxn>
                              <a:cxn ang="0">
                                <a:pos x="GluePoint352X" y="GluePoint352Y"/>
                              </a:cxn>
                              <a:cxn ang="0">
                                <a:pos x="GluePoint353X" y="GluePoint353Y"/>
                              </a:cxn>
                              <a:cxn ang="0">
                                <a:pos x="GluePoint354X" y="GluePoint354Y"/>
                              </a:cxn>
                              <a:cxn ang="0">
                                <a:pos x="GluePoint355X" y="GluePoint355Y"/>
                              </a:cxn>
                              <a:cxn ang="0">
                                <a:pos x="GluePoint356X" y="GluePoint356Y"/>
                              </a:cxn>
                              <a:cxn ang="0">
                                <a:pos x="GluePoint357X" y="GluePoint357Y"/>
                              </a:cxn>
                              <a:cxn ang="0">
                                <a:pos x="GluePoint358X" y="GluePoint358Y"/>
                              </a:cxn>
                              <a:cxn ang="0">
                                <a:pos x="GluePoint359X" y="GluePoint359Y"/>
                              </a:cxn>
                              <a:cxn ang="0">
                                <a:pos x="GluePoint360X" y="GluePoint360Y"/>
                              </a:cxn>
                              <a:cxn ang="0">
                                <a:pos x="GluePoint361X" y="GluePoint361Y"/>
                              </a:cxn>
                              <a:cxn ang="0">
                                <a:pos x="GluePoint362X" y="GluePoint362Y"/>
                              </a:cxn>
                              <a:cxn ang="0">
                                <a:pos x="GluePoint363X" y="GluePoint363Y"/>
                              </a:cxn>
                              <a:cxn ang="0">
                                <a:pos x="GluePoint364X" y="GluePoint364Y"/>
                              </a:cxn>
                              <a:cxn ang="0">
                                <a:pos x="GluePoint365X" y="GluePoint365Y"/>
                              </a:cxn>
                              <a:cxn ang="0">
                                <a:pos x="GluePoint366X" y="GluePoint366Y"/>
                              </a:cxn>
                              <a:cxn ang="0">
                                <a:pos x="GluePoint367X" y="GluePoint367Y"/>
                              </a:cxn>
                              <a:cxn ang="0">
                                <a:pos x="GluePoint368X" y="GluePoint368Y"/>
                              </a:cxn>
                              <a:cxn ang="0">
                                <a:pos x="GluePoint369X" y="GluePoint369Y"/>
                              </a:cxn>
                              <a:cxn ang="0">
                                <a:pos x="GluePoint370X" y="GluePoint370Y"/>
                              </a:cxn>
                              <a:cxn ang="0">
                                <a:pos x="GluePoint371X" y="GluePoint371Y"/>
                              </a:cxn>
                              <a:cxn ang="0">
                                <a:pos x="GluePoint372X" y="GluePoint372Y"/>
                              </a:cxn>
                              <a:cxn ang="0">
                                <a:pos x="GluePoint373X" y="GluePoint373Y"/>
                              </a:cxn>
                              <a:cxn ang="0">
                                <a:pos x="GluePoint374X" y="GluePoint374Y"/>
                              </a:cxn>
                              <a:cxn ang="0">
                                <a:pos x="GluePoint375X" y="GluePoint375Y"/>
                              </a:cxn>
                              <a:cxn ang="0">
                                <a:pos x="GluePoint376X" y="GluePoint376Y"/>
                              </a:cxn>
                              <a:cxn ang="0">
                                <a:pos x="GluePoint377X" y="GluePoint377Y"/>
                              </a:cxn>
                              <a:cxn ang="0">
                                <a:pos x="GluePoint378X" y="GluePoint378Y"/>
                              </a:cxn>
                              <a:cxn ang="0">
                                <a:pos x="GluePoint379X" y="GluePoint379Y"/>
                              </a:cxn>
                              <a:cxn ang="0">
                                <a:pos x="GluePoint380X" y="GluePoint380Y"/>
                              </a:cxn>
                              <a:cxn ang="0">
                                <a:pos x="GluePoint381X" y="GluePoint381Y"/>
                              </a:cxn>
                              <a:cxn ang="0">
                                <a:pos x="GluePoint382X" y="GluePoint382Y"/>
                              </a:cxn>
                              <a:cxn ang="0">
                                <a:pos x="GluePoint383X" y="GluePoint383Y"/>
                              </a:cxn>
                              <a:cxn ang="0">
                                <a:pos x="GluePoint384X" y="GluePoint384Y"/>
                              </a:cxn>
                              <a:cxn ang="0">
                                <a:pos x="GluePoint385X" y="GluePoint385Y"/>
                              </a:cxn>
                              <a:cxn ang="0">
                                <a:pos x="GluePoint386X" y="GluePoint386Y"/>
                              </a:cxn>
                              <a:cxn ang="0">
                                <a:pos x="GluePoint387X" y="GluePoint387Y"/>
                              </a:cxn>
                              <a:cxn ang="0">
                                <a:pos x="GluePoint388X" y="GluePoint388Y"/>
                              </a:cxn>
                              <a:cxn ang="0">
                                <a:pos x="GluePoint389X" y="GluePoint389Y"/>
                              </a:cxn>
                              <a:cxn ang="0">
                                <a:pos x="GluePoint390X" y="GluePoint390Y"/>
                              </a:cxn>
                              <a:cxn ang="0">
                                <a:pos x="GluePoint391X" y="GluePoint391Y"/>
                              </a:cxn>
                              <a:cxn ang="0">
                                <a:pos x="GluePoint392X" y="GluePoint392Y"/>
                              </a:cxn>
                              <a:cxn ang="0">
                                <a:pos x="GluePoint393X" y="GluePoint393Y"/>
                              </a:cxn>
                              <a:cxn ang="0">
                                <a:pos x="GluePoint394X" y="GluePoint394Y"/>
                              </a:cxn>
                              <a:cxn ang="0">
                                <a:pos x="GluePoint395X" y="GluePoint395Y"/>
                              </a:cxn>
                              <a:cxn ang="0">
                                <a:pos x="GluePoint396X" y="GluePoint396Y"/>
                              </a:cxn>
                              <a:cxn ang="0">
                                <a:pos x="GluePoint397X" y="GluePoint397Y"/>
                              </a:cxn>
                              <a:cxn ang="0">
                                <a:pos x="GluePoint398X" y="GluePoint398Y"/>
                              </a:cxn>
                              <a:cxn ang="0">
                                <a:pos x="GluePoint399X" y="GluePoint399Y"/>
                              </a:cxn>
                              <a:cxn ang="0">
                                <a:pos x="GluePoint400X" y="GluePoint400Y"/>
                              </a:cxn>
                              <a:cxn ang="0">
                                <a:pos x="GluePoint401X" y="GluePoint401Y"/>
                              </a:cxn>
                              <a:cxn ang="0">
                                <a:pos x="GluePoint402X" y="GluePoint402Y"/>
                              </a:cxn>
                              <a:cxn ang="0">
                                <a:pos x="GluePoint403X" y="GluePoint403Y"/>
                              </a:cxn>
                              <a:cxn ang="0">
                                <a:pos x="GluePoint404X" y="GluePoint404Y"/>
                              </a:cxn>
                              <a:cxn ang="0">
                                <a:pos x="GluePoint405X" y="GluePoint405Y"/>
                              </a:cxn>
                              <a:cxn ang="0">
                                <a:pos x="GluePoint406X" y="GluePoint406Y"/>
                              </a:cxn>
                              <a:cxn ang="0">
                                <a:pos x="GluePoint407X" y="GluePoint407Y"/>
                              </a:cxn>
                              <a:cxn ang="0">
                                <a:pos x="GluePoint408X" y="GluePoint408Y"/>
                              </a:cxn>
                              <a:cxn ang="0">
                                <a:pos x="GluePoint409X" y="GluePoint409Y"/>
                              </a:cxn>
                              <a:cxn ang="0">
                                <a:pos x="GluePoint410X" y="GluePoint410Y"/>
                              </a:cxn>
                              <a:cxn ang="0">
                                <a:pos x="GluePoint411X" y="GluePoint411Y"/>
                              </a:cxn>
                              <a:cxn ang="0">
                                <a:pos x="GluePoint412X" y="GluePoint412Y"/>
                              </a:cxn>
                              <a:cxn ang="0">
                                <a:pos x="GluePoint413X" y="GluePoint413Y"/>
                              </a:cxn>
                              <a:cxn ang="0">
                                <a:pos x="GluePoint414X" y="GluePoint414Y"/>
                              </a:cxn>
                              <a:cxn ang="0">
                                <a:pos x="GluePoint415X" y="GluePoint415Y"/>
                              </a:cxn>
                              <a:cxn ang="0">
                                <a:pos x="GluePoint416X" y="GluePoint416Y"/>
                              </a:cxn>
                              <a:cxn ang="0">
                                <a:pos x="GluePoint417X" y="GluePoint417Y"/>
                              </a:cxn>
                              <a:cxn ang="0">
                                <a:pos x="GluePoint418X" y="GluePoint418Y"/>
                              </a:cxn>
                              <a:cxn ang="0">
                                <a:pos x="GluePoint419X" y="GluePoint419Y"/>
                              </a:cxn>
                              <a:cxn ang="0">
                                <a:pos x="GluePoint420X" y="GluePoint420Y"/>
                              </a:cxn>
                              <a:cxn ang="0">
                                <a:pos x="GluePoint421X" y="GluePoint421Y"/>
                              </a:cxn>
                              <a:cxn ang="0">
                                <a:pos x="GluePoint422X" y="GluePoint422Y"/>
                              </a:cxn>
                              <a:cxn ang="0">
                                <a:pos x="GluePoint423X" y="GluePoint423Y"/>
                              </a:cxn>
                              <a:cxn ang="0">
                                <a:pos x="GluePoint424X" y="GluePoint424Y"/>
                              </a:cxn>
                              <a:cxn ang="0">
                                <a:pos x="GluePoint425X" y="GluePoint425Y"/>
                              </a:cxn>
                              <a:cxn ang="0">
                                <a:pos x="GluePoint426X" y="GluePoint426Y"/>
                              </a:cxn>
                              <a:cxn ang="0">
                                <a:pos x="GluePoint427X" y="GluePoint427Y"/>
                              </a:cxn>
                              <a:cxn ang="0">
                                <a:pos x="GluePoint428X" y="GluePoint428Y"/>
                              </a:cxn>
                              <a:cxn ang="0">
                                <a:pos x="GluePoint429X" y="GluePoint429Y"/>
                              </a:cxn>
                              <a:cxn ang="0">
                                <a:pos x="GluePoint430X" y="GluePoint430Y"/>
                              </a:cxn>
                              <a:cxn ang="0">
                                <a:pos x="GluePoint431X" y="GluePoint431Y"/>
                              </a:cxn>
                              <a:cxn ang="0">
                                <a:pos x="GluePoint432X" y="GluePoint432Y"/>
                              </a:cxn>
                              <a:cxn ang="0">
                                <a:pos x="GluePoint433X" y="GluePoint433Y"/>
                              </a:cxn>
                              <a:cxn ang="0">
                                <a:pos x="GluePoint434X" y="GluePoint434Y"/>
                              </a:cxn>
                              <a:cxn ang="0">
                                <a:pos x="GluePoint435X" y="GluePoint435Y"/>
                              </a:cxn>
                              <a:cxn ang="0">
                                <a:pos x="GluePoint436X" y="GluePoint436Y"/>
                              </a:cxn>
                              <a:cxn ang="0">
                                <a:pos x="GluePoint437X" y="GluePoint437Y"/>
                              </a:cxn>
                              <a:cxn ang="0">
                                <a:pos x="GluePoint438X" y="GluePoint438Y"/>
                              </a:cxn>
                              <a:cxn ang="0">
                                <a:pos x="GluePoint439X" y="GluePoint439Y"/>
                              </a:cxn>
                              <a:cxn ang="0">
                                <a:pos x="GluePoint440X" y="GluePoint440Y"/>
                              </a:cxn>
                              <a:cxn ang="0">
                                <a:pos x="GluePoint441X" y="GluePoint441Y"/>
                              </a:cxn>
                              <a:cxn ang="0">
                                <a:pos x="GluePoint442X" y="GluePoint442Y"/>
                              </a:cxn>
                              <a:cxn ang="0">
                                <a:pos x="GluePoint443X" y="GluePoint443Y"/>
                              </a:cxn>
                              <a:cxn ang="0">
                                <a:pos x="GluePoint444X" y="GluePoint444Y"/>
                              </a:cxn>
                              <a:cxn ang="0">
                                <a:pos x="GluePoint445X" y="GluePoint445Y"/>
                              </a:cxn>
                              <a:cxn ang="0">
                                <a:pos x="GluePoint446X" y="GluePoint446Y"/>
                              </a:cxn>
                              <a:cxn ang="0">
                                <a:pos x="GluePoint447X" y="GluePoint447Y"/>
                              </a:cxn>
                              <a:cxn ang="0">
                                <a:pos x="GluePoint448X" y="GluePoint448Y"/>
                              </a:cxn>
                              <a:cxn ang="0">
                                <a:pos x="GluePoint449X" y="GluePoint449Y"/>
                              </a:cxn>
                              <a:cxn ang="0">
                                <a:pos x="GluePoint450X" y="GluePoint450Y"/>
                              </a:cxn>
                              <a:cxn ang="0">
                                <a:pos x="GluePoint451X" y="GluePoint451Y"/>
                              </a:cxn>
                              <a:cxn ang="0">
                                <a:pos x="GluePoint452X" y="GluePoint452Y"/>
                              </a:cxn>
                              <a:cxn ang="0">
                                <a:pos x="GluePoint453X" y="GluePoint453Y"/>
                              </a:cxn>
                              <a:cxn ang="0">
                                <a:pos x="GluePoint454X" y="GluePoint454Y"/>
                              </a:cxn>
                              <a:cxn ang="0">
                                <a:pos x="GluePoint455X" y="GluePoint455Y"/>
                              </a:cxn>
                              <a:cxn ang="0">
                                <a:pos x="GluePoint456X" y="GluePoint456Y"/>
                              </a:cxn>
                              <a:cxn ang="0">
                                <a:pos x="GluePoint457X" y="GluePoint457Y"/>
                              </a:cxn>
                              <a:cxn ang="0">
                                <a:pos x="GluePoint458X" y="GluePoint458Y"/>
                              </a:cxn>
                              <a:cxn ang="0">
                                <a:pos x="GluePoint459X" y="GluePoint459Y"/>
                              </a:cxn>
                              <a:cxn ang="0">
                                <a:pos x="GluePoint460X" y="GluePoint460Y"/>
                              </a:cxn>
                              <a:cxn ang="0">
                                <a:pos x="GluePoint461X" y="GluePoint461Y"/>
                              </a:cxn>
                              <a:cxn ang="0">
                                <a:pos x="GluePoint462X" y="GluePoint462Y"/>
                              </a:cxn>
                              <a:cxn ang="0">
                                <a:pos x="GluePoint463X" y="GluePoint463Y"/>
                              </a:cxn>
                              <a:cxn ang="0">
                                <a:pos x="GluePoint464X" y="GluePoint464Y"/>
                              </a:cxn>
                              <a:cxn ang="0">
                                <a:pos x="GluePoint465X" y="GluePoint465Y"/>
                              </a:cxn>
                              <a:cxn ang="0">
                                <a:pos x="GluePoint466X" y="GluePoint466Y"/>
                              </a:cxn>
                              <a:cxn ang="0">
                                <a:pos x="GluePoint467X" y="GluePoint467Y"/>
                              </a:cxn>
                              <a:cxn ang="0">
                                <a:pos x="GluePoint468X" y="GluePoint468Y"/>
                              </a:cxn>
                              <a:cxn ang="0">
                                <a:pos x="GluePoint469X" y="GluePoint469Y"/>
                              </a:cxn>
                              <a:cxn ang="0">
                                <a:pos x="GluePoint470X" y="GluePoint470Y"/>
                              </a:cxn>
                              <a:cxn ang="0">
                                <a:pos x="GluePoint471X" y="GluePoint471Y"/>
                              </a:cxn>
                              <a:cxn ang="0">
                                <a:pos x="GluePoint472X" y="GluePoint472Y"/>
                              </a:cxn>
                              <a:cxn ang="0">
                                <a:pos x="GluePoint473X" y="GluePoint473Y"/>
                              </a:cxn>
                              <a:cxn ang="0">
                                <a:pos x="GluePoint474X" y="GluePoint474Y"/>
                              </a:cxn>
                              <a:cxn ang="0">
                                <a:pos x="GluePoint475X" y="GluePoint475Y"/>
                              </a:cxn>
                              <a:cxn ang="0">
                                <a:pos x="GluePoint476X" y="GluePoint476Y"/>
                              </a:cxn>
                              <a:cxn ang="0">
                                <a:pos x="GluePoint477X" y="GluePoint477Y"/>
                              </a:cxn>
                              <a:cxn ang="0">
                                <a:pos x="GluePoint478X" y="GluePoint478Y"/>
                              </a:cxn>
                              <a:cxn ang="0">
                                <a:pos x="GluePoint479X" y="GluePoint479Y"/>
                              </a:cxn>
                              <a:cxn ang="0">
                                <a:pos x="GluePoint480X" y="GluePoint480Y"/>
                              </a:cxn>
                              <a:cxn ang="0">
                                <a:pos x="GluePoint481X" y="GluePoint481Y"/>
                              </a:cxn>
                              <a:cxn ang="0">
                                <a:pos x="GluePoint482X" y="GluePoint482Y"/>
                              </a:cxn>
                              <a:cxn ang="0">
                                <a:pos x="GluePoint483X" y="GluePoint483Y"/>
                              </a:cxn>
                              <a:cxn ang="0">
                                <a:pos x="GluePoint484X" y="GluePoint484Y"/>
                              </a:cxn>
                              <a:cxn ang="0">
                                <a:pos x="GluePoint485X" y="GluePoint485Y"/>
                              </a:cxn>
                              <a:cxn ang="0">
                                <a:pos x="GluePoint486X" y="GluePoint486Y"/>
                              </a:cxn>
                              <a:cxn ang="0">
                                <a:pos x="GluePoint487X" y="GluePoint487Y"/>
                              </a:cxn>
                              <a:cxn ang="0">
                                <a:pos x="GluePoint488X" y="GluePoint488Y"/>
                              </a:cxn>
                              <a:cxn ang="0">
                                <a:pos x="GluePoint489X" y="GluePoint489Y"/>
                              </a:cxn>
                              <a:cxn ang="0">
                                <a:pos x="GluePoint490X" y="GluePoint490Y"/>
                              </a:cxn>
                              <a:cxn ang="0">
                                <a:pos x="GluePoint491X" y="GluePoint491Y"/>
                              </a:cxn>
                              <a:cxn ang="0">
                                <a:pos x="GluePoint492X" y="GluePoint492Y"/>
                              </a:cxn>
                              <a:cxn ang="0">
                                <a:pos x="GluePoint493X" y="GluePoint493Y"/>
                              </a:cxn>
                              <a:cxn ang="0">
                                <a:pos x="GluePoint494X" y="GluePoint494Y"/>
                              </a:cxn>
                              <a:cxn ang="0">
                                <a:pos x="GluePoint495X" y="GluePoint495Y"/>
                              </a:cxn>
                              <a:cxn ang="0">
                                <a:pos x="GluePoint496X" y="GluePoint496Y"/>
                              </a:cxn>
                              <a:cxn ang="0">
                                <a:pos x="GluePoint497X" y="GluePoint497Y"/>
                              </a:cxn>
                              <a:cxn ang="0">
                                <a:pos x="GluePoint498X" y="GluePoint498Y"/>
                              </a:cxn>
                              <a:cxn ang="0">
                                <a:pos x="GluePoint499X" y="GluePoint499Y"/>
                              </a:cxn>
                              <a:cxn ang="0">
                                <a:pos x="GluePoint500X" y="GluePoint500Y"/>
                              </a:cxn>
                              <a:cxn ang="0">
                                <a:pos x="GluePoint501X" y="GluePoint501Y"/>
                              </a:cxn>
                              <a:cxn ang="0">
                                <a:pos x="GluePoint502X" y="GluePoint502Y"/>
                              </a:cxn>
                              <a:cxn ang="0">
                                <a:pos x="GluePoint503X" y="GluePoint503Y"/>
                              </a:cxn>
                              <a:cxn ang="0">
                                <a:pos x="GluePoint504X" y="GluePoint504Y"/>
                              </a:cxn>
                              <a:cxn ang="0">
                                <a:pos x="GluePoint505X" y="GluePoint505Y"/>
                              </a:cxn>
                              <a:cxn ang="0">
                                <a:pos x="GluePoint506X" y="GluePoint506Y"/>
                              </a:cxn>
                              <a:cxn ang="0">
                                <a:pos x="GluePoint507X" y="GluePoint507Y"/>
                              </a:cxn>
                              <a:cxn ang="0">
                                <a:pos x="GluePoint508X" y="GluePoint508Y"/>
                              </a:cxn>
                              <a:cxn ang="0">
                                <a:pos x="GluePoint509X" y="GluePoint509Y"/>
                              </a:cxn>
                              <a:cxn ang="0">
                                <a:pos x="GluePoint510X" y="GluePoint510Y"/>
                              </a:cxn>
                              <a:cxn ang="0">
                                <a:pos x="GluePoint511X" y="GluePoint511Y"/>
                              </a:cxn>
                              <a:cxn ang="0">
                                <a:pos x="GluePoint512X" y="GluePoint512Y"/>
                              </a:cxn>
                              <a:cxn ang="0">
                                <a:pos x="GluePoint513X" y="GluePoint513Y"/>
                              </a:cxn>
                              <a:cxn ang="0">
                                <a:pos x="GluePoint514X" y="GluePoint514Y"/>
                              </a:cxn>
                              <a:cxn ang="0">
                                <a:pos x="GluePoint515X" y="GluePoint515Y"/>
                              </a:cxn>
                              <a:cxn ang="0">
                                <a:pos x="GluePoint516X" y="GluePoint516Y"/>
                              </a:cxn>
                              <a:cxn ang="0">
                                <a:pos x="GluePoint517X" y="GluePoint517Y"/>
                              </a:cxn>
                              <a:cxn ang="0">
                                <a:pos x="GluePoint518X" y="GluePoint518Y"/>
                              </a:cxn>
                              <a:cxn ang="0">
                                <a:pos x="GluePoint519X" y="GluePoint519Y"/>
                              </a:cxn>
                              <a:cxn ang="0">
                                <a:pos x="GluePoint520X" y="GluePoint520Y"/>
                              </a:cxn>
                              <a:cxn ang="0">
                                <a:pos x="GluePoint521X" y="GluePoint521Y"/>
                              </a:cxn>
                              <a:cxn ang="0">
                                <a:pos x="GluePoint522X" y="GluePoint522Y"/>
                              </a:cxn>
                              <a:cxn ang="0">
                                <a:pos x="GluePoint523X" y="GluePoint523Y"/>
                              </a:cxn>
                              <a:cxn ang="0">
                                <a:pos x="GluePoint524X" y="GluePoint524Y"/>
                              </a:cxn>
                              <a:cxn ang="0">
                                <a:pos x="GluePoint525X" y="GluePoint525Y"/>
                              </a:cxn>
                              <a:cxn ang="0">
                                <a:pos x="GluePoint526X" y="GluePoint526Y"/>
                              </a:cxn>
                              <a:cxn ang="0">
                                <a:pos x="GluePoint527X" y="GluePoint527Y"/>
                              </a:cxn>
                              <a:cxn ang="0">
                                <a:pos x="GluePoint528X" y="GluePoint528Y"/>
                              </a:cxn>
                              <a:cxn ang="0">
                                <a:pos x="GluePoint529X" y="GluePoint529Y"/>
                              </a:cxn>
                              <a:cxn ang="0">
                                <a:pos x="GluePoint530X" y="GluePoint530Y"/>
                              </a:cxn>
                              <a:cxn ang="0">
                                <a:pos x="GluePoint531X" y="GluePoint531Y"/>
                              </a:cxn>
                              <a:cxn ang="0">
                                <a:pos x="GluePoint532X" y="GluePoint532Y"/>
                              </a:cxn>
                              <a:cxn ang="0">
                                <a:pos x="GluePoint533X" y="GluePoint533Y"/>
                              </a:cxn>
                              <a:cxn ang="0">
                                <a:pos x="GluePoint534X" y="GluePoint534Y"/>
                              </a:cxn>
                              <a:cxn ang="0">
                                <a:pos x="GluePoint535X" y="GluePoint535Y"/>
                              </a:cxn>
                              <a:cxn ang="0">
                                <a:pos x="GluePoint536X" y="GluePoint536Y"/>
                              </a:cxn>
                              <a:cxn ang="0">
                                <a:pos x="GluePoint537X" y="GluePoint537Y"/>
                              </a:cxn>
                              <a:cxn ang="0">
                                <a:pos x="GluePoint538X" y="GluePoint538Y"/>
                              </a:cxn>
                              <a:cxn ang="0">
                                <a:pos x="GluePoint539X" y="GluePoint539Y"/>
                              </a:cxn>
                              <a:cxn ang="0">
                                <a:pos x="GluePoint540X" y="GluePoint540Y"/>
                              </a:cxn>
                              <a:cxn ang="0">
                                <a:pos x="GluePoint541X" y="GluePoint541Y"/>
                              </a:cxn>
                              <a:cxn ang="0">
                                <a:pos x="GluePoint542X" y="GluePoint542Y"/>
                              </a:cxn>
                              <a:cxn ang="0">
                                <a:pos x="GluePoint543X" y="GluePoint543Y"/>
                              </a:cxn>
                              <a:cxn ang="0">
                                <a:pos x="GluePoint544X" y="GluePoint544Y"/>
                              </a:cxn>
                              <a:cxn ang="0">
                                <a:pos x="GluePoint545X" y="GluePoint545Y"/>
                              </a:cxn>
                              <a:cxn ang="0">
                                <a:pos x="GluePoint546X" y="GluePoint546Y"/>
                              </a:cxn>
                              <a:cxn ang="0">
                                <a:pos x="GluePoint547X" y="GluePoint547Y"/>
                              </a:cxn>
                              <a:cxn ang="0">
                                <a:pos x="GluePoint548X" y="GluePoint548Y"/>
                              </a:cxn>
                              <a:cxn ang="0">
                                <a:pos x="GluePoint549X" y="GluePoint549Y"/>
                              </a:cxn>
                              <a:cxn ang="0">
                                <a:pos x="GluePoint550X" y="GluePoint550Y"/>
                              </a:cxn>
                              <a:cxn ang="0">
                                <a:pos x="GluePoint551X" y="GluePoint551Y"/>
                              </a:cxn>
                              <a:cxn ang="0">
                                <a:pos x="GluePoint552X" y="GluePoint552Y"/>
                              </a:cxn>
                              <a:cxn ang="0">
                                <a:pos x="GluePoint553X" y="GluePoint553Y"/>
                              </a:cxn>
                              <a:cxn ang="0">
                                <a:pos x="GluePoint554X" y="GluePoint554Y"/>
                              </a:cxn>
                              <a:cxn ang="0">
                                <a:pos x="GluePoint555X" y="GluePoint555Y"/>
                              </a:cxn>
                              <a:cxn ang="0">
                                <a:pos x="GluePoint556X" y="GluePoint556Y"/>
                              </a:cxn>
                              <a:cxn ang="0">
                                <a:pos x="GluePoint557X" y="GluePoint557Y"/>
                              </a:cxn>
                              <a:cxn ang="0">
                                <a:pos x="GluePoint558X" y="GluePoint558Y"/>
                              </a:cxn>
                              <a:cxn ang="0">
                                <a:pos x="GluePoint559X" y="GluePoint559Y"/>
                              </a:cxn>
                              <a:cxn ang="0">
                                <a:pos x="GluePoint560X" y="GluePoint560Y"/>
                              </a:cxn>
                              <a:cxn ang="0">
                                <a:pos x="GluePoint561X" y="GluePoint561Y"/>
                              </a:cxn>
                              <a:cxn ang="0">
                                <a:pos x="GluePoint562X" y="GluePoint562Y"/>
                              </a:cxn>
                              <a:cxn ang="0">
                                <a:pos x="GluePoint563X" y="GluePoint563Y"/>
                              </a:cxn>
                              <a:cxn ang="0">
                                <a:pos x="GluePoint564X" y="GluePoint564Y"/>
                              </a:cxn>
                              <a:cxn ang="0">
                                <a:pos x="GluePoint565X" y="GluePoint565Y"/>
                              </a:cxn>
                              <a:cxn ang="0">
                                <a:pos x="GluePoint566X" y="GluePoint566Y"/>
                              </a:cxn>
                              <a:cxn ang="0">
                                <a:pos x="GluePoint567X" y="GluePoint567Y"/>
                              </a:cxn>
                              <a:cxn ang="0">
                                <a:pos x="GluePoint568X" y="GluePoint568Y"/>
                              </a:cxn>
                              <a:cxn ang="0">
                                <a:pos x="GluePoint569X" y="GluePoint569Y"/>
                              </a:cxn>
                              <a:cxn ang="0">
                                <a:pos x="GluePoint570X" y="GluePoint570Y"/>
                              </a:cxn>
                              <a:cxn ang="0">
                                <a:pos x="GluePoint571X" y="GluePoint571Y"/>
                              </a:cxn>
                              <a:cxn ang="0">
                                <a:pos x="GluePoint572X" y="GluePoint572Y"/>
                              </a:cxn>
                              <a:cxn ang="0">
                                <a:pos x="GluePoint573X" y="GluePoint573Y"/>
                              </a:cxn>
                              <a:cxn ang="0">
                                <a:pos x="GluePoint574X" y="GluePoint574Y"/>
                              </a:cxn>
                              <a:cxn ang="0">
                                <a:pos x="GluePoint575X" y="GluePoint575Y"/>
                              </a:cxn>
                              <a:cxn ang="0">
                                <a:pos x="GluePoint576X" y="GluePoint576Y"/>
                              </a:cxn>
                              <a:cxn ang="0">
                                <a:pos x="GluePoint577X" y="GluePoint577Y"/>
                              </a:cxn>
                              <a:cxn ang="0">
                                <a:pos x="GluePoint578X" y="GluePoint578Y"/>
                              </a:cxn>
                              <a:cxn ang="0">
                                <a:pos x="GluePoint579X" y="GluePoint579Y"/>
                              </a:cxn>
                              <a:cxn ang="0">
                                <a:pos x="GluePoint580X" y="GluePoint580Y"/>
                              </a:cxn>
                              <a:cxn ang="0">
                                <a:pos x="GluePoint581X" y="GluePoint581Y"/>
                              </a:cxn>
                              <a:cxn ang="0">
                                <a:pos x="GluePoint582X" y="GluePoint582Y"/>
                              </a:cxn>
                              <a:cxn ang="0">
                                <a:pos x="GluePoint583X" y="GluePoint583Y"/>
                              </a:cxn>
                              <a:cxn ang="0">
                                <a:pos x="GluePoint584X" y="GluePoint584Y"/>
                              </a:cxn>
                              <a:cxn ang="0">
                                <a:pos x="GluePoint585X" y="GluePoint585Y"/>
                              </a:cxn>
                              <a:cxn ang="0">
                                <a:pos x="GluePoint586X" y="GluePoint586Y"/>
                              </a:cxn>
                              <a:cxn ang="0">
                                <a:pos x="GluePoint587X" y="GluePoint587Y"/>
                              </a:cxn>
                              <a:cxn ang="0">
                                <a:pos x="GluePoint588X" y="GluePoint588Y"/>
                              </a:cxn>
                              <a:cxn ang="0">
                                <a:pos x="GluePoint589X" y="GluePoint589Y"/>
                              </a:cxn>
                              <a:cxn ang="0">
                                <a:pos x="GluePoint590X" y="GluePoint590Y"/>
                              </a:cxn>
                              <a:cxn ang="0">
                                <a:pos x="GluePoint591X" y="GluePoint591Y"/>
                              </a:cxn>
                              <a:cxn ang="0">
                                <a:pos x="GluePoint592X" y="GluePoint592Y"/>
                              </a:cxn>
                              <a:cxn ang="0">
                                <a:pos x="GluePoint593X" y="GluePoint593Y"/>
                              </a:cxn>
                              <a:cxn ang="0">
                                <a:pos x="GluePoint594X" y="GluePoint594Y"/>
                              </a:cxn>
                              <a:cxn ang="0">
                                <a:pos x="GluePoint595X" y="GluePoint595Y"/>
                              </a:cxn>
                              <a:cxn ang="0">
                                <a:pos x="GluePoint596X" y="GluePoint596Y"/>
                              </a:cxn>
                              <a:cxn ang="0">
                                <a:pos x="GluePoint597X" y="GluePoint597Y"/>
                              </a:cxn>
                              <a:cxn ang="0">
                                <a:pos x="GluePoint598X" y="GluePoint598Y"/>
                              </a:cxn>
                              <a:cxn ang="0">
                                <a:pos x="GluePoint599X" y="GluePoint599Y"/>
                              </a:cxn>
                              <a:cxn ang="0">
                                <a:pos x="GluePoint600X" y="GluePoint600Y"/>
                              </a:cxn>
                              <a:cxn ang="0">
                                <a:pos x="GluePoint601X" y="GluePoint601Y"/>
                              </a:cxn>
                              <a:cxn ang="0">
                                <a:pos x="GluePoint602X" y="GluePoint602Y"/>
                              </a:cxn>
                              <a:cxn ang="0">
                                <a:pos x="GluePoint603X" y="GluePoint603Y"/>
                              </a:cxn>
                              <a:cxn ang="0">
                                <a:pos x="GluePoint604X" y="GluePoint604Y"/>
                              </a:cxn>
                              <a:cxn ang="0">
                                <a:pos x="GluePoint605X" y="GluePoint605Y"/>
                              </a:cxn>
                              <a:cxn ang="0">
                                <a:pos x="GluePoint606X" y="GluePoint606Y"/>
                              </a:cxn>
                              <a:cxn ang="0">
                                <a:pos x="GluePoint607X" y="GluePoint607Y"/>
                              </a:cxn>
                              <a:cxn ang="0">
                                <a:pos x="GluePoint608X" y="GluePoint608Y"/>
                              </a:cxn>
                              <a:cxn ang="0">
                                <a:pos x="GluePoint609X" y="GluePoint609Y"/>
                              </a:cxn>
                              <a:cxn ang="0">
                                <a:pos x="GluePoint610X" y="GluePoint610Y"/>
                              </a:cxn>
                              <a:cxn ang="0">
                                <a:pos x="GluePoint611X" y="GluePoint611Y"/>
                              </a:cxn>
                              <a:cxn ang="0">
                                <a:pos x="GluePoint612X" y="GluePoint612Y"/>
                              </a:cxn>
                              <a:cxn ang="0">
                                <a:pos x="GluePoint613X" y="GluePoint613Y"/>
                              </a:cxn>
                              <a:cxn ang="0">
                                <a:pos x="GluePoint614X" y="GluePoint614Y"/>
                              </a:cxn>
                              <a:cxn ang="0">
                                <a:pos x="GluePoint615X" y="GluePoint615Y"/>
                              </a:cxn>
                              <a:cxn ang="0">
                                <a:pos x="GluePoint616X" y="GluePoint616Y"/>
                              </a:cxn>
                              <a:cxn ang="0">
                                <a:pos x="GluePoint617X" y="GluePoint617Y"/>
                              </a:cxn>
                              <a:cxn ang="0">
                                <a:pos x="GluePoint618X" y="GluePoint618Y"/>
                              </a:cxn>
                              <a:cxn ang="0">
                                <a:pos x="GluePoint619X" y="GluePoint619Y"/>
                              </a:cxn>
                              <a:cxn ang="0">
                                <a:pos x="GluePoint620X" y="GluePoint620Y"/>
                              </a:cxn>
                              <a:cxn ang="0">
                                <a:pos x="GluePoint621X" y="GluePoint621Y"/>
                              </a:cxn>
                              <a:cxn ang="0">
                                <a:pos x="GluePoint622X" y="GluePoint622Y"/>
                              </a:cxn>
                              <a:cxn ang="0">
                                <a:pos x="GluePoint623X" y="GluePoint623Y"/>
                              </a:cxn>
                              <a:cxn ang="0">
                                <a:pos x="GluePoint624X" y="GluePoint624Y"/>
                              </a:cxn>
                              <a:cxn ang="0">
                                <a:pos x="GluePoint625X" y="GluePoint625Y"/>
                              </a:cxn>
                              <a:cxn ang="0">
                                <a:pos x="GluePoint626X" y="GluePoint626Y"/>
                              </a:cxn>
                              <a:cxn ang="0">
                                <a:pos x="GluePoint627X" y="GluePoint627Y"/>
                              </a:cxn>
                              <a:cxn ang="0">
                                <a:pos x="GluePoint628X" y="GluePoint628Y"/>
                              </a:cxn>
                              <a:cxn ang="0">
                                <a:pos x="GluePoint629X" y="GluePoint629Y"/>
                              </a:cxn>
                              <a:cxn ang="0">
                                <a:pos x="GluePoint630X" y="GluePoint630Y"/>
                              </a:cxn>
                              <a:cxn ang="0">
                                <a:pos x="GluePoint631X" y="GluePoint631Y"/>
                              </a:cxn>
                              <a:cxn ang="0">
                                <a:pos x="GluePoint632X" y="GluePoint632Y"/>
                              </a:cxn>
                              <a:cxn ang="0">
                                <a:pos x="GluePoint633X" y="GluePoint633Y"/>
                              </a:cxn>
                              <a:cxn ang="0">
                                <a:pos x="GluePoint634X" y="GluePoint634Y"/>
                              </a:cxn>
                              <a:cxn ang="0">
                                <a:pos x="GluePoint635X" y="GluePoint635Y"/>
                              </a:cxn>
                              <a:cxn ang="0">
                                <a:pos x="GluePoint636X" y="GluePoint636Y"/>
                              </a:cxn>
                              <a:cxn ang="0">
                                <a:pos x="GluePoint637X" y="GluePoint637Y"/>
                              </a:cxn>
                              <a:cxn ang="0">
                                <a:pos x="GluePoint638X" y="GluePoint638Y"/>
                              </a:cxn>
                              <a:cxn ang="0">
                                <a:pos x="GluePoint639X" y="GluePoint639Y"/>
                              </a:cxn>
                              <a:cxn ang="0">
                                <a:pos x="GluePoint640X" y="GluePoint640Y"/>
                              </a:cxn>
                              <a:cxn ang="0">
                                <a:pos x="GluePoint641X" y="GluePoint641Y"/>
                              </a:cxn>
                              <a:cxn ang="0">
                                <a:pos x="GluePoint642X" y="GluePoint642Y"/>
                              </a:cxn>
                              <a:cxn ang="0">
                                <a:pos x="GluePoint643X" y="GluePoint643Y"/>
                              </a:cxn>
                              <a:cxn ang="0">
                                <a:pos x="GluePoint644X" y="GluePoint644Y"/>
                              </a:cxn>
                              <a:cxn ang="0">
                                <a:pos x="GluePoint645X" y="GluePoint645Y"/>
                              </a:cxn>
                              <a:cxn ang="0">
                                <a:pos x="GluePoint646X" y="GluePoint646Y"/>
                              </a:cxn>
                              <a:cxn ang="0">
                                <a:pos x="GluePoint647X" y="GluePoint647Y"/>
                              </a:cxn>
                              <a:cxn ang="0">
                                <a:pos x="GluePoint648X" y="GluePoint648Y"/>
                              </a:cxn>
                              <a:cxn ang="0">
                                <a:pos x="GluePoint649X" y="GluePoint649Y"/>
                              </a:cxn>
                              <a:cxn ang="0">
                                <a:pos x="GluePoint650X" y="GluePoint650Y"/>
                              </a:cxn>
                              <a:cxn ang="0">
                                <a:pos x="GluePoint651X" y="GluePoint651Y"/>
                              </a:cxn>
                              <a:cxn ang="0">
                                <a:pos x="GluePoint652X" y="GluePoint652Y"/>
                              </a:cxn>
                              <a:cxn ang="0">
                                <a:pos x="GluePoint653X" y="GluePoint653Y"/>
                              </a:cxn>
                              <a:cxn ang="0">
                                <a:pos x="GluePoint654X" y="GluePoint654Y"/>
                              </a:cxn>
                              <a:cxn ang="0">
                                <a:pos x="GluePoint655X" y="GluePoint655Y"/>
                              </a:cxn>
                              <a:cxn ang="0">
                                <a:pos x="GluePoint656X" y="GluePoint656Y"/>
                              </a:cxn>
                              <a:cxn ang="0">
                                <a:pos x="GluePoint657X" y="GluePoint657Y"/>
                              </a:cxn>
                              <a:cxn ang="0">
                                <a:pos x="GluePoint658X" y="GluePoint658Y"/>
                              </a:cxn>
                              <a:cxn ang="0">
                                <a:pos x="GluePoint659X" y="GluePoint659Y"/>
                              </a:cxn>
                              <a:cxn ang="0">
                                <a:pos x="GluePoint660X" y="GluePoint660Y"/>
                              </a:cxn>
                              <a:cxn ang="0">
                                <a:pos x="GluePoint661X" y="GluePoint661Y"/>
                              </a:cxn>
                              <a:cxn ang="0">
                                <a:pos x="GluePoint662X" y="GluePoint662Y"/>
                              </a:cxn>
                              <a:cxn ang="0">
                                <a:pos x="GluePoint663X" y="GluePoint663Y"/>
                              </a:cxn>
                              <a:cxn ang="0">
                                <a:pos x="GluePoint664X" y="GluePoint664Y"/>
                              </a:cxn>
                              <a:cxn ang="0">
                                <a:pos x="GluePoint665X" y="GluePoint665Y"/>
                              </a:cxn>
                              <a:cxn ang="0">
                                <a:pos x="GluePoint666X" y="GluePoint666Y"/>
                              </a:cxn>
                              <a:cxn ang="0">
                                <a:pos x="GluePoint667X" y="GluePoint667Y"/>
                              </a:cxn>
                              <a:cxn ang="0">
                                <a:pos x="GluePoint668X" y="GluePoint668Y"/>
                              </a:cxn>
                              <a:cxn ang="0">
                                <a:pos x="GluePoint669X" y="GluePoint669Y"/>
                              </a:cxn>
                              <a:cxn ang="0">
                                <a:pos x="GluePoint670X" y="GluePoint670Y"/>
                              </a:cxn>
                              <a:cxn ang="0">
                                <a:pos x="GluePoint671X" y="GluePoint671Y"/>
                              </a:cxn>
                              <a:cxn ang="0">
                                <a:pos x="GluePoint672X" y="GluePoint672Y"/>
                              </a:cxn>
                              <a:cxn ang="0">
                                <a:pos x="GluePoint673X" y="GluePoint673Y"/>
                              </a:cxn>
                              <a:cxn ang="0">
                                <a:pos x="GluePoint674X" y="GluePoint674Y"/>
                              </a:cxn>
                              <a:cxn ang="0">
                                <a:pos x="GluePoint675X" y="GluePoint675Y"/>
                              </a:cxn>
                              <a:cxn ang="0">
                                <a:pos x="GluePoint676X" y="GluePoint676Y"/>
                              </a:cxn>
                              <a:cxn ang="0">
                                <a:pos x="GluePoint677X" y="GluePoint677Y"/>
                              </a:cxn>
                              <a:cxn ang="0">
                                <a:pos x="GluePoint678X" y="GluePoint678Y"/>
                              </a:cxn>
                              <a:cxn ang="0">
                                <a:pos x="GluePoint679X" y="GluePoint679Y"/>
                              </a:cxn>
                              <a:cxn ang="0">
                                <a:pos x="GluePoint680X" y="GluePoint680Y"/>
                              </a:cxn>
                              <a:cxn ang="0">
                                <a:pos x="GluePoint681X" y="GluePoint681Y"/>
                              </a:cxn>
                              <a:cxn ang="0">
                                <a:pos x="GluePoint682X" y="GluePoint682Y"/>
                              </a:cxn>
                              <a:cxn ang="0">
                                <a:pos x="GluePoint683X" y="GluePoint683Y"/>
                              </a:cxn>
                              <a:cxn ang="0">
                                <a:pos x="GluePoint684X" y="GluePoint684Y"/>
                              </a:cxn>
                              <a:cxn ang="0">
                                <a:pos x="GluePoint685X" y="GluePoint685Y"/>
                              </a:cxn>
                              <a:cxn ang="0">
                                <a:pos x="GluePoint686X" y="GluePoint686Y"/>
                              </a:cxn>
                              <a:cxn ang="0">
                                <a:pos x="GluePoint687X" y="GluePoint687Y"/>
                              </a:cxn>
                              <a:cxn ang="0">
                                <a:pos x="GluePoint688X" y="GluePoint688Y"/>
                              </a:cxn>
                              <a:cxn ang="0">
                                <a:pos x="GluePoint689X" y="GluePoint689Y"/>
                              </a:cxn>
                              <a:cxn ang="0">
                                <a:pos x="GluePoint690X" y="GluePoint690Y"/>
                              </a:cxn>
                              <a:cxn ang="0">
                                <a:pos x="GluePoint691X" y="GluePoint691Y"/>
                              </a:cxn>
                              <a:cxn ang="0">
                                <a:pos x="GluePoint692X" y="GluePoint692Y"/>
                              </a:cxn>
                              <a:cxn ang="0">
                                <a:pos x="GluePoint693X" y="GluePoint693Y"/>
                              </a:cxn>
                              <a:cxn ang="0">
                                <a:pos x="GluePoint694X" y="GluePoint694Y"/>
                              </a:cxn>
                              <a:cxn ang="0">
                                <a:pos x="GluePoint695X" y="GluePoint695Y"/>
                              </a:cxn>
                              <a:cxn ang="0">
                                <a:pos x="GluePoint696X" y="GluePoint696Y"/>
                              </a:cxn>
                              <a:cxn ang="0">
                                <a:pos x="GluePoint697X" y="GluePoint697Y"/>
                              </a:cxn>
                              <a:cxn ang="0">
                                <a:pos x="GluePoint698X" y="GluePoint698Y"/>
                              </a:cxn>
                              <a:cxn ang="0">
                                <a:pos x="GluePoint699X" y="GluePoint699Y"/>
                              </a:cxn>
                              <a:cxn ang="0">
                                <a:pos x="GluePoint700X" y="GluePoint700Y"/>
                              </a:cxn>
                              <a:cxn ang="0">
                                <a:pos x="GluePoint701X" y="GluePoint701Y"/>
                              </a:cxn>
                              <a:cxn ang="0">
                                <a:pos x="GluePoint702X" y="GluePoint702Y"/>
                              </a:cxn>
                              <a:cxn ang="0">
                                <a:pos x="GluePoint703X" y="GluePoint703Y"/>
                              </a:cxn>
                              <a:cxn ang="0">
                                <a:pos x="GluePoint704X" y="GluePoint704Y"/>
                              </a:cxn>
                              <a:cxn ang="0">
                                <a:pos x="GluePoint705X" y="GluePoint705Y"/>
                              </a:cxn>
                              <a:cxn ang="0">
                                <a:pos x="GluePoint706X" y="GluePoint706Y"/>
                              </a:cxn>
                              <a:cxn ang="0">
                                <a:pos x="GluePoint707X" y="GluePoint707Y"/>
                              </a:cxn>
                              <a:cxn ang="0">
                                <a:pos x="GluePoint708X" y="GluePoint708Y"/>
                              </a:cxn>
                              <a:cxn ang="0">
                                <a:pos x="GluePoint709X" y="GluePoint709Y"/>
                              </a:cxn>
                              <a:cxn ang="0">
                                <a:pos x="GluePoint710X" y="GluePoint710Y"/>
                              </a:cxn>
                              <a:cxn ang="0">
                                <a:pos x="GluePoint711X" y="GluePoint711Y"/>
                              </a:cxn>
                              <a:cxn ang="0">
                                <a:pos x="GluePoint712X" y="GluePoint712Y"/>
                              </a:cxn>
                              <a:cxn ang="0">
                                <a:pos x="GluePoint713X" y="GluePoint713Y"/>
                              </a:cxn>
                              <a:cxn ang="0">
                                <a:pos x="GluePoint714X" y="GluePoint714Y"/>
                              </a:cxn>
                              <a:cxn ang="0">
                                <a:pos x="GluePoint715X" y="GluePoint715Y"/>
                              </a:cxn>
                              <a:cxn ang="0">
                                <a:pos x="GluePoint716X" y="GluePoint716Y"/>
                              </a:cxn>
                              <a:cxn ang="0">
                                <a:pos x="GluePoint717X" y="GluePoint717Y"/>
                              </a:cxn>
                              <a:cxn ang="0">
                                <a:pos x="GluePoint718X" y="GluePoint718Y"/>
                              </a:cxn>
                              <a:cxn ang="0">
                                <a:pos x="GluePoint719X" y="GluePoint719Y"/>
                              </a:cxn>
                              <a:cxn ang="0">
                                <a:pos x="GluePoint720X" y="GluePoint720Y"/>
                              </a:cxn>
                              <a:cxn ang="0">
                                <a:pos x="GluePoint721X" y="GluePoint721Y"/>
                              </a:cxn>
                              <a:cxn ang="0">
                                <a:pos x="GluePoint722X" y="GluePoint722Y"/>
                              </a:cxn>
                              <a:cxn ang="0">
                                <a:pos x="GluePoint723X" y="GluePoint723Y"/>
                              </a:cxn>
                              <a:cxn ang="0">
                                <a:pos x="GluePoint724X" y="GluePoint724Y"/>
                              </a:cxn>
                              <a:cxn ang="0">
                                <a:pos x="GluePoint725X" y="GluePoint725Y"/>
                              </a:cxn>
                              <a:cxn ang="0">
                                <a:pos x="GluePoint726X" y="GluePoint726Y"/>
                              </a:cxn>
                              <a:cxn ang="0">
                                <a:pos x="GluePoint727X" y="GluePoint727Y"/>
                              </a:cxn>
                              <a:cxn ang="0">
                                <a:pos x="GluePoint728X" y="GluePoint728Y"/>
                              </a:cxn>
                              <a:cxn ang="0">
                                <a:pos x="GluePoint729X" y="GluePoint729Y"/>
                              </a:cxn>
                              <a:cxn ang="0">
                                <a:pos x="GluePoint730X" y="GluePoint730Y"/>
                              </a:cxn>
                              <a:cxn ang="0">
                                <a:pos x="GluePoint731X" y="GluePoint731Y"/>
                              </a:cxn>
                              <a:cxn ang="0">
                                <a:pos x="GluePoint732X" y="GluePoint732Y"/>
                              </a:cxn>
                              <a:cxn ang="0">
                                <a:pos x="GluePoint733X" y="GluePoint733Y"/>
                              </a:cxn>
                              <a:cxn ang="0">
                                <a:pos x="GluePoint734X" y="GluePoint734Y"/>
                              </a:cxn>
                              <a:cxn ang="0">
                                <a:pos x="GluePoint735X" y="GluePoint735Y"/>
                              </a:cxn>
                              <a:cxn ang="0">
                                <a:pos x="GluePoint736X" y="GluePoint736Y"/>
                              </a:cxn>
                              <a:cxn ang="0">
                                <a:pos x="GluePoint737X" y="GluePoint737Y"/>
                              </a:cxn>
                              <a:cxn ang="0">
                                <a:pos x="GluePoint738X" y="GluePoint738Y"/>
                              </a:cxn>
                              <a:cxn ang="0">
                                <a:pos x="GluePoint739X" y="GluePoint739Y"/>
                              </a:cxn>
                              <a:cxn ang="0">
                                <a:pos x="GluePoint740X" y="GluePoint740Y"/>
                              </a:cxn>
                              <a:cxn ang="0">
                                <a:pos x="GluePoint741X" y="GluePoint741Y"/>
                              </a:cxn>
                              <a:cxn ang="0">
                                <a:pos x="GluePoint742X" y="GluePoint742Y"/>
                              </a:cxn>
                              <a:cxn ang="0">
                                <a:pos x="GluePoint743X" y="GluePoint743Y"/>
                              </a:cxn>
                              <a:cxn ang="0">
                                <a:pos x="GluePoint744X" y="GluePoint744Y"/>
                              </a:cxn>
                              <a:cxn ang="0">
                                <a:pos x="GluePoint745X" y="GluePoint745Y"/>
                              </a:cxn>
                              <a:cxn ang="0">
                                <a:pos x="GluePoint746X" y="GluePoint746Y"/>
                              </a:cxn>
                              <a:cxn ang="0">
                                <a:pos x="GluePoint747X" y="GluePoint747Y"/>
                              </a:cxn>
                              <a:cxn ang="0">
                                <a:pos x="GluePoint748X" y="GluePoint748Y"/>
                              </a:cxn>
                              <a:cxn ang="0">
                                <a:pos x="GluePoint749X" y="GluePoint749Y"/>
                              </a:cxn>
                              <a:cxn ang="0">
                                <a:pos x="GluePoint750X" y="GluePoint750Y"/>
                              </a:cxn>
                              <a:cxn ang="0">
                                <a:pos x="GluePoint751X" y="GluePoint751Y"/>
                              </a:cxn>
                              <a:cxn ang="0">
                                <a:pos x="GluePoint752X" y="GluePoint752Y"/>
                              </a:cxn>
                              <a:cxn ang="0">
                                <a:pos x="GluePoint753X" y="GluePoint753Y"/>
                              </a:cxn>
                              <a:cxn ang="0">
                                <a:pos x="GluePoint754X" y="GluePoint754Y"/>
                              </a:cxn>
                              <a:cxn ang="0">
                                <a:pos x="GluePoint755X" y="GluePoint755Y"/>
                              </a:cxn>
                              <a:cxn ang="0">
                                <a:pos x="GluePoint756X" y="GluePoint756Y"/>
                              </a:cxn>
                              <a:cxn ang="0">
                                <a:pos x="GluePoint757X" y="GluePoint757Y"/>
                              </a:cxn>
                              <a:cxn ang="0">
                                <a:pos x="GluePoint758X" y="GluePoint758Y"/>
                              </a:cxn>
                              <a:cxn ang="0">
                                <a:pos x="GluePoint759X" y="GluePoint759Y"/>
                              </a:cxn>
                              <a:cxn ang="0">
                                <a:pos x="GluePoint760X" y="GluePoint760Y"/>
                              </a:cxn>
                              <a:cxn ang="0">
                                <a:pos x="GluePoint761X" y="GluePoint761Y"/>
                              </a:cxn>
                              <a:cxn ang="0">
                                <a:pos x="GluePoint762X" y="GluePoint762Y"/>
                              </a:cxn>
                              <a:cxn ang="0">
                                <a:pos x="GluePoint763X" y="GluePoint763Y"/>
                              </a:cxn>
                              <a:cxn ang="0">
                                <a:pos x="GluePoint764X" y="GluePoint764Y"/>
                              </a:cxn>
                              <a:cxn ang="0">
                                <a:pos x="GluePoint765X" y="GluePoint765Y"/>
                              </a:cxn>
                              <a:cxn ang="0">
                                <a:pos x="GluePoint766X" y="GluePoint766Y"/>
                              </a:cxn>
                              <a:cxn ang="0">
                                <a:pos x="GluePoint767X" y="GluePoint767Y"/>
                              </a:cxn>
                              <a:cxn ang="0">
                                <a:pos x="GluePoint768X" y="GluePoint768Y"/>
                              </a:cxn>
                              <a:cxn ang="0">
                                <a:pos x="GluePoint769X" y="GluePoint769Y"/>
                              </a:cxn>
                              <a:cxn ang="0">
                                <a:pos x="GluePoint770X" y="GluePoint770Y"/>
                              </a:cxn>
                              <a:cxn ang="0">
                                <a:pos x="GluePoint771X" y="GluePoint771Y"/>
                              </a:cxn>
                              <a:cxn ang="0">
                                <a:pos x="GluePoint772X" y="GluePoint772Y"/>
                              </a:cxn>
                              <a:cxn ang="0">
                                <a:pos x="GluePoint773X" y="GluePoint773Y"/>
                              </a:cxn>
                              <a:cxn ang="0">
                                <a:pos x="GluePoint774X" y="GluePoint774Y"/>
                              </a:cxn>
                              <a:cxn ang="0">
                                <a:pos x="GluePoint775X" y="GluePoint775Y"/>
                              </a:cxn>
                              <a:cxn ang="0">
                                <a:pos x="GluePoint776X" y="GluePoint776Y"/>
                              </a:cxn>
                              <a:cxn ang="0">
                                <a:pos x="GluePoint777X" y="GluePoint777Y"/>
                              </a:cxn>
                              <a:cxn ang="0">
                                <a:pos x="GluePoint778X" y="GluePoint778Y"/>
                              </a:cxn>
                              <a:cxn ang="0">
                                <a:pos x="GluePoint779X" y="GluePoint779Y"/>
                              </a:cxn>
                              <a:cxn ang="0">
                                <a:pos x="GluePoint780X" y="GluePoint780Y"/>
                              </a:cxn>
                              <a:cxn ang="0">
                                <a:pos x="GluePoint781X" y="GluePoint781Y"/>
                              </a:cxn>
                              <a:cxn ang="0">
                                <a:pos x="GluePoint782X" y="GluePoint782Y"/>
                              </a:cxn>
                              <a:cxn ang="0">
                                <a:pos x="GluePoint783X" y="GluePoint783Y"/>
                              </a:cxn>
                              <a:cxn ang="0">
                                <a:pos x="GluePoint784X" y="GluePoint784Y"/>
                              </a:cxn>
                              <a:cxn ang="0">
                                <a:pos x="GluePoint785X" y="GluePoint785Y"/>
                              </a:cxn>
                              <a:cxn ang="0">
                                <a:pos x="GluePoint786X" y="GluePoint786Y"/>
                              </a:cxn>
                              <a:cxn ang="0">
                                <a:pos x="GluePoint787X" y="GluePoint787Y"/>
                              </a:cxn>
                              <a:cxn ang="0">
                                <a:pos x="GluePoint788X" y="GluePoint788Y"/>
                              </a:cxn>
                              <a:cxn ang="0">
                                <a:pos x="GluePoint789X" y="GluePoint789Y"/>
                              </a:cxn>
                              <a:cxn ang="0">
                                <a:pos x="GluePoint790X" y="GluePoint790Y"/>
                              </a:cxn>
                              <a:cxn ang="0">
                                <a:pos x="GluePoint791X" y="GluePoint791Y"/>
                              </a:cxn>
                              <a:cxn ang="0">
                                <a:pos x="GluePoint792X" y="GluePoint792Y"/>
                              </a:cxn>
                              <a:cxn ang="0">
                                <a:pos x="GluePoint793X" y="GluePoint793Y"/>
                              </a:cxn>
                              <a:cxn ang="0">
                                <a:pos x="GluePoint794X" y="GluePoint794Y"/>
                              </a:cxn>
                              <a:cxn ang="0">
                                <a:pos x="GluePoint795X" y="GluePoint795Y"/>
                              </a:cxn>
                              <a:cxn ang="0">
                                <a:pos x="GluePoint796X" y="GluePoint796Y"/>
                              </a:cxn>
                              <a:cxn ang="0">
                                <a:pos x="GluePoint797X" y="GluePoint797Y"/>
                              </a:cxn>
                              <a:cxn ang="0">
                                <a:pos x="GluePoint798X" y="GluePoint798Y"/>
                              </a:cxn>
                              <a:cxn ang="0">
                                <a:pos x="GluePoint799X" y="GluePoint799Y"/>
                              </a:cxn>
                              <a:cxn ang="0">
                                <a:pos x="GluePoint800X" y="GluePoint800Y"/>
                              </a:cxn>
                              <a:cxn ang="0">
                                <a:pos x="GluePoint801X" y="GluePoint801Y"/>
                              </a:cxn>
                              <a:cxn ang="0">
                                <a:pos x="GluePoint802X" y="GluePoint802Y"/>
                              </a:cxn>
                              <a:cxn ang="0">
                                <a:pos x="GluePoint803X" y="GluePoint803Y"/>
                              </a:cxn>
                              <a:cxn ang="0">
                                <a:pos x="GluePoint804X" y="GluePoint804Y"/>
                              </a:cxn>
                              <a:cxn ang="0">
                                <a:pos x="GluePoint805X" y="GluePoint805Y"/>
                              </a:cxn>
                              <a:cxn ang="0">
                                <a:pos x="GluePoint806X" y="GluePoint806Y"/>
                              </a:cxn>
                              <a:cxn ang="0">
                                <a:pos x="GluePoint807X" y="GluePoint807Y"/>
                              </a:cxn>
                              <a:cxn ang="0">
                                <a:pos x="GluePoint808X" y="GluePoint808Y"/>
                              </a:cxn>
                              <a:cxn ang="0">
                                <a:pos x="GluePoint809X" y="GluePoint809Y"/>
                              </a:cxn>
                              <a:cxn ang="0">
                                <a:pos x="GluePoint810X" y="GluePoint810Y"/>
                              </a:cxn>
                              <a:cxn ang="0">
                                <a:pos x="GluePoint811X" y="GluePoint811Y"/>
                              </a:cxn>
                              <a:cxn ang="0">
                                <a:pos x="GluePoint812X" y="GluePoint812Y"/>
                              </a:cxn>
                              <a:cxn ang="0">
                                <a:pos x="GluePoint813X" y="GluePoint813Y"/>
                              </a:cxn>
                              <a:cxn ang="0">
                                <a:pos x="GluePoint814X" y="GluePoint814Y"/>
                              </a:cxn>
                              <a:cxn ang="0">
                                <a:pos x="GluePoint815X" y="GluePoint815Y"/>
                              </a:cxn>
                              <a:cxn ang="0">
                                <a:pos x="GluePoint816X" y="GluePoint816Y"/>
                              </a:cxn>
                              <a:cxn ang="0">
                                <a:pos x="GluePoint817X" y="GluePoint817Y"/>
                              </a:cxn>
                              <a:cxn ang="0">
                                <a:pos x="GluePoint818X" y="GluePoint818Y"/>
                              </a:cxn>
                              <a:cxn ang="0">
                                <a:pos x="GluePoint819X" y="GluePoint819Y"/>
                              </a:cxn>
                              <a:cxn ang="0">
                                <a:pos x="GluePoint820X" y="GluePoint820Y"/>
                              </a:cxn>
                              <a:cxn ang="0">
                                <a:pos x="GluePoint821X" y="GluePoint821Y"/>
                              </a:cxn>
                              <a:cxn ang="0">
                                <a:pos x="GluePoint822X" y="GluePoint822Y"/>
                              </a:cxn>
                              <a:cxn ang="0">
                                <a:pos x="GluePoint823X" y="GluePoint823Y"/>
                              </a:cxn>
                              <a:cxn ang="0">
                                <a:pos x="GluePoint824X" y="GluePoint824Y"/>
                              </a:cxn>
                              <a:cxn ang="0">
                                <a:pos x="GluePoint825X" y="GluePoint825Y"/>
                              </a:cxn>
                              <a:cxn ang="0">
                                <a:pos x="GluePoint826X" y="GluePoint826Y"/>
                              </a:cxn>
                              <a:cxn ang="0">
                                <a:pos x="GluePoint827X" y="GluePoint827Y"/>
                              </a:cxn>
                              <a:cxn ang="0">
                                <a:pos x="GluePoint828X" y="GluePoint828Y"/>
                              </a:cxn>
                              <a:cxn ang="0">
                                <a:pos x="GluePoint829X" y="GluePoint829Y"/>
                              </a:cxn>
                              <a:cxn ang="0">
                                <a:pos x="GluePoint830X" y="GluePoint830Y"/>
                              </a:cxn>
                              <a:cxn ang="0">
                                <a:pos x="GluePoint831X" y="GluePoint831Y"/>
                              </a:cxn>
                              <a:cxn ang="0">
                                <a:pos x="GluePoint832X" y="GluePoint832Y"/>
                              </a:cxn>
                              <a:cxn ang="0">
                                <a:pos x="GluePoint833X" y="GluePoint833Y"/>
                              </a:cxn>
                              <a:cxn ang="0">
                                <a:pos x="GluePoint834X" y="GluePoint834Y"/>
                              </a:cxn>
                              <a:cxn ang="0">
                                <a:pos x="GluePoint835X" y="GluePoint835Y"/>
                              </a:cxn>
                              <a:cxn ang="0">
                                <a:pos x="GluePoint836X" y="GluePoint836Y"/>
                              </a:cxn>
                              <a:cxn ang="0">
                                <a:pos x="GluePoint837X" y="GluePoint837Y"/>
                              </a:cxn>
                              <a:cxn ang="0">
                                <a:pos x="GluePoint838X" y="GluePoint838Y"/>
                              </a:cxn>
                              <a:cxn ang="0">
                                <a:pos x="GluePoint839X" y="GluePoint839Y"/>
                              </a:cxn>
                              <a:cxn ang="0">
                                <a:pos x="GluePoint840X" y="GluePoint840Y"/>
                              </a:cxn>
                              <a:cxn ang="0">
                                <a:pos x="GluePoint841X" y="GluePoint841Y"/>
                              </a:cxn>
                              <a:cxn ang="0">
                                <a:pos x="GluePoint842X" y="GluePoint842Y"/>
                              </a:cxn>
                              <a:cxn ang="0">
                                <a:pos x="GluePoint843X" y="GluePoint843Y"/>
                              </a:cxn>
                              <a:cxn ang="0">
                                <a:pos x="GluePoint844X" y="GluePoint844Y"/>
                              </a:cxn>
                              <a:cxn ang="0">
                                <a:pos x="GluePoint845X" y="GluePoint845Y"/>
                              </a:cxn>
                              <a:cxn ang="0">
                                <a:pos x="GluePoint846X" y="GluePoint846Y"/>
                              </a:cxn>
                              <a:cxn ang="0">
                                <a:pos x="GluePoint847X" y="GluePoint847Y"/>
                              </a:cxn>
                              <a:cxn ang="0">
                                <a:pos x="GluePoint848X" y="GluePoint848Y"/>
                              </a:cxn>
                              <a:cxn ang="0">
                                <a:pos x="GluePoint849X" y="GluePoint849Y"/>
                              </a:cxn>
                              <a:cxn ang="0">
                                <a:pos x="GluePoint850X" y="GluePoint850Y"/>
                              </a:cxn>
                              <a:cxn ang="0">
                                <a:pos x="GluePoint851X" y="GluePoint851Y"/>
                              </a:cxn>
                              <a:cxn ang="0">
                                <a:pos x="GluePoint852X" y="GluePoint852Y"/>
                              </a:cxn>
                              <a:cxn ang="0">
                                <a:pos x="GluePoint853X" y="GluePoint853Y"/>
                              </a:cxn>
                              <a:cxn ang="0">
                                <a:pos x="GluePoint854X" y="GluePoint854Y"/>
                              </a:cxn>
                              <a:cxn ang="0">
                                <a:pos x="GluePoint855X" y="GluePoint855Y"/>
                              </a:cxn>
                              <a:cxn ang="0">
                                <a:pos x="GluePoint856X" y="GluePoint856Y"/>
                              </a:cxn>
                              <a:cxn ang="0">
                                <a:pos x="GluePoint857X" y="GluePoint857Y"/>
                              </a:cxn>
                              <a:cxn ang="0">
                                <a:pos x="GluePoint858X" y="GluePoint858Y"/>
                              </a:cxn>
                              <a:cxn ang="0">
                                <a:pos x="GluePoint859X" y="GluePoint859Y"/>
                              </a:cxn>
                              <a:cxn ang="0">
                                <a:pos x="GluePoint860X" y="GluePoint860Y"/>
                              </a:cxn>
                              <a:cxn ang="0">
                                <a:pos x="GluePoint861X" y="GluePoint861Y"/>
                              </a:cxn>
                              <a:cxn ang="0">
                                <a:pos x="GluePoint862X" y="GluePoint862Y"/>
                              </a:cxn>
                              <a:cxn ang="0">
                                <a:pos x="GluePoint863X" y="GluePoint863Y"/>
                              </a:cxn>
                              <a:cxn ang="0">
                                <a:pos x="GluePoint864X" y="GluePoint864Y"/>
                              </a:cxn>
                              <a:cxn ang="0">
                                <a:pos x="GluePoint865X" y="GluePoint865Y"/>
                              </a:cxn>
                              <a:cxn ang="0">
                                <a:pos x="GluePoint866X" y="GluePoint866Y"/>
                              </a:cxn>
                              <a:cxn ang="0">
                                <a:pos x="GluePoint867X" y="GluePoint867Y"/>
                              </a:cxn>
                              <a:cxn ang="0">
                                <a:pos x="GluePoint868X" y="GluePoint868Y"/>
                              </a:cxn>
                              <a:cxn ang="0">
                                <a:pos x="GluePoint869X" y="GluePoint869Y"/>
                              </a:cxn>
                              <a:cxn ang="0">
                                <a:pos x="GluePoint870X" y="GluePoint870Y"/>
                              </a:cxn>
                              <a:cxn ang="0">
                                <a:pos x="GluePoint871X" y="GluePoint871Y"/>
                              </a:cxn>
                              <a:cxn ang="0">
                                <a:pos x="GluePoint872X" y="GluePoint872Y"/>
                              </a:cxn>
                              <a:cxn ang="0">
                                <a:pos x="GluePoint873X" y="GluePoint873Y"/>
                              </a:cxn>
                              <a:cxn ang="0">
                                <a:pos x="GluePoint874X" y="GluePoint874Y"/>
                              </a:cxn>
                              <a:cxn ang="0">
                                <a:pos x="GluePoint875X" y="GluePoint875Y"/>
                              </a:cxn>
                              <a:cxn ang="0">
                                <a:pos x="GluePoint876X" y="GluePoint876Y"/>
                              </a:cxn>
                              <a:cxn ang="0">
                                <a:pos x="GluePoint877X" y="GluePoint877Y"/>
                              </a:cxn>
                              <a:cxn ang="0">
                                <a:pos x="GluePoint878X" y="GluePoint878Y"/>
                              </a:cxn>
                              <a:cxn ang="0">
                                <a:pos x="GluePoint879X" y="GluePoint879Y"/>
                              </a:cxn>
                              <a:cxn ang="0">
                                <a:pos x="GluePoint880X" y="GluePoint880Y"/>
                              </a:cxn>
                              <a:cxn ang="0">
                                <a:pos x="GluePoint881X" y="GluePoint881Y"/>
                              </a:cxn>
                              <a:cxn ang="0">
                                <a:pos x="GluePoint882X" y="GluePoint882Y"/>
                              </a:cxn>
                              <a:cxn ang="0">
                                <a:pos x="GluePoint883X" y="GluePoint883Y"/>
                              </a:cxn>
                              <a:cxn ang="0">
                                <a:pos x="GluePoint884X" y="GluePoint884Y"/>
                              </a:cxn>
                              <a:cxn ang="0">
                                <a:pos x="GluePoint885X" y="GluePoint885Y"/>
                              </a:cxn>
                              <a:cxn ang="0">
                                <a:pos x="GluePoint886X" y="GluePoint886Y"/>
                              </a:cxn>
                              <a:cxn ang="0">
                                <a:pos x="GluePoint887X" y="GluePoint887Y"/>
                              </a:cxn>
                              <a:cxn ang="0">
                                <a:pos x="GluePoint888X" y="GluePoint888Y"/>
                              </a:cxn>
                              <a:cxn ang="0">
                                <a:pos x="GluePoint889X" y="GluePoint889Y"/>
                              </a:cxn>
                              <a:cxn ang="0">
                                <a:pos x="GluePoint890X" y="GluePoint890Y"/>
                              </a:cxn>
                              <a:cxn ang="0">
                                <a:pos x="GluePoint891X" y="GluePoint891Y"/>
                              </a:cxn>
                              <a:cxn ang="0">
                                <a:pos x="GluePoint892X" y="GluePoint892Y"/>
                              </a:cxn>
                              <a:cxn ang="0">
                                <a:pos x="GluePoint893X" y="GluePoint893Y"/>
                              </a:cxn>
                              <a:cxn ang="0">
                                <a:pos x="GluePoint894X" y="GluePoint894Y"/>
                              </a:cxn>
                              <a:cxn ang="0">
                                <a:pos x="GluePoint895X" y="GluePoint895Y"/>
                              </a:cxn>
                              <a:cxn ang="0">
                                <a:pos x="GluePoint896X" y="GluePoint896Y"/>
                              </a:cxn>
                              <a:cxn ang="0">
                                <a:pos x="GluePoint897X" y="GluePoint897Y"/>
                              </a:cxn>
                              <a:cxn ang="0">
                                <a:pos x="GluePoint898X" y="GluePoint898Y"/>
                              </a:cxn>
                              <a:cxn ang="0">
                                <a:pos x="GluePoint899X" y="GluePoint899Y"/>
                              </a:cxn>
                              <a:cxn ang="0">
                                <a:pos x="GluePoint900X" y="GluePoint900Y"/>
                              </a:cxn>
                              <a:cxn ang="0">
                                <a:pos x="GluePoint901X" y="GluePoint901Y"/>
                              </a:cxn>
                              <a:cxn ang="0">
                                <a:pos x="GluePoint902X" y="GluePoint902Y"/>
                              </a:cxn>
                              <a:cxn ang="0">
                                <a:pos x="GluePoint903X" y="GluePoint903Y"/>
                              </a:cxn>
                              <a:cxn ang="0">
                                <a:pos x="GluePoint904X" y="GluePoint904Y"/>
                              </a:cxn>
                              <a:cxn ang="0">
                                <a:pos x="GluePoint905X" y="GluePoint905Y"/>
                              </a:cxn>
                              <a:cxn ang="0">
                                <a:pos x="GluePoint906X" y="GluePoint906Y"/>
                              </a:cxn>
                              <a:cxn ang="0">
                                <a:pos x="GluePoint907X" y="GluePoint907Y"/>
                              </a:cxn>
                              <a:cxn ang="0">
                                <a:pos x="GluePoint908X" y="GluePoint908Y"/>
                              </a:cxn>
                              <a:cxn ang="0">
                                <a:pos x="GluePoint909X" y="GluePoint909Y"/>
                              </a:cxn>
                              <a:cxn ang="0">
                                <a:pos x="GluePoint910X" y="GluePoint910Y"/>
                              </a:cxn>
                              <a:cxn ang="0">
                                <a:pos x="GluePoint911X" y="GluePoint911Y"/>
                              </a:cxn>
                              <a:cxn ang="0">
                                <a:pos x="GluePoint912X" y="GluePoint912Y"/>
                              </a:cxn>
                              <a:cxn ang="0">
                                <a:pos x="GluePoint913X" y="GluePoint913Y"/>
                              </a:cxn>
                              <a:cxn ang="0">
                                <a:pos x="GluePoint914X" y="GluePoint914Y"/>
                              </a:cxn>
                              <a:cxn ang="0">
                                <a:pos x="GluePoint915X" y="GluePoint915Y"/>
                              </a:cxn>
                              <a:cxn ang="0">
                                <a:pos x="GluePoint916X" y="GluePoint916Y"/>
                              </a:cxn>
                              <a:cxn ang="0">
                                <a:pos x="GluePoint917X" y="GluePoint917Y"/>
                              </a:cxn>
                              <a:cxn ang="0">
                                <a:pos x="GluePoint918X" y="GluePoint918Y"/>
                              </a:cxn>
                              <a:cxn ang="0">
                                <a:pos x="GluePoint919X" y="GluePoint919Y"/>
                              </a:cxn>
                              <a:cxn ang="0">
                                <a:pos x="GluePoint920X" y="GluePoint920Y"/>
                              </a:cxn>
                              <a:cxn ang="0">
                                <a:pos x="GluePoint921X" y="GluePoint921Y"/>
                              </a:cxn>
                              <a:cxn ang="0">
                                <a:pos x="GluePoint922X" y="GluePoint922Y"/>
                              </a:cxn>
                              <a:cxn ang="0">
                                <a:pos x="GluePoint923X" y="GluePoint923Y"/>
                              </a:cxn>
                              <a:cxn ang="0">
                                <a:pos x="GluePoint924X" y="GluePoint924Y"/>
                              </a:cxn>
                              <a:cxn ang="0">
                                <a:pos x="GluePoint925X" y="GluePoint925Y"/>
                              </a:cxn>
                              <a:cxn ang="0">
                                <a:pos x="GluePoint926X" y="GluePoint926Y"/>
                              </a:cxn>
                              <a:cxn ang="0">
                                <a:pos x="GluePoint927X" y="GluePoint927Y"/>
                              </a:cxn>
                              <a:cxn ang="0">
                                <a:pos x="GluePoint928X" y="GluePoint928Y"/>
                              </a:cxn>
                              <a:cxn ang="0">
                                <a:pos x="GluePoint929X" y="GluePoint929Y"/>
                              </a:cxn>
                              <a:cxn ang="0">
                                <a:pos x="GluePoint930X" y="GluePoint930Y"/>
                              </a:cxn>
                              <a:cxn ang="0">
                                <a:pos x="GluePoint931X" y="GluePoint931Y"/>
                              </a:cxn>
                              <a:cxn ang="0">
                                <a:pos x="GluePoint932X" y="GluePoint932Y"/>
                              </a:cxn>
                              <a:cxn ang="0">
                                <a:pos x="GluePoint933X" y="GluePoint933Y"/>
                              </a:cxn>
                              <a:cxn ang="0">
                                <a:pos x="GluePoint934X" y="GluePoint934Y"/>
                              </a:cxn>
                              <a:cxn ang="0">
                                <a:pos x="GluePoint935X" y="GluePoint935Y"/>
                              </a:cxn>
                              <a:cxn ang="0">
                                <a:pos x="GluePoint936X" y="GluePoint936Y"/>
                              </a:cxn>
                              <a:cxn ang="0">
                                <a:pos x="GluePoint937X" y="GluePoint937Y"/>
                              </a:cxn>
                              <a:cxn ang="0">
                                <a:pos x="GluePoint938X" y="GluePoint938Y"/>
                              </a:cxn>
                              <a:cxn ang="0">
                                <a:pos x="GluePoint939X" y="GluePoint939Y"/>
                              </a:cxn>
                              <a:cxn ang="0">
                                <a:pos x="GluePoint940X" y="GluePoint940Y"/>
                              </a:cxn>
                              <a:cxn ang="0">
                                <a:pos x="GluePoint941X" y="GluePoint941Y"/>
                              </a:cxn>
                              <a:cxn ang="0">
                                <a:pos x="GluePoint942X" y="GluePoint942Y"/>
                              </a:cxn>
                              <a:cxn ang="0">
                                <a:pos x="GluePoint943X" y="GluePoint943Y"/>
                              </a:cxn>
                              <a:cxn ang="0">
                                <a:pos x="GluePoint944X" y="GluePoint944Y"/>
                              </a:cxn>
                              <a:cxn ang="0">
                                <a:pos x="GluePoint945X" y="GluePoint945Y"/>
                              </a:cxn>
                              <a:cxn ang="0">
                                <a:pos x="GluePoint946X" y="GluePoint946Y"/>
                              </a:cxn>
                              <a:cxn ang="0">
                                <a:pos x="GluePoint947X" y="GluePoint947Y"/>
                              </a:cxn>
                              <a:cxn ang="0">
                                <a:pos x="GluePoint948X" y="GluePoint948Y"/>
                              </a:cxn>
                              <a:cxn ang="0">
                                <a:pos x="GluePoint949X" y="GluePoint949Y"/>
                              </a:cxn>
                              <a:cxn ang="0">
                                <a:pos x="GluePoint950X" y="GluePoint950Y"/>
                              </a:cxn>
                              <a:cxn ang="0">
                                <a:pos x="GluePoint951X" y="GluePoint951Y"/>
                              </a:cxn>
                              <a:cxn ang="0">
                                <a:pos x="GluePoint952X" y="GluePoint952Y"/>
                              </a:cxn>
                              <a:cxn ang="0">
                                <a:pos x="GluePoint953X" y="GluePoint953Y"/>
                              </a:cxn>
                              <a:cxn ang="0">
                                <a:pos x="GluePoint954X" y="GluePoint954Y"/>
                              </a:cxn>
                              <a:cxn ang="0">
                                <a:pos x="GluePoint955X" y="GluePoint955Y"/>
                              </a:cxn>
                              <a:cxn ang="0">
                                <a:pos x="GluePoint956X" y="GluePoint956Y"/>
                              </a:cxn>
                              <a:cxn ang="0">
                                <a:pos x="GluePoint957X" y="GluePoint957Y"/>
                              </a:cxn>
                              <a:cxn ang="0">
                                <a:pos x="GluePoint958X" y="GluePoint958Y"/>
                              </a:cxn>
                              <a:cxn ang="0">
                                <a:pos x="GluePoint959X" y="GluePoint959Y"/>
                              </a:cxn>
                              <a:cxn ang="0">
                                <a:pos x="GluePoint960X" y="GluePoint960Y"/>
                              </a:cxn>
                              <a:cxn ang="0">
                                <a:pos x="GluePoint961X" y="GluePoint961Y"/>
                              </a:cxn>
                              <a:cxn ang="0">
                                <a:pos x="GluePoint962X" y="GluePoint962Y"/>
                              </a:cxn>
                              <a:cxn ang="0">
                                <a:pos x="GluePoint963X" y="GluePoint963Y"/>
                              </a:cxn>
                              <a:cxn ang="0">
                                <a:pos x="GluePoint964X" y="GluePoint964Y"/>
                              </a:cxn>
                              <a:cxn ang="0">
                                <a:pos x="GluePoint965X" y="GluePoint965Y"/>
                              </a:cxn>
                              <a:cxn ang="0">
                                <a:pos x="GluePoint966X" y="GluePoint966Y"/>
                              </a:cxn>
                              <a:cxn ang="0">
                                <a:pos x="GluePoint967X" y="GluePoint967Y"/>
                              </a:cxn>
                              <a:cxn ang="0">
                                <a:pos x="GluePoint968X" y="GluePoint968Y"/>
                              </a:cxn>
                              <a:cxn ang="0">
                                <a:pos x="GluePoint969X" y="GluePoint969Y"/>
                              </a:cxn>
                              <a:cxn ang="0">
                                <a:pos x="GluePoint970X" y="GluePoint970Y"/>
                              </a:cxn>
                              <a:cxn ang="0">
                                <a:pos x="GluePoint971X" y="GluePoint971Y"/>
                              </a:cxn>
                              <a:cxn ang="0">
                                <a:pos x="GluePoint972X" y="GluePoint972Y"/>
                              </a:cxn>
                              <a:cxn ang="0">
                                <a:pos x="GluePoint973X" y="GluePoint973Y"/>
                              </a:cxn>
                              <a:cxn ang="0">
                                <a:pos x="GluePoint974X" y="GluePoint974Y"/>
                              </a:cxn>
                              <a:cxn ang="0">
                                <a:pos x="GluePoint975X" y="GluePoint975Y"/>
                              </a:cxn>
                              <a:cxn ang="0">
                                <a:pos x="GluePoint976X" y="GluePoint976Y"/>
                              </a:cxn>
                              <a:cxn ang="0">
                                <a:pos x="GluePoint977X" y="GluePoint977Y"/>
                              </a:cxn>
                              <a:cxn ang="0">
                                <a:pos x="GluePoint978X" y="GluePoint978Y"/>
                              </a:cxn>
                              <a:cxn ang="0">
                                <a:pos x="GluePoint979X" y="GluePoint979Y"/>
                              </a:cxn>
                              <a:cxn ang="0">
                                <a:pos x="GluePoint980X" y="GluePoint980Y"/>
                              </a:cxn>
                              <a:cxn ang="0">
                                <a:pos x="GluePoint981X" y="GluePoint981Y"/>
                              </a:cxn>
                              <a:cxn ang="0">
                                <a:pos x="GluePoint982X" y="GluePoint982Y"/>
                              </a:cxn>
                              <a:cxn ang="0">
                                <a:pos x="GluePoint983X" y="GluePoint983Y"/>
                              </a:cxn>
                              <a:cxn ang="0">
                                <a:pos x="GluePoint984X" y="GluePoint984Y"/>
                              </a:cxn>
                              <a:cxn ang="0">
                                <a:pos x="GluePoint985X" y="GluePoint985Y"/>
                              </a:cxn>
                              <a:cxn ang="0">
                                <a:pos x="GluePoint986X" y="GluePoint986Y"/>
                              </a:cxn>
                              <a:cxn ang="0">
                                <a:pos x="GluePoint987X" y="GluePoint987Y"/>
                              </a:cxn>
                              <a:cxn ang="0">
                                <a:pos x="GluePoint988X" y="GluePoint988Y"/>
                              </a:cxn>
                              <a:cxn ang="0">
                                <a:pos x="GluePoint989X" y="GluePoint989Y"/>
                              </a:cxn>
                              <a:cxn ang="0">
                                <a:pos x="GluePoint990X" y="GluePoint990Y"/>
                              </a:cxn>
                              <a:cxn ang="0">
                                <a:pos x="GluePoint991X" y="GluePoint991Y"/>
                              </a:cxn>
                              <a:cxn ang="0">
                                <a:pos x="GluePoint992X" y="GluePoint992Y"/>
                              </a:cxn>
                              <a:cxn ang="0">
                                <a:pos x="GluePoint993X" y="GluePoint993Y"/>
                              </a:cxn>
                              <a:cxn ang="0">
                                <a:pos x="GluePoint994X" y="GluePoint994Y"/>
                              </a:cxn>
                              <a:cxn ang="0">
                                <a:pos x="GluePoint995X" y="GluePoint995Y"/>
                              </a:cxn>
                              <a:cxn ang="0">
                                <a:pos x="GluePoint996X" y="GluePoint996Y"/>
                              </a:cxn>
                              <a:cxn ang="0">
                                <a:pos x="GluePoint997X" y="GluePoint997Y"/>
                              </a:cxn>
                              <a:cxn ang="0">
                                <a:pos x="GluePoint998X" y="GluePoint998Y"/>
                              </a:cxn>
                              <a:cxn ang="0">
                                <a:pos x="GluePoint999X" y="GluePoint999Y"/>
                              </a:cxn>
                              <a:cxn ang="0">
                                <a:pos x="GluePoint1000X" y="GluePoint1000Y"/>
                              </a:cxn>
                              <a:cxn ang="0">
                                <a:pos x="GluePoint1001X" y="GluePoint1001Y"/>
                              </a:cxn>
                              <a:cxn ang="0">
                                <a:pos x="GluePoint1002X" y="GluePoint1002Y"/>
                              </a:cxn>
                              <a:cxn ang="0">
                                <a:pos x="GluePoint1003X" y="GluePoint1003Y"/>
                              </a:cxn>
                              <a:cxn ang="0">
                                <a:pos x="GluePoint1004X" y="GluePoint1004Y"/>
                              </a:cxn>
                              <a:cxn ang="0">
                                <a:pos x="GluePoint1005X" y="GluePoint1005Y"/>
                              </a:cxn>
                              <a:cxn ang="0">
                                <a:pos x="GluePoint1006X" y="GluePoint1006Y"/>
                              </a:cxn>
                              <a:cxn ang="0">
                                <a:pos x="GluePoint1007X" y="GluePoint1007Y"/>
                              </a:cxn>
                              <a:cxn ang="0">
                                <a:pos x="GluePoint1008X" y="GluePoint1008Y"/>
                              </a:cxn>
                              <a:cxn ang="0">
                                <a:pos x="GluePoint1009X" y="GluePoint1009Y"/>
                              </a:cxn>
                              <a:cxn ang="0">
                                <a:pos x="GluePoint1010X" y="GluePoint1010Y"/>
                              </a:cxn>
                              <a:cxn ang="0">
                                <a:pos x="GluePoint1011X" y="GluePoint1011Y"/>
                              </a:cxn>
                              <a:cxn ang="0">
                                <a:pos x="GluePoint1012X" y="GluePoint1012Y"/>
                              </a:cxn>
                              <a:cxn ang="0">
                                <a:pos x="GluePoint1013X" y="GluePoint1013Y"/>
                              </a:cxn>
                              <a:cxn ang="0">
                                <a:pos x="GluePoint1014X" y="GluePoint1014Y"/>
                              </a:cxn>
                              <a:cxn ang="0">
                                <a:pos x="GluePoint1015X" y="GluePoint1015Y"/>
                              </a:cxn>
                              <a:cxn ang="0">
                                <a:pos x="GluePoint1016X" y="GluePoint1016Y"/>
                              </a:cxn>
                              <a:cxn ang="0">
                                <a:pos x="GluePoint1017X" y="GluePoint1017Y"/>
                              </a:cxn>
                              <a:cxn ang="0">
                                <a:pos x="GluePoint1018X" y="GluePoint1018Y"/>
                              </a:cxn>
                              <a:cxn ang="0">
                                <a:pos x="GluePoint1019X" y="GluePoint1019Y"/>
                              </a:cxn>
                              <a:cxn ang="0">
                                <a:pos x="GluePoint1020X" y="GluePoint1020Y"/>
                              </a:cxn>
                              <a:cxn ang="0">
                                <a:pos x="GluePoint1021X" y="GluePoint1021Y"/>
                              </a:cxn>
                              <a:cxn ang="0">
                                <a:pos x="GluePoint1022X" y="GluePoint1022Y"/>
                              </a:cxn>
                              <a:cxn ang="0">
                                <a:pos x="GluePoint1023X" y="GluePoint1023Y"/>
                              </a:cxn>
                              <a:cxn ang="0">
                                <a:pos x="GluePoint1024X" y="GluePoint1024Y"/>
                              </a:cxn>
                              <a:cxn ang="0">
                                <a:pos x="GluePoint1025X" y="GluePoint1025Y"/>
                              </a:cxn>
                              <a:cxn ang="0">
                                <a:pos x="GluePoint1026X" y="GluePoint1026Y"/>
                              </a:cxn>
                              <a:cxn ang="0">
                                <a:pos x="GluePoint1027X" y="GluePoint1027Y"/>
                              </a:cxn>
                              <a:cxn ang="0">
                                <a:pos x="GluePoint1028X" y="GluePoint1028Y"/>
                              </a:cxn>
                              <a:cxn ang="0">
                                <a:pos x="GluePoint1029X" y="GluePoint1029Y"/>
                              </a:cxn>
                              <a:cxn ang="0">
                                <a:pos x="GluePoint1030X" y="GluePoint1030Y"/>
                              </a:cxn>
                              <a:cxn ang="0">
                                <a:pos x="GluePoint1031X" y="GluePoint1031Y"/>
                              </a:cxn>
                              <a:cxn ang="0">
                                <a:pos x="GluePoint1032X" y="GluePoint1032Y"/>
                              </a:cxn>
                              <a:cxn ang="0">
                                <a:pos x="GluePoint1033X" y="GluePoint1033Y"/>
                              </a:cxn>
                              <a:cxn ang="0">
                                <a:pos x="GluePoint1034X" y="GluePoint1034Y"/>
                              </a:cxn>
                              <a:cxn ang="0">
                                <a:pos x="GluePoint1035X" y="GluePoint1035Y"/>
                              </a:cxn>
                              <a:cxn ang="0">
                                <a:pos x="GluePoint1036X" y="GluePoint1036Y"/>
                              </a:cxn>
                              <a:cxn ang="0">
                                <a:pos x="GluePoint1037X" y="GluePoint1037Y"/>
                              </a:cxn>
                              <a:cxn ang="0">
                                <a:pos x="GluePoint1038X" y="GluePoint1038Y"/>
                              </a:cxn>
                              <a:cxn ang="0">
                                <a:pos x="GluePoint1039X" y="GluePoint1039Y"/>
                              </a:cxn>
                              <a:cxn ang="0">
                                <a:pos x="GluePoint1040X" y="GluePoint1040Y"/>
                              </a:cxn>
                              <a:cxn ang="0">
                                <a:pos x="GluePoint1041X" y="GluePoint1041Y"/>
                              </a:cxn>
                              <a:cxn ang="0">
                                <a:pos x="GluePoint1042X" y="GluePoint1042Y"/>
                              </a:cxn>
                              <a:cxn ang="0">
                                <a:pos x="GluePoint1043X" y="GluePoint1043Y"/>
                              </a:cxn>
                              <a:cxn ang="0">
                                <a:pos x="GluePoint1044X" y="GluePoint1044Y"/>
                              </a:cxn>
                              <a:cxn ang="0">
                                <a:pos x="GluePoint1045X" y="GluePoint1045Y"/>
                              </a:cxn>
                              <a:cxn ang="0">
                                <a:pos x="GluePoint1046X" y="GluePoint1046Y"/>
                              </a:cxn>
                              <a:cxn ang="0">
                                <a:pos x="GluePoint1047X" y="GluePoint1047Y"/>
                              </a:cxn>
                              <a:cxn ang="0">
                                <a:pos x="GluePoint1048X" y="GluePoint1048Y"/>
                              </a:cxn>
                              <a:cxn ang="0">
                                <a:pos x="GluePoint1049X" y="GluePoint1049Y"/>
                              </a:cxn>
                              <a:cxn ang="0">
                                <a:pos x="GluePoint1050X" y="GluePoint1050Y"/>
                              </a:cxn>
                              <a:cxn ang="0">
                                <a:pos x="GluePoint1051X" y="GluePoint1051Y"/>
                              </a:cxn>
                              <a:cxn ang="0">
                                <a:pos x="GluePoint1052X" y="GluePoint1052Y"/>
                              </a:cxn>
                              <a:cxn ang="0">
                                <a:pos x="GluePoint1053X" y="GluePoint1053Y"/>
                              </a:cxn>
                              <a:cxn ang="0">
                                <a:pos x="GluePoint1054X" y="GluePoint1054Y"/>
                              </a:cxn>
                              <a:cxn ang="0">
                                <a:pos x="GluePoint1055X" y="GluePoint1055Y"/>
                              </a:cxn>
                              <a:cxn ang="0">
                                <a:pos x="GluePoint1056X" y="GluePoint1056Y"/>
                              </a:cxn>
                              <a:cxn ang="0">
                                <a:pos x="GluePoint1057X" y="GluePoint1057Y"/>
                              </a:cxn>
                              <a:cxn ang="0">
                                <a:pos x="GluePoint1058X" y="GluePoint1058Y"/>
                              </a:cxn>
                              <a:cxn ang="0">
                                <a:pos x="GluePoint1059X" y="GluePoint1059Y"/>
                              </a:cxn>
                              <a:cxn ang="0">
                                <a:pos x="GluePoint1060X" y="GluePoint1060Y"/>
                              </a:cxn>
                              <a:cxn ang="0">
                                <a:pos x="GluePoint1061X" y="GluePoint1061Y"/>
                              </a:cxn>
                              <a:cxn ang="0">
                                <a:pos x="GluePoint1062X" y="GluePoint1062Y"/>
                              </a:cxn>
                              <a:cxn ang="0">
                                <a:pos x="GluePoint1063X" y="GluePoint1063Y"/>
                              </a:cxn>
                              <a:cxn ang="0">
                                <a:pos x="GluePoint1064X" y="GluePoint1064Y"/>
                              </a:cxn>
                              <a:cxn ang="0">
                                <a:pos x="GluePoint1065X" y="GluePoint1065Y"/>
                              </a:cxn>
                              <a:cxn ang="0">
                                <a:pos x="GluePoint1066X" y="GluePoint1066Y"/>
                              </a:cxn>
                              <a:cxn ang="0">
                                <a:pos x="GluePoint1067X" y="GluePoint1067Y"/>
                              </a:cxn>
                              <a:cxn ang="0">
                                <a:pos x="GluePoint1068X" y="GluePoint1068Y"/>
                              </a:cxn>
                              <a:cxn ang="0">
                                <a:pos x="GluePoint1069X" y="GluePoint1069Y"/>
                              </a:cxn>
                              <a:cxn ang="0">
                                <a:pos x="GluePoint1070X" y="GluePoint1070Y"/>
                              </a:cxn>
                              <a:cxn ang="0">
                                <a:pos x="GluePoint1071X" y="GluePoint1071Y"/>
                              </a:cxn>
                              <a:cxn ang="0">
                                <a:pos x="GluePoint1072X" y="GluePoint1072Y"/>
                              </a:cxn>
                              <a:cxn ang="0">
                                <a:pos x="GluePoint1073X" y="GluePoint1073Y"/>
                              </a:cxn>
                              <a:cxn ang="0">
                                <a:pos x="GluePoint1074X" y="GluePoint1074Y"/>
                              </a:cxn>
                              <a:cxn ang="0">
                                <a:pos x="GluePoint1075X" y="GluePoint1075Y"/>
                              </a:cxn>
                              <a:cxn ang="0">
                                <a:pos x="GluePoint1076X" y="GluePoint1076Y"/>
                              </a:cxn>
                              <a:cxn ang="0">
                                <a:pos x="GluePoint1077X" y="GluePoint1077Y"/>
                              </a:cxn>
                              <a:cxn ang="0">
                                <a:pos x="GluePoint1078X" y="GluePoint1078Y"/>
                              </a:cxn>
                              <a:cxn ang="0">
                                <a:pos x="GluePoint1079X" y="GluePoint1079Y"/>
                              </a:cxn>
                              <a:cxn ang="0">
                                <a:pos x="GluePoint1080X" y="GluePoint1080Y"/>
                              </a:cxn>
                              <a:cxn ang="0">
                                <a:pos x="GluePoint1081X" y="GluePoint1081Y"/>
                              </a:cxn>
                              <a:cxn ang="0">
                                <a:pos x="GluePoint1082X" y="GluePoint1082Y"/>
                              </a:cxn>
                              <a:cxn ang="0">
                                <a:pos x="GluePoint1083X" y="GluePoint1083Y"/>
                              </a:cxn>
                              <a:cxn ang="0">
                                <a:pos x="GluePoint1084X" y="GluePoint1084Y"/>
                              </a:cxn>
                              <a:cxn ang="0">
                                <a:pos x="GluePoint1085X" y="GluePoint1085Y"/>
                              </a:cxn>
                              <a:cxn ang="0">
                                <a:pos x="GluePoint1086X" y="GluePoint1086Y"/>
                              </a:cxn>
                              <a:cxn ang="0">
                                <a:pos x="GluePoint1087X" y="GluePoint1087Y"/>
                              </a:cxn>
                              <a:cxn ang="0">
                                <a:pos x="GluePoint1088X" y="GluePoint1088Y"/>
                              </a:cxn>
                              <a:cxn ang="0">
                                <a:pos x="GluePoint1089X" y="GluePoint1089Y"/>
                              </a:cxn>
                              <a:cxn ang="0">
                                <a:pos x="GluePoint1090X" y="GluePoint1090Y"/>
                              </a:cxn>
                              <a:cxn ang="0">
                                <a:pos x="GluePoint1091X" y="GluePoint1091Y"/>
                              </a:cxn>
                              <a:cxn ang="0">
                                <a:pos x="GluePoint1092X" y="GluePoint1092Y"/>
                              </a:cxn>
                              <a:cxn ang="0">
                                <a:pos x="GluePoint1093X" y="GluePoint1093Y"/>
                              </a:cxn>
                              <a:cxn ang="0">
                                <a:pos x="GluePoint1094X" y="GluePoint1094Y"/>
                              </a:cxn>
                              <a:cxn ang="0">
                                <a:pos x="GluePoint1095X" y="GluePoint1095Y"/>
                              </a:cxn>
                              <a:cxn ang="0">
                                <a:pos x="GluePoint1096X" y="GluePoint1096Y"/>
                              </a:cxn>
                              <a:cxn ang="0">
                                <a:pos x="GluePoint1097X" y="GluePoint1097Y"/>
                              </a:cxn>
                              <a:cxn ang="0">
                                <a:pos x="GluePoint1098X" y="GluePoint1098Y"/>
                              </a:cxn>
                              <a:cxn ang="0">
                                <a:pos x="GluePoint1099X" y="GluePoint1099Y"/>
                              </a:cxn>
                              <a:cxn ang="0">
                                <a:pos x="GluePoint1100X" y="GluePoint1100Y"/>
                              </a:cxn>
                              <a:cxn ang="0">
                                <a:pos x="GluePoint1101X" y="GluePoint1101Y"/>
                              </a:cxn>
                              <a:cxn ang="0">
                                <a:pos x="GluePoint1102X" y="GluePoint1102Y"/>
                              </a:cxn>
                              <a:cxn ang="0">
                                <a:pos x="GluePoint1103X" y="GluePoint1103Y"/>
                              </a:cxn>
                              <a:cxn ang="0">
                                <a:pos x="GluePoint1104X" y="GluePoint1104Y"/>
                              </a:cxn>
                              <a:cxn ang="0">
                                <a:pos x="GluePoint1105X" y="GluePoint1105Y"/>
                              </a:cxn>
                              <a:cxn ang="0">
                                <a:pos x="GluePoint1106X" y="GluePoint1106Y"/>
                              </a:cxn>
                              <a:cxn ang="0">
                                <a:pos x="GluePoint1107X" y="GluePoint1107Y"/>
                              </a:cxn>
                              <a:cxn ang="0">
                                <a:pos x="GluePoint1108X" y="GluePoint1108Y"/>
                              </a:cxn>
                              <a:cxn ang="0">
                                <a:pos x="GluePoint1109X" y="GluePoint1109Y"/>
                              </a:cxn>
                              <a:cxn ang="0">
                                <a:pos x="GluePoint1110X" y="GluePoint1110Y"/>
                              </a:cxn>
                              <a:cxn ang="0">
                                <a:pos x="GluePoint1111X" y="GluePoint1111Y"/>
                              </a:cxn>
                              <a:cxn ang="0">
                                <a:pos x="GluePoint1112X" y="GluePoint1112Y"/>
                              </a:cxn>
                              <a:cxn ang="0">
                                <a:pos x="GluePoint1113X" y="GluePoint1113Y"/>
                              </a:cxn>
                              <a:cxn ang="0">
                                <a:pos x="GluePoint1114X" y="GluePoint1114Y"/>
                              </a:cxn>
                              <a:cxn ang="0">
                                <a:pos x="GluePoint1115X" y="GluePoint1115Y"/>
                              </a:cxn>
                              <a:cxn ang="0">
                                <a:pos x="GluePoint1116X" y="GluePoint1116Y"/>
                              </a:cxn>
                              <a:cxn ang="0">
                                <a:pos x="GluePoint1117X" y="GluePoint1117Y"/>
                              </a:cxn>
                              <a:cxn ang="0">
                                <a:pos x="GluePoint1118X" y="GluePoint1118Y"/>
                              </a:cxn>
                              <a:cxn ang="0">
                                <a:pos x="GluePoint1119X" y="GluePoint1119Y"/>
                              </a:cxn>
                              <a:cxn ang="0">
                                <a:pos x="GluePoint1120X" y="GluePoint1120Y"/>
                              </a:cxn>
                              <a:cxn ang="0">
                                <a:pos x="GluePoint1121X" y="GluePoint1121Y"/>
                              </a:cxn>
                              <a:cxn ang="0">
                                <a:pos x="GluePoint1122X" y="GluePoint1122Y"/>
                              </a:cxn>
                              <a:cxn ang="0">
                                <a:pos x="GluePoint1123X" y="GluePoint1123Y"/>
                              </a:cxn>
                              <a:cxn ang="0">
                                <a:pos x="GluePoint1124X" y="GluePoint1124Y"/>
                              </a:cxn>
                              <a:cxn ang="0">
                                <a:pos x="GluePoint1125X" y="GluePoint1125Y"/>
                              </a:cxn>
                              <a:cxn ang="0">
                                <a:pos x="GluePoint1126X" y="GluePoint1126Y"/>
                              </a:cxn>
                              <a:cxn ang="0">
                                <a:pos x="GluePoint1127X" y="GluePoint1127Y"/>
                              </a:cxn>
                              <a:cxn ang="0">
                                <a:pos x="GluePoint1128X" y="GluePoint1128Y"/>
                              </a:cxn>
                              <a:cxn ang="0">
                                <a:pos x="GluePoint1129X" y="GluePoint1129Y"/>
                              </a:cxn>
                              <a:cxn ang="0">
                                <a:pos x="GluePoint1130X" y="GluePoint1130Y"/>
                              </a:cxn>
                              <a:cxn ang="0">
                                <a:pos x="GluePoint1131X" y="GluePoint1131Y"/>
                              </a:cxn>
                              <a:cxn ang="0">
                                <a:pos x="GluePoint1132X" y="GluePoint1132Y"/>
                              </a:cxn>
                              <a:cxn ang="0">
                                <a:pos x="GluePoint1133X" y="GluePoint1133Y"/>
                              </a:cxn>
                              <a:cxn ang="0">
                                <a:pos x="GluePoint1134X" y="GluePoint1134Y"/>
                              </a:cxn>
                              <a:cxn ang="0">
                                <a:pos x="GluePoint1135X" y="GluePoint1135Y"/>
                              </a:cxn>
                              <a:cxn ang="0">
                                <a:pos x="GluePoint1136X" y="GluePoint1136Y"/>
                              </a:cxn>
                              <a:cxn ang="0">
                                <a:pos x="GluePoint1137X" y="GluePoint1137Y"/>
                              </a:cxn>
                              <a:cxn ang="0">
                                <a:pos x="GluePoint1138X" y="GluePoint1138Y"/>
                              </a:cxn>
                              <a:cxn ang="0">
                                <a:pos x="GluePoint1139X" y="GluePoint1139Y"/>
                              </a:cxn>
                              <a:cxn ang="0">
                                <a:pos x="GluePoint1140X" y="GluePoint1140Y"/>
                              </a:cxn>
                              <a:cxn ang="0">
                                <a:pos x="GluePoint1141X" y="GluePoint1141Y"/>
                              </a:cxn>
                              <a:cxn ang="0">
                                <a:pos x="GluePoint1142X" y="GluePoint1142Y"/>
                              </a:cxn>
                              <a:cxn ang="0">
                                <a:pos x="GluePoint1143X" y="GluePoint1143Y"/>
                              </a:cxn>
                              <a:cxn ang="0">
                                <a:pos x="GluePoint1144X" y="GluePoint1144Y"/>
                              </a:cxn>
                              <a:cxn ang="0">
                                <a:pos x="GluePoint1145X" y="GluePoint1145Y"/>
                              </a:cxn>
                              <a:cxn ang="0">
                                <a:pos x="GluePoint1146X" y="GluePoint1146Y"/>
                              </a:cxn>
                              <a:cxn ang="0">
                                <a:pos x="GluePoint1147X" y="GluePoint1147Y"/>
                              </a:cxn>
                              <a:cxn ang="0">
                                <a:pos x="GluePoint1148X" y="GluePoint1148Y"/>
                              </a:cxn>
                              <a:cxn ang="0">
                                <a:pos x="GluePoint1149X" y="GluePoint1149Y"/>
                              </a:cxn>
                              <a:cxn ang="0">
                                <a:pos x="GluePoint1150X" y="GluePoint1150Y"/>
                              </a:cxn>
                              <a:cxn ang="0">
                                <a:pos x="GluePoint1151X" y="GluePoint1151Y"/>
                              </a:cxn>
                              <a:cxn ang="0">
                                <a:pos x="GluePoint1152X" y="GluePoint1152Y"/>
                              </a:cxn>
                              <a:cxn ang="0">
                                <a:pos x="GluePoint1153X" y="GluePoint1153Y"/>
                              </a:cxn>
                              <a:cxn ang="0">
                                <a:pos x="GluePoint1154X" y="GluePoint1154Y"/>
                              </a:cxn>
                              <a:cxn ang="0">
                                <a:pos x="GluePoint1155X" y="GluePoint1155Y"/>
                              </a:cxn>
                              <a:cxn ang="0">
                                <a:pos x="GluePoint1156X" y="GluePoint1156Y"/>
                              </a:cxn>
                              <a:cxn ang="0">
                                <a:pos x="GluePoint1157X" y="GluePoint1157Y"/>
                              </a:cxn>
                              <a:cxn ang="0">
                                <a:pos x="GluePoint1158X" y="GluePoint1158Y"/>
                              </a:cxn>
                              <a:cxn ang="0">
                                <a:pos x="GluePoint1159X" y="GluePoint1159Y"/>
                              </a:cxn>
                              <a:cxn ang="0">
                                <a:pos x="GluePoint1160X" y="GluePoint1160Y"/>
                              </a:cxn>
                              <a:cxn ang="0">
                                <a:pos x="GluePoint1161X" y="GluePoint1161Y"/>
                              </a:cxn>
                              <a:cxn ang="0">
                                <a:pos x="GluePoint1162X" y="GluePoint1162Y"/>
                              </a:cxn>
                              <a:cxn ang="0">
                                <a:pos x="GluePoint1163X" y="GluePoint1163Y"/>
                              </a:cxn>
                              <a:cxn ang="0">
                                <a:pos x="GluePoint1164X" y="GluePoint1164Y"/>
                              </a:cxn>
                              <a:cxn ang="0">
                                <a:pos x="GluePoint1165X" y="GluePoint1165Y"/>
                              </a:cxn>
                              <a:cxn ang="0">
                                <a:pos x="GluePoint1166X" y="GluePoint1166Y"/>
                              </a:cxn>
                              <a:cxn ang="0">
                                <a:pos x="GluePoint1167X" y="GluePoint1167Y"/>
                              </a:cxn>
                              <a:cxn ang="0">
                                <a:pos x="GluePoint1168X" y="GluePoint1168Y"/>
                              </a:cxn>
                              <a:cxn ang="0">
                                <a:pos x="GluePoint1169X" y="GluePoint1169Y"/>
                              </a:cxn>
                              <a:cxn ang="0">
                                <a:pos x="GluePoint1170X" y="GluePoint1170Y"/>
                              </a:cxn>
                              <a:cxn ang="0">
                                <a:pos x="GluePoint1171X" y="GluePoint1171Y"/>
                              </a:cxn>
                              <a:cxn ang="0">
                                <a:pos x="GluePoint1172X" y="GluePoint1172Y"/>
                              </a:cxn>
                              <a:cxn ang="0">
                                <a:pos x="GluePoint1173X" y="GluePoint1173Y"/>
                              </a:cxn>
                              <a:cxn ang="0">
                                <a:pos x="GluePoint1174X" y="GluePoint1174Y"/>
                              </a:cxn>
                              <a:cxn ang="0">
                                <a:pos x="GluePoint1175X" y="GluePoint1175Y"/>
                              </a:cxn>
                            </a:cxnLst>
                            <a:rect l="textAreaLeft" t="textAreaTop" r="textAreaRight" b="textAreaBottom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5000"/>
                            </a:schemeClr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Forma libre: Forma 10"/>
                        <wps:cNvSpPr/>
                        <wps:spPr>
                          <a:xfrm flipH="1" flipV="1" rot="10800000">
                            <a:off x="4727880" y="7090200"/>
                            <a:ext cx="939240" cy="926640"/>
                          </a:xfrm>
                          <a:custGeom>
                            <a:avLst/>
                            <a:gdLst>
                              <a:gd name="textAreaLeft" fmla="*/ -360 w 532440"/>
                              <a:gd name="textAreaRight" fmla="*/ 532440 w 532440"/>
                              <a:gd name="textAreaTop" fmla="*/ -360 h 525240"/>
                              <a:gd name="textAreaBottom" fmla="*/ 525240 h 525240"/>
                              <a:gd name="GluePoint1X" fmla="*/ 1439383 w 2647519"/>
                              <a:gd name="GluePoint1Y" fmla="*/ 2598425 h 2612594"/>
                              <a:gd name="GluePoint2X" fmla="*/ 1427010 w 2647519"/>
                              <a:gd name="GluePoint2Y" fmla="*/ 2605087 h 2612594"/>
                              <a:gd name="GluePoint3X" fmla="*/ 1427751 w 2647519"/>
                              <a:gd name="GluePoint3Y" fmla="*/ 2605405 h 2612594"/>
                              <a:gd name="GluePoint4X" fmla="*/ 1542263 w 2647519"/>
                              <a:gd name="GluePoint4Y" fmla="*/ 2530792 h 2612594"/>
                              <a:gd name="GluePoint5X" fmla="*/ 1502258 w 2647519"/>
                              <a:gd name="GluePoint5Y" fmla="*/ 2540317 h 2612594"/>
                              <a:gd name="GluePoint6X" fmla="*/ 1442250 w 2647519"/>
                              <a:gd name="GluePoint6Y" fmla="*/ 2547937 h 2612594"/>
                              <a:gd name="GluePoint7X" fmla="*/ 1439393 w 2647519"/>
                              <a:gd name="GluePoint7Y" fmla="*/ 2540317 h 2612594"/>
                              <a:gd name="GluePoint8X" fmla="*/ 1481303 w 2647519"/>
                              <a:gd name="GluePoint8Y" fmla="*/ 2536507 h 2612594"/>
                              <a:gd name="GluePoint9X" fmla="*/ 1542263 w 2647519"/>
                              <a:gd name="GluePoint9Y" fmla="*/ 2530792 h 2612594"/>
                              <a:gd name="GluePoint10X" fmla="*/ 1646324 w 2647519"/>
                              <a:gd name="GluePoint10Y" fmla="*/ 2520821 h 2612594"/>
                              <a:gd name="GluePoint11X" fmla="*/ 1643880 w 2647519"/>
                              <a:gd name="GluePoint11Y" fmla="*/ 2521511 h 2612594"/>
                              <a:gd name="GluePoint12X" fmla="*/ 1645133 w 2647519"/>
                              <a:gd name="GluePoint12Y" fmla="*/ 2521267 h 2612594"/>
                              <a:gd name="GluePoint13X" fmla="*/ 899801 w 2647519"/>
                              <a:gd name="GluePoint13Y" fmla="*/ 2506503 h 2612594"/>
                              <a:gd name="GluePoint14X" fmla="*/ 942187 w 2647519"/>
                              <a:gd name="GluePoint14Y" fmla="*/ 2517457 h 2612594"/>
                              <a:gd name="GluePoint15X" fmla="*/ 960285 w 2647519"/>
                              <a:gd name="GluePoint15Y" fmla="*/ 2518409 h 2612594"/>
                              <a:gd name="GluePoint16X" fmla="*/ 1010767 w 2647519"/>
                              <a:gd name="GluePoint16Y" fmla="*/ 2543175 h 2612594"/>
                              <a:gd name="GluePoint17X" fmla="*/ 1033627 w 2647519"/>
                              <a:gd name="GluePoint17Y" fmla="*/ 2547937 h 2612594"/>
                              <a:gd name="GluePoint18X" fmla="*/ 1035057 w 2647519"/>
                              <a:gd name="GluePoint18Y" fmla="*/ 2548414 h 2612594"/>
                              <a:gd name="GluePoint19X" fmla="*/ 1040295 w 2647519"/>
                              <a:gd name="GluePoint19Y" fmla="*/ 2543175 h 2612594"/>
                              <a:gd name="GluePoint20X" fmla="*/ 1060297 w 2647519"/>
                              <a:gd name="GluePoint20Y" fmla="*/ 2548890 h 2612594"/>
                              <a:gd name="GluePoint21X" fmla="*/ 1080300 w 2647519"/>
                              <a:gd name="GluePoint21Y" fmla="*/ 2553652 h 2612594"/>
                              <a:gd name="GluePoint22X" fmla="*/ 1119713 w 2647519"/>
                              <a:gd name="GluePoint22Y" fmla="*/ 2562818 h 2612594"/>
                              <a:gd name="GluePoint23X" fmla="*/ 1120305 w 2647519"/>
                              <a:gd name="GluePoint23Y" fmla="*/ 2562225 h 2612594"/>
                              <a:gd name="GluePoint24X" fmla="*/ 1166025 w 2647519"/>
                              <a:gd name="GluePoint24Y" fmla="*/ 2569845 h 2612594"/>
                              <a:gd name="GluePoint25X" fmla="*/ 1187932 w 2647519"/>
                              <a:gd name="GluePoint25Y" fmla="*/ 2573655 h 2612594"/>
                              <a:gd name="GluePoint26X" fmla="*/ 1209840 w 2647519"/>
                              <a:gd name="GluePoint26Y" fmla="*/ 2575560 h 2612594"/>
                              <a:gd name="GluePoint27X" fmla="*/ 1254607 w 2647519"/>
                              <a:gd name="GluePoint27Y" fmla="*/ 2577465 h 2612594"/>
                              <a:gd name="GluePoint28X" fmla="*/ 1315567 w 2647519"/>
                              <a:gd name="GluePoint28Y" fmla="*/ 2576512 h 2612594"/>
                              <a:gd name="GluePoint29X" fmla="*/ 1318213 w 2647519"/>
                              <a:gd name="GluePoint29Y" fmla="*/ 2576512 h 2612594"/>
                              <a:gd name="GluePoint30X" fmla="*/ 1324140 w 2647519"/>
                              <a:gd name="GluePoint30Y" fmla="*/ 2573178 h 2612594"/>
                              <a:gd name="GluePoint31X" fmla="*/ 1337475 w 2647519"/>
                              <a:gd name="GluePoint31Y" fmla="*/ 2568892 h 2612594"/>
                              <a:gd name="GluePoint32X" fmla="*/ 1351048 w 2647519"/>
                              <a:gd name="GluePoint32Y" fmla="*/ 2568654 h 2612594"/>
                              <a:gd name="GluePoint33X" fmla="*/ 1360335 w 2647519"/>
                              <a:gd name="GluePoint33Y" fmla="*/ 2569844 h 2612594"/>
                              <a:gd name="GluePoint34X" fmla="*/ 1362835 w 2647519"/>
                              <a:gd name="GluePoint34Y" fmla="*/ 2576512 h 2612594"/>
                              <a:gd name="GluePoint35X" fmla="*/ 1384147 w 2647519"/>
                              <a:gd name="GluePoint35Y" fmla="*/ 2576512 h 2612594"/>
                              <a:gd name="GluePoint36X" fmla="*/ 1377480 w 2647519"/>
                              <a:gd name="GluePoint36Y" fmla="*/ 2586037 h 2612594"/>
                              <a:gd name="GluePoint37X" fmla="*/ 1373670 w 2647519"/>
                              <a:gd name="GluePoint37Y" fmla="*/ 2590800 h 2612594"/>
                              <a:gd name="GluePoint38X" fmla="*/ 1361287 w 2647519"/>
                              <a:gd name="GluePoint38Y" fmla="*/ 2596515 h 2612594"/>
                              <a:gd name="GluePoint39X" fmla="*/ 1338427 w 2647519"/>
                              <a:gd name="GluePoint39Y" fmla="*/ 2596515 h 2612594"/>
                              <a:gd name="GluePoint40X" fmla="*/ 1308900 w 2647519"/>
                              <a:gd name="GluePoint40Y" fmla="*/ 2594610 h 2612594"/>
                              <a:gd name="GluePoint41X" fmla="*/ 1245082 w 2647519"/>
                              <a:gd name="GluePoint41Y" fmla="*/ 2592705 h 2612594"/>
                              <a:gd name="GluePoint42X" fmla="*/ 1197457 w 2647519"/>
                              <a:gd name="GluePoint42Y" fmla="*/ 2588895 h 2612594"/>
                              <a:gd name="GluePoint43X" fmla="*/ 1155547 w 2647519"/>
                              <a:gd name="GluePoint43Y" fmla="*/ 2583180 h 2612594"/>
                              <a:gd name="GluePoint44X" fmla="*/ 1113637 w 2647519"/>
                              <a:gd name="GluePoint44Y" fmla="*/ 2576512 h 2612594"/>
                              <a:gd name="GluePoint45X" fmla="*/ 1049820 w 2647519"/>
                              <a:gd name="GluePoint45Y" fmla="*/ 2566987 h 2612594"/>
                              <a:gd name="GluePoint46X" fmla="*/ 1000290 w 2647519"/>
                              <a:gd name="GluePoint46Y" fmla="*/ 2550795 h 2612594"/>
                              <a:gd name="GluePoint47X" fmla="*/ 1000863 w 2647519"/>
                              <a:gd name="GluePoint47Y" fmla="*/ 2550379 h 2612594"/>
                              <a:gd name="GluePoint48X" fmla="*/ 971715 w 2647519"/>
                              <a:gd name="GluePoint48Y" fmla="*/ 2541270 h 2612594"/>
                              <a:gd name="GluePoint49X" fmla="*/ 945997 w 2647519"/>
                              <a:gd name="GluePoint49Y" fmla="*/ 2529840 h 2612594"/>
                              <a:gd name="GluePoint50X" fmla="*/ 916470 w 2647519"/>
                              <a:gd name="GluePoint50Y" fmla="*/ 2520315 h 2612594"/>
                              <a:gd name="GluePoint51X" fmla="*/ 885990 w 2647519"/>
                              <a:gd name="GluePoint51Y" fmla="*/ 2509837 h 2612594"/>
                              <a:gd name="GluePoint52X" fmla="*/ 899801 w 2647519"/>
                              <a:gd name="GluePoint52Y" fmla="*/ 2506503 h 2612594"/>
                              <a:gd name="GluePoint53X" fmla="*/ 1460492 w 2647519"/>
                              <a:gd name="GluePoint53Y" fmla="*/ 2486082 h 2612594"/>
                              <a:gd name="GluePoint54X" fmla="*/ 1445939 w 2647519"/>
                              <a:gd name="GluePoint54Y" fmla="*/ 2488303 h 2612594"/>
                              <a:gd name="GluePoint55X" fmla="*/ 1345293 w 2647519"/>
                              <a:gd name="GluePoint55Y" fmla="*/ 2493385 h 2612594"/>
                              <a:gd name="GluePoint56X" fmla="*/ 1378432 w 2647519"/>
                              <a:gd name="GluePoint56Y" fmla="*/ 2497454 h 2612594"/>
                              <a:gd name="GluePoint57X" fmla="*/ 1387005 w 2647519"/>
                              <a:gd name="GluePoint57Y" fmla="*/ 2495549 h 2612594"/>
                              <a:gd name="GluePoint58X" fmla="*/ 1446060 w 2647519"/>
                              <a:gd name="GluePoint58Y" fmla="*/ 2488882 h 2612594"/>
                              <a:gd name="GluePoint59X" fmla="*/ 1455778 w 2647519"/>
                              <a:gd name="GluePoint59Y" fmla="*/ 2486992 h 2612594"/>
                              <a:gd name="GluePoint60X" fmla="*/ 1550918 w 2647519"/>
                              <a:gd name="GluePoint60Y" fmla="*/ 2472281 h 2612594"/>
                              <a:gd name="GluePoint61X" fmla="*/ 1501488 w 2647519"/>
                              <a:gd name="GluePoint61Y" fmla="*/ 2479825 h 2612594"/>
                              <a:gd name="GluePoint62X" fmla="*/ 1518450 w 2647519"/>
                              <a:gd name="GluePoint62Y" fmla="*/ 2480309 h 2612594"/>
                              <a:gd name="GluePoint63X" fmla="*/ 1542858 w 2647519"/>
                              <a:gd name="GluePoint63Y" fmla="*/ 2475785 h 2612594"/>
                              <a:gd name="GluePoint64X" fmla="*/ 1731355 w 2647519"/>
                              <a:gd name="GluePoint64Y" fmla="*/ 2470078 h 2612594"/>
                              <a:gd name="GluePoint65X" fmla="*/ 1576323 w 2647519"/>
                              <a:gd name="GluePoint65Y" fmla="*/ 2511364 h 2612594"/>
                              <a:gd name="GluePoint66X" fmla="*/ 1654777 w 2647519"/>
                              <a:gd name="GluePoint66Y" fmla="*/ 2493883 h 2612594"/>
                              <a:gd name="GluePoint67X" fmla="*/ 737400 w 2647519"/>
                              <a:gd name="GluePoint67Y" fmla="*/ 2450782 h 2612594"/>
                              <a:gd name="GluePoint68X" fmla="*/ 846937 w 2647519"/>
                              <a:gd name="GluePoint68Y" fmla="*/ 2497454 h 2612594"/>
                              <a:gd name="GluePoint69X" fmla="*/ 885990 w 2647519"/>
                              <a:gd name="GluePoint69Y" fmla="*/ 2509837 h 2612594"/>
                              <a:gd name="GluePoint70X" fmla="*/ 915517 w 2647519"/>
                              <a:gd name="GluePoint70Y" fmla="*/ 2520314 h 2612594"/>
                              <a:gd name="GluePoint71X" fmla="*/ 945045 w 2647519"/>
                              <a:gd name="GluePoint71Y" fmla="*/ 2529839 h 2612594"/>
                              <a:gd name="GluePoint72X" fmla="*/ 970762 w 2647519"/>
                              <a:gd name="GluePoint72Y" fmla="*/ 2541269 h 2612594"/>
                              <a:gd name="GluePoint73X" fmla="*/ 965047 w 2647519"/>
                              <a:gd name="GluePoint73Y" fmla="*/ 2546032 h 2612594"/>
                              <a:gd name="GluePoint74X" fmla="*/ 949807 w 2647519"/>
                              <a:gd name="GluePoint74Y" fmla="*/ 2543174 h 2612594"/>
                              <a:gd name="GluePoint75X" fmla="*/ 895515 w 2647519"/>
                              <a:gd name="GluePoint75Y" fmla="*/ 2523172 h 2612594"/>
                              <a:gd name="GluePoint76X" fmla="*/ 868845 w 2647519"/>
                              <a:gd name="GluePoint76Y" fmla="*/ 2512694 h 2612594"/>
                              <a:gd name="GluePoint77X" fmla="*/ 842175 w 2647519"/>
                              <a:gd name="GluePoint77Y" fmla="*/ 2501264 h 2612594"/>
                              <a:gd name="GluePoint78X" fmla="*/ 806932 w 2647519"/>
                              <a:gd name="GluePoint78Y" fmla="*/ 2488882 h 2612594"/>
                              <a:gd name="GluePoint79X" fmla="*/ 776452 w 2647519"/>
                              <a:gd name="GluePoint79Y" fmla="*/ 2475547 h 2612594"/>
                              <a:gd name="GluePoint80X" fmla="*/ 752640 w 2647519"/>
                              <a:gd name="GluePoint80Y" fmla="*/ 2463164 h 2612594"/>
                              <a:gd name="GluePoint81X" fmla="*/ 737400 w 2647519"/>
                              <a:gd name="GluePoint81Y" fmla="*/ 2450782 h 2612594"/>
                              <a:gd name="GluePoint82X" fmla="*/ 782168 w 2647519"/>
                              <a:gd name="GluePoint82Y" fmla="*/ 2426970 h 2612594"/>
                              <a:gd name="GluePoint83X" fmla="*/ 834555 w 2647519"/>
                              <a:gd name="GluePoint83Y" fmla="*/ 2453640 h 2612594"/>
                              <a:gd name="GluePoint84X" fmla="*/ 827888 w 2647519"/>
                              <a:gd name="GluePoint84Y" fmla="*/ 2457450 h 2612594"/>
                              <a:gd name="GluePoint85X" fmla="*/ 766928 w 2647519"/>
                              <a:gd name="GluePoint85Y" fmla="*/ 2427922 h 2612594"/>
                              <a:gd name="GluePoint86X" fmla="*/ 782168 w 2647519"/>
                              <a:gd name="GluePoint86Y" fmla="*/ 2426970 h 2612594"/>
                              <a:gd name="GluePoint87X" fmla="*/ 588810 w 2647519"/>
                              <a:gd name="GluePoint87Y" fmla="*/ 2362200 h 2612594"/>
                              <a:gd name="GluePoint88X" fmla="*/ 653580 w 2647519"/>
                              <a:gd name="GluePoint88Y" fmla="*/ 2398395 h 2612594"/>
                              <a:gd name="GluePoint89X" fmla="*/ 666915 w 2647519"/>
                              <a:gd name="GluePoint89Y" fmla="*/ 2413635 h 2612594"/>
                              <a:gd name="GluePoint90X" fmla="*/ 636435 w 2647519"/>
                              <a:gd name="GluePoint90Y" fmla="*/ 2397442 h 2612594"/>
                              <a:gd name="GluePoint91X" fmla="*/ 613575 w 2647519"/>
                              <a:gd name="GluePoint91Y" fmla="*/ 2383155 h 2612594"/>
                              <a:gd name="GluePoint92X" fmla="*/ 588810 w 2647519"/>
                              <a:gd name="GluePoint92Y" fmla="*/ 2362200 h 2612594"/>
                              <a:gd name="GluePoint93X" fmla="*/ 702387 w 2647519"/>
                              <a:gd name="GluePoint93Y" fmla="*/ 2337759 h 2612594"/>
                              <a:gd name="GluePoint94X" fmla="*/ 702396 w 2647519"/>
                              <a:gd name="GluePoint94Y" fmla="*/ 2338030 h 2612594"/>
                              <a:gd name="GluePoint95X" fmla="*/ 705613 w 2647519"/>
                              <a:gd name="GluePoint95Y" fmla="*/ 2341924 h 2612594"/>
                              <a:gd name="GluePoint96X" fmla="*/ 705967 w 2647519"/>
                              <a:gd name="GluePoint96Y" fmla="*/ 2340292 h 2612594"/>
                              <a:gd name="GluePoint97X" fmla="*/ 2093409 w 2647519"/>
                              <a:gd name="GluePoint97Y" fmla="*/ 2275234 h 2612594"/>
                              <a:gd name="GluePoint98X" fmla="*/ 2089950 w 2647519"/>
                              <a:gd name="GluePoint98Y" fmla="*/ 2275522 h 2612594"/>
                              <a:gd name="GluePoint99X" fmla="*/ 2032800 w 2647519"/>
                              <a:gd name="GluePoint99Y" fmla="*/ 2316480 h 2612594"/>
                              <a:gd name="GluePoint100X" fmla="*/ 1976602 w 2647519"/>
                              <a:gd name="GluePoint100Y" fmla="*/ 2346960 h 2612594"/>
                              <a:gd name="GluePoint101X" fmla="*/ 1936597 w 2647519"/>
                              <a:gd name="GluePoint101Y" fmla="*/ 2370772 h 2612594"/>
                              <a:gd name="GluePoint102X" fmla="*/ 1914690 w 2647519"/>
                              <a:gd name="GluePoint102Y" fmla="*/ 2380297 h 2612594"/>
                              <a:gd name="GluePoint103X" fmla="*/ 1891830 w 2647519"/>
                              <a:gd name="GluePoint103Y" fmla="*/ 2389822 h 2612594"/>
                              <a:gd name="GluePoint104X" fmla="*/ 1864207 w 2647519"/>
                              <a:gd name="GluePoint104Y" fmla="*/ 2404110 h 2612594"/>
                              <a:gd name="GluePoint105X" fmla="*/ 1843252 w 2647519"/>
                              <a:gd name="GluePoint105Y" fmla="*/ 2416492 h 2612594"/>
                              <a:gd name="GluePoint106X" fmla="*/ 1812772 w 2647519"/>
                              <a:gd name="GluePoint106Y" fmla="*/ 2428875 h 2612594"/>
                              <a:gd name="GluePoint107X" fmla="*/ 1781340 w 2647519"/>
                              <a:gd name="GluePoint107Y" fmla="*/ 2440305 h 2612594"/>
                              <a:gd name="GluePoint108X" fmla="*/ 1772767 w 2647519"/>
                              <a:gd name="GluePoint108Y" fmla="*/ 2448877 h 2612594"/>
                              <a:gd name="GluePoint109X" fmla="*/ 1759432 w 2647519"/>
                              <a:gd name="GluePoint109Y" fmla="*/ 2453640 h 2612594"/>
                              <a:gd name="GluePoint110X" fmla="*/ 1726095 w 2647519"/>
                              <a:gd name="GluePoint110Y" fmla="*/ 2459355 h 2612594"/>
                              <a:gd name="GluePoint111X" fmla="*/ 1683232 w 2647519"/>
                              <a:gd name="GluePoint111Y" fmla="*/ 2472690 h 2612594"/>
                              <a:gd name="GluePoint112X" fmla="*/ 1644180 w 2647519"/>
                              <a:gd name="GluePoint112Y" fmla="*/ 2485072 h 2612594"/>
                              <a:gd name="GluePoint113X" fmla="*/ 1601317 w 2647519"/>
                              <a:gd name="GluePoint113Y" fmla="*/ 2497455 h 2612594"/>
                              <a:gd name="GluePoint114X" fmla="*/ 1547977 w 2647519"/>
                              <a:gd name="GluePoint114Y" fmla="*/ 2510790 h 2612594"/>
                              <a:gd name="GluePoint115X" fmla="*/ 1472730 w 2647519"/>
                              <a:gd name="GluePoint115Y" fmla="*/ 2523172 h 2612594"/>
                              <a:gd name="GluePoint116X" fmla="*/ 1470825 w 2647519"/>
                              <a:gd name="GluePoint116Y" fmla="*/ 2526030 h 2612594"/>
                              <a:gd name="GluePoint117X" fmla="*/ 1434646 w 2647519"/>
                              <a:gd name="GluePoint117Y" fmla="*/ 2535075 h 2612594"/>
                              <a:gd name="GluePoint118X" fmla="*/ 1435583 w 2647519"/>
                              <a:gd name="GluePoint118Y" fmla="*/ 2535555 h 2612594"/>
                              <a:gd name="GluePoint119X" fmla="*/ 1475761 w 2647519"/>
                              <a:gd name="GluePoint119Y" fmla="*/ 2525510 h 2612594"/>
                              <a:gd name="GluePoint120X" fmla="*/ 1476540 w 2647519"/>
                              <a:gd name="GluePoint120Y" fmla="*/ 2523172 h 2612594"/>
                              <a:gd name="GluePoint121X" fmla="*/ 1551788 w 2647519"/>
                              <a:gd name="GluePoint121Y" fmla="*/ 2510790 h 2612594"/>
                              <a:gd name="GluePoint122X" fmla="*/ 1605128 w 2647519"/>
                              <a:gd name="GluePoint122Y" fmla="*/ 2497455 h 2612594"/>
                              <a:gd name="GluePoint123X" fmla="*/ 1647990 w 2647519"/>
                              <a:gd name="GluePoint123Y" fmla="*/ 2485072 h 2612594"/>
                              <a:gd name="GluePoint124X" fmla="*/ 1687043 w 2647519"/>
                              <a:gd name="GluePoint124Y" fmla="*/ 2472690 h 2612594"/>
                              <a:gd name="GluePoint125X" fmla="*/ 1729905 w 2647519"/>
                              <a:gd name="GluePoint125Y" fmla="*/ 2459355 h 2612594"/>
                              <a:gd name="GluePoint126X" fmla="*/ 1763243 w 2647519"/>
                              <a:gd name="GluePoint126Y" fmla="*/ 2453640 h 2612594"/>
                              <a:gd name="GluePoint127X" fmla="*/ 1740675 w 2647519"/>
                              <a:gd name="GluePoint127Y" fmla="*/ 2467181 h 2612594"/>
                              <a:gd name="GluePoint128X" fmla="*/ 1741335 w 2647519"/>
                              <a:gd name="GluePoint128Y" fmla="*/ 2466975 h 2612594"/>
                              <a:gd name="GluePoint129X" fmla="*/ 1765148 w 2647519"/>
                              <a:gd name="GluePoint129Y" fmla="*/ 2452687 h 2612594"/>
                              <a:gd name="GluePoint130X" fmla="*/ 1778483 w 2647519"/>
                              <a:gd name="GluePoint130Y" fmla="*/ 2447925 h 2612594"/>
                              <a:gd name="GluePoint131X" fmla="*/ 1779371 w 2647519"/>
                              <a:gd name="GluePoint131Y" fmla="*/ 2447679 h 2612594"/>
                              <a:gd name="GluePoint132X" fmla="*/ 1785150 w 2647519"/>
                              <a:gd name="GluePoint132Y" fmla="*/ 2441257 h 2612594"/>
                              <a:gd name="GluePoint133X" fmla="*/ 1816583 w 2647519"/>
                              <a:gd name="GluePoint133Y" fmla="*/ 2429827 h 2612594"/>
                              <a:gd name="GluePoint134X" fmla="*/ 1847063 w 2647519"/>
                              <a:gd name="GluePoint134Y" fmla="*/ 2417445 h 2612594"/>
                              <a:gd name="GluePoint135X" fmla="*/ 1868018 w 2647519"/>
                              <a:gd name="GluePoint135Y" fmla="*/ 2405062 h 2612594"/>
                              <a:gd name="GluePoint136X" fmla="*/ 1895640 w 2647519"/>
                              <a:gd name="GluePoint136Y" fmla="*/ 2390775 h 2612594"/>
                              <a:gd name="GluePoint137X" fmla="*/ 1918500 w 2647519"/>
                              <a:gd name="GluePoint137Y" fmla="*/ 2381250 h 2612594"/>
                              <a:gd name="GluePoint138X" fmla="*/ 1934176 w 2647519"/>
                              <a:gd name="GluePoint138Y" fmla="*/ 2374435 h 2612594"/>
                              <a:gd name="GluePoint139X" fmla="*/ 1942313 w 2647519"/>
                              <a:gd name="GluePoint139Y" fmla="*/ 2368867 h 2612594"/>
                              <a:gd name="GluePoint140X" fmla="*/ 1982318 w 2647519"/>
                              <a:gd name="GluePoint140Y" fmla="*/ 2345055 h 2612594"/>
                              <a:gd name="GluePoint141X" fmla="*/ 2038515 w 2647519"/>
                              <a:gd name="GluePoint141Y" fmla="*/ 2314575 h 2612594"/>
                              <a:gd name="GluePoint142X" fmla="*/ 460060 w 2647519"/>
                              <a:gd name="GluePoint142Y" fmla="*/ 2262062 h 2612594"/>
                              <a:gd name="GluePoint143X" fmla="*/ 463676 w 2647519"/>
                              <a:gd name="GluePoint143Y" fmla="*/ 2265164 h 2612594"/>
                              <a:gd name="GluePoint144X" fmla="*/ 464911 w 2647519"/>
                              <a:gd name="GluePoint144Y" fmla="*/ 2265793 h 2612594"/>
                              <a:gd name="GluePoint145X" fmla="*/ 2099802 w 2647519"/>
                              <a:gd name="GluePoint145Y" fmla="*/ 2237197 h 2612594"/>
                              <a:gd name="GluePoint146X" fmla="*/ 2099475 w 2647519"/>
                              <a:gd name="GluePoint146Y" fmla="*/ 2237422 h 2612594"/>
                              <a:gd name="GluePoint147X" fmla="*/ 2099475 w 2647519"/>
                              <a:gd name="GluePoint147Y" fmla="*/ 2237694 h 2612594"/>
                              <a:gd name="GluePoint148X" fmla="*/ 2100989 w 2647519"/>
                              <a:gd name="GluePoint148Y" fmla="*/ 2237910 h 2612594"/>
                              <a:gd name="GluePoint149X" fmla="*/ 2101380 w 2647519"/>
                              <a:gd name="GluePoint149Y" fmla="*/ 2237422 h 2612594"/>
                              <a:gd name="GluePoint150X" fmla="*/ 2120380 w 2647519"/>
                              <a:gd name="GluePoint150Y" fmla="*/ 2222979 h 2612594"/>
                              <a:gd name="GluePoint151X" fmla="*/ 2114756 w 2647519"/>
                              <a:gd name="GluePoint151Y" fmla="*/ 2226864 h 2612594"/>
                              <a:gd name="GluePoint152X" fmla="*/ 2113762 w 2647519"/>
                              <a:gd name="GluePoint152Y" fmla="*/ 2227897 h 2612594"/>
                              <a:gd name="GluePoint153X" fmla="*/ 2117618 w 2647519"/>
                              <a:gd name="GluePoint153Y" fmla="*/ 2225429 h 2612594"/>
                              <a:gd name="GluePoint154X" fmla="*/ 382287 w 2647519"/>
                              <a:gd name="GluePoint154Y" fmla="*/ 2175002 h 2612594"/>
                              <a:gd name="GluePoint155X" fmla="*/ 418261 w 2647519"/>
                              <a:gd name="GluePoint155Y" fmla="*/ 2217358 h 2612594"/>
                              <a:gd name="GluePoint156X" fmla="*/ 389737 w 2647519"/>
                              <a:gd name="GluePoint156Y" fmla="*/ 2183129 h 2612594"/>
                              <a:gd name="GluePoint157X" fmla="*/ 2187820 w 2647519"/>
                              <a:gd name="GluePoint157Y" fmla="*/ 2174974 h 2612594"/>
                              <a:gd name="GluePoint158X" fmla="*/ 2187735 w 2647519"/>
                              <a:gd name="GluePoint158Y" fmla="*/ 2175004 h 2612594"/>
                              <a:gd name="GluePoint159X" fmla="*/ 2187105 w 2647519"/>
                              <a:gd name="GluePoint159Y" fmla="*/ 2179320 h 2612594"/>
                              <a:gd name="GluePoint160X" fmla="*/ 2171865 w 2647519"/>
                              <a:gd name="GluePoint160Y" fmla="*/ 2196465 h 2612594"/>
                              <a:gd name="GluePoint161X" fmla="*/ 2153767 w 2647519"/>
                              <a:gd name="GluePoint161Y" fmla="*/ 2216467 h 2612594"/>
                              <a:gd name="GluePoint162X" fmla="*/ 2154858 w 2647519"/>
                              <a:gd name="GluePoint162Y" fmla="*/ 2216216 h 2612594"/>
                              <a:gd name="GluePoint163X" fmla="*/ 2171865 w 2647519"/>
                              <a:gd name="GluePoint163Y" fmla="*/ 2197417 h 2612594"/>
                              <a:gd name="GluePoint164X" fmla="*/ 2187105 w 2647519"/>
                              <a:gd name="GluePoint164Y" fmla="*/ 2180272 h 2612594"/>
                              <a:gd name="GluePoint165X" fmla="*/ 2187820 w 2647519"/>
                              <a:gd name="GluePoint165Y" fmla="*/ 2174974 h 2612594"/>
                              <a:gd name="GluePoint166X" fmla="*/ 475386 w 2647519"/>
                              <a:gd name="GluePoint166Y" fmla="*/ 2153525 h 2612594"/>
                              <a:gd name="GluePoint167X" fmla="*/ 477272 w 2647519"/>
                              <a:gd name="GluePoint167Y" fmla="*/ 2155822 h 2612594"/>
                              <a:gd name="GluePoint168X" fmla="*/ 477367 w 2647519"/>
                              <a:gd name="GluePoint168Y" fmla="*/ 2155507 h 2612594"/>
                              <a:gd name="GluePoint169X" fmla="*/ 334493 w 2647519"/>
                              <a:gd name="GluePoint169Y" fmla="*/ 2131694 h 2612594"/>
                              <a:gd name="GluePoint170X" fmla="*/ 359258 w 2647519"/>
                              <a:gd name="GluePoint170Y" fmla="*/ 2147887 h 2612594"/>
                              <a:gd name="GluePoint171X" fmla="*/ 360474 w 2647519"/>
                              <a:gd name="GluePoint171Y" fmla="*/ 2149319 h 2612594"/>
                              <a:gd name="GluePoint172X" fmla="*/ 371759 w 2647519"/>
                              <a:gd name="GluePoint172Y" fmla="*/ 2151816 h 2612594"/>
                              <a:gd name="GluePoint173X" fmla="*/ 397357 w 2647519"/>
                              <a:gd name="GluePoint173Y" fmla="*/ 2175509 h 2612594"/>
                              <a:gd name="GluePoint174X" fmla="*/ 432600 w 2647519"/>
                              <a:gd name="GluePoint174Y" fmla="*/ 2204084 h 2612594"/>
                              <a:gd name="GluePoint175X" fmla="*/ 447840 w 2647519"/>
                              <a:gd name="GluePoint175Y" fmla="*/ 2225039 h 2612594"/>
                              <a:gd name="GluePoint176X" fmla="*/ 456412 w 2647519"/>
                              <a:gd name="GluePoint176Y" fmla="*/ 2235517 h 2612594"/>
                              <a:gd name="GluePoint177X" fmla="*/ 492607 w 2647519"/>
                              <a:gd name="GluePoint177Y" fmla="*/ 2265997 h 2612594"/>
                              <a:gd name="GluePoint178X" fmla="*/ 482130 w 2647519"/>
                              <a:gd name="GluePoint178Y" fmla="*/ 2274569 h 2612594"/>
                              <a:gd name="GluePoint179X" fmla="*/ 448422 w 2647519"/>
                              <a:gd name="GluePoint179Y" fmla="*/ 2237115 h 2612594"/>
                              <a:gd name="GluePoint180X" fmla="*/ 446888 w 2647519"/>
                              <a:gd name="GluePoint180Y" fmla="*/ 2237422 h 2612594"/>
                              <a:gd name="GluePoint181X" fmla="*/ 478787 w 2647519"/>
                              <a:gd name="GluePoint181Y" fmla="*/ 2272865 h 2612594"/>
                              <a:gd name="GluePoint182X" fmla="*/ 482130 w 2647519"/>
                              <a:gd name="GluePoint182Y" fmla="*/ 2274569 h 2612594"/>
                              <a:gd name="GluePoint183X" fmla="*/ 492608 w 2647519"/>
                              <a:gd name="GluePoint183Y" fmla="*/ 2265997 h 2612594"/>
                              <a:gd name="GluePoint184X" fmla="*/ 583095 w 2647519"/>
                              <a:gd name="GluePoint184Y" fmla="*/ 2337434 h 2612594"/>
                              <a:gd name="GluePoint185X" fmla="*/ 564998 w 2647519"/>
                              <a:gd name="GluePoint185Y" fmla="*/ 2343149 h 2612594"/>
                              <a:gd name="GluePoint186X" fmla="*/ 571665 w 2647519"/>
                              <a:gd name="GluePoint186Y" fmla="*/ 2347912 h 2612594"/>
                              <a:gd name="GluePoint187X" fmla="*/ 544995 w 2647519"/>
                              <a:gd name="GluePoint187Y" fmla="*/ 2348864 h 2612594"/>
                              <a:gd name="GluePoint188X" fmla="*/ 527850 w 2647519"/>
                              <a:gd name="GluePoint188Y" fmla="*/ 2337434 h 2612594"/>
                              <a:gd name="GluePoint189X" fmla="*/ 511658 w 2647519"/>
                              <a:gd name="GluePoint189Y" fmla="*/ 2325052 h 2612594"/>
                              <a:gd name="GluePoint190X" fmla="*/ 471653 w 2647519"/>
                              <a:gd name="GluePoint190Y" fmla="*/ 2291714 h 2612594"/>
                              <a:gd name="GluePoint191X" fmla="*/ 434505 w 2647519"/>
                              <a:gd name="GluePoint191Y" fmla="*/ 2258377 h 2612594"/>
                              <a:gd name="GluePoint192X" fmla="*/ 400215 w 2647519"/>
                              <a:gd name="GluePoint192Y" fmla="*/ 2225039 h 2612594"/>
                              <a:gd name="GluePoint193X" fmla="*/ 384023 w 2647519"/>
                              <a:gd name="GluePoint193Y" fmla="*/ 2208847 h 2612594"/>
                              <a:gd name="GluePoint194X" fmla="*/ 368783 w 2647519"/>
                              <a:gd name="GluePoint194Y" fmla="*/ 2191702 h 2612594"/>
                              <a:gd name="GluePoint195X" fmla="*/ 374498 w 2647519"/>
                              <a:gd name="GluePoint195Y" fmla="*/ 2184082 h 2612594"/>
                              <a:gd name="GluePoint196X" fmla="*/ 393548 w 2647519"/>
                              <a:gd name="GluePoint196Y" fmla="*/ 2201227 h 2612594"/>
                              <a:gd name="GluePoint197X" fmla="*/ 414503 w 2647519"/>
                              <a:gd name="GluePoint197Y" fmla="*/ 2217419 h 2612594"/>
                              <a:gd name="GluePoint198X" fmla="*/ 440220 w 2647519"/>
                              <a:gd name="GluePoint198Y" fmla="*/ 2245042 h 2612594"/>
                              <a:gd name="GluePoint199X" fmla="*/ 442406 w 2647519"/>
                              <a:gd name="GluePoint199Y" fmla="*/ 2246917 h 2612594"/>
                              <a:gd name="GluePoint200X" fmla="*/ 414503 w 2647519"/>
                              <a:gd name="GluePoint200Y" fmla="*/ 2217419 h 2612594"/>
                              <a:gd name="GluePoint201X" fmla="*/ 394500 w 2647519"/>
                              <a:gd name="GluePoint201Y" fmla="*/ 2201227 h 2612594"/>
                              <a:gd name="GluePoint202X" fmla="*/ 375450 w 2647519"/>
                              <a:gd name="GluePoint202Y" fmla="*/ 2184082 h 2612594"/>
                              <a:gd name="GluePoint203X" fmla="*/ 354495 w 2647519"/>
                              <a:gd name="GluePoint203Y" fmla="*/ 2158364 h 2612594"/>
                              <a:gd name="GluePoint204X" fmla="*/ 334493 w 2647519"/>
                              <a:gd name="GluePoint204Y" fmla="*/ 2131694 h 2612594"/>
                              <a:gd name="GluePoint205X" fmla="*/ 2432850 w 2647519"/>
                              <a:gd name="GluePoint205Y" fmla="*/ 1980247 h 2612594"/>
                              <a:gd name="GluePoint206X" fmla="*/ 2432367 w 2647519"/>
                              <a:gd name="GluePoint206Y" fmla="*/ 1980454 h 2612594"/>
                              <a:gd name="GluePoint207X" fmla="*/ 2421964 w 2647519"/>
                              <a:gd name="GluePoint207Y" fmla="*/ 2005422 h 2612594"/>
                              <a:gd name="GluePoint208X" fmla="*/ 2422850 w 2647519"/>
                              <a:gd name="GluePoint208Y" fmla="*/ 1860918 h 2612594"/>
                              <a:gd name="GluePoint209X" fmla="*/ 2397608 w 2647519"/>
                              <a:gd name="GluePoint209Y" fmla="*/ 1897379 h 2612594"/>
                              <a:gd name="GluePoint210X" fmla="*/ 2385225 w 2647519"/>
                              <a:gd name="GluePoint210Y" fmla="*/ 1920239 h 2612594"/>
                              <a:gd name="GluePoint211X" fmla="*/ 2372843 w 2647519"/>
                              <a:gd name="GluePoint211Y" fmla="*/ 1941194 h 2612594"/>
                              <a:gd name="GluePoint212X" fmla="*/ 2343315 w 2647519"/>
                              <a:gd name="GluePoint212Y" fmla="*/ 1980247 h 2612594"/>
                              <a:gd name="GluePoint213X" fmla="*/ 2317598 w 2647519"/>
                              <a:gd name="GluePoint213Y" fmla="*/ 2019299 h 2612594"/>
                              <a:gd name="GluePoint214X" fmla="*/ 2294738 w 2647519"/>
                              <a:gd name="GluePoint214Y" fmla="*/ 2050732 h 2612594"/>
                              <a:gd name="GluePoint215X" fmla="*/ 2292832 w 2647519"/>
                              <a:gd name="GluePoint215Y" fmla="*/ 2051897 h 2612594"/>
                              <a:gd name="GluePoint216X" fmla="*/ 2291272 w 2647519"/>
                              <a:gd name="GluePoint216Y" fmla="*/ 2054208 h 2612594"/>
                              <a:gd name="GluePoint217X" fmla="*/ 2293785 w 2647519"/>
                              <a:gd name="GluePoint217Y" fmla="*/ 2052637 h 2612594"/>
                              <a:gd name="GluePoint218X" fmla="*/ 2316645 w 2647519"/>
                              <a:gd name="GluePoint218Y" fmla="*/ 2021205 h 2612594"/>
                              <a:gd name="GluePoint219X" fmla="*/ 2342363 w 2647519"/>
                              <a:gd name="GluePoint219Y" fmla="*/ 1982152 h 2612594"/>
                              <a:gd name="GluePoint220X" fmla="*/ 2371890 w 2647519"/>
                              <a:gd name="GluePoint220Y" fmla="*/ 1943100 h 2612594"/>
                              <a:gd name="GluePoint221X" fmla="*/ 2384273 w 2647519"/>
                              <a:gd name="GluePoint221Y" fmla="*/ 1922145 h 2612594"/>
                              <a:gd name="GluePoint222X" fmla="*/ 2396655 w 2647519"/>
                              <a:gd name="GluePoint222Y" fmla="*/ 1899285 h 2612594"/>
                              <a:gd name="GluePoint223X" fmla="*/ 2422373 w 2647519"/>
                              <a:gd name="GluePoint223Y" fmla="*/ 1862137 h 2612594"/>
                              <a:gd name="GluePoint224X" fmla="*/ 2521433 w 2647519"/>
                              <a:gd name="GluePoint224Y" fmla="*/ 1847850 h 2612594"/>
                              <a:gd name="GluePoint225X" fmla="*/ 2509050 w 2647519"/>
                              <a:gd name="GluePoint225Y" fmla="*/ 1884997 h 2612594"/>
                              <a:gd name="GluePoint226X" fmla="*/ 2487143 w 2647519"/>
                              <a:gd name="GluePoint226Y" fmla="*/ 1925002 h 2612594"/>
                              <a:gd name="GluePoint227X" fmla="*/ 2465235 w 2647519"/>
                              <a:gd name="GluePoint227Y" fmla="*/ 1965960 h 2612594"/>
                              <a:gd name="GluePoint228X" fmla="*/ 2445233 w 2647519"/>
                              <a:gd name="GluePoint228Y" fmla="*/ 1991677 h 2612594"/>
                              <a:gd name="GluePoint229X" fmla="*/ 2458568 w 2647519"/>
                              <a:gd name="GluePoint229Y" fmla="*/ 1965007 h 2612594"/>
                              <a:gd name="GluePoint230X" fmla="*/ 2469998 w 2647519"/>
                              <a:gd name="GluePoint230Y" fmla="*/ 1938337 h 2612594"/>
                              <a:gd name="GluePoint231X" fmla="*/ 2478570 w 2647519"/>
                              <a:gd name="GluePoint231Y" fmla="*/ 1924050 h 2612594"/>
                              <a:gd name="GluePoint232X" fmla="*/ 2490000 w 2647519"/>
                              <a:gd name="GluePoint232Y" fmla="*/ 1905000 h 2612594"/>
                              <a:gd name="GluePoint233X" fmla="*/ 2500478 w 2647519"/>
                              <a:gd name="GluePoint233Y" fmla="*/ 1885950 h 2612594"/>
                              <a:gd name="GluePoint234X" fmla="*/ 2521433 w 2647519"/>
                              <a:gd name="GluePoint234Y" fmla="*/ 1847850 h 2612594"/>
                              <a:gd name="GluePoint235X" fmla="*/ 2459780 w 2647519"/>
                              <a:gd name="GluePoint235Y" fmla="*/ 1766202 h 2612594"/>
                              <a:gd name="GluePoint236X" fmla="*/ 2436660 w 2647519"/>
                              <a:gd name="GluePoint236Y" fmla="*/ 1806892 h 2612594"/>
                              <a:gd name="GluePoint237X" fmla="*/ 2436235 w 2647519"/>
                              <a:gd name="GluePoint237Y" fmla="*/ 1807870 h 2612594"/>
                              <a:gd name="GluePoint238X" fmla="*/ 2459520 w 2647519"/>
                              <a:gd name="GluePoint238Y" fmla="*/ 1766887 h 2612594"/>
                              <a:gd name="GluePoint239X" fmla="*/ 2472460 w 2647519"/>
                              <a:gd name="GluePoint239Y" fmla="*/ 1674043 h 2612594"/>
                              <a:gd name="GluePoint240X" fmla="*/ 2444672 w 2647519"/>
                              <a:gd name="GluePoint240Y" fmla="*/ 1749965 h 2612594"/>
                              <a:gd name="GluePoint241X" fmla="*/ 2386218 w 2647519"/>
                              <a:gd name="GluePoint241Y" fmla="*/ 1869449 h 2612594"/>
                              <a:gd name="GluePoint242X" fmla="*/ 2377660 w 2647519"/>
                              <a:gd name="GluePoint242Y" fmla="*/ 1882980 h 2612594"/>
                              <a:gd name="GluePoint243X" fmla="*/ 2377605 w 2647519"/>
                              <a:gd name="GluePoint243Y" fmla="*/ 1883092 h 2612594"/>
                              <a:gd name="GluePoint244X" fmla="*/ 2357602 w 2647519"/>
                              <a:gd name="GluePoint244Y" fmla="*/ 1917382 h 2612594"/>
                              <a:gd name="GluePoint245X" fmla="*/ 2337600 w 2647519"/>
                              <a:gd name="GluePoint245Y" fmla="*/ 1954530 h 2612594"/>
                              <a:gd name="GluePoint246X" fmla="*/ 2314740 w 2647519"/>
                              <a:gd name="GluePoint246Y" fmla="*/ 1983105 h 2612594"/>
                              <a:gd name="GluePoint247X" fmla="*/ 2295690 w 2647519"/>
                              <a:gd name="GluePoint247Y" fmla="*/ 2015490 h 2612594"/>
                              <a:gd name="GluePoint248X" fmla="*/ 2183295 w 2647519"/>
                              <a:gd name="GluePoint248Y" fmla="*/ 2142172 h 2612594"/>
                              <a:gd name="GluePoint249X" fmla="*/ 2146147 w 2647519"/>
                              <a:gd name="GluePoint249Y" fmla="*/ 2173605 h 2612594"/>
                              <a:gd name="GluePoint250X" fmla="*/ 2142583 w 2647519"/>
                              <a:gd name="GluePoint250Y" fmla="*/ 2176315 h 2612594"/>
                              <a:gd name="GluePoint251X" fmla="*/ 2141046 w 2647519"/>
                              <a:gd name="GluePoint251Y" fmla="*/ 2177871 h 2612594"/>
                              <a:gd name="GluePoint252X" fmla="*/ 2125512 w 2647519"/>
                              <a:gd name="GluePoint252Y" fmla="*/ 2190534 h 2612594"/>
                              <a:gd name="GluePoint253X" fmla="*/ 2112810 w 2647519"/>
                              <a:gd name="GluePoint253Y" fmla="*/ 2205037 h 2612594"/>
                              <a:gd name="GluePoint254X" fmla="*/ 2066137 w 2647519"/>
                              <a:gd name="GluePoint254Y" fmla="*/ 2240280 h 2612594"/>
                              <a:gd name="GluePoint255X" fmla="*/ 2058824 w 2647519"/>
                              <a:gd name="GluePoint255Y" fmla="*/ 2244900 h 2612594"/>
                              <a:gd name="GluePoint256X" fmla="*/ 2038960 w 2647519"/>
                              <a:gd name="GluePoint256Y" fmla="*/ 2261093 h 2612594"/>
                              <a:gd name="GluePoint257X" fmla="*/ 2036092 w 2647519"/>
                              <a:gd name="GluePoint257Y" fmla="*/ 2262956 h 2612594"/>
                              <a:gd name="GluePoint258X" fmla="*/ 2031847 w 2647519"/>
                              <a:gd name="GluePoint258Y" fmla="*/ 2266950 h 2612594"/>
                              <a:gd name="GluePoint259X" fmla="*/ 1994700 w 2647519"/>
                              <a:gd name="GluePoint259Y" fmla="*/ 2291715 h 2612594"/>
                              <a:gd name="GluePoint260X" fmla="*/ 1957552 w 2647519"/>
                              <a:gd name="GluePoint260Y" fmla="*/ 2314575 h 2612594"/>
                              <a:gd name="GluePoint261X" fmla="*/ 1953300 w 2647519"/>
                              <a:gd name="GluePoint261Y" fmla="*/ 2316730 h 2612594"/>
                              <a:gd name="GluePoint262X" fmla="*/ 1928148 w 2647519"/>
                              <a:gd name="GluePoint262Y" fmla="*/ 2333067 h 2612594"/>
                              <a:gd name="GluePoint263X" fmla="*/ 1920351 w 2647519"/>
                              <a:gd name="GluePoint263Y" fmla="*/ 2337000 h 2612594"/>
                              <a:gd name="GluePoint264X" fmla="*/ 1912785 w 2647519"/>
                              <a:gd name="GluePoint264Y" fmla="*/ 2342197 h 2612594"/>
                              <a:gd name="GluePoint265X" fmla="*/ 1887067 w 2647519"/>
                              <a:gd name="GluePoint265Y" fmla="*/ 2356485 h 2612594"/>
                              <a:gd name="GluePoint266X" fmla="*/ 1863038 w 2647519"/>
                              <a:gd name="GluePoint266Y" fmla="*/ 2365909 h 2612594"/>
                              <a:gd name="GluePoint267X" fmla="*/ 1809483 w 2647519"/>
                              <a:gd name="GluePoint267Y" fmla="*/ 2392922 h 2612594"/>
                              <a:gd name="GluePoint268X" fmla="*/ 1683836 w 2647519"/>
                              <a:gd name="GluePoint268Y" fmla="*/ 2439784 h 2612594"/>
                              <a:gd name="GluePoint269X" fmla="*/ 1596280 w 2647519"/>
                              <a:gd name="GluePoint269Y" fmla="*/ 2462297 h 2612594"/>
                              <a:gd name="GluePoint270X" fmla="*/ 1667040 w 2647519"/>
                              <a:gd name="GluePoint270Y" fmla="*/ 2448877 h 2612594"/>
                              <a:gd name="GluePoint271X" fmla="*/ 1680375 w 2647519"/>
                              <a:gd name="GluePoint271Y" fmla="*/ 2446019 h 2612594"/>
                              <a:gd name="GluePoint272X" fmla="*/ 1723237 w 2647519"/>
                              <a:gd name="GluePoint272Y" fmla="*/ 2430779 h 2612594"/>
                              <a:gd name="GluePoint273X" fmla="*/ 1749907 w 2647519"/>
                              <a:gd name="GluePoint273Y" fmla="*/ 2422207 h 2612594"/>
                              <a:gd name="GluePoint274X" fmla="*/ 1792770 w 2647519"/>
                              <a:gd name="GluePoint274Y" fmla="*/ 2400299 h 2612594"/>
                              <a:gd name="GluePoint275X" fmla="*/ 1841347 w 2647519"/>
                              <a:gd name="GluePoint275Y" fmla="*/ 2383154 h 2612594"/>
                              <a:gd name="GluePoint276X" fmla="*/ 1872470 w 2647519"/>
                              <a:gd name="GluePoint276Y" fmla="*/ 2370949 h 2612594"/>
                              <a:gd name="GluePoint277X" fmla="*/ 1886115 w 2647519"/>
                              <a:gd name="GluePoint277Y" fmla="*/ 2363152 h 2612594"/>
                              <a:gd name="GluePoint278X" fmla="*/ 1898496 w 2647519"/>
                              <a:gd name="GluePoint278Y" fmla="*/ 2359343 h 2612594"/>
                              <a:gd name="GluePoint279X" fmla="*/ 1915642 w 2647519"/>
                              <a:gd name="GluePoint279Y" fmla="*/ 2349817 h 2612594"/>
                              <a:gd name="GluePoint280X" fmla="*/ 1920147 w 2647519"/>
                              <a:gd name="GluePoint280Y" fmla="*/ 2346686 h 2612594"/>
                              <a:gd name="GluePoint281X" fmla="*/ 1931835 w 2647519"/>
                              <a:gd name="GluePoint281Y" fmla="*/ 2335530 h 2612594"/>
                              <a:gd name="GluePoint282X" fmla="*/ 1957552 w 2647519"/>
                              <a:gd name="GluePoint282Y" fmla="*/ 2320290 h 2612594"/>
                              <a:gd name="GluePoint283X" fmla="*/ 1986810 w 2647519"/>
                              <a:gd name="GluePoint283Y" fmla="*/ 2305948 h 2612594"/>
                              <a:gd name="GluePoint284X" fmla="*/ 1997557 w 2647519"/>
                              <a:gd name="GluePoint284Y" fmla="*/ 2299334 h 2612594"/>
                              <a:gd name="GluePoint285X" fmla="*/ 2034705 w 2647519"/>
                              <a:gd name="GluePoint285Y" fmla="*/ 2274569 h 2612594"/>
                              <a:gd name="GluePoint286X" fmla="*/ 2050897 w 2647519"/>
                              <a:gd name="GluePoint286Y" fmla="*/ 2259329 h 2612594"/>
                              <a:gd name="GluePoint287X" fmla="*/ 2068995 w 2647519"/>
                              <a:gd name="GluePoint287Y" fmla="*/ 2247899 h 2612594"/>
                              <a:gd name="GluePoint288X" fmla="*/ 2115667 w 2647519"/>
                              <a:gd name="GluePoint288Y" fmla="*/ 2212657 h 2612594"/>
                              <a:gd name="GluePoint289X" fmla="*/ 2149005 w 2647519"/>
                              <a:gd name="GluePoint289Y" fmla="*/ 2181224 h 2612594"/>
                              <a:gd name="GluePoint290X" fmla="*/ 2186152 w 2647519"/>
                              <a:gd name="GluePoint290Y" fmla="*/ 2149792 h 2612594"/>
                              <a:gd name="GluePoint291X" fmla="*/ 2298547 w 2647519"/>
                              <a:gd name="GluePoint291Y" fmla="*/ 2023109 h 2612594"/>
                              <a:gd name="GluePoint292X" fmla="*/ 2314015 w 2647519"/>
                              <a:gd name="GluePoint292Y" fmla="*/ 1996814 h 2612594"/>
                              <a:gd name="GluePoint293X" fmla="*/ 2314740 w 2647519"/>
                              <a:gd name="GluePoint293Y" fmla="*/ 1994534 h 2612594"/>
                              <a:gd name="GluePoint294X" fmla="*/ 2339505 w 2647519"/>
                              <a:gd name="GluePoint294Y" fmla="*/ 1956434 h 2612594"/>
                              <a:gd name="GluePoint295X" fmla="*/ 2347125 w 2647519"/>
                              <a:gd name="GluePoint295Y" fmla="*/ 1945004 h 2612594"/>
                              <a:gd name="GluePoint296X" fmla="*/ 2357257 w 2647519"/>
                              <a:gd name="GluePoint296Y" fmla="*/ 1930951 h 2612594"/>
                              <a:gd name="GluePoint297X" fmla="*/ 2360460 w 2647519"/>
                              <a:gd name="GluePoint297Y" fmla="*/ 1925002 h 2612594"/>
                              <a:gd name="GluePoint298X" fmla="*/ 2380462 w 2647519"/>
                              <a:gd name="GluePoint298Y" fmla="*/ 1890712 h 2612594"/>
                              <a:gd name="GluePoint299X" fmla="*/ 2419515 w 2647519"/>
                              <a:gd name="GluePoint299Y" fmla="*/ 1809749 h 2612594"/>
                              <a:gd name="GluePoint300X" fmla="*/ 2457615 w 2647519"/>
                              <a:gd name="GluePoint300Y" fmla="*/ 1723072 h 2612594"/>
                              <a:gd name="GluePoint301X" fmla="*/ 2468807 w 2647519"/>
                              <a:gd name="GluePoint301Y" fmla="*/ 1687829 h 2612594"/>
                              <a:gd name="GluePoint302X" fmla="*/ 2576677 w 2647519"/>
                              <a:gd name="GluePoint302Y" fmla="*/ 1589722 h 2612594"/>
                              <a:gd name="GluePoint303X" fmla="*/ 2573820 w 2647519"/>
                              <a:gd name="GluePoint303Y" fmla="*/ 1591627 h 2612594"/>
                              <a:gd name="GluePoint304X" fmla="*/ 2573820 w 2647519"/>
                              <a:gd name="GluePoint304Y" fmla="*/ 1591627 h 2612594"/>
                              <a:gd name="GluePoint305X" fmla="*/ 2585674 w 2647519"/>
                              <a:gd name="GluePoint305Y" fmla="*/ 1533271 h 2612594"/>
                              <a:gd name="GluePoint306X" fmla="*/ 2585332 w 2647519"/>
                              <a:gd name="GluePoint306Y" fmla="*/ 1534956 h 2612594"/>
                              <a:gd name="GluePoint307X" fmla="*/ 2588107 w 2647519"/>
                              <a:gd name="GluePoint307Y" fmla="*/ 1538287 h 2612594"/>
                              <a:gd name="GluePoint308X" fmla="*/ 2596680 w 2647519"/>
                              <a:gd name="GluePoint308Y" fmla="*/ 1547812 h 2612594"/>
                              <a:gd name="GluePoint309X" fmla="*/ 2602395 w 2647519"/>
                              <a:gd name="GluePoint309Y" fmla="*/ 1544002 h 2612594"/>
                              <a:gd name="GluePoint310X" fmla="*/ 2602539 w 2647519"/>
                              <a:gd name="GluePoint310Y" fmla="*/ 1543271 h 2612594"/>
                              <a:gd name="GluePoint311X" fmla="*/ 2598585 w 2647519"/>
                              <a:gd name="GluePoint311Y" fmla="*/ 1545907 h 2612594"/>
                              <a:gd name="GluePoint312X" fmla="*/ 2589060 w 2647519"/>
                              <a:gd name="GluePoint312Y" fmla="*/ 1537334 h 2612594"/>
                              <a:gd name="GluePoint313X" fmla="*/ 2577184 w 2647519"/>
                              <a:gd name="GluePoint313Y" fmla="*/ 1425070 h 2612594"/>
                              <a:gd name="GluePoint314X" fmla="*/ 2576519 w 2647519"/>
                              <a:gd name="GluePoint314Y" fmla="*/ 1425107 h 2612594"/>
                              <a:gd name="GluePoint315X" fmla="*/ 2575314 w 2647519"/>
                              <a:gd name="GluePoint315Y" fmla="*/ 1425174 h 2612594"/>
                              <a:gd name="GluePoint316X" fmla="*/ 2575725 w 2647519"/>
                              <a:gd name="GluePoint316Y" fmla="*/ 1429702 h 2612594"/>
                              <a:gd name="GluePoint317X" fmla="*/ 2574773 w 2647519"/>
                              <a:gd name="GluePoint317Y" fmla="*/ 1453515 h 2612594"/>
                              <a:gd name="GluePoint318X" fmla="*/ 2570963 w 2647519"/>
                              <a:gd name="GluePoint318Y" fmla="*/ 1467802 h 2612594"/>
                              <a:gd name="GluePoint319X" fmla="*/ 2548103 w 2647519"/>
                              <a:gd name="GluePoint319Y" fmla="*/ 1503997 h 2612594"/>
                              <a:gd name="GluePoint320X" fmla="*/ 2542388 w 2647519"/>
                              <a:gd name="GluePoint320Y" fmla="*/ 1535430 h 2612594"/>
                              <a:gd name="GluePoint321X" fmla="*/ 2536673 w 2647519"/>
                              <a:gd name="GluePoint321Y" fmla="*/ 1545907 h 2612594"/>
                              <a:gd name="GluePoint322X" fmla="*/ 2527148 w 2647519"/>
                              <a:gd name="GluePoint322Y" fmla="*/ 1591627 h 2612594"/>
                              <a:gd name="GluePoint323X" fmla="*/ 2516670 w 2647519"/>
                              <a:gd name="GluePoint323Y" fmla="*/ 1627822 h 2612594"/>
                              <a:gd name="GluePoint324X" fmla="*/ 2505240 w 2647519"/>
                              <a:gd name="GluePoint324Y" fmla="*/ 1663065 h 2612594"/>
                              <a:gd name="GluePoint325X" fmla="*/ 2498573 w 2647519"/>
                              <a:gd name="GluePoint325Y" fmla="*/ 1690687 h 2612594"/>
                              <a:gd name="GluePoint326X" fmla="*/ 2490953 w 2647519"/>
                              <a:gd name="GluePoint326Y" fmla="*/ 1719262 h 2612594"/>
                              <a:gd name="GluePoint327X" fmla="*/ 2497030 w 2647519"/>
                              <a:gd name="GluePoint327Y" fmla="*/ 1709810 h 2612594"/>
                              <a:gd name="GluePoint328X" fmla="*/ 2502383 w 2647519"/>
                              <a:gd name="GluePoint328Y" fmla="*/ 1689734 h 2612594"/>
                              <a:gd name="GluePoint329X" fmla="*/ 2507145 w 2647519"/>
                              <a:gd name="GluePoint329Y" fmla="*/ 1661159 h 2612594"/>
                              <a:gd name="GluePoint330X" fmla="*/ 2518575 w 2647519"/>
                              <a:gd name="GluePoint330Y" fmla="*/ 1625917 h 2612594"/>
                              <a:gd name="GluePoint331X" fmla="*/ 2529053 w 2647519"/>
                              <a:gd name="GluePoint331Y" fmla="*/ 1589722 h 2612594"/>
                              <a:gd name="GluePoint332X" fmla="*/ 2538578 w 2647519"/>
                              <a:gd name="GluePoint332Y" fmla="*/ 1544002 h 2612594"/>
                              <a:gd name="GluePoint333X" fmla="*/ 2544293 w 2647519"/>
                              <a:gd name="GluePoint333Y" fmla="*/ 1533524 h 2612594"/>
                              <a:gd name="GluePoint334X" fmla="*/ 2550008 w 2647519"/>
                              <a:gd name="GluePoint334Y" fmla="*/ 1502092 h 2612594"/>
                              <a:gd name="GluePoint335X" fmla="*/ 2572868 w 2647519"/>
                              <a:gd name="GluePoint335Y" fmla="*/ 1465897 h 2612594"/>
                              <a:gd name="GluePoint336X" fmla="*/ 2557628 w 2647519"/>
                              <a:gd name="GluePoint336Y" fmla="*/ 1539239 h 2612594"/>
                              <a:gd name="GluePoint337X" fmla="*/ 2546198 w 2647519"/>
                              <a:gd name="GluePoint337Y" fmla="*/ 1600199 h 2612594"/>
                              <a:gd name="GluePoint338X" fmla="*/ 2520480 w 2647519"/>
                              <a:gd name="GluePoint338Y" fmla="*/ 1678304 h 2612594"/>
                              <a:gd name="GluePoint339X" fmla="*/ 2515393 w 2647519"/>
                              <a:gd name="GluePoint339Y" fmla="*/ 1686218 h 2612594"/>
                              <a:gd name="GluePoint340X" fmla="*/ 2513218 w 2647519"/>
                              <a:gd name="GluePoint340Y" fmla="*/ 1698069 h 2612594"/>
                              <a:gd name="GluePoint341X" fmla="*/ 2506193 w 2647519"/>
                              <a:gd name="GluePoint341Y" fmla="*/ 1718310 h 2612594"/>
                              <a:gd name="GluePoint342X" fmla="*/ 2479523 w 2647519"/>
                              <a:gd name="GluePoint342Y" fmla="*/ 1776412 h 2612594"/>
                              <a:gd name="GluePoint343X" fmla="*/ 2467140 w 2647519"/>
                              <a:gd name="GluePoint343Y" fmla="*/ 1806892 h 2612594"/>
                              <a:gd name="GluePoint344X" fmla="*/ 2459520 w 2647519"/>
                              <a:gd name="GluePoint344Y" fmla="*/ 1823085 h 2612594"/>
                              <a:gd name="GluePoint345X" fmla="*/ 2449995 w 2647519"/>
                              <a:gd name="GluePoint345Y" fmla="*/ 1840230 h 2612594"/>
                              <a:gd name="GluePoint346X" fmla="*/ 2424278 w 2647519"/>
                              <a:gd name="GluePoint346Y" fmla="*/ 1885950 h 2612594"/>
                              <a:gd name="GluePoint347X" fmla="*/ 2396655 w 2647519"/>
                              <a:gd name="GluePoint347Y" fmla="*/ 1930717 h 2612594"/>
                              <a:gd name="GluePoint348X" fmla="*/ 2361413 w 2647519"/>
                              <a:gd name="GluePoint348Y" fmla="*/ 1990725 h 2612594"/>
                              <a:gd name="GluePoint349X" fmla="*/ 2322360 w 2647519"/>
                              <a:gd name="GluePoint349Y" fmla="*/ 2049780 h 2612594"/>
                              <a:gd name="GluePoint350X" fmla="*/ 2296643 w 2647519"/>
                              <a:gd name="GluePoint350Y" fmla="*/ 2083117 h 2612594"/>
                              <a:gd name="GluePoint351X" fmla="*/ 2269020 w 2647519"/>
                              <a:gd name="GluePoint351Y" fmla="*/ 2115502 h 2612594"/>
                              <a:gd name="GluePoint352X" fmla="*/ 2259495 w 2647519"/>
                              <a:gd name="GluePoint352Y" fmla="*/ 2128837 h 2612594"/>
                              <a:gd name="GluePoint353X" fmla="*/ 2249018 w 2647519"/>
                              <a:gd name="GluePoint353Y" fmla="*/ 2142172 h 2612594"/>
                              <a:gd name="GluePoint354X" fmla="*/ 2232825 w 2647519"/>
                              <a:gd name="GluePoint354Y" fmla="*/ 2155507 h 2612594"/>
                              <a:gd name="GluePoint355X" fmla="*/ 2206342 w 2647519"/>
                              <a:gd name="GluePoint355Y" fmla="*/ 2184829 h 2612594"/>
                              <a:gd name="GluePoint356X" fmla="*/ 2207107 w 2647519"/>
                              <a:gd name="GluePoint356Y" fmla="*/ 2187892 h 2612594"/>
                              <a:gd name="GluePoint357X" fmla="*/ 2179485 w 2647519"/>
                              <a:gd name="GluePoint357Y" fmla="*/ 2216467 h 2612594"/>
                              <a:gd name="GluePoint358X" fmla="*/ 2149957 w 2647519"/>
                              <a:gd name="GluePoint358Y" fmla="*/ 2237422 h 2612594"/>
                              <a:gd name="GluePoint359X" fmla="*/ 2126145 w 2647519"/>
                              <a:gd name="GluePoint359Y" fmla="*/ 2256472 h 2612594"/>
                              <a:gd name="GluePoint360X" fmla="*/ 2103587 w 2647519"/>
                              <a:gd name="GluePoint360Y" fmla="*/ 2272957 h 2612594"/>
                              <a:gd name="GluePoint361X" fmla="*/ 2107095 w 2647519"/>
                              <a:gd name="GluePoint361Y" fmla="*/ 2272665 h 2612594"/>
                              <a:gd name="GluePoint362X" fmla="*/ 2131860 w 2647519"/>
                              <a:gd name="GluePoint362Y" fmla="*/ 2254567 h 2612594"/>
                              <a:gd name="GluePoint363X" fmla="*/ 2155673 w 2647519"/>
                              <a:gd name="GluePoint363Y" fmla="*/ 2235517 h 2612594"/>
                              <a:gd name="GluePoint364X" fmla="*/ 2185200 w 2647519"/>
                              <a:gd name="GluePoint364Y" fmla="*/ 2214562 h 2612594"/>
                              <a:gd name="GluePoint365X" fmla="*/ 2212823 w 2647519"/>
                              <a:gd name="GluePoint365Y" fmla="*/ 2185987 h 2612594"/>
                              <a:gd name="GluePoint366X" fmla="*/ 2211870 w 2647519"/>
                              <a:gd name="GluePoint366Y" fmla="*/ 2182177 h 2612594"/>
                              <a:gd name="GluePoint367X" fmla="*/ 2238540 w 2647519"/>
                              <a:gd name="GluePoint367Y" fmla="*/ 2152650 h 2612594"/>
                              <a:gd name="GluePoint368X" fmla="*/ 2254733 w 2647519"/>
                              <a:gd name="GluePoint368Y" fmla="*/ 2139315 h 2612594"/>
                              <a:gd name="GluePoint369X" fmla="*/ 2265210 w 2647519"/>
                              <a:gd name="GluePoint369Y" fmla="*/ 2125980 h 2612594"/>
                              <a:gd name="GluePoint370X" fmla="*/ 2274735 w 2647519"/>
                              <a:gd name="GluePoint370Y" fmla="*/ 2112645 h 2612594"/>
                              <a:gd name="GluePoint371X" fmla="*/ 2302358 w 2647519"/>
                              <a:gd name="GluePoint371Y" fmla="*/ 2080260 h 2612594"/>
                              <a:gd name="GluePoint372X" fmla="*/ 2328075 w 2647519"/>
                              <a:gd name="GluePoint372Y" fmla="*/ 2046922 h 2612594"/>
                              <a:gd name="GluePoint373X" fmla="*/ 2367128 w 2647519"/>
                              <a:gd name="GluePoint373Y" fmla="*/ 1987867 h 2612594"/>
                              <a:gd name="GluePoint374X" fmla="*/ 2402370 w 2647519"/>
                              <a:gd name="GluePoint374Y" fmla="*/ 1927860 h 2612594"/>
                              <a:gd name="GluePoint375X" fmla="*/ 2429993 w 2647519"/>
                              <a:gd name="GluePoint375Y" fmla="*/ 1883092 h 2612594"/>
                              <a:gd name="GluePoint376X" fmla="*/ 2455710 w 2647519"/>
                              <a:gd name="GluePoint376Y" fmla="*/ 1837372 h 2612594"/>
                              <a:gd name="GluePoint377X" fmla="*/ 2465235 w 2647519"/>
                              <a:gd name="GluePoint377Y" fmla="*/ 1820227 h 2612594"/>
                              <a:gd name="GluePoint378X" fmla="*/ 2472855 w 2647519"/>
                              <a:gd name="GluePoint378Y" fmla="*/ 1804035 h 2612594"/>
                              <a:gd name="GluePoint379X" fmla="*/ 2485238 w 2647519"/>
                              <a:gd name="GluePoint379Y" fmla="*/ 1773555 h 2612594"/>
                              <a:gd name="GluePoint380X" fmla="*/ 2511908 w 2647519"/>
                              <a:gd name="GluePoint380Y" fmla="*/ 1715452 h 2612594"/>
                              <a:gd name="GluePoint381X" fmla="*/ 2522385 w 2647519"/>
                              <a:gd name="GluePoint381Y" fmla="*/ 1676400 h 2612594"/>
                              <a:gd name="GluePoint382X" fmla="*/ 2548103 w 2647519"/>
                              <a:gd name="GluePoint382Y" fmla="*/ 1598295 h 2612594"/>
                              <a:gd name="GluePoint383X" fmla="*/ 2559533 w 2647519"/>
                              <a:gd name="GluePoint383Y" fmla="*/ 1537335 h 2612594"/>
                              <a:gd name="GluePoint384X" fmla="*/ 2574773 w 2647519"/>
                              <a:gd name="GluePoint384Y" fmla="*/ 1463992 h 2612594"/>
                              <a:gd name="GluePoint385X" fmla="*/ 2578209 w 2647519"/>
                              <a:gd name="GluePoint385Y" fmla="*/ 1451109 h 2612594"/>
                              <a:gd name="GluePoint386X" fmla="*/ 2575725 w 2647519"/>
                              <a:gd name="GluePoint386Y" fmla="*/ 1450657 h 2612594"/>
                              <a:gd name="GluePoint387X" fmla="*/ 2576677 w 2647519"/>
                              <a:gd name="GluePoint387Y" fmla="*/ 1426845 h 2612594"/>
                              <a:gd name="GluePoint388X" fmla="*/ 2597632 w 2647519"/>
                              <a:gd name="GluePoint388Y" fmla="*/ 1404937 h 2612594"/>
                              <a:gd name="GluePoint389X" fmla="*/ 2586541 w 2647519"/>
                              <a:gd name="GluePoint389Y" fmla="*/ 1451152 h 2612594"/>
                              <a:gd name="GluePoint390X" fmla="*/ 2586542 w 2647519"/>
                              <a:gd name="GluePoint390Y" fmla="*/ 1451152 h 2612594"/>
                              <a:gd name="GluePoint391X" fmla="*/ 2597633 w 2647519"/>
                              <a:gd name="GluePoint391Y" fmla="*/ 1404938 h 2612594"/>
                              <a:gd name="GluePoint392X" fmla="*/ 2606205 w 2647519"/>
                              <a:gd name="GluePoint392Y" fmla="*/ 1395412 h 2612594"/>
                              <a:gd name="GluePoint393X" fmla="*/ 2600490 w 2647519"/>
                              <a:gd name="GluePoint393Y" fmla="*/ 1407795 h 2612594"/>
                              <a:gd name="GluePoint394X" fmla="*/ 2599181 w 2647519"/>
                              <a:gd name="GluePoint394Y" fmla="*/ 1433750 h 2612594"/>
                              <a:gd name="GluePoint395X" fmla="*/ 2598585 w 2647519"/>
                              <a:gd name="GluePoint395Y" fmla="*/ 1458277 h 2612594"/>
                              <a:gd name="GluePoint396X" fmla="*/ 2589060 w 2647519"/>
                              <a:gd name="GluePoint396Y" fmla="*/ 1487586 h 2612594"/>
                              <a:gd name="GluePoint397X" fmla="*/ 2589060 w 2647519"/>
                              <a:gd name="GluePoint397Y" fmla="*/ 1490934 h 2612594"/>
                              <a:gd name="GluePoint398X" fmla="*/ 2600490 w 2647519"/>
                              <a:gd name="GluePoint398Y" fmla="*/ 1458277 h 2612594"/>
                              <a:gd name="GluePoint399X" fmla="*/ 2602395 w 2647519"/>
                              <a:gd name="GluePoint399Y" fmla="*/ 1407794 h 2612594"/>
                              <a:gd name="GluePoint400X" fmla="*/ 2606836 w 2647519"/>
                              <a:gd name="GluePoint400Y" fmla="*/ 1398173 h 2612594"/>
                              <a:gd name="GluePoint401X" fmla="*/ 2565247 w 2647519"/>
                              <a:gd name="GluePoint401Y" fmla="*/ 1354454 h 2612594"/>
                              <a:gd name="GluePoint402X" fmla="*/ 2559006 w 2647519"/>
                              <a:gd name="GluePoint402Y" fmla="*/ 1369207 h 2612594"/>
                              <a:gd name="GluePoint403X" fmla="*/ 2556675 w 2647519"/>
                              <a:gd name="GluePoint403Y" fmla="*/ 1390650 h 2612594"/>
                              <a:gd name="GluePoint404X" fmla="*/ 2553670 w 2647519"/>
                              <a:gd name="GluePoint404Y" fmla="*/ 1380633 h 2612594"/>
                              <a:gd name="GluePoint405X" fmla="*/ 2552571 w 2647519"/>
                              <a:gd name="GluePoint405Y" fmla="*/ 1382047 h 2612594"/>
                              <a:gd name="GluePoint406X" fmla="*/ 2555723 w 2647519"/>
                              <a:gd name="GluePoint406Y" fmla="*/ 1392555 h 2612594"/>
                              <a:gd name="GluePoint407X" fmla="*/ 2553818 w 2647519"/>
                              <a:gd name="GluePoint407Y" fmla="*/ 1407795 h 2612594"/>
                              <a:gd name="GluePoint408X" fmla="*/ 2557628 w 2647519"/>
                              <a:gd name="GluePoint408Y" fmla="*/ 1420177 h 2612594"/>
                              <a:gd name="GluePoint409X" fmla="*/ 2560581 w 2647519"/>
                              <a:gd name="GluePoint409Y" fmla="*/ 1420013 h 2612594"/>
                              <a:gd name="GluePoint410X" fmla="*/ 2558580 w 2647519"/>
                              <a:gd name="GluePoint410Y" fmla="*/ 1413509 h 2612594"/>
                              <a:gd name="GluePoint411X" fmla="*/ 2560485 w 2647519"/>
                              <a:gd name="GluePoint411Y" fmla="*/ 1398269 h 2612594"/>
                              <a:gd name="GluePoint412X" fmla="*/ 2565247 w 2647519"/>
                              <a:gd name="GluePoint412Y" fmla="*/ 1354454 h 2612594"/>
                              <a:gd name="GluePoint413X" fmla="*/ 2645258 w 2647519"/>
                              <a:gd name="GluePoint413Y" fmla="*/ 1328737 h 2612594"/>
                              <a:gd name="GluePoint414X" fmla="*/ 2647163 w 2647519"/>
                              <a:gd name="GluePoint414Y" fmla="*/ 1329689 h 2612594"/>
                              <a:gd name="GluePoint415X" fmla="*/ 2646210 w 2647519"/>
                              <a:gd name="GluePoint415Y" fmla="*/ 1369694 h 2612594"/>
                              <a:gd name="GluePoint416X" fmla="*/ 2647163 w 2647519"/>
                              <a:gd name="GluePoint416Y" fmla="*/ 1397317 h 2612594"/>
                              <a:gd name="GluePoint417X" fmla="*/ 2644305 w 2647519"/>
                              <a:gd name="GluePoint417Y" fmla="*/ 1447799 h 2612594"/>
                              <a:gd name="GluePoint418X" fmla="*/ 2641448 w 2647519"/>
                              <a:gd name="GluePoint418Y" fmla="*/ 1476374 h 2612594"/>
                              <a:gd name="GluePoint419X" fmla="*/ 2632875 w 2647519"/>
                              <a:gd name="GluePoint419Y" fmla="*/ 1518284 h 2612594"/>
                              <a:gd name="GluePoint420X" fmla="*/ 2630018 w 2647519"/>
                              <a:gd name="GluePoint420Y" fmla="*/ 1553527 h 2612594"/>
                              <a:gd name="GluePoint421X" fmla="*/ 2615730 w 2647519"/>
                              <a:gd name="GluePoint421Y" fmla="*/ 1618297 h 2612594"/>
                              <a:gd name="GluePoint422X" fmla="*/ 2602395 w 2647519"/>
                              <a:gd name="GluePoint422Y" fmla="*/ 1674494 h 2612594"/>
                              <a:gd name="GluePoint423X" fmla="*/ 2578583 w 2647519"/>
                              <a:gd name="GluePoint423Y" fmla="*/ 1684972 h 2612594"/>
                              <a:gd name="GluePoint424X" fmla="*/ 2580488 w 2647519"/>
                              <a:gd name="GluePoint424Y" fmla="*/ 1679257 h 2612594"/>
                              <a:gd name="GluePoint425X" fmla="*/ 2584298 w 2647519"/>
                              <a:gd name="GluePoint425Y" fmla="*/ 1639252 h 2612594"/>
                              <a:gd name="GluePoint426X" fmla="*/ 2598585 w 2647519"/>
                              <a:gd name="GluePoint426Y" fmla="*/ 1597342 h 2612594"/>
                              <a:gd name="GluePoint427X" fmla="*/ 2610015 w 2647519"/>
                              <a:gd name="GluePoint427Y" fmla="*/ 1590675 h 2612594"/>
                              <a:gd name="GluePoint428X" fmla="*/ 2610015 w 2647519"/>
                              <a:gd name="GluePoint428Y" fmla="*/ 1590674 h 2612594"/>
                              <a:gd name="GluePoint429X" fmla="*/ 2622398 w 2647519"/>
                              <a:gd name="GluePoint429Y" fmla="*/ 1518284 h 2612594"/>
                              <a:gd name="GluePoint430X" fmla="*/ 2629065 w 2647519"/>
                              <a:gd name="GluePoint430Y" fmla="*/ 1483994 h 2612594"/>
                              <a:gd name="GluePoint431X" fmla="*/ 2634780 w 2647519"/>
                              <a:gd name="GluePoint431Y" fmla="*/ 1448752 h 2612594"/>
                              <a:gd name="GluePoint432X" fmla="*/ 2639543 w 2647519"/>
                              <a:gd name="GluePoint432Y" fmla="*/ 1415414 h 2612594"/>
                              <a:gd name="GluePoint433X" fmla="*/ 2641448 w 2647519"/>
                              <a:gd name="GluePoint433Y" fmla="*/ 1383982 h 2612594"/>
                              <a:gd name="GluePoint434X" fmla="*/ 2642400 w 2647519"/>
                              <a:gd name="GluePoint434Y" fmla="*/ 1357312 h 2612594"/>
                              <a:gd name="GluePoint435X" fmla="*/ 2644305 w 2647519"/>
                              <a:gd name="GluePoint435Y" fmla="*/ 1343024 h 2612594"/>
                              <a:gd name="GluePoint436X" fmla="*/ 2645258 w 2647519"/>
                              <a:gd name="GluePoint436Y" fmla="*/ 1328737 h 2612594"/>
                              <a:gd name="GluePoint437X" fmla="*/ 134151 w 2647519"/>
                              <a:gd name="GluePoint437Y" fmla="*/ 887095 h 2612594"/>
                              <a:gd name="GluePoint438X" fmla="*/ 134625 w 2647519"/>
                              <a:gd name="GluePoint438Y" fmla="*/ 887332 h 2612594"/>
                              <a:gd name="GluePoint439X" fmla="*/ 134670 w 2647519"/>
                              <a:gd name="GluePoint439Y" fmla="*/ 887199 h 2612594"/>
                              <a:gd name="GluePoint440X" fmla="*/ 191618 w 2647519"/>
                              <a:gd name="GluePoint440Y" fmla="*/ 750570 h 2612594"/>
                              <a:gd name="GluePoint441X" fmla="*/ 170663 w 2647519"/>
                              <a:gd name="GluePoint441Y" fmla="*/ 789622 h 2612594"/>
                              <a:gd name="GluePoint442X" fmla="*/ 153518 w 2647519"/>
                              <a:gd name="GluePoint442Y" fmla="*/ 803910 h 2612594"/>
                              <a:gd name="GluePoint443X" fmla="*/ 153477 w 2647519"/>
                              <a:gd name="GluePoint443Y" fmla="*/ 804822 h 2612594"/>
                              <a:gd name="GluePoint444X" fmla="*/ 151819 w 2647519"/>
                              <a:gd name="GluePoint444Y" fmla="*/ 841286 h 2612594"/>
                              <a:gd name="GluePoint445X" fmla="*/ 151867 w 2647519"/>
                              <a:gd name="GluePoint445Y" fmla="*/ 841199 h 2612594"/>
                              <a:gd name="GluePoint446X" fmla="*/ 153518 w 2647519"/>
                              <a:gd name="GluePoint446Y" fmla="*/ 804862 h 2612594"/>
                              <a:gd name="GluePoint447X" fmla="*/ 170663 w 2647519"/>
                              <a:gd name="GluePoint447Y" fmla="*/ 790574 h 2612594"/>
                              <a:gd name="GluePoint448X" fmla="*/ 191618 w 2647519"/>
                              <a:gd name="GluePoint448Y" fmla="*/ 751522 h 2612594"/>
                              <a:gd name="GluePoint449X" fmla="*/ 192332 w 2647519"/>
                              <a:gd name="GluePoint449Y" fmla="*/ 751998 h 2612594"/>
                              <a:gd name="GluePoint450X" fmla="*/ 192689 w 2647519"/>
                              <a:gd name="GluePoint450Y" fmla="*/ 751284 h 2612594"/>
                              <a:gd name="GluePoint451X" fmla="*/ 203047 w 2647519"/>
                              <a:gd name="GluePoint451Y" fmla="*/ 667702 h 2612594"/>
                              <a:gd name="GluePoint452X" fmla="*/ 189712 w 2647519"/>
                              <a:gd name="GluePoint452Y" fmla="*/ 677227 h 2612594"/>
                              <a:gd name="GluePoint453X" fmla="*/ 169710 w 2647519"/>
                              <a:gd name="GluePoint453Y" fmla="*/ 719137 h 2612594"/>
                              <a:gd name="GluePoint454X" fmla="*/ 174286 w 2647519"/>
                              <a:gd name="GluePoint454Y" fmla="*/ 722798 h 2612594"/>
                              <a:gd name="GluePoint455X" fmla="*/ 174435 w 2647519"/>
                              <a:gd name="GluePoint455Y" fmla="*/ 722155 h 2612594"/>
                              <a:gd name="GluePoint456X" fmla="*/ 170663 w 2647519"/>
                              <a:gd name="GluePoint456Y" fmla="*/ 719137 h 2612594"/>
                              <a:gd name="GluePoint457X" fmla="*/ 190665 w 2647519"/>
                              <a:gd name="GluePoint457Y" fmla="*/ 677227 h 2612594"/>
                              <a:gd name="GluePoint458X" fmla="*/ 202473 w 2647519"/>
                              <a:gd name="GluePoint458Y" fmla="*/ 668793 h 2612594"/>
                              <a:gd name="GluePoint459X" fmla="*/ 276390 w 2647519"/>
                              <a:gd name="GluePoint459Y" fmla="*/ 613410 h 2612594"/>
                              <a:gd name="GluePoint460X" fmla="*/ 275187 w 2647519"/>
                              <a:gd name="GluePoint460Y" fmla="*/ 614373 h 2612594"/>
                              <a:gd name="GluePoint461X" fmla="*/ 270080 w 2647519"/>
                              <a:gd name="GluePoint461Y" fmla="*/ 634008 h 2612594"/>
                              <a:gd name="GluePoint462X" fmla="*/ 266865 w 2647519"/>
                              <a:gd name="GluePoint462Y" fmla="*/ 643890 h 2612594"/>
                              <a:gd name="GluePoint463X" fmla="*/ 179235 w 2647519"/>
                              <a:gd name="GluePoint463Y" fmla="*/ 803910 h 2612594"/>
                              <a:gd name="GluePoint464X" fmla="*/ 166852 w 2647519"/>
                              <a:gd name="GluePoint464Y" fmla="*/ 842962 h 2612594"/>
                              <a:gd name="GluePoint465X" fmla="*/ 155422 w 2647519"/>
                              <a:gd name="GluePoint465Y" fmla="*/ 882967 h 2612594"/>
                              <a:gd name="GluePoint466X" fmla="*/ 130657 w 2647519"/>
                              <a:gd name="GluePoint466Y" fmla="*/ 966787 h 2612594"/>
                              <a:gd name="GluePoint467X" fmla="*/ 114465 w 2647519"/>
                              <a:gd name="GluePoint467Y" fmla="*/ 1023937 h 2612594"/>
                              <a:gd name="GluePoint468X" fmla="*/ 106845 w 2647519"/>
                              <a:gd name="GluePoint468Y" fmla="*/ 1066800 h 2612594"/>
                              <a:gd name="GluePoint469X" fmla="*/ 103035 w 2647519"/>
                              <a:gd name="GluePoint469Y" fmla="*/ 1088707 h 2612594"/>
                              <a:gd name="GluePoint470X" fmla="*/ 100177 w 2647519"/>
                              <a:gd name="GluePoint470Y" fmla="*/ 1110615 h 2612594"/>
                              <a:gd name="GluePoint471X" fmla="*/ 91605 w 2647519"/>
                              <a:gd name="GluePoint471Y" fmla="*/ 1169670 h 2612594"/>
                              <a:gd name="GluePoint472X" fmla="*/ 88747 w 2647519"/>
                              <a:gd name="GluePoint472Y" fmla="*/ 1205865 h 2612594"/>
                              <a:gd name="GluePoint473X" fmla="*/ 93510 w 2647519"/>
                              <a:gd name="GluePoint473Y" fmla="*/ 1243965 h 2612594"/>
                              <a:gd name="GluePoint474X" fmla="*/ 95742 w 2647519"/>
                              <a:gd name="GluePoint474Y" fmla="*/ 1223205 h 2612594"/>
                              <a:gd name="GluePoint475X" fmla="*/ 95415 w 2647519"/>
                              <a:gd name="GluePoint475Y" fmla="*/ 1216342 h 2612594"/>
                              <a:gd name="GluePoint476X" fmla="*/ 99225 w 2647519"/>
                              <a:gd name="GluePoint476Y" fmla="*/ 1176337 h 2612594"/>
                              <a:gd name="GluePoint477X" fmla="*/ 107797 w 2647519"/>
                              <a:gd name="GluePoint477Y" fmla="*/ 1117282 h 2612594"/>
                              <a:gd name="GluePoint478X" fmla="*/ 114596 w 2647519"/>
                              <a:gd name="GluePoint478Y" fmla="*/ 1109123 h 2612594"/>
                              <a:gd name="GluePoint479X" fmla="*/ 124469 w 2647519"/>
                              <a:gd name="GluePoint479Y" fmla="*/ 1043051 h 2612594"/>
                              <a:gd name="GluePoint480X" fmla="*/ 123990 w 2647519"/>
                              <a:gd name="GluePoint480Y" fmla="*/ 1031557 h 2612594"/>
                              <a:gd name="GluePoint481X" fmla="*/ 133400 w 2647519"/>
                              <a:gd name="GluePoint481Y" fmla="*/ 1004580 h 2612594"/>
                              <a:gd name="GluePoint482X" fmla="*/ 138999 w 2647519"/>
                              <a:gd name="GluePoint482Y" fmla="*/ 981931 h 2612594"/>
                              <a:gd name="GluePoint483X" fmla="*/ 137325 w 2647519"/>
                              <a:gd name="GluePoint483Y" fmla="*/ 985837 h 2612594"/>
                              <a:gd name="GluePoint484X" fmla="*/ 131610 w 2647519"/>
                              <a:gd name="GluePoint484Y" fmla="*/ 983932 h 2612594"/>
                              <a:gd name="GluePoint485X" fmla="*/ 117322 w 2647519"/>
                              <a:gd name="GluePoint485Y" fmla="*/ 1024890 h 2612594"/>
                              <a:gd name="GluePoint486X" fmla="*/ 118275 w 2647519"/>
                              <a:gd name="GluePoint486Y" fmla="*/ 1047750 h 2612594"/>
                              <a:gd name="GluePoint487X" fmla="*/ 111607 w 2647519"/>
                              <a:gd name="GluePoint487Y" fmla="*/ 1091565 h 2612594"/>
                              <a:gd name="GluePoint488X" fmla="*/ 110655 w 2647519"/>
                              <a:gd name="GluePoint488Y" fmla="*/ 1099185 h 2612594"/>
                              <a:gd name="GluePoint489X" fmla="*/ 101130 w 2647519"/>
                              <a:gd name="GluePoint489Y" fmla="*/ 1110615 h 2612594"/>
                              <a:gd name="GluePoint490X" fmla="*/ 103987 w 2647519"/>
                              <a:gd name="GluePoint490Y" fmla="*/ 1088707 h 2612594"/>
                              <a:gd name="GluePoint491X" fmla="*/ 107797 w 2647519"/>
                              <a:gd name="GluePoint491Y" fmla="*/ 1066800 h 2612594"/>
                              <a:gd name="GluePoint492X" fmla="*/ 115417 w 2647519"/>
                              <a:gd name="GluePoint492Y" fmla="*/ 1023937 h 2612594"/>
                              <a:gd name="GluePoint493X" fmla="*/ 131610 w 2647519"/>
                              <a:gd name="GluePoint493Y" fmla="*/ 966787 h 2612594"/>
                              <a:gd name="GluePoint494X" fmla="*/ 156375 w 2647519"/>
                              <a:gd name="GluePoint494Y" fmla="*/ 882967 h 2612594"/>
                              <a:gd name="GluePoint495X" fmla="*/ 167805 w 2647519"/>
                              <a:gd name="GluePoint495Y" fmla="*/ 842962 h 2612594"/>
                              <a:gd name="GluePoint496X" fmla="*/ 180187 w 2647519"/>
                              <a:gd name="GluePoint496Y" fmla="*/ 803910 h 2612594"/>
                              <a:gd name="GluePoint497X" fmla="*/ 267817 w 2647519"/>
                              <a:gd name="GluePoint497Y" fmla="*/ 643890 h 2612594"/>
                              <a:gd name="GluePoint498X" fmla="*/ 276390 w 2647519"/>
                              <a:gd name="GluePoint498Y" fmla="*/ 613410 h 2612594"/>
                              <a:gd name="GluePoint499X" fmla="*/ 293536 w 2647519"/>
                              <a:gd name="GluePoint499Y" fmla="*/ 518160 h 2612594"/>
                              <a:gd name="GluePoint500X" fmla="*/ 293535 w 2647519"/>
                              <a:gd name="GluePoint500Y" fmla="*/ 518160 h 2612594"/>
                              <a:gd name="GluePoint501X" fmla="*/ 298297 w 2647519"/>
                              <a:gd name="GluePoint501Y" fmla="*/ 521970 h 2612594"/>
                              <a:gd name="GluePoint502X" fmla="*/ 298297 w 2647519"/>
                              <a:gd name="GluePoint502Y" fmla="*/ 521969 h 2612594"/>
                              <a:gd name="GluePoint503X" fmla="*/ 465169 w 2647519"/>
                              <a:gd name="GluePoint503Y" fmla="*/ 382550 h 2612594"/>
                              <a:gd name="GluePoint504X" fmla="*/ 464986 w 2647519"/>
                              <a:gd name="GluePoint504Y" fmla="*/ 382696 h 2612594"/>
                              <a:gd name="GluePoint505X" fmla="*/ 464430 w 2647519"/>
                              <a:gd name="GluePoint505Y" fmla="*/ 383325 h 2612594"/>
                              <a:gd name="GluePoint506X" fmla="*/ 456651 w 2647519"/>
                              <a:gd name="GluePoint506Y" fmla="*/ 391477 h 2612594"/>
                              <a:gd name="GluePoint507X" fmla="*/ 454684 w 2647519"/>
                              <a:gd name="GluePoint507Y" fmla="*/ 394338 h 2612594"/>
                              <a:gd name="GluePoint508X" fmla="*/ 453399 w 2647519"/>
                              <a:gd name="GluePoint508Y" fmla="*/ 395790 h 2612594"/>
                              <a:gd name="GluePoint509X" fmla="*/ 447840 w 2647519"/>
                              <a:gd name="GluePoint509Y" fmla="*/ 403860 h 2612594"/>
                              <a:gd name="GluePoint510X" fmla="*/ 389738 w 2647519"/>
                              <a:gd name="GluePoint510Y" fmla="*/ 472440 h 2612594"/>
                              <a:gd name="GluePoint511X" fmla="*/ 373545 w 2647519"/>
                              <a:gd name="GluePoint511Y" fmla="*/ 491490 h 2612594"/>
                              <a:gd name="GluePoint512X" fmla="*/ 357353 w 2647519"/>
                              <a:gd name="GluePoint512Y" fmla="*/ 511492 h 2612594"/>
                              <a:gd name="GluePoint513X" fmla="*/ 285752 w 2647519"/>
                              <a:gd name="GluePoint513Y" fmla="*/ 590631 h 2612594"/>
                              <a:gd name="GluePoint514X" fmla="*/ 358305 w 2647519"/>
                              <a:gd name="GluePoint514Y" fmla="*/ 510540 h 2612594"/>
                              <a:gd name="GluePoint515X" fmla="*/ 374497 w 2647519"/>
                              <a:gd name="GluePoint515Y" fmla="*/ 490537 h 2612594"/>
                              <a:gd name="GluePoint516X" fmla="*/ 390690 w 2647519"/>
                              <a:gd name="GluePoint516Y" fmla="*/ 471487 h 2612594"/>
                              <a:gd name="GluePoint517X" fmla="*/ 448792 w 2647519"/>
                              <a:gd name="GluePoint517Y" fmla="*/ 402907 h 2612594"/>
                              <a:gd name="GluePoint518X" fmla="*/ 454684 w 2647519"/>
                              <a:gd name="GluePoint518Y" fmla="*/ 394338 h 2612594"/>
                              <a:gd name="GluePoint519X" fmla="*/ 464430 w 2647519"/>
                              <a:gd name="GluePoint519Y" fmla="*/ 383325 h 2612594"/>
                              <a:gd name="GluePoint520X" fmla="*/ 489348 w 2647519"/>
                              <a:gd name="GluePoint520Y" fmla="*/ 316869 h 2612594"/>
                              <a:gd name="GluePoint521X" fmla="*/ 481127 w 2647519"/>
                              <a:gd name="GluePoint521Y" fmla="*/ 319733 h 2612594"/>
                              <a:gd name="GluePoint522X" fmla="*/ 475013 w 2647519"/>
                              <a:gd name="GluePoint522Y" fmla="*/ 322003 h 2612594"/>
                              <a:gd name="GluePoint523X" fmla="*/ 473558 w 2647519"/>
                              <a:gd name="GluePoint523Y" fmla="*/ 323849 h 2612594"/>
                              <a:gd name="GluePoint524X" fmla="*/ 463080 w 2647519"/>
                              <a:gd name="GluePoint524Y" fmla="*/ 333374 h 2612594"/>
                              <a:gd name="GluePoint525X" fmla="*/ 436410 w 2647519"/>
                              <a:gd name="GluePoint525Y" fmla="*/ 350519 h 2612594"/>
                              <a:gd name="GluePoint526X" fmla="*/ 418313 w 2647519"/>
                              <a:gd name="GluePoint526Y" fmla="*/ 370522 h 2612594"/>
                              <a:gd name="GluePoint527X" fmla="*/ 401168 w 2647519"/>
                              <a:gd name="GluePoint527Y" fmla="*/ 390524 h 2612594"/>
                              <a:gd name="GluePoint528X" fmla="*/ 389738 w 2647519"/>
                              <a:gd name="GluePoint528Y" fmla="*/ 401002 h 2612594"/>
                              <a:gd name="GluePoint529X" fmla="*/ 389350 w 2647519"/>
                              <a:gd name="GluePoint529Y" fmla="*/ 400516 h 2612594"/>
                              <a:gd name="GluePoint530X" fmla="*/ 378546 w 2647519"/>
                              <a:gd name="GluePoint530Y" fmla="*/ 413504 h 2612594"/>
                              <a:gd name="GluePoint531X" fmla="*/ 360210 w 2647519"/>
                              <a:gd name="GluePoint531Y" fmla="*/ 436245 h 2612594"/>
                              <a:gd name="GluePoint532X" fmla="*/ 330683 w 2647519"/>
                              <a:gd name="GluePoint532Y" fmla="*/ 468630 h 2612594"/>
                              <a:gd name="GluePoint533X" fmla="*/ 335445 w 2647519"/>
                              <a:gd name="GluePoint533Y" fmla="*/ 474344 h 2612594"/>
                              <a:gd name="GluePoint534X" fmla="*/ 335536 w 2647519"/>
                              <a:gd name="GluePoint534Y" fmla="*/ 474264 h 2612594"/>
                              <a:gd name="GluePoint535X" fmla="*/ 331635 w 2647519"/>
                              <a:gd name="GluePoint535Y" fmla="*/ 469582 h 2612594"/>
                              <a:gd name="GluePoint536X" fmla="*/ 361162 w 2647519"/>
                              <a:gd name="GluePoint536Y" fmla="*/ 437197 h 2612594"/>
                              <a:gd name="GluePoint537X" fmla="*/ 390690 w 2647519"/>
                              <a:gd name="GluePoint537Y" fmla="*/ 401002 h 2612594"/>
                              <a:gd name="GluePoint538X" fmla="*/ 402120 w 2647519"/>
                              <a:gd name="GluePoint538Y" fmla="*/ 390525 h 2612594"/>
                              <a:gd name="GluePoint539X" fmla="*/ 419265 w 2647519"/>
                              <a:gd name="GluePoint539Y" fmla="*/ 370522 h 2612594"/>
                              <a:gd name="GluePoint540X" fmla="*/ 437362 w 2647519"/>
                              <a:gd name="GluePoint540Y" fmla="*/ 350520 h 2612594"/>
                              <a:gd name="GluePoint541X" fmla="*/ 464032 w 2647519"/>
                              <a:gd name="GluePoint541Y" fmla="*/ 333375 h 2612594"/>
                              <a:gd name="GluePoint542X" fmla="*/ 474510 w 2647519"/>
                              <a:gd name="GluePoint542Y" fmla="*/ 323850 h 2612594"/>
                              <a:gd name="GluePoint543X" fmla="*/ 485940 w 2647519"/>
                              <a:gd name="GluePoint543Y" fmla="*/ 319564 h 2612594"/>
                              <a:gd name="GluePoint544X" fmla="*/ 489548 w 2647519"/>
                              <a:gd name="GluePoint544Y" fmla="*/ 318444 h 2612594"/>
                              <a:gd name="GluePoint545X" fmla="*/ 1868970 w 2647519"/>
                              <a:gd name="GluePoint545Y" fmla="*/ 144780 h 2612594"/>
                              <a:gd name="GluePoint546X" fmla="*/ 1917547 w 2647519"/>
                              <a:gd name="GluePoint546Y" fmla="*/ 166687 h 2612594"/>
                              <a:gd name="GluePoint547X" fmla="*/ 1938502 w 2647519"/>
                              <a:gd name="GluePoint547Y" fmla="*/ 183832 h 2612594"/>
                              <a:gd name="GluePoint548X" fmla="*/ 1891830 w 2647519"/>
                              <a:gd name="GluePoint548Y" fmla="*/ 160972 h 2612594"/>
                              <a:gd name="GluePoint549X" fmla="*/ 1868970 w 2647519"/>
                              <a:gd name="GluePoint549Y" fmla="*/ 144780 h 2612594"/>
                              <a:gd name="GluePoint550X" fmla="*/ 1710855 w 2647519"/>
                              <a:gd name="GluePoint550Y" fmla="*/ 75247 h 2612594"/>
                              <a:gd name="GluePoint551X" fmla="*/ 1748955 w 2647519"/>
                              <a:gd name="GluePoint551Y" fmla="*/ 83819 h 2612594"/>
                              <a:gd name="GluePoint552X" fmla="*/ 1802295 w 2647519"/>
                              <a:gd name="GluePoint552Y" fmla="*/ 110489 h 2612594"/>
                              <a:gd name="GluePoint553X" fmla="*/ 1710855 w 2647519"/>
                              <a:gd name="GluePoint553Y" fmla="*/ 75247 h 2612594"/>
                              <a:gd name="GluePoint554X" fmla="*/ 1137451 w 2647519"/>
                              <a:gd name="GluePoint554Y" fmla="*/ 68937 h 2612594"/>
                              <a:gd name="GluePoint555X" fmla="*/ 1117448 w 2647519"/>
                              <a:gd name="GluePoint555Y" fmla="*/ 71437 h 2612594"/>
                              <a:gd name="GluePoint556X" fmla="*/ 1074585 w 2647519"/>
                              <a:gd name="GluePoint556Y" fmla="*/ 77152 h 2612594"/>
                              <a:gd name="GluePoint557X" fmla="*/ 1032675 w 2647519"/>
                              <a:gd name="GluePoint557Y" fmla="*/ 86677 h 2612594"/>
                              <a:gd name="GluePoint558X" fmla="*/ 1014578 w 2647519"/>
                              <a:gd name="GluePoint558Y" fmla="*/ 92392 h 2612594"/>
                              <a:gd name="GluePoint559X" fmla="*/ 993623 w 2647519"/>
                              <a:gd name="GluePoint559Y" fmla="*/ 98107 h 2612594"/>
                              <a:gd name="GluePoint560X" fmla="*/ 947769 w 2647519"/>
                              <a:gd name="GluePoint560Y" fmla="*/ 107115 h 2612594"/>
                              <a:gd name="GluePoint561X" fmla="*/ 939330 w 2647519"/>
                              <a:gd name="GluePoint561Y" fmla="*/ 110490 h 2612594"/>
                              <a:gd name="GluePoint562X" fmla="*/ 881228 w 2647519"/>
                              <a:gd name="GluePoint562Y" fmla="*/ 130492 h 2612594"/>
                              <a:gd name="GluePoint563X" fmla="*/ 824078 w 2647519"/>
                              <a:gd name="GluePoint563Y" fmla="*/ 153352 h 2612594"/>
                              <a:gd name="GluePoint564X" fmla="*/ 784073 w 2647519"/>
                              <a:gd name="GluePoint564Y" fmla="*/ 171450 h 2612594"/>
                              <a:gd name="GluePoint565X" fmla="*/ 757403 w 2647519"/>
                              <a:gd name="GluePoint565Y" fmla="*/ 181927 h 2612594"/>
                              <a:gd name="GluePoint566X" fmla="*/ 691680 w 2647519"/>
                              <a:gd name="GluePoint566Y" fmla="*/ 212407 h 2612594"/>
                              <a:gd name="GluePoint567X" fmla="*/ 660248 w 2647519"/>
                              <a:gd name="GluePoint567Y" fmla="*/ 232410 h 2612594"/>
                              <a:gd name="GluePoint568X" fmla="*/ 629768 w 2647519"/>
                              <a:gd name="GluePoint568Y" fmla="*/ 252412 h 2612594"/>
                              <a:gd name="GluePoint569X" fmla="*/ 581190 w 2647519"/>
                              <a:gd name="GluePoint569Y" fmla="*/ 288607 h 2612594"/>
                              <a:gd name="GluePoint570X" fmla="*/ 535470 w 2647519"/>
                              <a:gd name="GluePoint570Y" fmla="*/ 324802 h 2612594"/>
                              <a:gd name="GluePoint571X" fmla="*/ 491713 w 2647519"/>
                              <a:gd name="GluePoint571Y" fmla="*/ 362974 h 2612594"/>
                              <a:gd name="GluePoint572X" fmla="*/ 495465 w 2647519"/>
                              <a:gd name="GluePoint572Y" fmla="*/ 367665 h 2612594"/>
                              <a:gd name="GluePoint573X" fmla="*/ 504752 w 2647519"/>
                              <a:gd name="GluePoint573Y" fmla="*/ 361295 h 2612594"/>
                              <a:gd name="GluePoint574X" fmla="*/ 512657 w 2647519"/>
                              <a:gd name="GluePoint574Y" fmla="*/ 355403 h 2612594"/>
                              <a:gd name="GluePoint575X" fmla="*/ 541185 w 2647519"/>
                              <a:gd name="GluePoint575Y" fmla="*/ 330517 h 2612594"/>
                              <a:gd name="GluePoint576X" fmla="*/ 586905 w 2647519"/>
                              <a:gd name="GluePoint576Y" fmla="*/ 294322 h 2612594"/>
                              <a:gd name="GluePoint577X" fmla="*/ 635482 w 2647519"/>
                              <a:gd name="GluePoint577Y" fmla="*/ 258127 h 2612594"/>
                              <a:gd name="GluePoint578X" fmla="*/ 665962 w 2647519"/>
                              <a:gd name="GluePoint578Y" fmla="*/ 238124 h 2612594"/>
                              <a:gd name="GluePoint579X" fmla="*/ 697395 w 2647519"/>
                              <a:gd name="GluePoint579Y" fmla="*/ 218122 h 2612594"/>
                              <a:gd name="GluePoint580X" fmla="*/ 763117 w 2647519"/>
                              <a:gd name="GluePoint580Y" fmla="*/ 187642 h 2612594"/>
                              <a:gd name="GluePoint581X" fmla="*/ 788835 w 2647519"/>
                              <a:gd name="GluePoint581Y" fmla="*/ 174307 h 2612594"/>
                              <a:gd name="GluePoint582X" fmla="*/ 828840 w 2647519"/>
                              <a:gd name="GluePoint582Y" fmla="*/ 156209 h 2612594"/>
                              <a:gd name="GluePoint583X" fmla="*/ 885990 w 2647519"/>
                              <a:gd name="GluePoint583Y" fmla="*/ 133349 h 2612594"/>
                              <a:gd name="GluePoint584X" fmla="*/ 944092 w 2647519"/>
                              <a:gd name="GluePoint584Y" fmla="*/ 113347 h 2612594"/>
                              <a:gd name="GluePoint585X" fmla="*/ 968499 w 2647519"/>
                              <a:gd name="GluePoint585Y" fmla="*/ 108553 h 2612594"/>
                              <a:gd name="GluePoint586X" fmla="*/ 980289 w 2647519"/>
                              <a:gd name="GluePoint586Y" fmla="*/ 104524 h 2612594"/>
                              <a:gd name="GluePoint587X" fmla="*/ 1140765 w 2647519"/>
                              <a:gd name="GluePoint587Y" fmla="*/ 69904 h 2612594"/>
                              <a:gd name="GluePoint588X" fmla="*/ 1478088 w 2647519"/>
                              <a:gd name="GluePoint588Y" fmla="*/ 48458 h 2612594"/>
                              <a:gd name="GluePoint589X" fmla="*/ 1498447 w 2647519"/>
                              <a:gd name="GluePoint589Y" fmla="*/ 50482 h 2612594"/>
                              <a:gd name="GluePoint590X" fmla="*/ 1526070 w 2647519"/>
                              <a:gd name="GluePoint590Y" fmla="*/ 60007 h 2612594"/>
                              <a:gd name="GluePoint591X" fmla="*/ 1505115 w 2647519"/>
                              <a:gd name="GluePoint591Y" fmla="*/ 57150 h 2612594"/>
                              <a:gd name="GluePoint592X" fmla="*/ 1461300 w 2647519"/>
                              <a:gd name="GluePoint592Y" fmla="*/ 48577 h 2612594"/>
                              <a:gd name="GluePoint593X" fmla="*/ 1478088 w 2647519"/>
                              <a:gd name="GluePoint593Y" fmla="*/ 48458 h 2612594"/>
                              <a:gd name="GluePoint594X" fmla="*/ 1588935 w 2647519"/>
                              <a:gd name="GluePoint594Y" fmla="*/ 40957 h 2612594"/>
                              <a:gd name="GluePoint595X" fmla="*/ 1627987 w 2647519"/>
                              <a:gd name="GluePoint595Y" fmla="*/ 43814 h 2612594"/>
                              <a:gd name="GluePoint596X" fmla="*/ 1675612 w 2647519"/>
                              <a:gd name="GluePoint596Y" fmla="*/ 62864 h 2612594"/>
                              <a:gd name="GluePoint597X" fmla="*/ 1616557 w 2647519"/>
                              <a:gd name="GluePoint597Y" fmla="*/ 52387 h 2612594"/>
                              <a:gd name="GluePoint598X" fmla="*/ 1588935 w 2647519"/>
                              <a:gd name="GluePoint598Y" fmla="*/ 40957 h 2612594"/>
                              <a:gd name="GluePoint599X" fmla="*/ 1270324 w 2647519"/>
                              <a:gd name="GluePoint599Y" fmla="*/ 40719 h 2612594"/>
                              <a:gd name="GluePoint600X" fmla="*/ 1160310 w 2647519"/>
                              <a:gd name="GluePoint600Y" fmla="*/ 46672 h 2612594"/>
                              <a:gd name="GluePoint601X" fmla="*/ 1084110 w 2647519"/>
                              <a:gd name="GluePoint601Y" fmla="*/ 57149 h 2612594"/>
                              <a:gd name="GluePoint602X" fmla="*/ 1047915 w 2647519"/>
                              <a:gd name="GluePoint602Y" fmla="*/ 66674 h 2612594"/>
                              <a:gd name="GluePoint603X" fmla="*/ 1016482 w 2647519"/>
                              <a:gd name="GluePoint603Y" fmla="*/ 78104 h 2612594"/>
                              <a:gd name="GluePoint604X" fmla="*/ 972667 w 2647519"/>
                              <a:gd name="GluePoint604Y" fmla="*/ 83819 h 2612594"/>
                              <a:gd name="GluePoint605X" fmla="*/ 806932 w 2647519"/>
                              <a:gd name="GluePoint605Y" fmla="*/ 147637 h 2612594"/>
                              <a:gd name="GluePoint606X" fmla="*/ 746925 w 2647519"/>
                              <a:gd name="GluePoint606Y" fmla="*/ 174307 h 2612594"/>
                              <a:gd name="GluePoint607X" fmla="*/ 728827 w 2647519"/>
                              <a:gd name="GluePoint607Y" fmla="*/ 180974 h 2612594"/>
                              <a:gd name="GluePoint608X" fmla="*/ 712635 w 2647519"/>
                              <a:gd name="GluePoint608Y" fmla="*/ 189547 h 2612594"/>
                              <a:gd name="GluePoint609X" fmla="*/ 682155 w 2647519"/>
                              <a:gd name="GluePoint609Y" fmla="*/ 205739 h 2612594"/>
                              <a:gd name="GluePoint610X" fmla="*/ 634530 w 2647519"/>
                              <a:gd name="GluePoint610Y" fmla="*/ 230504 h 2612594"/>
                              <a:gd name="GluePoint611X" fmla="*/ 598335 w 2647519"/>
                              <a:gd name="GluePoint611Y" fmla="*/ 259079 h 2612594"/>
                              <a:gd name="GluePoint612X" fmla="*/ 493560 w 2647519"/>
                              <a:gd name="GluePoint612Y" fmla="*/ 340994 h 2612594"/>
                              <a:gd name="GluePoint613X" fmla="*/ 471664 w 2647519"/>
                              <a:gd name="GluePoint613Y" fmla="*/ 360034 h 2612594"/>
                              <a:gd name="GluePoint614X" fmla="*/ 450243 w 2647519"/>
                              <a:gd name="GluePoint614Y" fmla="*/ 379593 h 2612594"/>
                              <a:gd name="GluePoint615X" fmla="*/ 450697 w 2647519"/>
                              <a:gd name="GluePoint615Y" fmla="*/ 380047 h 2612594"/>
                              <a:gd name="GluePoint616X" fmla="*/ 285915 w 2647519"/>
                              <a:gd name="GluePoint616Y" fmla="*/ 573404 h 2612594"/>
                              <a:gd name="GluePoint617X" fmla="*/ 252577 w 2647519"/>
                              <a:gd name="GluePoint617Y" fmla="*/ 619124 h 2612594"/>
                              <a:gd name="GluePoint618X" fmla="*/ 237337 w 2647519"/>
                              <a:gd name="GluePoint618Y" fmla="*/ 646747 h 2612594"/>
                              <a:gd name="GluePoint619X" fmla="*/ 222097 w 2647519"/>
                              <a:gd name="GluePoint619Y" fmla="*/ 672464 h 2612594"/>
                              <a:gd name="GluePoint620X" fmla="*/ 193522 w 2647519"/>
                              <a:gd name="GluePoint620Y" fmla="*/ 725804 h 2612594"/>
                              <a:gd name="GluePoint621X" fmla="*/ 162439 w 2647519"/>
                              <a:gd name="GluePoint621Y" fmla="*/ 774785 h 2612594"/>
                              <a:gd name="GluePoint622X" fmla="*/ 162090 w 2647519"/>
                              <a:gd name="GluePoint622Y" fmla="*/ 776287 h 2612594"/>
                              <a:gd name="GluePoint623X" fmla="*/ 151612 w 2647519"/>
                              <a:gd name="GluePoint623Y" fmla="*/ 804862 h 2612594"/>
                              <a:gd name="GluePoint624X" fmla="*/ 143992 w 2647519"/>
                              <a:gd name="GluePoint624Y" fmla="*/ 818197 h 2612594"/>
                              <a:gd name="GluePoint625X" fmla="*/ 142087 w 2647519"/>
                              <a:gd name="GluePoint625Y" fmla="*/ 820102 h 2612594"/>
                              <a:gd name="GluePoint626X" fmla="*/ 133634 w 2647519"/>
                              <a:gd name="GluePoint626Y" fmla="*/ 848201 h 2612594"/>
                              <a:gd name="GluePoint627X" fmla="*/ 131610 w 2647519"/>
                              <a:gd name="GluePoint627Y" fmla="*/ 864870 h 2612594"/>
                              <a:gd name="GluePoint628X" fmla="*/ 129705 w 2647519"/>
                              <a:gd name="GluePoint628Y" fmla="*/ 888682 h 2612594"/>
                              <a:gd name="GluePoint629X" fmla="*/ 116370 w 2647519"/>
                              <a:gd name="GluePoint629Y" fmla="*/ 927735 h 2612594"/>
                              <a:gd name="GluePoint630X" fmla="*/ 103987 w 2647519"/>
                              <a:gd name="GluePoint630Y" fmla="*/ 966787 h 2612594"/>
                              <a:gd name="GluePoint631X" fmla="*/ 90652 w 2647519"/>
                              <a:gd name="GluePoint631Y" fmla="*/ 1023937 h 2612594"/>
                              <a:gd name="GluePoint632X" fmla="*/ 83032 w 2647519"/>
                              <a:gd name="GluePoint632Y" fmla="*/ 1076325 h 2612594"/>
                              <a:gd name="GluePoint633X" fmla="*/ 78270 w 2647519"/>
                              <a:gd name="GluePoint633Y" fmla="*/ 1128712 h 2612594"/>
                              <a:gd name="GluePoint634X" fmla="*/ 84937 w 2647519"/>
                              <a:gd name="GluePoint634Y" fmla="*/ 1092517 h 2612594"/>
                              <a:gd name="GluePoint635X" fmla="*/ 85555 w 2647519"/>
                              <a:gd name="GluePoint635Y" fmla="*/ 1089530 h 2612594"/>
                              <a:gd name="GluePoint636X" fmla="*/ 86842 w 2647519"/>
                              <a:gd name="GluePoint636Y" fmla="*/ 1075372 h 2612594"/>
                              <a:gd name="GluePoint637X" fmla="*/ 94462 w 2647519"/>
                              <a:gd name="GluePoint637Y" fmla="*/ 1022985 h 2612594"/>
                              <a:gd name="GluePoint638X" fmla="*/ 96848 w 2647519"/>
                              <a:gd name="GluePoint638Y" fmla="*/ 1023781 h 2612594"/>
                              <a:gd name="GluePoint639X" fmla="*/ 97055 w 2647519"/>
                              <a:gd name="GluePoint639Y" fmla="*/ 1022896 h 2612594"/>
                              <a:gd name="GluePoint640X" fmla="*/ 94463 w 2647519"/>
                              <a:gd name="GluePoint640Y" fmla="*/ 1022032 h 2612594"/>
                              <a:gd name="GluePoint641X" fmla="*/ 107798 w 2647519"/>
                              <a:gd name="GluePoint641Y" fmla="*/ 964882 h 2612594"/>
                              <a:gd name="GluePoint642X" fmla="*/ 120180 w 2647519"/>
                              <a:gd name="GluePoint642Y" fmla="*/ 925829 h 2612594"/>
                              <a:gd name="GluePoint643X" fmla="*/ 133454 w 2647519"/>
                              <a:gd name="GluePoint643Y" fmla="*/ 886956 h 2612594"/>
                              <a:gd name="GluePoint644X" fmla="*/ 132563 w 2647519"/>
                              <a:gd name="GluePoint644Y" fmla="*/ 886777 h 2612594"/>
                              <a:gd name="GluePoint645X" fmla="*/ 134468 w 2647519"/>
                              <a:gd name="GluePoint645Y" fmla="*/ 862965 h 2612594"/>
                              <a:gd name="GluePoint646X" fmla="*/ 144945 w 2647519"/>
                              <a:gd name="GluePoint646Y" fmla="*/ 818197 h 2612594"/>
                              <a:gd name="GluePoint647X" fmla="*/ 152565 w 2647519"/>
                              <a:gd name="GluePoint647Y" fmla="*/ 804862 h 2612594"/>
                              <a:gd name="GluePoint648X" fmla="*/ 152821 w 2647519"/>
                              <a:gd name="GluePoint648Y" fmla="*/ 804166 h 2612594"/>
                              <a:gd name="GluePoint649X" fmla="*/ 163043 w 2647519"/>
                              <a:gd name="GluePoint649Y" fmla="*/ 776287 h 2612594"/>
                              <a:gd name="GluePoint650X" fmla="*/ 194475 w 2647519"/>
                              <a:gd name="GluePoint650Y" fmla="*/ 726757 h 2612594"/>
                              <a:gd name="GluePoint651X" fmla="*/ 223050 w 2647519"/>
                              <a:gd name="GluePoint651Y" fmla="*/ 673417 h 2612594"/>
                              <a:gd name="GluePoint652X" fmla="*/ 238290 w 2647519"/>
                              <a:gd name="GluePoint652Y" fmla="*/ 647700 h 2612594"/>
                              <a:gd name="GluePoint653X" fmla="*/ 253530 w 2647519"/>
                              <a:gd name="GluePoint653Y" fmla="*/ 620077 h 2612594"/>
                              <a:gd name="GluePoint654X" fmla="*/ 286868 w 2647519"/>
                              <a:gd name="GluePoint654Y" fmla="*/ 574357 h 2612594"/>
                              <a:gd name="GluePoint655X" fmla="*/ 451650 w 2647519"/>
                              <a:gd name="GluePoint655Y" fmla="*/ 381000 h 2612594"/>
                              <a:gd name="GluePoint656X" fmla="*/ 495465 w 2647519"/>
                              <a:gd name="GluePoint656Y" fmla="*/ 340995 h 2612594"/>
                              <a:gd name="GluePoint657X" fmla="*/ 600240 w 2647519"/>
                              <a:gd name="GluePoint657Y" fmla="*/ 259080 h 2612594"/>
                              <a:gd name="GluePoint658X" fmla="*/ 636435 w 2647519"/>
                              <a:gd name="GluePoint658Y" fmla="*/ 230505 h 2612594"/>
                              <a:gd name="GluePoint659X" fmla="*/ 684060 w 2647519"/>
                              <a:gd name="GluePoint659Y" fmla="*/ 205740 h 2612594"/>
                              <a:gd name="GluePoint660X" fmla="*/ 714540 w 2647519"/>
                              <a:gd name="GluePoint660Y" fmla="*/ 189547 h 2612594"/>
                              <a:gd name="GluePoint661X" fmla="*/ 730733 w 2647519"/>
                              <a:gd name="GluePoint661Y" fmla="*/ 180975 h 2612594"/>
                              <a:gd name="GluePoint662X" fmla="*/ 748830 w 2647519"/>
                              <a:gd name="GluePoint662Y" fmla="*/ 174307 h 2612594"/>
                              <a:gd name="GluePoint663X" fmla="*/ 808838 w 2647519"/>
                              <a:gd name="GluePoint663Y" fmla="*/ 147637 h 2612594"/>
                              <a:gd name="GluePoint664X" fmla="*/ 974573 w 2647519"/>
                              <a:gd name="GluePoint664Y" fmla="*/ 83820 h 2612594"/>
                              <a:gd name="GluePoint665X" fmla="*/ 1018388 w 2647519"/>
                              <a:gd name="GluePoint665Y" fmla="*/ 78105 h 2612594"/>
                              <a:gd name="GluePoint666X" fmla="*/ 1049820 w 2647519"/>
                              <a:gd name="GluePoint666Y" fmla="*/ 66675 h 2612594"/>
                              <a:gd name="GluePoint667X" fmla="*/ 1086015 w 2647519"/>
                              <a:gd name="GluePoint667Y" fmla="*/ 57150 h 2612594"/>
                              <a:gd name="GluePoint668X" fmla="*/ 1162215 w 2647519"/>
                              <a:gd name="GluePoint668Y" fmla="*/ 46672 h 2612594"/>
                              <a:gd name="GluePoint669X" fmla="*/ 1272229 w 2647519"/>
                              <a:gd name="GluePoint669Y" fmla="*/ 41076 h 2612594"/>
                              <a:gd name="GluePoint670X" fmla="*/ 1360655 w 2647519"/>
                              <a:gd name="GluePoint670Y" fmla="*/ 44043 h 2612594"/>
                              <a:gd name="GluePoint671X" fmla="*/ 1404150 w 2647519"/>
                              <a:gd name="GluePoint671Y" fmla="*/ 0 h 2612594"/>
                              <a:gd name="GluePoint672X" fmla="*/ 1448917 w 2647519"/>
                              <a:gd name="GluePoint672Y" fmla="*/ 2857 h 2612594"/>
                              <a:gd name="GluePoint673X" fmla="*/ 1494637 w 2647519"/>
                              <a:gd name="GluePoint673Y" fmla="*/ 7620 h 2612594"/>
                              <a:gd name="GluePoint674X" fmla="*/ 1525117 w 2647519"/>
                              <a:gd name="GluePoint674Y" fmla="*/ 15240 h 2612594"/>
                              <a:gd name="GluePoint675X" fmla="*/ 1545120 w 2647519"/>
                              <a:gd name="GluePoint675Y" fmla="*/ 24765 h 2612594"/>
                              <a:gd name="GluePoint676X" fmla="*/ 1569885 w 2647519"/>
                              <a:gd name="GluePoint676Y" fmla="*/ 20002 h 2612594"/>
                              <a:gd name="GluePoint677X" fmla="*/ 1607032 w 2647519"/>
                              <a:gd name="GluePoint677Y" fmla="*/ 28575 h 2612594"/>
                              <a:gd name="GluePoint678X" fmla="*/ 1629892 w 2647519"/>
                              <a:gd name="GluePoint678Y" fmla="*/ 35242 h 2612594"/>
                              <a:gd name="GluePoint679X" fmla="*/ 1628940 w 2647519"/>
                              <a:gd name="GluePoint679Y" fmla="*/ 36195 h 2612594"/>
                              <a:gd name="GluePoint680X" fmla="*/ 1627987 w 2647519"/>
                              <a:gd name="GluePoint680Y" fmla="*/ 42862 h 2612594"/>
                              <a:gd name="GluePoint681X" fmla="*/ 1588935 w 2647519"/>
                              <a:gd name="GluePoint681Y" fmla="*/ 40005 h 2612594"/>
                              <a:gd name="GluePoint682X" fmla="*/ 1575600 w 2647519"/>
                              <a:gd name="GluePoint682Y" fmla="*/ 36195 h 2612594"/>
                              <a:gd name="GluePoint683X" fmla="*/ 1562265 w 2647519"/>
                              <a:gd name="GluePoint683Y" fmla="*/ 33337 h 2612594"/>
                              <a:gd name="GluePoint684X" fmla="*/ 1536547 w 2647519"/>
                              <a:gd name="GluePoint684Y" fmla="*/ 27622 h 2612594"/>
                              <a:gd name="GluePoint685X" fmla="*/ 1510830 w 2647519"/>
                              <a:gd name="GluePoint685Y" fmla="*/ 21907 h 2612594"/>
                              <a:gd name="GluePoint686X" fmla="*/ 1484160 w 2647519"/>
                              <a:gd name="GluePoint686Y" fmla="*/ 18097 h 2612594"/>
                              <a:gd name="GluePoint687X" fmla="*/ 1454633 w 2647519"/>
                              <a:gd name="GluePoint687Y" fmla="*/ 18097 h 2612594"/>
                              <a:gd name="GluePoint688X" fmla="*/ 1430820 w 2647519"/>
                              <a:gd name="GluePoint688Y" fmla="*/ 18097 h 2612594"/>
                              <a:gd name="GluePoint689X" fmla="*/ 1393673 w 2647519"/>
                              <a:gd name="GluePoint689Y" fmla="*/ 18097 h 2612594"/>
                              <a:gd name="GluePoint690X" fmla="*/ 1391928 w 2647519"/>
                              <a:gd name="GluePoint690Y" fmla="*/ 17540 h 2612594"/>
                              <a:gd name="GluePoint691X" fmla="*/ 1375575 w 2647519"/>
                              <a:gd name="GluePoint691Y" fmla="*/ 25717 h 2612594"/>
                              <a:gd name="GluePoint692X" fmla="*/ 1381290 w 2647519"/>
                              <a:gd name="GluePoint692Y" fmla="*/ 35242 h 2612594"/>
                              <a:gd name="GluePoint693X" fmla="*/ 1438440 w 2647519"/>
                              <a:gd name="GluePoint693Y" fmla="*/ 46672 h 2612594"/>
                              <a:gd name="GluePoint694X" fmla="*/ 1413008 w 2647519"/>
                              <a:gd name="GluePoint694Y" fmla="*/ 47116 h 2612594"/>
                              <a:gd name="GluePoint695X" fmla="*/ 1413437 w 2647519"/>
                              <a:gd name="GluePoint695Y" fmla="*/ 47149 h 2612594"/>
                              <a:gd name="GluePoint696X" fmla="*/ 1440345 w 2647519"/>
                              <a:gd name="GluePoint696Y" fmla="*/ 46672 h 2612594"/>
                              <a:gd name="GluePoint697X" fmla="*/ 1463205 w 2647519"/>
                              <a:gd name="GluePoint697Y" fmla="*/ 49530 h 2612594"/>
                              <a:gd name="GluePoint698X" fmla="*/ 1507020 w 2647519"/>
                              <a:gd name="GluePoint698Y" fmla="*/ 58102 h 2612594"/>
                              <a:gd name="GluePoint699X" fmla="*/ 1527975 w 2647519"/>
                              <a:gd name="GluePoint699Y" fmla="*/ 60960 h 2612594"/>
                              <a:gd name="GluePoint700X" fmla="*/ 1563218 w 2647519"/>
                              <a:gd name="GluePoint700Y" fmla="*/ 68580 h 2612594"/>
                              <a:gd name="GluePoint701X" fmla="*/ 1599413 w 2647519"/>
                              <a:gd name="GluePoint701Y" fmla="*/ 76200 h 2612594"/>
                              <a:gd name="GluePoint702X" fmla="*/ 1634655 w 2647519"/>
                              <a:gd name="GluePoint702Y" fmla="*/ 84772 h 2612594"/>
                              <a:gd name="GluePoint703X" fmla="*/ 1669898 w 2647519"/>
                              <a:gd name="GluePoint703Y" fmla="*/ 95250 h 2612594"/>
                              <a:gd name="GluePoint704X" fmla="*/ 1687043 w 2647519"/>
                              <a:gd name="GluePoint704Y" fmla="*/ 100012 h 2612594"/>
                              <a:gd name="GluePoint705X" fmla="*/ 1704188 w 2647519"/>
                              <a:gd name="GluePoint705Y" fmla="*/ 105727 h 2612594"/>
                              <a:gd name="GluePoint706X" fmla="*/ 1704409 w 2647519"/>
                              <a:gd name="GluePoint706Y" fmla="*/ 105929 h 2612594"/>
                              <a:gd name="GluePoint707X" fmla="*/ 1716704 w 2647519"/>
                              <a:gd name="GluePoint707Y" fmla="*/ 108049 h 2612594"/>
                              <a:gd name="GluePoint708X" fmla="*/ 1746499 w 2647519"/>
                              <a:gd name="GluePoint708Y" fmla="*/ 119121 h 2612594"/>
                              <a:gd name="GluePoint709X" fmla="*/ 1750661 w 2647519"/>
                              <a:gd name="GluePoint709Y" fmla="*/ 125427 h 2612594"/>
                              <a:gd name="GluePoint710X" fmla="*/ 1751813 w 2647519"/>
                              <a:gd name="GluePoint710Y" fmla="*/ 125730 h 2612594"/>
                              <a:gd name="GluePoint711X" fmla="*/ 1778483 w 2647519"/>
                              <a:gd name="GluePoint711Y" fmla="*/ 136207 h 2612594"/>
                              <a:gd name="GluePoint712X" fmla="*/ 1801343 w 2647519"/>
                              <a:gd name="GluePoint712Y" fmla="*/ 145732 h 2612594"/>
                              <a:gd name="GluePoint713X" fmla="*/ 1824203 w 2647519"/>
                              <a:gd name="GluePoint713Y" fmla="*/ 156210 h 2612594"/>
                              <a:gd name="GluePoint714X" fmla="*/ 1841348 w 2647519"/>
                              <a:gd name="GluePoint714Y" fmla="*/ 165735 h 2612594"/>
                              <a:gd name="GluePoint715X" fmla="*/ 1852778 w 2647519"/>
                              <a:gd name="GluePoint715Y" fmla="*/ 171450 h 2612594"/>
                              <a:gd name="GluePoint716X" fmla="*/ 1865160 w 2647519"/>
                              <a:gd name="GluePoint716Y" fmla="*/ 178117 h 2612594"/>
                              <a:gd name="GluePoint717X" fmla="*/ 1907070 w 2647519"/>
                              <a:gd name="GluePoint717Y" fmla="*/ 201930 h 2612594"/>
                              <a:gd name="GluePoint718X" fmla="*/ 1960410 w 2647519"/>
                              <a:gd name="GluePoint718Y" fmla="*/ 236220 h 2612594"/>
                              <a:gd name="GluePoint719X" fmla="*/ 1988033 w 2647519"/>
                              <a:gd name="GluePoint719Y" fmla="*/ 255270 h 2612594"/>
                              <a:gd name="GluePoint720X" fmla="*/ 1988833 w 2647519"/>
                              <a:gd name="GluePoint720Y" fmla="*/ 255841 h 2612594"/>
                              <a:gd name="GluePoint721X" fmla="*/ 2002949 w 2647519"/>
                              <a:gd name="GluePoint721Y" fmla="*/ 264417 h 2612594"/>
                              <a:gd name="GluePoint722X" fmla="*/ 2540483 w 2647519"/>
                              <a:gd name="GluePoint722Y" fmla="*/ 1275397 h 2612594"/>
                              <a:gd name="GluePoint723X" fmla="*/ 2540081 w 2647519"/>
                              <a:gd name="GluePoint723Y" fmla="*/ 1283368 h 2612594"/>
                              <a:gd name="GluePoint724X" fmla="*/ 2550960 w 2647519"/>
                              <a:gd name="GluePoint724Y" fmla="*/ 1284922 h 2612594"/>
                              <a:gd name="GluePoint725X" fmla="*/ 2561437 w 2647519"/>
                              <a:gd name="GluePoint725Y" fmla="*/ 1292542 h 2612594"/>
                              <a:gd name="GluePoint726X" fmla="*/ 2566200 w 2647519"/>
                              <a:gd name="GluePoint726Y" fmla="*/ 1318259 h 2612594"/>
                              <a:gd name="GluePoint727X" fmla="*/ 2584297 w 2647519"/>
                              <a:gd name="GluePoint727Y" fmla="*/ 1348739 h 2612594"/>
                              <a:gd name="GluePoint728X" fmla="*/ 2591918 w 2647519"/>
                              <a:gd name="GluePoint728Y" fmla="*/ 1349432 h 2612594"/>
                              <a:gd name="GluePoint729X" fmla="*/ 2591918 w 2647519"/>
                              <a:gd name="GluePoint729Y" fmla="*/ 1342072 h 2612594"/>
                              <a:gd name="GluePoint730X" fmla="*/ 2599661 w 2647519"/>
                              <a:gd name="GluePoint730Y" fmla="*/ 1320563 h 2612594"/>
                              <a:gd name="GluePoint731X" fmla="*/ 2599537 w 2647519"/>
                              <a:gd name="GluePoint731Y" fmla="*/ 1316355 h 2612594"/>
                              <a:gd name="GluePoint732X" fmla="*/ 2607157 w 2647519"/>
                              <a:gd name="GluePoint732Y" fmla="*/ 1290637 h 2612594"/>
                              <a:gd name="GluePoint733X" fmla="*/ 2617635 w 2647519"/>
                              <a:gd name="GluePoint733Y" fmla="*/ 1290637 h 2612594"/>
                              <a:gd name="GluePoint734X" fmla="*/ 2633827 w 2647519"/>
                              <a:gd name="GluePoint734Y" fmla="*/ 1280160 h 2612594"/>
                              <a:gd name="GluePoint735X" fmla="*/ 2635732 w 2647519"/>
                              <a:gd name="GluePoint735Y" fmla="*/ 1322070 h 2612594"/>
                              <a:gd name="GluePoint736X" fmla="*/ 2630970 w 2647519"/>
                              <a:gd name="GluePoint736Y" fmla="*/ 1342072 h 2612594"/>
                              <a:gd name="GluePoint737X" fmla="*/ 2625255 w 2647519"/>
                              <a:gd name="GluePoint737Y" fmla="*/ 1361122 h 2612594"/>
                              <a:gd name="GluePoint738X" fmla="*/ 2622397 w 2647519"/>
                              <a:gd name="GluePoint738Y" fmla="*/ 1392555 h 2612594"/>
                              <a:gd name="GluePoint739X" fmla="*/ 2621445 w 2647519"/>
                              <a:gd name="GluePoint739Y" fmla="*/ 1408747 h 2612594"/>
                              <a:gd name="GluePoint740X" fmla="*/ 2619540 w 2647519"/>
                              <a:gd name="GluePoint740Y" fmla="*/ 1424940 h 2612594"/>
                              <a:gd name="GluePoint741X" fmla="*/ 2615479 w 2647519"/>
                              <a:gd name="GluePoint741Y" fmla="*/ 1427648 h 2612594"/>
                              <a:gd name="GluePoint742X" fmla="*/ 2615730 w 2647519"/>
                              <a:gd name="GluePoint742Y" fmla="*/ 1428749 h 2612594"/>
                              <a:gd name="GluePoint743X" fmla="*/ 2619621 w 2647519"/>
                              <a:gd name="GluePoint743Y" fmla="*/ 1426155 h 2612594"/>
                              <a:gd name="GluePoint744X" fmla="*/ 2621445 w 2647519"/>
                              <a:gd name="GluePoint744Y" fmla="*/ 1410652 h 2612594"/>
                              <a:gd name="GluePoint745X" fmla="*/ 2622397 w 2647519"/>
                              <a:gd name="GluePoint745Y" fmla="*/ 1394460 h 2612594"/>
                              <a:gd name="GluePoint746X" fmla="*/ 2625255 w 2647519"/>
                              <a:gd name="GluePoint746Y" fmla="*/ 1363027 h 2612594"/>
                              <a:gd name="GluePoint747X" fmla="*/ 2630970 w 2647519"/>
                              <a:gd name="GluePoint747Y" fmla="*/ 1343977 h 2612594"/>
                              <a:gd name="GluePoint748X" fmla="*/ 2635732 w 2647519"/>
                              <a:gd name="GluePoint748Y" fmla="*/ 1323975 h 2612594"/>
                              <a:gd name="GluePoint749X" fmla="*/ 2643352 w 2647519"/>
                              <a:gd name="GluePoint749Y" fmla="*/ 1329690 h 2612594"/>
                              <a:gd name="GluePoint750X" fmla="*/ 2642400 w 2647519"/>
                              <a:gd name="GluePoint750Y" fmla="*/ 1343977 h 2612594"/>
                              <a:gd name="GluePoint751X" fmla="*/ 2640495 w 2647519"/>
                              <a:gd name="GluePoint751Y" fmla="*/ 1358265 h 2612594"/>
                              <a:gd name="GluePoint752X" fmla="*/ 2639542 w 2647519"/>
                              <a:gd name="GluePoint752Y" fmla="*/ 1384935 h 2612594"/>
                              <a:gd name="GluePoint753X" fmla="*/ 2637637 w 2647519"/>
                              <a:gd name="GluePoint753Y" fmla="*/ 1416367 h 2612594"/>
                              <a:gd name="GluePoint754X" fmla="*/ 2632875 w 2647519"/>
                              <a:gd name="GluePoint754Y" fmla="*/ 1449705 h 2612594"/>
                              <a:gd name="GluePoint755X" fmla="*/ 2627160 w 2647519"/>
                              <a:gd name="GluePoint755Y" fmla="*/ 1484947 h 2612594"/>
                              <a:gd name="GluePoint756X" fmla="*/ 2620492 w 2647519"/>
                              <a:gd name="GluePoint756Y" fmla="*/ 1519237 h 2612594"/>
                              <a:gd name="GluePoint757X" fmla="*/ 2608110 w 2647519"/>
                              <a:gd name="GluePoint757Y" fmla="*/ 1591627 h 2612594"/>
                              <a:gd name="GluePoint758X" fmla="*/ 2596680 w 2647519"/>
                              <a:gd name="GluePoint758Y" fmla="*/ 1598295 h 2612594"/>
                              <a:gd name="GluePoint759X" fmla="*/ 2582392 w 2647519"/>
                              <a:gd name="GluePoint759Y" fmla="*/ 1640205 h 2612594"/>
                              <a:gd name="GluePoint760X" fmla="*/ 2578582 w 2647519"/>
                              <a:gd name="GluePoint760Y" fmla="*/ 1680210 h 2612594"/>
                              <a:gd name="GluePoint761X" fmla="*/ 2576677 w 2647519"/>
                              <a:gd name="GluePoint761Y" fmla="*/ 1685925 h 2612594"/>
                              <a:gd name="GluePoint762X" fmla="*/ 2560485 w 2647519"/>
                              <a:gd name="GluePoint762Y" fmla="*/ 1729740 h 2612594"/>
                              <a:gd name="GluePoint763X" fmla="*/ 2555722 w 2647519"/>
                              <a:gd name="GluePoint763Y" fmla="*/ 1733550 h 2612594"/>
                              <a:gd name="GluePoint764X" fmla="*/ 2535720 w 2647519"/>
                              <a:gd name="GluePoint764Y" fmla="*/ 1780222 h 2612594"/>
                              <a:gd name="GluePoint765X" fmla="*/ 2556675 w 2647519"/>
                              <a:gd name="GluePoint765Y" fmla="*/ 1733550 h 2612594"/>
                              <a:gd name="GluePoint766X" fmla="*/ 2561437 w 2647519"/>
                              <a:gd name="GluePoint766Y" fmla="*/ 1729740 h 2612594"/>
                              <a:gd name="GluePoint767X" fmla="*/ 2530957 w 2647519"/>
                              <a:gd name="GluePoint767Y" fmla="*/ 1816417 h 2612594"/>
                              <a:gd name="GluePoint768X" fmla="*/ 2514765 w 2647519"/>
                              <a:gd name="GluePoint768Y" fmla="*/ 1824990 h 2612594"/>
                              <a:gd name="GluePoint769X" fmla="*/ 2511407 w 2647519"/>
                              <a:gd name="GluePoint769Y" fmla="*/ 1831707 h 2612594"/>
                              <a:gd name="GluePoint770X" fmla="*/ 2511908 w 2647519"/>
                              <a:gd name="GluePoint770Y" fmla="*/ 1832609 h 2612594"/>
                              <a:gd name="GluePoint771X" fmla="*/ 2515718 w 2647519"/>
                              <a:gd name="GluePoint771Y" fmla="*/ 1824989 h 2612594"/>
                              <a:gd name="GluePoint772X" fmla="*/ 2531910 w 2647519"/>
                              <a:gd name="GluePoint772Y" fmla="*/ 1816417 h 2612594"/>
                              <a:gd name="GluePoint773X" fmla="*/ 2520480 w 2647519"/>
                              <a:gd name="GluePoint773Y" fmla="*/ 1848802 h 2612594"/>
                              <a:gd name="GluePoint774X" fmla="*/ 2499525 w 2647519"/>
                              <a:gd name="GluePoint774Y" fmla="*/ 1886902 h 2612594"/>
                              <a:gd name="GluePoint775X" fmla="*/ 2489048 w 2647519"/>
                              <a:gd name="GluePoint775Y" fmla="*/ 1905952 h 2612594"/>
                              <a:gd name="GluePoint776X" fmla="*/ 2477618 w 2647519"/>
                              <a:gd name="GluePoint776Y" fmla="*/ 1925002 h 2612594"/>
                              <a:gd name="GluePoint777X" fmla="*/ 2469045 w 2647519"/>
                              <a:gd name="GluePoint777Y" fmla="*/ 1939289 h 2612594"/>
                              <a:gd name="GluePoint778X" fmla="*/ 2456663 w 2647519"/>
                              <a:gd name="GluePoint778Y" fmla="*/ 1966912 h 2612594"/>
                              <a:gd name="GluePoint779X" fmla="*/ 2443328 w 2647519"/>
                              <a:gd name="GluePoint779Y" fmla="*/ 1993582 h 2612594"/>
                              <a:gd name="GluePoint780X" fmla="*/ 2422373 w 2647519"/>
                              <a:gd name="GluePoint780Y" fmla="*/ 2022157 h 2612594"/>
                              <a:gd name="GluePoint781X" fmla="*/ 2401418 w 2647519"/>
                              <a:gd name="GluePoint781Y" fmla="*/ 2048827 h 2612594"/>
                              <a:gd name="GluePoint782X" fmla="*/ 2402291 w 2647519"/>
                              <a:gd name="GluePoint782Y" fmla="*/ 2047029 h 2612594"/>
                              <a:gd name="GluePoint783X" fmla="*/ 2378557 w 2647519"/>
                              <a:gd name="GluePoint783Y" fmla="*/ 2079307 h 2612594"/>
                              <a:gd name="GluePoint784X" fmla="*/ 2327122 w 2647519"/>
                              <a:gd name="GluePoint784Y" fmla="*/ 2135505 h 2612594"/>
                              <a:gd name="GluePoint785X" fmla="*/ 2316996 w 2647519"/>
                              <a:gd name="GluePoint785Y" fmla="*/ 2151085 h 2612594"/>
                              <a:gd name="GluePoint786X" fmla="*/ 2327122 w 2647519"/>
                              <a:gd name="GluePoint786Y" fmla="*/ 2136457 h 2612594"/>
                              <a:gd name="GluePoint787X" fmla="*/ 2378557 w 2647519"/>
                              <a:gd name="GluePoint787Y" fmla="*/ 2080259 h 2612594"/>
                              <a:gd name="GluePoint788X" fmla="*/ 2339505 w 2647519"/>
                              <a:gd name="GluePoint788Y" fmla="*/ 2139314 h 2612594"/>
                              <a:gd name="GluePoint789X" fmla="*/ 2319383 w 2647519"/>
                              <a:gd name="GluePoint789Y" fmla="*/ 2160389 h 2612594"/>
                              <a:gd name="GluePoint790X" fmla="*/ 2303230 w 2647519"/>
                              <a:gd name="GluePoint790Y" fmla="*/ 2172263 h 2612594"/>
                              <a:gd name="GluePoint791X" fmla="*/ 2302357 w 2647519"/>
                              <a:gd name="GluePoint791Y" fmla="*/ 2173605 h 2612594"/>
                              <a:gd name="GluePoint792X" fmla="*/ 2292258 w 2647519"/>
                              <a:gd name="GluePoint792Y" fmla="*/ 2181374 h 2612594"/>
                              <a:gd name="GluePoint793X" fmla="*/ 2291880 w 2647519"/>
                              <a:gd name="GluePoint793Y" fmla="*/ 2184082 h 2612594"/>
                              <a:gd name="GluePoint794X" fmla="*/ 2247112 w 2647519"/>
                              <a:gd name="GluePoint794Y" fmla="*/ 2229802 h 2612594"/>
                              <a:gd name="GluePoint795X" fmla="*/ 2199487 w 2647519"/>
                              <a:gd name="GluePoint795Y" fmla="*/ 2273617 h 2612594"/>
                              <a:gd name="GluePoint796X" fmla="*/ 2197285 w 2647519"/>
                              <a:gd name="GluePoint796Y" fmla="*/ 2275215 h 2612594"/>
                              <a:gd name="GluePoint797X" fmla="*/ 2181390 w 2647519"/>
                              <a:gd name="GluePoint797Y" fmla="*/ 2295524 h 2612594"/>
                              <a:gd name="GluePoint798X" fmla="*/ 2143290 w 2647519"/>
                              <a:gd name="GluePoint798Y" fmla="*/ 2324099 h 2612594"/>
                              <a:gd name="GluePoint799X" fmla="*/ 2107681 w 2647519"/>
                              <a:gd name="GluePoint799Y" fmla="*/ 2350806 h 2612594"/>
                              <a:gd name="GluePoint800X" fmla="*/ 2107553 w 2647519"/>
                              <a:gd name="GluePoint800Y" fmla="*/ 2350961 h 2612594"/>
                              <a:gd name="GluePoint801X" fmla="*/ 2143290 w 2647519"/>
                              <a:gd name="GluePoint801Y" fmla="*/ 2325052 h 2612594"/>
                              <a:gd name="GluePoint802X" fmla="*/ 2181390 w 2647519"/>
                              <a:gd name="GluePoint802Y" fmla="*/ 2296477 h 2612594"/>
                              <a:gd name="GluePoint803X" fmla="*/ 2149957 w 2647519"/>
                              <a:gd name="GluePoint803Y" fmla="*/ 2327909 h 2612594"/>
                              <a:gd name="GluePoint804X" fmla="*/ 2124359 w 2647519"/>
                              <a:gd name="GluePoint804Y" fmla="*/ 2344578 h 2612594"/>
                              <a:gd name="GluePoint805X" fmla="*/ 2106651 w 2647519"/>
                              <a:gd name="GluePoint805Y" fmla="*/ 2352057 h 2612594"/>
                              <a:gd name="GluePoint806X" fmla="*/ 2106142 w 2647519"/>
                              <a:gd name="GluePoint806Y" fmla="*/ 2352675 h 2612594"/>
                              <a:gd name="GluePoint807X" fmla="*/ 2087092 w 2647519"/>
                              <a:gd name="GluePoint807Y" fmla="*/ 2365057 h 2612594"/>
                              <a:gd name="GluePoint808X" fmla="*/ 2079914 w 2647519"/>
                              <a:gd name="GluePoint808Y" fmla="*/ 2368384 h 2612594"/>
                              <a:gd name="GluePoint809X" fmla="*/ 2061852 w 2647519"/>
                              <a:gd name="GluePoint809Y" fmla="*/ 2383036 h 2612594"/>
                              <a:gd name="GluePoint810X" fmla="*/ 2044230 w 2647519"/>
                              <a:gd name="GluePoint810Y" fmla="*/ 2395537 h 2612594"/>
                              <a:gd name="GluePoint811X" fmla="*/ 2017560 w 2647519"/>
                              <a:gd name="GluePoint811Y" fmla="*/ 2412682 h 2612594"/>
                              <a:gd name="GluePoint812X" fmla="*/ 2008988 w 2647519"/>
                              <a:gd name="GluePoint812Y" fmla="*/ 2413635 h 2612594"/>
                              <a:gd name="GluePoint813X" fmla="*/ 1999460 w 2647519"/>
                              <a:gd name="GluePoint813Y" fmla="*/ 2417870 h 2612594"/>
                              <a:gd name="GluePoint814X" fmla="*/ 1997979 w 2647519"/>
                              <a:gd name="GluePoint814Y" fmla="*/ 2418995 h 2612594"/>
                              <a:gd name="GluePoint815X" fmla="*/ 2009940 w 2647519"/>
                              <a:gd name="GluePoint815Y" fmla="*/ 2414587 h 2612594"/>
                              <a:gd name="GluePoint816X" fmla="*/ 2018513 w 2647519"/>
                              <a:gd name="GluePoint816Y" fmla="*/ 2413635 h 2612594"/>
                              <a:gd name="GluePoint817X" fmla="*/ 1984223 w 2647519"/>
                              <a:gd name="GluePoint817Y" fmla="*/ 2439352 h 2612594"/>
                              <a:gd name="GluePoint818X" fmla="*/ 1962315 w 2647519"/>
                              <a:gd name="GluePoint818Y" fmla="*/ 2450783 h 2612594"/>
                              <a:gd name="GluePoint819X" fmla="*/ 1940408 w 2647519"/>
                              <a:gd name="GluePoint819Y" fmla="*/ 2461260 h 2612594"/>
                              <a:gd name="GluePoint820X" fmla="*/ 1924934 w 2647519"/>
                              <a:gd name="GluePoint820Y" fmla="*/ 2463581 h 2612594"/>
                              <a:gd name="GluePoint821X" fmla="*/ 1922310 w 2647519"/>
                              <a:gd name="GluePoint821Y" fmla="*/ 2465070 h 2612594"/>
                              <a:gd name="GluePoint822X" fmla="*/ 1849920 w 2647519"/>
                              <a:gd name="GluePoint822Y" fmla="*/ 2496502 h 2612594"/>
                              <a:gd name="GluePoint823X" fmla="*/ 1846229 w 2647519"/>
                              <a:gd name="GluePoint823Y" fmla="*/ 2497341 h 2612594"/>
                              <a:gd name="GluePoint824X" fmla="*/ 1824203 w 2647519"/>
                              <a:gd name="GluePoint824Y" fmla="*/ 2511742 h 2612594"/>
                              <a:gd name="GluePoint825X" fmla="*/ 1836585 w 2647519"/>
                              <a:gd name="GluePoint825Y" fmla="*/ 2515552 h 2612594"/>
                              <a:gd name="GluePoint826X" fmla="*/ 1790865 w 2647519"/>
                              <a:gd name="GluePoint826Y" fmla="*/ 2535555 h 2612594"/>
                              <a:gd name="GluePoint827X" fmla="*/ 1794675 w 2647519"/>
                              <a:gd name="GluePoint827Y" fmla="*/ 2522220 h 2612594"/>
                              <a:gd name="GluePoint828X" fmla="*/ 1779435 w 2647519"/>
                              <a:gd name="GluePoint828Y" fmla="*/ 2527935 h 2612594"/>
                              <a:gd name="GluePoint829X" fmla="*/ 1765148 w 2647519"/>
                              <a:gd name="GluePoint829Y" fmla="*/ 2532697 h 2612594"/>
                              <a:gd name="GluePoint830X" fmla="*/ 1735620 w 2647519"/>
                              <a:gd name="GluePoint830Y" fmla="*/ 2542222 h 2612594"/>
                              <a:gd name="GluePoint831X" fmla="*/ 1731675 w 2647519"/>
                              <a:gd name="GluePoint831Y" fmla="*/ 2537487 h 2612594"/>
                              <a:gd name="GluePoint832X" fmla="*/ 1717522 w 2647519"/>
                              <a:gd name="GluePoint832Y" fmla="*/ 2540317 h 2612594"/>
                              <a:gd name="GluePoint833X" fmla="*/ 1700377 w 2647519"/>
                              <a:gd name="GluePoint833Y" fmla="*/ 2544127 h 2612594"/>
                              <a:gd name="GluePoint834X" fmla="*/ 1665135 w 2647519"/>
                              <a:gd name="GluePoint834Y" fmla="*/ 2552700 h 2612594"/>
                              <a:gd name="GluePoint835X" fmla="*/ 1663973 w 2647519"/>
                              <a:gd name="GluePoint835Y" fmla="*/ 2553240 h 2612594"/>
                              <a:gd name="GluePoint836X" fmla="*/ 1697520 w 2647519"/>
                              <a:gd name="GluePoint836Y" fmla="*/ 2545079 h 2612594"/>
                              <a:gd name="GluePoint837X" fmla="*/ 1714665 w 2647519"/>
                              <a:gd name="GluePoint837Y" fmla="*/ 2541269 h 2612594"/>
                              <a:gd name="GluePoint838X" fmla="*/ 1728952 w 2647519"/>
                              <a:gd name="GluePoint838Y" fmla="*/ 2538412 h 2612594"/>
                              <a:gd name="GluePoint839X" fmla="*/ 1734667 w 2647519"/>
                              <a:gd name="GluePoint839Y" fmla="*/ 2543174 h 2612594"/>
                              <a:gd name="GluePoint840X" fmla="*/ 1764195 w 2647519"/>
                              <a:gd name="GluePoint840Y" fmla="*/ 2533649 h 2612594"/>
                              <a:gd name="GluePoint841X" fmla="*/ 1778482 w 2647519"/>
                              <a:gd name="GluePoint841Y" fmla="*/ 2528887 h 2612594"/>
                              <a:gd name="GluePoint842X" fmla="*/ 1793722 w 2647519"/>
                              <a:gd name="GluePoint842Y" fmla="*/ 2523172 h 2612594"/>
                              <a:gd name="GluePoint843X" fmla="*/ 1789912 w 2647519"/>
                              <a:gd name="GluePoint843Y" fmla="*/ 2536507 h 2612594"/>
                              <a:gd name="GluePoint844X" fmla="*/ 1749907 w 2647519"/>
                              <a:gd name="GluePoint844Y" fmla="*/ 2555557 h 2612594"/>
                              <a:gd name="GluePoint845X" fmla="*/ 1747946 w 2647519"/>
                              <a:gd name="GluePoint845Y" fmla="*/ 2555008 h 2612594"/>
                              <a:gd name="GluePoint846X" fmla="*/ 1720380 w 2647519"/>
                              <a:gd name="GluePoint846Y" fmla="*/ 2566034 h 2612594"/>
                              <a:gd name="GluePoint847X" fmla="*/ 1697520 w 2647519"/>
                              <a:gd name="GluePoint847Y" fmla="*/ 2572702 h 2612594"/>
                              <a:gd name="GluePoint848X" fmla="*/ 1663230 w 2647519"/>
                              <a:gd name="GluePoint848Y" fmla="*/ 2581274 h 2612594"/>
                              <a:gd name="GluePoint849X" fmla="*/ 1649062 w 2647519"/>
                              <a:gd name="GluePoint849Y" fmla="*/ 2580084 h 2612594"/>
                              <a:gd name="GluePoint850X" fmla="*/ 1619428 w 2647519"/>
                              <a:gd name="GluePoint850Y" fmla="*/ 2585850 h 2612594"/>
                              <a:gd name="GluePoint851X" fmla="*/ 1618462 w 2647519"/>
                              <a:gd name="GluePoint851Y" fmla="*/ 2587942 h 2612594"/>
                              <a:gd name="GluePoint852X" fmla="*/ 1539405 w 2647519"/>
                              <a:gd name="GluePoint852Y" fmla="*/ 2603182 h 2612594"/>
                              <a:gd name="GluePoint853X" fmla="*/ 1521307 w 2647519"/>
                              <a:gd name="GluePoint853Y" fmla="*/ 2598419 h 2612594"/>
                              <a:gd name="GluePoint854X" fmla="*/ 1506067 w 2647519"/>
                              <a:gd name="GluePoint854Y" fmla="*/ 2598419 h 2612594"/>
                              <a:gd name="GluePoint855X" fmla="*/ 1479397 w 2647519"/>
                              <a:gd name="GluePoint855Y" fmla="*/ 2606992 h 2612594"/>
                              <a:gd name="GluePoint856X" fmla="*/ 1455585 w 2647519"/>
                              <a:gd name="GluePoint856Y" fmla="*/ 2608897 h 2612594"/>
                              <a:gd name="GluePoint857X" fmla="*/ 1431772 w 2647519"/>
                              <a:gd name="GluePoint857Y" fmla="*/ 2609849 h 2612594"/>
                              <a:gd name="GluePoint858X" fmla="*/ 1429185 w 2647519"/>
                              <a:gd name="GluePoint858Y" fmla="*/ 2608741 h 2612594"/>
                              <a:gd name="GluePoint859X" fmla="*/ 1407484 w 2647519"/>
                              <a:gd name="GluePoint859Y" fmla="*/ 2612588 h 2612594"/>
                              <a:gd name="GluePoint860X" fmla="*/ 1381290 w 2647519"/>
                              <a:gd name="GluePoint860Y" fmla="*/ 2607944 h 2612594"/>
                              <a:gd name="GluePoint861X" fmla="*/ 1382243 w 2647519"/>
                              <a:gd name="GluePoint861Y" fmla="*/ 2606992 h 2612594"/>
                              <a:gd name="GluePoint862X" fmla="*/ 1387005 w 2647519"/>
                              <a:gd name="GluePoint862Y" fmla="*/ 2600324 h 2612594"/>
                              <a:gd name="GluePoint863X" fmla="*/ 1365098 w 2647519"/>
                              <a:gd name="GluePoint863Y" fmla="*/ 2597467 h 2612594"/>
                              <a:gd name="GluePoint864X" fmla="*/ 1375575 w 2647519"/>
                              <a:gd name="GluePoint864Y" fmla="*/ 2591752 h 2612594"/>
                              <a:gd name="GluePoint865X" fmla="*/ 1407008 w 2647519"/>
                              <a:gd name="GluePoint865Y" fmla="*/ 2590799 h 2612594"/>
                              <a:gd name="GluePoint866X" fmla="*/ 1437488 w 2647519"/>
                              <a:gd name="GluePoint866Y" fmla="*/ 2589847 h 2612594"/>
                              <a:gd name="GluePoint867X" fmla="*/ 1481302 w 2647519"/>
                              <a:gd name="GluePoint867Y" fmla="*/ 2590799 h 2612594"/>
                              <a:gd name="GluePoint868X" fmla="*/ 1511782 w 2647519"/>
                              <a:gd name="GluePoint868Y" fmla="*/ 2587942 h 2612594"/>
                              <a:gd name="GluePoint869X" fmla="*/ 1568932 w 2647519"/>
                              <a:gd name="GluePoint869Y" fmla="*/ 2575559 h 2612594"/>
                              <a:gd name="GluePoint870X" fmla="*/ 1607032 w 2647519"/>
                              <a:gd name="GluePoint870Y" fmla="*/ 2566987 h 2612594"/>
                              <a:gd name="GluePoint871X" fmla="*/ 1635607 w 2647519"/>
                              <a:gd name="GluePoint871Y" fmla="*/ 2566034 h 2612594"/>
                              <a:gd name="GluePoint872X" fmla="*/ 1637595 w 2647519"/>
                              <a:gd name="GluePoint872Y" fmla="*/ 2565111 h 2612594"/>
                              <a:gd name="GluePoint873X" fmla="*/ 1609890 w 2647519"/>
                              <a:gd name="GluePoint873Y" fmla="*/ 2566035 h 2612594"/>
                              <a:gd name="GluePoint874X" fmla="*/ 1571790 w 2647519"/>
                              <a:gd name="GluePoint874Y" fmla="*/ 2574607 h 2612594"/>
                              <a:gd name="GluePoint875X" fmla="*/ 1514640 w 2647519"/>
                              <a:gd name="GluePoint875Y" fmla="*/ 2586990 h 2612594"/>
                              <a:gd name="GluePoint876X" fmla="*/ 1484160 w 2647519"/>
                              <a:gd name="GluePoint876Y" fmla="*/ 2589847 h 2612594"/>
                              <a:gd name="GluePoint877X" fmla="*/ 1440345 w 2647519"/>
                              <a:gd name="GluePoint877Y" fmla="*/ 2588895 h 2612594"/>
                              <a:gd name="GluePoint878X" fmla="*/ 1409865 w 2647519"/>
                              <a:gd name="GluePoint878Y" fmla="*/ 2589847 h 2612594"/>
                              <a:gd name="GluePoint879X" fmla="*/ 1378432 w 2647519"/>
                              <a:gd name="GluePoint879Y" fmla="*/ 2590800 h 2612594"/>
                              <a:gd name="GluePoint880X" fmla="*/ 1379385 w 2647519"/>
                              <a:gd name="GluePoint880Y" fmla="*/ 2586990 h 2612594"/>
                              <a:gd name="GluePoint881X" fmla="*/ 1386052 w 2647519"/>
                              <a:gd name="GluePoint881Y" fmla="*/ 2577465 h 2612594"/>
                              <a:gd name="GluePoint882X" fmla="*/ 1679422 w 2647519"/>
                              <a:gd name="GluePoint882Y" fmla="*/ 2528887 h 2612594"/>
                              <a:gd name="GluePoint883X" fmla="*/ 1878495 w 2647519"/>
                              <a:gd name="GluePoint883Y" fmla="*/ 2453640 h 2612594"/>
                              <a:gd name="GluePoint884X" fmla="*/ 1930882 w 2647519"/>
                              <a:gd name="GluePoint884Y" fmla="*/ 2426017 h 2612594"/>
                              <a:gd name="GluePoint885X" fmla="*/ 1960410 w 2647519"/>
                              <a:gd name="GluePoint885Y" fmla="*/ 2410777 h 2612594"/>
                              <a:gd name="GluePoint886X" fmla="*/ 1990890 w 2647519"/>
                              <a:gd name="GluePoint886Y" fmla="*/ 2394585 h 2612594"/>
                              <a:gd name="GluePoint887X" fmla="*/ 2048040 w 2647519"/>
                              <a:gd name="GluePoint887Y" fmla="*/ 2360295 h 2612594"/>
                              <a:gd name="GluePoint888X" fmla="*/ 2093760 w 2647519"/>
                              <a:gd name="GluePoint888Y" fmla="*/ 2325052 h 2612594"/>
                              <a:gd name="GluePoint889X" fmla="*/ 2179485 w 2647519"/>
                              <a:gd name="GluePoint889Y" fmla="*/ 2258377 h 2612594"/>
                              <a:gd name="GluePoint890X" fmla="*/ 2203297 w 2647519"/>
                              <a:gd name="GluePoint890Y" fmla="*/ 2239327 h 2612594"/>
                              <a:gd name="GluePoint891X" fmla="*/ 2226157 w 2647519"/>
                              <a:gd name="GluePoint891Y" fmla="*/ 2219325 h 2612594"/>
                              <a:gd name="GluePoint892X" fmla="*/ 2260447 w 2647519"/>
                              <a:gd name="GluePoint892Y" fmla="*/ 2187892 h 2612594"/>
                              <a:gd name="GluePoint893X" fmla="*/ 2274735 w 2647519"/>
                              <a:gd name="GluePoint893Y" fmla="*/ 2164080 h 2612594"/>
                              <a:gd name="GluePoint894X" fmla="*/ 2295258 w 2647519"/>
                              <a:gd name="GluePoint894Y" fmla="*/ 2145267 h 2612594"/>
                              <a:gd name="GluePoint895X" fmla="*/ 2295423 w 2647519"/>
                              <a:gd name="GluePoint895Y" fmla="*/ 2144085 h 2612594"/>
                              <a:gd name="GluePoint896X" fmla="*/ 2275688 w 2647519"/>
                              <a:gd name="GluePoint896Y" fmla="*/ 2162175 h 2612594"/>
                              <a:gd name="GluePoint897X" fmla="*/ 2261400 w 2647519"/>
                              <a:gd name="GluePoint897Y" fmla="*/ 2185987 h 2612594"/>
                              <a:gd name="GluePoint898X" fmla="*/ 2227110 w 2647519"/>
                              <a:gd name="GluePoint898Y" fmla="*/ 2217420 h 2612594"/>
                              <a:gd name="GluePoint899X" fmla="*/ 2204250 w 2647519"/>
                              <a:gd name="GluePoint899Y" fmla="*/ 2237422 h 2612594"/>
                              <a:gd name="GluePoint900X" fmla="*/ 2180438 w 2647519"/>
                              <a:gd name="GluePoint900Y" fmla="*/ 2256472 h 2612594"/>
                              <a:gd name="GluePoint901X" fmla="*/ 2094713 w 2647519"/>
                              <a:gd name="GluePoint901Y" fmla="*/ 2323147 h 2612594"/>
                              <a:gd name="GluePoint902X" fmla="*/ 2048993 w 2647519"/>
                              <a:gd name="GluePoint902Y" fmla="*/ 2358390 h 2612594"/>
                              <a:gd name="GluePoint903X" fmla="*/ 1991843 w 2647519"/>
                              <a:gd name="GluePoint903Y" fmla="*/ 2392680 h 2612594"/>
                              <a:gd name="GluePoint904X" fmla="*/ 1961363 w 2647519"/>
                              <a:gd name="GluePoint904Y" fmla="*/ 2408872 h 2612594"/>
                              <a:gd name="GluePoint905X" fmla="*/ 1931835 w 2647519"/>
                              <a:gd name="GluePoint905Y" fmla="*/ 2424112 h 2612594"/>
                              <a:gd name="GluePoint906X" fmla="*/ 1879448 w 2647519"/>
                              <a:gd name="GluePoint906Y" fmla="*/ 2451735 h 2612594"/>
                              <a:gd name="GluePoint907X" fmla="*/ 1680375 w 2647519"/>
                              <a:gd name="GluePoint907Y" fmla="*/ 2526982 h 2612594"/>
                              <a:gd name="GluePoint908X" fmla="*/ 1387005 w 2647519"/>
                              <a:gd name="GluePoint908Y" fmla="*/ 2575560 h 2612594"/>
                              <a:gd name="GluePoint909X" fmla="*/ 1365098 w 2647519"/>
                              <a:gd name="GluePoint909Y" fmla="*/ 2575560 h 2612594"/>
                              <a:gd name="GluePoint910X" fmla="*/ 1362240 w 2647519"/>
                              <a:gd name="GluePoint910Y" fmla="*/ 2567940 h 2612594"/>
                              <a:gd name="GluePoint911X" fmla="*/ 1339380 w 2647519"/>
                              <a:gd name="GluePoint911Y" fmla="*/ 2566987 h 2612594"/>
                              <a:gd name="GluePoint912X" fmla="*/ 1318425 w 2647519"/>
                              <a:gd name="GluePoint912Y" fmla="*/ 2575560 h 2612594"/>
                              <a:gd name="GluePoint913X" fmla="*/ 1257465 w 2647519"/>
                              <a:gd name="GluePoint913Y" fmla="*/ 2576512 h 2612594"/>
                              <a:gd name="GluePoint914X" fmla="*/ 1212698 w 2647519"/>
                              <a:gd name="GluePoint914Y" fmla="*/ 2574607 h 2612594"/>
                              <a:gd name="GluePoint915X" fmla="*/ 1190790 w 2647519"/>
                              <a:gd name="GluePoint915Y" fmla="*/ 2572702 h 2612594"/>
                              <a:gd name="GluePoint916X" fmla="*/ 1168883 w 2647519"/>
                              <a:gd name="GluePoint916Y" fmla="*/ 2568892 h 2612594"/>
                              <a:gd name="GluePoint917X" fmla="*/ 1182080 w 2647519"/>
                              <a:gd name="GluePoint917Y" fmla="*/ 2554816 h 2612594"/>
                              <a:gd name="GluePoint918X" fmla="*/ 1179360 w 2647519"/>
                              <a:gd name="GluePoint918Y" fmla="*/ 2555557 h 2612594"/>
                              <a:gd name="GluePoint919X" fmla="*/ 1130192 w 2647519"/>
                              <a:gd name="GluePoint919Y" fmla="*/ 2546452 h 2612594"/>
                              <a:gd name="GluePoint920X" fmla="*/ 1127925 w 2647519"/>
                              <a:gd name="GluePoint920Y" fmla="*/ 2546985 h 2612594"/>
                              <a:gd name="GluePoint921X" fmla="*/ 1033628 w 2647519"/>
                              <a:gd name="GluePoint921Y" fmla="*/ 2529840 h 2612594"/>
                              <a:gd name="GluePoint922X" fmla="*/ 996480 w 2647519"/>
                              <a:gd name="GluePoint922Y" fmla="*/ 2522220 h 2612594"/>
                              <a:gd name="GluePoint923X" fmla="*/ 964095 w 2647519"/>
                              <a:gd name="GluePoint923Y" fmla="*/ 2516505 h 2612594"/>
                              <a:gd name="GluePoint924X" fmla="*/ 925043 w 2647519"/>
                              <a:gd name="GluePoint924Y" fmla="*/ 2498407 h 2612594"/>
                              <a:gd name="GluePoint925X" fmla="*/ 876465 w 2647519"/>
                              <a:gd name="GluePoint925Y" fmla="*/ 2480310 h 2612594"/>
                              <a:gd name="GluePoint926X" fmla="*/ 825983 w 2647519"/>
                              <a:gd name="GluePoint926Y" fmla="*/ 2460307 h 2612594"/>
                              <a:gd name="GluePoint927X" fmla="*/ 834555 w 2647519"/>
                              <a:gd name="GluePoint927Y" fmla="*/ 2453640 h 2612594"/>
                              <a:gd name="GluePoint928X" fmla="*/ 869798 w 2647519"/>
                              <a:gd name="GluePoint928Y" fmla="*/ 2460307 h 2612594"/>
                              <a:gd name="GluePoint929X" fmla="*/ 885038 w 2647519"/>
                              <a:gd name="GluePoint929Y" fmla="*/ 2473642 h 2612594"/>
                              <a:gd name="GluePoint930X" fmla="*/ 937425 w 2647519"/>
                              <a:gd name="GluePoint930Y" fmla="*/ 2488882 h 2612594"/>
                              <a:gd name="GluePoint931X" fmla="*/ 1041248 w 2647519"/>
                              <a:gd name="GluePoint931Y" fmla="*/ 2515552 h 2612594"/>
                              <a:gd name="GluePoint932X" fmla="*/ 1066965 w 2647519"/>
                              <a:gd name="GluePoint932Y" fmla="*/ 2520315 h 2612594"/>
                              <a:gd name="GluePoint933X" fmla="*/ 1094588 w 2647519"/>
                              <a:gd name="GluePoint933Y" fmla="*/ 2525077 h 2612594"/>
                              <a:gd name="GluePoint934X" fmla="*/ 1125068 w 2647519"/>
                              <a:gd name="GluePoint934Y" fmla="*/ 2531745 h 2612594"/>
                              <a:gd name="GluePoint935X" fmla="*/ 1158657 w 2647519"/>
                              <a:gd name="GluePoint935Y" fmla="*/ 2539008 h 2612594"/>
                              <a:gd name="GluePoint936X" fmla="*/ 1161262 w 2647519"/>
                              <a:gd name="GluePoint936Y" fmla="*/ 2538412 h 2612594"/>
                              <a:gd name="GluePoint937X" fmla="*/ 1192695 w 2647519"/>
                              <a:gd name="GluePoint937Y" fmla="*/ 2543175 h 2612594"/>
                              <a:gd name="GluePoint938X" fmla="*/ 1193647 w 2647519"/>
                              <a:gd name="GluePoint938Y" fmla="*/ 2541270 h 2612594"/>
                              <a:gd name="GluePoint939X" fmla="*/ 1239367 w 2647519"/>
                              <a:gd name="GluePoint939Y" fmla="*/ 2543175 h 2612594"/>
                              <a:gd name="GluePoint940X" fmla="*/ 1246987 w 2647519"/>
                              <a:gd name="GluePoint940Y" fmla="*/ 2544127 h 2612594"/>
                              <a:gd name="GluePoint941X" fmla="*/ 1317472 w 2647519"/>
                              <a:gd name="GluePoint941Y" fmla="*/ 2544127 h 2612594"/>
                              <a:gd name="GluePoint942X" fmla="*/ 1368907 w 2647519"/>
                              <a:gd name="GluePoint942Y" fmla="*/ 2546032 h 2612594"/>
                              <a:gd name="GluePoint943X" fmla="*/ 1429867 w 2647519"/>
                              <a:gd name="GluePoint943Y" fmla="*/ 2541270 h 2612594"/>
                              <a:gd name="GluePoint944X" fmla="*/ 1437487 w 2647519"/>
                              <a:gd name="GluePoint944Y" fmla="*/ 2541270 h 2612594"/>
                              <a:gd name="GluePoint945X" fmla="*/ 1440345 w 2647519"/>
                              <a:gd name="GluePoint945Y" fmla="*/ 2548890 h 2612594"/>
                              <a:gd name="GluePoint946X" fmla="*/ 1500352 w 2647519"/>
                              <a:gd name="GluePoint946Y" fmla="*/ 2541270 h 2612594"/>
                              <a:gd name="GluePoint947X" fmla="*/ 1540357 w 2647519"/>
                              <a:gd name="GluePoint947Y" fmla="*/ 2531745 h 2612594"/>
                              <a:gd name="GluePoint948X" fmla="*/ 1563217 w 2647519"/>
                              <a:gd name="GluePoint948Y" fmla="*/ 2527935 h 2612594"/>
                              <a:gd name="GluePoint949X" fmla="*/ 1577505 w 2647519"/>
                              <a:gd name="GluePoint949Y" fmla="*/ 2526030 h 2612594"/>
                              <a:gd name="GluePoint950X" fmla="*/ 1608937 w 2647519"/>
                              <a:gd name="GluePoint950Y" fmla="*/ 2518410 h 2612594"/>
                              <a:gd name="GluePoint951X" fmla="*/ 1634655 w 2647519"/>
                              <a:gd name="GluePoint951Y" fmla="*/ 2512695 h 2612594"/>
                              <a:gd name="GluePoint952X" fmla="*/ 1660372 w 2647519"/>
                              <a:gd name="GluePoint952Y" fmla="*/ 2506027 h 2612594"/>
                              <a:gd name="GluePoint953X" fmla="*/ 1707545 w 2647519"/>
                              <a:gd name="GluePoint953Y" fmla="*/ 2497863 h 2612594"/>
                              <a:gd name="GluePoint954X" fmla="*/ 1713713 w 2647519"/>
                              <a:gd name="GluePoint954Y" fmla="*/ 2495550 h 2612594"/>
                              <a:gd name="GluePoint955X" fmla="*/ 1664183 w 2647519"/>
                              <a:gd name="GluePoint955Y" fmla="*/ 2504122 h 2612594"/>
                              <a:gd name="GluePoint956X" fmla="*/ 1638465 w 2647519"/>
                              <a:gd name="GluePoint956Y" fmla="*/ 2510790 h 2612594"/>
                              <a:gd name="GluePoint957X" fmla="*/ 1612748 w 2647519"/>
                              <a:gd name="GluePoint957Y" fmla="*/ 2516505 h 2612594"/>
                              <a:gd name="GluePoint958X" fmla="*/ 1581315 w 2647519"/>
                              <a:gd name="GluePoint958Y" fmla="*/ 2524125 h 2612594"/>
                              <a:gd name="GluePoint959X" fmla="*/ 1567028 w 2647519"/>
                              <a:gd name="GluePoint959Y" fmla="*/ 2526030 h 2612594"/>
                              <a:gd name="GluePoint960X" fmla="*/ 1544168 w 2647519"/>
                              <a:gd name="GluePoint960Y" fmla="*/ 2529840 h 2612594"/>
                              <a:gd name="GluePoint961X" fmla="*/ 1482255 w 2647519"/>
                              <a:gd name="GluePoint961Y" fmla="*/ 2535555 h 2612594"/>
                              <a:gd name="GluePoint962X" fmla="*/ 1440345 w 2647519"/>
                              <a:gd name="GluePoint962Y" fmla="*/ 2539365 h 2612594"/>
                              <a:gd name="GluePoint963X" fmla="*/ 1432725 w 2647519"/>
                              <a:gd name="GluePoint963Y" fmla="*/ 2539365 h 2612594"/>
                              <a:gd name="GluePoint964X" fmla="*/ 1371765 w 2647519"/>
                              <a:gd name="GluePoint964Y" fmla="*/ 2544127 h 2612594"/>
                              <a:gd name="GluePoint965X" fmla="*/ 1320330 w 2647519"/>
                              <a:gd name="GluePoint965Y" fmla="*/ 2542222 h 2612594"/>
                              <a:gd name="GluePoint966X" fmla="*/ 1249845 w 2647519"/>
                              <a:gd name="GluePoint966Y" fmla="*/ 2542222 h 2612594"/>
                              <a:gd name="GluePoint967X" fmla="*/ 1242225 w 2647519"/>
                              <a:gd name="GluePoint967Y" fmla="*/ 2541270 h 2612594"/>
                              <a:gd name="GluePoint968X" fmla="*/ 1212698 w 2647519"/>
                              <a:gd name="GluePoint968Y" fmla="*/ 2528887 h 2612594"/>
                              <a:gd name="GluePoint969X" fmla="*/ 1196505 w 2647519"/>
                              <a:gd name="GluePoint969Y" fmla="*/ 2539365 h 2612594"/>
                              <a:gd name="GluePoint970X" fmla="*/ 1196464 w 2647519"/>
                              <a:gd name="GluePoint970Y" fmla="*/ 2539447 h 2612594"/>
                              <a:gd name="GluePoint971X" fmla="*/ 1209840 w 2647519"/>
                              <a:gd name="GluePoint971Y" fmla="*/ 2530792 h 2612594"/>
                              <a:gd name="GluePoint972X" fmla="*/ 1239368 w 2647519"/>
                              <a:gd name="GluePoint972Y" fmla="*/ 2543174 h 2612594"/>
                              <a:gd name="GluePoint973X" fmla="*/ 1193648 w 2647519"/>
                              <a:gd name="GluePoint973Y" fmla="*/ 2541269 h 2612594"/>
                              <a:gd name="GluePoint974X" fmla="*/ 1194008 w 2647519"/>
                              <a:gd name="GluePoint974Y" fmla="*/ 2541036 h 2612594"/>
                              <a:gd name="GluePoint975X" fmla="*/ 1164120 w 2647519"/>
                              <a:gd name="GluePoint975Y" fmla="*/ 2536507 h 2612594"/>
                              <a:gd name="GluePoint976X" fmla="*/ 1128878 w 2647519"/>
                              <a:gd name="GluePoint976Y" fmla="*/ 2528887 h 2612594"/>
                              <a:gd name="GluePoint977X" fmla="*/ 1098398 w 2647519"/>
                              <a:gd name="GluePoint977Y" fmla="*/ 2522220 h 2612594"/>
                              <a:gd name="GluePoint978X" fmla="*/ 1070775 w 2647519"/>
                              <a:gd name="GluePoint978Y" fmla="*/ 2517457 h 2612594"/>
                              <a:gd name="GluePoint979X" fmla="*/ 1045058 w 2647519"/>
                              <a:gd name="GluePoint979Y" fmla="*/ 2512695 h 2612594"/>
                              <a:gd name="GluePoint980X" fmla="*/ 941235 w 2647519"/>
                              <a:gd name="GluePoint980Y" fmla="*/ 2486025 h 2612594"/>
                              <a:gd name="GluePoint981X" fmla="*/ 888848 w 2647519"/>
                              <a:gd name="GluePoint981Y" fmla="*/ 2470785 h 2612594"/>
                              <a:gd name="GluePoint982X" fmla="*/ 873608 w 2647519"/>
                              <a:gd name="GluePoint982Y" fmla="*/ 2457450 h 2612594"/>
                              <a:gd name="GluePoint983X" fmla="*/ 838365 w 2647519"/>
                              <a:gd name="GluePoint983Y" fmla="*/ 2450782 h 2612594"/>
                              <a:gd name="GluePoint984X" fmla="*/ 785978 w 2647519"/>
                              <a:gd name="GluePoint984Y" fmla="*/ 2424112 h 2612594"/>
                              <a:gd name="GluePoint985X" fmla="*/ 770738 w 2647519"/>
                              <a:gd name="GluePoint985Y" fmla="*/ 2425065 h 2612594"/>
                              <a:gd name="GluePoint986X" fmla="*/ 716445 w 2647519"/>
                              <a:gd name="GluePoint986Y" fmla="*/ 2397442 h 2612594"/>
                              <a:gd name="GluePoint987X" fmla="*/ 706920 w 2647519"/>
                              <a:gd name="GluePoint987Y" fmla="*/ 2380297 h 2612594"/>
                              <a:gd name="GluePoint988X" fmla="*/ 708825 w 2647519"/>
                              <a:gd name="GluePoint988Y" fmla="*/ 2379345 h 2612594"/>
                              <a:gd name="GluePoint989X" fmla="*/ 742163 w 2647519"/>
                              <a:gd name="GluePoint989Y" fmla="*/ 2397442 h 2612594"/>
                              <a:gd name="GluePoint990X" fmla="*/ 775500 w 2647519"/>
                              <a:gd name="GluePoint990Y" fmla="*/ 2415540 h 2612594"/>
                              <a:gd name="GluePoint991X" fmla="*/ 785025 w 2647519"/>
                              <a:gd name="GluePoint991Y" fmla="*/ 2409825 h 2612594"/>
                              <a:gd name="GluePoint992X" fmla="*/ 745973 w 2647519"/>
                              <a:gd name="GluePoint992Y" fmla="*/ 2384107 h 2612594"/>
                              <a:gd name="GluePoint993X" fmla="*/ 713588 w 2647519"/>
                              <a:gd name="GluePoint993Y" fmla="*/ 2369820 h 2612594"/>
                              <a:gd name="GluePoint994X" fmla="*/ 668820 w 2647519"/>
                              <a:gd name="GluePoint994Y" fmla="*/ 2344102 h 2612594"/>
                              <a:gd name="GluePoint995X" fmla="*/ 630720 w 2647519"/>
                              <a:gd name="GluePoint995Y" fmla="*/ 2319337 h 2612594"/>
                              <a:gd name="GluePoint996X" fmla="*/ 570713 w 2647519"/>
                              <a:gd name="GluePoint996Y" fmla="*/ 2293620 h 2612594"/>
                              <a:gd name="GluePoint997X" fmla="*/ 547853 w 2647519"/>
                              <a:gd name="GluePoint997Y" fmla="*/ 2274570 h 2612594"/>
                              <a:gd name="GluePoint998X" fmla="*/ 552615 w 2647519"/>
                              <a:gd name="GluePoint998Y" fmla="*/ 2272665 h 2612594"/>
                              <a:gd name="GluePoint999X" fmla="*/ 575475 w 2647519"/>
                              <a:gd name="GluePoint999Y" fmla="*/ 2279332 h 2612594"/>
                              <a:gd name="GluePoint1000X" fmla="*/ 527850 w 2647519"/>
                              <a:gd name="GluePoint1000Y" fmla="*/ 2229802 h 2612594"/>
                              <a:gd name="GluePoint1001X" fmla="*/ 501180 w 2647519"/>
                              <a:gd name="GluePoint1001Y" fmla="*/ 2207895 h 2612594"/>
                              <a:gd name="GluePoint1002X" fmla="*/ 476415 w 2647519"/>
                              <a:gd name="GluePoint1002Y" fmla="*/ 2185987 h 2612594"/>
                              <a:gd name="GluePoint1003X" fmla="*/ 444983 w 2647519"/>
                              <a:gd name="GluePoint1003Y" fmla="*/ 2160270 h 2612594"/>
                              <a:gd name="GluePoint1004X" fmla="*/ 399263 w 2647519"/>
                              <a:gd name="GluePoint1004Y" fmla="*/ 2109787 h 2612594"/>
                              <a:gd name="GluePoint1005X" fmla="*/ 396126 w 2647519"/>
                              <a:gd name="GluePoint1005Y" fmla="*/ 2099983 h 2612594"/>
                              <a:gd name="GluePoint1006X" fmla="*/ 386880 w 2647519"/>
                              <a:gd name="GluePoint1006Y" fmla="*/ 2090737 h 2612594"/>
                              <a:gd name="GluePoint1007X" fmla="*/ 355448 w 2647519"/>
                              <a:gd name="GluePoint1007Y" fmla="*/ 2056447 h 2612594"/>
                              <a:gd name="GluePoint1008X" fmla="*/ 351638 w 2647519"/>
                              <a:gd name="GluePoint1008Y" fmla="*/ 2039302 h 2612594"/>
                              <a:gd name="GluePoint1009X" fmla="*/ 339255 w 2647519"/>
                              <a:gd name="GluePoint1009Y" fmla="*/ 2022157 h 2612594"/>
                              <a:gd name="GluePoint1010X" fmla="*/ 337780 w 2647519"/>
                              <a:gd name="GluePoint1010Y" fmla="*/ 2019844 h 2612594"/>
                              <a:gd name="GluePoint1011X" fmla="*/ 323062 w 2647519"/>
                              <a:gd name="GluePoint1011Y" fmla="*/ 2009774 h 2612594"/>
                              <a:gd name="GluePoint1012X" fmla="*/ 294487 w 2647519"/>
                              <a:gd name="GluePoint1012Y" fmla="*/ 1968817 h 2612594"/>
                              <a:gd name="GluePoint1013X" fmla="*/ 278295 w 2647519"/>
                              <a:gd name="GluePoint1013Y" fmla="*/ 1930717 h 2612594"/>
                              <a:gd name="GluePoint1014X" fmla="*/ 276390 w 2647519"/>
                              <a:gd name="GluePoint1014Y" fmla="*/ 1930717 h 2612594"/>
                              <a:gd name="GluePoint1015X" fmla="*/ 254483 w 2647519"/>
                              <a:gd name="GluePoint1015Y" fmla="*/ 1888807 h 2612594"/>
                              <a:gd name="GluePoint1016X" fmla="*/ 233528 w 2647519"/>
                              <a:gd name="GluePoint1016Y" fmla="*/ 1846897 h 2612594"/>
                              <a:gd name="GluePoint1017X" fmla="*/ 211620 w 2647519"/>
                              <a:gd name="GluePoint1017Y" fmla="*/ 1798320 h 2612594"/>
                              <a:gd name="GluePoint1018X" fmla="*/ 191618 w 2647519"/>
                              <a:gd name="GluePoint1018Y" fmla="*/ 1748790 h 2612594"/>
                              <a:gd name="GluePoint1019X" fmla="*/ 211620 w 2647519"/>
                              <a:gd name="GluePoint1019Y" fmla="*/ 1782127 h 2612594"/>
                              <a:gd name="GluePoint1020X" fmla="*/ 231623 w 2647519"/>
                              <a:gd name="GluePoint1020Y" fmla="*/ 1824037 h 2612594"/>
                              <a:gd name="GluePoint1021X" fmla="*/ 238290 w 2647519"/>
                              <a:gd name="GluePoint1021Y" fmla="*/ 1846897 h 2612594"/>
                              <a:gd name="GluePoint1022X" fmla="*/ 241046 w 2647519"/>
                              <a:gd name="GluePoint1022Y" fmla="*/ 1850938 h 2612594"/>
                              <a:gd name="GluePoint1023X" fmla="*/ 237654 w 2647519"/>
                              <a:gd name="GluePoint1023Y" fmla="*/ 1833303 h 2612594"/>
                              <a:gd name="GluePoint1024X" fmla="*/ 228809 w 2647519"/>
                              <a:gd name="GluePoint1024Y" fmla="*/ 1817250 h 2612594"/>
                              <a:gd name="GluePoint1025X" fmla="*/ 214411 w 2647519"/>
                              <a:gd name="GluePoint1025Y" fmla="*/ 1784874 h 2612594"/>
                              <a:gd name="GluePoint1026X" fmla="*/ 197332 w 2647519"/>
                              <a:gd name="GluePoint1026Y" fmla="*/ 1756409 h 2612594"/>
                              <a:gd name="GluePoint1027X" fmla="*/ 176377 w 2647519"/>
                              <a:gd name="GluePoint1027Y" fmla="*/ 1699259 h 2612594"/>
                              <a:gd name="GluePoint1028X" fmla="*/ 158424 w 2647519"/>
                              <a:gd name="GluePoint1028Y" fmla="*/ 1640674 h 2612594"/>
                              <a:gd name="GluePoint1029X" fmla="*/ 152529 w 2647519"/>
                              <a:gd name="GluePoint1029Y" fmla="*/ 1623596 h 2612594"/>
                              <a:gd name="GluePoint1030X" fmla="*/ 126853 w 2647519"/>
                              <a:gd name="GluePoint1030Y" fmla="*/ 1521108 h 2612594"/>
                              <a:gd name="GluePoint1031X" fmla="*/ 115498 w 2647519"/>
                              <a:gd name="GluePoint1031Y" fmla="*/ 1446707 h 2612594"/>
                              <a:gd name="GluePoint1032X" fmla="*/ 115417 w 2647519"/>
                              <a:gd name="GluePoint1032Y" fmla="*/ 1448752 h 2612594"/>
                              <a:gd name="GluePoint1033X" fmla="*/ 116370 w 2647519"/>
                              <a:gd name="GluePoint1033Y" fmla="*/ 1463992 h 2612594"/>
                              <a:gd name="GluePoint1034X" fmla="*/ 121132 w 2647519"/>
                              <a:gd name="GluePoint1034Y" fmla="*/ 1499235 h 2612594"/>
                              <a:gd name="GluePoint1035X" fmla="*/ 126847 w 2647519"/>
                              <a:gd name="GluePoint1035Y" fmla="*/ 1535430 h 2612594"/>
                              <a:gd name="GluePoint1036X" fmla="*/ 117322 w 2647519"/>
                              <a:gd name="GluePoint1036Y" fmla="*/ 1503997 h 2612594"/>
                              <a:gd name="GluePoint1037X" fmla="*/ 110655 w 2647519"/>
                              <a:gd name="GluePoint1037Y" fmla="*/ 1463992 h 2612594"/>
                              <a:gd name="GluePoint1038X" fmla="*/ 103035 w 2647519"/>
                              <a:gd name="GluePoint1038Y" fmla="*/ 1463992 h 2612594"/>
                              <a:gd name="GluePoint1039X" fmla="*/ 98272 w 2647519"/>
                              <a:gd name="GluePoint1039Y" fmla="*/ 1427797 h 2612594"/>
                              <a:gd name="GluePoint1040X" fmla="*/ 91605 w 2647519"/>
                              <a:gd name="GluePoint1040Y" fmla="*/ 1404937 h 2612594"/>
                              <a:gd name="GluePoint1041X" fmla="*/ 85890 w 2647519"/>
                              <a:gd name="GluePoint1041Y" fmla="*/ 1383030 h 2612594"/>
                              <a:gd name="GluePoint1042X" fmla="*/ 69697 w 2647519"/>
                              <a:gd name="GluePoint1042Y" fmla="*/ 1365885 h 2612594"/>
                              <a:gd name="GluePoint1043X" fmla="*/ 64935 w 2647519"/>
                              <a:gd name="GluePoint1043Y" fmla="*/ 1365885 h 2612594"/>
                              <a:gd name="GluePoint1044X" fmla="*/ 60172 w 2647519"/>
                              <a:gd name="GluePoint1044Y" fmla="*/ 1342072 h 2612594"/>
                              <a:gd name="GluePoint1045X" fmla="*/ 58267 w 2647519"/>
                              <a:gd name="GluePoint1045Y" fmla="*/ 1311592 h 2612594"/>
                              <a:gd name="GluePoint1046X" fmla="*/ 62077 w 2647519"/>
                              <a:gd name="GluePoint1046Y" fmla="*/ 1268730 h 2612594"/>
                              <a:gd name="GluePoint1047X" fmla="*/ 63982 w 2647519"/>
                              <a:gd name="GluePoint1047Y" fmla="*/ 1253490 h 2612594"/>
                              <a:gd name="GluePoint1048X" fmla="*/ 67226 w 2647519"/>
                              <a:gd name="GluePoint1048Y" fmla="*/ 1243037 h 2612594"/>
                              <a:gd name="GluePoint1049X" fmla="*/ 65649 w 2647519"/>
                              <a:gd name="GluePoint1049Y" fmla="*/ 1219200 h 2612594"/>
                              <a:gd name="GluePoint1050X" fmla="*/ 67792 w 2647519"/>
                              <a:gd name="GluePoint1050Y" fmla="*/ 1183957 h 2612594"/>
                              <a:gd name="GluePoint1051X" fmla="*/ 71602 w 2647519"/>
                              <a:gd name="GluePoint1051Y" fmla="*/ 1176814 h 2612594"/>
                              <a:gd name="GluePoint1052X" fmla="*/ 71602 w 2647519"/>
                              <a:gd name="GluePoint1052Y" fmla="*/ 1172527 h 2612594"/>
                              <a:gd name="GluePoint1053X" fmla="*/ 63982 w 2647519"/>
                              <a:gd name="GluePoint1053Y" fmla="*/ 1186815 h 2612594"/>
                              <a:gd name="GluePoint1054X" fmla="*/ 57315 w 2647519"/>
                              <a:gd name="GluePoint1054Y" fmla="*/ 1177290 h 2612594"/>
                              <a:gd name="GluePoint1055X" fmla="*/ 44932 w 2647519"/>
                              <a:gd name="GluePoint1055Y" fmla="*/ 1160145 h 2612594"/>
                              <a:gd name="GluePoint1056X" fmla="*/ 42670 w 2647519"/>
                              <a:gd name="GluePoint1056Y" fmla="*/ 1146572 h 2612594"/>
                              <a:gd name="GluePoint1057X" fmla="*/ 42075 w 2647519"/>
                              <a:gd name="GluePoint1057Y" fmla="*/ 1147762 h 2612594"/>
                              <a:gd name="GluePoint1058X" fmla="*/ 38265 w 2647519"/>
                              <a:gd name="GluePoint1058Y" fmla="*/ 1185862 h 2612594"/>
                              <a:gd name="GluePoint1059X" fmla="*/ 35407 w 2647519"/>
                              <a:gd name="GluePoint1059Y" fmla="*/ 1223962 h 2612594"/>
                              <a:gd name="GluePoint1060X" fmla="*/ 32550 w 2647519"/>
                              <a:gd name="GluePoint1060Y" fmla="*/ 1253490 h 2612594"/>
                              <a:gd name="GluePoint1061X" fmla="*/ 32550 w 2647519"/>
                              <a:gd name="GluePoint1061Y" fmla="*/ 1314449 h 2612594"/>
                              <a:gd name="GluePoint1062X" fmla="*/ 33502 w 2647519"/>
                              <a:gd name="GluePoint1062Y" fmla="*/ 1345882 h 2612594"/>
                              <a:gd name="GluePoint1063X" fmla="*/ 35407 w 2647519"/>
                              <a:gd name="GluePoint1063Y" fmla="*/ 1377314 h 2612594"/>
                              <a:gd name="GluePoint1064X" fmla="*/ 26835 w 2647519"/>
                              <a:gd name="GluePoint1064Y" fmla="*/ 1406842 h 2612594"/>
                              <a:gd name="GluePoint1065X" fmla="*/ 24930 w 2647519"/>
                              <a:gd name="GluePoint1065Y" fmla="*/ 1406842 h 2612594"/>
                              <a:gd name="GluePoint1066X" fmla="*/ 19215 w 2647519"/>
                              <a:gd name="GluePoint1066Y" fmla="*/ 1349692 h 2612594"/>
                              <a:gd name="GluePoint1067X" fmla="*/ 19215 w 2647519"/>
                              <a:gd name="GluePoint1067Y" fmla="*/ 1290637 h 2612594"/>
                              <a:gd name="GluePoint1068X" fmla="*/ 23977 w 2647519"/>
                              <a:gd name="GluePoint1068Y" fmla="*/ 1244917 h 2612594"/>
                              <a:gd name="GluePoint1069X" fmla="*/ 32546 w 2647519"/>
                              <a:gd name="GluePoint1069Y" fmla="*/ 1253485 h 2612594"/>
                              <a:gd name="GluePoint1070X" fmla="*/ 24930 w 2647519"/>
                              <a:gd name="GluePoint1070Y" fmla="*/ 1243965 h 2612594"/>
                              <a:gd name="GluePoint1071X" fmla="*/ 23025 w 2647519"/>
                              <a:gd name="GluePoint1071Y" fmla="*/ 1209675 h 2612594"/>
                              <a:gd name="GluePoint1072X" fmla="*/ 24930 w 2647519"/>
                              <a:gd name="GluePoint1072Y" fmla="*/ 1157287 h 2612594"/>
                              <a:gd name="GluePoint1073X" fmla="*/ 25882 w 2647519"/>
                              <a:gd name="GluePoint1073Y" fmla="*/ 1143000 h 2612594"/>
                              <a:gd name="GluePoint1074X" fmla="*/ 28740 w 2647519"/>
                              <a:gd name="GluePoint1074Y" fmla="*/ 1119187 h 2612594"/>
                              <a:gd name="GluePoint1075X" fmla="*/ 40170 w 2647519"/>
                              <a:gd name="GluePoint1075Y" fmla="*/ 1076325 h 2612594"/>
                              <a:gd name="GluePoint1076X" fmla="*/ 45865 w 2647519"/>
                              <a:gd name="GluePoint1076Y" fmla="*/ 1047851 h 2612594"/>
                              <a:gd name="GluePoint1077X" fmla="*/ 43980 w 2647519"/>
                              <a:gd name="GluePoint1077Y" fmla="*/ 1041082 h 2612594"/>
                              <a:gd name="GluePoint1078X" fmla="*/ 37312 w 2647519"/>
                              <a:gd name="GluePoint1078Y" fmla="*/ 1079182 h 2612594"/>
                              <a:gd name="GluePoint1079X" fmla="*/ 25882 w 2647519"/>
                              <a:gd name="GluePoint1079Y" fmla="*/ 1122045 h 2612594"/>
                              <a:gd name="GluePoint1080X" fmla="*/ 23025 w 2647519"/>
                              <a:gd name="GluePoint1080Y" fmla="*/ 1145857 h 2612594"/>
                              <a:gd name="GluePoint1081X" fmla="*/ 22072 w 2647519"/>
                              <a:gd name="GluePoint1081Y" fmla="*/ 1160145 h 2612594"/>
                              <a:gd name="GluePoint1082X" fmla="*/ 20167 w 2647519"/>
                              <a:gd name="GluePoint1082Y" fmla="*/ 1212532 h 2612594"/>
                              <a:gd name="GluePoint1083X" fmla="*/ 22072 w 2647519"/>
                              <a:gd name="GluePoint1083Y" fmla="*/ 1246822 h 2612594"/>
                              <a:gd name="GluePoint1084X" fmla="*/ 17310 w 2647519"/>
                              <a:gd name="GluePoint1084Y" fmla="*/ 1292542 h 2612594"/>
                              <a:gd name="GluePoint1085X" fmla="*/ 17310 w 2647519"/>
                              <a:gd name="GluePoint1085Y" fmla="*/ 1351597 h 2612594"/>
                              <a:gd name="GluePoint1086X" fmla="*/ 23025 w 2647519"/>
                              <a:gd name="GluePoint1086Y" fmla="*/ 1408747 h 2612594"/>
                              <a:gd name="GluePoint1087X" fmla="*/ 24930 w 2647519"/>
                              <a:gd name="GluePoint1087Y" fmla="*/ 1408747 h 2612594"/>
                              <a:gd name="GluePoint1088X" fmla="*/ 37312 w 2647519"/>
                              <a:gd name="GluePoint1088Y" fmla="*/ 1463040 h 2612594"/>
                              <a:gd name="GluePoint1089X" fmla="*/ 43980 w 2647519"/>
                              <a:gd name="GluePoint1089Y" fmla="*/ 1507807 h 2612594"/>
                              <a:gd name="GluePoint1090X" fmla="*/ 58267 w 2647519"/>
                              <a:gd name="GluePoint1090Y" fmla="*/ 1553527 h 2612594"/>
                              <a:gd name="GluePoint1091X" fmla="*/ 80770 w 2647519"/>
                              <a:gd name="GluePoint1091Y" fmla="*/ 1651843 h 2612594"/>
                              <a:gd name="GluePoint1092X" fmla="*/ 82734 w 2647519"/>
                              <a:gd name="GluePoint1092Y" fmla="*/ 1670685 h 2612594"/>
                              <a:gd name="GluePoint1093X" fmla="*/ 86843 w 2647519"/>
                              <a:gd name="GluePoint1093Y" fmla="*/ 1670685 h 2612594"/>
                              <a:gd name="GluePoint1094X" fmla="*/ 107798 w 2647519"/>
                              <a:gd name="GluePoint1094Y" fmla="*/ 1721167 h 2612594"/>
                              <a:gd name="GluePoint1095X" fmla="*/ 115418 w 2647519"/>
                              <a:gd name="GluePoint1095Y" fmla="*/ 1746885 h 2612594"/>
                              <a:gd name="GluePoint1096X" fmla="*/ 101130 w 2647519"/>
                              <a:gd name="GluePoint1096Y" fmla="*/ 1724977 h 2612594"/>
                              <a:gd name="GluePoint1097X" fmla="*/ 85890 w 2647519"/>
                              <a:gd name="GluePoint1097Y" fmla="*/ 1690687 h 2612594"/>
                              <a:gd name="GluePoint1098X" fmla="*/ 84938 w 2647519"/>
                              <a:gd name="GluePoint1098Y" fmla="*/ 1700212 h 2612594"/>
                              <a:gd name="GluePoint1099X" fmla="*/ 76651 w 2647519"/>
                              <a:gd name="GluePoint1099Y" fmla="*/ 1674524 h 2612594"/>
                              <a:gd name="GluePoint1100X" fmla="*/ 70650 w 2647519"/>
                              <a:gd name="GluePoint1100Y" fmla="*/ 1675447 h 2612594"/>
                              <a:gd name="GluePoint1101X" fmla="*/ 63982 w 2647519"/>
                              <a:gd name="GluePoint1101Y" fmla="*/ 1653540 h 2612594"/>
                              <a:gd name="GluePoint1102X" fmla="*/ 41122 w 2647519"/>
                              <a:gd name="GluePoint1102Y" fmla="*/ 1601152 h 2612594"/>
                              <a:gd name="GluePoint1103X" fmla="*/ 26835 w 2647519"/>
                              <a:gd name="GluePoint1103Y" fmla="*/ 1554480 h 2612594"/>
                              <a:gd name="GluePoint1104X" fmla="*/ 25882 w 2647519"/>
                              <a:gd name="GluePoint1104Y" fmla="*/ 1515427 h 2612594"/>
                              <a:gd name="GluePoint1105X" fmla="*/ 19215 w 2647519"/>
                              <a:gd name="GluePoint1105Y" fmla="*/ 1469707 h 2612594"/>
                              <a:gd name="GluePoint1106X" fmla="*/ 14452 w 2647519"/>
                              <a:gd name="GluePoint1106Y" fmla="*/ 1423987 h 2612594"/>
                              <a:gd name="GluePoint1107X" fmla="*/ 3975 w 2647519"/>
                              <a:gd name="GluePoint1107Y" fmla="*/ 1390650 h 2612594"/>
                              <a:gd name="GluePoint1108X" fmla="*/ 10642 w 2647519"/>
                              <a:gd name="GluePoint1108Y" fmla="*/ 1213485 h 2612594"/>
                              <a:gd name="GluePoint1109X" fmla="*/ 17310 w 2647519"/>
                              <a:gd name="GluePoint1109Y" fmla="*/ 1167765 h 2612594"/>
                              <a:gd name="GluePoint1110X" fmla="*/ 11595 w 2647519"/>
                              <a:gd name="GluePoint1110Y" fmla="*/ 1143000 h 2612594"/>
                              <a:gd name="GluePoint1111X" fmla="*/ 23025 w 2647519"/>
                              <a:gd name="GluePoint1111Y" fmla="*/ 1074420 h 2612594"/>
                              <a:gd name="GluePoint1112X" fmla="*/ 25882 w 2647519"/>
                              <a:gd name="GluePoint1112Y" fmla="*/ 1058227 h 2612594"/>
                              <a:gd name="GluePoint1113X" fmla="*/ 33502 w 2647519"/>
                              <a:gd name="GluePoint1113Y" fmla="*/ 1002982 h 2612594"/>
                              <a:gd name="GluePoint1114X" fmla="*/ 53505 w 2647519"/>
                              <a:gd name="GluePoint1114Y" fmla="*/ 962977 h 2612594"/>
                              <a:gd name="GluePoint1115X" fmla="*/ 48742 w 2647519"/>
                              <a:gd name="GluePoint1115Y" fmla="*/ 1017270 h 2612594"/>
                              <a:gd name="GluePoint1116X" fmla="*/ 53503 w 2647519"/>
                              <a:gd name="GluePoint1116Y" fmla="*/ 1007964 h 2612594"/>
                              <a:gd name="GluePoint1117X" fmla="*/ 56362 w 2647519"/>
                              <a:gd name="GluePoint1117Y" fmla="*/ 985718 h 2612594"/>
                              <a:gd name="GluePoint1118X" fmla="*/ 57315 w 2647519"/>
                              <a:gd name="GluePoint1118Y" fmla="*/ 961072 h 2612594"/>
                              <a:gd name="GluePoint1119X" fmla="*/ 65887 w 2647519"/>
                              <a:gd name="GluePoint1119Y" fmla="*/ 929639 h 2612594"/>
                              <a:gd name="GluePoint1120X" fmla="*/ 79222 w 2647519"/>
                              <a:gd name="GluePoint1120Y" fmla="*/ 882014 h 2612594"/>
                              <a:gd name="GluePoint1121X" fmla="*/ 95415 w 2647519"/>
                              <a:gd name="GluePoint1121Y" fmla="*/ 833437 h 2612594"/>
                              <a:gd name="GluePoint1122X" fmla="*/ 96628 w 2647519"/>
                              <a:gd name="GluePoint1122Y" fmla="*/ 832072 h 2612594"/>
                              <a:gd name="GluePoint1123X" fmla="*/ 103988 w 2647519"/>
                              <a:gd name="GluePoint1123Y" fmla="*/ 793432 h 2612594"/>
                              <a:gd name="GluePoint1124X" fmla="*/ 114465 w 2647519"/>
                              <a:gd name="GluePoint1124Y" fmla="*/ 765809 h 2612594"/>
                              <a:gd name="GluePoint1125X" fmla="*/ 126848 w 2647519"/>
                              <a:gd name="GluePoint1125Y" fmla="*/ 742949 h 2612594"/>
                              <a:gd name="GluePoint1126X" fmla="*/ 151613 w 2647519"/>
                              <a:gd name="GluePoint1126Y" fmla="*/ 695324 h 2612594"/>
                              <a:gd name="GluePoint1127X" fmla="*/ 171615 w 2647519"/>
                              <a:gd name="GluePoint1127Y" fmla="*/ 652462 h 2612594"/>
                              <a:gd name="GluePoint1128X" fmla="*/ 200190 w 2647519"/>
                              <a:gd name="GluePoint1128Y" fmla="*/ 597217 h 2612594"/>
                              <a:gd name="GluePoint1129X" fmla="*/ 221145 w 2647519"/>
                              <a:gd name="GluePoint1129Y" fmla="*/ 573404 h 2612594"/>
                              <a:gd name="GluePoint1130X" fmla="*/ 238290 w 2647519"/>
                              <a:gd name="GluePoint1130Y" fmla="*/ 540067 h 2612594"/>
                              <a:gd name="GluePoint1131X" fmla="*/ 252578 w 2647519"/>
                              <a:gd name="GluePoint1131Y" fmla="*/ 519112 h 2612594"/>
                              <a:gd name="GluePoint1132X" fmla="*/ 267818 w 2647519"/>
                              <a:gd name="GluePoint1132Y" fmla="*/ 511492 h 2612594"/>
                              <a:gd name="GluePoint1133X" fmla="*/ 271628 w 2647519"/>
                              <a:gd name="GluePoint1133Y" fmla="*/ 505777 h 2612594"/>
                              <a:gd name="GluePoint1134X" fmla="*/ 286868 w 2647519"/>
                              <a:gd name="GluePoint1134Y" fmla="*/ 475297 h 2612594"/>
                              <a:gd name="GluePoint1135X" fmla="*/ 316395 w 2647519"/>
                              <a:gd name="GluePoint1135Y" fmla="*/ 441007 h 2612594"/>
                              <a:gd name="GluePoint1136X" fmla="*/ 317199 w 2647519"/>
                              <a:gd name="GluePoint1136Y" fmla="*/ 455339 h 2612594"/>
                              <a:gd name="GluePoint1137X" fmla="*/ 315045 w 2647519"/>
                              <a:gd name="GluePoint1137Y" fmla="*/ 461363 h 2612594"/>
                              <a:gd name="GluePoint1138X" fmla="*/ 345922 w 2647519"/>
                              <a:gd name="GluePoint1138Y" fmla="*/ 429577 h 2612594"/>
                              <a:gd name="GluePoint1139X" fmla="*/ 361162 w 2647519"/>
                              <a:gd name="GluePoint1139Y" fmla="*/ 409575 h 2612594"/>
                              <a:gd name="GluePoint1140X" fmla="*/ 381165 w 2647519"/>
                              <a:gd name="GluePoint1140Y" fmla="*/ 390525 h 2612594"/>
                              <a:gd name="GluePoint1141X" fmla="*/ 382889 w 2647519"/>
                              <a:gd name="GluePoint1141Y" fmla="*/ 392440 h 2612594"/>
                              <a:gd name="GluePoint1142X" fmla="*/ 382118 w 2647519"/>
                              <a:gd name="GluePoint1142Y" fmla="*/ 391477 h 2612594"/>
                              <a:gd name="GluePoint1143X" fmla="*/ 406883 w 2647519"/>
                              <a:gd name="GluePoint1143Y" fmla="*/ 366712 h 2612594"/>
                              <a:gd name="GluePoint1144X" fmla="*/ 431648 w 2647519"/>
                              <a:gd name="GluePoint1144Y" fmla="*/ 343852 h 2612594"/>
                              <a:gd name="GluePoint1145X" fmla="*/ 458318 w 2647519"/>
                              <a:gd name="GluePoint1145Y" fmla="*/ 315277 h 2612594"/>
                              <a:gd name="GluePoint1146X" fmla="*/ 495465 w 2647519"/>
                              <a:gd name="GluePoint1146Y" fmla="*/ 287654 h 2612594"/>
                              <a:gd name="GluePoint1147X" fmla="*/ 535470 w 2647519"/>
                              <a:gd name="GluePoint1147Y" fmla="*/ 258127 h 2612594"/>
                              <a:gd name="GluePoint1148X" fmla="*/ 559389 w 2647519"/>
                              <a:gd name="GluePoint1148Y" fmla="*/ 241440 h 2612594"/>
                              <a:gd name="GluePoint1149X" fmla="*/ 575475 w 2647519"/>
                              <a:gd name="GluePoint1149Y" fmla="*/ 226694 h 2612594"/>
                              <a:gd name="GluePoint1150X" fmla="*/ 604050 w 2647519"/>
                              <a:gd name="GluePoint1150Y" fmla="*/ 209549 h 2612594"/>
                              <a:gd name="GluePoint1151X" fmla="*/ 634530 w 2647519"/>
                              <a:gd name="GluePoint1151Y" fmla="*/ 193357 h 2612594"/>
                              <a:gd name="GluePoint1152X" fmla="*/ 638565 w 2647519"/>
                              <a:gd name="GluePoint1152Y" fmla="*/ 191282 h 2612594"/>
                              <a:gd name="GluePoint1153X" fmla="*/ 648937 w 2647519"/>
                              <a:gd name="GluePoint1153Y" fmla="*/ 181094 h 2612594"/>
                              <a:gd name="GluePoint1154X" fmla="*/ 665963 w 2647519"/>
                              <a:gd name="GluePoint1154Y" fmla="*/ 168592 h 2612594"/>
                              <a:gd name="GluePoint1155X" fmla="*/ 684656 w 2647519"/>
                              <a:gd name="GluePoint1155Y" fmla="*/ 159067 h 2612594"/>
                              <a:gd name="GluePoint1156X" fmla="*/ 697880 w 2647519"/>
                              <a:gd name="GluePoint1156Y" fmla="*/ 156023 h 2612594"/>
                              <a:gd name="GluePoint1157X" fmla="*/ 700252 w 2647519"/>
                              <a:gd name="GluePoint1157Y" fmla="*/ 154304 h 2612594"/>
                              <a:gd name="GluePoint1158X" fmla="*/ 959332 w 2647519"/>
                              <a:gd name="GluePoint1158Y" fmla="*/ 49529 h 2612594"/>
                              <a:gd name="GluePoint1159X" fmla="*/ 968945 w 2647519"/>
                              <a:gd name="GluePoint1159Y" fmla="*/ 47439 h 2612594"/>
                              <a:gd name="GluePoint1160X" fmla="*/ 995527 w 2647519"/>
                              <a:gd name="GluePoint1160Y" fmla="*/ 38099 h 2612594"/>
                              <a:gd name="GluePoint1161X" fmla="*/ 1013863 w 2647519"/>
                              <a:gd name="GluePoint1161Y" fmla="*/ 34408 h 2612594"/>
                              <a:gd name="GluePoint1162X" fmla="*/ 1023424 w 2647519"/>
                              <a:gd name="GluePoint1162Y" fmla="*/ 34327 h 2612594"/>
                              <a:gd name="GluePoint1163X" fmla="*/ 1026960 w 2647519"/>
                              <a:gd name="GluePoint1163Y" fmla="*/ 33337 h 2612594"/>
                              <a:gd name="GluePoint1164X" fmla="*/ 1244130 w 2647519"/>
                              <a:gd name="GluePoint1164Y" fmla="*/ 4762 h 2612594"/>
                              <a:gd name="GluePoint1165X" fmla="*/ 1305804 w 2647519"/>
                              <a:gd name="GluePoint1165Y" fmla="*/ 4524 h 2612594"/>
                              <a:gd name="GluePoint1166X" fmla="*/ 1371765 w 2647519"/>
                              <a:gd name="GluePoint1166Y" fmla="*/ 5714 h 2612594"/>
                              <a:gd name="GluePoint1167X" fmla="*/ 1372993 w 2647519"/>
                              <a:gd name="GluePoint1167Y" fmla="*/ 6635 h 2612594"/>
                              <a:gd name="GluePoint1168X" fmla="*/ 1405103 w 2647519"/>
                              <a:gd name="GluePoint1168Y" fmla="*/ 2857 h 2612594"/>
                              <a:gd name="GluePoint1169X" fmla="*/ 1434630 w 2647519"/>
                              <a:gd name="GluePoint1169Y" fmla="*/ 7619 h 2612594"/>
                              <a:gd name="GluePoint1170X" fmla="*/ 1464158 w 2647519"/>
                              <a:gd name="GluePoint1170Y" fmla="*/ 13334 h 2612594"/>
                              <a:gd name="GluePoint1171X" fmla="*/ 1479392 w 2647519"/>
                              <a:gd name="GluePoint1171Y" fmla="*/ 16797 h 2612594"/>
                              <a:gd name="GluePoint1172X" fmla="*/ 1463205 w 2647519"/>
                              <a:gd name="GluePoint1172Y" fmla="*/ 12382 h 2612594"/>
                              <a:gd name="GluePoint1173X" fmla="*/ 1433677 w 2647519"/>
                              <a:gd name="GluePoint1173Y" fmla="*/ 6667 h 2612594"/>
                              <a:gd name="GluePoint1174X" fmla="*/ 1404150 w 2647519"/>
                              <a:gd name="GluePoint1174Y" fmla="*/ 1905 h 2612594"/>
                              <a:gd name="GluePoint1175X" fmla="*/ 1404150 w 2647519"/>
                              <a:gd name="GluePoint1175Y" fmla="*/ 0 h 261259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  <a:cxn ang="0">
                                <a:pos x="GluePoint60X" y="GluePoint60Y"/>
                              </a:cxn>
                              <a:cxn ang="0">
                                <a:pos x="GluePoint61X" y="GluePoint61Y"/>
                              </a:cxn>
                              <a:cxn ang="0">
                                <a:pos x="GluePoint62X" y="GluePoint62Y"/>
                              </a:cxn>
                              <a:cxn ang="0">
                                <a:pos x="GluePoint63X" y="GluePoint63Y"/>
                              </a:cxn>
                              <a:cxn ang="0">
                                <a:pos x="GluePoint64X" y="GluePoint64Y"/>
                              </a:cxn>
                              <a:cxn ang="0">
                                <a:pos x="GluePoint65X" y="GluePoint65Y"/>
                              </a:cxn>
                              <a:cxn ang="0">
                                <a:pos x="GluePoint66X" y="GluePoint66Y"/>
                              </a:cxn>
                              <a:cxn ang="0">
                                <a:pos x="GluePoint67X" y="GluePoint67Y"/>
                              </a:cxn>
                              <a:cxn ang="0">
                                <a:pos x="GluePoint68X" y="GluePoint68Y"/>
                              </a:cxn>
                              <a:cxn ang="0">
                                <a:pos x="GluePoint69X" y="GluePoint69Y"/>
                              </a:cxn>
                              <a:cxn ang="0">
                                <a:pos x="GluePoint70X" y="GluePoint70Y"/>
                              </a:cxn>
                              <a:cxn ang="0">
                                <a:pos x="GluePoint71X" y="GluePoint71Y"/>
                              </a:cxn>
                              <a:cxn ang="0">
                                <a:pos x="GluePoint72X" y="GluePoint72Y"/>
                              </a:cxn>
                              <a:cxn ang="0">
                                <a:pos x="GluePoint73X" y="GluePoint73Y"/>
                              </a:cxn>
                              <a:cxn ang="0">
                                <a:pos x="GluePoint74X" y="GluePoint74Y"/>
                              </a:cxn>
                              <a:cxn ang="0">
                                <a:pos x="GluePoint75X" y="GluePoint75Y"/>
                              </a:cxn>
                              <a:cxn ang="0">
                                <a:pos x="GluePoint76X" y="GluePoint76Y"/>
                              </a:cxn>
                              <a:cxn ang="0">
                                <a:pos x="GluePoint77X" y="GluePoint77Y"/>
                              </a:cxn>
                              <a:cxn ang="0">
                                <a:pos x="GluePoint78X" y="GluePoint78Y"/>
                              </a:cxn>
                              <a:cxn ang="0">
                                <a:pos x="GluePoint79X" y="GluePoint79Y"/>
                              </a:cxn>
                              <a:cxn ang="0">
                                <a:pos x="GluePoint80X" y="GluePoint80Y"/>
                              </a:cxn>
                              <a:cxn ang="0">
                                <a:pos x="GluePoint81X" y="GluePoint81Y"/>
                              </a:cxn>
                              <a:cxn ang="0">
                                <a:pos x="GluePoint82X" y="GluePoint82Y"/>
                              </a:cxn>
                              <a:cxn ang="0">
                                <a:pos x="GluePoint83X" y="GluePoint83Y"/>
                              </a:cxn>
                              <a:cxn ang="0">
                                <a:pos x="GluePoint84X" y="GluePoint84Y"/>
                              </a:cxn>
                              <a:cxn ang="0">
                                <a:pos x="GluePoint85X" y="GluePoint85Y"/>
                              </a:cxn>
                              <a:cxn ang="0">
                                <a:pos x="GluePoint86X" y="GluePoint86Y"/>
                              </a:cxn>
                              <a:cxn ang="0">
                                <a:pos x="GluePoint87X" y="GluePoint87Y"/>
                              </a:cxn>
                              <a:cxn ang="0">
                                <a:pos x="GluePoint88X" y="GluePoint88Y"/>
                              </a:cxn>
                              <a:cxn ang="0">
                                <a:pos x="GluePoint89X" y="GluePoint89Y"/>
                              </a:cxn>
                              <a:cxn ang="0">
                                <a:pos x="GluePoint90X" y="GluePoint90Y"/>
                              </a:cxn>
                              <a:cxn ang="0">
                                <a:pos x="GluePoint91X" y="GluePoint91Y"/>
                              </a:cxn>
                              <a:cxn ang="0">
                                <a:pos x="GluePoint92X" y="GluePoint92Y"/>
                              </a:cxn>
                              <a:cxn ang="0">
                                <a:pos x="GluePoint93X" y="GluePoint93Y"/>
                              </a:cxn>
                              <a:cxn ang="0">
                                <a:pos x="GluePoint94X" y="GluePoint94Y"/>
                              </a:cxn>
                              <a:cxn ang="0">
                                <a:pos x="GluePoint95X" y="GluePoint95Y"/>
                              </a:cxn>
                              <a:cxn ang="0">
                                <a:pos x="GluePoint96X" y="GluePoint96Y"/>
                              </a:cxn>
                              <a:cxn ang="0">
                                <a:pos x="GluePoint97X" y="GluePoint97Y"/>
                              </a:cxn>
                              <a:cxn ang="0">
                                <a:pos x="GluePoint98X" y="GluePoint98Y"/>
                              </a:cxn>
                              <a:cxn ang="0">
                                <a:pos x="GluePoint99X" y="GluePoint99Y"/>
                              </a:cxn>
                              <a:cxn ang="0">
                                <a:pos x="GluePoint100X" y="GluePoint100Y"/>
                              </a:cxn>
                              <a:cxn ang="0">
                                <a:pos x="GluePoint101X" y="GluePoint101Y"/>
                              </a:cxn>
                              <a:cxn ang="0">
                                <a:pos x="GluePoint102X" y="GluePoint102Y"/>
                              </a:cxn>
                              <a:cxn ang="0">
                                <a:pos x="GluePoint103X" y="GluePoint103Y"/>
                              </a:cxn>
                              <a:cxn ang="0">
                                <a:pos x="GluePoint104X" y="GluePoint104Y"/>
                              </a:cxn>
                              <a:cxn ang="0">
                                <a:pos x="GluePoint105X" y="GluePoint105Y"/>
                              </a:cxn>
                              <a:cxn ang="0">
                                <a:pos x="GluePoint106X" y="GluePoint106Y"/>
                              </a:cxn>
                              <a:cxn ang="0">
                                <a:pos x="GluePoint107X" y="GluePoint107Y"/>
                              </a:cxn>
                              <a:cxn ang="0">
                                <a:pos x="GluePoint108X" y="GluePoint108Y"/>
                              </a:cxn>
                              <a:cxn ang="0">
                                <a:pos x="GluePoint109X" y="GluePoint109Y"/>
                              </a:cxn>
                              <a:cxn ang="0">
                                <a:pos x="GluePoint110X" y="GluePoint110Y"/>
                              </a:cxn>
                              <a:cxn ang="0">
                                <a:pos x="GluePoint111X" y="GluePoint111Y"/>
                              </a:cxn>
                              <a:cxn ang="0">
                                <a:pos x="GluePoint112X" y="GluePoint112Y"/>
                              </a:cxn>
                              <a:cxn ang="0">
                                <a:pos x="GluePoint113X" y="GluePoint113Y"/>
                              </a:cxn>
                              <a:cxn ang="0">
                                <a:pos x="GluePoint114X" y="GluePoint114Y"/>
                              </a:cxn>
                              <a:cxn ang="0">
                                <a:pos x="GluePoint115X" y="GluePoint115Y"/>
                              </a:cxn>
                              <a:cxn ang="0">
                                <a:pos x="GluePoint116X" y="GluePoint116Y"/>
                              </a:cxn>
                              <a:cxn ang="0">
                                <a:pos x="GluePoint117X" y="GluePoint117Y"/>
                              </a:cxn>
                              <a:cxn ang="0">
                                <a:pos x="GluePoint118X" y="GluePoint118Y"/>
                              </a:cxn>
                              <a:cxn ang="0">
                                <a:pos x="GluePoint119X" y="GluePoint119Y"/>
                              </a:cxn>
                              <a:cxn ang="0">
                                <a:pos x="GluePoint120X" y="GluePoint120Y"/>
                              </a:cxn>
                              <a:cxn ang="0">
                                <a:pos x="GluePoint121X" y="GluePoint121Y"/>
                              </a:cxn>
                              <a:cxn ang="0">
                                <a:pos x="GluePoint122X" y="GluePoint122Y"/>
                              </a:cxn>
                              <a:cxn ang="0">
                                <a:pos x="GluePoint123X" y="GluePoint123Y"/>
                              </a:cxn>
                              <a:cxn ang="0">
                                <a:pos x="GluePoint124X" y="GluePoint124Y"/>
                              </a:cxn>
                              <a:cxn ang="0">
                                <a:pos x="GluePoint125X" y="GluePoint125Y"/>
                              </a:cxn>
                              <a:cxn ang="0">
                                <a:pos x="GluePoint126X" y="GluePoint126Y"/>
                              </a:cxn>
                              <a:cxn ang="0">
                                <a:pos x="GluePoint127X" y="GluePoint127Y"/>
                              </a:cxn>
                              <a:cxn ang="0">
                                <a:pos x="GluePoint128X" y="GluePoint128Y"/>
                              </a:cxn>
                              <a:cxn ang="0">
                                <a:pos x="GluePoint129X" y="GluePoint129Y"/>
                              </a:cxn>
                              <a:cxn ang="0">
                                <a:pos x="GluePoint130X" y="GluePoint130Y"/>
                              </a:cxn>
                              <a:cxn ang="0">
                                <a:pos x="GluePoint131X" y="GluePoint131Y"/>
                              </a:cxn>
                              <a:cxn ang="0">
                                <a:pos x="GluePoint132X" y="GluePoint132Y"/>
                              </a:cxn>
                              <a:cxn ang="0">
                                <a:pos x="GluePoint133X" y="GluePoint133Y"/>
                              </a:cxn>
                              <a:cxn ang="0">
                                <a:pos x="GluePoint134X" y="GluePoint134Y"/>
                              </a:cxn>
                              <a:cxn ang="0">
                                <a:pos x="GluePoint135X" y="GluePoint135Y"/>
                              </a:cxn>
                              <a:cxn ang="0">
                                <a:pos x="GluePoint136X" y="GluePoint136Y"/>
                              </a:cxn>
                              <a:cxn ang="0">
                                <a:pos x="GluePoint137X" y="GluePoint137Y"/>
                              </a:cxn>
                              <a:cxn ang="0">
                                <a:pos x="GluePoint138X" y="GluePoint138Y"/>
                              </a:cxn>
                              <a:cxn ang="0">
                                <a:pos x="GluePoint139X" y="GluePoint139Y"/>
                              </a:cxn>
                              <a:cxn ang="0">
                                <a:pos x="GluePoint140X" y="GluePoint140Y"/>
                              </a:cxn>
                              <a:cxn ang="0">
                                <a:pos x="GluePoint141X" y="GluePoint141Y"/>
                              </a:cxn>
                              <a:cxn ang="0">
                                <a:pos x="GluePoint142X" y="GluePoint142Y"/>
                              </a:cxn>
                              <a:cxn ang="0">
                                <a:pos x="GluePoint143X" y="GluePoint143Y"/>
                              </a:cxn>
                              <a:cxn ang="0">
                                <a:pos x="GluePoint144X" y="GluePoint144Y"/>
                              </a:cxn>
                              <a:cxn ang="0">
                                <a:pos x="GluePoint145X" y="GluePoint145Y"/>
                              </a:cxn>
                              <a:cxn ang="0">
                                <a:pos x="GluePoint146X" y="GluePoint146Y"/>
                              </a:cxn>
                              <a:cxn ang="0">
                                <a:pos x="GluePoint147X" y="GluePoint147Y"/>
                              </a:cxn>
                              <a:cxn ang="0">
                                <a:pos x="GluePoint148X" y="GluePoint148Y"/>
                              </a:cxn>
                              <a:cxn ang="0">
                                <a:pos x="GluePoint149X" y="GluePoint149Y"/>
                              </a:cxn>
                              <a:cxn ang="0">
                                <a:pos x="GluePoint150X" y="GluePoint150Y"/>
                              </a:cxn>
                              <a:cxn ang="0">
                                <a:pos x="GluePoint151X" y="GluePoint151Y"/>
                              </a:cxn>
                              <a:cxn ang="0">
                                <a:pos x="GluePoint152X" y="GluePoint152Y"/>
                              </a:cxn>
                              <a:cxn ang="0">
                                <a:pos x="GluePoint153X" y="GluePoint153Y"/>
                              </a:cxn>
                              <a:cxn ang="0">
                                <a:pos x="GluePoint154X" y="GluePoint154Y"/>
                              </a:cxn>
                              <a:cxn ang="0">
                                <a:pos x="GluePoint155X" y="GluePoint155Y"/>
                              </a:cxn>
                              <a:cxn ang="0">
                                <a:pos x="GluePoint156X" y="GluePoint156Y"/>
                              </a:cxn>
                              <a:cxn ang="0">
                                <a:pos x="GluePoint157X" y="GluePoint157Y"/>
                              </a:cxn>
                              <a:cxn ang="0">
                                <a:pos x="GluePoint158X" y="GluePoint158Y"/>
                              </a:cxn>
                              <a:cxn ang="0">
                                <a:pos x="GluePoint159X" y="GluePoint159Y"/>
                              </a:cxn>
                              <a:cxn ang="0">
                                <a:pos x="GluePoint160X" y="GluePoint160Y"/>
                              </a:cxn>
                              <a:cxn ang="0">
                                <a:pos x="GluePoint161X" y="GluePoint161Y"/>
                              </a:cxn>
                              <a:cxn ang="0">
                                <a:pos x="GluePoint162X" y="GluePoint162Y"/>
                              </a:cxn>
                              <a:cxn ang="0">
                                <a:pos x="GluePoint163X" y="GluePoint163Y"/>
                              </a:cxn>
                              <a:cxn ang="0">
                                <a:pos x="GluePoint164X" y="GluePoint164Y"/>
                              </a:cxn>
                              <a:cxn ang="0">
                                <a:pos x="GluePoint165X" y="GluePoint165Y"/>
                              </a:cxn>
                              <a:cxn ang="0">
                                <a:pos x="GluePoint166X" y="GluePoint166Y"/>
                              </a:cxn>
                              <a:cxn ang="0">
                                <a:pos x="GluePoint167X" y="GluePoint167Y"/>
                              </a:cxn>
                              <a:cxn ang="0">
                                <a:pos x="GluePoint168X" y="GluePoint168Y"/>
                              </a:cxn>
                              <a:cxn ang="0">
                                <a:pos x="GluePoint169X" y="GluePoint169Y"/>
                              </a:cxn>
                              <a:cxn ang="0">
                                <a:pos x="GluePoint170X" y="GluePoint170Y"/>
                              </a:cxn>
                              <a:cxn ang="0">
                                <a:pos x="GluePoint171X" y="GluePoint171Y"/>
                              </a:cxn>
                              <a:cxn ang="0">
                                <a:pos x="GluePoint172X" y="GluePoint172Y"/>
                              </a:cxn>
                              <a:cxn ang="0">
                                <a:pos x="GluePoint173X" y="GluePoint173Y"/>
                              </a:cxn>
                              <a:cxn ang="0">
                                <a:pos x="GluePoint174X" y="GluePoint174Y"/>
                              </a:cxn>
                              <a:cxn ang="0">
                                <a:pos x="GluePoint175X" y="GluePoint175Y"/>
                              </a:cxn>
                              <a:cxn ang="0">
                                <a:pos x="GluePoint176X" y="GluePoint176Y"/>
                              </a:cxn>
                              <a:cxn ang="0">
                                <a:pos x="GluePoint177X" y="GluePoint177Y"/>
                              </a:cxn>
                              <a:cxn ang="0">
                                <a:pos x="GluePoint178X" y="GluePoint178Y"/>
                              </a:cxn>
                              <a:cxn ang="0">
                                <a:pos x="GluePoint179X" y="GluePoint179Y"/>
                              </a:cxn>
                              <a:cxn ang="0">
                                <a:pos x="GluePoint180X" y="GluePoint180Y"/>
                              </a:cxn>
                              <a:cxn ang="0">
                                <a:pos x="GluePoint181X" y="GluePoint181Y"/>
                              </a:cxn>
                              <a:cxn ang="0">
                                <a:pos x="GluePoint182X" y="GluePoint182Y"/>
                              </a:cxn>
                              <a:cxn ang="0">
                                <a:pos x="GluePoint183X" y="GluePoint183Y"/>
                              </a:cxn>
                              <a:cxn ang="0">
                                <a:pos x="GluePoint184X" y="GluePoint184Y"/>
                              </a:cxn>
                              <a:cxn ang="0">
                                <a:pos x="GluePoint185X" y="GluePoint185Y"/>
                              </a:cxn>
                              <a:cxn ang="0">
                                <a:pos x="GluePoint186X" y="GluePoint186Y"/>
                              </a:cxn>
                              <a:cxn ang="0">
                                <a:pos x="GluePoint187X" y="GluePoint187Y"/>
                              </a:cxn>
                              <a:cxn ang="0">
                                <a:pos x="GluePoint188X" y="GluePoint188Y"/>
                              </a:cxn>
                              <a:cxn ang="0">
                                <a:pos x="GluePoint189X" y="GluePoint189Y"/>
                              </a:cxn>
                              <a:cxn ang="0">
                                <a:pos x="GluePoint190X" y="GluePoint190Y"/>
                              </a:cxn>
                              <a:cxn ang="0">
                                <a:pos x="GluePoint191X" y="GluePoint191Y"/>
                              </a:cxn>
                              <a:cxn ang="0">
                                <a:pos x="GluePoint192X" y="GluePoint192Y"/>
                              </a:cxn>
                              <a:cxn ang="0">
                                <a:pos x="GluePoint193X" y="GluePoint193Y"/>
                              </a:cxn>
                              <a:cxn ang="0">
                                <a:pos x="GluePoint194X" y="GluePoint194Y"/>
                              </a:cxn>
                              <a:cxn ang="0">
                                <a:pos x="GluePoint195X" y="GluePoint195Y"/>
                              </a:cxn>
                              <a:cxn ang="0">
                                <a:pos x="GluePoint196X" y="GluePoint196Y"/>
                              </a:cxn>
                              <a:cxn ang="0">
                                <a:pos x="GluePoint197X" y="GluePoint197Y"/>
                              </a:cxn>
                              <a:cxn ang="0">
                                <a:pos x="GluePoint198X" y="GluePoint198Y"/>
                              </a:cxn>
                              <a:cxn ang="0">
                                <a:pos x="GluePoint199X" y="GluePoint199Y"/>
                              </a:cxn>
                              <a:cxn ang="0">
                                <a:pos x="GluePoint200X" y="GluePoint200Y"/>
                              </a:cxn>
                              <a:cxn ang="0">
                                <a:pos x="GluePoint201X" y="GluePoint201Y"/>
                              </a:cxn>
                              <a:cxn ang="0">
                                <a:pos x="GluePoint202X" y="GluePoint202Y"/>
                              </a:cxn>
                              <a:cxn ang="0">
                                <a:pos x="GluePoint203X" y="GluePoint203Y"/>
                              </a:cxn>
                              <a:cxn ang="0">
                                <a:pos x="GluePoint204X" y="GluePoint204Y"/>
                              </a:cxn>
                              <a:cxn ang="0">
                                <a:pos x="GluePoint205X" y="GluePoint205Y"/>
                              </a:cxn>
                              <a:cxn ang="0">
                                <a:pos x="GluePoint206X" y="GluePoint206Y"/>
                              </a:cxn>
                              <a:cxn ang="0">
                                <a:pos x="GluePoint207X" y="GluePoint207Y"/>
                              </a:cxn>
                              <a:cxn ang="0">
                                <a:pos x="GluePoint208X" y="GluePoint208Y"/>
                              </a:cxn>
                              <a:cxn ang="0">
                                <a:pos x="GluePoint209X" y="GluePoint209Y"/>
                              </a:cxn>
                              <a:cxn ang="0">
                                <a:pos x="GluePoint210X" y="GluePoint210Y"/>
                              </a:cxn>
                              <a:cxn ang="0">
                                <a:pos x="GluePoint211X" y="GluePoint211Y"/>
                              </a:cxn>
                              <a:cxn ang="0">
                                <a:pos x="GluePoint212X" y="GluePoint212Y"/>
                              </a:cxn>
                              <a:cxn ang="0">
                                <a:pos x="GluePoint213X" y="GluePoint213Y"/>
                              </a:cxn>
                              <a:cxn ang="0">
                                <a:pos x="GluePoint214X" y="GluePoint214Y"/>
                              </a:cxn>
                              <a:cxn ang="0">
                                <a:pos x="GluePoint215X" y="GluePoint215Y"/>
                              </a:cxn>
                              <a:cxn ang="0">
                                <a:pos x="GluePoint216X" y="GluePoint216Y"/>
                              </a:cxn>
                              <a:cxn ang="0">
                                <a:pos x="GluePoint217X" y="GluePoint217Y"/>
                              </a:cxn>
                              <a:cxn ang="0">
                                <a:pos x="GluePoint218X" y="GluePoint218Y"/>
                              </a:cxn>
                              <a:cxn ang="0">
                                <a:pos x="GluePoint219X" y="GluePoint219Y"/>
                              </a:cxn>
                              <a:cxn ang="0">
                                <a:pos x="GluePoint220X" y="GluePoint220Y"/>
                              </a:cxn>
                              <a:cxn ang="0">
                                <a:pos x="GluePoint221X" y="GluePoint221Y"/>
                              </a:cxn>
                              <a:cxn ang="0">
                                <a:pos x="GluePoint222X" y="GluePoint222Y"/>
                              </a:cxn>
                              <a:cxn ang="0">
                                <a:pos x="GluePoint223X" y="GluePoint223Y"/>
                              </a:cxn>
                              <a:cxn ang="0">
                                <a:pos x="GluePoint224X" y="GluePoint224Y"/>
                              </a:cxn>
                              <a:cxn ang="0">
                                <a:pos x="GluePoint225X" y="GluePoint225Y"/>
                              </a:cxn>
                              <a:cxn ang="0">
                                <a:pos x="GluePoint226X" y="GluePoint226Y"/>
                              </a:cxn>
                              <a:cxn ang="0">
                                <a:pos x="GluePoint227X" y="GluePoint227Y"/>
                              </a:cxn>
                              <a:cxn ang="0">
                                <a:pos x="GluePoint228X" y="GluePoint228Y"/>
                              </a:cxn>
                              <a:cxn ang="0">
                                <a:pos x="GluePoint229X" y="GluePoint229Y"/>
                              </a:cxn>
                              <a:cxn ang="0">
                                <a:pos x="GluePoint230X" y="GluePoint230Y"/>
                              </a:cxn>
                              <a:cxn ang="0">
                                <a:pos x="GluePoint231X" y="GluePoint231Y"/>
                              </a:cxn>
                              <a:cxn ang="0">
                                <a:pos x="GluePoint232X" y="GluePoint232Y"/>
                              </a:cxn>
                              <a:cxn ang="0">
                                <a:pos x="GluePoint233X" y="GluePoint233Y"/>
                              </a:cxn>
                              <a:cxn ang="0">
                                <a:pos x="GluePoint234X" y="GluePoint234Y"/>
                              </a:cxn>
                              <a:cxn ang="0">
                                <a:pos x="GluePoint235X" y="GluePoint235Y"/>
                              </a:cxn>
                              <a:cxn ang="0">
                                <a:pos x="GluePoint236X" y="GluePoint236Y"/>
                              </a:cxn>
                              <a:cxn ang="0">
                                <a:pos x="GluePoint237X" y="GluePoint237Y"/>
                              </a:cxn>
                              <a:cxn ang="0">
                                <a:pos x="GluePoint238X" y="GluePoint238Y"/>
                              </a:cxn>
                              <a:cxn ang="0">
                                <a:pos x="GluePoint239X" y="GluePoint239Y"/>
                              </a:cxn>
                              <a:cxn ang="0">
                                <a:pos x="GluePoint240X" y="GluePoint240Y"/>
                              </a:cxn>
                              <a:cxn ang="0">
                                <a:pos x="GluePoint241X" y="GluePoint241Y"/>
                              </a:cxn>
                              <a:cxn ang="0">
                                <a:pos x="GluePoint242X" y="GluePoint242Y"/>
                              </a:cxn>
                              <a:cxn ang="0">
                                <a:pos x="GluePoint243X" y="GluePoint243Y"/>
                              </a:cxn>
                              <a:cxn ang="0">
                                <a:pos x="GluePoint244X" y="GluePoint244Y"/>
                              </a:cxn>
                              <a:cxn ang="0">
                                <a:pos x="GluePoint245X" y="GluePoint245Y"/>
                              </a:cxn>
                              <a:cxn ang="0">
                                <a:pos x="GluePoint246X" y="GluePoint246Y"/>
                              </a:cxn>
                              <a:cxn ang="0">
                                <a:pos x="GluePoint247X" y="GluePoint247Y"/>
                              </a:cxn>
                              <a:cxn ang="0">
                                <a:pos x="GluePoint248X" y="GluePoint248Y"/>
                              </a:cxn>
                              <a:cxn ang="0">
                                <a:pos x="GluePoint249X" y="GluePoint249Y"/>
                              </a:cxn>
                              <a:cxn ang="0">
                                <a:pos x="GluePoint250X" y="GluePoint250Y"/>
                              </a:cxn>
                              <a:cxn ang="0">
                                <a:pos x="GluePoint251X" y="GluePoint251Y"/>
                              </a:cxn>
                              <a:cxn ang="0">
                                <a:pos x="GluePoint252X" y="GluePoint252Y"/>
                              </a:cxn>
                              <a:cxn ang="0">
                                <a:pos x="GluePoint253X" y="GluePoint253Y"/>
                              </a:cxn>
                              <a:cxn ang="0">
                                <a:pos x="GluePoint254X" y="GluePoint254Y"/>
                              </a:cxn>
                              <a:cxn ang="0">
                                <a:pos x="GluePoint255X" y="GluePoint255Y"/>
                              </a:cxn>
                              <a:cxn ang="0">
                                <a:pos x="GluePoint256X" y="GluePoint256Y"/>
                              </a:cxn>
                              <a:cxn ang="0">
                                <a:pos x="GluePoint257X" y="GluePoint257Y"/>
                              </a:cxn>
                              <a:cxn ang="0">
                                <a:pos x="GluePoint258X" y="GluePoint258Y"/>
                              </a:cxn>
                              <a:cxn ang="0">
                                <a:pos x="GluePoint259X" y="GluePoint259Y"/>
                              </a:cxn>
                              <a:cxn ang="0">
                                <a:pos x="GluePoint260X" y="GluePoint260Y"/>
                              </a:cxn>
                              <a:cxn ang="0">
                                <a:pos x="GluePoint261X" y="GluePoint261Y"/>
                              </a:cxn>
                              <a:cxn ang="0">
                                <a:pos x="GluePoint262X" y="GluePoint262Y"/>
                              </a:cxn>
                              <a:cxn ang="0">
                                <a:pos x="GluePoint263X" y="GluePoint263Y"/>
                              </a:cxn>
                              <a:cxn ang="0">
                                <a:pos x="GluePoint264X" y="GluePoint264Y"/>
                              </a:cxn>
                              <a:cxn ang="0">
                                <a:pos x="GluePoint265X" y="GluePoint265Y"/>
                              </a:cxn>
                              <a:cxn ang="0">
                                <a:pos x="GluePoint266X" y="GluePoint266Y"/>
                              </a:cxn>
                              <a:cxn ang="0">
                                <a:pos x="GluePoint267X" y="GluePoint267Y"/>
                              </a:cxn>
                              <a:cxn ang="0">
                                <a:pos x="GluePoint268X" y="GluePoint268Y"/>
                              </a:cxn>
                              <a:cxn ang="0">
                                <a:pos x="GluePoint269X" y="GluePoint269Y"/>
                              </a:cxn>
                              <a:cxn ang="0">
                                <a:pos x="GluePoint270X" y="GluePoint270Y"/>
                              </a:cxn>
                              <a:cxn ang="0">
                                <a:pos x="GluePoint271X" y="GluePoint271Y"/>
                              </a:cxn>
                              <a:cxn ang="0">
                                <a:pos x="GluePoint272X" y="GluePoint272Y"/>
                              </a:cxn>
                              <a:cxn ang="0">
                                <a:pos x="GluePoint273X" y="GluePoint273Y"/>
                              </a:cxn>
                              <a:cxn ang="0">
                                <a:pos x="GluePoint274X" y="GluePoint274Y"/>
                              </a:cxn>
                              <a:cxn ang="0">
                                <a:pos x="GluePoint275X" y="GluePoint275Y"/>
                              </a:cxn>
                              <a:cxn ang="0">
                                <a:pos x="GluePoint276X" y="GluePoint276Y"/>
                              </a:cxn>
                              <a:cxn ang="0">
                                <a:pos x="GluePoint277X" y="GluePoint277Y"/>
                              </a:cxn>
                              <a:cxn ang="0">
                                <a:pos x="GluePoint278X" y="GluePoint278Y"/>
                              </a:cxn>
                              <a:cxn ang="0">
                                <a:pos x="GluePoint279X" y="GluePoint279Y"/>
                              </a:cxn>
                              <a:cxn ang="0">
                                <a:pos x="GluePoint280X" y="GluePoint280Y"/>
                              </a:cxn>
                              <a:cxn ang="0">
                                <a:pos x="GluePoint281X" y="GluePoint281Y"/>
                              </a:cxn>
                              <a:cxn ang="0">
                                <a:pos x="GluePoint282X" y="GluePoint282Y"/>
                              </a:cxn>
                              <a:cxn ang="0">
                                <a:pos x="GluePoint283X" y="GluePoint283Y"/>
                              </a:cxn>
                              <a:cxn ang="0">
                                <a:pos x="GluePoint284X" y="GluePoint284Y"/>
                              </a:cxn>
                              <a:cxn ang="0">
                                <a:pos x="GluePoint285X" y="GluePoint285Y"/>
                              </a:cxn>
                              <a:cxn ang="0">
                                <a:pos x="GluePoint286X" y="GluePoint286Y"/>
                              </a:cxn>
                              <a:cxn ang="0">
                                <a:pos x="GluePoint287X" y="GluePoint287Y"/>
                              </a:cxn>
                              <a:cxn ang="0">
                                <a:pos x="GluePoint288X" y="GluePoint288Y"/>
                              </a:cxn>
                              <a:cxn ang="0">
                                <a:pos x="GluePoint289X" y="GluePoint289Y"/>
                              </a:cxn>
                              <a:cxn ang="0">
                                <a:pos x="GluePoint290X" y="GluePoint290Y"/>
                              </a:cxn>
                              <a:cxn ang="0">
                                <a:pos x="GluePoint291X" y="GluePoint291Y"/>
                              </a:cxn>
                              <a:cxn ang="0">
                                <a:pos x="GluePoint292X" y="GluePoint292Y"/>
                              </a:cxn>
                              <a:cxn ang="0">
                                <a:pos x="GluePoint293X" y="GluePoint293Y"/>
                              </a:cxn>
                              <a:cxn ang="0">
                                <a:pos x="GluePoint294X" y="GluePoint294Y"/>
                              </a:cxn>
                              <a:cxn ang="0">
                                <a:pos x="GluePoint295X" y="GluePoint295Y"/>
                              </a:cxn>
                              <a:cxn ang="0">
                                <a:pos x="GluePoint296X" y="GluePoint296Y"/>
                              </a:cxn>
                              <a:cxn ang="0">
                                <a:pos x="GluePoint297X" y="GluePoint297Y"/>
                              </a:cxn>
                              <a:cxn ang="0">
                                <a:pos x="GluePoint298X" y="GluePoint298Y"/>
                              </a:cxn>
                              <a:cxn ang="0">
                                <a:pos x="GluePoint299X" y="GluePoint299Y"/>
                              </a:cxn>
                              <a:cxn ang="0">
                                <a:pos x="GluePoint300X" y="GluePoint300Y"/>
                              </a:cxn>
                              <a:cxn ang="0">
                                <a:pos x="GluePoint301X" y="GluePoint301Y"/>
                              </a:cxn>
                              <a:cxn ang="0">
                                <a:pos x="GluePoint302X" y="GluePoint302Y"/>
                              </a:cxn>
                              <a:cxn ang="0">
                                <a:pos x="GluePoint303X" y="GluePoint303Y"/>
                              </a:cxn>
                              <a:cxn ang="0">
                                <a:pos x="GluePoint304X" y="GluePoint304Y"/>
                              </a:cxn>
                              <a:cxn ang="0">
                                <a:pos x="GluePoint305X" y="GluePoint305Y"/>
                              </a:cxn>
                              <a:cxn ang="0">
                                <a:pos x="GluePoint306X" y="GluePoint306Y"/>
                              </a:cxn>
                              <a:cxn ang="0">
                                <a:pos x="GluePoint307X" y="GluePoint307Y"/>
                              </a:cxn>
                              <a:cxn ang="0">
                                <a:pos x="GluePoint308X" y="GluePoint308Y"/>
                              </a:cxn>
                              <a:cxn ang="0">
                                <a:pos x="GluePoint309X" y="GluePoint309Y"/>
                              </a:cxn>
                              <a:cxn ang="0">
                                <a:pos x="GluePoint310X" y="GluePoint310Y"/>
                              </a:cxn>
                              <a:cxn ang="0">
                                <a:pos x="GluePoint311X" y="GluePoint311Y"/>
                              </a:cxn>
                              <a:cxn ang="0">
                                <a:pos x="GluePoint312X" y="GluePoint312Y"/>
                              </a:cxn>
                              <a:cxn ang="0">
                                <a:pos x="GluePoint313X" y="GluePoint313Y"/>
                              </a:cxn>
                              <a:cxn ang="0">
                                <a:pos x="GluePoint314X" y="GluePoint314Y"/>
                              </a:cxn>
                              <a:cxn ang="0">
                                <a:pos x="GluePoint315X" y="GluePoint315Y"/>
                              </a:cxn>
                              <a:cxn ang="0">
                                <a:pos x="GluePoint316X" y="GluePoint316Y"/>
                              </a:cxn>
                              <a:cxn ang="0">
                                <a:pos x="GluePoint317X" y="GluePoint317Y"/>
                              </a:cxn>
                              <a:cxn ang="0">
                                <a:pos x="GluePoint318X" y="GluePoint318Y"/>
                              </a:cxn>
                              <a:cxn ang="0">
                                <a:pos x="GluePoint319X" y="GluePoint319Y"/>
                              </a:cxn>
                              <a:cxn ang="0">
                                <a:pos x="GluePoint320X" y="GluePoint320Y"/>
                              </a:cxn>
                              <a:cxn ang="0">
                                <a:pos x="GluePoint321X" y="GluePoint321Y"/>
                              </a:cxn>
                              <a:cxn ang="0">
                                <a:pos x="GluePoint322X" y="GluePoint322Y"/>
                              </a:cxn>
                              <a:cxn ang="0">
                                <a:pos x="GluePoint323X" y="GluePoint323Y"/>
                              </a:cxn>
                              <a:cxn ang="0">
                                <a:pos x="GluePoint324X" y="GluePoint324Y"/>
                              </a:cxn>
                              <a:cxn ang="0">
                                <a:pos x="GluePoint325X" y="GluePoint325Y"/>
                              </a:cxn>
                              <a:cxn ang="0">
                                <a:pos x="GluePoint326X" y="GluePoint326Y"/>
                              </a:cxn>
                              <a:cxn ang="0">
                                <a:pos x="GluePoint327X" y="GluePoint327Y"/>
                              </a:cxn>
                              <a:cxn ang="0">
                                <a:pos x="GluePoint328X" y="GluePoint328Y"/>
                              </a:cxn>
                              <a:cxn ang="0">
                                <a:pos x="GluePoint329X" y="GluePoint329Y"/>
                              </a:cxn>
                              <a:cxn ang="0">
                                <a:pos x="GluePoint330X" y="GluePoint330Y"/>
                              </a:cxn>
                              <a:cxn ang="0">
                                <a:pos x="GluePoint331X" y="GluePoint331Y"/>
                              </a:cxn>
                              <a:cxn ang="0">
                                <a:pos x="GluePoint332X" y="GluePoint332Y"/>
                              </a:cxn>
                              <a:cxn ang="0">
                                <a:pos x="GluePoint333X" y="GluePoint333Y"/>
                              </a:cxn>
                              <a:cxn ang="0">
                                <a:pos x="GluePoint334X" y="GluePoint334Y"/>
                              </a:cxn>
                              <a:cxn ang="0">
                                <a:pos x="GluePoint335X" y="GluePoint335Y"/>
                              </a:cxn>
                              <a:cxn ang="0">
                                <a:pos x="GluePoint336X" y="GluePoint336Y"/>
                              </a:cxn>
                              <a:cxn ang="0">
                                <a:pos x="GluePoint337X" y="GluePoint337Y"/>
                              </a:cxn>
                              <a:cxn ang="0">
                                <a:pos x="GluePoint338X" y="GluePoint338Y"/>
                              </a:cxn>
                              <a:cxn ang="0">
                                <a:pos x="GluePoint339X" y="GluePoint339Y"/>
                              </a:cxn>
                              <a:cxn ang="0">
                                <a:pos x="GluePoint340X" y="GluePoint340Y"/>
                              </a:cxn>
                              <a:cxn ang="0">
                                <a:pos x="GluePoint341X" y="GluePoint341Y"/>
                              </a:cxn>
                              <a:cxn ang="0">
                                <a:pos x="GluePoint342X" y="GluePoint342Y"/>
                              </a:cxn>
                              <a:cxn ang="0">
                                <a:pos x="GluePoint343X" y="GluePoint343Y"/>
                              </a:cxn>
                              <a:cxn ang="0">
                                <a:pos x="GluePoint344X" y="GluePoint344Y"/>
                              </a:cxn>
                              <a:cxn ang="0">
                                <a:pos x="GluePoint345X" y="GluePoint345Y"/>
                              </a:cxn>
                              <a:cxn ang="0">
                                <a:pos x="GluePoint346X" y="GluePoint346Y"/>
                              </a:cxn>
                              <a:cxn ang="0">
                                <a:pos x="GluePoint347X" y="GluePoint347Y"/>
                              </a:cxn>
                              <a:cxn ang="0">
                                <a:pos x="GluePoint348X" y="GluePoint348Y"/>
                              </a:cxn>
                              <a:cxn ang="0">
                                <a:pos x="GluePoint349X" y="GluePoint349Y"/>
                              </a:cxn>
                              <a:cxn ang="0">
                                <a:pos x="GluePoint350X" y="GluePoint350Y"/>
                              </a:cxn>
                              <a:cxn ang="0">
                                <a:pos x="GluePoint351X" y="GluePoint351Y"/>
                              </a:cxn>
                              <a:cxn ang="0">
                                <a:pos x="GluePoint352X" y="GluePoint352Y"/>
                              </a:cxn>
                              <a:cxn ang="0">
                                <a:pos x="GluePoint353X" y="GluePoint353Y"/>
                              </a:cxn>
                              <a:cxn ang="0">
                                <a:pos x="GluePoint354X" y="GluePoint354Y"/>
                              </a:cxn>
                              <a:cxn ang="0">
                                <a:pos x="GluePoint355X" y="GluePoint355Y"/>
                              </a:cxn>
                              <a:cxn ang="0">
                                <a:pos x="GluePoint356X" y="GluePoint356Y"/>
                              </a:cxn>
                              <a:cxn ang="0">
                                <a:pos x="GluePoint357X" y="GluePoint357Y"/>
                              </a:cxn>
                              <a:cxn ang="0">
                                <a:pos x="GluePoint358X" y="GluePoint358Y"/>
                              </a:cxn>
                              <a:cxn ang="0">
                                <a:pos x="GluePoint359X" y="GluePoint359Y"/>
                              </a:cxn>
                              <a:cxn ang="0">
                                <a:pos x="GluePoint360X" y="GluePoint360Y"/>
                              </a:cxn>
                              <a:cxn ang="0">
                                <a:pos x="GluePoint361X" y="GluePoint361Y"/>
                              </a:cxn>
                              <a:cxn ang="0">
                                <a:pos x="GluePoint362X" y="GluePoint362Y"/>
                              </a:cxn>
                              <a:cxn ang="0">
                                <a:pos x="GluePoint363X" y="GluePoint363Y"/>
                              </a:cxn>
                              <a:cxn ang="0">
                                <a:pos x="GluePoint364X" y="GluePoint364Y"/>
                              </a:cxn>
                              <a:cxn ang="0">
                                <a:pos x="GluePoint365X" y="GluePoint365Y"/>
                              </a:cxn>
                              <a:cxn ang="0">
                                <a:pos x="GluePoint366X" y="GluePoint366Y"/>
                              </a:cxn>
                              <a:cxn ang="0">
                                <a:pos x="GluePoint367X" y="GluePoint367Y"/>
                              </a:cxn>
                              <a:cxn ang="0">
                                <a:pos x="GluePoint368X" y="GluePoint368Y"/>
                              </a:cxn>
                              <a:cxn ang="0">
                                <a:pos x="GluePoint369X" y="GluePoint369Y"/>
                              </a:cxn>
                              <a:cxn ang="0">
                                <a:pos x="GluePoint370X" y="GluePoint370Y"/>
                              </a:cxn>
                              <a:cxn ang="0">
                                <a:pos x="GluePoint371X" y="GluePoint371Y"/>
                              </a:cxn>
                              <a:cxn ang="0">
                                <a:pos x="GluePoint372X" y="GluePoint372Y"/>
                              </a:cxn>
                              <a:cxn ang="0">
                                <a:pos x="GluePoint373X" y="GluePoint373Y"/>
                              </a:cxn>
                              <a:cxn ang="0">
                                <a:pos x="GluePoint374X" y="GluePoint374Y"/>
                              </a:cxn>
                              <a:cxn ang="0">
                                <a:pos x="GluePoint375X" y="GluePoint375Y"/>
                              </a:cxn>
                              <a:cxn ang="0">
                                <a:pos x="GluePoint376X" y="GluePoint376Y"/>
                              </a:cxn>
                              <a:cxn ang="0">
                                <a:pos x="GluePoint377X" y="GluePoint377Y"/>
                              </a:cxn>
                              <a:cxn ang="0">
                                <a:pos x="GluePoint378X" y="GluePoint378Y"/>
                              </a:cxn>
                              <a:cxn ang="0">
                                <a:pos x="GluePoint379X" y="GluePoint379Y"/>
                              </a:cxn>
                              <a:cxn ang="0">
                                <a:pos x="GluePoint380X" y="GluePoint380Y"/>
                              </a:cxn>
                              <a:cxn ang="0">
                                <a:pos x="GluePoint381X" y="GluePoint381Y"/>
                              </a:cxn>
                              <a:cxn ang="0">
                                <a:pos x="GluePoint382X" y="GluePoint382Y"/>
                              </a:cxn>
                              <a:cxn ang="0">
                                <a:pos x="GluePoint383X" y="GluePoint383Y"/>
                              </a:cxn>
                              <a:cxn ang="0">
                                <a:pos x="GluePoint384X" y="GluePoint384Y"/>
                              </a:cxn>
                              <a:cxn ang="0">
                                <a:pos x="GluePoint385X" y="GluePoint385Y"/>
                              </a:cxn>
                              <a:cxn ang="0">
                                <a:pos x="GluePoint386X" y="GluePoint386Y"/>
                              </a:cxn>
                              <a:cxn ang="0">
                                <a:pos x="GluePoint387X" y="GluePoint387Y"/>
                              </a:cxn>
                              <a:cxn ang="0">
                                <a:pos x="GluePoint388X" y="GluePoint388Y"/>
                              </a:cxn>
                              <a:cxn ang="0">
                                <a:pos x="GluePoint389X" y="GluePoint389Y"/>
                              </a:cxn>
                              <a:cxn ang="0">
                                <a:pos x="GluePoint390X" y="GluePoint390Y"/>
                              </a:cxn>
                              <a:cxn ang="0">
                                <a:pos x="GluePoint391X" y="GluePoint391Y"/>
                              </a:cxn>
                              <a:cxn ang="0">
                                <a:pos x="GluePoint392X" y="GluePoint392Y"/>
                              </a:cxn>
                              <a:cxn ang="0">
                                <a:pos x="GluePoint393X" y="GluePoint393Y"/>
                              </a:cxn>
                              <a:cxn ang="0">
                                <a:pos x="GluePoint394X" y="GluePoint394Y"/>
                              </a:cxn>
                              <a:cxn ang="0">
                                <a:pos x="GluePoint395X" y="GluePoint395Y"/>
                              </a:cxn>
                              <a:cxn ang="0">
                                <a:pos x="GluePoint396X" y="GluePoint396Y"/>
                              </a:cxn>
                              <a:cxn ang="0">
                                <a:pos x="GluePoint397X" y="GluePoint397Y"/>
                              </a:cxn>
                              <a:cxn ang="0">
                                <a:pos x="GluePoint398X" y="GluePoint398Y"/>
                              </a:cxn>
                              <a:cxn ang="0">
                                <a:pos x="GluePoint399X" y="GluePoint399Y"/>
                              </a:cxn>
                              <a:cxn ang="0">
                                <a:pos x="GluePoint400X" y="GluePoint400Y"/>
                              </a:cxn>
                              <a:cxn ang="0">
                                <a:pos x="GluePoint401X" y="GluePoint401Y"/>
                              </a:cxn>
                              <a:cxn ang="0">
                                <a:pos x="GluePoint402X" y="GluePoint402Y"/>
                              </a:cxn>
                              <a:cxn ang="0">
                                <a:pos x="GluePoint403X" y="GluePoint403Y"/>
                              </a:cxn>
                              <a:cxn ang="0">
                                <a:pos x="GluePoint404X" y="GluePoint404Y"/>
                              </a:cxn>
                              <a:cxn ang="0">
                                <a:pos x="GluePoint405X" y="GluePoint405Y"/>
                              </a:cxn>
                              <a:cxn ang="0">
                                <a:pos x="GluePoint406X" y="GluePoint406Y"/>
                              </a:cxn>
                              <a:cxn ang="0">
                                <a:pos x="GluePoint407X" y="GluePoint407Y"/>
                              </a:cxn>
                              <a:cxn ang="0">
                                <a:pos x="GluePoint408X" y="GluePoint408Y"/>
                              </a:cxn>
                              <a:cxn ang="0">
                                <a:pos x="GluePoint409X" y="GluePoint409Y"/>
                              </a:cxn>
                              <a:cxn ang="0">
                                <a:pos x="GluePoint410X" y="GluePoint410Y"/>
                              </a:cxn>
                              <a:cxn ang="0">
                                <a:pos x="GluePoint411X" y="GluePoint411Y"/>
                              </a:cxn>
                              <a:cxn ang="0">
                                <a:pos x="GluePoint412X" y="GluePoint412Y"/>
                              </a:cxn>
                              <a:cxn ang="0">
                                <a:pos x="GluePoint413X" y="GluePoint413Y"/>
                              </a:cxn>
                              <a:cxn ang="0">
                                <a:pos x="GluePoint414X" y="GluePoint414Y"/>
                              </a:cxn>
                              <a:cxn ang="0">
                                <a:pos x="GluePoint415X" y="GluePoint415Y"/>
                              </a:cxn>
                              <a:cxn ang="0">
                                <a:pos x="GluePoint416X" y="GluePoint416Y"/>
                              </a:cxn>
                              <a:cxn ang="0">
                                <a:pos x="GluePoint417X" y="GluePoint417Y"/>
                              </a:cxn>
                              <a:cxn ang="0">
                                <a:pos x="GluePoint418X" y="GluePoint418Y"/>
                              </a:cxn>
                              <a:cxn ang="0">
                                <a:pos x="GluePoint419X" y="GluePoint419Y"/>
                              </a:cxn>
                              <a:cxn ang="0">
                                <a:pos x="GluePoint420X" y="GluePoint420Y"/>
                              </a:cxn>
                              <a:cxn ang="0">
                                <a:pos x="GluePoint421X" y="GluePoint421Y"/>
                              </a:cxn>
                              <a:cxn ang="0">
                                <a:pos x="GluePoint422X" y="GluePoint422Y"/>
                              </a:cxn>
                              <a:cxn ang="0">
                                <a:pos x="GluePoint423X" y="GluePoint423Y"/>
                              </a:cxn>
                              <a:cxn ang="0">
                                <a:pos x="GluePoint424X" y="GluePoint424Y"/>
                              </a:cxn>
                              <a:cxn ang="0">
                                <a:pos x="GluePoint425X" y="GluePoint425Y"/>
                              </a:cxn>
                              <a:cxn ang="0">
                                <a:pos x="GluePoint426X" y="GluePoint426Y"/>
                              </a:cxn>
                              <a:cxn ang="0">
                                <a:pos x="GluePoint427X" y="GluePoint427Y"/>
                              </a:cxn>
                              <a:cxn ang="0">
                                <a:pos x="GluePoint428X" y="GluePoint428Y"/>
                              </a:cxn>
                              <a:cxn ang="0">
                                <a:pos x="GluePoint429X" y="GluePoint429Y"/>
                              </a:cxn>
                              <a:cxn ang="0">
                                <a:pos x="GluePoint430X" y="GluePoint430Y"/>
                              </a:cxn>
                              <a:cxn ang="0">
                                <a:pos x="GluePoint431X" y="GluePoint431Y"/>
                              </a:cxn>
                              <a:cxn ang="0">
                                <a:pos x="GluePoint432X" y="GluePoint432Y"/>
                              </a:cxn>
                              <a:cxn ang="0">
                                <a:pos x="GluePoint433X" y="GluePoint433Y"/>
                              </a:cxn>
                              <a:cxn ang="0">
                                <a:pos x="GluePoint434X" y="GluePoint434Y"/>
                              </a:cxn>
                              <a:cxn ang="0">
                                <a:pos x="GluePoint435X" y="GluePoint435Y"/>
                              </a:cxn>
                              <a:cxn ang="0">
                                <a:pos x="GluePoint436X" y="GluePoint436Y"/>
                              </a:cxn>
                              <a:cxn ang="0">
                                <a:pos x="GluePoint437X" y="GluePoint437Y"/>
                              </a:cxn>
                              <a:cxn ang="0">
                                <a:pos x="GluePoint438X" y="GluePoint438Y"/>
                              </a:cxn>
                              <a:cxn ang="0">
                                <a:pos x="GluePoint439X" y="GluePoint439Y"/>
                              </a:cxn>
                              <a:cxn ang="0">
                                <a:pos x="GluePoint440X" y="GluePoint440Y"/>
                              </a:cxn>
                              <a:cxn ang="0">
                                <a:pos x="GluePoint441X" y="GluePoint441Y"/>
                              </a:cxn>
                              <a:cxn ang="0">
                                <a:pos x="GluePoint442X" y="GluePoint442Y"/>
                              </a:cxn>
                              <a:cxn ang="0">
                                <a:pos x="GluePoint443X" y="GluePoint443Y"/>
                              </a:cxn>
                              <a:cxn ang="0">
                                <a:pos x="GluePoint444X" y="GluePoint444Y"/>
                              </a:cxn>
                              <a:cxn ang="0">
                                <a:pos x="GluePoint445X" y="GluePoint445Y"/>
                              </a:cxn>
                              <a:cxn ang="0">
                                <a:pos x="GluePoint446X" y="GluePoint446Y"/>
                              </a:cxn>
                              <a:cxn ang="0">
                                <a:pos x="GluePoint447X" y="GluePoint447Y"/>
                              </a:cxn>
                              <a:cxn ang="0">
                                <a:pos x="GluePoint448X" y="GluePoint448Y"/>
                              </a:cxn>
                              <a:cxn ang="0">
                                <a:pos x="GluePoint449X" y="GluePoint449Y"/>
                              </a:cxn>
                              <a:cxn ang="0">
                                <a:pos x="GluePoint450X" y="GluePoint450Y"/>
                              </a:cxn>
                              <a:cxn ang="0">
                                <a:pos x="GluePoint451X" y="GluePoint451Y"/>
                              </a:cxn>
                              <a:cxn ang="0">
                                <a:pos x="GluePoint452X" y="GluePoint452Y"/>
                              </a:cxn>
                              <a:cxn ang="0">
                                <a:pos x="GluePoint453X" y="GluePoint453Y"/>
                              </a:cxn>
                              <a:cxn ang="0">
                                <a:pos x="GluePoint454X" y="GluePoint454Y"/>
                              </a:cxn>
                              <a:cxn ang="0">
                                <a:pos x="GluePoint455X" y="GluePoint455Y"/>
                              </a:cxn>
                              <a:cxn ang="0">
                                <a:pos x="GluePoint456X" y="GluePoint456Y"/>
                              </a:cxn>
                              <a:cxn ang="0">
                                <a:pos x="GluePoint457X" y="GluePoint457Y"/>
                              </a:cxn>
                              <a:cxn ang="0">
                                <a:pos x="GluePoint458X" y="GluePoint458Y"/>
                              </a:cxn>
                              <a:cxn ang="0">
                                <a:pos x="GluePoint459X" y="GluePoint459Y"/>
                              </a:cxn>
                              <a:cxn ang="0">
                                <a:pos x="GluePoint460X" y="GluePoint460Y"/>
                              </a:cxn>
                              <a:cxn ang="0">
                                <a:pos x="GluePoint461X" y="GluePoint461Y"/>
                              </a:cxn>
                              <a:cxn ang="0">
                                <a:pos x="GluePoint462X" y="GluePoint462Y"/>
                              </a:cxn>
                              <a:cxn ang="0">
                                <a:pos x="GluePoint463X" y="GluePoint463Y"/>
                              </a:cxn>
                              <a:cxn ang="0">
                                <a:pos x="GluePoint464X" y="GluePoint464Y"/>
                              </a:cxn>
                              <a:cxn ang="0">
                                <a:pos x="GluePoint465X" y="GluePoint465Y"/>
                              </a:cxn>
                              <a:cxn ang="0">
                                <a:pos x="GluePoint466X" y="GluePoint466Y"/>
                              </a:cxn>
                              <a:cxn ang="0">
                                <a:pos x="GluePoint467X" y="GluePoint467Y"/>
                              </a:cxn>
                              <a:cxn ang="0">
                                <a:pos x="GluePoint468X" y="GluePoint468Y"/>
                              </a:cxn>
                              <a:cxn ang="0">
                                <a:pos x="GluePoint469X" y="GluePoint469Y"/>
                              </a:cxn>
                              <a:cxn ang="0">
                                <a:pos x="GluePoint470X" y="GluePoint470Y"/>
                              </a:cxn>
                              <a:cxn ang="0">
                                <a:pos x="GluePoint471X" y="GluePoint471Y"/>
                              </a:cxn>
                              <a:cxn ang="0">
                                <a:pos x="GluePoint472X" y="GluePoint472Y"/>
                              </a:cxn>
                              <a:cxn ang="0">
                                <a:pos x="GluePoint473X" y="GluePoint473Y"/>
                              </a:cxn>
                              <a:cxn ang="0">
                                <a:pos x="GluePoint474X" y="GluePoint474Y"/>
                              </a:cxn>
                              <a:cxn ang="0">
                                <a:pos x="GluePoint475X" y="GluePoint475Y"/>
                              </a:cxn>
                              <a:cxn ang="0">
                                <a:pos x="GluePoint476X" y="GluePoint476Y"/>
                              </a:cxn>
                              <a:cxn ang="0">
                                <a:pos x="GluePoint477X" y="GluePoint477Y"/>
                              </a:cxn>
                              <a:cxn ang="0">
                                <a:pos x="GluePoint478X" y="GluePoint478Y"/>
                              </a:cxn>
                              <a:cxn ang="0">
                                <a:pos x="GluePoint479X" y="GluePoint479Y"/>
                              </a:cxn>
                              <a:cxn ang="0">
                                <a:pos x="GluePoint480X" y="GluePoint480Y"/>
                              </a:cxn>
                              <a:cxn ang="0">
                                <a:pos x="GluePoint481X" y="GluePoint481Y"/>
                              </a:cxn>
                              <a:cxn ang="0">
                                <a:pos x="GluePoint482X" y="GluePoint482Y"/>
                              </a:cxn>
                              <a:cxn ang="0">
                                <a:pos x="GluePoint483X" y="GluePoint483Y"/>
                              </a:cxn>
                              <a:cxn ang="0">
                                <a:pos x="GluePoint484X" y="GluePoint484Y"/>
                              </a:cxn>
                              <a:cxn ang="0">
                                <a:pos x="GluePoint485X" y="GluePoint485Y"/>
                              </a:cxn>
                              <a:cxn ang="0">
                                <a:pos x="GluePoint486X" y="GluePoint486Y"/>
                              </a:cxn>
                              <a:cxn ang="0">
                                <a:pos x="GluePoint487X" y="GluePoint487Y"/>
                              </a:cxn>
                              <a:cxn ang="0">
                                <a:pos x="GluePoint488X" y="GluePoint488Y"/>
                              </a:cxn>
                              <a:cxn ang="0">
                                <a:pos x="GluePoint489X" y="GluePoint489Y"/>
                              </a:cxn>
                              <a:cxn ang="0">
                                <a:pos x="GluePoint490X" y="GluePoint490Y"/>
                              </a:cxn>
                              <a:cxn ang="0">
                                <a:pos x="GluePoint491X" y="GluePoint491Y"/>
                              </a:cxn>
                              <a:cxn ang="0">
                                <a:pos x="GluePoint492X" y="GluePoint492Y"/>
                              </a:cxn>
                              <a:cxn ang="0">
                                <a:pos x="GluePoint493X" y="GluePoint493Y"/>
                              </a:cxn>
                              <a:cxn ang="0">
                                <a:pos x="GluePoint494X" y="GluePoint494Y"/>
                              </a:cxn>
                              <a:cxn ang="0">
                                <a:pos x="GluePoint495X" y="GluePoint495Y"/>
                              </a:cxn>
                              <a:cxn ang="0">
                                <a:pos x="GluePoint496X" y="GluePoint496Y"/>
                              </a:cxn>
                              <a:cxn ang="0">
                                <a:pos x="GluePoint497X" y="GluePoint497Y"/>
                              </a:cxn>
                              <a:cxn ang="0">
                                <a:pos x="GluePoint498X" y="GluePoint498Y"/>
                              </a:cxn>
                              <a:cxn ang="0">
                                <a:pos x="GluePoint499X" y="GluePoint499Y"/>
                              </a:cxn>
                              <a:cxn ang="0">
                                <a:pos x="GluePoint500X" y="GluePoint500Y"/>
                              </a:cxn>
                              <a:cxn ang="0">
                                <a:pos x="GluePoint501X" y="GluePoint501Y"/>
                              </a:cxn>
                              <a:cxn ang="0">
                                <a:pos x="GluePoint502X" y="GluePoint502Y"/>
                              </a:cxn>
                              <a:cxn ang="0">
                                <a:pos x="GluePoint503X" y="GluePoint503Y"/>
                              </a:cxn>
                              <a:cxn ang="0">
                                <a:pos x="GluePoint504X" y="GluePoint504Y"/>
                              </a:cxn>
                              <a:cxn ang="0">
                                <a:pos x="GluePoint505X" y="GluePoint505Y"/>
                              </a:cxn>
                              <a:cxn ang="0">
                                <a:pos x="GluePoint506X" y="GluePoint506Y"/>
                              </a:cxn>
                              <a:cxn ang="0">
                                <a:pos x="GluePoint507X" y="GluePoint507Y"/>
                              </a:cxn>
                              <a:cxn ang="0">
                                <a:pos x="GluePoint508X" y="GluePoint508Y"/>
                              </a:cxn>
                              <a:cxn ang="0">
                                <a:pos x="GluePoint509X" y="GluePoint509Y"/>
                              </a:cxn>
                              <a:cxn ang="0">
                                <a:pos x="GluePoint510X" y="GluePoint510Y"/>
                              </a:cxn>
                              <a:cxn ang="0">
                                <a:pos x="GluePoint511X" y="GluePoint511Y"/>
                              </a:cxn>
                              <a:cxn ang="0">
                                <a:pos x="GluePoint512X" y="GluePoint512Y"/>
                              </a:cxn>
                              <a:cxn ang="0">
                                <a:pos x="GluePoint513X" y="GluePoint513Y"/>
                              </a:cxn>
                              <a:cxn ang="0">
                                <a:pos x="GluePoint514X" y="GluePoint514Y"/>
                              </a:cxn>
                              <a:cxn ang="0">
                                <a:pos x="GluePoint515X" y="GluePoint515Y"/>
                              </a:cxn>
                              <a:cxn ang="0">
                                <a:pos x="GluePoint516X" y="GluePoint516Y"/>
                              </a:cxn>
                              <a:cxn ang="0">
                                <a:pos x="GluePoint517X" y="GluePoint517Y"/>
                              </a:cxn>
                              <a:cxn ang="0">
                                <a:pos x="GluePoint518X" y="GluePoint518Y"/>
                              </a:cxn>
                              <a:cxn ang="0">
                                <a:pos x="GluePoint519X" y="GluePoint519Y"/>
                              </a:cxn>
                              <a:cxn ang="0">
                                <a:pos x="GluePoint520X" y="GluePoint520Y"/>
                              </a:cxn>
                              <a:cxn ang="0">
                                <a:pos x="GluePoint521X" y="GluePoint521Y"/>
                              </a:cxn>
                              <a:cxn ang="0">
                                <a:pos x="GluePoint522X" y="GluePoint522Y"/>
                              </a:cxn>
                              <a:cxn ang="0">
                                <a:pos x="GluePoint523X" y="GluePoint523Y"/>
                              </a:cxn>
                              <a:cxn ang="0">
                                <a:pos x="GluePoint524X" y="GluePoint524Y"/>
                              </a:cxn>
                              <a:cxn ang="0">
                                <a:pos x="GluePoint525X" y="GluePoint525Y"/>
                              </a:cxn>
                              <a:cxn ang="0">
                                <a:pos x="GluePoint526X" y="GluePoint526Y"/>
                              </a:cxn>
                              <a:cxn ang="0">
                                <a:pos x="GluePoint527X" y="GluePoint527Y"/>
                              </a:cxn>
                              <a:cxn ang="0">
                                <a:pos x="GluePoint528X" y="GluePoint528Y"/>
                              </a:cxn>
                              <a:cxn ang="0">
                                <a:pos x="GluePoint529X" y="GluePoint529Y"/>
                              </a:cxn>
                              <a:cxn ang="0">
                                <a:pos x="GluePoint530X" y="GluePoint530Y"/>
                              </a:cxn>
                              <a:cxn ang="0">
                                <a:pos x="GluePoint531X" y="GluePoint531Y"/>
                              </a:cxn>
                              <a:cxn ang="0">
                                <a:pos x="GluePoint532X" y="GluePoint532Y"/>
                              </a:cxn>
                              <a:cxn ang="0">
                                <a:pos x="GluePoint533X" y="GluePoint533Y"/>
                              </a:cxn>
                              <a:cxn ang="0">
                                <a:pos x="GluePoint534X" y="GluePoint534Y"/>
                              </a:cxn>
                              <a:cxn ang="0">
                                <a:pos x="GluePoint535X" y="GluePoint535Y"/>
                              </a:cxn>
                              <a:cxn ang="0">
                                <a:pos x="GluePoint536X" y="GluePoint536Y"/>
                              </a:cxn>
                              <a:cxn ang="0">
                                <a:pos x="GluePoint537X" y="GluePoint537Y"/>
                              </a:cxn>
                              <a:cxn ang="0">
                                <a:pos x="GluePoint538X" y="GluePoint538Y"/>
                              </a:cxn>
                              <a:cxn ang="0">
                                <a:pos x="GluePoint539X" y="GluePoint539Y"/>
                              </a:cxn>
                              <a:cxn ang="0">
                                <a:pos x="GluePoint540X" y="GluePoint540Y"/>
                              </a:cxn>
                              <a:cxn ang="0">
                                <a:pos x="GluePoint541X" y="GluePoint541Y"/>
                              </a:cxn>
                              <a:cxn ang="0">
                                <a:pos x="GluePoint542X" y="GluePoint542Y"/>
                              </a:cxn>
                              <a:cxn ang="0">
                                <a:pos x="GluePoint543X" y="GluePoint543Y"/>
                              </a:cxn>
                              <a:cxn ang="0">
                                <a:pos x="GluePoint544X" y="GluePoint544Y"/>
                              </a:cxn>
                              <a:cxn ang="0">
                                <a:pos x="GluePoint545X" y="GluePoint545Y"/>
                              </a:cxn>
                              <a:cxn ang="0">
                                <a:pos x="GluePoint546X" y="GluePoint546Y"/>
                              </a:cxn>
                              <a:cxn ang="0">
                                <a:pos x="GluePoint547X" y="GluePoint547Y"/>
                              </a:cxn>
                              <a:cxn ang="0">
                                <a:pos x="GluePoint548X" y="GluePoint548Y"/>
                              </a:cxn>
                              <a:cxn ang="0">
                                <a:pos x="GluePoint549X" y="GluePoint549Y"/>
                              </a:cxn>
                              <a:cxn ang="0">
                                <a:pos x="GluePoint550X" y="GluePoint550Y"/>
                              </a:cxn>
                              <a:cxn ang="0">
                                <a:pos x="GluePoint551X" y="GluePoint551Y"/>
                              </a:cxn>
                              <a:cxn ang="0">
                                <a:pos x="GluePoint552X" y="GluePoint552Y"/>
                              </a:cxn>
                              <a:cxn ang="0">
                                <a:pos x="GluePoint553X" y="GluePoint553Y"/>
                              </a:cxn>
                              <a:cxn ang="0">
                                <a:pos x="GluePoint554X" y="GluePoint554Y"/>
                              </a:cxn>
                              <a:cxn ang="0">
                                <a:pos x="GluePoint555X" y="GluePoint555Y"/>
                              </a:cxn>
                              <a:cxn ang="0">
                                <a:pos x="GluePoint556X" y="GluePoint556Y"/>
                              </a:cxn>
                              <a:cxn ang="0">
                                <a:pos x="GluePoint557X" y="GluePoint557Y"/>
                              </a:cxn>
                              <a:cxn ang="0">
                                <a:pos x="GluePoint558X" y="GluePoint558Y"/>
                              </a:cxn>
                              <a:cxn ang="0">
                                <a:pos x="GluePoint559X" y="GluePoint559Y"/>
                              </a:cxn>
                              <a:cxn ang="0">
                                <a:pos x="GluePoint560X" y="GluePoint560Y"/>
                              </a:cxn>
                              <a:cxn ang="0">
                                <a:pos x="GluePoint561X" y="GluePoint561Y"/>
                              </a:cxn>
                              <a:cxn ang="0">
                                <a:pos x="GluePoint562X" y="GluePoint562Y"/>
                              </a:cxn>
                              <a:cxn ang="0">
                                <a:pos x="GluePoint563X" y="GluePoint563Y"/>
                              </a:cxn>
                              <a:cxn ang="0">
                                <a:pos x="GluePoint564X" y="GluePoint564Y"/>
                              </a:cxn>
                              <a:cxn ang="0">
                                <a:pos x="GluePoint565X" y="GluePoint565Y"/>
                              </a:cxn>
                              <a:cxn ang="0">
                                <a:pos x="GluePoint566X" y="GluePoint566Y"/>
                              </a:cxn>
                              <a:cxn ang="0">
                                <a:pos x="GluePoint567X" y="GluePoint567Y"/>
                              </a:cxn>
                              <a:cxn ang="0">
                                <a:pos x="GluePoint568X" y="GluePoint568Y"/>
                              </a:cxn>
                              <a:cxn ang="0">
                                <a:pos x="GluePoint569X" y="GluePoint569Y"/>
                              </a:cxn>
                              <a:cxn ang="0">
                                <a:pos x="GluePoint570X" y="GluePoint570Y"/>
                              </a:cxn>
                              <a:cxn ang="0">
                                <a:pos x="GluePoint571X" y="GluePoint571Y"/>
                              </a:cxn>
                              <a:cxn ang="0">
                                <a:pos x="GluePoint572X" y="GluePoint572Y"/>
                              </a:cxn>
                              <a:cxn ang="0">
                                <a:pos x="GluePoint573X" y="GluePoint573Y"/>
                              </a:cxn>
                              <a:cxn ang="0">
                                <a:pos x="GluePoint574X" y="GluePoint574Y"/>
                              </a:cxn>
                              <a:cxn ang="0">
                                <a:pos x="GluePoint575X" y="GluePoint575Y"/>
                              </a:cxn>
                              <a:cxn ang="0">
                                <a:pos x="GluePoint576X" y="GluePoint576Y"/>
                              </a:cxn>
                              <a:cxn ang="0">
                                <a:pos x="GluePoint577X" y="GluePoint577Y"/>
                              </a:cxn>
                              <a:cxn ang="0">
                                <a:pos x="GluePoint578X" y="GluePoint578Y"/>
                              </a:cxn>
                              <a:cxn ang="0">
                                <a:pos x="GluePoint579X" y="GluePoint579Y"/>
                              </a:cxn>
                              <a:cxn ang="0">
                                <a:pos x="GluePoint580X" y="GluePoint580Y"/>
                              </a:cxn>
                              <a:cxn ang="0">
                                <a:pos x="GluePoint581X" y="GluePoint581Y"/>
                              </a:cxn>
                              <a:cxn ang="0">
                                <a:pos x="GluePoint582X" y="GluePoint582Y"/>
                              </a:cxn>
                              <a:cxn ang="0">
                                <a:pos x="GluePoint583X" y="GluePoint583Y"/>
                              </a:cxn>
                              <a:cxn ang="0">
                                <a:pos x="GluePoint584X" y="GluePoint584Y"/>
                              </a:cxn>
                              <a:cxn ang="0">
                                <a:pos x="GluePoint585X" y="GluePoint585Y"/>
                              </a:cxn>
                              <a:cxn ang="0">
                                <a:pos x="GluePoint586X" y="GluePoint586Y"/>
                              </a:cxn>
                              <a:cxn ang="0">
                                <a:pos x="GluePoint587X" y="GluePoint587Y"/>
                              </a:cxn>
                              <a:cxn ang="0">
                                <a:pos x="GluePoint588X" y="GluePoint588Y"/>
                              </a:cxn>
                              <a:cxn ang="0">
                                <a:pos x="GluePoint589X" y="GluePoint589Y"/>
                              </a:cxn>
                              <a:cxn ang="0">
                                <a:pos x="GluePoint590X" y="GluePoint590Y"/>
                              </a:cxn>
                              <a:cxn ang="0">
                                <a:pos x="GluePoint591X" y="GluePoint591Y"/>
                              </a:cxn>
                              <a:cxn ang="0">
                                <a:pos x="GluePoint592X" y="GluePoint592Y"/>
                              </a:cxn>
                              <a:cxn ang="0">
                                <a:pos x="GluePoint593X" y="GluePoint593Y"/>
                              </a:cxn>
                              <a:cxn ang="0">
                                <a:pos x="GluePoint594X" y="GluePoint594Y"/>
                              </a:cxn>
                              <a:cxn ang="0">
                                <a:pos x="GluePoint595X" y="GluePoint595Y"/>
                              </a:cxn>
                              <a:cxn ang="0">
                                <a:pos x="GluePoint596X" y="GluePoint596Y"/>
                              </a:cxn>
                              <a:cxn ang="0">
                                <a:pos x="GluePoint597X" y="GluePoint597Y"/>
                              </a:cxn>
                              <a:cxn ang="0">
                                <a:pos x="GluePoint598X" y="GluePoint598Y"/>
                              </a:cxn>
                              <a:cxn ang="0">
                                <a:pos x="GluePoint599X" y="GluePoint599Y"/>
                              </a:cxn>
                              <a:cxn ang="0">
                                <a:pos x="GluePoint600X" y="GluePoint600Y"/>
                              </a:cxn>
                              <a:cxn ang="0">
                                <a:pos x="GluePoint601X" y="GluePoint601Y"/>
                              </a:cxn>
                              <a:cxn ang="0">
                                <a:pos x="GluePoint602X" y="GluePoint602Y"/>
                              </a:cxn>
                              <a:cxn ang="0">
                                <a:pos x="GluePoint603X" y="GluePoint603Y"/>
                              </a:cxn>
                              <a:cxn ang="0">
                                <a:pos x="GluePoint604X" y="GluePoint604Y"/>
                              </a:cxn>
                              <a:cxn ang="0">
                                <a:pos x="GluePoint605X" y="GluePoint605Y"/>
                              </a:cxn>
                              <a:cxn ang="0">
                                <a:pos x="GluePoint606X" y="GluePoint606Y"/>
                              </a:cxn>
                              <a:cxn ang="0">
                                <a:pos x="GluePoint607X" y="GluePoint607Y"/>
                              </a:cxn>
                              <a:cxn ang="0">
                                <a:pos x="GluePoint608X" y="GluePoint608Y"/>
                              </a:cxn>
                              <a:cxn ang="0">
                                <a:pos x="GluePoint609X" y="GluePoint609Y"/>
                              </a:cxn>
                              <a:cxn ang="0">
                                <a:pos x="GluePoint610X" y="GluePoint610Y"/>
                              </a:cxn>
                              <a:cxn ang="0">
                                <a:pos x="GluePoint611X" y="GluePoint611Y"/>
                              </a:cxn>
                              <a:cxn ang="0">
                                <a:pos x="GluePoint612X" y="GluePoint612Y"/>
                              </a:cxn>
                              <a:cxn ang="0">
                                <a:pos x="GluePoint613X" y="GluePoint613Y"/>
                              </a:cxn>
                              <a:cxn ang="0">
                                <a:pos x="GluePoint614X" y="GluePoint614Y"/>
                              </a:cxn>
                              <a:cxn ang="0">
                                <a:pos x="GluePoint615X" y="GluePoint615Y"/>
                              </a:cxn>
                              <a:cxn ang="0">
                                <a:pos x="GluePoint616X" y="GluePoint616Y"/>
                              </a:cxn>
                              <a:cxn ang="0">
                                <a:pos x="GluePoint617X" y="GluePoint617Y"/>
                              </a:cxn>
                              <a:cxn ang="0">
                                <a:pos x="GluePoint618X" y="GluePoint618Y"/>
                              </a:cxn>
                              <a:cxn ang="0">
                                <a:pos x="GluePoint619X" y="GluePoint619Y"/>
                              </a:cxn>
                              <a:cxn ang="0">
                                <a:pos x="GluePoint620X" y="GluePoint620Y"/>
                              </a:cxn>
                              <a:cxn ang="0">
                                <a:pos x="GluePoint621X" y="GluePoint621Y"/>
                              </a:cxn>
                              <a:cxn ang="0">
                                <a:pos x="GluePoint622X" y="GluePoint622Y"/>
                              </a:cxn>
                              <a:cxn ang="0">
                                <a:pos x="GluePoint623X" y="GluePoint623Y"/>
                              </a:cxn>
                              <a:cxn ang="0">
                                <a:pos x="GluePoint624X" y="GluePoint624Y"/>
                              </a:cxn>
                              <a:cxn ang="0">
                                <a:pos x="GluePoint625X" y="GluePoint625Y"/>
                              </a:cxn>
                              <a:cxn ang="0">
                                <a:pos x="GluePoint626X" y="GluePoint626Y"/>
                              </a:cxn>
                              <a:cxn ang="0">
                                <a:pos x="GluePoint627X" y="GluePoint627Y"/>
                              </a:cxn>
                              <a:cxn ang="0">
                                <a:pos x="GluePoint628X" y="GluePoint628Y"/>
                              </a:cxn>
                              <a:cxn ang="0">
                                <a:pos x="GluePoint629X" y="GluePoint629Y"/>
                              </a:cxn>
                              <a:cxn ang="0">
                                <a:pos x="GluePoint630X" y="GluePoint630Y"/>
                              </a:cxn>
                              <a:cxn ang="0">
                                <a:pos x="GluePoint631X" y="GluePoint631Y"/>
                              </a:cxn>
                              <a:cxn ang="0">
                                <a:pos x="GluePoint632X" y="GluePoint632Y"/>
                              </a:cxn>
                              <a:cxn ang="0">
                                <a:pos x="GluePoint633X" y="GluePoint633Y"/>
                              </a:cxn>
                              <a:cxn ang="0">
                                <a:pos x="GluePoint634X" y="GluePoint634Y"/>
                              </a:cxn>
                              <a:cxn ang="0">
                                <a:pos x="GluePoint635X" y="GluePoint635Y"/>
                              </a:cxn>
                              <a:cxn ang="0">
                                <a:pos x="GluePoint636X" y="GluePoint636Y"/>
                              </a:cxn>
                              <a:cxn ang="0">
                                <a:pos x="GluePoint637X" y="GluePoint637Y"/>
                              </a:cxn>
                              <a:cxn ang="0">
                                <a:pos x="GluePoint638X" y="GluePoint638Y"/>
                              </a:cxn>
                              <a:cxn ang="0">
                                <a:pos x="GluePoint639X" y="GluePoint639Y"/>
                              </a:cxn>
                              <a:cxn ang="0">
                                <a:pos x="GluePoint640X" y="GluePoint640Y"/>
                              </a:cxn>
                              <a:cxn ang="0">
                                <a:pos x="GluePoint641X" y="GluePoint641Y"/>
                              </a:cxn>
                              <a:cxn ang="0">
                                <a:pos x="GluePoint642X" y="GluePoint642Y"/>
                              </a:cxn>
                              <a:cxn ang="0">
                                <a:pos x="GluePoint643X" y="GluePoint643Y"/>
                              </a:cxn>
                              <a:cxn ang="0">
                                <a:pos x="GluePoint644X" y="GluePoint644Y"/>
                              </a:cxn>
                              <a:cxn ang="0">
                                <a:pos x="GluePoint645X" y="GluePoint645Y"/>
                              </a:cxn>
                              <a:cxn ang="0">
                                <a:pos x="GluePoint646X" y="GluePoint646Y"/>
                              </a:cxn>
                              <a:cxn ang="0">
                                <a:pos x="GluePoint647X" y="GluePoint647Y"/>
                              </a:cxn>
                              <a:cxn ang="0">
                                <a:pos x="GluePoint648X" y="GluePoint648Y"/>
                              </a:cxn>
                              <a:cxn ang="0">
                                <a:pos x="GluePoint649X" y="GluePoint649Y"/>
                              </a:cxn>
                              <a:cxn ang="0">
                                <a:pos x="GluePoint650X" y="GluePoint650Y"/>
                              </a:cxn>
                              <a:cxn ang="0">
                                <a:pos x="GluePoint651X" y="GluePoint651Y"/>
                              </a:cxn>
                              <a:cxn ang="0">
                                <a:pos x="GluePoint652X" y="GluePoint652Y"/>
                              </a:cxn>
                              <a:cxn ang="0">
                                <a:pos x="GluePoint653X" y="GluePoint653Y"/>
                              </a:cxn>
                              <a:cxn ang="0">
                                <a:pos x="GluePoint654X" y="GluePoint654Y"/>
                              </a:cxn>
                              <a:cxn ang="0">
                                <a:pos x="GluePoint655X" y="GluePoint655Y"/>
                              </a:cxn>
                              <a:cxn ang="0">
                                <a:pos x="GluePoint656X" y="GluePoint656Y"/>
                              </a:cxn>
                              <a:cxn ang="0">
                                <a:pos x="GluePoint657X" y="GluePoint657Y"/>
                              </a:cxn>
                              <a:cxn ang="0">
                                <a:pos x="GluePoint658X" y="GluePoint658Y"/>
                              </a:cxn>
                              <a:cxn ang="0">
                                <a:pos x="GluePoint659X" y="GluePoint659Y"/>
                              </a:cxn>
                              <a:cxn ang="0">
                                <a:pos x="GluePoint660X" y="GluePoint660Y"/>
                              </a:cxn>
                              <a:cxn ang="0">
                                <a:pos x="GluePoint661X" y="GluePoint661Y"/>
                              </a:cxn>
                              <a:cxn ang="0">
                                <a:pos x="GluePoint662X" y="GluePoint662Y"/>
                              </a:cxn>
                              <a:cxn ang="0">
                                <a:pos x="GluePoint663X" y="GluePoint663Y"/>
                              </a:cxn>
                              <a:cxn ang="0">
                                <a:pos x="GluePoint664X" y="GluePoint664Y"/>
                              </a:cxn>
                              <a:cxn ang="0">
                                <a:pos x="GluePoint665X" y="GluePoint665Y"/>
                              </a:cxn>
                              <a:cxn ang="0">
                                <a:pos x="GluePoint666X" y="GluePoint666Y"/>
                              </a:cxn>
                              <a:cxn ang="0">
                                <a:pos x="GluePoint667X" y="GluePoint667Y"/>
                              </a:cxn>
                              <a:cxn ang="0">
                                <a:pos x="GluePoint668X" y="GluePoint668Y"/>
                              </a:cxn>
                              <a:cxn ang="0">
                                <a:pos x="GluePoint669X" y="GluePoint669Y"/>
                              </a:cxn>
                              <a:cxn ang="0">
                                <a:pos x="GluePoint670X" y="GluePoint670Y"/>
                              </a:cxn>
                              <a:cxn ang="0">
                                <a:pos x="GluePoint671X" y="GluePoint671Y"/>
                              </a:cxn>
                              <a:cxn ang="0">
                                <a:pos x="GluePoint672X" y="GluePoint672Y"/>
                              </a:cxn>
                              <a:cxn ang="0">
                                <a:pos x="GluePoint673X" y="GluePoint673Y"/>
                              </a:cxn>
                              <a:cxn ang="0">
                                <a:pos x="GluePoint674X" y="GluePoint674Y"/>
                              </a:cxn>
                              <a:cxn ang="0">
                                <a:pos x="GluePoint675X" y="GluePoint675Y"/>
                              </a:cxn>
                              <a:cxn ang="0">
                                <a:pos x="GluePoint676X" y="GluePoint676Y"/>
                              </a:cxn>
                              <a:cxn ang="0">
                                <a:pos x="GluePoint677X" y="GluePoint677Y"/>
                              </a:cxn>
                              <a:cxn ang="0">
                                <a:pos x="GluePoint678X" y="GluePoint678Y"/>
                              </a:cxn>
                              <a:cxn ang="0">
                                <a:pos x="GluePoint679X" y="GluePoint679Y"/>
                              </a:cxn>
                              <a:cxn ang="0">
                                <a:pos x="GluePoint680X" y="GluePoint680Y"/>
                              </a:cxn>
                              <a:cxn ang="0">
                                <a:pos x="GluePoint681X" y="GluePoint681Y"/>
                              </a:cxn>
                              <a:cxn ang="0">
                                <a:pos x="GluePoint682X" y="GluePoint682Y"/>
                              </a:cxn>
                              <a:cxn ang="0">
                                <a:pos x="GluePoint683X" y="GluePoint683Y"/>
                              </a:cxn>
                              <a:cxn ang="0">
                                <a:pos x="GluePoint684X" y="GluePoint684Y"/>
                              </a:cxn>
                              <a:cxn ang="0">
                                <a:pos x="GluePoint685X" y="GluePoint685Y"/>
                              </a:cxn>
                              <a:cxn ang="0">
                                <a:pos x="GluePoint686X" y="GluePoint686Y"/>
                              </a:cxn>
                              <a:cxn ang="0">
                                <a:pos x="GluePoint687X" y="GluePoint687Y"/>
                              </a:cxn>
                              <a:cxn ang="0">
                                <a:pos x="GluePoint688X" y="GluePoint688Y"/>
                              </a:cxn>
                              <a:cxn ang="0">
                                <a:pos x="GluePoint689X" y="GluePoint689Y"/>
                              </a:cxn>
                              <a:cxn ang="0">
                                <a:pos x="GluePoint690X" y="GluePoint690Y"/>
                              </a:cxn>
                              <a:cxn ang="0">
                                <a:pos x="GluePoint691X" y="GluePoint691Y"/>
                              </a:cxn>
                              <a:cxn ang="0">
                                <a:pos x="GluePoint692X" y="GluePoint692Y"/>
                              </a:cxn>
                              <a:cxn ang="0">
                                <a:pos x="GluePoint693X" y="GluePoint693Y"/>
                              </a:cxn>
                              <a:cxn ang="0">
                                <a:pos x="GluePoint694X" y="GluePoint694Y"/>
                              </a:cxn>
                              <a:cxn ang="0">
                                <a:pos x="GluePoint695X" y="GluePoint695Y"/>
                              </a:cxn>
                              <a:cxn ang="0">
                                <a:pos x="GluePoint696X" y="GluePoint696Y"/>
                              </a:cxn>
                              <a:cxn ang="0">
                                <a:pos x="GluePoint697X" y="GluePoint697Y"/>
                              </a:cxn>
                              <a:cxn ang="0">
                                <a:pos x="GluePoint698X" y="GluePoint698Y"/>
                              </a:cxn>
                              <a:cxn ang="0">
                                <a:pos x="GluePoint699X" y="GluePoint699Y"/>
                              </a:cxn>
                              <a:cxn ang="0">
                                <a:pos x="GluePoint700X" y="GluePoint700Y"/>
                              </a:cxn>
                              <a:cxn ang="0">
                                <a:pos x="GluePoint701X" y="GluePoint701Y"/>
                              </a:cxn>
                              <a:cxn ang="0">
                                <a:pos x="GluePoint702X" y="GluePoint702Y"/>
                              </a:cxn>
                              <a:cxn ang="0">
                                <a:pos x="GluePoint703X" y="GluePoint703Y"/>
                              </a:cxn>
                              <a:cxn ang="0">
                                <a:pos x="GluePoint704X" y="GluePoint704Y"/>
                              </a:cxn>
                              <a:cxn ang="0">
                                <a:pos x="GluePoint705X" y="GluePoint705Y"/>
                              </a:cxn>
                              <a:cxn ang="0">
                                <a:pos x="GluePoint706X" y="GluePoint706Y"/>
                              </a:cxn>
                              <a:cxn ang="0">
                                <a:pos x="GluePoint707X" y="GluePoint707Y"/>
                              </a:cxn>
                              <a:cxn ang="0">
                                <a:pos x="GluePoint708X" y="GluePoint708Y"/>
                              </a:cxn>
                              <a:cxn ang="0">
                                <a:pos x="GluePoint709X" y="GluePoint709Y"/>
                              </a:cxn>
                              <a:cxn ang="0">
                                <a:pos x="GluePoint710X" y="GluePoint710Y"/>
                              </a:cxn>
                              <a:cxn ang="0">
                                <a:pos x="GluePoint711X" y="GluePoint711Y"/>
                              </a:cxn>
                              <a:cxn ang="0">
                                <a:pos x="GluePoint712X" y="GluePoint712Y"/>
                              </a:cxn>
                              <a:cxn ang="0">
                                <a:pos x="GluePoint713X" y="GluePoint713Y"/>
                              </a:cxn>
                              <a:cxn ang="0">
                                <a:pos x="GluePoint714X" y="GluePoint714Y"/>
                              </a:cxn>
                              <a:cxn ang="0">
                                <a:pos x="GluePoint715X" y="GluePoint715Y"/>
                              </a:cxn>
                              <a:cxn ang="0">
                                <a:pos x="GluePoint716X" y="GluePoint716Y"/>
                              </a:cxn>
                              <a:cxn ang="0">
                                <a:pos x="GluePoint717X" y="GluePoint717Y"/>
                              </a:cxn>
                              <a:cxn ang="0">
                                <a:pos x="GluePoint718X" y="GluePoint718Y"/>
                              </a:cxn>
                              <a:cxn ang="0">
                                <a:pos x="GluePoint719X" y="GluePoint719Y"/>
                              </a:cxn>
                              <a:cxn ang="0">
                                <a:pos x="GluePoint720X" y="GluePoint720Y"/>
                              </a:cxn>
                              <a:cxn ang="0">
                                <a:pos x="GluePoint721X" y="GluePoint721Y"/>
                              </a:cxn>
                              <a:cxn ang="0">
                                <a:pos x="GluePoint722X" y="GluePoint722Y"/>
                              </a:cxn>
                              <a:cxn ang="0">
                                <a:pos x="GluePoint723X" y="GluePoint723Y"/>
                              </a:cxn>
                              <a:cxn ang="0">
                                <a:pos x="GluePoint724X" y="GluePoint724Y"/>
                              </a:cxn>
                              <a:cxn ang="0">
                                <a:pos x="GluePoint725X" y="GluePoint725Y"/>
                              </a:cxn>
                              <a:cxn ang="0">
                                <a:pos x="GluePoint726X" y="GluePoint726Y"/>
                              </a:cxn>
                              <a:cxn ang="0">
                                <a:pos x="GluePoint727X" y="GluePoint727Y"/>
                              </a:cxn>
                              <a:cxn ang="0">
                                <a:pos x="GluePoint728X" y="GluePoint728Y"/>
                              </a:cxn>
                              <a:cxn ang="0">
                                <a:pos x="GluePoint729X" y="GluePoint729Y"/>
                              </a:cxn>
                              <a:cxn ang="0">
                                <a:pos x="GluePoint730X" y="GluePoint730Y"/>
                              </a:cxn>
                              <a:cxn ang="0">
                                <a:pos x="GluePoint731X" y="GluePoint731Y"/>
                              </a:cxn>
                              <a:cxn ang="0">
                                <a:pos x="GluePoint732X" y="GluePoint732Y"/>
                              </a:cxn>
                              <a:cxn ang="0">
                                <a:pos x="GluePoint733X" y="GluePoint733Y"/>
                              </a:cxn>
                              <a:cxn ang="0">
                                <a:pos x="GluePoint734X" y="GluePoint734Y"/>
                              </a:cxn>
                              <a:cxn ang="0">
                                <a:pos x="GluePoint735X" y="GluePoint735Y"/>
                              </a:cxn>
                              <a:cxn ang="0">
                                <a:pos x="GluePoint736X" y="GluePoint736Y"/>
                              </a:cxn>
                              <a:cxn ang="0">
                                <a:pos x="GluePoint737X" y="GluePoint737Y"/>
                              </a:cxn>
                              <a:cxn ang="0">
                                <a:pos x="GluePoint738X" y="GluePoint738Y"/>
                              </a:cxn>
                              <a:cxn ang="0">
                                <a:pos x="GluePoint739X" y="GluePoint739Y"/>
                              </a:cxn>
                              <a:cxn ang="0">
                                <a:pos x="GluePoint740X" y="GluePoint740Y"/>
                              </a:cxn>
                              <a:cxn ang="0">
                                <a:pos x="GluePoint741X" y="GluePoint741Y"/>
                              </a:cxn>
                              <a:cxn ang="0">
                                <a:pos x="GluePoint742X" y="GluePoint742Y"/>
                              </a:cxn>
                              <a:cxn ang="0">
                                <a:pos x="GluePoint743X" y="GluePoint743Y"/>
                              </a:cxn>
                              <a:cxn ang="0">
                                <a:pos x="GluePoint744X" y="GluePoint744Y"/>
                              </a:cxn>
                              <a:cxn ang="0">
                                <a:pos x="GluePoint745X" y="GluePoint745Y"/>
                              </a:cxn>
                              <a:cxn ang="0">
                                <a:pos x="GluePoint746X" y="GluePoint746Y"/>
                              </a:cxn>
                              <a:cxn ang="0">
                                <a:pos x="GluePoint747X" y="GluePoint747Y"/>
                              </a:cxn>
                              <a:cxn ang="0">
                                <a:pos x="GluePoint748X" y="GluePoint748Y"/>
                              </a:cxn>
                              <a:cxn ang="0">
                                <a:pos x="GluePoint749X" y="GluePoint749Y"/>
                              </a:cxn>
                              <a:cxn ang="0">
                                <a:pos x="GluePoint750X" y="GluePoint750Y"/>
                              </a:cxn>
                              <a:cxn ang="0">
                                <a:pos x="GluePoint751X" y="GluePoint751Y"/>
                              </a:cxn>
                              <a:cxn ang="0">
                                <a:pos x="GluePoint752X" y="GluePoint752Y"/>
                              </a:cxn>
                              <a:cxn ang="0">
                                <a:pos x="GluePoint753X" y="GluePoint753Y"/>
                              </a:cxn>
                              <a:cxn ang="0">
                                <a:pos x="GluePoint754X" y="GluePoint754Y"/>
                              </a:cxn>
                              <a:cxn ang="0">
                                <a:pos x="GluePoint755X" y="GluePoint755Y"/>
                              </a:cxn>
                              <a:cxn ang="0">
                                <a:pos x="GluePoint756X" y="GluePoint756Y"/>
                              </a:cxn>
                              <a:cxn ang="0">
                                <a:pos x="GluePoint757X" y="GluePoint757Y"/>
                              </a:cxn>
                              <a:cxn ang="0">
                                <a:pos x="GluePoint758X" y="GluePoint758Y"/>
                              </a:cxn>
                              <a:cxn ang="0">
                                <a:pos x="GluePoint759X" y="GluePoint759Y"/>
                              </a:cxn>
                              <a:cxn ang="0">
                                <a:pos x="GluePoint760X" y="GluePoint760Y"/>
                              </a:cxn>
                              <a:cxn ang="0">
                                <a:pos x="GluePoint761X" y="GluePoint761Y"/>
                              </a:cxn>
                              <a:cxn ang="0">
                                <a:pos x="GluePoint762X" y="GluePoint762Y"/>
                              </a:cxn>
                              <a:cxn ang="0">
                                <a:pos x="GluePoint763X" y="GluePoint763Y"/>
                              </a:cxn>
                              <a:cxn ang="0">
                                <a:pos x="GluePoint764X" y="GluePoint764Y"/>
                              </a:cxn>
                              <a:cxn ang="0">
                                <a:pos x="GluePoint765X" y="GluePoint765Y"/>
                              </a:cxn>
                              <a:cxn ang="0">
                                <a:pos x="GluePoint766X" y="GluePoint766Y"/>
                              </a:cxn>
                              <a:cxn ang="0">
                                <a:pos x="GluePoint767X" y="GluePoint767Y"/>
                              </a:cxn>
                              <a:cxn ang="0">
                                <a:pos x="GluePoint768X" y="GluePoint768Y"/>
                              </a:cxn>
                              <a:cxn ang="0">
                                <a:pos x="GluePoint769X" y="GluePoint769Y"/>
                              </a:cxn>
                              <a:cxn ang="0">
                                <a:pos x="GluePoint770X" y="GluePoint770Y"/>
                              </a:cxn>
                              <a:cxn ang="0">
                                <a:pos x="GluePoint771X" y="GluePoint771Y"/>
                              </a:cxn>
                              <a:cxn ang="0">
                                <a:pos x="GluePoint772X" y="GluePoint772Y"/>
                              </a:cxn>
                              <a:cxn ang="0">
                                <a:pos x="GluePoint773X" y="GluePoint773Y"/>
                              </a:cxn>
                              <a:cxn ang="0">
                                <a:pos x="GluePoint774X" y="GluePoint774Y"/>
                              </a:cxn>
                              <a:cxn ang="0">
                                <a:pos x="GluePoint775X" y="GluePoint775Y"/>
                              </a:cxn>
                              <a:cxn ang="0">
                                <a:pos x="GluePoint776X" y="GluePoint776Y"/>
                              </a:cxn>
                              <a:cxn ang="0">
                                <a:pos x="GluePoint777X" y="GluePoint777Y"/>
                              </a:cxn>
                              <a:cxn ang="0">
                                <a:pos x="GluePoint778X" y="GluePoint778Y"/>
                              </a:cxn>
                              <a:cxn ang="0">
                                <a:pos x="GluePoint779X" y="GluePoint779Y"/>
                              </a:cxn>
                              <a:cxn ang="0">
                                <a:pos x="GluePoint780X" y="GluePoint780Y"/>
                              </a:cxn>
                              <a:cxn ang="0">
                                <a:pos x="GluePoint781X" y="GluePoint781Y"/>
                              </a:cxn>
                              <a:cxn ang="0">
                                <a:pos x="GluePoint782X" y="GluePoint782Y"/>
                              </a:cxn>
                              <a:cxn ang="0">
                                <a:pos x="GluePoint783X" y="GluePoint783Y"/>
                              </a:cxn>
                              <a:cxn ang="0">
                                <a:pos x="GluePoint784X" y="GluePoint784Y"/>
                              </a:cxn>
                              <a:cxn ang="0">
                                <a:pos x="GluePoint785X" y="GluePoint785Y"/>
                              </a:cxn>
                              <a:cxn ang="0">
                                <a:pos x="GluePoint786X" y="GluePoint786Y"/>
                              </a:cxn>
                              <a:cxn ang="0">
                                <a:pos x="GluePoint787X" y="GluePoint787Y"/>
                              </a:cxn>
                              <a:cxn ang="0">
                                <a:pos x="GluePoint788X" y="GluePoint788Y"/>
                              </a:cxn>
                              <a:cxn ang="0">
                                <a:pos x="GluePoint789X" y="GluePoint789Y"/>
                              </a:cxn>
                              <a:cxn ang="0">
                                <a:pos x="GluePoint790X" y="GluePoint790Y"/>
                              </a:cxn>
                              <a:cxn ang="0">
                                <a:pos x="GluePoint791X" y="GluePoint791Y"/>
                              </a:cxn>
                              <a:cxn ang="0">
                                <a:pos x="GluePoint792X" y="GluePoint792Y"/>
                              </a:cxn>
                              <a:cxn ang="0">
                                <a:pos x="GluePoint793X" y="GluePoint793Y"/>
                              </a:cxn>
                              <a:cxn ang="0">
                                <a:pos x="GluePoint794X" y="GluePoint794Y"/>
                              </a:cxn>
                              <a:cxn ang="0">
                                <a:pos x="GluePoint795X" y="GluePoint795Y"/>
                              </a:cxn>
                              <a:cxn ang="0">
                                <a:pos x="GluePoint796X" y="GluePoint796Y"/>
                              </a:cxn>
                              <a:cxn ang="0">
                                <a:pos x="GluePoint797X" y="GluePoint797Y"/>
                              </a:cxn>
                              <a:cxn ang="0">
                                <a:pos x="GluePoint798X" y="GluePoint798Y"/>
                              </a:cxn>
                              <a:cxn ang="0">
                                <a:pos x="GluePoint799X" y="GluePoint799Y"/>
                              </a:cxn>
                              <a:cxn ang="0">
                                <a:pos x="GluePoint800X" y="GluePoint800Y"/>
                              </a:cxn>
                              <a:cxn ang="0">
                                <a:pos x="GluePoint801X" y="GluePoint801Y"/>
                              </a:cxn>
                              <a:cxn ang="0">
                                <a:pos x="GluePoint802X" y="GluePoint802Y"/>
                              </a:cxn>
                              <a:cxn ang="0">
                                <a:pos x="GluePoint803X" y="GluePoint803Y"/>
                              </a:cxn>
                              <a:cxn ang="0">
                                <a:pos x="GluePoint804X" y="GluePoint804Y"/>
                              </a:cxn>
                              <a:cxn ang="0">
                                <a:pos x="GluePoint805X" y="GluePoint805Y"/>
                              </a:cxn>
                              <a:cxn ang="0">
                                <a:pos x="GluePoint806X" y="GluePoint806Y"/>
                              </a:cxn>
                              <a:cxn ang="0">
                                <a:pos x="GluePoint807X" y="GluePoint807Y"/>
                              </a:cxn>
                              <a:cxn ang="0">
                                <a:pos x="GluePoint808X" y="GluePoint808Y"/>
                              </a:cxn>
                              <a:cxn ang="0">
                                <a:pos x="GluePoint809X" y="GluePoint809Y"/>
                              </a:cxn>
                              <a:cxn ang="0">
                                <a:pos x="GluePoint810X" y="GluePoint810Y"/>
                              </a:cxn>
                              <a:cxn ang="0">
                                <a:pos x="GluePoint811X" y="GluePoint811Y"/>
                              </a:cxn>
                              <a:cxn ang="0">
                                <a:pos x="GluePoint812X" y="GluePoint812Y"/>
                              </a:cxn>
                              <a:cxn ang="0">
                                <a:pos x="GluePoint813X" y="GluePoint813Y"/>
                              </a:cxn>
                              <a:cxn ang="0">
                                <a:pos x="GluePoint814X" y="GluePoint814Y"/>
                              </a:cxn>
                              <a:cxn ang="0">
                                <a:pos x="GluePoint815X" y="GluePoint815Y"/>
                              </a:cxn>
                              <a:cxn ang="0">
                                <a:pos x="GluePoint816X" y="GluePoint816Y"/>
                              </a:cxn>
                              <a:cxn ang="0">
                                <a:pos x="GluePoint817X" y="GluePoint817Y"/>
                              </a:cxn>
                              <a:cxn ang="0">
                                <a:pos x="GluePoint818X" y="GluePoint818Y"/>
                              </a:cxn>
                              <a:cxn ang="0">
                                <a:pos x="GluePoint819X" y="GluePoint819Y"/>
                              </a:cxn>
                              <a:cxn ang="0">
                                <a:pos x="GluePoint820X" y="GluePoint820Y"/>
                              </a:cxn>
                              <a:cxn ang="0">
                                <a:pos x="GluePoint821X" y="GluePoint821Y"/>
                              </a:cxn>
                              <a:cxn ang="0">
                                <a:pos x="GluePoint822X" y="GluePoint822Y"/>
                              </a:cxn>
                              <a:cxn ang="0">
                                <a:pos x="GluePoint823X" y="GluePoint823Y"/>
                              </a:cxn>
                              <a:cxn ang="0">
                                <a:pos x="GluePoint824X" y="GluePoint824Y"/>
                              </a:cxn>
                              <a:cxn ang="0">
                                <a:pos x="GluePoint825X" y="GluePoint825Y"/>
                              </a:cxn>
                              <a:cxn ang="0">
                                <a:pos x="GluePoint826X" y="GluePoint826Y"/>
                              </a:cxn>
                              <a:cxn ang="0">
                                <a:pos x="GluePoint827X" y="GluePoint827Y"/>
                              </a:cxn>
                              <a:cxn ang="0">
                                <a:pos x="GluePoint828X" y="GluePoint828Y"/>
                              </a:cxn>
                              <a:cxn ang="0">
                                <a:pos x="GluePoint829X" y="GluePoint829Y"/>
                              </a:cxn>
                              <a:cxn ang="0">
                                <a:pos x="GluePoint830X" y="GluePoint830Y"/>
                              </a:cxn>
                              <a:cxn ang="0">
                                <a:pos x="GluePoint831X" y="GluePoint831Y"/>
                              </a:cxn>
                              <a:cxn ang="0">
                                <a:pos x="GluePoint832X" y="GluePoint832Y"/>
                              </a:cxn>
                              <a:cxn ang="0">
                                <a:pos x="GluePoint833X" y="GluePoint833Y"/>
                              </a:cxn>
                              <a:cxn ang="0">
                                <a:pos x="GluePoint834X" y="GluePoint834Y"/>
                              </a:cxn>
                              <a:cxn ang="0">
                                <a:pos x="GluePoint835X" y="GluePoint835Y"/>
                              </a:cxn>
                              <a:cxn ang="0">
                                <a:pos x="GluePoint836X" y="GluePoint836Y"/>
                              </a:cxn>
                              <a:cxn ang="0">
                                <a:pos x="GluePoint837X" y="GluePoint837Y"/>
                              </a:cxn>
                              <a:cxn ang="0">
                                <a:pos x="GluePoint838X" y="GluePoint838Y"/>
                              </a:cxn>
                              <a:cxn ang="0">
                                <a:pos x="GluePoint839X" y="GluePoint839Y"/>
                              </a:cxn>
                              <a:cxn ang="0">
                                <a:pos x="GluePoint840X" y="GluePoint840Y"/>
                              </a:cxn>
                              <a:cxn ang="0">
                                <a:pos x="GluePoint841X" y="GluePoint841Y"/>
                              </a:cxn>
                              <a:cxn ang="0">
                                <a:pos x="GluePoint842X" y="GluePoint842Y"/>
                              </a:cxn>
                              <a:cxn ang="0">
                                <a:pos x="GluePoint843X" y="GluePoint843Y"/>
                              </a:cxn>
                              <a:cxn ang="0">
                                <a:pos x="GluePoint844X" y="GluePoint844Y"/>
                              </a:cxn>
                              <a:cxn ang="0">
                                <a:pos x="GluePoint845X" y="GluePoint845Y"/>
                              </a:cxn>
                              <a:cxn ang="0">
                                <a:pos x="GluePoint846X" y="GluePoint846Y"/>
                              </a:cxn>
                              <a:cxn ang="0">
                                <a:pos x="GluePoint847X" y="GluePoint847Y"/>
                              </a:cxn>
                              <a:cxn ang="0">
                                <a:pos x="GluePoint848X" y="GluePoint848Y"/>
                              </a:cxn>
                              <a:cxn ang="0">
                                <a:pos x="GluePoint849X" y="GluePoint849Y"/>
                              </a:cxn>
                              <a:cxn ang="0">
                                <a:pos x="GluePoint850X" y="GluePoint850Y"/>
                              </a:cxn>
                              <a:cxn ang="0">
                                <a:pos x="GluePoint851X" y="GluePoint851Y"/>
                              </a:cxn>
                              <a:cxn ang="0">
                                <a:pos x="GluePoint852X" y="GluePoint852Y"/>
                              </a:cxn>
                              <a:cxn ang="0">
                                <a:pos x="GluePoint853X" y="GluePoint853Y"/>
                              </a:cxn>
                              <a:cxn ang="0">
                                <a:pos x="GluePoint854X" y="GluePoint854Y"/>
                              </a:cxn>
                              <a:cxn ang="0">
                                <a:pos x="GluePoint855X" y="GluePoint855Y"/>
                              </a:cxn>
                              <a:cxn ang="0">
                                <a:pos x="GluePoint856X" y="GluePoint856Y"/>
                              </a:cxn>
                              <a:cxn ang="0">
                                <a:pos x="GluePoint857X" y="GluePoint857Y"/>
                              </a:cxn>
                              <a:cxn ang="0">
                                <a:pos x="GluePoint858X" y="GluePoint858Y"/>
                              </a:cxn>
                              <a:cxn ang="0">
                                <a:pos x="GluePoint859X" y="GluePoint859Y"/>
                              </a:cxn>
                              <a:cxn ang="0">
                                <a:pos x="GluePoint860X" y="GluePoint860Y"/>
                              </a:cxn>
                              <a:cxn ang="0">
                                <a:pos x="GluePoint861X" y="GluePoint861Y"/>
                              </a:cxn>
                              <a:cxn ang="0">
                                <a:pos x="GluePoint862X" y="GluePoint862Y"/>
                              </a:cxn>
                              <a:cxn ang="0">
                                <a:pos x="GluePoint863X" y="GluePoint863Y"/>
                              </a:cxn>
                              <a:cxn ang="0">
                                <a:pos x="GluePoint864X" y="GluePoint864Y"/>
                              </a:cxn>
                              <a:cxn ang="0">
                                <a:pos x="GluePoint865X" y="GluePoint865Y"/>
                              </a:cxn>
                              <a:cxn ang="0">
                                <a:pos x="GluePoint866X" y="GluePoint866Y"/>
                              </a:cxn>
                              <a:cxn ang="0">
                                <a:pos x="GluePoint867X" y="GluePoint867Y"/>
                              </a:cxn>
                              <a:cxn ang="0">
                                <a:pos x="GluePoint868X" y="GluePoint868Y"/>
                              </a:cxn>
                              <a:cxn ang="0">
                                <a:pos x="GluePoint869X" y="GluePoint869Y"/>
                              </a:cxn>
                              <a:cxn ang="0">
                                <a:pos x="GluePoint870X" y="GluePoint870Y"/>
                              </a:cxn>
                              <a:cxn ang="0">
                                <a:pos x="GluePoint871X" y="GluePoint871Y"/>
                              </a:cxn>
                              <a:cxn ang="0">
                                <a:pos x="GluePoint872X" y="GluePoint872Y"/>
                              </a:cxn>
                              <a:cxn ang="0">
                                <a:pos x="GluePoint873X" y="GluePoint873Y"/>
                              </a:cxn>
                              <a:cxn ang="0">
                                <a:pos x="GluePoint874X" y="GluePoint874Y"/>
                              </a:cxn>
                              <a:cxn ang="0">
                                <a:pos x="GluePoint875X" y="GluePoint875Y"/>
                              </a:cxn>
                              <a:cxn ang="0">
                                <a:pos x="GluePoint876X" y="GluePoint876Y"/>
                              </a:cxn>
                              <a:cxn ang="0">
                                <a:pos x="GluePoint877X" y="GluePoint877Y"/>
                              </a:cxn>
                              <a:cxn ang="0">
                                <a:pos x="GluePoint878X" y="GluePoint878Y"/>
                              </a:cxn>
                              <a:cxn ang="0">
                                <a:pos x="GluePoint879X" y="GluePoint879Y"/>
                              </a:cxn>
                              <a:cxn ang="0">
                                <a:pos x="GluePoint880X" y="GluePoint880Y"/>
                              </a:cxn>
                              <a:cxn ang="0">
                                <a:pos x="GluePoint881X" y="GluePoint881Y"/>
                              </a:cxn>
                              <a:cxn ang="0">
                                <a:pos x="GluePoint882X" y="GluePoint882Y"/>
                              </a:cxn>
                              <a:cxn ang="0">
                                <a:pos x="GluePoint883X" y="GluePoint883Y"/>
                              </a:cxn>
                              <a:cxn ang="0">
                                <a:pos x="GluePoint884X" y="GluePoint884Y"/>
                              </a:cxn>
                              <a:cxn ang="0">
                                <a:pos x="GluePoint885X" y="GluePoint885Y"/>
                              </a:cxn>
                              <a:cxn ang="0">
                                <a:pos x="GluePoint886X" y="GluePoint886Y"/>
                              </a:cxn>
                              <a:cxn ang="0">
                                <a:pos x="GluePoint887X" y="GluePoint887Y"/>
                              </a:cxn>
                              <a:cxn ang="0">
                                <a:pos x="GluePoint888X" y="GluePoint888Y"/>
                              </a:cxn>
                              <a:cxn ang="0">
                                <a:pos x="GluePoint889X" y="GluePoint889Y"/>
                              </a:cxn>
                              <a:cxn ang="0">
                                <a:pos x="GluePoint890X" y="GluePoint890Y"/>
                              </a:cxn>
                              <a:cxn ang="0">
                                <a:pos x="GluePoint891X" y="GluePoint891Y"/>
                              </a:cxn>
                              <a:cxn ang="0">
                                <a:pos x="GluePoint892X" y="GluePoint892Y"/>
                              </a:cxn>
                              <a:cxn ang="0">
                                <a:pos x="GluePoint893X" y="GluePoint893Y"/>
                              </a:cxn>
                              <a:cxn ang="0">
                                <a:pos x="GluePoint894X" y="GluePoint894Y"/>
                              </a:cxn>
                              <a:cxn ang="0">
                                <a:pos x="GluePoint895X" y="GluePoint895Y"/>
                              </a:cxn>
                              <a:cxn ang="0">
                                <a:pos x="GluePoint896X" y="GluePoint896Y"/>
                              </a:cxn>
                              <a:cxn ang="0">
                                <a:pos x="GluePoint897X" y="GluePoint897Y"/>
                              </a:cxn>
                              <a:cxn ang="0">
                                <a:pos x="GluePoint898X" y="GluePoint898Y"/>
                              </a:cxn>
                              <a:cxn ang="0">
                                <a:pos x="GluePoint899X" y="GluePoint899Y"/>
                              </a:cxn>
                              <a:cxn ang="0">
                                <a:pos x="GluePoint900X" y="GluePoint900Y"/>
                              </a:cxn>
                              <a:cxn ang="0">
                                <a:pos x="GluePoint901X" y="GluePoint901Y"/>
                              </a:cxn>
                              <a:cxn ang="0">
                                <a:pos x="GluePoint902X" y="GluePoint902Y"/>
                              </a:cxn>
                              <a:cxn ang="0">
                                <a:pos x="GluePoint903X" y="GluePoint903Y"/>
                              </a:cxn>
                              <a:cxn ang="0">
                                <a:pos x="GluePoint904X" y="GluePoint904Y"/>
                              </a:cxn>
                              <a:cxn ang="0">
                                <a:pos x="GluePoint905X" y="GluePoint905Y"/>
                              </a:cxn>
                              <a:cxn ang="0">
                                <a:pos x="GluePoint906X" y="GluePoint906Y"/>
                              </a:cxn>
                              <a:cxn ang="0">
                                <a:pos x="GluePoint907X" y="GluePoint907Y"/>
                              </a:cxn>
                              <a:cxn ang="0">
                                <a:pos x="GluePoint908X" y="GluePoint908Y"/>
                              </a:cxn>
                              <a:cxn ang="0">
                                <a:pos x="GluePoint909X" y="GluePoint909Y"/>
                              </a:cxn>
                              <a:cxn ang="0">
                                <a:pos x="GluePoint910X" y="GluePoint910Y"/>
                              </a:cxn>
                              <a:cxn ang="0">
                                <a:pos x="GluePoint911X" y="GluePoint911Y"/>
                              </a:cxn>
                              <a:cxn ang="0">
                                <a:pos x="GluePoint912X" y="GluePoint912Y"/>
                              </a:cxn>
                              <a:cxn ang="0">
                                <a:pos x="GluePoint913X" y="GluePoint913Y"/>
                              </a:cxn>
                              <a:cxn ang="0">
                                <a:pos x="GluePoint914X" y="GluePoint914Y"/>
                              </a:cxn>
                              <a:cxn ang="0">
                                <a:pos x="GluePoint915X" y="GluePoint915Y"/>
                              </a:cxn>
                              <a:cxn ang="0">
                                <a:pos x="GluePoint916X" y="GluePoint916Y"/>
                              </a:cxn>
                              <a:cxn ang="0">
                                <a:pos x="GluePoint917X" y="GluePoint917Y"/>
                              </a:cxn>
                              <a:cxn ang="0">
                                <a:pos x="GluePoint918X" y="GluePoint918Y"/>
                              </a:cxn>
                              <a:cxn ang="0">
                                <a:pos x="GluePoint919X" y="GluePoint919Y"/>
                              </a:cxn>
                              <a:cxn ang="0">
                                <a:pos x="GluePoint920X" y="GluePoint920Y"/>
                              </a:cxn>
                              <a:cxn ang="0">
                                <a:pos x="GluePoint921X" y="GluePoint921Y"/>
                              </a:cxn>
                              <a:cxn ang="0">
                                <a:pos x="GluePoint922X" y="GluePoint922Y"/>
                              </a:cxn>
                              <a:cxn ang="0">
                                <a:pos x="GluePoint923X" y="GluePoint923Y"/>
                              </a:cxn>
                              <a:cxn ang="0">
                                <a:pos x="GluePoint924X" y="GluePoint924Y"/>
                              </a:cxn>
                              <a:cxn ang="0">
                                <a:pos x="GluePoint925X" y="GluePoint925Y"/>
                              </a:cxn>
                              <a:cxn ang="0">
                                <a:pos x="GluePoint926X" y="GluePoint926Y"/>
                              </a:cxn>
                              <a:cxn ang="0">
                                <a:pos x="GluePoint927X" y="GluePoint927Y"/>
                              </a:cxn>
                              <a:cxn ang="0">
                                <a:pos x="GluePoint928X" y="GluePoint928Y"/>
                              </a:cxn>
                              <a:cxn ang="0">
                                <a:pos x="GluePoint929X" y="GluePoint929Y"/>
                              </a:cxn>
                              <a:cxn ang="0">
                                <a:pos x="GluePoint930X" y="GluePoint930Y"/>
                              </a:cxn>
                              <a:cxn ang="0">
                                <a:pos x="GluePoint931X" y="GluePoint931Y"/>
                              </a:cxn>
                              <a:cxn ang="0">
                                <a:pos x="GluePoint932X" y="GluePoint932Y"/>
                              </a:cxn>
                              <a:cxn ang="0">
                                <a:pos x="GluePoint933X" y="GluePoint933Y"/>
                              </a:cxn>
                              <a:cxn ang="0">
                                <a:pos x="GluePoint934X" y="GluePoint934Y"/>
                              </a:cxn>
                              <a:cxn ang="0">
                                <a:pos x="GluePoint935X" y="GluePoint935Y"/>
                              </a:cxn>
                              <a:cxn ang="0">
                                <a:pos x="GluePoint936X" y="GluePoint936Y"/>
                              </a:cxn>
                              <a:cxn ang="0">
                                <a:pos x="GluePoint937X" y="GluePoint937Y"/>
                              </a:cxn>
                              <a:cxn ang="0">
                                <a:pos x="GluePoint938X" y="GluePoint938Y"/>
                              </a:cxn>
                              <a:cxn ang="0">
                                <a:pos x="GluePoint939X" y="GluePoint939Y"/>
                              </a:cxn>
                              <a:cxn ang="0">
                                <a:pos x="GluePoint940X" y="GluePoint940Y"/>
                              </a:cxn>
                              <a:cxn ang="0">
                                <a:pos x="GluePoint941X" y="GluePoint941Y"/>
                              </a:cxn>
                              <a:cxn ang="0">
                                <a:pos x="GluePoint942X" y="GluePoint942Y"/>
                              </a:cxn>
                              <a:cxn ang="0">
                                <a:pos x="GluePoint943X" y="GluePoint943Y"/>
                              </a:cxn>
                              <a:cxn ang="0">
                                <a:pos x="GluePoint944X" y="GluePoint944Y"/>
                              </a:cxn>
                              <a:cxn ang="0">
                                <a:pos x="GluePoint945X" y="GluePoint945Y"/>
                              </a:cxn>
                              <a:cxn ang="0">
                                <a:pos x="GluePoint946X" y="GluePoint946Y"/>
                              </a:cxn>
                              <a:cxn ang="0">
                                <a:pos x="GluePoint947X" y="GluePoint947Y"/>
                              </a:cxn>
                              <a:cxn ang="0">
                                <a:pos x="GluePoint948X" y="GluePoint948Y"/>
                              </a:cxn>
                              <a:cxn ang="0">
                                <a:pos x="GluePoint949X" y="GluePoint949Y"/>
                              </a:cxn>
                              <a:cxn ang="0">
                                <a:pos x="GluePoint950X" y="GluePoint950Y"/>
                              </a:cxn>
                              <a:cxn ang="0">
                                <a:pos x="GluePoint951X" y="GluePoint951Y"/>
                              </a:cxn>
                              <a:cxn ang="0">
                                <a:pos x="GluePoint952X" y="GluePoint952Y"/>
                              </a:cxn>
                              <a:cxn ang="0">
                                <a:pos x="GluePoint953X" y="GluePoint953Y"/>
                              </a:cxn>
                              <a:cxn ang="0">
                                <a:pos x="GluePoint954X" y="GluePoint954Y"/>
                              </a:cxn>
                              <a:cxn ang="0">
                                <a:pos x="GluePoint955X" y="GluePoint955Y"/>
                              </a:cxn>
                              <a:cxn ang="0">
                                <a:pos x="GluePoint956X" y="GluePoint956Y"/>
                              </a:cxn>
                              <a:cxn ang="0">
                                <a:pos x="GluePoint957X" y="GluePoint957Y"/>
                              </a:cxn>
                              <a:cxn ang="0">
                                <a:pos x="GluePoint958X" y="GluePoint958Y"/>
                              </a:cxn>
                              <a:cxn ang="0">
                                <a:pos x="GluePoint959X" y="GluePoint959Y"/>
                              </a:cxn>
                              <a:cxn ang="0">
                                <a:pos x="GluePoint960X" y="GluePoint960Y"/>
                              </a:cxn>
                              <a:cxn ang="0">
                                <a:pos x="GluePoint961X" y="GluePoint961Y"/>
                              </a:cxn>
                              <a:cxn ang="0">
                                <a:pos x="GluePoint962X" y="GluePoint962Y"/>
                              </a:cxn>
                              <a:cxn ang="0">
                                <a:pos x="GluePoint963X" y="GluePoint963Y"/>
                              </a:cxn>
                              <a:cxn ang="0">
                                <a:pos x="GluePoint964X" y="GluePoint964Y"/>
                              </a:cxn>
                              <a:cxn ang="0">
                                <a:pos x="GluePoint965X" y="GluePoint965Y"/>
                              </a:cxn>
                              <a:cxn ang="0">
                                <a:pos x="GluePoint966X" y="GluePoint966Y"/>
                              </a:cxn>
                              <a:cxn ang="0">
                                <a:pos x="GluePoint967X" y="GluePoint967Y"/>
                              </a:cxn>
                              <a:cxn ang="0">
                                <a:pos x="GluePoint968X" y="GluePoint968Y"/>
                              </a:cxn>
                              <a:cxn ang="0">
                                <a:pos x="GluePoint969X" y="GluePoint969Y"/>
                              </a:cxn>
                              <a:cxn ang="0">
                                <a:pos x="GluePoint970X" y="GluePoint970Y"/>
                              </a:cxn>
                              <a:cxn ang="0">
                                <a:pos x="GluePoint971X" y="GluePoint971Y"/>
                              </a:cxn>
                              <a:cxn ang="0">
                                <a:pos x="GluePoint972X" y="GluePoint972Y"/>
                              </a:cxn>
                              <a:cxn ang="0">
                                <a:pos x="GluePoint973X" y="GluePoint973Y"/>
                              </a:cxn>
                              <a:cxn ang="0">
                                <a:pos x="GluePoint974X" y="GluePoint974Y"/>
                              </a:cxn>
                              <a:cxn ang="0">
                                <a:pos x="GluePoint975X" y="GluePoint975Y"/>
                              </a:cxn>
                              <a:cxn ang="0">
                                <a:pos x="GluePoint976X" y="GluePoint976Y"/>
                              </a:cxn>
                              <a:cxn ang="0">
                                <a:pos x="GluePoint977X" y="GluePoint977Y"/>
                              </a:cxn>
                              <a:cxn ang="0">
                                <a:pos x="GluePoint978X" y="GluePoint978Y"/>
                              </a:cxn>
                              <a:cxn ang="0">
                                <a:pos x="GluePoint979X" y="GluePoint979Y"/>
                              </a:cxn>
                              <a:cxn ang="0">
                                <a:pos x="GluePoint980X" y="GluePoint980Y"/>
                              </a:cxn>
                              <a:cxn ang="0">
                                <a:pos x="GluePoint981X" y="GluePoint981Y"/>
                              </a:cxn>
                              <a:cxn ang="0">
                                <a:pos x="GluePoint982X" y="GluePoint982Y"/>
                              </a:cxn>
                              <a:cxn ang="0">
                                <a:pos x="GluePoint983X" y="GluePoint983Y"/>
                              </a:cxn>
                              <a:cxn ang="0">
                                <a:pos x="GluePoint984X" y="GluePoint984Y"/>
                              </a:cxn>
                              <a:cxn ang="0">
                                <a:pos x="GluePoint985X" y="GluePoint985Y"/>
                              </a:cxn>
                              <a:cxn ang="0">
                                <a:pos x="GluePoint986X" y="GluePoint986Y"/>
                              </a:cxn>
                              <a:cxn ang="0">
                                <a:pos x="GluePoint987X" y="GluePoint987Y"/>
                              </a:cxn>
                              <a:cxn ang="0">
                                <a:pos x="GluePoint988X" y="GluePoint988Y"/>
                              </a:cxn>
                              <a:cxn ang="0">
                                <a:pos x="GluePoint989X" y="GluePoint989Y"/>
                              </a:cxn>
                              <a:cxn ang="0">
                                <a:pos x="GluePoint990X" y="GluePoint990Y"/>
                              </a:cxn>
                              <a:cxn ang="0">
                                <a:pos x="GluePoint991X" y="GluePoint991Y"/>
                              </a:cxn>
                              <a:cxn ang="0">
                                <a:pos x="GluePoint992X" y="GluePoint992Y"/>
                              </a:cxn>
                              <a:cxn ang="0">
                                <a:pos x="GluePoint993X" y="GluePoint993Y"/>
                              </a:cxn>
                              <a:cxn ang="0">
                                <a:pos x="GluePoint994X" y="GluePoint994Y"/>
                              </a:cxn>
                              <a:cxn ang="0">
                                <a:pos x="GluePoint995X" y="GluePoint995Y"/>
                              </a:cxn>
                              <a:cxn ang="0">
                                <a:pos x="GluePoint996X" y="GluePoint996Y"/>
                              </a:cxn>
                              <a:cxn ang="0">
                                <a:pos x="GluePoint997X" y="GluePoint997Y"/>
                              </a:cxn>
                              <a:cxn ang="0">
                                <a:pos x="GluePoint998X" y="GluePoint998Y"/>
                              </a:cxn>
                              <a:cxn ang="0">
                                <a:pos x="GluePoint999X" y="GluePoint999Y"/>
                              </a:cxn>
                              <a:cxn ang="0">
                                <a:pos x="GluePoint1000X" y="GluePoint1000Y"/>
                              </a:cxn>
                              <a:cxn ang="0">
                                <a:pos x="GluePoint1001X" y="GluePoint1001Y"/>
                              </a:cxn>
                              <a:cxn ang="0">
                                <a:pos x="GluePoint1002X" y="GluePoint1002Y"/>
                              </a:cxn>
                              <a:cxn ang="0">
                                <a:pos x="GluePoint1003X" y="GluePoint1003Y"/>
                              </a:cxn>
                              <a:cxn ang="0">
                                <a:pos x="GluePoint1004X" y="GluePoint1004Y"/>
                              </a:cxn>
                              <a:cxn ang="0">
                                <a:pos x="GluePoint1005X" y="GluePoint1005Y"/>
                              </a:cxn>
                              <a:cxn ang="0">
                                <a:pos x="GluePoint1006X" y="GluePoint1006Y"/>
                              </a:cxn>
                              <a:cxn ang="0">
                                <a:pos x="GluePoint1007X" y="GluePoint1007Y"/>
                              </a:cxn>
                              <a:cxn ang="0">
                                <a:pos x="GluePoint1008X" y="GluePoint1008Y"/>
                              </a:cxn>
                              <a:cxn ang="0">
                                <a:pos x="GluePoint1009X" y="GluePoint1009Y"/>
                              </a:cxn>
                              <a:cxn ang="0">
                                <a:pos x="GluePoint1010X" y="GluePoint1010Y"/>
                              </a:cxn>
                              <a:cxn ang="0">
                                <a:pos x="GluePoint1011X" y="GluePoint1011Y"/>
                              </a:cxn>
                              <a:cxn ang="0">
                                <a:pos x="GluePoint1012X" y="GluePoint1012Y"/>
                              </a:cxn>
                              <a:cxn ang="0">
                                <a:pos x="GluePoint1013X" y="GluePoint1013Y"/>
                              </a:cxn>
                              <a:cxn ang="0">
                                <a:pos x="GluePoint1014X" y="GluePoint1014Y"/>
                              </a:cxn>
                              <a:cxn ang="0">
                                <a:pos x="GluePoint1015X" y="GluePoint1015Y"/>
                              </a:cxn>
                              <a:cxn ang="0">
                                <a:pos x="GluePoint1016X" y="GluePoint1016Y"/>
                              </a:cxn>
                              <a:cxn ang="0">
                                <a:pos x="GluePoint1017X" y="GluePoint1017Y"/>
                              </a:cxn>
                              <a:cxn ang="0">
                                <a:pos x="GluePoint1018X" y="GluePoint1018Y"/>
                              </a:cxn>
                              <a:cxn ang="0">
                                <a:pos x="GluePoint1019X" y="GluePoint1019Y"/>
                              </a:cxn>
                              <a:cxn ang="0">
                                <a:pos x="GluePoint1020X" y="GluePoint1020Y"/>
                              </a:cxn>
                              <a:cxn ang="0">
                                <a:pos x="GluePoint1021X" y="GluePoint1021Y"/>
                              </a:cxn>
                              <a:cxn ang="0">
                                <a:pos x="GluePoint1022X" y="GluePoint1022Y"/>
                              </a:cxn>
                              <a:cxn ang="0">
                                <a:pos x="GluePoint1023X" y="GluePoint1023Y"/>
                              </a:cxn>
                              <a:cxn ang="0">
                                <a:pos x="GluePoint1024X" y="GluePoint1024Y"/>
                              </a:cxn>
                              <a:cxn ang="0">
                                <a:pos x="GluePoint1025X" y="GluePoint1025Y"/>
                              </a:cxn>
                              <a:cxn ang="0">
                                <a:pos x="GluePoint1026X" y="GluePoint1026Y"/>
                              </a:cxn>
                              <a:cxn ang="0">
                                <a:pos x="GluePoint1027X" y="GluePoint1027Y"/>
                              </a:cxn>
                              <a:cxn ang="0">
                                <a:pos x="GluePoint1028X" y="GluePoint1028Y"/>
                              </a:cxn>
                              <a:cxn ang="0">
                                <a:pos x="GluePoint1029X" y="GluePoint1029Y"/>
                              </a:cxn>
                              <a:cxn ang="0">
                                <a:pos x="GluePoint1030X" y="GluePoint1030Y"/>
                              </a:cxn>
                              <a:cxn ang="0">
                                <a:pos x="GluePoint1031X" y="GluePoint1031Y"/>
                              </a:cxn>
                              <a:cxn ang="0">
                                <a:pos x="GluePoint1032X" y="GluePoint1032Y"/>
                              </a:cxn>
                              <a:cxn ang="0">
                                <a:pos x="GluePoint1033X" y="GluePoint1033Y"/>
                              </a:cxn>
                              <a:cxn ang="0">
                                <a:pos x="GluePoint1034X" y="GluePoint1034Y"/>
                              </a:cxn>
                              <a:cxn ang="0">
                                <a:pos x="GluePoint1035X" y="GluePoint1035Y"/>
                              </a:cxn>
                              <a:cxn ang="0">
                                <a:pos x="GluePoint1036X" y="GluePoint1036Y"/>
                              </a:cxn>
                              <a:cxn ang="0">
                                <a:pos x="GluePoint1037X" y="GluePoint1037Y"/>
                              </a:cxn>
                              <a:cxn ang="0">
                                <a:pos x="GluePoint1038X" y="GluePoint1038Y"/>
                              </a:cxn>
                              <a:cxn ang="0">
                                <a:pos x="GluePoint1039X" y="GluePoint1039Y"/>
                              </a:cxn>
                              <a:cxn ang="0">
                                <a:pos x="GluePoint1040X" y="GluePoint1040Y"/>
                              </a:cxn>
                              <a:cxn ang="0">
                                <a:pos x="GluePoint1041X" y="GluePoint1041Y"/>
                              </a:cxn>
                              <a:cxn ang="0">
                                <a:pos x="GluePoint1042X" y="GluePoint1042Y"/>
                              </a:cxn>
                              <a:cxn ang="0">
                                <a:pos x="GluePoint1043X" y="GluePoint1043Y"/>
                              </a:cxn>
                              <a:cxn ang="0">
                                <a:pos x="GluePoint1044X" y="GluePoint1044Y"/>
                              </a:cxn>
                              <a:cxn ang="0">
                                <a:pos x="GluePoint1045X" y="GluePoint1045Y"/>
                              </a:cxn>
                              <a:cxn ang="0">
                                <a:pos x="GluePoint1046X" y="GluePoint1046Y"/>
                              </a:cxn>
                              <a:cxn ang="0">
                                <a:pos x="GluePoint1047X" y="GluePoint1047Y"/>
                              </a:cxn>
                              <a:cxn ang="0">
                                <a:pos x="GluePoint1048X" y="GluePoint1048Y"/>
                              </a:cxn>
                              <a:cxn ang="0">
                                <a:pos x="GluePoint1049X" y="GluePoint1049Y"/>
                              </a:cxn>
                              <a:cxn ang="0">
                                <a:pos x="GluePoint1050X" y="GluePoint1050Y"/>
                              </a:cxn>
                              <a:cxn ang="0">
                                <a:pos x="GluePoint1051X" y="GluePoint1051Y"/>
                              </a:cxn>
                              <a:cxn ang="0">
                                <a:pos x="GluePoint1052X" y="GluePoint1052Y"/>
                              </a:cxn>
                              <a:cxn ang="0">
                                <a:pos x="GluePoint1053X" y="GluePoint1053Y"/>
                              </a:cxn>
                              <a:cxn ang="0">
                                <a:pos x="GluePoint1054X" y="GluePoint1054Y"/>
                              </a:cxn>
                              <a:cxn ang="0">
                                <a:pos x="GluePoint1055X" y="GluePoint1055Y"/>
                              </a:cxn>
                              <a:cxn ang="0">
                                <a:pos x="GluePoint1056X" y="GluePoint1056Y"/>
                              </a:cxn>
                              <a:cxn ang="0">
                                <a:pos x="GluePoint1057X" y="GluePoint1057Y"/>
                              </a:cxn>
                              <a:cxn ang="0">
                                <a:pos x="GluePoint1058X" y="GluePoint1058Y"/>
                              </a:cxn>
                              <a:cxn ang="0">
                                <a:pos x="GluePoint1059X" y="GluePoint1059Y"/>
                              </a:cxn>
                              <a:cxn ang="0">
                                <a:pos x="GluePoint1060X" y="GluePoint1060Y"/>
                              </a:cxn>
                              <a:cxn ang="0">
                                <a:pos x="GluePoint1061X" y="GluePoint1061Y"/>
                              </a:cxn>
                              <a:cxn ang="0">
                                <a:pos x="GluePoint1062X" y="GluePoint1062Y"/>
                              </a:cxn>
                              <a:cxn ang="0">
                                <a:pos x="GluePoint1063X" y="GluePoint1063Y"/>
                              </a:cxn>
                              <a:cxn ang="0">
                                <a:pos x="GluePoint1064X" y="GluePoint1064Y"/>
                              </a:cxn>
                              <a:cxn ang="0">
                                <a:pos x="GluePoint1065X" y="GluePoint1065Y"/>
                              </a:cxn>
                              <a:cxn ang="0">
                                <a:pos x="GluePoint1066X" y="GluePoint1066Y"/>
                              </a:cxn>
                              <a:cxn ang="0">
                                <a:pos x="GluePoint1067X" y="GluePoint1067Y"/>
                              </a:cxn>
                              <a:cxn ang="0">
                                <a:pos x="GluePoint1068X" y="GluePoint1068Y"/>
                              </a:cxn>
                              <a:cxn ang="0">
                                <a:pos x="GluePoint1069X" y="GluePoint1069Y"/>
                              </a:cxn>
                              <a:cxn ang="0">
                                <a:pos x="GluePoint1070X" y="GluePoint1070Y"/>
                              </a:cxn>
                              <a:cxn ang="0">
                                <a:pos x="GluePoint1071X" y="GluePoint1071Y"/>
                              </a:cxn>
                              <a:cxn ang="0">
                                <a:pos x="GluePoint1072X" y="GluePoint1072Y"/>
                              </a:cxn>
                              <a:cxn ang="0">
                                <a:pos x="GluePoint1073X" y="GluePoint1073Y"/>
                              </a:cxn>
                              <a:cxn ang="0">
                                <a:pos x="GluePoint1074X" y="GluePoint1074Y"/>
                              </a:cxn>
                              <a:cxn ang="0">
                                <a:pos x="GluePoint1075X" y="GluePoint1075Y"/>
                              </a:cxn>
                              <a:cxn ang="0">
                                <a:pos x="GluePoint1076X" y="GluePoint1076Y"/>
                              </a:cxn>
                              <a:cxn ang="0">
                                <a:pos x="GluePoint1077X" y="GluePoint1077Y"/>
                              </a:cxn>
                              <a:cxn ang="0">
                                <a:pos x="GluePoint1078X" y="GluePoint1078Y"/>
                              </a:cxn>
                              <a:cxn ang="0">
                                <a:pos x="GluePoint1079X" y="GluePoint1079Y"/>
                              </a:cxn>
                              <a:cxn ang="0">
                                <a:pos x="GluePoint1080X" y="GluePoint1080Y"/>
                              </a:cxn>
                              <a:cxn ang="0">
                                <a:pos x="GluePoint1081X" y="GluePoint1081Y"/>
                              </a:cxn>
                              <a:cxn ang="0">
                                <a:pos x="GluePoint1082X" y="GluePoint1082Y"/>
                              </a:cxn>
                              <a:cxn ang="0">
                                <a:pos x="GluePoint1083X" y="GluePoint1083Y"/>
                              </a:cxn>
                              <a:cxn ang="0">
                                <a:pos x="GluePoint1084X" y="GluePoint1084Y"/>
                              </a:cxn>
                              <a:cxn ang="0">
                                <a:pos x="GluePoint1085X" y="GluePoint1085Y"/>
                              </a:cxn>
                              <a:cxn ang="0">
                                <a:pos x="GluePoint1086X" y="GluePoint1086Y"/>
                              </a:cxn>
                              <a:cxn ang="0">
                                <a:pos x="GluePoint1087X" y="GluePoint1087Y"/>
                              </a:cxn>
                              <a:cxn ang="0">
                                <a:pos x="GluePoint1088X" y="GluePoint1088Y"/>
                              </a:cxn>
                              <a:cxn ang="0">
                                <a:pos x="GluePoint1089X" y="GluePoint1089Y"/>
                              </a:cxn>
                              <a:cxn ang="0">
                                <a:pos x="GluePoint1090X" y="GluePoint1090Y"/>
                              </a:cxn>
                              <a:cxn ang="0">
                                <a:pos x="GluePoint1091X" y="GluePoint1091Y"/>
                              </a:cxn>
                              <a:cxn ang="0">
                                <a:pos x="GluePoint1092X" y="GluePoint1092Y"/>
                              </a:cxn>
                              <a:cxn ang="0">
                                <a:pos x="GluePoint1093X" y="GluePoint1093Y"/>
                              </a:cxn>
                              <a:cxn ang="0">
                                <a:pos x="GluePoint1094X" y="GluePoint1094Y"/>
                              </a:cxn>
                              <a:cxn ang="0">
                                <a:pos x="GluePoint1095X" y="GluePoint1095Y"/>
                              </a:cxn>
                              <a:cxn ang="0">
                                <a:pos x="GluePoint1096X" y="GluePoint1096Y"/>
                              </a:cxn>
                              <a:cxn ang="0">
                                <a:pos x="GluePoint1097X" y="GluePoint1097Y"/>
                              </a:cxn>
                              <a:cxn ang="0">
                                <a:pos x="GluePoint1098X" y="GluePoint1098Y"/>
                              </a:cxn>
                              <a:cxn ang="0">
                                <a:pos x="GluePoint1099X" y="GluePoint1099Y"/>
                              </a:cxn>
                              <a:cxn ang="0">
                                <a:pos x="GluePoint1100X" y="GluePoint1100Y"/>
                              </a:cxn>
                              <a:cxn ang="0">
                                <a:pos x="GluePoint1101X" y="GluePoint1101Y"/>
                              </a:cxn>
                              <a:cxn ang="0">
                                <a:pos x="GluePoint1102X" y="GluePoint1102Y"/>
                              </a:cxn>
                              <a:cxn ang="0">
                                <a:pos x="GluePoint1103X" y="GluePoint1103Y"/>
                              </a:cxn>
                              <a:cxn ang="0">
                                <a:pos x="GluePoint1104X" y="GluePoint1104Y"/>
                              </a:cxn>
                              <a:cxn ang="0">
                                <a:pos x="GluePoint1105X" y="GluePoint1105Y"/>
                              </a:cxn>
                              <a:cxn ang="0">
                                <a:pos x="GluePoint1106X" y="GluePoint1106Y"/>
                              </a:cxn>
                              <a:cxn ang="0">
                                <a:pos x="GluePoint1107X" y="GluePoint1107Y"/>
                              </a:cxn>
                              <a:cxn ang="0">
                                <a:pos x="GluePoint1108X" y="GluePoint1108Y"/>
                              </a:cxn>
                              <a:cxn ang="0">
                                <a:pos x="GluePoint1109X" y="GluePoint1109Y"/>
                              </a:cxn>
                              <a:cxn ang="0">
                                <a:pos x="GluePoint1110X" y="GluePoint1110Y"/>
                              </a:cxn>
                              <a:cxn ang="0">
                                <a:pos x="GluePoint1111X" y="GluePoint1111Y"/>
                              </a:cxn>
                              <a:cxn ang="0">
                                <a:pos x="GluePoint1112X" y="GluePoint1112Y"/>
                              </a:cxn>
                              <a:cxn ang="0">
                                <a:pos x="GluePoint1113X" y="GluePoint1113Y"/>
                              </a:cxn>
                              <a:cxn ang="0">
                                <a:pos x="GluePoint1114X" y="GluePoint1114Y"/>
                              </a:cxn>
                              <a:cxn ang="0">
                                <a:pos x="GluePoint1115X" y="GluePoint1115Y"/>
                              </a:cxn>
                              <a:cxn ang="0">
                                <a:pos x="GluePoint1116X" y="GluePoint1116Y"/>
                              </a:cxn>
                              <a:cxn ang="0">
                                <a:pos x="GluePoint1117X" y="GluePoint1117Y"/>
                              </a:cxn>
                              <a:cxn ang="0">
                                <a:pos x="GluePoint1118X" y="GluePoint1118Y"/>
                              </a:cxn>
                              <a:cxn ang="0">
                                <a:pos x="GluePoint1119X" y="GluePoint1119Y"/>
                              </a:cxn>
                              <a:cxn ang="0">
                                <a:pos x="GluePoint1120X" y="GluePoint1120Y"/>
                              </a:cxn>
                              <a:cxn ang="0">
                                <a:pos x="GluePoint1121X" y="GluePoint1121Y"/>
                              </a:cxn>
                              <a:cxn ang="0">
                                <a:pos x="GluePoint1122X" y="GluePoint1122Y"/>
                              </a:cxn>
                              <a:cxn ang="0">
                                <a:pos x="GluePoint1123X" y="GluePoint1123Y"/>
                              </a:cxn>
                              <a:cxn ang="0">
                                <a:pos x="GluePoint1124X" y="GluePoint1124Y"/>
                              </a:cxn>
                              <a:cxn ang="0">
                                <a:pos x="GluePoint1125X" y="GluePoint1125Y"/>
                              </a:cxn>
                              <a:cxn ang="0">
                                <a:pos x="GluePoint1126X" y="GluePoint1126Y"/>
                              </a:cxn>
                              <a:cxn ang="0">
                                <a:pos x="GluePoint1127X" y="GluePoint1127Y"/>
                              </a:cxn>
                              <a:cxn ang="0">
                                <a:pos x="GluePoint1128X" y="GluePoint1128Y"/>
                              </a:cxn>
                              <a:cxn ang="0">
                                <a:pos x="GluePoint1129X" y="GluePoint1129Y"/>
                              </a:cxn>
                              <a:cxn ang="0">
                                <a:pos x="GluePoint1130X" y="GluePoint1130Y"/>
                              </a:cxn>
                              <a:cxn ang="0">
                                <a:pos x="GluePoint1131X" y="GluePoint1131Y"/>
                              </a:cxn>
                              <a:cxn ang="0">
                                <a:pos x="GluePoint1132X" y="GluePoint1132Y"/>
                              </a:cxn>
                              <a:cxn ang="0">
                                <a:pos x="GluePoint1133X" y="GluePoint1133Y"/>
                              </a:cxn>
                              <a:cxn ang="0">
                                <a:pos x="GluePoint1134X" y="GluePoint1134Y"/>
                              </a:cxn>
                              <a:cxn ang="0">
                                <a:pos x="GluePoint1135X" y="GluePoint1135Y"/>
                              </a:cxn>
                              <a:cxn ang="0">
                                <a:pos x="GluePoint1136X" y="GluePoint1136Y"/>
                              </a:cxn>
                              <a:cxn ang="0">
                                <a:pos x="GluePoint1137X" y="GluePoint1137Y"/>
                              </a:cxn>
                              <a:cxn ang="0">
                                <a:pos x="GluePoint1138X" y="GluePoint1138Y"/>
                              </a:cxn>
                              <a:cxn ang="0">
                                <a:pos x="GluePoint1139X" y="GluePoint1139Y"/>
                              </a:cxn>
                              <a:cxn ang="0">
                                <a:pos x="GluePoint1140X" y="GluePoint1140Y"/>
                              </a:cxn>
                              <a:cxn ang="0">
                                <a:pos x="GluePoint1141X" y="GluePoint1141Y"/>
                              </a:cxn>
                              <a:cxn ang="0">
                                <a:pos x="GluePoint1142X" y="GluePoint1142Y"/>
                              </a:cxn>
                              <a:cxn ang="0">
                                <a:pos x="GluePoint1143X" y="GluePoint1143Y"/>
                              </a:cxn>
                              <a:cxn ang="0">
                                <a:pos x="GluePoint1144X" y="GluePoint1144Y"/>
                              </a:cxn>
                              <a:cxn ang="0">
                                <a:pos x="GluePoint1145X" y="GluePoint1145Y"/>
                              </a:cxn>
                              <a:cxn ang="0">
                                <a:pos x="GluePoint1146X" y="GluePoint1146Y"/>
                              </a:cxn>
                              <a:cxn ang="0">
                                <a:pos x="GluePoint1147X" y="GluePoint1147Y"/>
                              </a:cxn>
                              <a:cxn ang="0">
                                <a:pos x="GluePoint1148X" y="GluePoint1148Y"/>
                              </a:cxn>
                              <a:cxn ang="0">
                                <a:pos x="GluePoint1149X" y="GluePoint1149Y"/>
                              </a:cxn>
                              <a:cxn ang="0">
                                <a:pos x="GluePoint1150X" y="GluePoint1150Y"/>
                              </a:cxn>
                              <a:cxn ang="0">
                                <a:pos x="GluePoint1151X" y="GluePoint1151Y"/>
                              </a:cxn>
                              <a:cxn ang="0">
                                <a:pos x="GluePoint1152X" y="GluePoint1152Y"/>
                              </a:cxn>
                              <a:cxn ang="0">
                                <a:pos x="GluePoint1153X" y="GluePoint1153Y"/>
                              </a:cxn>
                              <a:cxn ang="0">
                                <a:pos x="GluePoint1154X" y="GluePoint1154Y"/>
                              </a:cxn>
                              <a:cxn ang="0">
                                <a:pos x="GluePoint1155X" y="GluePoint1155Y"/>
                              </a:cxn>
                              <a:cxn ang="0">
                                <a:pos x="GluePoint1156X" y="GluePoint1156Y"/>
                              </a:cxn>
                              <a:cxn ang="0">
                                <a:pos x="GluePoint1157X" y="GluePoint1157Y"/>
                              </a:cxn>
                              <a:cxn ang="0">
                                <a:pos x="GluePoint1158X" y="GluePoint1158Y"/>
                              </a:cxn>
                              <a:cxn ang="0">
                                <a:pos x="GluePoint1159X" y="GluePoint1159Y"/>
                              </a:cxn>
                              <a:cxn ang="0">
                                <a:pos x="GluePoint1160X" y="GluePoint1160Y"/>
                              </a:cxn>
                              <a:cxn ang="0">
                                <a:pos x="GluePoint1161X" y="GluePoint1161Y"/>
                              </a:cxn>
                              <a:cxn ang="0">
                                <a:pos x="GluePoint1162X" y="GluePoint1162Y"/>
                              </a:cxn>
                              <a:cxn ang="0">
                                <a:pos x="GluePoint1163X" y="GluePoint1163Y"/>
                              </a:cxn>
                              <a:cxn ang="0">
                                <a:pos x="GluePoint1164X" y="GluePoint1164Y"/>
                              </a:cxn>
                              <a:cxn ang="0">
                                <a:pos x="GluePoint1165X" y="GluePoint1165Y"/>
                              </a:cxn>
                              <a:cxn ang="0">
                                <a:pos x="GluePoint1166X" y="GluePoint1166Y"/>
                              </a:cxn>
                              <a:cxn ang="0">
                                <a:pos x="GluePoint1167X" y="GluePoint1167Y"/>
                              </a:cxn>
                              <a:cxn ang="0">
                                <a:pos x="GluePoint1168X" y="GluePoint1168Y"/>
                              </a:cxn>
                              <a:cxn ang="0">
                                <a:pos x="GluePoint1169X" y="GluePoint1169Y"/>
                              </a:cxn>
                              <a:cxn ang="0">
                                <a:pos x="GluePoint1170X" y="GluePoint1170Y"/>
                              </a:cxn>
                              <a:cxn ang="0">
                                <a:pos x="GluePoint1171X" y="GluePoint1171Y"/>
                              </a:cxn>
                              <a:cxn ang="0">
                                <a:pos x="GluePoint1172X" y="GluePoint1172Y"/>
                              </a:cxn>
                              <a:cxn ang="0">
                                <a:pos x="GluePoint1173X" y="GluePoint1173Y"/>
                              </a:cxn>
                              <a:cxn ang="0">
                                <a:pos x="GluePoint1174X" y="GluePoint1174Y"/>
                              </a:cxn>
                              <a:cxn ang="0">
                                <a:pos x="GluePoint1175X" y="GluePoint1175Y"/>
                              </a:cxn>
                            </a:cxnLst>
                            <a:rect l="textAreaLeft" t="textAreaTop" r="textAreaRight" b="textAreaBottom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Forma libre: Forma 10"/>
                        <wps:cNvSpPr/>
                        <wps:spPr>
                          <a:xfrm flipH="1" flipV="1" rot="10800000">
                            <a:off x="2988000" y="8160480"/>
                            <a:ext cx="549360" cy="541800"/>
                          </a:xfrm>
                          <a:custGeom>
                            <a:avLst/>
                            <a:gdLst>
                              <a:gd name="textAreaLeft" fmla="*/ -360 w 311400"/>
                              <a:gd name="textAreaRight" fmla="*/ 311400 w 311400"/>
                              <a:gd name="textAreaTop" fmla="*/ -360 h 307080"/>
                              <a:gd name="textAreaBottom" fmla="*/ 307080 h 307080"/>
                              <a:gd name="GluePoint1X" fmla="*/ 1439383 w 2647519"/>
                              <a:gd name="GluePoint1Y" fmla="*/ 2598425 h 2612594"/>
                              <a:gd name="GluePoint2X" fmla="*/ 1427010 w 2647519"/>
                              <a:gd name="GluePoint2Y" fmla="*/ 2605087 h 2612594"/>
                              <a:gd name="GluePoint3X" fmla="*/ 1427751 w 2647519"/>
                              <a:gd name="GluePoint3Y" fmla="*/ 2605405 h 2612594"/>
                              <a:gd name="GluePoint4X" fmla="*/ 1542263 w 2647519"/>
                              <a:gd name="GluePoint4Y" fmla="*/ 2530792 h 2612594"/>
                              <a:gd name="GluePoint5X" fmla="*/ 1502258 w 2647519"/>
                              <a:gd name="GluePoint5Y" fmla="*/ 2540317 h 2612594"/>
                              <a:gd name="GluePoint6X" fmla="*/ 1442250 w 2647519"/>
                              <a:gd name="GluePoint6Y" fmla="*/ 2547937 h 2612594"/>
                              <a:gd name="GluePoint7X" fmla="*/ 1439393 w 2647519"/>
                              <a:gd name="GluePoint7Y" fmla="*/ 2540317 h 2612594"/>
                              <a:gd name="GluePoint8X" fmla="*/ 1481303 w 2647519"/>
                              <a:gd name="GluePoint8Y" fmla="*/ 2536507 h 2612594"/>
                              <a:gd name="GluePoint9X" fmla="*/ 1542263 w 2647519"/>
                              <a:gd name="GluePoint9Y" fmla="*/ 2530792 h 2612594"/>
                              <a:gd name="GluePoint10X" fmla="*/ 1646324 w 2647519"/>
                              <a:gd name="GluePoint10Y" fmla="*/ 2520821 h 2612594"/>
                              <a:gd name="GluePoint11X" fmla="*/ 1643880 w 2647519"/>
                              <a:gd name="GluePoint11Y" fmla="*/ 2521511 h 2612594"/>
                              <a:gd name="GluePoint12X" fmla="*/ 1645133 w 2647519"/>
                              <a:gd name="GluePoint12Y" fmla="*/ 2521267 h 2612594"/>
                              <a:gd name="GluePoint13X" fmla="*/ 899801 w 2647519"/>
                              <a:gd name="GluePoint13Y" fmla="*/ 2506503 h 2612594"/>
                              <a:gd name="GluePoint14X" fmla="*/ 942187 w 2647519"/>
                              <a:gd name="GluePoint14Y" fmla="*/ 2517457 h 2612594"/>
                              <a:gd name="GluePoint15X" fmla="*/ 960285 w 2647519"/>
                              <a:gd name="GluePoint15Y" fmla="*/ 2518409 h 2612594"/>
                              <a:gd name="GluePoint16X" fmla="*/ 1010767 w 2647519"/>
                              <a:gd name="GluePoint16Y" fmla="*/ 2543175 h 2612594"/>
                              <a:gd name="GluePoint17X" fmla="*/ 1033627 w 2647519"/>
                              <a:gd name="GluePoint17Y" fmla="*/ 2547937 h 2612594"/>
                              <a:gd name="GluePoint18X" fmla="*/ 1035057 w 2647519"/>
                              <a:gd name="GluePoint18Y" fmla="*/ 2548414 h 2612594"/>
                              <a:gd name="GluePoint19X" fmla="*/ 1040295 w 2647519"/>
                              <a:gd name="GluePoint19Y" fmla="*/ 2543175 h 2612594"/>
                              <a:gd name="GluePoint20X" fmla="*/ 1060297 w 2647519"/>
                              <a:gd name="GluePoint20Y" fmla="*/ 2548890 h 2612594"/>
                              <a:gd name="GluePoint21X" fmla="*/ 1080300 w 2647519"/>
                              <a:gd name="GluePoint21Y" fmla="*/ 2553652 h 2612594"/>
                              <a:gd name="GluePoint22X" fmla="*/ 1119713 w 2647519"/>
                              <a:gd name="GluePoint22Y" fmla="*/ 2562818 h 2612594"/>
                              <a:gd name="GluePoint23X" fmla="*/ 1120305 w 2647519"/>
                              <a:gd name="GluePoint23Y" fmla="*/ 2562225 h 2612594"/>
                              <a:gd name="GluePoint24X" fmla="*/ 1166025 w 2647519"/>
                              <a:gd name="GluePoint24Y" fmla="*/ 2569845 h 2612594"/>
                              <a:gd name="GluePoint25X" fmla="*/ 1187932 w 2647519"/>
                              <a:gd name="GluePoint25Y" fmla="*/ 2573655 h 2612594"/>
                              <a:gd name="GluePoint26X" fmla="*/ 1209840 w 2647519"/>
                              <a:gd name="GluePoint26Y" fmla="*/ 2575560 h 2612594"/>
                              <a:gd name="GluePoint27X" fmla="*/ 1254607 w 2647519"/>
                              <a:gd name="GluePoint27Y" fmla="*/ 2577465 h 2612594"/>
                              <a:gd name="GluePoint28X" fmla="*/ 1315567 w 2647519"/>
                              <a:gd name="GluePoint28Y" fmla="*/ 2576512 h 2612594"/>
                              <a:gd name="GluePoint29X" fmla="*/ 1318213 w 2647519"/>
                              <a:gd name="GluePoint29Y" fmla="*/ 2576512 h 2612594"/>
                              <a:gd name="GluePoint30X" fmla="*/ 1324140 w 2647519"/>
                              <a:gd name="GluePoint30Y" fmla="*/ 2573178 h 2612594"/>
                              <a:gd name="GluePoint31X" fmla="*/ 1337475 w 2647519"/>
                              <a:gd name="GluePoint31Y" fmla="*/ 2568892 h 2612594"/>
                              <a:gd name="GluePoint32X" fmla="*/ 1351048 w 2647519"/>
                              <a:gd name="GluePoint32Y" fmla="*/ 2568654 h 2612594"/>
                              <a:gd name="GluePoint33X" fmla="*/ 1360335 w 2647519"/>
                              <a:gd name="GluePoint33Y" fmla="*/ 2569844 h 2612594"/>
                              <a:gd name="GluePoint34X" fmla="*/ 1362835 w 2647519"/>
                              <a:gd name="GluePoint34Y" fmla="*/ 2576512 h 2612594"/>
                              <a:gd name="GluePoint35X" fmla="*/ 1384147 w 2647519"/>
                              <a:gd name="GluePoint35Y" fmla="*/ 2576512 h 2612594"/>
                              <a:gd name="GluePoint36X" fmla="*/ 1377480 w 2647519"/>
                              <a:gd name="GluePoint36Y" fmla="*/ 2586037 h 2612594"/>
                              <a:gd name="GluePoint37X" fmla="*/ 1373670 w 2647519"/>
                              <a:gd name="GluePoint37Y" fmla="*/ 2590800 h 2612594"/>
                              <a:gd name="GluePoint38X" fmla="*/ 1361287 w 2647519"/>
                              <a:gd name="GluePoint38Y" fmla="*/ 2596515 h 2612594"/>
                              <a:gd name="GluePoint39X" fmla="*/ 1338427 w 2647519"/>
                              <a:gd name="GluePoint39Y" fmla="*/ 2596515 h 2612594"/>
                              <a:gd name="GluePoint40X" fmla="*/ 1308900 w 2647519"/>
                              <a:gd name="GluePoint40Y" fmla="*/ 2594610 h 2612594"/>
                              <a:gd name="GluePoint41X" fmla="*/ 1245082 w 2647519"/>
                              <a:gd name="GluePoint41Y" fmla="*/ 2592705 h 2612594"/>
                              <a:gd name="GluePoint42X" fmla="*/ 1197457 w 2647519"/>
                              <a:gd name="GluePoint42Y" fmla="*/ 2588895 h 2612594"/>
                              <a:gd name="GluePoint43X" fmla="*/ 1155547 w 2647519"/>
                              <a:gd name="GluePoint43Y" fmla="*/ 2583180 h 2612594"/>
                              <a:gd name="GluePoint44X" fmla="*/ 1113637 w 2647519"/>
                              <a:gd name="GluePoint44Y" fmla="*/ 2576512 h 2612594"/>
                              <a:gd name="GluePoint45X" fmla="*/ 1049820 w 2647519"/>
                              <a:gd name="GluePoint45Y" fmla="*/ 2566987 h 2612594"/>
                              <a:gd name="GluePoint46X" fmla="*/ 1000290 w 2647519"/>
                              <a:gd name="GluePoint46Y" fmla="*/ 2550795 h 2612594"/>
                              <a:gd name="GluePoint47X" fmla="*/ 1000863 w 2647519"/>
                              <a:gd name="GluePoint47Y" fmla="*/ 2550379 h 2612594"/>
                              <a:gd name="GluePoint48X" fmla="*/ 971715 w 2647519"/>
                              <a:gd name="GluePoint48Y" fmla="*/ 2541270 h 2612594"/>
                              <a:gd name="GluePoint49X" fmla="*/ 945997 w 2647519"/>
                              <a:gd name="GluePoint49Y" fmla="*/ 2529840 h 2612594"/>
                              <a:gd name="GluePoint50X" fmla="*/ 916470 w 2647519"/>
                              <a:gd name="GluePoint50Y" fmla="*/ 2520315 h 2612594"/>
                              <a:gd name="GluePoint51X" fmla="*/ 885990 w 2647519"/>
                              <a:gd name="GluePoint51Y" fmla="*/ 2509837 h 2612594"/>
                              <a:gd name="GluePoint52X" fmla="*/ 899801 w 2647519"/>
                              <a:gd name="GluePoint52Y" fmla="*/ 2506503 h 2612594"/>
                              <a:gd name="GluePoint53X" fmla="*/ 1460492 w 2647519"/>
                              <a:gd name="GluePoint53Y" fmla="*/ 2486082 h 2612594"/>
                              <a:gd name="GluePoint54X" fmla="*/ 1445939 w 2647519"/>
                              <a:gd name="GluePoint54Y" fmla="*/ 2488303 h 2612594"/>
                              <a:gd name="GluePoint55X" fmla="*/ 1345293 w 2647519"/>
                              <a:gd name="GluePoint55Y" fmla="*/ 2493385 h 2612594"/>
                              <a:gd name="GluePoint56X" fmla="*/ 1378432 w 2647519"/>
                              <a:gd name="GluePoint56Y" fmla="*/ 2497454 h 2612594"/>
                              <a:gd name="GluePoint57X" fmla="*/ 1387005 w 2647519"/>
                              <a:gd name="GluePoint57Y" fmla="*/ 2495549 h 2612594"/>
                              <a:gd name="GluePoint58X" fmla="*/ 1446060 w 2647519"/>
                              <a:gd name="GluePoint58Y" fmla="*/ 2488882 h 2612594"/>
                              <a:gd name="GluePoint59X" fmla="*/ 1455778 w 2647519"/>
                              <a:gd name="GluePoint59Y" fmla="*/ 2486992 h 2612594"/>
                              <a:gd name="GluePoint60X" fmla="*/ 1550918 w 2647519"/>
                              <a:gd name="GluePoint60Y" fmla="*/ 2472281 h 2612594"/>
                              <a:gd name="GluePoint61X" fmla="*/ 1501488 w 2647519"/>
                              <a:gd name="GluePoint61Y" fmla="*/ 2479825 h 2612594"/>
                              <a:gd name="GluePoint62X" fmla="*/ 1518450 w 2647519"/>
                              <a:gd name="GluePoint62Y" fmla="*/ 2480309 h 2612594"/>
                              <a:gd name="GluePoint63X" fmla="*/ 1542858 w 2647519"/>
                              <a:gd name="GluePoint63Y" fmla="*/ 2475785 h 2612594"/>
                              <a:gd name="GluePoint64X" fmla="*/ 1731355 w 2647519"/>
                              <a:gd name="GluePoint64Y" fmla="*/ 2470078 h 2612594"/>
                              <a:gd name="GluePoint65X" fmla="*/ 1576323 w 2647519"/>
                              <a:gd name="GluePoint65Y" fmla="*/ 2511364 h 2612594"/>
                              <a:gd name="GluePoint66X" fmla="*/ 1654777 w 2647519"/>
                              <a:gd name="GluePoint66Y" fmla="*/ 2493883 h 2612594"/>
                              <a:gd name="GluePoint67X" fmla="*/ 737400 w 2647519"/>
                              <a:gd name="GluePoint67Y" fmla="*/ 2450782 h 2612594"/>
                              <a:gd name="GluePoint68X" fmla="*/ 846937 w 2647519"/>
                              <a:gd name="GluePoint68Y" fmla="*/ 2497454 h 2612594"/>
                              <a:gd name="GluePoint69X" fmla="*/ 885990 w 2647519"/>
                              <a:gd name="GluePoint69Y" fmla="*/ 2509837 h 2612594"/>
                              <a:gd name="GluePoint70X" fmla="*/ 915517 w 2647519"/>
                              <a:gd name="GluePoint70Y" fmla="*/ 2520314 h 2612594"/>
                              <a:gd name="GluePoint71X" fmla="*/ 945045 w 2647519"/>
                              <a:gd name="GluePoint71Y" fmla="*/ 2529839 h 2612594"/>
                              <a:gd name="GluePoint72X" fmla="*/ 970762 w 2647519"/>
                              <a:gd name="GluePoint72Y" fmla="*/ 2541269 h 2612594"/>
                              <a:gd name="GluePoint73X" fmla="*/ 965047 w 2647519"/>
                              <a:gd name="GluePoint73Y" fmla="*/ 2546032 h 2612594"/>
                              <a:gd name="GluePoint74X" fmla="*/ 949807 w 2647519"/>
                              <a:gd name="GluePoint74Y" fmla="*/ 2543174 h 2612594"/>
                              <a:gd name="GluePoint75X" fmla="*/ 895515 w 2647519"/>
                              <a:gd name="GluePoint75Y" fmla="*/ 2523172 h 2612594"/>
                              <a:gd name="GluePoint76X" fmla="*/ 868845 w 2647519"/>
                              <a:gd name="GluePoint76Y" fmla="*/ 2512694 h 2612594"/>
                              <a:gd name="GluePoint77X" fmla="*/ 842175 w 2647519"/>
                              <a:gd name="GluePoint77Y" fmla="*/ 2501264 h 2612594"/>
                              <a:gd name="GluePoint78X" fmla="*/ 806932 w 2647519"/>
                              <a:gd name="GluePoint78Y" fmla="*/ 2488882 h 2612594"/>
                              <a:gd name="GluePoint79X" fmla="*/ 776452 w 2647519"/>
                              <a:gd name="GluePoint79Y" fmla="*/ 2475547 h 2612594"/>
                              <a:gd name="GluePoint80X" fmla="*/ 752640 w 2647519"/>
                              <a:gd name="GluePoint80Y" fmla="*/ 2463164 h 2612594"/>
                              <a:gd name="GluePoint81X" fmla="*/ 737400 w 2647519"/>
                              <a:gd name="GluePoint81Y" fmla="*/ 2450782 h 2612594"/>
                              <a:gd name="GluePoint82X" fmla="*/ 782168 w 2647519"/>
                              <a:gd name="GluePoint82Y" fmla="*/ 2426970 h 2612594"/>
                              <a:gd name="GluePoint83X" fmla="*/ 834555 w 2647519"/>
                              <a:gd name="GluePoint83Y" fmla="*/ 2453640 h 2612594"/>
                              <a:gd name="GluePoint84X" fmla="*/ 827888 w 2647519"/>
                              <a:gd name="GluePoint84Y" fmla="*/ 2457450 h 2612594"/>
                              <a:gd name="GluePoint85X" fmla="*/ 766928 w 2647519"/>
                              <a:gd name="GluePoint85Y" fmla="*/ 2427922 h 2612594"/>
                              <a:gd name="GluePoint86X" fmla="*/ 782168 w 2647519"/>
                              <a:gd name="GluePoint86Y" fmla="*/ 2426970 h 2612594"/>
                              <a:gd name="GluePoint87X" fmla="*/ 588810 w 2647519"/>
                              <a:gd name="GluePoint87Y" fmla="*/ 2362200 h 2612594"/>
                              <a:gd name="GluePoint88X" fmla="*/ 653580 w 2647519"/>
                              <a:gd name="GluePoint88Y" fmla="*/ 2398395 h 2612594"/>
                              <a:gd name="GluePoint89X" fmla="*/ 666915 w 2647519"/>
                              <a:gd name="GluePoint89Y" fmla="*/ 2413635 h 2612594"/>
                              <a:gd name="GluePoint90X" fmla="*/ 636435 w 2647519"/>
                              <a:gd name="GluePoint90Y" fmla="*/ 2397442 h 2612594"/>
                              <a:gd name="GluePoint91X" fmla="*/ 613575 w 2647519"/>
                              <a:gd name="GluePoint91Y" fmla="*/ 2383155 h 2612594"/>
                              <a:gd name="GluePoint92X" fmla="*/ 588810 w 2647519"/>
                              <a:gd name="GluePoint92Y" fmla="*/ 2362200 h 2612594"/>
                              <a:gd name="GluePoint93X" fmla="*/ 702387 w 2647519"/>
                              <a:gd name="GluePoint93Y" fmla="*/ 2337759 h 2612594"/>
                              <a:gd name="GluePoint94X" fmla="*/ 702396 w 2647519"/>
                              <a:gd name="GluePoint94Y" fmla="*/ 2338030 h 2612594"/>
                              <a:gd name="GluePoint95X" fmla="*/ 705613 w 2647519"/>
                              <a:gd name="GluePoint95Y" fmla="*/ 2341924 h 2612594"/>
                              <a:gd name="GluePoint96X" fmla="*/ 705967 w 2647519"/>
                              <a:gd name="GluePoint96Y" fmla="*/ 2340292 h 2612594"/>
                              <a:gd name="GluePoint97X" fmla="*/ 2093409 w 2647519"/>
                              <a:gd name="GluePoint97Y" fmla="*/ 2275234 h 2612594"/>
                              <a:gd name="GluePoint98X" fmla="*/ 2089950 w 2647519"/>
                              <a:gd name="GluePoint98Y" fmla="*/ 2275522 h 2612594"/>
                              <a:gd name="GluePoint99X" fmla="*/ 2032800 w 2647519"/>
                              <a:gd name="GluePoint99Y" fmla="*/ 2316480 h 2612594"/>
                              <a:gd name="GluePoint100X" fmla="*/ 1976602 w 2647519"/>
                              <a:gd name="GluePoint100Y" fmla="*/ 2346960 h 2612594"/>
                              <a:gd name="GluePoint101X" fmla="*/ 1936597 w 2647519"/>
                              <a:gd name="GluePoint101Y" fmla="*/ 2370772 h 2612594"/>
                              <a:gd name="GluePoint102X" fmla="*/ 1914690 w 2647519"/>
                              <a:gd name="GluePoint102Y" fmla="*/ 2380297 h 2612594"/>
                              <a:gd name="GluePoint103X" fmla="*/ 1891830 w 2647519"/>
                              <a:gd name="GluePoint103Y" fmla="*/ 2389822 h 2612594"/>
                              <a:gd name="GluePoint104X" fmla="*/ 1864207 w 2647519"/>
                              <a:gd name="GluePoint104Y" fmla="*/ 2404110 h 2612594"/>
                              <a:gd name="GluePoint105X" fmla="*/ 1843252 w 2647519"/>
                              <a:gd name="GluePoint105Y" fmla="*/ 2416492 h 2612594"/>
                              <a:gd name="GluePoint106X" fmla="*/ 1812772 w 2647519"/>
                              <a:gd name="GluePoint106Y" fmla="*/ 2428875 h 2612594"/>
                              <a:gd name="GluePoint107X" fmla="*/ 1781340 w 2647519"/>
                              <a:gd name="GluePoint107Y" fmla="*/ 2440305 h 2612594"/>
                              <a:gd name="GluePoint108X" fmla="*/ 1772767 w 2647519"/>
                              <a:gd name="GluePoint108Y" fmla="*/ 2448877 h 2612594"/>
                              <a:gd name="GluePoint109X" fmla="*/ 1759432 w 2647519"/>
                              <a:gd name="GluePoint109Y" fmla="*/ 2453640 h 2612594"/>
                              <a:gd name="GluePoint110X" fmla="*/ 1726095 w 2647519"/>
                              <a:gd name="GluePoint110Y" fmla="*/ 2459355 h 2612594"/>
                              <a:gd name="GluePoint111X" fmla="*/ 1683232 w 2647519"/>
                              <a:gd name="GluePoint111Y" fmla="*/ 2472690 h 2612594"/>
                              <a:gd name="GluePoint112X" fmla="*/ 1644180 w 2647519"/>
                              <a:gd name="GluePoint112Y" fmla="*/ 2485072 h 2612594"/>
                              <a:gd name="GluePoint113X" fmla="*/ 1601317 w 2647519"/>
                              <a:gd name="GluePoint113Y" fmla="*/ 2497455 h 2612594"/>
                              <a:gd name="GluePoint114X" fmla="*/ 1547977 w 2647519"/>
                              <a:gd name="GluePoint114Y" fmla="*/ 2510790 h 2612594"/>
                              <a:gd name="GluePoint115X" fmla="*/ 1472730 w 2647519"/>
                              <a:gd name="GluePoint115Y" fmla="*/ 2523172 h 2612594"/>
                              <a:gd name="GluePoint116X" fmla="*/ 1470825 w 2647519"/>
                              <a:gd name="GluePoint116Y" fmla="*/ 2526030 h 2612594"/>
                              <a:gd name="GluePoint117X" fmla="*/ 1434646 w 2647519"/>
                              <a:gd name="GluePoint117Y" fmla="*/ 2535075 h 2612594"/>
                              <a:gd name="GluePoint118X" fmla="*/ 1435583 w 2647519"/>
                              <a:gd name="GluePoint118Y" fmla="*/ 2535555 h 2612594"/>
                              <a:gd name="GluePoint119X" fmla="*/ 1475761 w 2647519"/>
                              <a:gd name="GluePoint119Y" fmla="*/ 2525510 h 2612594"/>
                              <a:gd name="GluePoint120X" fmla="*/ 1476540 w 2647519"/>
                              <a:gd name="GluePoint120Y" fmla="*/ 2523172 h 2612594"/>
                              <a:gd name="GluePoint121X" fmla="*/ 1551788 w 2647519"/>
                              <a:gd name="GluePoint121Y" fmla="*/ 2510790 h 2612594"/>
                              <a:gd name="GluePoint122X" fmla="*/ 1605128 w 2647519"/>
                              <a:gd name="GluePoint122Y" fmla="*/ 2497455 h 2612594"/>
                              <a:gd name="GluePoint123X" fmla="*/ 1647990 w 2647519"/>
                              <a:gd name="GluePoint123Y" fmla="*/ 2485072 h 2612594"/>
                              <a:gd name="GluePoint124X" fmla="*/ 1687043 w 2647519"/>
                              <a:gd name="GluePoint124Y" fmla="*/ 2472690 h 2612594"/>
                              <a:gd name="GluePoint125X" fmla="*/ 1729905 w 2647519"/>
                              <a:gd name="GluePoint125Y" fmla="*/ 2459355 h 2612594"/>
                              <a:gd name="GluePoint126X" fmla="*/ 1763243 w 2647519"/>
                              <a:gd name="GluePoint126Y" fmla="*/ 2453640 h 2612594"/>
                              <a:gd name="GluePoint127X" fmla="*/ 1740675 w 2647519"/>
                              <a:gd name="GluePoint127Y" fmla="*/ 2467181 h 2612594"/>
                              <a:gd name="GluePoint128X" fmla="*/ 1741335 w 2647519"/>
                              <a:gd name="GluePoint128Y" fmla="*/ 2466975 h 2612594"/>
                              <a:gd name="GluePoint129X" fmla="*/ 1765148 w 2647519"/>
                              <a:gd name="GluePoint129Y" fmla="*/ 2452687 h 2612594"/>
                              <a:gd name="GluePoint130X" fmla="*/ 1778483 w 2647519"/>
                              <a:gd name="GluePoint130Y" fmla="*/ 2447925 h 2612594"/>
                              <a:gd name="GluePoint131X" fmla="*/ 1779371 w 2647519"/>
                              <a:gd name="GluePoint131Y" fmla="*/ 2447679 h 2612594"/>
                              <a:gd name="GluePoint132X" fmla="*/ 1785150 w 2647519"/>
                              <a:gd name="GluePoint132Y" fmla="*/ 2441257 h 2612594"/>
                              <a:gd name="GluePoint133X" fmla="*/ 1816583 w 2647519"/>
                              <a:gd name="GluePoint133Y" fmla="*/ 2429827 h 2612594"/>
                              <a:gd name="GluePoint134X" fmla="*/ 1847063 w 2647519"/>
                              <a:gd name="GluePoint134Y" fmla="*/ 2417445 h 2612594"/>
                              <a:gd name="GluePoint135X" fmla="*/ 1868018 w 2647519"/>
                              <a:gd name="GluePoint135Y" fmla="*/ 2405062 h 2612594"/>
                              <a:gd name="GluePoint136X" fmla="*/ 1895640 w 2647519"/>
                              <a:gd name="GluePoint136Y" fmla="*/ 2390775 h 2612594"/>
                              <a:gd name="GluePoint137X" fmla="*/ 1918500 w 2647519"/>
                              <a:gd name="GluePoint137Y" fmla="*/ 2381250 h 2612594"/>
                              <a:gd name="GluePoint138X" fmla="*/ 1934176 w 2647519"/>
                              <a:gd name="GluePoint138Y" fmla="*/ 2374435 h 2612594"/>
                              <a:gd name="GluePoint139X" fmla="*/ 1942313 w 2647519"/>
                              <a:gd name="GluePoint139Y" fmla="*/ 2368867 h 2612594"/>
                              <a:gd name="GluePoint140X" fmla="*/ 1982318 w 2647519"/>
                              <a:gd name="GluePoint140Y" fmla="*/ 2345055 h 2612594"/>
                              <a:gd name="GluePoint141X" fmla="*/ 2038515 w 2647519"/>
                              <a:gd name="GluePoint141Y" fmla="*/ 2314575 h 2612594"/>
                              <a:gd name="GluePoint142X" fmla="*/ 460060 w 2647519"/>
                              <a:gd name="GluePoint142Y" fmla="*/ 2262062 h 2612594"/>
                              <a:gd name="GluePoint143X" fmla="*/ 463676 w 2647519"/>
                              <a:gd name="GluePoint143Y" fmla="*/ 2265164 h 2612594"/>
                              <a:gd name="GluePoint144X" fmla="*/ 464911 w 2647519"/>
                              <a:gd name="GluePoint144Y" fmla="*/ 2265793 h 2612594"/>
                              <a:gd name="GluePoint145X" fmla="*/ 2099802 w 2647519"/>
                              <a:gd name="GluePoint145Y" fmla="*/ 2237197 h 2612594"/>
                              <a:gd name="GluePoint146X" fmla="*/ 2099475 w 2647519"/>
                              <a:gd name="GluePoint146Y" fmla="*/ 2237422 h 2612594"/>
                              <a:gd name="GluePoint147X" fmla="*/ 2099475 w 2647519"/>
                              <a:gd name="GluePoint147Y" fmla="*/ 2237694 h 2612594"/>
                              <a:gd name="GluePoint148X" fmla="*/ 2100989 w 2647519"/>
                              <a:gd name="GluePoint148Y" fmla="*/ 2237910 h 2612594"/>
                              <a:gd name="GluePoint149X" fmla="*/ 2101380 w 2647519"/>
                              <a:gd name="GluePoint149Y" fmla="*/ 2237422 h 2612594"/>
                              <a:gd name="GluePoint150X" fmla="*/ 2120380 w 2647519"/>
                              <a:gd name="GluePoint150Y" fmla="*/ 2222979 h 2612594"/>
                              <a:gd name="GluePoint151X" fmla="*/ 2114756 w 2647519"/>
                              <a:gd name="GluePoint151Y" fmla="*/ 2226864 h 2612594"/>
                              <a:gd name="GluePoint152X" fmla="*/ 2113762 w 2647519"/>
                              <a:gd name="GluePoint152Y" fmla="*/ 2227897 h 2612594"/>
                              <a:gd name="GluePoint153X" fmla="*/ 2117618 w 2647519"/>
                              <a:gd name="GluePoint153Y" fmla="*/ 2225429 h 2612594"/>
                              <a:gd name="GluePoint154X" fmla="*/ 382287 w 2647519"/>
                              <a:gd name="GluePoint154Y" fmla="*/ 2175002 h 2612594"/>
                              <a:gd name="GluePoint155X" fmla="*/ 418261 w 2647519"/>
                              <a:gd name="GluePoint155Y" fmla="*/ 2217358 h 2612594"/>
                              <a:gd name="GluePoint156X" fmla="*/ 389737 w 2647519"/>
                              <a:gd name="GluePoint156Y" fmla="*/ 2183129 h 2612594"/>
                              <a:gd name="GluePoint157X" fmla="*/ 2187820 w 2647519"/>
                              <a:gd name="GluePoint157Y" fmla="*/ 2174974 h 2612594"/>
                              <a:gd name="GluePoint158X" fmla="*/ 2187735 w 2647519"/>
                              <a:gd name="GluePoint158Y" fmla="*/ 2175004 h 2612594"/>
                              <a:gd name="GluePoint159X" fmla="*/ 2187105 w 2647519"/>
                              <a:gd name="GluePoint159Y" fmla="*/ 2179320 h 2612594"/>
                              <a:gd name="GluePoint160X" fmla="*/ 2171865 w 2647519"/>
                              <a:gd name="GluePoint160Y" fmla="*/ 2196465 h 2612594"/>
                              <a:gd name="GluePoint161X" fmla="*/ 2153767 w 2647519"/>
                              <a:gd name="GluePoint161Y" fmla="*/ 2216467 h 2612594"/>
                              <a:gd name="GluePoint162X" fmla="*/ 2154858 w 2647519"/>
                              <a:gd name="GluePoint162Y" fmla="*/ 2216216 h 2612594"/>
                              <a:gd name="GluePoint163X" fmla="*/ 2171865 w 2647519"/>
                              <a:gd name="GluePoint163Y" fmla="*/ 2197417 h 2612594"/>
                              <a:gd name="GluePoint164X" fmla="*/ 2187105 w 2647519"/>
                              <a:gd name="GluePoint164Y" fmla="*/ 2180272 h 2612594"/>
                              <a:gd name="GluePoint165X" fmla="*/ 2187820 w 2647519"/>
                              <a:gd name="GluePoint165Y" fmla="*/ 2174974 h 2612594"/>
                              <a:gd name="GluePoint166X" fmla="*/ 475386 w 2647519"/>
                              <a:gd name="GluePoint166Y" fmla="*/ 2153525 h 2612594"/>
                              <a:gd name="GluePoint167X" fmla="*/ 477272 w 2647519"/>
                              <a:gd name="GluePoint167Y" fmla="*/ 2155822 h 2612594"/>
                              <a:gd name="GluePoint168X" fmla="*/ 477367 w 2647519"/>
                              <a:gd name="GluePoint168Y" fmla="*/ 2155507 h 2612594"/>
                              <a:gd name="GluePoint169X" fmla="*/ 334493 w 2647519"/>
                              <a:gd name="GluePoint169Y" fmla="*/ 2131694 h 2612594"/>
                              <a:gd name="GluePoint170X" fmla="*/ 359258 w 2647519"/>
                              <a:gd name="GluePoint170Y" fmla="*/ 2147887 h 2612594"/>
                              <a:gd name="GluePoint171X" fmla="*/ 360474 w 2647519"/>
                              <a:gd name="GluePoint171Y" fmla="*/ 2149319 h 2612594"/>
                              <a:gd name="GluePoint172X" fmla="*/ 371759 w 2647519"/>
                              <a:gd name="GluePoint172Y" fmla="*/ 2151816 h 2612594"/>
                              <a:gd name="GluePoint173X" fmla="*/ 397357 w 2647519"/>
                              <a:gd name="GluePoint173Y" fmla="*/ 2175509 h 2612594"/>
                              <a:gd name="GluePoint174X" fmla="*/ 432600 w 2647519"/>
                              <a:gd name="GluePoint174Y" fmla="*/ 2204084 h 2612594"/>
                              <a:gd name="GluePoint175X" fmla="*/ 447840 w 2647519"/>
                              <a:gd name="GluePoint175Y" fmla="*/ 2225039 h 2612594"/>
                              <a:gd name="GluePoint176X" fmla="*/ 456412 w 2647519"/>
                              <a:gd name="GluePoint176Y" fmla="*/ 2235517 h 2612594"/>
                              <a:gd name="GluePoint177X" fmla="*/ 492607 w 2647519"/>
                              <a:gd name="GluePoint177Y" fmla="*/ 2265997 h 2612594"/>
                              <a:gd name="GluePoint178X" fmla="*/ 482130 w 2647519"/>
                              <a:gd name="GluePoint178Y" fmla="*/ 2274569 h 2612594"/>
                              <a:gd name="GluePoint179X" fmla="*/ 448422 w 2647519"/>
                              <a:gd name="GluePoint179Y" fmla="*/ 2237115 h 2612594"/>
                              <a:gd name="GluePoint180X" fmla="*/ 446888 w 2647519"/>
                              <a:gd name="GluePoint180Y" fmla="*/ 2237422 h 2612594"/>
                              <a:gd name="GluePoint181X" fmla="*/ 478787 w 2647519"/>
                              <a:gd name="GluePoint181Y" fmla="*/ 2272865 h 2612594"/>
                              <a:gd name="GluePoint182X" fmla="*/ 482130 w 2647519"/>
                              <a:gd name="GluePoint182Y" fmla="*/ 2274569 h 2612594"/>
                              <a:gd name="GluePoint183X" fmla="*/ 492608 w 2647519"/>
                              <a:gd name="GluePoint183Y" fmla="*/ 2265997 h 2612594"/>
                              <a:gd name="GluePoint184X" fmla="*/ 583095 w 2647519"/>
                              <a:gd name="GluePoint184Y" fmla="*/ 2337434 h 2612594"/>
                              <a:gd name="GluePoint185X" fmla="*/ 564998 w 2647519"/>
                              <a:gd name="GluePoint185Y" fmla="*/ 2343149 h 2612594"/>
                              <a:gd name="GluePoint186X" fmla="*/ 571665 w 2647519"/>
                              <a:gd name="GluePoint186Y" fmla="*/ 2347912 h 2612594"/>
                              <a:gd name="GluePoint187X" fmla="*/ 544995 w 2647519"/>
                              <a:gd name="GluePoint187Y" fmla="*/ 2348864 h 2612594"/>
                              <a:gd name="GluePoint188X" fmla="*/ 527850 w 2647519"/>
                              <a:gd name="GluePoint188Y" fmla="*/ 2337434 h 2612594"/>
                              <a:gd name="GluePoint189X" fmla="*/ 511658 w 2647519"/>
                              <a:gd name="GluePoint189Y" fmla="*/ 2325052 h 2612594"/>
                              <a:gd name="GluePoint190X" fmla="*/ 471653 w 2647519"/>
                              <a:gd name="GluePoint190Y" fmla="*/ 2291714 h 2612594"/>
                              <a:gd name="GluePoint191X" fmla="*/ 434505 w 2647519"/>
                              <a:gd name="GluePoint191Y" fmla="*/ 2258377 h 2612594"/>
                              <a:gd name="GluePoint192X" fmla="*/ 400215 w 2647519"/>
                              <a:gd name="GluePoint192Y" fmla="*/ 2225039 h 2612594"/>
                              <a:gd name="GluePoint193X" fmla="*/ 384023 w 2647519"/>
                              <a:gd name="GluePoint193Y" fmla="*/ 2208847 h 2612594"/>
                              <a:gd name="GluePoint194X" fmla="*/ 368783 w 2647519"/>
                              <a:gd name="GluePoint194Y" fmla="*/ 2191702 h 2612594"/>
                              <a:gd name="GluePoint195X" fmla="*/ 374498 w 2647519"/>
                              <a:gd name="GluePoint195Y" fmla="*/ 2184082 h 2612594"/>
                              <a:gd name="GluePoint196X" fmla="*/ 393548 w 2647519"/>
                              <a:gd name="GluePoint196Y" fmla="*/ 2201227 h 2612594"/>
                              <a:gd name="GluePoint197X" fmla="*/ 414503 w 2647519"/>
                              <a:gd name="GluePoint197Y" fmla="*/ 2217419 h 2612594"/>
                              <a:gd name="GluePoint198X" fmla="*/ 440220 w 2647519"/>
                              <a:gd name="GluePoint198Y" fmla="*/ 2245042 h 2612594"/>
                              <a:gd name="GluePoint199X" fmla="*/ 442406 w 2647519"/>
                              <a:gd name="GluePoint199Y" fmla="*/ 2246917 h 2612594"/>
                              <a:gd name="GluePoint200X" fmla="*/ 414503 w 2647519"/>
                              <a:gd name="GluePoint200Y" fmla="*/ 2217419 h 2612594"/>
                              <a:gd name="GluePoint201X" fmla="*/ 394500 w 2647519"/>
                              <a:gd name="GluePoint201Y" fmla="*/ 2201227 h 2612594"/>
                              <a:gd name="GluePoint202X" fmla="*/ 375450 w 2647519"/>
                              <a:gd name="GluePoint202Y" fmla="*/ 2184082 h 2612594"/>
                              <a:gd name="GluePoint203X" fmla="*/ 354495 w 2647519"/>
                              <a:gd name="GluePoint203Y" fmla="*/ 2158364 h 2612594"/>
                              <a:gd name="GluePoint204X" fmla="*/ 334493 w 2647519"/>
                              <a:gd name="GluePoint204Y" fmla="*/ 2131694 h 2612594"/>
                              <a:gd name="GluePoint205X" fmla="*/ 2432850 w 2647519"/>
                              <a:gd name="GluePoint205Y" fmla="*/ 1980247 h 2612594"/>
                              <a:gd name="GluePoint206X" fmla="*/ 2432367 w 2647519"/>
                              <a:gd name="GluePoint206Y" fmla="*/ 1980454 h 2612594"/>
                              <a:gd name="GluePoint207X" fmla="*/ 2421964 w 2647519"/>
                              <a:gd name="GluePoint207Y" fmla="*/ 2005422 h 2612594"/>
                              <a:gd name="GluePoint208X" fmla="*/ 2422850 w 2647519"/>
                              <a:gd name="GluePoint208Y" fmla="*/ 1860918 h 2612594"/>
                              <a:gd name="GluePoint209X" fmla="*/ 2397608 w 2647519"/>
                              <a:gd name="GluePoint209Y" fmla="*/ 1897379 h 2612594"/>
                              <a:gd name="GluePoint210X" fmla="*/ 2385225 w 2647519"/>
                              <a:gd name="GluePoint210Y" fmla="*/ 1920239 h 2612594"/>
                              <a:gd name="GluePoint211X" fmla="*/ 2372843 w 2647519"/>
                              <a:gd name="GluePoint211Y" fmla="*/ 1941194 h 2612594"/>
                              <a:gd name="GluePoint212X" fmla="*/ 2343315 w 2647519"/>
                              <a:gd name="GluePoint212Y" fmla="*/ 1980247 h 2612594"/>
                              <a:gd name="GluePoint213X" fmla="*/ 2317598 w 2647519"/>
                              <a:gd name="GluePoint213Y" fmla="*/ 2019299 h 2612594"/>
                              <a:gd name="GluePoint214X" fmla="*/ 2294738 w 2647519"/>
                              <a:gd name="GluePoint214Y" fmla="*/ 2050732 h 2612594"/>
                              <a:gd name="GluePoint215X" fmla="*/ 2292832 w 2647519"/>
                              <a:gd name="GluePoint215Y" fmla="*/ 2051897 h 2612594"/>
                              <a:gd name="GluePoint216X" fmla="*/ 2291272 w 2647519"/>
                              <a:gd name="GluePoint216Y" fmla="*/ 2054208 h 2612594"/>
                              <a:gd name="GluePoint217X" fmla="*/ 2293785 w 2647519"/>
                              <a:gd name="GluePoint217Y" fmla="*/ 2052637 h 2612594"/>
                              <a:gd name="GluePoint218X" fmla="*/ 2316645 w 2647519"/>
                              <a:gd name="GluePoint218Y" fmla="*/ 2021205 h 2612594"/>
                              <a:gd name="GluePoint219X" fmla="*/ 2342363 w 2647519"/>
                              <a:gd name="GluePoint219Y" fmla="*/ 1982152 h 2612594"/>
                              <a:gd name="GluePoint220X" fmla="*/ 2371890 w 2647519"/>
                              <a:gd name="GluePoint220Y" fmla="*/ 1943100 h 2612594"/>
                              <a:gd name="GluePoint221X" fmla="*/ 2384273 w 2647519"/>
                              <a:gd name="GluePoint221Y" fmla="*/ 1922145 h 2612594"/>
                              <a:gd name="GluePoint222X" fmla="*/ 2396655 w 2647519"/>
                              <a:gd name="GluePoint222Y" fmla="*/ 1899285 h 2612594"/>
                              <a:gd name="GluePoint223X" fmla="*/ 2422373 w 2647519"/>
                              <a:gd name="GluePoint223Y" fmla="*/ 1862137 h 2612594"/>
                              <a:gd name="GluePoint224X" fmla="*/ 2521433 w 2647519"/>
                              <a:gd name="GluePoint224Y" fmla="*/ 1847850 h 2612594"/>
                              <a:gd name="GluePoint225X" fmla="*/ 2509050 w 2647519"/>
                              <a:gd name="GluePoint225Y" fmla="*/ 1884997 h 2612594"/>
                              <a:gd name="GluePoint226X" fmla="*/ 2487143 w 2647519"/>
                              <a:gd name="GluePoint226Y" fmla="*/ 1925002 h 2612594"/>
                              <a:gd name="GluePoint227X" fmla="*/ 2465235 w 2647519"/>
                              <a:gd name="GluePoint227Y" fmla="*/ 1965960 h 2612594"/>
                              <a:gd name="GluePoint228X" fmla="*/ 2445233 w 2647519"/>
                              <a:gd name="GluePoint228Y" fmla="*/ 1991677 h 2612594"/>
                              <a:gd name="GluePoint229X" fmla="*/ 2458568 w 2647519"/>
                              <a:gd name="GluePoint229Y" fmla="*/ 1965007 h 2612594"/>
                              <a:gd name="GluePoint230X" fmla="*/ 2469998 w 2647519"/>
                              <a:gd name="GluePoint230Y" fmla="*/ 1938337 h 2612594"/>
                              <a:gd name="GluePoint231X" fmla="*/ 2478570 w 2647519"/>
                              <a:gd name="GluePoint231Y" fmla="*/ 1924050 h 2612594"/>
                              <a:gd name="GluePoint232X" fmla="*/ 2490000 w 2647519"/>
                              <a:gd name="GluePoint232Y" fmla="*/ 1905000 h 2612594"/>
                              <a:gd name="GluePoint233X" fmla="*/ 2500478 w 2647519"/>
                              <a:gd name="GluePoint233Y" fmla="*/ 1885950 h 2612594"/>
                              <a:gd name="GluePoint234X" fmla="*/ 2521433 w 2647519"/>
                              <a:gd name="GluePoint234Y" fmla="*/ 1847850 h 2612594"/>
                              <a:gd name="GluePoint235X" fmla="*/ 2459780 w 2647519"/>
                              <a:gd name="GluePoint235Y" fmla="*/ 1766202 h 2612594"/>
                              <a:gd name="GluePoint236X" fmla="*/ 2436660 w 2647519"/>
                              <a:gd name="GluePoint236Y" fmla="*/ 1806892 h 2612594"/>
                              <a:gd name="GluePoint237X" fmla="*/ 2436235 w 2647519"/>
                              <a:gd name="GluePoint237Y" fmla="*/ 1807870 h 2612594"/>
                              <a:gd name="GluePoint238X" fmla="*/ 2459520 w 2647519"/>
                              <a:gd name="GluePoint238Y" fmla="*/ 1766887 h 2612594"/>
                              <a:gd name="GluePoint239X" fmla="*/ 2472460 w 2647519"/>
                              <a:gd name="GluePoint239Y" fmla="*/ 1674043 h 2612594"/>
                              <a:gd name="GluePoint240X" fmla="*/ 2444672 w 2647519"/>
                              <a:gd name="GluePoint240Y" fmla="*/ 1749965 h 2612594"/>
                              <a:gd name="GluePoint241X" fmla="*/ 2386218 w 2647519"/>
                              <a:gd name="GluePoint241Y" fmla="*/ 1869449 h 2612594"/>
                              <a:gd name="GluePoint242X" fmla="*/ 2377660 w 2647519"/>
                              <a:gd name="GluePoint242Y" fmla="*/ 1882980 h 2612594"/>
                              <a:gd name="GluePoint243X" fmla="*/ 2377605 w 2647519"/>
                              <a:gd name="GluePoint243Y" fmla="*/ 1883092 h 2612594"/>
                              <a:gd name="GluePoint244X" fmla="*/ 2357602 w 2647519"/>
                              <a:gd name="GluePoint244Y" fmla="*/ 1917382 h 2612594"/>
                              <a:gd name="GluePoint245X" fmla="*/ 2337600 w 2647519"/>
                              <a:gd name="GluePoint245Y" fmla="*/ 1954530 h 2612594"/>
                              <a:gd name="GluePoint246X" fmla="*/ 2314740 w 2647519"/>
                              <a:gd name="GluePoint246Y" fmla="*/ 1983105 h 2612594"/>
                              <a:gd name="GluePoint247X" fmla="*/ 2295690 w 2647519"/>
                              <a:gd name="GluePoint247Y" fmla="*/ 2015490 h 2612594"/>
                              <a:gd name="GluePoint248X" fmla="*/ 2183295 w 2647519"/>
                              <a:gd name="GluePoint248Y" fmla="*/ 2142172 h 2612594"/>
                              <a:gd name="GluePoint249X" fmla="*/ 2146147 w 2647519"/>
                              <a:gd name="GluePoint249Y" fmla="*/ 2173605 h 2612594"/>
                              <a:gd name="GluePoint250X" fmla="*/ 2142583 w 2647519"/>
                              <a:gd name="GluePoint250Y" fmla="*/ 2176315 h 2612594"/>
                              <a:gd name="GluePoint251X" fmla="*/ 2141046 w 2647519"/>
                              <a:gd name="GluePoint251Y" fmla="*/ 2177871 h 2612594"/>
                              <a:gd name="GluePoint252X" fmla="*/ 2125512 w 2647519"/>
                              <a:gd name="GluePoint252Y" fmla="*/ 2190534 h 2612594"/>
                              <a:gd name="GluePoint253X" fmla="*/ 2112810 w 2647519"/>
                              <a:gd name="GluePoint253Y" fmla="*/ 2205037 h 2612594"/>
                              <a:gd name="GluePoint254X" fmla="*/ 2066137 w 2647519"/>
                              <a:gd name="GluePoint254Y" fmla="*/ 2240280 h 2612594"/>
                              <a:gd name="GluePoint255X" fmla="*/ 2058824 w 2647519"/>
                              <a:gd name="GluePoint255Y" fmla="*/ 2244900 h 2612594"/>
                              <a:gd name="GluePoint256X" fmla="*/ 2038960 w 2647519"/>
                              <a:gd name="GluePoint256Y" fmla="*/ 2261093 h 2612594"/>
                              <a:gd name="GluePoint257X" fmla="*/ 2036092 w 2647519"/>
                              <a:gd name="GluePoint257Y" fmla="*/ 2262956 h 2612594"/>
                              <a:gd name="GluePoint258X" fmla="*/ 2031847 w 2647519"/>
                              <a:gd name="GluePoint258Y" fmla="*/ 2266950 h 2612594"/>
                              <a:gd name="GluePoint259X" fmla="*/ 1994700 w 2647519"/>
                              <a:gd name="GluePoint259Y" fmla="*/ 2291715 h 2612594"/>
                              <a:gd name="GluePoint260X" fmla="*/ 1957552 w 2647519"/>
                              <a:gd name="GluePoint260Y" fmla="*/ 2314575 h 2612594"/>
                              <a:gd name="GluePoint261X" fmla="*/ 1953300 w 2647519"/>
                              <a:gd name="GluePoint261Y" fmla="*/ 2316730 h 2612594"/>
                              <a:gd name="GluePoint262X" fmla="*/ 1928148 w 2647519"/>
                              <a:gd name="GluePoint262Y" fmla="*/ 2333067 h 2612594"/>
                              <a:gd name="GluePoint263X" fmla="*/ 1920351 w 2647519"/>
                              <a:gd name="GluePoint263Y" fmla="*/ 2337000 h 2612594"/>
                              <a:gd name="GluePoint264X" fmla="*/ 1912785 w 2647519"/>
                              <a:gd name="GluePoint264Y" fmla="*/ 2342197 h 2612594"/>
                              <a:gd name="GluePoint265X" fmla="*/ 1887067 w 2647519"/>
                              <a:gd name="GluePoint265Y" fmla="*/ 2356485 h 2612594"/>
                              <a:gd name="GluePoint266X" fmla="*/ 1863038 w 2647519"/>
                              <a:gd name="GluePoint266Y" fmla="*/ 2365909 h 2612594"/>
                              <a:gd name="GluePoint267X" fmla="*/ 1809483 w 2647519"/>
                              <a:gd name="GluePoint267Y" fmla="*/ 2392922 h 2612594"/>
                              <a:gd name="GluePoint268X" fmla="*/ 1683836 w 2647519"/>
                              <a:gd name="GluePoint268Y" fmla="*/ 2439784 h 2612594"/>
                              <a:gd name="GluePoint269X" fmla="*/ 1596280 w 2647519"/>
                              <a:gd name="GluePoint269Y" fmla="*/ 2462297 h 2612594"/>
                              <a:gd name="GluePoint270X" fmla="*/ 1667040 w 2647519"/>
                              <a:gd name="GluePoint270Y" fmla="*/ 2448877 h 2612594"/>
                              <a:gd name="GluePoint271X" fmla="*/ 1680375 w 2647519"/>
                              <a:gd name="GluePoint271Y" fmla="*/ 2446019 h 2612594"/>
                              <a:gd name="GluePoint272X" fmla="*/ 1723237 w 2647519"/>
                              <a:gd name="GluePoint272Y" fmla="*/ 2430779 h 2612594"/>
                              <a:gd name="GluePoint273X" fmla="*/ 1749907 w 2647519"/>
                              <a:gd name="GluePoint273Y" fmla="*/ 2422207 h 2612594"/>
                              <a:gd name="GluePoint274X" fmla="*/ 1792770 w 2647519"/>
                              <a:gd name="GluePoint274Y" fmla="*/ 2400299 h 2612594"/>
                              <a:gd name="GluePoint275X" fmla="*/ 1841347 w 2647519"/>
                              <a:gd name="GluePoint275Y" fmla="*/ 2383154 h 2612594"/>
                              <a:gd name="GluePoint276X" fmla="*/ 1872470 w 2647519"/>
                              <a:gd name="GluePoint276Y" fmla="*/ 2370949 h 2612594"/>
                              <a:gd name="GluePoint277X" fmla="*/ 1886115 w 2647519"/>
                              <a:gd name="GluePoint277Y" fmla="*/ 2363152 h 2612594"/>
                              <a:gd name="GluePoint278X" fmla="*/ 1898496 w 2647519"/>
                              <a:gd name="GluePoint278Y" fmla="*/ 2359343 h 2612594"/>
                              <a:gd name="GluePoint279X" fmla="*/ 1915642 w 2647519"/>
                              <a:gd name="GluePoint279Y" fmla="*/ 2349817 h 2612594"/>
                              <a:gd name="GluePoint280X" fmla="*/ 1920147 w 2647519"/>
                              <a:gd name="GluePoint280Y" fmla="*/ 2346686 h 2612594"/>
                              <a:gd name="GluePoint281X" fmla="*/ 1931835 w 2647519"/>
                              <a:gd name="GluePoint281Y" fmla="*/ 2335530 h 2612594"/>
                              <a:gd name="GluePoint282X" fmla="*/ 1957552 w 2647519"/>
                              <a:gd name="GluePoint282Y" fmla="*/ 2320290 h 2612594"/>
                              <a:gd name="GluePoint283X" fmla="*/ 1986810 w 2647519"/>
                              <a:gd name="GluePoint283Y" fmla="*/ 2305948 h 2612594"/>
                              <a:gd name="GluePoint284X" fmla="*/ 1997557 w 2647519"/>
                              <a:gd name="GluePoint284Y" fmla="*/ 2299334 h 2612594"/>
                              <a:gd name="GluePoint285X" fmla="*/ 2034705 w 2647519"/>
                              <a:gd name="GluePoint285Y" fmla="*/ 2274569 h 2612594"/>
                              <a:gd name="GluePoint286X" fmla="*/ 2050897 w 2647519"/>
                              <a:gd name="GluePoint286Y" fmla="*/ 2259329 h 2612594"/>
                              <a:gd name="GluePoint287X" fmla="*/ 2068995 w 2647519"/>
                              <a:gd name="GluePoint287Y" fmla="*/ 2247899 h 2612594"/>
                              <a:gd name="GluePoint288X" fmla="*/ 2115667 w 2647519"/>
                              <a:gd name="GluePoint288Y" fmla="*/ 2212657 h 2612594"/>
                              <a:gd name="GluePoint289X" fmla="*/ 2149005 w 2647519"/>
                              <a:gd name="GluePoint289Y" fmla="*/ 2181224 h 2612594"/>
                              <a:gd name="GluePoint290X" fmla="*/ 2186152 w 2647519"/>
                              <a:gd name="GluePoint290Y" fmla="*/ 2149792 h 2612594"/>
                              <a:gd name="GluePoint291X" fmla="*/ 2298547 w 2647519"/>
                              <a:gd name="GluePoint291Y" fmla="*/ 2023109 h 2612594"/>
                              <a:gd name="GluePoint292X" fmla="*/ 2314015 w 2647519"/>
                              <a:gd name="GluePoint292Y" fmla="*/ 1996814 h 2612594"/>
                              <a:gd name="GluePoint293X" fmla="*/ 2314740 w 2647519"/>
                              <a:gd name="GluePoint293Y" fmla="*/ 1994534 h 2612594"/>
                              <a:gd name="GluePoint294X" fmla="*/ 2339505 w 2647519"/>
                              <a:gd name="GluePoint294Y" fmla="*/ 1956434 h 2612594"/>
                              <a:gd name="GluePoint295X" fmla="*/ 2347125 w 2647519"/>
                              <a:gd name="GluePoint295Y" fmla="*/ 1945004 h 2612594"/>
                              <a:gd name="GluePoint296X" fmla="*/ 2357257 w 2647519"/>
                              <a:gd name="GluePoint296Y" fmla="*/ 1930951 h 2612594"/>
                              <a:gd name="GluePoint297X" fmla="*/ 2360460 w 2647519"/>
                              <a:gd name="GluePoint297Y" fmla="*/ 1925002 h 2612594"/>
                              <a:gd name="GluePoint298X" fmla="*/ 2380462 w 2647519"/>
                              <a:gd name="GluePoint298Y" fmla="*/ 1890712 h 2612594"/>
                              <a:gd name="GluePoint299X" fmla="*/ 2419515 w 2647519"/>
                              <a:gd name="GluePoint299Y" fmla="*/ 1809749 h 2612594"/>
                              <a:gd name="GluePoint300X" fmla="*/ 2457615 w 2647519"/>
                              <a:gd name="GluePoint300Y" fmla="*/ 1723072 h 2612594"/>
                              <a:gd name="GluePoint301X" fmla="*/ 2468807 w 2647519"/>
                              <a:gd name="GluePoint301Y" fmla="*/ 1687829 h 2612594"/>
                              <a:gd name="GluePoint302X" fmla="*/ 2576677 w 2647519"/>
                              <a:gd name="GluePoint302Y" fmla="*/ 1589722 h 2612594"/>
                              <a:gd name="GluePoint303X" fmla="*/ 2573820 w 2647519"/>
                              <a:gd name="GluePoint303Y" fmla="*/ 1591627 h 2612594"/>
                              <a:gd name="GluePoint304X" fmla="*/ 2573820 w 2647519"/>
                              <a:gd name="GluePoint304Y" fmla="*/ 1591627 h 2612594"/>
                              <a:gd name="GluePoint305X" fmla="*/ 2585674 w 2647519"/>
                              <a:gd name="GluePoint305Y" fmla="*/ 1533271 h 2612594"/>
                              <a:gd name="GluePoint306X" fmla="*/ 2585332 w 2647519"/>
                              <a:gd name="GluePoint306Y" fmla="*/ 1534956 h 2612594"/>
                              <a:gd name="GluePoint307X" fmla="*/ 2588107 w 2647519"/>
                              <a:gd name="GluePoint307Y" fmla="*/ 1538287 h 2612594"/>
                              <a:gd name="GluePoint308X" fmla="*/ 2596680 w 2647519"/>
                              <a:gd name="GluePoint308Y" fmla="*/ 1547812 h 2612594"/>
                              <a:gd name="GluePoint309X" fmla="*/ 2602395 w 2647519"/>
                              <a:gd name="GluePoint309Y" fmla="*/ 1544002 h 2612594"/>
                              <a:gd name="GluePoint310X" fmla="*/ 2602539 w 2647519"/>
                              <a:gd name="GluePoint310Y" fmla="*/ 1543271 h 2612594"/>
                              <a:gd name="GluePoint311X" fmla="*/ 2598585 w 2647519"/>
                              <a:gd name="GluePoint311Y" fmla="*/ 1545907 h 2612594"/>
                              <a:gd name="GluePoint312X" fmla="*/ 2589060 w 2647519"/>
                              <a:gd name="GluePoint312Y" fmla="*/ 1537334 h 2612594"/>
                              <a:gd name="GluePoint313X" fmla="*/ 2577184 w 2647519"/>
                              <a:gd name="GluePoint313Y" fmla="*/ 1425070 h 2612594"/>
                              <a:gd name="GluePoint314X" fmla="*/ 2576519 w 2647519"/>
                              <a:gd name="GluePoint314Y" fmla="*/ 1425107 h 2612594"/>
                              <a:gd name="GluePoint315X" fmla="*/ 2575314 w 2647519"/>
                              <a:gd name="GluePoint315Y" fmla="*/ 1425174 h 2612594"/>
                              <a:gd name="GluePoint316X" fmla="*/ 2575725 w 2647519"/>
                              <a:gd name="GluePoint316Y" fmla="*/ 1429702 h 2612594"/>
                              <a:gd name="GluePoint317X" fmla="*/ 2574773 w 2647519"/>
                              <a:gd name="GluePoint317Y" fmla="*/ 1453515 h 2612594"/>
                              <a:gd name="GluePoint318X" fmla="*/ 2570963 w 2647519"/>
                              <a:gd name="GluePoint318Y" fmla="*/ 1467802 h 2612594"/>
                              <a:gd name="GluePoint319X" fmla="*/ 2548103 w 2647519"/>
                              <a:gd name="GluePoint319Y" fmla="*/ 1503997 h 2612594"/>
                              <a:gd name="GluePoint320X" fmla="*/ 2542388 w 2647519"/>
                              <a:gd name="GluePoint320Y" fmla="*/ 1535430 h 2612594"/>
                              <a:gd name="GluePoint321X" fmla="*/ 2536673 w 2647519"/>
                              <a:gd name="GluePoint321Y" fmla="*/ 1545907 h 2612594"/>
                              <a:gd name="GluePoint322X" fmla="*/ 2527148 w 2647519"/>
                              <a:gd name="GluePoint322Y" fmla="*/ 1591627 h 2612594"/>
                              <a:gd name="GluePoint323X" fmla="*/ 2516670 w 2647519"/>
                              <a:gd name="GluePoint323Y" fmla="*/ 1627822 h 2612594"/>
                              <a:gd name="GluePoint324X" fmla="*/ 2505240 w 2647519"/>
                              <a:gd name="GluePoint324Y" fmla="*/ 1663065 h 2612594"/>
                              <a:gd name="GluePoint325X" fmla="*/ 2498573 w 2647519"/>
                              <a:gd name="GluePoint325Y" fmla="*/ 1690687 h 2612594"/>
                              <a:gd name="GluePoint326X" fmla="*/ 2490953 w 2647519"/>
                              <a:gd name="GluePoint326Y" fmla="*/ 1719262 h 2612594"/>
                              <a:gd name="GluePoint327X" fmla="*/ 2497030 w 2647519"/>
                              <a:gd name="GluePoint327Y" fmla="*/ 1709810 h 2612594"/>
                              <a:gd name="GluePoint328X" fmla="*/ 2502383 w 2647519"/>
                              <a:gd name="GluePoint328Y" fmla="*/ 1689734 h 2612594"/>
                              <a:gd name="GluePoint329X" fmla="*/ 2507145 w 2647519"/>
                              <a:gd name="GluePoint329Y" fmla="*/ 1661159 h 2612594"/>
                              <a:gd name="GluePoint330X" fmla="*/ 2518575 w 2647519"/>
                              <a:gd name="GluePoint330Y" fmla="*/ 1625917 h 2612594"/>
                              <a:gd name="GluePoint331X" fmla="*/ 2529053 w 2647519"/>
                              <a:gd name="GluePoint331Y" fmla="*/ 1589722 h 2612594"/>
                              <a:gd name="GluePoint332X" fmla="*/ 2538578 w 2647519"/>
                              <a:gd name="GluePoint332Y" fmla="*/ 1544002 h 2612594"/>
                              <a:gd name="GluePoint333X" fmla="*/ 2544293 w 2647519"/>
                              <a:gd name="GluePoint333Y" fmla="*/ 1533524 h 2612594"/>
                              <a:gd name="GluePoint334X" fmla="*/ 2550008 w 2647519"/>
                              <a:gd name="GluePoint334Y" fmla="*/ 1502092 h 2612594"/>
                              <a:gd name="GluePoint335X" fmla="*/ 2572868 w 2647519"/>
                              <a:gd name="GluePoint335Y" fmla="*/ 1465897 h 2612594"/>
                              <a:gd name="GluePoint336X" fmla="*/ 2557628 w 2647519"/>
                              <a:gd name="GluePoint336Y" fmla="*/ 1539239 h 2612594"/>
                              <a:gd name="GluePoint337X" fmla="*/ 2546198 w 2647519"/>
                              <a:gd name="GluePoint337Y" fmla="*/ 1600199 h 2612594"/>
                              <a:gd name="GluePoint338X" fmla="*/ 2520480 w 2647519"/>
                              <a:gd name="GluePoint338Y" fmla="*/ 1678304 h 2612594"/>
                              <a:gd name="GluePoint339X" fmla="*/ 2515393 w 2647519"/>
                              <a:gd name="GluePoint339Y" fmla="*/ 1686218 h 2612594"/>
                              <a:gd name="GluePoint340X" fmla="*/ 2513218 w 2647519"/>
                              <a:gd name="GluePoint340Y" fmla="*/ 1698069 h 2612594"/>
                              <a:gd name="GluePoint341X" fmla="*/ 2506193 w 2647519"/>
                              <a:gd name="GluePoint341Y" fmla="*/ 1718310 h 2612594"/>
                              <a:gd name="GluePoint342X" fmla="*/ 2479523 w 2647519"/>
                              <a:gd name="GluePoint342Y" fmla="*/ 1776412 h 2612594"/>
                              <a:gd name="GluePoint343X" fmla="*/ 2467140 w 2647519"/>
                              <a:gd name="GluePoint343Y" fmla="*/ 1806892 h 2612594"/>
                              <a:gd name="GluePoint344X" fmla="*/ 2459520 w 2647519"/>
                              <a:gd name="GluePoint344Y" fmla="*/ 1823085 h 2612594"/>
                              <a:gd name="GluePoint345X" fmla="*/ 2449995 w 2647519"/>
                              <a:gd name="GluePoint345Y" fmla="*/ 1840230 h 2612594"/>
                              <a:gd name="GluePoint346X" fmla="*/ 2424278 w 2647519"/>
                              <a:gd name="GluePoint346Y" fmla="*/ 1885950 h 2612594"/>
                              <a:gd name="GluePoint347X" fmla="*/ 2396655 w 2647519"/>
                              <a:gd name="GluePoint347Y" fmla="*/ 1930717 h 2612594"/>
                              <a:gd name="GluePoint348X" fmla="*/ 2361413 w 2647519"/>
                              <a:gd name="GluePoint348Y" fmla="*/ 1990725 h 2612594"/>
                              <a:gd name="GluePoint349X" fmla="*/ 2322360 w 2647519"/>
                              <a:gd name="GluePoint349Y" fmla="*/ 2049780 h 2612594"/>
                              <a:gd name="GluePoint350X" fmla="*/ 2296643 w 2647519"/>
                              <a:gd name="GluePoint350Y" fmla="*/ 2083117 h 2612594"/>
                              <a:gd name="GluePoint351X" fmla="*/ 2269020 w 2647519"/>
                              <a:gd name="GluePoint351Y" fmla="*/ 2115502 h 2612594"/>
                              <a:gd name="GluePoint352X" fmla="*/ 2259495 w 2647519"/>
                              <a:gd name="GluePoint352Y" fmla="*/ 2128837 h 2612594"/>
                              <a:gd name="GluePoint353X" fmla="*/ 2249018 w 2647519"/>
                              <a:gd name="GluePoint353Y" fmla="*/ 2142172 h 2612594"/>
                              <a:gd name="GluePoint354X" fmla="*/ 2232825 w 2647519"/>
                              <a:gd name="GluePoint354Y" fmla="*/ 2155507 h 2612594"/>
                              <a:gd name="GluePoint355X" fmla="*/ 2206342 w 2647519"/>
                              <a:gd name="GluePoint355Y" fmla="*/ 2184829 h 2612594"/>
                              <a:gd name="GluePoint356X" fmla="*/ 2207107 w 2647519"/>
                              <a:gd name="GluePoint356Y" fmla="*/ 2187892 h 2612594"/>
                              <a:gd name="GluePoint357X" fmla="*/ 2179485 w 2647519"/>
                              <a:gd name="GluePoint357Y" fmla="*/ 2216467 h 2612594"/>
                              <a:gd name="GluePoint358X" fmla="*/ 2149957 w 2647519"/>
                              <a:gd name="GluePoint358Y" fmla="*/ 2237422 h 2612594"/>
                              <a:gd name="GluePoint359X" fmla="*/ 2126145 w 2647519"/>
                              <a:gd name="GluePoint359Y" fmla="*/ 2256472 h 2612594"/>
                              <a:gd name="GluePoint360X" fmla="*/ 2103587 w 2647519"/>
                              <a:gd name="GluePoint360Y" fmla="*/ 2272957 h 2612594"/>
                              <a:gd name="GluePoint361X" fmla="*/ 2107095 w 2647519"/>
                              <a:gd name="GluePoint361Y" fmla="*/ 2272665 h 2612594"/>
                              <a:gd name="GluePoint362X" fmla="*/ 2131860 w 2647519"/>
                              <a:gd name="GluePoint362Y" fmla="*/ 2254567 h 2612594"/>
                              <a:gd name="GluePoint363X" fmla="*/ 2155673 w 2647519"/>
                              <a:gd name="GluePoint363Y" fmla="*/ 2235517 h 2612594"/>
                              <a:gd name="GluePoint364X" fmla="*/ 2185200 w 2647519"/>
                              <a:gd name="GluePoint364Y" fmla="*/ 2214562 h 2612594"/>
                              <a:gd name="GluePoint365X" fmla="*/ 2212823 w 2647519"/>
                              <a:gd name="GluePoint365Y" fmla="*/ 2185987 h 2612594"/>
                              <a:gd name="GluePoint366X" fmla="*/ 2211870 w 2647519"/>
                              <a:gd name="GluePoint366Y" fmla="*/ 2182177 h 2612594"/>
                              <a:gd name="GluePoint367X" fmla="*/ 2238540 w 2647519"/>
                              <a:gd name="GluePoint367Y" fmla="*/ 2152650 h 2612594"/>
                              <a:gd name="GluePoint368X" fmla="*/ 2254733 w 2647519"/>
                              <a:gd name="GluePoint368Y" fmla="*/ 2139315 h 2612594"/>
                              <a:gd name="GluePoint369X" fmla="*/ 2265210 w 2647519"/>
                              <a:gd name="GluePoint369Y" fmla="*/ 2125980 h 2612594"/>
                              <a:gd name="GluePoint370X" fmla="*/ 2274735 w 2647519"/>
                              <a:gd name="GluePoint370Y" fmla="*/ 2112645 h 2612594"/>
                              <a:gd name="GluePoint371X" fmla="*/ 2302358 w 2647519"/>
                              <a:gd name="GluePoint371Y" fmla="*/ 2080260 h 2612594"/>
                              <a:gd name="GluePoint372X" fmla="*/ 2328075 w 2647519"/>
                              <a:gd name="GluePoint372Y" fmla="*/ 2046922 h 2612594"/>
                              <a:gd name="GluePoint373X" fmla="*/ 2367128 w 2647519"/>
                              <a:gd name="GluePoint373Y" fmla="*/ 1987867 h 2612594"/>
                              <a:gd name="GluePoint374X" fmla="*/ 2402370 w 2647519"/>
                              <a:gd name="GluePoint374Y" fmla="*/ 1927860 h 2612594"/>
                              <a:gd name="GluePoint375X" fmla="*/ 2429993 w 2647519"/>
                              <a:gd name="GluePoint375Y" fmla="*/ 1883092 h 2612594"/>
                              <a:gd name="GluePoint376X" fmla="*/ 2455710 w 2647519"/>
                              <a:gd name="GluePoint376Y" fmla="*/ 1837372 h 2612594"/>
                              <a:gd name="GluePoint377X" fmla="*/ 2465235 w 2647519"/>
                              <a:gd name="GluePoint377Y" fmla="*/ 1820227 h 2612594"/>
                              <a:gd name="GluePoint378X" fmla="*/ 2472855 w 2647519"/>
                              <a:gd name="GluePoint378Y" fmla="*/ 1804035 h 2612594"/>
                              <a:gd name="GluePoint379X" fmla="*/ 2485238 w 2647519"/>
                              <a:gd name="GluePoint379Y" fmla="*/ 1773555 h 2612594"/>
                              <a:gd name="GluePoint380X" fmla="*/ 2511908 w 2647519"/>
                              <a:gd name="GluePoint380Y" fmla="*/ 1715452 h 2612594"/>
                              <a:gd name="GluePoint381X" fmla="*/ 2522385 w 2647519"/>
                              <a:gd name="GluePoint381Y" fmla="*/ 1676400 h 2612594"/>
                              <a:gd name="GluePoint382X" fmla="*/ 2548103 w 2647519"/>
                              <a:gd name="GluePoint382Y" fmla="*/ 1598295 h 2612594"/>
                              <a:gd name="GluePoint383X" fmla="*/ 2559533 w 2647519"/>
                              <a:gd name="GluePoint383Y" fmla="*/ 1537335 h 2612594"/>
                              <a:gd name="GluePoint384X" fmla="*/ 2574773 w 2647519"/>
                              <a:gd name="GluePoint384Y" fmla="*/ 1463992 h 2612594"/>
                              <a:gd name="GluePoint385X" fmla="*/ 2578209 w 2647519"/>
                              <a:gd name="GluePoint385Y" fmla="*/ 1451109 h 2612594"/>
                              <a:gd name="GluePoint386X" fmla="*/ 2575725 w 2647519"/>
                              <a:gd name="GluePoint386Y" fmla="*/ 1450657 h 2612594"/>
                              <a:gd name="GluePoint387X" fmla="*/ 2576677 w 2647519"/>
                              <a:gd name="GluePoint387Y" fmla="*/ 1426845 h 2612594"/>
                              <a:gd name="GluePoint388X" fmla="*/ 2597632 w 2647519"/>
                              <a:gd name="GluePoint388Y" fmla="*/ 1404937 h 2612594"/>
                              <a:gd name="GluePoint389X" fmla="*/ 2586541 w 2647519"/>
                              <a:gd name="GluePoint389Y" fmla="*/ 1451152 h 2612594"/>
                              <a:gd name="GluePoint390X" fmla="*/ 2586542 w 2647519"/>
                              <a:gd name="GluePoint390Y" fmla="*/ 1451152 h 2612594"/>
                              <a:gd name="GluePoint391X" fmla="*/ 2597633 w 2647519"/>
                              <a:gd name="GluePoint391Y" fmla="*/ 1404938 h 2612594"/>
                              <a:gd name="GluePoint392X" fmla="*/ 2606205 w 2647519"/>
                              <a:gd name="GluePoint392Y" fmla="*/ 1395412 h 2612594"/>
                              <a:gd name="GluePoint393X" fmla="*/ 2600490 w 2647519"/>
                              <a:gd name="GluePoint393Y" fmla="*/ 1407795 h 2612594"/>
                              <a:gd name="GluePoint394X" fmla="*/ 2599181 w 2647519"/>
                              <a:gd name="GluePoint394Y" fmla="*/ 1433750 h 2612594"/>
                              <a:gd name="GluePoint395X" fmla="*/ 2598585 w 2647519"/>
                              <a:gd name="GluePoint395Y" fmla="*/ 1458277 h 2612594"/>
                              <a:gd name="GluePoint396X" fmla="*/ 2589060 w 2647519"/>
                              <a:gd name="GluePoint396Y" fmla="*/ 1487586 h 2612594"/>
                              <a:gd name="GluePoint397X" fmla="*/ 2589060 w 2647519"/>
                              <a:gd name="GluePoint397Y" fmla="*/ 1490934 h 2612594"/>
                              <a:gd name="GluePoint398X" fmla="*/ 2600490 w 2647519"/>
                              <a:gd name="GluePoint398Y" fmla="*/ 1458277 h 2612594"/>
                              <a:gd name="GluePoint399X" fmla="*/ 2602395 w 2647519"/>
                              <a:gd name="GluePoint399Y" fmla="*/ 1407794 h 2612594"/>
                              <a:gd name="GluePoint400X" fmla="*/ 2606836 w 2647519"/>
                              <a:gd name="GluePoint400Y" fmla="*/ 1398173 h 2612594"/>
                              <a:gd name="GluePoint401X" fmla="*/ 2565247 w 2647519"/>
                              <a:gd name="GluePoint401Y" fmla="*/ 1354454 h 2612594"/>
                              <a:gd name="GluePoint402X" fmla="*/ 2559006 w 2647519"/>
                              <a:gd name="GluePoint402Y" fmla="*/ 1369207 h 2612594"/>
                              <a:gd name="GluePoint403X" fmla="*/ 2556675 w 2647519"/>
                              <a:gd name="GluePoint403Y" fmla="*/ 1390650 h 2612594"/>
                              <a:gd name="GluePoint404X" fmla="*/ 2553670 w 2647519"/>
                              <a:gd name="GluePoint404Y" fmla="*/ 1380633 h 2612594"/>
                              <a:gd name="GluePoint405X" fmla="*/ 2552571 w 2647519"/>
                              <a:gd name="GluePoint405Y" fmla="*/ 1382047 h 2612594"/>
                              <a:gd name="GluePoint406X" fmla="*/ 2555723 w 2647519"/>
                              <a:gd name="GluePoint406Y" fmla="*/ 1392555 h 2612594"/>
                              <a:gd name="GluePoint407X" fmla="*/ 2553818 w 2647519"/>
                              <a:gd name="GluePoint407Y" fmla="*/ 1407795 h 2612594"/>
                              <a:gd name="GluePoint408X" fmla="*/ 2557628 w 2647519"/>
                              <a:gd name="GluePoint408Y" fmla="*/ 1420177 h 2612594"/>
                              <a:gd name="GluePoint409X" fmla="*/ 2560581 w 2647519"/>
                              <a:gd name="GluePoint409Y" fmla="*/ 1420013 h 2612594"/>
                              <a:gd name="GluePoint410X" fmla="*/ 2558580 w 2647519"/>
                              <a:gd name="GluePoint410Y" fmla="*/ 1413509 h 2612594"/>
                              <a:gd name="GluePoint411X" fmla="*/ 2560485 w 2647519"/>
                              <a:gd name="GluePoint411Y" fmla="*/ 1398269 h 2612594"/>
                              <a:gd name="GluePoint412X" fmla="*/ 2565247 w 2647519"/>
                              <a:gd name="GluePoint412Y" fmla="*/ 1354454 h 2612594"/>
                              <a:gd name="GluePoint413X" fmla="*/ 2645258 w 2647519"/>
                              <a:gd name="GluePoint413Y" fmla="*/ 1328737 h 2612594"/>
                              <a:gd name="GluePoint414X" fmla="*/ 2647163 w 2647519"/>
                              <a:gd name="GluePoint414Y" fmla="*/ 1329689 h 2612594"/>
                              <a:gd name="GluePoint415X" fmla="*/ 2646210 w 2647519"/>
                              <a:gd name="GluePoint415Y" fmla="*/ 1369694 h 2612594"/>
                              <a:gd name="GluePoint416X" fmla="*/ 2647163 w 2647519"/>
                              <a:gd name="GluePoint416Y" fmla="*/ 1397317 h 2612594"/>
                              <a:gd name="GluePoint417X" fmla="*/ 2644305 w 2647519"/>
                              <a:gd name="GluePoint417Y" fmla="*/ 1447799 h 2612594"/>
                              <a:gd name="GluePoint418X" fmla="*/ 2641448 w 2647519"/>
                              <a:gd name="GluePoint418Y" fmla="*/ 1476374 h 2612594"/>
                              <a:gd name="GluePoint419X" fmla="*/ 2632875 w 2647519"/>
                              <a:gd name="GluePoint419Y" fmla="*/ 1518284 h 2612594"/>
                              <a:gd name="GluePoint420X" fmla="*/ 2630018 w 2647519"/>
                              <a:gd name="GluePoint420Y" fmla="*/ 1553527 h 2612594"/>
                              <a:gd name="GluePoint421X" fmla="*/ 2615730 w 2647519"/>
                              <a:gd name="GluePoint421Y" fmla="*/ 1618297 h 2612594"/>
                              <a:gd name="GluePoint422X" fmla="*/ 2602395 w 2647519"/>
                              <a:gd name="GluePoint422Y" fmla="*/ 1674494 h 2612594"/>
                              <a:gd name="GluePoint423X" fmla="*/ 2578583 w 2647519"/>
                              <a:gd name="GluePoint423Y" fmla="*/ 1684972 h 2612594"/>
                              <a:gd name="GluePoint424X" fmla="*/ 2580488 w 2647519"/>
                              <a:gd name="GluePoint424Y" fmla="*/ 1679257 h 2612594"/>
                              <a:gd name="GluePoint425X" fmla="*/ 2584298 w 2647519"/>
                              <a:gd name="GluePoint425Y" fmla="*/ 1639252 h 2612594"/>
                              <a:gd name="GluePoint426X" fmla="*/ 2598585 w 2647519"/>
                              <a:gd name="GluePoint426Y" fmla="*/ 1597342 h 2612594"/>
                              <a:gd name="GluePoint427X" fmla="*/ 2610015 w 2647519"/>
                              <a:gd name="GluePoint427Y" fmla="*/ 1590675 h 2612594"/>
                              <a:gd name="GluePoint428X" fmla="*/ 2610015 w 2647519"/>
                              <a:gd name="GluePoint428Y" fmla="*/ 1590674 h 2612594"/>
                              <a:gd name="GluePoint429X" fmla="*/ 2622398 w 2647519"/>
                              <a:gd name="GluePoint429Y" fmla="*/ 1518284 h 2612594"/>
                              <a:gd name="GluePoint430X" fmla="*/ 2629065 w 2647519"/>
                              <a:gd name="GluePoint430Y" fmla="*/ 1483994 h 2612594"/>
                              <a:gd name="GluePoint431X" fmla="*/ 2634780 w 2647519"/>
                              <a:gd name="GluePoint431Y" fmla="*/ 1448752 h 2612594"/>
                              <a:gd name="GluePoint432X" fmla="*/ 2639543 w 2647519"/>
                              <a:gd name="GluePoint432Y" fmla="*/ 1415414 h 2612594"/>
                              <a:gd name="GluePoint433X" fmla="*/ 2641448 w 2647519"/>
                              <a:gd name="GluePoint433Y" fmla="*/ 1383982 h 2612594"/>
                              <a:gd name="GluePoint434X" fmla="*/ 2642400 w 2647519"/>
                              <a:gd name="GluePoint434Y" fmla="*/ 1357312 h 2612594"/>
                              <a:gd name="GluePoint435X" fmla="*/ 2644305 w 2647519"/>
                              <a:gd name="GluePoint435Y" fmla="*/ 1343024 h 2612594"/>
                              <a:gd name="GluePoint436X" fmla="*/ 2645258 w 2647519"/>
                              <a:gd name="GluePoint436Y" fmla="*/ 1328737 h 2612594"/>
                              <a:gd name="GluePoint437X" fmla="*/ 134151 w 2647519"/>
                              <a:gd name="GluePoint437Y" fmla="*/ 887095 h 2612594"/>
                              <a:gd name="GluePoint438X" fmla="*/ 134625 w 2647519"/>
                              <a:gd name="GluePoint438Y" fmla="*/ 887332 h 2612594"/>
                              <a:gd name="GluePoint439X" fmla="*/ 134670 w 2647519"/>
                              <a:gd name="GluePoint439Y" fmla="*/ 887199 h 2612594"/>
                              <a:gd name="GluePoint440X" fmla="*/ 191618 w 2647519"/>
                              <a:gd name="GluePoint440Y" fmla="*/ 750570 h 2612594"/>
                              <a:gd name="GluePoint441X" fmla="*/ 170663 w 2647519"/>
                              <a:gd name="GluePoint441Y" fmla="*/ 789622 h 2612594"/>
                              <a:gd name="GluePoint442X" fmla="*/ 153518 w 2647519"/>
                              <a:gd name="GluePoint442Y" fmla="*/ 803910 h 2612594"/>
                              <a:gd name="GluePoint443X" fmla="*/ 153477 w 2647519"/>
                              <a:gd name="GluePoint443Y" fmla="*/ 804822 h 2612594"/>
                              <a:gd name="GluePoint444X" fmla="*/ 151819 w 2647519"/>
                              <a:gd name="GluePoint444Y" fmla="*/ 841286 h 2612594"/>
                              <a:gd name="GluePoint445X" fmla="*/ 151867 w 2647519"/>
                              <a:gd name="GluePoint445Y" fmla="*/ 841199 h 2612594"/>
                              <a:gd name="GluePoint446X" fmla="*/ 153518 w 2647519"/>
                              <a:gd name="GluePoint446Y" fmla="*/ 804862 h 2612594"/>
                              <a:gd name="GluePoint447X" fmla="*/ 170663 w 2647519"/>
                              <a:gd name="GluePoint447Y" fmla="*/ 790574 h 2612594"/>
                              <a:gd name="GluePoint448X" fmla="*/ 191618 w 2647519"/>
                              <a:gd name="GluePoint448Y" fmla="*/ 751522 h 2612594"/>
                              <a:gd name="GluePoint449X" fmla="*/ 192332 w 2647519"/>
                              <a:gd name="GluePoint449Y" fmla="*/ 751998 h 2612594"/>
                              <a:gd name="GluePoint450X" fmla="*/ 192689 w 2647519"/>
                              <a:gd name="GluePoint450Y" fmla="*/ 751284 h 2612594"/>
                              <a:gd name="GluePoint451X" fmla="*/ 203047 w 2647519"/>
                              <a:gd name="GluePoint451Y" fmla="*/ 667702 h 2612594"/>
                              <a:gd name="GluePoint452X" fmla="*/ 189712 w 2647519"/>
                              <a:gd name="GluePoint452Y" fmla="*/ 677227 h 2612594"/>
                              <a:gd name="GluePoint453X" fmla="*/ 169710 w 2647519"/>
                              <a:gd name="GluePoint453Y" fmla="*/ 719137 h 2612594"/>
                              <a:gd name="GluePoint454X" fmla="*/ 174286 w 2647519"/>
                              <a:gd name="GluePoint454Y" fmla="*/ 722798 h 2612594"/>
                              <a:gd name="GluePoint455X" fmla="*/ 174435 w 2647519"/>
                              <a:gd name="GluePoint455Y" fmla="*/ 722155 h 2612594"/>
                              <a:gd name="GluePoint456X" fmla="*/ 170663 w 2647519"/>
                              <a:gd name="GluePoint456Y" fmla="*/ 719137 h 2612594"/>
                              <a:gd name="GluePoint457X" fmla="*/ 190665 w 2647519"/>
                              <a:gd name="GluePoint457Y" fmla="*/ 677227 h 2612594"/>
                              <a:gd name="GluePoint458X" fmla="*/ 202473 w 2647519"/>
                              <a:gd name="GluePoint458Y" fmla="*/ 668793 h 2612594"/>
                              <a:gd name="GluePoint459X" fmla="*/ 276390 w 2647519"/>
                              <a:gd name="GluePoint459Y" fmla="*/ 613410 h 2612594"/>
                              <a:gd name="GluePoint460X" fmla="*/ 275187 w 2647519"/>
                              <a:gd name="GluePoint460Y" fmla="*/ 614373 h 2612594"/>
                              <a:gd name="GluePoint461X" fmla="*/ 270080 w 2647519"/>
                              <a:gd name="GluePoint461Y" fmla="*/ 634008 h 2612594"/>
                              <a:gd name="GluePoint462X" fmla="*/ 266865 w 2647519"/>
                              <a:gd name="GluePoint462Y" fmla="*/ 643890 h 2612594"/>
                              <a:gd name="GluePoint463X" fmla="*/ 179235 w 2647519"/>
                              <a:gd name="GluePoint463Y" fmla="*/ 803910 h 2612594"/>
                              <a:gd name="GluePoint464X" fmla="*/ 166852 w 2647519"/>
                              <a:gd name="GluePoint464Y" fmla="*/ 842962 h 2612594"/>
                              <a:gd name="GluePoint465X" fmla="*/ 155422 w 2647519"/>
                              <a:gd name="GluePoint465Y" fmla="*/ 882967 h 2612594"/>
                              <a:gd name="GluePoint466X" fmla="*/ 130657 w 2647519"/>
                              <a:gd name="GluePoint466Y" fmla="*/ 966787 h 2612594"/>
                              <a:gd name="GluePoint467X" fmla="*/ 114465 w 2647519"/>
                              <a:gd name="GluePoint467Y" fmla="*/ 1023937 h 2612594"/>
                              <a:gd name="GluePoint468X" fmla="*/ 106845 w 2647519"/>
                              <a:gd name="GluePoint468Y" fmla="*/ 1066800 h 2612594"/>
                              <a:gd name="GluePoint469X" fmla="*/ 103035 w 2647519"/>
                              <a:gd name="GluePoint469Y" fmla="*/ 1088707 h 2612594"/>
                              <a:gd name="GluePoint470X" fmla="*/ 100177 w 2647519"/>
                              <a:gd name="GluePoint470Y" fmla="*/ 1110615 h 2612594"/>
                              <a:gd name="GluePoint471X" fmla="*/ 91605 w 2647519"/>
                              <a:gd name="GluePoint471Y" fmla="*/ 1169670 h 2612594"/>
                              <a:gd name="GluePoint472X" fmla="*/ 88747 w 2647519"/>
                              <a:gd name="GluePoint472Y" fmla="*/ 1205865 h 2612594"/>
                              <a:gd name="GluePoint473X" fmla="*/ 93510 w 2647519"/>
                              <a:gd name="GluePoint473Y" fmla="*/ 1243965 h 2612594"/>
                              <a:gd name="GluePoint474X" fmla="*/ 95742 w 2647519"/>
                              <a:gd name="GluePoint474Y" fmla="*/ 1223205 h 2612594"/>
                              <a:gd name="GluePoint475X" fmla="*/ 95415 w 2647519"/>
                              <a:gd name="GluePoint475Y" fmla="*/ 1216342 h 2612594"/>
                              <a:gd name="GluePoint476X" fmla="*/ 99225 w 2647519"/>
                              <a:gd name="GluePoint476Y" fmla="*/ 1176337 h 2612594"/>
                              <a:gd name="GluePoint477X" fmla="*/ 107797 w 2647519"/>
                              <a:gd name="GluePoint477Y" fmla="*/ 1117282 h 2612594"/>
                              <a:gd name="GluePoint478X" fmla="*/ 114596 w 2647519"/>
                              <a:gd name="GluePoint478Y" fmla="*/ 1109123 h 2612594"/>
                              <a:gd name="GluePoint479X" fmla="*/ 124469 w 2647519"/>
                              <a:gd name="GluePoint479Y" fmla="*/ 1043051 h 2612594"/>
                              <a:gd name="GluePoint480X" fmla="*/ 123990 w 2647519"/>
                              <a:gd name="GluePoint480Y" fmla="*/ 1031557 h 2612594"/>
                              <a:gd name="GluePoint481X" fmla="*/ 133400 w 2647519"/>
                              <a:gd name="GluePoint481Y" fmla="*/ 1004580 h 2612594"/>
                              <a:gd name="GluePoint482X" fmla="*/ 138999 w 2647519"/>
                              <a:gd name="GluePoint482Y" fmla="*/ 981931 h 2612594"/>
                              <a:gd name="GluePoint483X" fmla="*/ 137325 w 2647519"/>
                              <a:gd name="GluePoint483Y" fmla="*/ 985837 h 2612594"/>
                              <a:gd name="GluePoint484X" fmla="*/ 131610 w 2647519"/>
                              <a:gd name="GluePoint484Y" fmla="*/ 983932 h 2612594"/>
                              <a:gd name="GluePoint485X" fmla="*/ 117322 w 2647519"/>
                              <a:gd name="GluePoint485Y" fmla="*/ 1024890 h 2612594"/>
                              <a:gd name="GluePoint486X" fmla="*/ 118275 w 2647519"/>
                              <a:gd name="GluePoint486Y" fmla="*/ 1047750 h 2612594"/>
                              <a:gd name="GluePoint487X" fmla="*/ 111607 w 2647519"/>
                              <a:gd name="GluePoint487Y" fmla="*/ 1091565 h 2612594"/>
                              <a:gd name="GluePoint488X" fmla="*/ 110655 w 2647519"/>
                              <a:gd name="GluePoint488Y" fmla="*/ 1099185 h 2612594"/>
                              <a:gd name="GluePoint489X" fmla="*/ 101130 w 2647519"/>
                              <a:gd name="GluePoint489Y" fmla="*/ 1110615 h 2612594"/>
                              <a:gd name="GluePoint490X" fmla="*/ 103987 w 2647519"/>
                              <a:gd name="GluePoint490Y" fmla="*/ 1088707 h 2612594"/>
                              <a:gd name="GluePoint491X" fmla="*/ 107797 w 2647519"/>
                              <a:gd name="GluePoint491Y" fmla="*/ 1066800 h 2612594"/>
                              <a:gd name="GluePoint492X" fmla="*/ 115417 w 2647519"/>
                              <a:gd name="GluePoint492Y" fmla="*/ 1023937 h 2612594"/>
                              <a:gd name="GluePoint493X" fmla="*/ 131610 w 2647519"/>
                              <a:gd name="GluePoint493Y" fmla="*/ 966787 h 2612594"/>
                              <a:gd name="GluePoint494X" fmla="*/ 156375 w 2647519"/>
                              <a:gd name="GluePoint494Y" fmla="*/ 882967 h 2612594"/>
                              <a:gd name="GluePoint495X" fmla="*/ 167805 w 2647519"/>
                              <a:gd name="GluePoint495Y" fmla="*/ 842962 h 2612594"/>
                              <a:gd name="GluePoint496X" fmla="*/ 180187 w 2647519"/>
                              <a:gd name="GluePoint496Y" fmla="*/ 803910 h 2612594"/>
                              <a:gd name="GluePoint497X" fmla="*/ 267817 w 2647519"/>
                              <a:gd name="GluePoint497Y" fmla="*/ 643890 h 2612594"/>
                              <a:gd name="GluePoint498X" fmla="*/ 276390 w 2647519"/>
                              <a:gd name="GluePoint498Y" fmla="*/ 613410 h 2612594"/>
                              <a:gd name="GluePoint499X" fmla="*/ 293536 w 2647519"/>
                              <a:gd name="GluePoint499Y" fmla="*/ 518160 h 2612594"/>
                              <a:gd name="GluePoint500X" fmla="*/ 293535 w 2647519"/>
                              <a:gd name="GluePoint500Y" fmla="*/ 518160 h 2612594"/>
                              <a:gd name="GluePoint501X" fmla="*/ 298297 w 2647519"/>
                              <a:gd name="GluePoint501Y" fmla="*/ 521970 h 2612594"/>
                              <a:gd name="GluePoint502X" fmla="*/ 298297 w 2647519"/>
                              <a:gd name="GluePoint502Y" fmla="*/ 521969 h 2612594"/>
                              <a:gd name="GluePoint503X" fmla="*/ 465169 w 2647519"/>
                              <a:gd name="GluePoint503Y" fmla="*/ 382550 h 2612594"/>
                              <a:gd name="GluePoint504X" fmla="*/ 464986 w 2647519"/>
                              <a:gd name="GluePoint504Y" fmla="*/ 382696 h 2612594"/>
                              <a:gd name="GluePoint505X" fmla="*/ 464430 w 2647519"/>
                              <a:gd name="GluePoint505Y" fmla="*/ 383325 h 2612594"/>
                              <a:gd name="GluePoint506X" fmla="*/ 456651 w 2647519"/>
                              <a:gd name="GluePoint506Y" fmla="*/ 391477 h 2612594"/>
                              <a:gd name="GluePoint507X" fmla="*/ 454684 w 2647519"/>
                              <a:gd name="GluePoint507Y" fmla="*/ 394338 h 2612594"/>
                              <a:gd name="GluePoint508X" fmla="*/ 453399 w 2647519"/>
                              <a:gd name="GluePoint508Y" fmla="*/ 395790 h 2612594"/>
                              <a:gd name="GluePoint509X" fmla="*/ 447840 w 2647519"/>
                              <a:gd name="GluePoint509Y" fmla="*/ 403860 h 2612594"/>
                              <a:gd name="GluePoint510X" fmla="*/ 389738 w 2647519"/>
                              <a:gd name="GluePoint510Y" fmla="*/ 472440 h 2612594"/>
                              <a:gd name="GluePoint511X" fmla="*/ 373545 w 2647519"/>
                              <a:gd name="GluePoint511Y" fmla="*/ 491490 h 2612594"/>
                              <a:gd name="GluePoint512X" fmla="*/ 357353 w 2647519"/>
                              <a:gd name="GluePoint512Y" fmla="*/ 511492 h 2612594"/>
                              <a:gd name="GluePoint513X" fmla="*/ 285752 w 2647519"/>
                              <a:gd name="GluePoint513Y" fmla="*/ 590631 h 2612594"/>
                              <a:gd name="GluePoint514X" fmla="*/ 358305 w 2647519"/>
                              <a:gd name="GluePoint514Y" fmla="*/ 510540 h 2612594"/>
                              <a:gd name="GluePoint515X" fmla="*/ 374497 w 2647519"/>
                              <a:gd name="GluePoint515Y" fmla="*/ 490537 h 2612594"/>
                              <a:gd name="GluePoint516X" fmla="*/ 390690 w 2647519"/>
                              <a:gd name="GluePoint516Y" fmla="*/ 471487 h 2612594"/>
                              <a:gd name="GluePoint517X" fmla="*/ 448792 w 2647519"/>
                              <a:gd name="GluePoint517Y" fmla="*/ 402907 h 2612594"/>
                              <a:gd name="GluePoint518X" fmla="*/ 454684 w 2647519"/>
                              <a:gd name="GluePoint518Y" fmla="*/ 394338 h 2612594"/>
                              <a:gd name="GluePoint519X" fmla="*/ 464430 w 2647519"/>
                              <a:gd name="GluePoint519Y" fmla="*/ 383325 h 2612594"/>
                              <a:gd name="GluePoint520X" fmla="*/ 489348 w 2647519"/>
                              <a:gd name="GluePoint520Y" fmla="*/ 316869 h 2612594"/>
                              <a:gd name="GluePoint521X" fmla="*/ 481127 w 2647519"/>
                              <a:gd name="GluePoint521Y" fmla="*/ 319733 h 2612594"/>
                              <a:gd name="GluePoint522X" fmla="*/ 475013 w 2647519"/>
                              <a:gd name="GluePoint522Y" fmla="*/ 322003 h 2612594"/>
                              <a:gd name="GluePoint523X" fmla="*/ 473558 w 2647519"/>
                              <a:gd name="GluePoint523Y" fmla="*/ 323849 h 2612594"/>
                              <a:gd name="GluePoint524X" fmla="*/ 463080 w 2647519"/>
                              <a:gd name="GluePoint524Y" fmla="*/ 333374 h 2612594"/>
                              <a:gd name="GluePoint525X" fmla="*/ 436410 w 2647519"/>
                              <a:gd name="GluePoint525Y" fmla="*/ 350519 h 2612594"/>
                              <a:gd name="GluePoint526X" fmla="*/ 418313 w 2647519"/>
                              <a:gd name="GluePoint526Y" fmla="*/ 370522 h 2612594"/>
                              <a:gd name="GluePoint527X" fmla="*/ 401168 w 2647519"/>
                              <a:gd name="GluePoint527Y" fmla="*/ 390524 h 2612594"/>
                              <a:gd name="GluePoint528X" fmla="*/ 389738 w 2647519"/>
                              <a:gd name="GluePoint528Y" fmla="*/ 401002 h 2612594"/>
                              <a:gd name="GluePoint529X" fmla="*/ 389350 w 2647519"/>
                              <a:gd name="GluePoint529Y" fmla="*/ 400516 h 2612594"/>
                              <a:gd name="GluePoint530X" fmla="*/ 378546 w 2647519"/>
                              <a:gd name="GluePoint530Y" fmla="*/ 413504 h 2612594"/>
                              <a:gd name="GluePoint531X" fmla="*/ 360210 w 2647519"/>
                              <a:gd name="GluePoint531Y" fmla="*/ 436245 h 2612594"/>
                              <a:gd name="GluePoint532X" fmla="*/ 330683 w 2647519"/>
                              <a:gd name="GluePoint532Y" fmla="*/ 468630 h 2612594"/>
                              <a:gd name="GluePoint533X" fmla="*/ 335445 w 2647519"/>
                              <a:gd name="GluePoint533Y" fmla="*/ 474344 h 2612594"/>
                              <a:gd name="GluePoint534X" fmla="*/ 335536 w 2647519"/>
                              <a:gd name="GluePoint534Y" fmla="*/ 474264 h 2612594"/>
                              <a:gd name="GluePoint535X" fmla="*/ 331635 w 2647519"/>
                              <a:gd name="GluePoint535Y" fmla="*/ 469582 h 2612594"/>
                              <a:gd name="GluePoint536X" fmla="*/ 361162 w 2647519"/>
                              <a:gd name="GluePoint536Y" fmla="*/ 437197 h 2612594"/>
                              <a:gd name="GluePoint537X" fmla="*/ 390690 w 2647519"/>
                              <a:gd name="GluePoint537Y" fmla="*/ 401002 h 2612594"/>
                              <a:gd name="GluePoint538X" fmla="*/ 402120 w 2647519"/>
                              <a:gd name="GluePoint538Y" fmla="*/ 390525 h 2612594"/>
                              <a:gd name="GluePoint539X" fmla="*/ 419265 w 2647519"/>
                              <a:gd name="GluePoint539Y" fmla="*/ 370522 h 2612594"/>
                              <a:gd name="GluePoint540X" fmla="*/ 437362 w 2647519"/>
                              <a:gd name="GluePoint540Y" fmla="*/ 350520 h 2612594"/>
                              <a:gd name="GluePoint541X" fmla="*/ 464032 w 2647519"/>
                              <a:gd name="GluePoint541Y" fmla="*/ 333375 h 2612594"/>
                              <a:gd name="GluePoint542X" fmla="*/ 474510 w 2647519"/>
                              <a:gd name="GluePoint542Y" fmla="*/ 323850 h 2612594"/>
                              <a:gd name="GluePoint543X" fmla="*/ 485940 w 2647519"/>
                              <a:gd name="GluePoint543Y" fmla="*/ 319564 h 2612594"/>
                              <a:gd name="GluePoint544X" fmla="*/ 489548 w 2647519"/>
                              <a:gd name="GluePoint544Y" fmla="*/ 318444 h 2612594"/>
                              <a:gd name="GluePoint545X" fmla="*/ 1868970 w 2647519"/>
                              <a:gd name="GluePoint545Y" fmla="*/ 144780 h 2612594"/>
                              <a:gd name="GluePoint546X" fmla="*/ 1917547 w 2647519"/>
                              <a:gd name="GluePoint546Y" fmla="*/ 166687 h 2612594"/>
                              <a:gd name="GluePoint547X" fmla="*/ 1938502 w 2647519"/>
                              <a:gd name="GluePoint547Y" fmla="*/ 183832 h 2612594"/>
                              <a:gd name="GluePoint548X" fmla="*/ 1891830 w 2647519"/>
                              <a:gd name="GluePoint548Y" fmla="*/ 160972 h 2612594"/>
                              <a:gd name="GluePoint549X" fmla="*/ 1868970 w 2647519"/>
                              <a:gd name="GluePoint549Y" fmla="*/ 144780 h 2612594"/>
                              <a:gd name="GluePoint550X" fmla="*/ 1710855 w 2647519"/>
                              <a:gd name="GluePoint550Y" fmla="*/ 75247 h 2612594"/>
                              <a:gd name="GluePoint551X" fmla="*/ 1748955 w 2647519"/>
                              <a:gd name="GluePoint551Y" fmla="*/ 83819 h 2612594"/>
                              <a:gd name="GluePoint552X" fmla="*/ 1802295 w 2647519"/>
                              <a:gd name="GluePoint552Y" fmla="*/ 110489 h 2612594"/>
                              <a:gd name="GluePoint553X" fmla="*/ 1710855 w 2647519"/>
                              <a:gd name="GluePoint553Y" fmla="*/ 75247 h 2612594"/>
                              <a:gd name="GluePoint554X" fmla="*/ 1137451 w 2647519"/>
                              <a:gd name="GluePoint554Y" fmla="*/ 68937 h 2612594"/>
                              <a:gd name="GluePoint555X" fmla="*/ 1117448 w 2647519"/>
                              <a:gd name="GluePoint555Y" fmla="*/ 71437 h 2612594"/>
                              <a:gd name="GluePoint556X" fmla="*/ 1074585 w 2647519"/>
                              <a:gd name="GluePoint556Y" fmla="*/ 77152 h 2612594"/>
                              <a:gd name="GluePoint557X" fmla="*/ 1032675 w 2647519"/>
                              <a:gd name="GluePoint557Y" fmla="*/ 86677 h 2612594"/>
                              <a:gd name="GluePoint558X" fmla="*/ 1014578 w 2647519"/>
                              <a:gd name="GluePoint558Y" fmla="*/ 92392 h 2612594"/>
                              <a:gd name="GluePoint559X" fmla="*/ 993623 w 2647519"/>
                              <a:gd name="GluePoint559Y" fmla="*/ 98107 h 2612594"/>
                              <a:gd name="GluePoint560X" fmla="*/ 947769 w 2647519"/>
                              <a:gd name="GluePoint560Y" fmla="*/ 107115 h 2612594"/>
                              <a:gd name="GluePoint561X" fmla="*/ 939330 w 2647519"/>
                              <a:gd name="GluePoint561Y" fmla="*/ 110490 h 2612594"/>
                              <a:gd name="GluePoint562X" fmla="*/ 881228 w 2647519"/>
                              <a:gd name="GluePoint562Y" fmla="*/ 130492 h 2612594"/>
                              <a:gd name="GluePoint563X" fmla="*/ 824078 w 2647519"/>
                              <a:gd name="GluePoint563Y" fmla="*/ 153352 h 2612594"/>
                              <a:gd name="GluePoint564X" fmla="*/ 784073 w 2647519"/>
                              <a:gd name="GluePoint564Y" fmla="*/ 171450 h 2612594"/>
                              <a:gd name="GluePoint565X" fmla="*/ 757403 w 2647519"/>
                              <a:gd name="GluePoint565Y" fmla="*/ 181927 h 2612594"/>
                              <a:gd name="GluePoint566X" fmla="*/ 691680 w 2647519"/>
                              <a:gd name="GluePoint566Y" fmla="*/ 212407 h 2612594"/>
                              <a:gd name="GluePoint567X" fmla="*/ 660248 w 2647519"/>
                              <a:gd name="GluePoint567Y" fmla="*/ 232410 h 2612594"/>
                              <a:gd name="GluePoint568X" fmla="*/ 629768 w 2647519"/>
                              <a:gd name="GluePoint568Y" fmla="*/ 252412 h 2612594"/>
                              <a:gd name="GluePoint569X" fmla="*/ 581190 w 2647519"/>
                              <a:gd name="GluePoint569Y" fmla="*/ 288607 h 2612594"/>
                              <a:gd name="GluePoint570X" fmla="*/ 535470 w 2647519"/>
                              <a:gd name="GluePoint570Y" fmla="*/ 324802 h 2612594"/>
                              <a:gd name="GluePoint571X" fmla="*/ 491713 w 2647519"/>
                              <a:gd name="GluePoint571Y" fmla="*/ 362974 h 2612594"/>
                              <a:gd name="GluePoint572X" fmla="*/ 495465 w 2647519"/>
                              <a:gd name="GluePoint572Y" fmla="*/ 367665 h 2612594"/>
                              <a:gd name="GluePoint573X" fmla="*/ 504752 w 2647519"/>
                              <a:gd name="GluePoint573Y" fmla="*/ 361295 h 2612594"/>
                              <a:gd name="GluePoint574X" fmla="*/ 512657 w 2647519"/>
                              <a:gd name="GluePoint574Y" fmla="*/ 355403 h 2612594"/>
                              <a:gd name="GluePoint575X" fmla="*/ 541185 w 2647519"/>
                              <a:gd name="GluePoint575Y" fmla="*/ 330517 h 2612594"/>
                              <a:gd name="GluePoint576X" fmla="*/ 586905 w 2647519"/>
                              <a:gd name="GluePoint576Y" fmla="*/ 294322 h 2612594"/>
                              <a:gd name="GluePoint577X" fmla="*/ 635482 w 2647519"/>
                              <a:gd name="GluePoint577Y" fmla="*/ 258127 h 2612594"/>
                              <a:gd name="GluePoint578X" fmla="*/ 665962 w 2647519"/>
                              <a:gd name="GluePoint578Y" fmla="*/ 238124 h 2612594"/>
                              <a:gd name="GluePoint579X" fmla="*/ 697395 w 2647519"/>
                              <a:gd name="GluePoint579Y" fmla="*/ 218122 h 2612594"/>
                              <a:gd name="GluePoint580X" fmla="*/ 763117 w 2647519"/>
                              <a:gd name="GluePoint580Y" fmla="*/ 187642 h 2612594"/>
                              <a:gd name="GluePoint581X" fmla="*/ 788835 w 2647519"/>
                              <a:gd name="GluePoint581Y" fmla="*/ 174307 h 2612594"/>
                              <a:gd name="GluePoint582X" fmla="*/ 828840 w 2647519"/>
                              <a:gd name="GluePoint582Y" fmla="*/ 156209 h 2612594"/>
                              <a:gd name="GluePoint583X" fmla="*/ 885990 w 2647519"/>
                              <a:gd name="GluePoint583Y" fmla="*/ 133349 h 2612594"/>
                              <a:gd name="GluePoint584X" fmla="*/ 944092 w 2647519"/>
                              <a:gd name="GluePoint584Y" fmla="*/ 113347 h 2612594"/>
                              <a:gd name="GluePoint585X" fmla="*/ 968499 w 2647519"/>
                              <a:gd name="GluePoint585Y" fmla="*/ 108553 h 2612594"/>
                              <a:gd name="GluePoint586X" fmla="*/ 980289 w 2647519"/>
                              <a:gd name="GluePoint586Y" fmla="*/ 104524 h 2612594"/>
                              <a:gd name="GluePoint587X" fmla="*/ 1140765 w 2647519"/>
                              <a:gd name="GluePoint587Y" fmla="*/ 69904 h 2612594"/>
                              <a:gd name="GluePoint588X" fmla="*/ 1478088 w 2647519"/>
                              <a:gd name="GluePoint588Y" fmla="*/ 48458 h 2612594"/>
                              <a:gd name="GluePoint589X" fmla="*/ 1498447 w 2647519"/>
                              <a:gd name="GluePoint589Y" fmla="*/ 50482 h 2612594"/>
                              <a:gd name="GluePoint590X" fmla="*/ 1526070 w 2647519"/>
                              <a:gd name="GluePoint590Y" fmla="*/ 60007 h 2612594"/>
                              <a:gd name="GluePoint591X" fmla="*/ 1505115 w 2647519"/>
                              <a:gd name="GluePoint591Y" fmla="*/ 57150 h 2612594"/>
                              <a:gd name="GluePoint592X" fmla="*/ 1461300 w 2647519"/>
                              <a:gd name="GluePoint592Y" fmla="*/ 48577 h 2612594"/>
                              <a:gd name="GluePoint593X" fmla="*/ 1478088 w 2647519"/>
                              <a:gd name="GluePoint593Y" fmla="*/ 48458 h 2612594"/>
                              <a:gd name="GluePoint594X" fmla="*/ 1588935 w 2647519"/>
                              <a:gd name="GluePoint594Y" fmla="*/ 40957 h 2612594"/>
                              <a:gd name="GluePoint595X" fmla="*/ 1627987 w 2647519"/>
                              <a:gd name="GluePoint595Y" fmla="*/ 43814 h 2612594"/>
                              <a:gd name="GluePoint596X" fmla="*/ 1675612 w 2647519"/>
                              <a:gd name="GluePoint596Y" fmla="*/ 62864 h 2612594"/>
                              <a:gd name="GluePoint597X" fmla="*/ 1616557 w 2647519"/>
                              <a:gd name="GluePoint597Y" fmla="*/ 52387 h 2612594"/>
                              <a:gd name="GluePoint598X" fmla="*/ 1588935 w 2647519"/>
                              <a:gd name="GluePoint598Y" fmla="*/ 40957 h 2612594"/>
                              <a:gd name="GluePoint599X" fmla="*/ 1270324 w 2647519"/>
                              <a:gd name="GluePoint599Y" fmla="*/ 40719 h 2612594"/>
                              <a:gd name="GluePoint600X" fmla="*/ 1160310 w 2647519"/>
                              <a:gd name="GluePoint600Y" fmla="*/ 46672 h 2612594"/>
                              <a:gd name="GluePoint601X" fmla="*/ 1084110 w 2647519"/>
                              <a:gd name="GluePoint601Y" fmla="*/ 57149 h 2612594"/>
                              <a:gd name="GluePoint602X" fmla="*/ 1047915 w 2647519"/>
                              <a:gd name="GluePoint602Y" fmla="*/ 66674 h 2612594"/>
                              <a:gd name="GluePoint603X" fmla="*/ 1016482 w 2647519"/>
                              <a:gd name="GluePoint603Y" fmla="*/ 78104 h 2612594"/>
                              <a:gd name="GluePoint604X" fmla="*/ 972667 w 2647519"/>
                              <a:gd name="GluePoint604Y" fmla="*/ 83819 h 2612594"/>
                              <a:gd name="GluePoint605X" fmla="*/ 806932 w 2647519"/>
                              <a:gd name="GluePoint605Y" fmla="*/ 147637 h 2612594"/>
                              <a:gd name="GluePoint606X" fmla="*/ 746925 w 2647519"/>
                              <a:gd name="GluePoint606Y" fmla="*/ 174307 h 2612594"/>
                              <a:gd name="GluePoint607X" fmla="*/ 728827 w 2647519"/>
                              <a:gd name="GluePoint607Y" fmla="*/ 180974 h 2612594"/>
                              <a:gd name="GluePoint608X" fmla="*/ 712635 w 2647519"/>
                              <a:gd name="GluePoint608Y" fmla="*/ 189547 h 2612594"/>
                              <a:gd name="GluePoint609X" fmla="*/ 682155 w 2647519"/>
                              <a:gd name="GluePoint609Y" fmla="*/ 205739 h 2612594"/>
                              <a:gd name="GluePoint610X" fmla="*/ 634530 w 2647519"/>
                              <a:gd name="GluePoint610Y" fmla="*/ 230504 h 2612594"/>
                              <a:gd name="GluePoint611X" fmla="*/ 598335 w 2647519"/>
                              <a:gd name="GluePoint611Y" fmla="*/ 259079 h 2612594"/>
                              <a:gd name="GluePoint612X" fmla="*/ 493560 w 2647519"/>
                              <a:gd name="GluePoint612Y" fmla="*/ 340994 h 2612594"/>
                              <a:gd name="GluePoint613X" fmla="*/ 471664 w 2647519"/>
                              <a:gd name="GluePoint613Y" fmla="*/ 360034 h 2612594"/>
                              <a:gd name="GluePoint614X" fmla="*/ 450243 w 2647519"/>
                              <a:gd name="GluePoint614Y" fmla="*/ 379593 h 2612594"/>
                              <a:gd name="GluePoint615X" fmla="*/ 450697 w 2647519"/>
                              <a:gd name="GluePoint615Y" fmla="*/ 380047 h 2612594"/>
                              <a:gd name="GluePoint616X" fmla="*/ 285915 w 2647519"/>
                              <a:gd name="GluePoint616Y" fmla="*/ 573404 h 2612594"/>
                              <a:gd name="GluePoint617X" fmla="*/ 252577 w 2647519"/>
                              <a:gd name="GluePoint617Y" fmla="*/ 619124 h 2612594"/>
                              <a:gd name="GluePoint618X" fmla="*/ 237337 w 2647519"/>
                              <a:gd name="GluePoint618Y" fmla="*/ 646747 h 2612594"/>
                              <a:gd name="GluePoint619X" fmla="*/ 222097 w 2647519"/>
                              <a:gd name="GluePoint619Y" fmla="*/ 672464 h 2612594"/>
                              <a:gd name="GluePoint620X" fmla="*/ 193522 w 2647519"/>
                              <a:gd name="GluePoint620Y" fmla="*/ 725804 h 2612594"/>
                              <a:gd name="GluePoint621X" fmla="*/ 162439 w 2647519"/>
                              <a:gd name="GluePoint621Y" fmla="*/ 774785 h 2612594"/>
                              <a:gd name="GluePoint622X" fmla="*/ 162090 w 2647519"/>
                              <a:gd name="GluePoint622Y" fmla="*/ 776287 h 2612594"/>
                              <a:gd name="GluePoint623X" fmla="*/ 151612 w 2647519"/>
                              <a:gd name="GluePoint623Y" fmla="*/ 804862 h 2612594"/>
                              <a:gd name="GluePoint624X" fmla="*/ 143992 w 2647519"/>
                              <a:gd name="GluePoint624Y" fmla="*/ 818197 h 2612594"/>
                              <a:gd name="GluePoint625X" fmla="*/ 142087 w 2647519"/>
                              <a:gd name="GluePoint625Y" fmla="*/ 820102 h 2612594"/>
                              <a:gd name="GluePoint626X" fmla="*/ 133634 w 2647519"/>
                              <a:gd name="GluePoint626Y" fmla="*/ 848201 h 2612594"/>
                              <a:gd name="GluePoint627X" fmla="*/ 131610 w 2647519"/>
                              <a:gd name="GluePoint627Y" fmla="*/ 864870 h 2612594"/>
                              <a:gd name="GluePoint628X" fmla="*/ 129705 w 2647519"/>
                              <a:gd name="GluePoint628Y" fmla="*/ 888682 h 2612594"/>
                              <a:gd name="GluePoint629X" fmla="*/ 116370 w 2647519"/>
                              <a:gd name="GluePoint629Y" fmla="*/ 927735 h 2612594"/>
                              <a:gd name="GluePoint630X" fmla="*/ 103987 w 2647519"/>
                              <a:gd name="GluePoint630Y" fmla="*/ 966787 h 2612594"/>
                              <a:gd name="GluePoint631X" fmla="*/ 90652 w 2647519"/>
                              <a:gd name="GluePoint631Y" fmla="*/ 1023937 h 2612594"/>
                              <a:gd name="GluePoint632X" fmla="*/ 83032 w 2647519"/>
                              <a:gd name="GluePoint632Y" fmla="*/ 1076325 h 2612594"/>
                              <a:gd name="GluePoint633X" fmla="*/ 78270 w 2647519"/>
                              <a:gd name="GluePoint633Y" fmla="*/ 1128712 h 2612594"/>
                              <a:gd name="GluePoint634X" fmla="*/ 84937 w 2647519"/>
                              <a:gd name="GluePoint634Y" fmla="*/ 1092517 h 2612594"/>
                              <a:gd name="GluePoint635X" fmla="*/ 85555 w 2647519"/>
                              <a:gd name="GluePoint635Y" fmla="*/ 1089530 h 2612594"/>
                              <a:gd name="GluePoint636X" fmla="*/ 86842 w 2647519"/>
                              <a:gd name="GluePoint636Y" fmla="*/ 1075372 h 2612594"/>
                              <a:gd name="GluePoint637X" fmla="*/ 94462 w 2647519"/>
                              <a:gd name="GluePoint637Y" fmla="*/ 1022985 h 2612594"/>
                              <a:gd name="GluePoint638X" fmla="*/ 96848 w 2647519"/>
                              <a:gd name="GluePoint638Y" fmla="*/ 1023781 h 2612594"/>
                              <a:gd name="GluePoint639X" fmla="*/ 97055 w 2647519"/>
                              <a:gd name="GluePoint639Y" fmla="*/ 1022896 h 2612594"/>
                              <a:gd name="GluePoint640X" fmla="*/ 94463 w 2647519"/>
                              <a:gd name="GluePoint640Y" fmla="*/ 1022032 h 2612594"/>
                              <a:gd name="GluePoint641X" fmla="*/ 107798 w 2647519"/>
                              <a:gd name="GluePoint641Y" fmla="*/ 964882 h 2612594"/>
                              <a:gd name="GluePoint642X" fmla="*/ 120180 w 2647519"/>
                              <a:gd name="GluePoint642Y" fmla="*/ 925829 h 2612594"/>
                              <a:gd name="GluePoint643X" fmla="*/ 133454 w 2647519"/>
                              <a:gd name="GluePoint643Y" fmla="*/ 886956 h 2612594"/>
                              <a:gd name="GluePoint644X" fmla="*/ 132563 w 2647519"/>
                              <a:gd name="GluePoint644Y" fmla="*/ 886777 h 2612594"/>
                              <a:gd name="GluePoint645X" fmla="*/ 134468 w 2647519"/>
                              <a:gd name="GluePoint645Y" fmla="*/ 862965 h 2612594"/>
                              <a:gd name="GluePoint646X" fmla="*/ 144945 w 2647519"/>
                              <a:gd name="GluePoint646Y" fmla="*/ 818197 h 2612594"/>
                              <a:gd name="GluePoint647X" fmla="*/ 152565 w 2647519"/>
                              <a:gd name="GluePoint647Y" fmla="*/ 804862 h 2612594"/>
                              <a:gd name="GluePoint648X" fmla="*/ 152821 w 2647519"/>
                              <a:gd name="GluePoint648Y" fmla="*/ 804166 h 2612594"/>
                              <a:gd name="GluePoint649X" fmla="*/ 163043 w 2647519"/>
                              <a:gd name="GluePoint649Y" fmla="*/ 776287 h 2612594"/>
                              <a:gd name="GluePoint650X" fmla="*/ 194475 w 2647519"/>
                              <a:gd name="GluePoint650Y" fmla="*/ 726757 h 2612594"/>
                              <a:gd name="GluePoint651X" fmla="*/ 223050 w 2647519"/>
                              <a:gd name="GluePoint651Y" fmla="*/ 673417 h 2612594"/>
                              <a:gd name="GluePoint652X" fmla="*/ 238290 w 2647519"/>
                              <a:gd name="GluePoint652Y" fmla="*/ 647700 h 2612594"/>
                              <a:gd name="GluePoint653X" fmla="*/ 253530 w 2647519"/>
                              <a:gd name="GluePoint653Y" fmla="*/ 620077 h 2612594"/>
                              <a:gd name="GluePoint654X" fmla="*/ 286868 w 2647519"/>
                              <a:gd name="GluePoint654Y" fmla="*/ 574357 h 2612594"/>
                              <a:gd name="GluePoint655X" fmla="*/ 451650 w 2647519"/>
                              <a:gd name="GluePoint655Y" fmla="*/ 381000 h 2612594"/>
                              <a:gd name="GluePoint656X" fmla="*/ 495465 w 2647519"/>
                              <a:gd name="GluePoint656Y" fmla="*/ 340995 h 2612594"/>
                              <a:gd name="GluePoint657X" fmla="*/ 600240 w 2647519"/>
                              <a:gd name="GluePoint657Y" fmla="*/ 259080 h 2612594"/>
                              <a:gd name="GluePoint658X" fmla="*/ 636435 w 2647519"/>
                              <a:gd name="GluePoint658Y" fmla="*/ 230505 h 2612594"/>
                              <a:gd name="GluePoint659X" fmla="*/ 684060 w 2647519"/>
                              <a:gd name="GluePoint659Y" fmla="*/ 205740 h 2612594"/>
                              <a:gd name="GluePoint660X" fmla="*/ 714540 w 2647519"/>
                              <a:gd name="GluePoint660Y" fmla="*/ 189547 h 2612594"/>
                              <a:gd name="GluePoint661X" fmla="*/ 730733 w 2647519"/>
                              <a:gd name="GluePoint661Y" fmla="*/ 180975 h 2612594"/>
                              <a:gd name="GluePoint662X" fmla="*/ 748830 w 2647519"/>
                              <a:gd name="GluePoint662Y" fmla="*/ 174307 h 2612594"/>
                              <a:gd name="GluePoint663X" fmla="*/ 808838 w 2647519"/>
                              <a:gd name="GluePoint663Y" fmla="*/ 147637 h 2612594"/>
                              <a:gd name="GluePoint664X" fmla="*/ 974573 w 2647519"/>
                              <a:gd name="GluePoint664Y" fmla="*/ 83820 h 2612594"/>
                              <a:gd name="GluePoint665X" fmla="*/ 1018388 w 2647519"/>
                              <a:gd name="GluePoint665Y" fmla="*/ 78105 h 2612594"/>
                              <a:gd name="GluePoint666X" fmla="*/ 1049820 w 2647519"/>
                              <a:gd name="GluePoint666Y" fmla="*/ 66675 h 2612594"/>
                              <a:gd name="GluePoint667X" fmla="*/ 1086015 w 2647519"/>
                              <a:gd name="GluePoint667Y" fmla="*/ 57150 h 2612594"/>
                              <a:gd name="GluePoint668X" fmla="*/ 1162215 w 2647519"/>
                              <a:gd name="GluePoint668Y" fmla="*/ 46672 h 2612594"/>
                              <a:gd name="GluePoint669X" fmla="*/ 1272229 w 2647519"/>
                              <a:gd name="GluePoint669Y" fmla="*/ 41076 h 2612594"/>
                              <a:gd name="GluePoint670X" fmla="*/ 1360655 w 2647519"/>
                              <a:gd name="GluePoint670Y" fmla="*/ 44043 h 2612594"/>
                              <a:gd name="GluePoint671X" fmla="*/ 1404150 w 2647519"/>
                              <a:gd name="GluePoint671Y" fmla="*/ 0 h 2612594"/>
                              <a:gd name="GluePoint672X" fmla="*/ 1448917 w 2647519"/>
                              <a:gd name="GluePoint672Y" fmla="*/ 2857 h 2612594"/>
                              <a:gd name="GluePoint673X" fmla="*/ 1494637 w 2647519"/>
                              <a:gd name="GluePoint673Y" fmla="*/ 7620 h 2612594"/>
                              <a:gd name="GluePoint674X" fmla="*/ 1525117 w 2647519"/>
                              <a:gd name="GluePoint674Y" fmla="*/ 15240 h 2612594"/>
                              <a:gd name="GluePoint675X" fmla="*/ 1545120 w 2647519"/>
                              <a:gd name="GluePoint675Y" fmla="*/ 24765 h 2612594"/>
                              <a:gd name="GluePoint676X" fmla="*/ 1569885 w 2647519"/>
                              <a:gd name="GluePoint676Y" fmla="*/ 20002 h 2612594"/>
                              <a:gd name="GluePoint677X" fmla="*/ 1607032 w 2647519"/>
                              <a:gd name="GluePoint677Y" fmla="*/ 28575 h 2612594"/>
                              <a:gd name="GluePoint678X" fmla="*/ 1629892 w 2647519"/>
                              <a:gd name="GluePoint678Y" fmla="*/ 35242 h 2612594"/>
                              <a:gd name="GluePoint679X" fmla="*/ 1628940 w 2647519"/>
                              <a:gd name="GluePoint679Y" fmla="*/ 36195 h 2612594"/>
                              <a:gd name="GluePoint680X" fmla="*/ 1627987 w 2647519"/>
                              <a:gd name="GluePoint680Y" fmla="*/ 42862 h 2612594"/>
                              <a:gd name="GluePoint681X" fmla="*/ 1588935 w 2647519"/>
                              <a:gd name="GluePoint681Y" fmla="*/ 40005 h 2612594"/>
                              <a:gd name="GluePoint682X" fmla="*/ 1575600 w 2647519"/>
                              <a:gd name="GluePoint682Y" fmla="*/ 36195 h 2612594"/>
                              <a:gd name="GluePoint683X" fmla="*/ 1562265 w 2647519"/>
                              <a:gd name="GluePoint683Y" fmla="*/ 33337 h 2612594"/>
                              <a:gd name="GluePoint684X" fmla="*/ 1536547 w 2647519"/>
                              <a:gd name="GluePoint684Y" fmla="*/ 27622 h 2612594"/>
                              <a:gd name="GluePoint685X" fmla="*/ 1510830 w 2647519"/>
                              <a:gd name="GluePoint685Y" fmla="*/ 21907 h 2612594"/>
                              <a:gd name="GluePoint686X" fmla="*/ 1484160 w 2647519"/>
                              <a:gd name="GluePoint686Y" fmla="*/ 18097 h 2612594"/>
                              <a:gd name="GluePoint687X" fmla="*/ 1454633 w 2647519"/>
                              <a:gd name="GluePoint687Y" fmla="*/ 18097 h 2612594"/>
                              <a:gd name="GluePoint688X" fmla="*/ 1430820 w 2647519"/>
                              <a:gd name="GluePoint688Y" fmla="*/ 18097 h 2612594"/>
                              <a:gd name="GluePoint689X" fmla="*/ 1393673 w 2647519"/>
                              <a:gd name="GluePoint689Y" fmla="*/ 18097 h 2612594"/>
                              <a:gd name="GluePoint690X" fmla="*/ 1391928 w 2647519"/>
                              <a:gd name="GluePoint690Y" fmla="*/ 17540 h 2612594"/>
                              <a:gd name="GluePoint691X" fmla="*/ 1375575 w 2647519"/>
                              <a:gd name="GluePoint691Y" fmla="*/ 25717 h 2612594"/>
                              <a:gd name="GluePoint692X" fmla="*/ 1381290 w 2647519"/>
                              <a:gd name="GluePoint692Y" fmla="*/ 35242 h 2612594"/>
                              <a:gd name="GluePoint693X" fmla="*/ 1438440 w 2647519"/>
                              <a:gd name="GluePoint693Y" fmla="*/ 46672 h 2612594"/>
                              <a:gd name="GluePoint694X" fmla="*/ 1413008 w 2647519"/>
                              <a:gd name="GluePoint694Y" fmla="*/ 47116 h 2612594"/>
                              <a:gd name="GluePoint695X" fmla="*/ 1413437 w 2647519"/>
                              <a:gd name="GluePoint695Y" fmla="*/ 47149 h 2612594"/>
                              <a:gd name="GluePoint696X" fmla="*/ 1440345 w 2647519"/>
                              <a:gd name="GluePoint696Y" fmla="*/ 46672 h 2612594"/>
                              <a:gd name="GluePoint697X" fmla="*/ 1463205 w 2647519"/>
                              <a:gd name="GluePoint697Y" fmla="*/ 49530 h 2612594"/>
                              <a:gd name="GluePoint698X" fmla="*/ 1507020 w 2647519"/>
                              <a:gd name="GluePoint698Y" fmla="*/ 58102 h 2612594"/>
                              <a:gd name="GluePoint699X" fmla="*/ 1527975 w 2647519"/>
                              <a:gd name="GluePoint699Y" fmla="*/ 60960 h 2612594"/>
                              <a:gd name="GluePoint700X" fmla="*/ 1563218 w 2647519"/>
                              <a:gd name="GluePoint700Y" fmla="*/ 68580 h 2612594"/>
                              <a:gd name="GluePoint701X" fmla="*/ 1599413 w 2647519"/>
                              <a:gd name="GluePoint701Y" fmla="*/ 76200 h 2612594"/>
                              <a:gd name="GluePoint702X" fmla="*/ 1634655 w 2647519"/>
                              <a:gd name="GluePoint702Y" fmla="*/ 84772 h 2612594"/>
                              <a:gd name="GluePoint703X" fmla="*/ 1669898 w 2647519"/>
                              <a:gd name="GluePoint703Y" fmla="*/ 95250 h 2612594"/>
                              <a:gd name="GluePoint704X" fmla="*/ 1687043 w 2647519"/>
                              <a:gd name="GluePoint704Y" fmla="*/ 100012 h 2612594"/>
                              <a:gd name="GluePoint705X" fmla="*/ 1704188 w 2647519"/>
                              <a:gd name="GluePoint705Y" fmla="*/ 105727 h 2612594"/>
                              <a:gd name="GluePoint706X" fmla="*/ 1704409 w 2647519"/>
                              <a:gd name="GluePoint706Y" fmla="*/ 105929 h 2612594"/>
                              <a:gd name="GluePoint707X" fmla="*/ 1716704 w 2647519"/>
                              <a:gd name="GluePoint707Y" fmla="*/ 108049 h 2612594"/>
                              <a:gd name="GluePoint708X" fmla="*/ 1746499 w 2647519"/>
                              <a:gd name="GluePoint708Y" fmla="*/ 119121 h 2612594"/>
                              <a:gd name="GluePoint709X" fmla="*/ 1750661 w 2647519"/>
                              <a:gd name="GluePoint709Y" fmla="*/ 125427 h 2612594"/>
                              <a:gd name="GluePoint710X" fmla="*/ 1751813 w 2647519"/>
                              <a:gd name="GluePoint710Y" fmla="*/ 125730 h 2612594"/>
                              <a:gd name="GluePoint711X" fmla="*/ 1778483 w 2647519"/>
                              <a:gd name="GluePoint711Y" fmla="*/ 136207 h 2612594"/>
                              <a:gd name="GluePoint712X" fmla="*/ 1801343 w 2647519"/>
                              <a:gd name="GluePoint712Y" fmla="*/ 145732 h 2612594"/>
                              <a:gd name="GluePoint713X" fmla="*/ 1824203 w 2647519"/>
                              <a:gd name="GluePoint713Y" fmla="*/ 156210 h 2612594"/>
                              <a:gd name="GluePoint714X" fmla="*/ 1841348 w 2647519"/>
                              <a:gd name="GluePoint714Y" fmla="*/ 165735 h 2612594"/>
                              <a:gd name="GluePoint715X" fmla="*/ 1852778 w 2647519"/>
                              <a:gd name="GluePoint715Y" fmla="*/ 171450 h 2612594"/>
                              <a:gd name="GluePoint716X" fmla="*/ 1865160 w 2647519"/>
                              <a:gd name="GluePoint716Y" fmla="*/ 178117 h 2612594"/>
                              <a:gd name="GluePoint717X" fmla="*/ 1907070 w 2647519"/>
                              <a:gd name="GluePoint717Y" fmla="*/ 201930 h 2612594"/>
                              <a:gd name="GluePoint718X" fmla="*/ 1960410 w 2647519"/>
                              <a:gd name="GluePoint718Y" fmla="*/ 236220 h 2612594"/>
                              <a:gd name="GluePoint719X" fmla="*/ 1988033 w 2647519"/>
                              <a:gd name="GluePoint719Y" fmla="*/ 255270 h 2612594"/>
                              <a:gd name="GluePoint720X" fmla="*/ 1988833 w 2647519"/>
                              <a:gd name="GluePoint720Y" fmla="*/ 255841 h 2612594"/>
                              <a:gd name="GluePoint721X" fmla="*/ 2002949 w 2647519"/>
                              <a:gd name="GluePoint721Y" fmla="*/ 264417 h 2612594"/>
                              <a:gd name="GluePoint722X" fmla="*/ 2540483 w 2647519"/>
                              <a:gd name="GluePoint722Y" fmla="*/ 1275397 h 2612594"/>
                              <a:gd name="GluePoint723X" fmla="*/ 2540081 w 2647519"/>
                              <a:gd name="GluePoint723Y" fmla="*/ 1283368 h 2612594"/>
                              <a:gd name="GluePoint724X" fmla="*/ 2550960 w 2647519"/>
                              <a:gd name="GluePoint724Y" fmla="*/ 1284922 h 2612594"/>
                              <a:gd name="GluePoint725X" fmla="*/ 2561437 w 2647519"/>
                              <a:gd name="GluePoint725Y" fmla="*/ 1292542 h 2612594"/>
                              <a:gd name="GluePoint726X" fmla="*/ 2566200 w 2647519"/>
                              <a:gd name="GluePoint726Y" fmla="*/ 1318259 h 2612594"/>
                              <a:gd name="GluePoint727X" fmla="*/ 2584297 w 2647519"/>
                              <a:gd name="GluePoint727Y" fmla="*/ 1348739 h 2612594"/>
                              <a:gd name="GluePoint728X" fmla="*/ 2591918 w 2647519"/>
                              <a:gd name="GluePoint728Y" fmla="*/ 1349432 h 2612594"/>
                              <a:gd name="GluePoint729X" fmla="*/ 2591918 w 2647519"/>
                              <a:gd name="GluePoint729Y" fmla="*/ 1342072 h 2612594"/>
                              <a:gd name="GluePoint730X" fmla="*/ 2599661 w 2647519"/>
                              <a:gd name="GluePoint730Y" fmla="*/ 1320563 h 2612594"/>
                              <a:gd name="GluePoint731X" fmla="*/ 2599537 w 2647519"/>
                              <a:gd name="GluePoint731Y" fmla="*/ 1316355 h 2612594"/>
                              <a:gd name="GluePoint732X" fmla="*/ 2607157 w 2647519"/>
                              <a:gd name="GluePoint732Y" fmla="*/ 1290637 h 2612594"/>
                              <a:gd name="GluePoint733X" fmla="*/ 2617635 w 2647519"/>
                              <a:gd name="GluePoint733Y" fmla="*/ 1290637 h 2612594"/>
                              <a:gd name="GluePoint734X" fmla="*/ 2633827 w 2647519"/>
                              <a:gd name="GluePoint734Y" fmla="*/ 1280160 h 2612594"/>
                              <a:gd name="GluePoint735X" fmla="*/ 2635732 w 2647519"/>
                              <a:gd name="GluePoint735Y" fmla="*/ 1322070 h 2612594"/>
                              <a:gd name="GluePoint736X" fmla="*/ 2630970 w 2647519"/>
                              <a:gd name="GluePoint736Y" fmla="*/ 1342072 h 2612594"/>
                              <a:gd name="GluePoint737X" fmla="*/ 2625255 w 2647519"/>
                              <a:gd name="GluePoint737Y" fmla="*/ 1361122 h 2612594"/>
                              <a:gd name="GluePoint738X" fmla="*/ 2622397 w 2647519"/>
                              <a:gd name="GluePoint738Y" fmla="*/ 1392555 h 2612594"/>
                              <a:gd name="GluePoint739X" fmla="*/ 2621445 w 2647519"/>
                              <a:gd name="GluePoint739Y" fmla="*/ 1408747 h 2612594"/>
                              <a:gd name="GluePoint740X" fmla="*/ 2619540 w 2647519"/>
                              <a:gd name="GluePoint740Y" fmla="*/ 1424940 h 2612594"/>
                              <a:gd name="GluePoint741X" fmla="*/ 2615479 w 2647519"/>
                              <a:gd name="GluePoint741Y" fmla="*/ 1427648 h 2612594"/>
                              <a:gd name="GluePoint742X" fmla="*/ 2615730 w 2647519"/>
                              <a:gd name="GluePoint742Y" fmla="*/ 1428749 h 2612594"/>
                              <a:gd name="GluePoint743X" fmla="*/ 2619621 w 2647519"/>
                              <a:gd name="GluePoint743Y" fmla="*/ 1426155 h 2612594"/>
                              <a:gd name="GluePoint744X" fmla="*/ 2621445 w 2647519"/>
                              <a:gd name="GluePoint744Y" fmla="*/ 1410652 h 2612594"/>
                              <a:gd name="GluePoint745X" fmla="*/ 2622397 w 2647519"/>
                              <a:gd name="GluePoint745Y" fmla="*/ 1394460 h 2612594"/>
                              <a:gd name="GluePoint746X" fmla="*/ 2625255 w 2647519"/>
                              <a:gd name="GluePoint746Y" fmla="*/ 1363027 h 2612594"/>
                              <a:gd name="GluePoint747X" fmla="*/ 2630970 w 2647519"/>
                              <a:gd name="GluePoint747Y" fmla="*/ 1343977 h 2612594"/>
                              <a:gd name="GluePoint748X" fmla="*/ 2635732 w 2647519"/>
                              <a:gd name="GluePoint748Y" fmla="*/ 1323975 h 2612594"/>
                              <a:gd name="GluePoint749X" fmla="*/ 2643352 w 2647519"/>
                              <a:gd name="GluePoint749Y" fmla="*/ 1329690 h 2612594"/>
                              <a:gd name="GluePoint750X" fmla="*/ 2642400 w 2647519"/>
                              <a:gd name="GluePoint750Y" fmla="*/ 1343977 h 2612594"/>
                              <a:gd name="GluePoint751X" fmla="*/ 2640495 w 2647519"/>
                              <a:gd name="GluePoint751Y" fmla="*/ 1358265 h 2612594"/>
                              <a:gd name="GluePoint752X" fmla="*/ 2639542 w 2647519"/>
                              <a:gd name="GluePoint752Y" fmla="*/ 1384935 h 2612594"/>
                              <a:gd name="GluePoint753X" fmla="*/ 2637637 w 2647519"/>
                              <a:gd name="GluePoint753Y" fmla="*/ 1416367 h 2612594"/>
                              <a:gd name="GluePoint754X" fmla="*/ 2632875 w 2647519"/>
                              <a:gd name="GluePoint754Y" fmla="*/ 1449705 h 2612594"/>
                              <a:gd name="GluePoint755X" fmla="*/ 2627160 w 2647519"/>
                              <a:gd name="GluePoint755Y" fmla="*/ 1484947 h 2612594"/>
                              <a:gd name="GluePoint756X" fmla="*/ 2620492 w 2647519"/>
                              <a:gd name="GluePoint756Y" fmla="*/ 1519237 h 2612594"/>
                              <a:gd name="GluePoint757X" fmla="*/ 2608110 w 2647519"/>
                              <a:gd name="GluePoint757Y" fmla="*/ 1591627 h 2612594"/>
                              <a:gd name="GluePoint758X" fmla="*/ 2596680 w 2647519"/>
                              <a:gd name="GluePoint758Y" fmla="*/ 1598295 h 2612594"/>
                              <a:gd name="GluePoint759X" fmla="*/ 2582392 w 2647519"/>
                              <a:gd name="GluePoint759Y" fmla="*/ 1640205 h 2612594"/>
                              <a:gd name="GluePoint760X" fmla="*/ 2578582 w 2647519"/>
                              <a:gd name="GluePoint760Y" fmla="*/ 1680210 h 2612594"/>
                              <a:gd name="GluePoint761X" fmla="*/ 2576677 w 2647519"/>
                              <a:gd name="GluePoint761Y" fmla="*/ 1685925 h 2612594"/>
                              <a:gd name="GluePoint762X" fmla="*/ 2560485 w 2647519"/>
                              <a:gd name="GluePoint762Y" fmla="*/ 1729740 h 2612594"/>
                              <a:gd name="GluePoint763X" fmla="*/ 2555722 w 2647519"/>
                              <a:gd name="GluePoint763Y" fmla="*/ 1733550 h 2612594"/>
                              <a:gd name="GluePoint764X" fmla="*/ 2535720 w 2647519"/>
                              <a:gd name="GluePoint764Y" fmla="*/ 1780222 h 2612594"/>
                              <a:gd name="GluePoint765X" fmla="*/ 2556675 w 2647519"/>
                              <a:gd name="GluePoint765Y" fmla="*/ 1733550 h 2612594"/>
                              <a:gd name="GluePoint766X" fmla="*/ 2561437 w 2647519"/>
                              <a:gd name="GluePoint766Y" fmla="*/ 1729740 h 2612594"/>
                              <a:gd name="GluePoint767X" fmla="*/ 2530957 w 2647519"/>
                              <a:gd name="GluePoint767Y" fmla="*/ 1816417 h 2612594"/>
                              <a:gd name="GluePoint768X" fmla="*/ 2514765 w 2647519"/>
                              <a:gd name="GluePoint768Y" fmla="*/ 1824990 h 2612594"/>
                              <a:gd name="GluePoint769X" fmla="*/ 2511407 w 2647519"/>
                              <a:gd name="GluePoint769Y" fmla="*/ 1831707 h 2612594"/>
                              <a:gd name="GluePoint770X" fmla="*/ 2511908 w 2647519"/>
                              <a:gd name="GluePoint770Y" fmla="*/ 1832609 h 2612594"/>
                              <a:gd name="GluePoint771X" fmla="*/ 2515718 w 2647519"/>
                              <a:gd name="GluePoint771Y" fmla="*/ 1824989 h 2612594"/>
                              <a:gd name="GluePoint772X" fmla="*/ 2531910 w 2647519"/>
                              <a:gd name="GluePoint772Y" fmla="*/ 1816417 h 2612594"/>
                              <a:gd name="GluePoint773X" fmla="*/ 2520480 w 2647519"/>
                              <a:gd name="GluePoint773Y" fmla="*/ 1848802 h 2612594"/>
                              <a:gd name="GluePoint774X" fmla="*/ 2499525 w 2647519"/>
                              <a:gd name="GluePoint774Y" fmla="*/ 1886902 h 2612594"/>
                              <a:gd name="GluePoint775X" fmla="*/ 2489048 w 2647519"/>
                              <a:gd name="GluePoint775Y" fmla="*/ 1905952 h 2612594"/>
                              <a:gd name="GluePoint776X" fmla="*/ 2477618 w 2647519"/>
                              <a:gd name="GluePoint776Y" fmla="*/ 1925002 h 2612594"/>
                              <a:gd name="GluePoint777X" fmla="*/ 2469045 w 2647519"/>
                              <a:gd name="GluePoint777Y" fmla="*/ 1939289 h 2612594"/>
                              <a:gd name="GluePoint778X" fmla="*/ 2456663 w 2647519"/>
                              <a:gd name="GluePoint778Y" fmla="*/ 1966912 h 2612594"/>
                              <a:gd name="GluePoint779X" fmla="*/ 2443328 w 2647519"/>
                              <a:gd name="GluePoint779Y" fmla="*/ 1993582 h 2612594"/>
                              <a:gd name="GluePoint780X" fmla="*/ 2422373 w 2647519"/>
                              <a:gd name="GluePoint780Y" fmla="*/ 2022157 h 2612594"/>
                              <a:gd name="GluePoint781X" fmla="*/ 2401418 w 2647519"/>
                              <a:gd name="GluePoint781Y" fmla="*/ 2048827 h 2612594"/>
                              <a:gd name="GluePoint782X" fmla="*/ 2402291 w 2647519"/>
                              <a:gd name="GluePoint782Y" fmla="*/ 2047029 h 2612594"/>
                              <a:gd name="GluePoint783X" fmla="*/ 2378557 w 2647519"/>
                              <a:gd name="GluePoint783Y" fmla="*/ 2079307 h 2612594"/>
                              <a:gd name="GluePoint784X" fmla="*/ 2327122 w 2647519"/>
                              <a:gd name="GluePoint784Y" fmla="*/ 2135505 h 2612594"/>
                              <a:gd name="GluePoint785X" fmla="*/ 2316996 w 2647519"/>
                              <a:gd name="GluePoint785Y" fmla="*/ 2151085 h 2612594"/>
                              <a:gd name="GluePoint786X" fmla="*/ 2327122 w 2647519"/>
                              <a:gd name="GluePoint786Y" fmla="*/ 2136457 h 2612594"/>
                              <a:gd name="GluePoint787X" fmla="*/ 2378557 w 2647519"/>
                              <a:gd name="GluePoint787Y" fmla="*/ 2080259 h 2612594"/>
                              <a:gd name="GluePoint788X" fmla="*/ 2339505 w 2647519"/>
                              <a:gd name="GluePoint788Y" fmla="*/ 2139314 h 2612594"/>
                              <a:gd name="GluePoint789X" fmla="*/ 2319383 w 2647519"/>
                              <a:gd name="GluePoint789Y" fmla="*/ 2160389 h 2612594"/>
                              <a:gd name="GluePoint790X" fmla="*/ 2303230 w 2647519"/>
                              <a:gd name="GluePoint790Y" fmla="*/ 2172263 h 2612594"/>
                              <a:gd name="GluePoint791X" fmla="*/ 2302357 w 2647519"/>
                              <a:gd name="GluePoint791Y" fmla="*/ 2173605 h 2612594"/>
                              <a:gd name="GluePoint792X" fmla="*/ 2292258 w 2647519"/>
                              <a:gd name="GluePoint792Y" fmla="*/ 2181374 h 2612594"/>
                              <a:gd name="GluePoint793X" fmla="*/ 2291880 w 2647519"/>
                              <a:gd name="GluePoint793Y" fmla="*/ 2184082 h 2612594"/>
                              <a:gd name="GluePoint794X" fmla="*/ 2247112 w 2647519"/>
                              <a:gd name="GluePoint794Y" fmla="*/ 2229802 h 2612594"/>
                              <a:gd name="GluePoint795X" fmla="*/ 2199487 w 2647519"/>
                              <a:gd name="GluePoint795Y" fmla="*/ 2273617 h 2612594"/>
                              <a:gd name="GluePoint796X" fmla="*/ 2197285 w 2647519"/>
                              <a:gd name="GluePoint796Y" fmla="*/ 2275215 h 2612594"/>
                              <a:gd name="GluePoint797X" fmla="*/ 2181390 w 2647519"/>
                              <a:gd name="GluePoint797Y" fmla="*/ 2295524 h 2612594"/>
                              <a:gd name="GluePoint798X" fmla="*/ 2143290 w 2647519"/>
                              <a:gd name="GluePoint798Y" fmla="*/ 2324099 h 2612594"/>
                              <a:gd name="GluePoint799X" fmla="*/ 2107681 w 2647519"/>
                              <a:gd name="GluePoint799Y" fmla="*/ 2350806 h 2612594"/>
                              <a:gd name="GluePoint800X" fmla="*/ 2107553 w 2647519"/>
                              <a:gd name="GluePoint800Y" fmla="*/ 2350961 h 2612594"/>
                              <a:gd name="GluePoint801X" fmla="*/ 2143290 w 2647519"/>
                              <a:gd name="GluePoint801Y" fmla="*/ 2325052 h 2612594"/>
                              <a:gd name="GluePoint802X" fmla="*/ 2181390 w 2647519"/>
                              <a:gd name="GluePoint802Y" fmla="*/ 2296477 h 2612594"/>
                              <a:gd name="GluePoint803X" fmla="*/ 2149957 w 2647519"/>
                              <a:gd name="GluePoint803Y" fmla="*/ 2327909 h 2612594"/>
                              <a:gd name="GluePoint804X" fmla="*/ 2124359 w 2647519"/>
                              <a:gd name="GluePoint804Y" fmla="*/ 2344578 h 2612594"/>
                              <a:gd name="GluePoint805X" fmla="*/ 2106651 w 2647519"/>
                              <a:gd name="GluePoint805Y" fmla="*/ 2352057 h 2612594"/>
                              <a:gd name="GluePoint806X" fmla="*/ 2106142 w 2647519"/>
                              <a:gd name="GluePoint806Y" fmla="*/ 2352675 h 2612594"/>
                              <a:gd name="GluePoint807X" fmla="*/ 2087092 w 2647519"/>
                              <a:gd name="GluePoint807Y" fmla="*/ 2365057 h 2612594"/>
                              <a:gd name="GluePoint808X" fmla="*/ 2079914 w 2647519"/>
                              <a:gd name="GluePoint808Y" fmla="*/ 2368384 h 2612594"/>
                              <a:gd name="GluePoint809X" fmla="*/ 2061852 w 2647519"/>
                              <a:gd name="GluePoint809Y" fmla="*/ 2383036 h 2612594"/>
                              <a:gd name="GluePoint810X" fmla="*/ 2044230 w 2647519"/>
                              <a:gd name="GluePoint810Y" fmla="*/ 2395537 h 2612594"/>
                              <a:gd name="GluePoint811X" fmla="*/ 2017560 w 2647519"/>
                              <a:gd name="GluePoint811Y" fmla="*/ 2412682 h 2612594"/>
                              <a:gd name="GluePoint812X" fmla="*/ 2008988 w 2647519"/>
                              <a:gd name="GluePoint812Y" fmla="*/ 2413635 h 2612594"/>
                              <a:gd name="GluePoint813X" fmla="*/ 1999460 w 2647519"/>
                              <a:gd name="GluePoint813Y" fmla="*/ 2417870 h 2612594"/>
                              <a:gd name="GluePoint814X" fmla="*/ 1997979 w 2647519"/>
                              <a:gd name="GluePoint814Y" fmla="*/ 2418995 h 2612594"/>
                              <a:gd name="GluePoint815X" fmla="*/ 2009940 w 2647519"/>
                              <a:gd name="GluePoint815Y" fmla="*/ 2414587 h 2612594"/>
                              <a:gd name="GluePoint816X" fmla="*/ 2018513 w 2647519"/>
                              <a:gd name="GluePoint816Y" fmla="*/ 2413635 h 2612594"/>
                              <a:gd name="GluePoint817X" fmla="*/ 1984223 w 2647519"/>
                              <a:gd name="GluePoint817Y" fmla="*/ 2439352 h 2612594"/>
                              <a:gd name="GluePoint818X" fmla="*/ 1962315 w 2647519"/>
                              <a:gd name="GluePoint818Y" fmla="*/ 2450783 h 2612594"/>
                              <a:gd name="GluePoint819X" fmla="*/ 1940408 w 2647519"/>
                              <a:gd name="GluePoint819Y" fmla="*/ 2461260 h 2612594"/>
                              <a:gd name="GluePoint820X" fmla="*/ 1924934 w 2647519"/>
                              <a:gd name="GluePoint820Y" fmla="*/ 2463581 h 2612594"/>
                              <a:gd name="GluePoint821X" fmla="*/ 1922310 w 2647519"/>
                              <a:gd name="GluePoint821Y" fmla="*/ 2465070 h 2612594"/>
                              <a:gd name="GluePoint822X" fmla="*/ 1849920 w 2647519"/>
                              <a:gd name="GluePoint822Y" fmla="*/ 2496502 h 2612594"/>
                              <a:gd name="GluePoint823X" fmla="*/ 1846229 w 2647519"/>
                              <a:gd name="GluePoint823Y" fmla="*/ 2497341 h 2612594"/>
                              <a:gd name="GluePoint824X" fmla="*/ 1824203 w 2647519"/>
                              <a:gd name="GluePoint824Y" fmla="*/ 2511742 h 2612594"/>
                              <a:gd name="GluePoint825X" fmla="*/ 1836585 w 2647519"/>
                              <a:gd name="GluePoint825Y" fmla="*/ 2515552 h 2612594"/>
                              <a:gd name="GluePoint826X" fmla="*/ 1790865 w 2647519"/>
                              <a:gd name="GluePoint826Y" fmla="*/ 2535555 h 2612594"/>
                              <a:gd name="GluePoint827X" fmla="*/ 1794675 w 2647519"/>
                              <a:gd name="GluePoint827Y" fmla="*/ 2522220 h 2612594"/>
                              <a:gd name="GluePoint828X" fmla="*/ 1779435 w 2647519"/>
                              <a:gd name="GluePoint828Y" fmla="*/ 2527935 h 2612594"/>
                              <a:gd name="GluePoint829X" fmla="*/ 1765148 w 2647519"/>
                              <a:gd name="GluePoint829Y" fmla="*/ 2532697 h 2612594"/>
                              <a:gd name="GluePoint830X" fmla="*/ 1735620 w 2647519"/>
                              <a:gd name="GluePoint830Y" fmla="*/ 2542222 h 2612594"/>
                              <a:gd name="GluePoint831X" fmla="*/ 1731675 w 2647519"/>
                              <a:gd name="GluePoint831Y" fmla="*/ 2537487 h 2612594"/>
                              <a:gd name="GluePoint832X" fmla="*/ 1717522 w 2647519"/>
                              <a:gd name="GluePoint832Y" fmla="*/ 2540317 h 2612594"/>
                              <a:gd name="GluePoint833X" fmla="*/ 1700377 w 2647519"/>
                              <a:gd name="GluePoint833Y" fmla="*/ 2544127 h 2612594"/>
                              <a:gd name="GluePoint834X" fmla="*/ 1665135 w 2647519"/>
                              <a:gd name="GluePoint834Y" fmla="*/ 2552700 h 2612594"/>
                              <a:gd name="GluePoint835X" fmla="*/ 1663973 w 2647519"/>
                              <a:gd name="GluePoint835Y" fmla="*/ 2553240 h 2612594"/>
                              <a:gd name="GluePoint836X" fmla="*/ 1697520 w 2647519"/>
                              <a:gd name="GluePoint836Y" fmla="*/ 2545079 h 2612594"/>
                              <a:gd name="GluePoint837X" fmla="*/ 1714665 w 2647519"/>
                              <a:gd name="GluePoint837Y" fmla="*/ 2541269 h 2612594"/>
                              <a:gd name="GluePoint838X" fmla="*/ 1728952 w 2647519"/>
                              <a:gd name="GluePoint838Y" fmla="*/ 2538412 h 2612594"/>
                              <a:gd name="GluePoint839X" fmla="*/ 1734667 w 2647519"/>
                              <a:gd name="GluePoint839Y" fmla="*/ 2543174 h 2612594"/>
                              <a:gd name="GluePoint840X" fmla="*/ 1764195 w 2647519"/>
                              <a:gd name="GluePoint840Y" fmla="*/ 2533649 h 2612594"/>
                              <a:gd name="GluePoint841X" fmla="*/ 1778482 w 2647519"/>
                              <a:gd name="GluePoint841Y" fmla="*/ 2528887 h 2612594"/>
                              <a:gd name="GluePoint842X" fmla="*/ 1793722 w 2647519"/>
                              <a:gd name="GluePoint842Y" fmla="*/ 2523172 h 2612594"/>
                              <a:gd name="GluePoint843X" fmla="*/ 1789912 w 2647519"/>
                              <a:gd name="GluePoint843Y" fmla="*/ 2536507 h 2612594"/>
                              <a:gd name="GluePoint844X" fmla="*/ 1749907 w 2647519"/>
                              <a:gd name="GluePoint844Y" fmla="*/ 2555557 h 2612594"/>
                              <a:gd name="GluePoint845X" fmla="*/ 1747946 w 2647519"/>
                              <a:gd name="GluePoint845Y" fmla="*/ 2555008 h 2612594"/>
                              <a:gd name="GluePoint846X" fmla="*/ 1720380 w 2647519"/>
                              <a:gd name="GluePoint846Y" fmla="*/ 2566034 h 2612594"/>
                              <a:gd name="GluePoint847X" fmla="*/ 1697520 w 2647519"/>
                              <a:gd name="GluePoint847Y" fmla="*/ 2572702 h 2612594"/>
                              <a:gd name="GluePoint848X" fmla="*/ 1663230 w 2647519"/>
                              <a:gd name="GluePoint848Y" fmla="*/ 2581274 h 2612594"/>
                              <a:gd name="GluePoint849X" fmla="*/ 1649062 w 2647519"/>
                              <a:gd name="GluePoint849Y" fmla="*/ 2580084 h 2612594"/>
                              <a:gd name="GluePoint850X" fmla="*/ 1619428 w 2647519"/>
                              <a:gd name="GluePoint850Y" fmla="*/ 2585850 h 2612594"/>
                              <a:gd name="GluePoint851X" fmla="*/ 1618462 w 2647519"/>
                              <a:gd name="GluePoint851Y" fmla="*/ 2587942 h 2612594"/>
                              <a:gd name="GluePoint852X" fmla="*/ 1539405 w 2647519"/>
                              <a:gd name="GluePoint852Y" fmla="*/ 2603182 h 2612594"/>
                              <a:gd name="GluePoint853X" fmla="*/ 1521307 w 2647519"/>
                              <a:gd name="GluePoint853Y" fmla="*/ 2598419 h 2612594"/>
                              <a:gd name="GluePoint854X" fmla="*/ 1506067 w 2647519"/>
                              <a:gd name="GluePoint854Y" fmla="*/ 2598419 h 2612594"/>
                              <a:gd name="GluePoint855X" fmla="*/ 1479397 w 2647519"/>
                              <a:gd name="GluePoint855Y" fmla="*/ 2606992 h 2612594"/>
                              <a:gd name="GluePoint856X" fmla="*/ 1455585 w 2647519"/>
                              <a:gd name="GluePoint856Y" fmla="*/ 2608897 h 2612594"/>
                              <a:gd name="GluePoint857X" fmla="*/ 1431772 w 2647519"/>
                              <a:gd name="GluePoint857Y" fmla="*/ 2609849 h 2612594"/>
                              <a:gd name="GluePoint858X" fmla="*/ 1429185 w 2647519"/>
                              <a:gd name="GluePoint858Y" fmla="*/ 2608741 h 2612594"/>
                              <a:gd name="GluePoint859X" fmla="*/ 1407484 w 2647519"/>
                              <a:gd name="GluePoint859Y" fmla="*/ 2612588 h 2612594"/>
                              <a:gd name="GluePoint860X" fmla="*/ 1381290 w 2647519"/>
                              <a:gd name="GluePoint860Y" fmla="*/ 2607944 h 2612594"/>
                              <a:gd name="GluePoint861X" fmla="*/ 1382243 w 2647519"/>
                              <a:gd name="GluePoint861Y" fmla="*/ 2606992 h 2612594"/>
                              <a:gd name="GluePoint862X" fmla="*/ 1387005 w 2647519"/>
                              <a:gd name="GluePoint862Y" fmla="*/ 2600324 h 2612594"/>
                              <a:gd name="GluePoint863X" fmla="*/ 1365098 w 2647519"/>
                              <a:gd name="GluePoint863Y" fmla="*/ 2597467 h 2612594"/>
                              <a:gd name="GluePoint864X" fmla="*/ 1375575 w 2647519"/>
                              <a:gd name="GluePoint864Y" fmla="*/ 2591752 h 2612594"/>
                              <a:gd name="GluePoint865X" fmla="*/ 1407008 w 2647519"/>
                              <a:gd name="GluePoint865Y" fmla="*/ 2590799 h 2612594"/>
                              <a:gd name="GluePoint866X" fmla="*/ 1437488 w 2647519"/>
                              <a:gd name="GluePoint866Y" fmla="*/ 2589847 h 2612594"/>
                              <a:gd name="GluePoint867X" fmla="*/ 1481302 w 2647519"/>
                              <a:gd name="GluePoint867Y" fmla="*/ 2590799 h 2612594"/>
                              <a:gd name="GluePoint868X" fmla="*/ 1511782 w 2647519"/>
                              <a:gd name="GluePoint868Y" fmla="*/ 2587942 h 2612594"/>
                              <a:gd name="GluePoint869X" fmla="*/ 1568932 w 2647519"/>
                              <a:gd name="GluePoint869Y" fmla="*/ 2575559 h 2612594"/>
                              <a:gd name="GluePoint870X" fmla="*/ 1607032 w 2647519"/>
                              <a:gd name="GluePoint870Y" fmla="*/ 2566987 h 2612594"/>
                              <a:gd name="GluePoint871X" fmla="*/ 1635607 w 2647519"/>
                              <a:gd name="GluePoint871Y" fmla="*/ 2566034 h 2612594"/>
                              <a:gd name="GluePoint872X" fmla="*/ 1637595 w 2647519"/>
                              <a:gd name="GluePoint872Y" fmla="*/ 2565111 h 2612594"/>
                              <a:gd name="GluePoint873X" fmla="*/ 1609890 w 2647519"/>
                              <a:gd name="GluePoint873Y" fmla="*/ 2566035 h 2612594"/>
                              <a:gd name="GluePoint874X" fmla="*/ 1571790 w 2647519"/>
                              <a:gd name="GluePoint874Y" fmla="*/ 2574607 h 2612594"/>
                              <a:gd name="GluePoint875X" fmla="*/ 1514640 w 2647519"/>
                              <a:gd name="GluePoint875Y" fmla="*/ 2586990 h 2612594"/>
                              <a:gd name="GluePoint876X" fmla="*/ 1484160 w 2647519"/>
                              <a:gd name="GluePoint876Y" fmla="*/ 2589847 h 2612594"/>
                              <a:gd name="GluePoint877X" fmla="*/ 1440345 w 2647519"/>
                              <a:gd name="GluePoint877Y" fmla="*/ 2588895 h 2612594"/>
                              <a:gd name="GluePoint878X" fmla="*/ 1409865 w 2647519"/>
                              <a:gd name="GluePoint878Y" fmla="*/ 2589847 h 2612594"/>
                              <a:gd name="GluePoint879X" fmla="*/ 1378432 w 2647519"/>
                              <a:gd name="GluePoint879Y" fmla="*/ 2590800 h 2612594"/>
                              <a:gd name="GluePoint880X" fmla="*/ 1379385 w 2647519"/>
                              <a:gd name="GluePoint880Y" fmla="*/ 2586990 h 2612594"/>
                              <a:gd name="GluePoint881X" fmla="*/ 1386052 w 2647519"/>
                              <a:gd name="GluePoint881Y" fmla="*/ 2577465 h 2612594"/>
                              <a:gd name="GluePoint882X" fmla="*/ 1679422 w 2647519"/>
                              <a:gd name="GluePoint882Y" fmla="*/ 2528887 h 2612594"/>
                              <a:gd name="GluePoint883X" fmla="*/ 1878495 w 2647519"/>
                              <a:gd name="GluePoint883Y" fmla="*/ 2453640 h 2612594"/>
                              <a:gd name="GluePoint884X" fmla="*/ 1930882 w 2647519"/>
                              <a:gd name="GluePoint884Y" fmla="*/ 2426017 h 2612594"/>
                              <a:gd name="GluePoint885X" fmla="*/ 1960410 w 2647519"/>
                              <a:gd name="GluePoint885Y" fmla="*/ 2410777 h 2612594"/>
                              <a:gd name="GluePoint886X" fmla="*/ 1990890 w 2647519"/>
                              <a:gd name="GluePoint886Y" fmla="*/ 2394585 h 2612594"/>
                              <a:gd name="GluePoint887X" fmla="*/ 2048040 w 2647519"/>
                              <a:gd name="GluePoint887Y" fmla="*/ 2360295 h 2612594"/>
                              <a:gd name="GluePoint888X" fmla="*/ 2093760 w 2647519"/>
                              <a:gd name="GluePoint888Y" fmla="*/ 2325052 h 2612594"/>
                              <a:gd name="GluePoint889X" fmla="*/ 2179485 w 2647519"/>
                              <a:gd name="GluePoint889Y" fmla="*/ 2258377 h 2612594"/>
                              <a:gd name="GluePoint890X" fmla="*/ 2203297 w 2647519"/>
                              <a:gd name="GluePoint890Y" fmla="*/ 2239327 h 2612594"/>
                              <a:gd name="GluePoint891X" fmla="*/ 2226157 w 2647519"/>
                              <a:gd name="GluePoint891Y" fmla="*/ 2219325 h 2612594"/>
                              <a:gd name="GluePoint892X" fmla="*/ 2260447 w 2647519"/>
                              <a:gd name="GluePoint892Y" fmla="*/ 2187892 h 2612594"/>
                              <a:gd name="GluePoint893X" fmla="*/ 2274735 w 2647519"/>
                              <a:gd name="GluePoint893Y" fmla="*/ 2164080 h 2612594"/>
                              <a:gd name="GluePoint894X" fmla="*/ 2295258 w 2647519"/>
                              <a:gd name="GluePoint894Y" fmla="*/ 2145267 h 2612594"/>
                              <a:gd name="GluePoint895X" fmla="*/ 2295423 w 2647519"/>
                              <a:gd name="GluePoint895Y" fmla="*/ 2144085 h 2612594"/>
                              <a:gd name="GluePoint896X" fmla="*/ 2275688 w 2647519"/>
                              <a:gd name="GluePoint896Y" fmla="*/ 2162175 h 2612594"/>
                              <a:gd name="GluePoint897X" fmla="*/ 2261400 w 2647519"/>
                              <a:gd name="GluePoint897Y" fmla="*/ 2185987 h 2612594"/>
                              <a:gd name="GluePoint898X" fmla="*/ 2227110 w 2647519"/>
                              <a:gd name="GluePoint898Y" fmla="*/ 2217420 h 2612594"/>
                              <a:gd name="GluePoint899X" fmla="*/ 2204250 w 2647519"/>
                              <a:gd name="GluePoint899Y" fmla="*/ 2237422 h 2612594"/>
                              <a:gd name="GluePoint900X" fmla="*/ 2180438 w 2647519"/>
                              <a:gd name="GluePoint900Y" fmla="*/ 2256472 h 2612594"/>
                              <a:gd name="GluePoint901X" fmla="*/ 2094713 w 2647519"/>
                              <a:gd name="GluePoint901Y" fmla="*/ 2323147 h 2612594"/>
                              <a:gd name="GluePoint902X" fmla="*/ 2048993 w 2647519"/>
                              <a:gd name="GluePoint902Y" fmla="*/ 2358390 h 2612594"/>
                              <a:gd name="GluePoint903X" fmla="*/ 1991843 w 2647519"/>
                              <a:gd name="GluePoint903Y" fmla="*/ 2392680 h 2612594"/>
                              <a:gd name="GluePoint904X" fmla="*/ 1961363 w 2647519"/>
                              <a:gd name="GluePoint904Y" fmla="*/ 2408872 h 2612594"/>
                              <a:gd name="GluePoint905X" fmla="*/ 1931835 w 2647519"/>
                              <a:gd name="GluePoint905Y" fmla="*/ 2424112 h 2612594"/>
                              <a:gd name="GluePoint906X" fmla="*/ 1879448 w 2647519"/>
                              <a:gd name="GluePoint906Y" fmla="*/ 2451735 h 2612594"/>
                              <a:gd name="GluePoint907X" fmla="*/ 1680375 w 2647519"/>
                              <a:gd name="GluePoint907Y" fmla="*/ 2526982 h 2612594"/>
                              <a:gd name="GluePoint908X" fmla="*/ 1387005 w 2647519"/>
                              <a:gd name="GluePoint908Y" fmla="*/ 2575560 h 2612594"/>
                              <a:gd name="GluePoint909X" fmla="*/ 1365098 w 2647519"/>
                              <a:gd name="GluePoint909Y" fmla="*/ 2575560 h 2612594"/>
                              <a:gd name="GluePoint910X" fmla="*/ 1362240 w 2647519"/>
                              <a:gd name="GluePoint910Y" fmla="*/ 2567940 h 2612594"/>
                              <a:gd name="GluePoint911X" fmla="*/ 1339380 w 2647519"/>
                              <a:gd name="GluePoint911Y" fmla="*/ 2566987 h 2612594"/>
                              <a:gd name="GluePoint912X" fmla="*/ 1318425 w 2647519"/>
                              <a:gd name="GluePoint912Y" fmla="*/ 2575560 h 2612594"/>
                              <a:gd name="GluePoint913X" fmla="*/ 1257465 w 2647519"/>
                              <a:gd name="GluePoint913Y" fmla="*/ 2576512 h 2612594"/>
                              <a:gd name="GluePoint914X" fmla="*/ 1212698 w 2647519"/>
                              <a:gd name="GluePoint914Y" fmla="*/ 2574607 h 2612594"/>
                              <a:gd name="GluePoint915X" fmla="*/ 1190790 w 2647519"/>
                              <a:gd name="GluePoint915Y" fmla="*/ 2572702 h 2612594"/>
                              <a:gd name="GluePoint916X" fmla="*/ 1168883 w 2647519"/>
                              <a:gd name="GluePoint916Y" fmla="*/ 2568892 h 2612594"/>
                              <a:gd name="GluePoint917X" fmla="*/ 1182080 w 2647519"/>
                              <a:gd name="GluePoint917Y" fmla="*/ 2554816 h 2612594"/>
                              <a:gd name="GluePoint918X" fmla="*/ 1179360 w 2647519"/>
                              <a:gd name="GluePoint918Y" fmla="*/ 2555557 h 2612594"/>
                              <a:gd name="GluePoint919X" fmla="*/ 1130192 w 2647519"/>
                              <a:gd name="GluePoint919Y" fmla="*/ 2546452 h 2612594"/>
                              <a:gd name="GluePoint920X" fmla="*/ 1127925 w 2647519"/>
                              <a:gd name="GluePoint920Y" fmla="*/ 2546985 h 2612594"/>
                              <a:gd name="GluePoint921X" fmla="*/ 1033628 w 2647519"/>
                              <a:gd name="GluePoint921Y" fmla="*/ 2529840 h 2612594"/>
                              <a:gd name="GluePoint922X" fmla="*/ 996480 w 2647519"/>
                              <a:gd name="GluePoint922Y" fmla="*/ 2522220 h 2612594"/>
                              <a:gd name="GluePoint923X" fmla="*/ 964095 w 2647519"/>
                              <a:gd name="GluePoint923Y" fmla="*/ 2516505 h 2612594"/>
                              <a:gd name="GluePoint924X" fmla="*/ 925043 w 2647519"/>
                              <a:gd name="GluePoint924Y" fmla="*/ 2498407 h 2612594"/>
                              <a:gd name="GluePoint925X" fmla="*/ 876465 w 2647519"/>
                              <a:gd name="GluePoint925Y" fmla="*/ 2480310 h 2612594"/>
                              <a:gd name="GluePoint926X" fmla="*/ 825983 w 2647519"/>
                              <a:gd name="GluePoint926Y" fmla="*/ 2460307 h 2612594"/>
                              <a:gd name="GluePoint927X" fmla="*/ 834555 w 2647519"/>
                              <a:gd name="GluePoint927Y" fmla="*/ 2453640 h 2612594"/>
                              <a:gd name="GluePoint928X" fmla="*/ 869798 w 2647519"/>
                              <a:gd name="GluePoint928Y" fmla="*/ 2460307 h 2612594"/>
                              <a:gd name="GluePoint929X" fmla="*/ 885038 w 2647519"/>
                              <a:gd name="GluePoint929Y" fmla="*/ 2473642 h 2612594"/>
                              <a:gd name="GluePoint930X" fmla="*/ 937425 w 2647519"/>
                              <a:gd name="GluePoint930Y" fmla="*/ 2488882 h 2612594"/>
                              <a:gd name="GluePoint931X" fmla="*/ 1041248 w 2647519"/>
                              <a:gd name="GluePoint931Y" fmla="*/ 2515552 h 2612594"/>
                              <a:gd name="GluePoint932X" fmla="*/ 1066965 w 2647519"/>
                              <a:gd name="GluePoint932Y" fmla="*/ 2520315 h 2612594"/>
                              <a:gd name="GluePoint933X" fmla="*/ 1094588 w 2647519"/>
                              <a:gd name="GluePoint933Y" fmla="*/ 2525077 h 2612594"/>
                              <a:gd name="GluePoint934X" fmla="*/ 1125068 w 2647519"/>
                              <a:gd name="GluePoint934Y" fmla="*/ 2531745 h 2612594"/>
                              <a:gd name="GluePoint935X" fmla="*/ 1158657 w 2647519"/>
                              <a:gd name="GluePoint935Y" fmla="*/ 2539008 h 2612594"/>
                              <a:gd name="GluePoint936X" fmla="*/ 1161262 w 2647519"/>
                              <a:gd name="GluePoint936Y" fmla="*/ 2538412 h 2612594"/>
                              <a:gd name="GluePoint937X" fmla="*/ 1192695 w 2647519"/>
                              <a:gd name="GluePoint937Y" fmla="*/ 2543175 h 2612594"/>
                              <a:gd name="GluePoint938X" fmla="*/ 1193647 w 2647519"/>
                              <a:gd name="GluePoint938Y" fmla="*/ 2541270 h 2612594"/>
                              <a:gd name="GluePoint939X" fmla="*/ 1239367 w 2647519"/>
                              <a:gd name="GluePoint939Y" fmla="*/ 2543175 h 2612594"/>
                              <a:gd name="GluePoint940X" fmla="*/ 1246987 w 2647519"/>
                              <a:gd name="GluePoint940Y" fmla="*/ 2544127 h 2612594"/>
                              <a:gd name="GluePoint941X" fmla="*/ 1317472 w 2647519"/>
                              <a:gd name="GluePoint941Y" fmla="*/ 2544127 h 2612594"/>
                              <a:gd name="GluePoint942X" fmla="*/ 1368907 w 2647519"/>
                              <a:gd name="GluePoint942Y" fmla="*/ 2546032 h 2612594"/>
                              <a:gd name="GluePoint943X" fmla="*/ 1429867 w 2647519"/>
                              <a:gd name="GluePoint943Y" fmla="*/ 2541270 h 2612594"/>
                              <a:gd name="GluePoint944X" fmla="*/ 1437487 w 2647519"/>
                              <a:gd name="GluePoint944Y" fmla="*/ 2541270 h 2612594"/>
                              <a:gd name="GluePoint945X" fmla="*/ 1440345 w 2647519"/>
                              <a:gd name="GluePoint945Y" fmla="*/ 2548890 h 2612594"/>
                              <a:gd name="GluePoint946X" fmla="*/ 1500352 w 2647519"/>
                              <a:gd name="GluePoint946Y" fmla="*/ 2541270 h 2612594"/>
                              <a:gd name="GluePoint947X" fmla="*/ 1540357 w 2647519"/>
                              <a:gd name="GluePoint947Y" fmla="*/ 2531745 h 2612594"/>
                              <a:gd name="GluePoint948X" fmla="*/ 1563217 w 2647519"/>
                              <a:gd name="GluePoint948Y" fmla="*/ 2527935 h 2612594"/>
                              <a:gd name="GluePoint949X" fmla="*/ 1577505 w 2647519"/>
                              <a:gd name="GluePoint949Y" fmla="*/ 2526030 h 2612594"/>
                              <a:gd name="GluePoint950X" fmla="*/ 1608937 w 2647519"/>
                              <a:gd name="GluePoint950Y" fmla="*/ 2518410 h 2612594"/>
                              <a:gd name="GluePoint951X" fmla="*/ 1634655 w 2647519"/>
                              <a:gd name="GluePoint951Y" fmla="*/ 2512695 h 2612594"/>
                              <a:gd name="GluePoint952X" fmla="*/ 1660372 w 2647519"/>
                              <a:gd name="GluePoint952Y" fmla="*/ 2506027 h 2612594"/>
                              <a:gd name="GluePoint953X" fmla="*/ 1707545 w 2647519"/>
                              <a:gd name="GluePoint953Y" fmla="*/ 2497863 h 2612594"/>
                              <a:gd name="GluePoint954X" fmla="*/ 1713713 w 2647519"/>
                              <a:gd name="GluePoint954Y" fmla="*/ 2495550 h 2612594"/>
                              <a:gd name="GluePoint955X" fmla="*/ 1664183 w 2647519"/>
                              <a:gd name="GluePoint955Y" fmla="*/ 2504122 h 2612594"/>
                              <a:gd name="GluePoint956X" fmla="*/ 1638465 w 2647519"/>
                              <a:gd name="GluePoint956Y" fmla="*/ 2510790 h 2612594"/>
                              <a:gd name="GluePoint957X" fmla="*/ 1612748 w 2647519"/>
                              <a:gd name="GluePoint957Y" fmla="*/ 2516505 h 2612594"/>
                              <a:gd name="GluePoint958X" fmla="*/ 1581315 w 2647519"/>
                              <a:gd name="GluePoint958Y" fmla="*/ 2524125 h 2612594"/>
                              <a:gd name="GluePoint959X" fmla="*/ 1567028 w 2647519"/>
                              <a:gd name="GluePoint959Y" fmla="*/ 2526030 h 2612594"/>
                              <a:gd name="GluePoint960X" fmla="*/ 1544168 w 2647519"/>
                              <a:gd name="GluePoint960Y" fmla="*/ 2529840 h 2612594"/>
                              <a:gd name="GluePoint961X" fmla="*/ 1482255 w 2647519"/>
                              <a:gd name="GluePoint961Y" fmla="*/ 2535555 h 2612594"/>
                              <a:gd name="GluePoint962X" fmla="*/ 1440345 w 2647519"/>
                              <a:gd name="GluePoint962Y" fmla="*/ 2539365 h 2612594"/>
                              <a:gd name="GluePoint963X" fmla="*/ 1432725 w 2647519"/>
                              <a:gd name="GluePoint963Y" fmla="*/ 2539365 h 2612594"/>
                              <a:gd name="GluePoint964X" fmla="*/ 1371765 w 2647519"/>
                              <a:gd name="GluePoint964Y" fmla="*/ 2544127 h 2612594"/>
                              <a:gd name="GluePoint965X" fmla="*/ 1320330 w 2647519"/>
                              <a:gd name="GluePoint965Y" fmla="*/ 2542222 h 2612594"/>
                              <a:gd name="GluePoint966X" fmla="*/ 1249845 w 2647519"/>
                              <a:gd name="GluePoint966Y" fmla="*/ 2542222 h 2612594"/>
                              <a:gd name="GluePoint967X" fmla="*/ 1242225 w 2647519"/>
                              <a:gd name="GluePoint967Y" fmla="*/ 2541270 h 2612594"/>
                              <a:gd name="GluePoint968X" fmla="*/ 1212698 w 2647519"/>
                              <a:gd name="GluePoint968Y" fmla="*/ 2528887 h 2612594"/>
                              <a:gd name="GluePoint969X" fmla="*/ 1196505 w 2647519"/>
                              <a:gd name="GluePoint969Y" fmla="*/ 2539365 h 2612594"/>
                              <a:gd name="GluePoint970X" fmla="*/ 1196464 w 2647519"/>
                              <a:gd name="GluePoint970Y" fmla="*/ 2539447 h 2612594"/>
                              <a:gd name="GluePoint971X" fmla="*/ 1209840 w 2647519"/>
                              <a:gd name="GluePoint971Y" fmla="*/ 2530792 h 2612594"/>
                              <a:gd name="GluePoint972X" fmla="*/ 1239368 w 2647519"/>
                              <a:gd name="GluePoint972Y" fmla="*/ 2543174 h 2612594"/>
                              <a:gd name="GluePoint973X" fmla="*/ 1193648 w 2647519"/>
                              <a:gd name="GluePoint973Y" fmla="*/ 2541269 h 2612594"/>
                              <a:gd name="GluePoint974X" fmla="*/ 1194008 w 2647519"/>
                              <a:gd name="GluePoint974Y" fmla="*/ 2541036 h 2612594"/>
                              <a:gd name="GluePoint975X" fmla="*/ 1164120 w 2647519"/>
                              <a:gd name="GluePoint975Y" fmla="*/ 2536507 h 2612594"/>
                              <a:gd name="GluePoint976X" fmla="*/ 1128878 w 2647519"/>
                              <a:gd name="GluePoint976Y" fmla="*/ 2528887 h 2612594"/>
                              <a:gd name="GluePoint977X" fmla="*/ 1098398 w 2647519"/>
                              <a:gd name="GluePoint977Y" fmla="*/ 2522220 h 2612594"/>
                              <a:gd name="GluePoint978X" fmla="*/ 1070775 w 2647519"/>
                              <a:gd name="GluePoint978Y" fmla="*/ 2517457 h 2612594"/>
                              <a:gd name="GluePoint979X" fmla="*/ 1045058 w 2647519"/>
                              <a:gd name="GluePoint979Y" fmla="*/ 2512695 h 2612594"/>
                              <a:gd name="GluePoint980X" fmla="*/ 941235 w 2647519"/>
                              <a:gd name="GluePoint980Y" fmla="*/ 2486025 h 2612594"/>
                              <a:gd name="GluePoint981X" fmla="*/ 888848 w 2647519"/>
                              <a:gd name="GluePoint981Y" fmla="*/ 2470785 h 2612594"/>
                              <a:gd name="GluePoint982X" fmla="*/ 873608 w 2647519"/>
                              <a:gd name="GluePoint982Y" fmla="*/ 2457450 h 2612594"/>
                              <a:gd name="GluePoint983X" fmla="*/ 838365 w 2647519"/>
                              <a:gd name="GluePoint983Y" fmla="*/ 2450782 h 2612594"/>
                              <a:gd name="GluePoint984X" fmla="*/ 785978 w 2647519"/>
                              <a:gd name="GluePoint984Y" fmla="*/ 2424112 h 2612594"/>
                              <a:gd name="GluePoint985X" fmla="*/ 770738 w 2647519"/>
                              <a:gd name="GluePoint985Y" fmla="*/ 2425065 h 2612594"/>
                              <a:gd name="GluePoint986X" fmla="*/ 716445 w 2647519"/>
                              <a:gd name="GluePoint986Y" fmla="*/ 2397442 h 2612594"/>
                              <a:gd name="GluePoint987X" fmla="*/ 706920 w 2647519"/>
                              <a:gd name="GluePoint987Y" fmla="*/ 2380297 h 2612594"/>
                              <a:gd name="GluePoint988X" fmla="*/ 708825 w 2647519"/>
                              <a:gd name="GluePoint988Y" fmla="*/ 2379345 h 2612594"/>
                              <a:gd name="GluePoint989X" fmla="*/ 742163 w 2647519"/>
                              <a:gd name="GluePoint989Y" fmla="*/ 2397442 h 2612594"/>
                              <a:gd name="GluePoint990X" fmla="*/ 775500 w 2647519"/>
                              <a:gd name="GluePoint990Y" fmla="*/ 2415540 h 2612594"/>
                              <a:gd name="GluePoint991X" fmla="*/ 785025 w 2647519"/>
                              <a:gd name="GluePoint991Y" fmla="*/ 2409825 h 2612594"/>
                              <a:gd name="GluePoint992X" fmla="*/ 745973 w 2647519"/>
                              <a:gd name="GluePoint992Y" fmla="*/ 2384107 h 2612594"/>
                              <a:gd name="GluePoint993X" fmla="*/ 713588 w 2647519"/>
                              <a:gd name="GluePoint993Y" fmla="*/ 2369820 h 2612594"/>
                              <a:gd name="GluePoint994X" fmla="*/ 668820 w 2647519"/>
                              <a:gd name="GluePoint994Y" fmla="*/ 2344102 h 2612594"/>
                              <a:gd name="GluePoint995X" fmla="*/ 630720 w 2647519"/>
                              <a:gd name="GluePoint995Y" fmla="*/ 2319337 h 2612594"/>
                              <a:gd name="GluePoint996X" fmla="*/ 570713 w 2647519"/>
                              <a:gd name="GluePoint996Y" fmla="*/ 2293620 h 2612594"/>
                              <a:gd name="GluePoint997X" fmla="*/ 547853 w 2647519"/>
                              <a:gd name="GluePoint997Y" fmla="*/ 2274570 h 2612594"/>
                              <a:gd name="GluePoint998X" fmla="*/ 552615 w 2647519"/>
                              <a:gd name="GluePoint998Y" fmla="*/ 2272665 h 2612594"/>
                              <a:gd name="GluePoint999X" fmla="*/ 575475 w 2647519"/>
                              <a:gd name="GluePoint999Y" fmla="*/ 2279332 h 2612594"/>
                              <a:gd name="GluePoint1000X" fmla="*/ 527850 w 2647519"/>
                              <a:gd name="GluePoint1000Y" fmla="*/ 2229802 h 2612594"/>
                              <a:gd name="GluePoint1001X" fmla="*/ 501180 w 2647519"/>
                              <a:gd name="GluePoint1001Y" fmla="*/ 2207895 h 2612594"/>
                              <a:gd name="GluePoint1002X" fmla="*/ 476415 w 2647519"/>
                              <a:gd name="GluePoint1002Y" fmla="*/ 2185987 h 2612594"/>
                              <a:gd name="GluePoint1003X" fmla="*/ 444983 w 2647519"/>
                              <a:gd name="GluePoint1003Y" fmla="*/ 2160270 h 2612594"/>
                              <a:gd name="GluePoint1004X" fmla="*/ 399263 w 2647519"/>
                              <a:gd name="GluePoint1004Y" fmla="*/ 2109787 h 2612594"/>
                              <a:gd name="GluePoint1005X" fmla="*/ 396126 w 2647519"/>
                              <a:gd name="GluePoint1005Y" fmla="*/ 2099983 h 2612594"/>
                              <a:gd name="GluePoint1006X" fmla="*/ 386880 w 2647519"/>
                              <a:gd name="GluePoint1006Y" fmla="*/ 2090737 h 2612594"/>
                              <a:gd name="GluePoint1007X" fmla="*/ 355448 w 2647519"/>
                              <a:gd name="GluePoint1007Y" fmla="*/ 2056447 h 2612594"/>
                              <a:gd name="GluePoint1008X" fmla="*/ 351638 w 2647519"/>
                              <a:gd name="GluePoint1008Y" fmla="*/ 2039302 h 2612594"/>
                              <a:gd name="GluePoint1009X" fmla="*/ 339255 w 2647519"/>
                              <a:gd name="GluePoint1009Y" fmla="*/ 2022157 h 2612594"/>
                              <a:gd name="GluePoint1010X" fmla="*/ 337780 w 2647519"/>
                              <a:gd name="GluePoint1010Y" fmla="*/ 2019844 h 2612594"/>
                              <a:gd name="GluePoint1011X" fmla="*/ 323062 w 2647519"/>
                              <a:gd name="GluePoint1011Y" fmla="*/ 2009774 h 2612594"/>
                              <a:gd name="GluePoint1012X" fmla="*/ 294487 w 2647519"/>
                              <a:gd name="GluePoint1012Y" fmla="*/ 1968817 h 2612594"/>
                              <a:gd name="GluePoint1013X" fmla="*/ 278295 w 2647519"/>
                              <a:gd name="GluePoint1013Y" fmla="*/ 1930717 h 2612594"/>
                              <a:gd name="GluePoint1014X" fmla="*/ 276390 w 2647519"/>
                              <a:gd name="GluePoint1014Y" fmla="*/ 1930717 h 2612594"/>
                              <a:gd name="GluePoint1015X" fmla="*/ 254483 w 2647519"/>
                              <a:gd name="GluePoint1015Y" fmla="*/ 1888807 h 2612594"/>
                              <a:gd name="GluePoint1016X" fmla="*/ 233528 w 2647519"/>
                              <a:gd name="GluePoint1016Y" fmla="*/ 1846897 h 2612594"/>
                              <a:gd name="GluePoint1017X" fmla="*/ 211620 w 2647519"/>
                              <a:gd name="GluePoint1017Y" fmla="*/ 1798320 h 2612594"/>
                              <a:gd name="GluePoint1018X" fmla="*/ 191618 w 2647519"/>
                              <a:gd name="GluePoint1018Y" fmla="*/ 1748790 h 2612594"/>
                              <a:gd name="GluePoint1019X" fmla="*/ 211620 w 2647519"/>
                              <a:gd name="GluePoint1019Y" fmla="*/ 1782127 h 2612594"/>
                              <a:gd name="GluePoint1020X" fmla="*/ 231623 w 2647519"/>
                              <a:gd name="GluePoint1020Y" fmla="*/ 1824037 h 2612594"/>
                              <a:gd name="GluePoint1021X" fmla="*/ 238290 w 2647519"/>
                              <a:gd name="GluePoint1021Y" fmla="*/ 1846897 h 2612594"/>
                              <a:gd name="GluePoint1022X" fmla="*/ 241046 w 2647519"/>
                              <a:gd name="GluePoint1022Y" fmla="*/ 1850938 h 2612594"/>
                              <a:gd name="GluePoint1023X" fmla="*/ 237654 w 2647519"/>
                              <a:gd name="GluePoint1023Y" fmla="*/ 1833303 h 2612594"/>
                              <a:gd name="GluePoint1024X" fmla="*/ 228809 w 2647519"/>
                              <a:gd name="GluePoint1024Y" fmla="*/ 1817250 h 2612594"/>
                              <a:gd name="GluePoint1025X" fmla="*/ 214411 w 2647519"/>
                              <a:gd name="GluePoint1025Y" fmla="*/ 1784874 h 2612594"/>
                              <a:gd name="GluePoint1026X" fmla="*/ 197332 w 2647519"/>
                              <a:gd name="GluePoint1026Y" fmla="*/ 1756409 h 2612594"/>
                              <a:gd name="GluePoint1027X" fmla="*/ 176377 w 2647519"/>
                              <a:gd name="GluePoint1027Y" fmla="*/ 1699259 h 2612594"/>
                              <a:gd name="GluePoint1028X" fmla="*/ 158424 w 2647519"/>
                              <a:gd name="GluePoint1028Y" fmla="*/ 1640674 h 2612594"/>
                              <a:gd name="GluePoint1029X" fmla="*/ 152529 w 2647519"/>
                              <a:gd name="GluePoint1029Y" fmla="*/ 1623596 h 2612594"/>
                              <a:gd name="GluePoint1030X" fmla="*/ 126853 w 2647519"/>
                              <a:gd name="GluePoint1030Y" fmla="*/ 1521108 h 2612594"/>
                              <a:gd name="GluePoint1031X" fmla="*/ 115498 w 2647519"/>
                              <a:gd name="GluePoint1031Y" fmla="*/ 1446707 h 2612594"/>
                              <a:gd name="GluePoint1032X" fmla="*/ 115417 w 2647519"/>
                              <a:gd name="GluePoint1032Y" fmla="*/ 1448752 h 2612594"/>
                              <a:gd name="GluePoint1033X" fmla="*/ 116370 w 2647519"/>
                              <a:gd name="GluePoint1033Y" fmla="*/ 1463992 h 2612594"/>
                              <a:gd name="GluePoint1034X" fmla="*/ 121132 w 2647519"/>
                              <a:gd name="GluePoint1034Y" fmla="*/ 1499235 h 2612594"/>
                              <a:gd name="GluePoint1035X" fmla="*/ 126847 w 2647519"/>
                              <a:gd name="GluePoint1035Y" fmla="*/ 1535430 h 2612594"/>
                              <a:gd name="GluePoint1036X" fmla="*/ 117322 w 2647519"/>
                              <a:gd name="GluePoint1036Y" fmla="*/ 1503997 h 2612594"/>
                              <a:gd name="GluePoint1037X" fmla="*/ 110655 w 2647519"/>
                              <a:gd name="GluePoint1037Y" fmla="*/ 1463992 h 2612594"/>
                              <a:gd name="GluePoint1038X" fmla="*/ 103035 w 2647519"/>
                              <a:gd name="GluePoint1038Y" fmla="*/ 1463992 h 2612594"/>
                              <a:gd name="GluePoint1039X" fmla="*/ 98272 w 2647519"/>
                              <a:gd name="GluePoint1039Y" fmla="*/ 1427797 h 2612594"/>
                              <a:gd name="GluePoint1040X" fmla="*/ 91605 w 2647519"/>
                              <a:gd name="GluePoint1040Y" fmla="*/ 1404937 h 2612594"/>
                              <a:gd name="GluePoint1041X" fmla="*/ 85890 w 2647519"/>
                              <a:gd name="GluePoint1041Y" fmla="*/ 1383030 h 2612594"/>
                              <a:gd name="GluePoint1042X" fmla="*/ 69697 w 2647519"/>
                              <a:gd name="GluePoint1042Y" fmla="*/ 1365885 h 2612594"/>
                              <a:gd name="GluePoint1043X" fmla="*/ 64935 w 2647519"/>
                              <a:gd name="GluePoint1043Y" fmla="*/ 1365885 h 2612594"/>
                              <a:gd name="GluePoint1044X" fmla="*/ 60172 w 2647519"/>
                              <a:gd name="GluePoint1044Y" fmla="*/ 1342072 h 2612594"/>
                              <a:gd name="GluePoint1045X" fmla="*/ 58267 w 2647519"/>
                              <a:gd name="GluePoint1045Y" fmla="*/ 1311592 h 2612594"/>
                              <a:gd name="GluePoint1046X" fmla="*/ 62077 w 2647519"/>
                              <a:gd name="GluePoint1046Y" fmla="*/ 1268730 h 2612594"/>
                              <a:gd name="GluePoint1047X" fmla="*/ 63982 w 2647519"/>
                              <a:gd name="GluePoint1047Y" fmla="*/ 1253490 h 2612594"/>
                              <a:gd name="GluePoint1048X" fmla="*/ 67226 w 2647519"/>
                              <a:gd name="GluePoint1048Y" fmla="*/ 1243037 h 2612594"/>
                              <a:gd name="GluePoint1049X" fmla="*/ 65649 w 2647519"/>
                              <a:gd name="GluePoint1049Y" fmla="*/ 1219200 h 2612594"/>
                              <a:gd name="GluePoint1050X" fmla="*/ 67792 w 2647519"/>
                              <a:gd name="GluePoint1050Y" fmla="*/ 1183957 h 2612594"/>
                              <a:gd name="GluePoint1051X" fmla="*/ 71602 w 2647519"/>
                              <a:gd name="GluePoint1051Y" fmla="*/ 1176814 h 2612594"/>
                              <a:gd name="GluePoint1052X" fmla="*/ 71602 w 2647519"/>
                              <a:gd name="GluePoint1052Y" fmla="*/ 1172527 h 2612594"/>
                              <a:gd name="GluePoint1053X" fmla="*/ 63982 w 2647519"/>
                              <a:gd name="GluePoint1053Y" fmla="*/ 1186815 h 2612594"/>
                              <a:gd name="GluePoint1054X" fmla="*/ 57315 w 2647519"/>
                              <a:gd name="GluePoint1054Y" fmla="*/ 1177290 h 2612594"/>
                              <a:gd name="GluePoint1055X" fmla="*/ 44932 w 2647519"/>
                              <a:gd name="GluePoint1055Y" fmla="*/ 1160145 h 2612594"/>
                              <a:gd name="GluePoint1056X" fmla="*/ 42670 w 2647519"/>
                              <a:gd name="GluePoint1056Y" fmla="*/ 1146572 h 2612594"/>
                              <a:gd name="GluePoint1057X" fmla="*/ 42075 w 2647519"/>
                              <a:gd name="GluePoint1057Y" fmla="*/ 1147762 h 2612594"/>
                              <a:gd name="GluePoint1058X" fmla="*/ 38265 w 2647519"/>
                              <a:gd name="GluePoint1058Y" fmla="*/ 1185862 h 2612594"/>
                              <a:gd name="GluePoint1059X" fmla="*/ 35407 w 2647519"/>
                              <a:gd name="GluePoint1059Y" fmla="*/ 1223962 h 2612594"/>
                              <a:gd name="GluePoint1060X" fmla="*/ 32550 w 2647519"/>
                              <a:gd name="GluePoint1060Y" fmla="*/ 1253490 h 2612594"/>
                              <a:gd name="GluePoint1061X" fmla="*/ 32550 w 2647519"/>
                              <a:gd name="GluePoint1061Y" fmla="*/ 1314449 h 2612594"/>
                              <a:gd name="GluePoint1062X" fmla="*/ 33502 w 2647519"/>
                              <a:gd name="GluePoint1062Y" fmla="*/ 1345882 h 2612594"/>
                              <a:gd name="GluePoint1063X" fmla="*/ 35407 w 2647519"/>
                              <a:gd name="GluePoint1063Y" fmla="*/ 1377314 h 2612594"/>
                              <a:gd name="GluePoint1064X" fmla="*/ 26835 w 2647519"/>
                              <a:gd name="GluePoint1064Y" fmla="*/ 1406842 h 2612594"/>
                              <a:gd name="GluePoint1065X" fmla="*/ 24930 w 2647519"/>
                              <a:gd name="GluePoint1065Y" fmla="*/ 1406842 h 2612594"/>
                              <a:gd name="GluePoint1066X" fmla="*/ 19215 w 2647519"/>
                              <a:gd name="GluePoint1066Y" fmla="*/ 1349692 h 2612594"/>
                              <a:gd name="GluePoint1067X" fmla="*/ 19215 w 2647519"/>
                              <a:gd name="GluePoint1067Y" fmla="*/ 1290637 h 2612594"/>
                              <a:gd name="GluePoint1068X" fmla="*/ 23977 w 2647519"/>
                              <a:gd name="GluePoint1068Y" fmla="*/ 1244917 h 2612594"/>
                              <a:gd name="GluePoint1069X" fmla="*/ 32546 w 2647519"/>
                              <a:gd name="GluePoint1069Y" fmla="*/ 1253485 h 2612594"/>
                              <a:gd name="GluePoint1070X" fmla="*/ 24930 w 2647519"/>
                              <a:gd name="GluePoint1070Y" fmla="*/ 1243965 h 2612594"/>
                              <a:gd name="GluePoint1071X" fmla="*/ 23025 w 2647519"/>
                              <a:gd name="GluePoint1071Y" fmla="*/ 1209675 h 2612594"/>
                              <a:gd name="GluePoint1072X" fmla="*/ 24930 w 2647519"/>
                              <a:gd name="GluePoint1072Y" fmla="*/ 1157287 h 2612594"/>
                              <a:gd name="GluePoint1073X" fmla="*/ 25882 w 2647519"/>
                              <a:gd name="GluePoint1073Y" fmla="*/ 1143000 h 2612594"/>
                              <a:gd name="GluePoint1074X" fmla="*/ 28740 w 2647519"/>
                              <a:gd name="GluePoint1074Y" fmla="*/ 1119187 h 2612594"/>
                              <a:gd name="GluePoint1075X" fmla="*/ 40170 w 2647519"/>
                              <a:gd name="GluePoint1075Y" fmla="*/ 1076325 h 2612594"/>
                              <a:gd name="GluePoint1076X" fmla="*/ 45865 w 2647519"/>
                              <a:gd name="GluePoint1076Y" fmla="*/ 1047851 h 2612594"/>
                              <a:gd name="GluePoint1077X" fmla="*/ 43980 w 2647519"/>
                              <a:gd name="GluePoint1077Y" fmla="*/ 1041082 h 2612594"/>
                              <a:gd name="GluePoint1078X" fmla="*/ 37312 w 2647519"/>
                              <a:gd name="GluePoint1078Y" fmla="*/ 1079182 h 2612594"/>
                              <a:gd name="GluePoint1079X" fmla="*/ 25882 w 2647519"/>
                              <a:gd name="GluePoint1079Y" fmla="*/ 1122045 h 2612594"/>
                              <a:gd name="GluePoint1080X" fmla="*/ 23025 w 2647519"/>
                              <a:gd name="GluePoint1080Y" fmla="*/ 1145857 h 2612594"/>
                              <a:gd name="GluePoint1081X" fmla="*/ 22072 w 2647519"/>
                              <a:gd name="GluePoint1081Y" fmla="*/ 1160145 h 2612594"/>
                              <a:gd name="GluePoint1082X" fmla="*/ 20167 w 2647519"/>
                              <a:gd name="GluePoint1082Y" fmla="*/ 1212532 h 2612594"/>
                              <a:gd name="GluePoint1083X" fmla="*/ 22072 w 2647519"/>
                              <a:gd name="GluePoint1083Y" fmla="*/ 1246822 h 2612594"/>
                              <a:gd name="GluePoint1084X" fmla="*/ 17310 w 2647519"/>
                              <a:gd name="GluePoint1084Y" fmla="*/ 1292542 h 2612594"/>
                              <a:gd name="GluePoint1085X" fmla="*/ 17310 w 2647519"/>
                              <a:gd name="GluePoint1085Y" fmla="*/ 1351597 h 2612594"/>
                              <a:gd name="GluePoint1086X" fmla="*/ 23025 w 2647519"/>
                              <a:gd name="GluePoint1086Y" fmla="*/ 1408747 h 2612594"/>
                              <a:gd name="GluePoint1087X" fmla="*/ 24930 w 2647519"/>
                              <a:gd name="GluePoint1087Y" fmla="*/ 1408747 h 2612594"/>
                              <a:gd name="GluePoint1088X" fmla="*/ 37312 w 2647519"/>
                              <a:gd name="GluePoint1088Y" fmla="*/ 1463040 h 2612594"/>
                              <a:gd name="GluePoint1089X" fmla="*/ 43980 w 2647519"/>
                              <a:gd name="GluePoint1089Y" fmla="*/ 1507807 h 2612594"/>
                              <a:gd name="GluePoint1090X" fmla="*/ 58267 w 2647519"/>
                              <a:gd name="GluePoint1090Y" fmla="*/ 1553527 h 2612594"/>
                              <a:gd name="GluePoint1091X" fmla="*/ 80770 w 2647519"/>
                              <a:gd name="GluePoint1091Y" fmla="*/ 1651843 h 2612594"/>
                              <a:gd name="GluePoint1092X" fmla="*/ 82734 w 2647519"/>
                              <a:gd name="GluePoint1092Y" fmla="*/ 1670685 h 2612594"/>
                              <a:gd name="GluePoint1093X" fmla="*/ 86843 w 2647519"/>
                              <a:gd name="GluePoint1093Y" fmla="*/ 1670685 h 2612594"/>
                              <a:gd name="GluePoint1094X" fmla="*/ 107798 w 2647519"/>
                              <a:gd name="GluePoint1094Y" fmla="*/ 1721167 h 2612594"/>
                              <a:gd name="GluePoint1095X" fmla="*/ 115418 w 2647519"/>
                              <a:gd name="GluePoint1095Y" fmla="*/ 1746885 h 2612594"/>
                              <a:gd name="GluePoint1096X" fmla="*/ 101130 w 2647519"/>
                              <a:gd name="GluePoint1096Y" fmla="*/ 1724977 h 2612594"/>
                              <a:gd name="GluePoint1097X" fmla="*/ 85890 w 2647519"/>
                              <a:gd name="GluePoint1097Y" fmla="*/ 1690687 h 2612594"/>
                              <a:gd name="GluePoint1098X" fmla="*/ 84938 w 2647519"/>
                              <a:gd name="GluePoint1098Y" fmla="*/ 1700212 h 2612594"/>
                              <a:gd name="GluePoint1099X" fmla="*/ 76651 w 2647519"/>
                              <a:gd name="GluePoint1099Y" fmla="*/ 1674524 h 2612594"/>
                              <a:gd name="GluePoint1100X" fmla="*/ 70650 w 2647519"/>
                              <a:gd name="GluePoint1100Y" fmla="*/ 1675447 h 2612594"/>
                              <a:gd name="GluePoint1101X" fmla="*/ 63982 w 2647519"/>
                              <a:gd name="GluePoint1101Y" fmla="*/ 1653540 h 2612594"/>
                              <a:gd name="GluePoint1102X" fmla="*/ 41122 w 2647519"/>
                              <a:gd name="GluePoint1102Y" fmla="*/ 1601152 h 2612594"/>
                              <a:gd name="GluePoint1103X" fmla="*/ 26835 w 2647519"/>
                              <a:gd name="GluePoint1103Y" fmla="*/ 1554480 h 2612594"/>
                              <a:gd name="GluePoint1104X" fmla="*/ 25882 w 2647519"/>
                              <a:gd name="GluePoint1104Y" fmla="*/ 1515427 h 2612594"/>
                              <a:gd name="GluePoint1105X" fmla="*/ 19215 w 2647519"/>
                              <a:gd name="GluePoint1105Y" fmla="*/ 1469707 h 2612594"/>
                              <a:gd name="GluePoint1106X" fmla="*/ 14452 w 2647519"/>
                              <a:gd name="GluePoint1106Y" fmla="*/ 1423987 h 2612594"/>
                              <a:gd name="GluePoint1107X" fmla="*/ 3975 w 2647519"/>
                              <a:gd name="GluePoint1107Y" fmla="*/ 1390650 h 2612594"/>
                              <a:gd name="GluePoint1108X" fmla="*/ 10642 w 2647519"/>
                              <a:gd name="GluePoint1108Y" fmla="*/ 1213485 h 2612594"/>
                              <a:gd name="GluePoint1109X" fmla="*/ 17310 w 2647519"/>
                              <a:gd name="GluePoint1109Y" fmla="*/ 1167765 h 2612594"/>
                              <a:gd name="GluePoint1110X" fmla="*/ 11595 w 2647519"/>
                              <a:gd name="GluePoint1110Y" fmla="*/ 1143000 h 2612594"/>
                              <a:gd name="GluePoint1111X" fmla="*/ 23025 w 2647519"/>
                              <a:gd name="GluePoint1111Y" fmla="*/ 1074420 h 2612594"/>
                              <a:gd name="GluePoint1112X" fmla="*/ 25882 w 2647519"/>
                              <a:gd name="GluePoint1112Y" fmla="*/ 1058227 h 2612594"/>
                              <a:gd name="GluePoint1113X" fmla="*/ 33502 w 2647519"/>
                              <a:gd name="GluePoint1113Y" fmla="*/ 1002982 h 2612594"/>
                              <a:gd name="GluePoint1114X" fmla="*/ 53505 w 2647519"/>
                              <a:gd name="GluePoint1114Y" fmla="*/ 962977 h 2612594"/>
                              <a:gd name="GluePoint1115X" fmla="*/ 48742 w 2647519"/>
                              <a:gd name="GluePoint1115Y" fmla="*/ 1017270 h 2612594"/>
                              <a:gd name="GluePoint1116X" fmla="*/ 53503 w 2647519"/>
                              <a:gd name="GluePoint1116Y" fmla="*/ 1007964 h 2612594"/>
                              <a:gd name="GluePoint1117X" fmla="*/ 56362 w 2647519"/>
                              <a:gd name="GluePoint1117Y" fmla="*/ 985718 h 2612594"/>
                              <a:gd name="GluePoint1118X" fmla="*/ 57315 w 2647519"/>
                              <a:gd name="GluePoint1118Y" fmla="*/ 961072 h 2612594"/>
                              <a:gd name="GluePoint1119X" fmla="*/ 65887 w 2647519"/>
                              <a:gd name="GluePoint1119Y" fmla="*/ 929639 h 2612594"/>
                              <a:gd name="GluePoint1120X" fmla="*/ 79222 w 2647519"/>
                              <a:gd name="GluePoint1120Y" fmla="*/ 882014 h 2612594"/>
                              <a:gd name="GluePoint1121X" fmla="*/ 95415 w 2647519"/>
                              <a:gd name="GluePoint1121Y" fmla="*/ 833437 h 2612594"/>
                              <a:gd name="GluePoint1122X" fmla="*/ 96628 w 2647519"/>
                              <a:gd name="GluePoint1122Y" fmla="*/ 832072 h 2612594"/>
                              <a:gd name="GluePoint1123X" fmla="*/ 103988 w 2647519"/>
                              <a:gd name="GluePoint1123Y" fmla="*/ 793432 h 2612594"/>
                              <a:gd name="GluePoint1124X" fmla="*/ 114465 w 2647519"/>
                              <a:gd name="GluePoint1124Y" fmla="*/ 765809 h 2612594"/>
                              <a:gd name="GluePoint1125X" fmla="*/ 126848 w 2647519"/>
                              <a:gd name="GluePoint1125Y" fmla="*/ 742949 h 2612594"/>
                              <a:gd name="GluePoint1126X" fmla="*/ 151613 w 2647519"/>
                              <a:gd name="GluePoint1126Y" fmla="*/ 695324 h 2612594"/>
                              <a:gd name="GluePoint1127X" fmla="*/ 171615 w 2647519"/>
                              <a:gd name="GluePoint1127Y" fmla="*/ 652462 h 2612594"/>
                              <a:gd name="GluePoint1128X" fmla="*/ 200190 w 2647519"/>
                              <a:gd name="GluePoint1128Y" fmla="*/ 597217 h 2612594"/>
                              <a:gd name="GluePoint1129X" fmla="*/ 221145 w 2647519"/>
                              <a:gd name="GluePoint1129Y" fmla="*/ 573404 h 2612594"/>
                              <a:gd name="GluePoint1130X" fmla="*/ 238290 w 2647519"/>
                              <a:gd name="GluePoint1130Y" fmla="*/ 540067 h 2612594"/>
                              <a:gd name="GluePoint1131X" fmla="*/ 252578 w 2647519"/>
                              <a:gd name="GluePoint1131Y" fmla="*/ 519112 h 2612594"/>
                              <a:gd name="GluePoint1132X" fmla="*/ 267818 w 2647519"/>
                              <a:gd name="GluePoint1132Y" fmla="*/ 511492 h 2612594"/>
                              <a:gd name="GluePoint1133X" fmla="*/ 271628 w 2647519"/>
                              <a:gd name="GluePoint1133Y" fmla="*/ 505777 h 2612594"/>
                              <a:gd name="GluePoint1134X" fmla="*/ 286868 w 2647519"/>
                              <a:gd name="GluePoint1134Y" fmla="*/ 475297 h 2612594"/>
                              <a:gd name="GluePoint1135X" fmla="*/ 316395 w 2647519"/>
                              <a:gd name="GluePoint1135Y" fmla="*/ 441007 h 2612594"/>
                              <a:gd name="GluePoint1136X" fmla="*/ 317199 w 2647519"/>
                              <a:gd name="GluePoint1136Y" fmla="*/ 455339 h 2612594"/>
                              <a:gd name="GluePoint1137X" fmla="*/ 315045 w 2647519"/>
                              <a:gd name="GluePoint1137Y" fmla="*/ 461363 h 2612594"/>
                              <a:gd name="GluePoint1138X" fmla="*/ 345922 w 2647519"/>
                              <a:gd name="GluePoint1138Y" fmla="*/ 429577 h 2612594"/>
                              <a:gd name="GluePoint1139X" fmla="*/ 361162 w 2647519"/>
                              <a:gd name="GluePoint1139Y" fmla="*/ 409575 h 2612594"/>
                              <a:gd name="GluePoint1140X" fmla="*/ 381165 w 2647519"/>
                              <a:gd name="GluePoint1140Y" fmla="*/ 390525 h 2612594"/>
                              <a:gd name="GluePoint1141X" fmla="*/ 382889 w 2647519"/>
                              <a:gd name="GluePoint1141Y" fmla="*/ 392440 h 2612594"/>
                              <a:gd name="GluePoint1142X" fmla="*/ 382118 w 2647519"/>
                              <a:gd name="GluePoint1142Y" fmla="*/ 391477 h 2612594"/>
                              <a:gd name="GluePoint1143X" fmla="*/ 406883 w 2647519"/>
                              <a:gd name="GluePoint1143Y" fmla="*/ 366712 h 2612594"/>
                              <a:gd name="GluePoint1144X" fmla="*/ 431648 w 2647519"/>
                              <a:gd name="GluePoint1144Y" fmla="*/ 343852 h 2612594"/>
                              <a:gd name="GluePoint1145X" fmla="*/ 458318 w 2647519"/>
                              <a:gd name="GluePoint1145Y" fmla="*/ 315277 h 2612594"/>
                              <a:gd name="GluePoint1146X" fmla="*/ 495465 w 2647519"/>
                              <a:gd name="GluePoint1146Y" fmla="*/ 287654 h 2612594"/>
                              <a:gd name="GluePoint1147X" fmla="*/ 535470 w 2647519"/>
                              <a:gd name="GluePoint1147Y" fmla="*/ 258127 h 2612594"/>
                              <a:gd name="GluePoint1148X" fmla="*/ 559389 w 2647519"/>
                              <a:gd name="GluePoint1148Y" fmla="*/ 241440 h 2612594"/>
                              <a:gd name="GluePoint1149X" fmla="*/ 575475 w 2647519"/>
                              <a:gd name="GluePoint1149Y" fmla="*/ 226694 h 2612594"/>
                              <a:gd name="GluePoint1150X" fmla="*/ 604050 w 2647519"/>
                              <a:gd name="GluePoint1150Y" fmla="*/ 209549 h 2612594"/>
                              <a:gd name="GluePoint1151X" fmla="*/ 634530 w 2647519"/>
                              <a:gd name="GluePoint1151Y" fmla="*/ 193357 h 2612594"/>
                              <a:gd name="GluePoint1152X" fmla="*/ 638565 w 2647519"/>
                              <a:gd name="GluePoint1152Y" fmla="*/ 191282 h 2612594"/>
                              <a:gd name="GluePoint1153X" fmla="*/ 648937 w 2647519"/>
                              <a:gd name="GluePoint1153Y" fmla="*/ 181094 h 2612594"/>
                              <a:gd name="GluePoint1154X" fmla="*/ 665963 w 2647519"/>
                              <a:gd name="GluePoint1154Y" fmla="*/ 168592 h 2612594"/>
                              <a:gd name="GluePoint1155X" fmla="*/ 684656 w 2647519"/>
                              <a:gd name="GluePoint1155Y" fmla="*/ 159067 h 2612594"/>
                              <a:gd name="GluePoint1156X" fmla="*/ 697880 w 2647519"/>
                              <a:gd name="GluePoint1156Y" fmla="*/ 156023 h 2612594"/>
                              <a:gd name="GluePoint1157X" fmla="*/ 700252 w 2647519"/>
                              <a:gd name="GluePoint1157Y" fmla="*/ 154304 h 2612594"/>
                              <a:gd name="GluePoint1158X" fmla="*/ 959332 w 2647519"/>
                              <a:gd name="GluePoint1158Y" fmla="*/ 49529 h 2612594"/>
                              <a:gd name="GluePoint1159X" fmla="*/ 968945 w 2647519"/>
                              <a:gd name="GluePoint1159Y" fmla="*/ 47439 h 2612594"/>
                              <a:gd name="GluePoint1160X" fmla="*/ 995527 w 2647519"/>
                              <a:gd name="GluePoint1160Y" fmla="*/ 38099 h 2612594"/>
                              <a:gd name="GluePoint1161X" fmla="*/ 1013863 w 2647519"/>
                              <a:gd name="GluePoint1161Y" fmla="*/ 34408 h 2612594"/>
                              <a:gd name="GluePoint1162X" fmla="*/ 1023424 w 2647519"/>
                              <a:gd name="GluePoint1162Y" fmla="*/ 34327 h 2612594"/>
                              <a:gd name="GluePoint1163X" fmla="*/ 1026960 w 2647519"/>
                              <a:gd name="GluePoint1163Y" fmla="*/ 33337 h 2612594"/>
                              <a:gd name="GluePoint1164X" fmla="*/ 1244130 w 2647519"/>
                              <a:gd name="GluePoint1164Y" fmla="*/ 4762 h 2612594"/>
                              <a:gd name="GluePoint1165X" fmla="*/ 1305804 w 2647519"/>
                              <a:gd name="GluePoint1165Y" fmla="*/ 4524 h 2612594"/>
                              <a:gd name="GluePoint1166X" fmla="*/ 1371765 w 2647519"/>
                              <a:gd name="GluePoint1166Y" fmla="*/ 5714 h 2612594"/>
                              <a:gd name="GluePoint1167X" fmla="*/ 1372993 w 2647519"/>
                              <a:gd name="GluePoint1167Y" fmla="*/ 6635 h 2612594"/>
                              <a:gd name="GluePoint1168X" fmla="*/ 1405103 w 2647519"/>
                              <a:gd name="GluePoint1168Y" fmla="*/ 2857 h 2612594"/>
                              <a:gd name="GluePoint1169X" fmla="*/ 1434630 w 2647519"/>
                              <a:gd name="GluePoint1169Y" fmla="*/ 7619 h 2612594"/>
                              <a:gd name="GluePoint1170X" fmla="*/ 1464158 w 2647519"/>
                              <a:gd name="GluePoint1170Y" fmla="*/ 13334 h 2612594"/>
                              <a:gd name="GluePoint1171X" fmla="*/ 1479392 w 2647519"/>
                              <a:gd name="GluePoint1171Y" fmla="*/ 16797 h 2612594"/>
                              <a:gd name="GluePoint1172X" fmla="*/ 1463205 w 2647519"/>
                              <a:gd name="GluePoint1172Y" fmla="*/ 12382 h 2612594"/>
                              <a:gd name="GluePoint1173X" fmla="*/ 1433677 w 2647519"/>
                              <a:gd name="GluePoint1173Y" fmla="*/ 6667 h 2612594"/>
                              <a:gd name="GluePoint1174X" fmla="*/ 1404150 w 2647519"/>
                              <a:gd name="GluePoint1174Y" fmla="*/ 1905 h 2612594"/>
                              <a:gd name="GluePoint1175X" fmla="*/ 1404150 w 2647519"/>
                              <a:gd name="GluePoint1175Y" fmla="*/ 0 h 261259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  <a:cxn ang="0">
                                <a:pos x="GluePoint60X" y="GluePoint60Y"/>
                              </a:cxn>
                              <a:cxn ang="0">
                                <a:pos x="GluePoint61X" y="GluePoint61Y"/>
                              </a:cxn>
                              <a:cxn ang="0">
                                <a:pos x="GluePoint62X" y="GluePoint62Y"/>
                              </a:cxn>
                              <a:cxn ang="0">
                                <a:pos x="GluePoint63X" y="GluePoint63Y"/>
                              </a:cxn>
                              <a:cxn ang="0">
                                <a:pos x="GluePoint64X" y="GluePoint64Y"/>
                              </a:cxn>
                              <a:cxn ang="0">
                                <a:pos x="GluePoint65X" y="GluePoint65Y"/>
                              </a:cxn>
                              <a:cxn ang="0">
                                <a:pos x="GluePoint66X" y="GluePoint66Y"/>
                              </a:cxn>
                              <a:cxn ang="0">
                                <a:pos x="GluePoint67X" y="GluePoint67Y"/>
                              </a:cxn>
                              <a:cxn ang="0">
                                <a:pos x="GluePoint68X" y="GluePoint68Y"/>
                              </a:cxn>
                              <a:cxn ang="0">
                                <a:pos x="GluePoint69X" y="GluePoint69Y"/>
                              </a:cxn>
                              <a:cxn ang="0">
                                <a:pos x="GluePoint70X" y="GluePoint70Y"/>
                              </a:cxn>
                              <a:cxn ang="0">
                                <a:pos x="GluePoint71X" y="GluePoint71Y"/>
                              </a:cxn>
                              <a:cxn ang="0">
                                <a:pos x="GluePoint72X" y="GluePoint72Y"/>
                              </a:cxn>
                              <a:cxn ang="0">
                                <a:pos x="GluePoint73X" y="GluePoint73Y"/>
                              </a:cxn>
                              <a:cxn ang="0">
                                <a:pos x="GluePoint74X" y="GluePoint74Y"/>
                              </a:cxn>
                              <a:cxn ang="0">
                                <a:pos x="GluePoint75X" y="GluePoint75Y"/>
                              </a:cxn>
                              <a:cxn ang="0">
                                <a:pos x="GluePoint76X" y="GluePoint76Y"/>
                              </a:cxn>
                              <a:cxn ang="0">
                                <a:pos x="GluePoint77X" y="GluePoint77Y"/>
                              </a:cxn>
                              <a:cxn ang="0">
                                <a:pos x="GluePoint78X" y="GluePoint78Y"/>
                              </a:cxn>
                              <a:cxn ang="0">
                                <a:pos x="GluePoint79X" y="GluePoint79Y"/>
                              </a:cxn>
                              <a:cxn ang="0">
                                <a:pos x="GluePoint80X" y="GluePoint80Y"/>
                              </a:cxn>
                              <a:cxn ang="0">
                                <a:pos x="GluePoint81X" y="GluePoint81Y"/>
                              </a:cxn>
                              <a:cxn ang="0">
                                <a:pos x="GluePoint82X" y="GluePoint82Y"/>
                              </a:cxn>
                              <a:cxn ang="0">
                                <a:pos x="GluePoint83X" y="GluePoint83Y"/>
                              </a:cxn>
                              <a:cxn ang="0">
                                <a:pos x="GluePoint84X" y="GluePoint84Y"/>
                              </a:cxn>
                              <a:cxn ang="0">
                                <a:pos x="GluePoint85X" y="GluePoint85Y"/>
                              </a:cxn>
                              <a:cxn ang="0">
                                <a:pos x="GluePoint86X" y="GluePoint86Y"/>
                              </a:cxn>
                              <a:cxn ang="0">
                                <a:pos x="GluePoint87X" y="GluePoint87Y"/>
                              </a:cxn>
                              <a:cxn ang="0">
                                <a:pos x="GluePoint88X" y="GluePoint88Y"/>
                              </a:cxn>
                              <a:cxn ang="0">
                                <a:pos x="GluePoint89X" y="GluePoint89Y"/>
                              </a:cxn>
                              <a:cxn ang="0">
                                <a:pos x="GluePoint90X" y="GluePoint90Y"/>
                              </a:cxn>
                              <a:cxn ang="0">
                                <a:pos x="GluePoint91X" y="GluePoint91Y"/>
                              </a:cxn>
                              <a:cxn ang="0">
                                <a:pos x="GluePoint92X" y="GluePoint92Y"/>
                              </a:cxn>
                              <a:cxn ang="0">
                                <a:pos x="GluePoint93X" y="GluePoint93Y"/>
                              </a:cxn>
                              <a:cxn ang="0">
                                <a:pos x="GluePoint94X" y="GluePoint94Y"/>
                              </a:cxn>
                              <a:cxn ang="0">
                                <a:pos x="GluePoint95X" y="GluePoint95Y"/>
                              </a:cxn>
                              <a:cxn ang="0">
                                <a:pos x="GluePoint96X" y="GluePoint96Y"/>
                              </a:cxn>
                              <a:cxn ang="0">
                                <a:pos x="GluePoint97X" y="GluePoint97Y"/>
                              </a:cxn>
                              <a:cxn ang="0">
                                <a:pos x="GluePoint98X" y="GluePoint98Y"/>
                              </a:cxn>
                              <a:cxn ang="0">
                                <a:pos x="GluePoint99X" y="GluePoint99Y"/>
                              </a:cxn>
                              <a:cxn ang="0">
                                <a:pos x="GluePoint100X" y="GluePoint100Y"/>
                              </a:cxn>
                              <a:cxn ang="0">
                                <a:pos x="GluePoint101X" y="GluePoint101Y"/>
                              </a:cxn>
                              <a:cxn ang="0">
                                <a:pos x="GluePoint102X" y="GluePoint102Y"/>
                              </a:cxn>
                              <a:cxn ang="0">
                                <a:pos x="GluePoint103X" y="GluePoint103Y"/>
                              </a:cxn>
                              <a:cxn ang="0">
                                <a:pos x="GluePoint104X" y="GluePoint104Y"/>
                              </a:cxn>
                              <a:cxn ang="0">
                                <a:pos x="GluePoint105X" y="GluePoint105Y"/>
                              </a:cxn>
                              <a:cxn ang="0">
                                <a:pos x="GluePoint106X" y="GluePoint106Y"/>
                              </a:cxn>
                              <a:cxn ang="0">
                                <a:pos x="GluePoint107X" y="GluePoint107Y"/>
                              </a:cxn>
                              <a:cxn ang="0">
                                <a:pos x="GluePoint108X" y="GluePoint108Y"/>
                              </a:cxn>
                              <a:cxn ang="0">
                                <a:pos x="GluePoint109X" y="GluePoint109Y"/>
                              </a:cxn>
                              <a:cxn ang="0">
                                <a:pos x="GluePoint110X" y="GluePoint110Y"/>
                              </a:cxn>
                              <a:cxn ang="0">
                                <a:pos x="GluePoint111X" y="GluePoint111Y"/>
                              </a:cxn>
                              <a:cxn ang="0">
                                <a:pos x="GluePoint112X" y="GluePoint112Y"/>
                              </a:cxn>
                              <a:cxn ang="0">
                                <a:pos x="GluePoint113X" y="GluePoint113Y"/>
                              </a:cxn>
                              <a:cxn ang="0">
                                <a:pos x="GluePoint114X" y="GluePoint114Y"/>
                              </a:cxn>
                              <a:cxn ang="0">
                                <a:pos x="GluePoint115X" y="GluePoint115Y"/>
                              </a:cxn>
                              <a:cxn ang="0">
                                <a:pos x="GluePoint116X" y="GluePoint116Y"/>
                              </a:cxn>
                              <a:cxn ang="0">
                                <a:pos x="GluePoint117X" y="GluePoint117Y"/>
                              </a:cxn>
                              <a:cxn ang="0">
                                <a:pos x="GluePoint118X" y="GluePoint118Y"/>
                              </a:cxn>
                              <a:cxn ang="0">
                                <a:pos x="GluePoint119X" y="GluePoint119Y"/>
                              </a:cxn>
                              <a:cxn ang="0">
                                <a:pos x="GluePoint120X" y="GluePoint120Y"/>
                              </a:cxn>
                              <a:cxn ang="0">
                                <a:pos x="GluePoint121X" y="GluePoint121Y"/>
                              </a:cxn>
                              <a:cxn ang="0">
                                <a:pos x="GluePoint122X" y="GluePoint122Y"/>
                              </a:cxn>
                              <a:cxn ang="0">
                                <a:pos x="GluePoint123X" y="GluePoint123Y"/>
                              </a:cxn>
                              <a:cxn ang="0">
                                <a:pos x="GluePoint124X" y="GluePoint124Y"/>
                              </a:cxn>
                              <a:cxn ang="0">
                                <a:pos x="GluePoint125X" y="GluePoint125Y"/>
                              </a:cxn>
                              <a:cxn ang="0">
                                <a:pos x="GluePoint126X" y="GluePoint126Y"/>
                              </a:cxn>
                              <a:cxn ang="0">
                                <a:pos x="GluePoint127X" y="GluePoint127Y"/>
                              </a:cxn>
                              <a:cxn ang="0">
                                <a:pos x="GluePoint128X" y="GluePoint128Y"/>
                              </a:cxn>
                              <a:cxn ang="0">
                                <a:pos x="GluePoint129X" y="GluePoint129Y"/>
                              </a:cxn>
                              <a:cxn ang="0">
                                <a:pos x="GluePoint130X" y="GluePoint130Y"/>
                              </a:cxn>
                              <a:cxn ang="0">
                                <a:pos x="GluePoint131X" y="GluePoint131Y"/>
                              </a:cxn>
                              <a:cxn ang="0">
                                <a:pos x="GluePoint132X" y="GluePoint132Y"/>
                              </a:cxn>
                              <a:cxn ang="0">
                                <a:pos x="GluePoint133X" y="GluePoint133Y"/>
                              </a:cxn>
                              <a:cxn ang="0">
                                <a:pos x="GluePoint134X" y="GluePoint134Y"/>
                              </a:cxn>
                              <a:cxn ang="0">
                                <a:pos x="GluePoint135X" y="GluePoint135Y"/>
                              </a:cxn>
                              <a:cxn ang="0">
                                <a:pos x="GluePoint136X" y="GluePoint136Y"/>
                              </a:cxn>
                              <a:cxn ang="0">
                                <a:pos x="GluePoint137X" y="GluePoint137Y"/>
                              </a:cxn>
                              <a:cxn ang="0">
                                <a:pos x="GluePoint138X" y="GluePoint138Y"/>
                              </a:cxn>
                              <a:cxn ang="0">
                                <a:pos x="GluePoint139X" y="GluePoint139Y"/>
                              </a:cxn>
                              <a:cxn ang="0">
                                <a:pos x="GluePoint140X" y="GluePoint140Y"/>
                              </a:cxn>
                              <a:cxn ang="0">
                                <a:pos x="GluePoint141X" y="GluePoint141Y"/>
                              </a:cxn>
                              <a:cxn ang="0">
                                <a:pos x="GluePoint142X" y="GluePoint142Y"/>
                              </a:cxn>
                              <a:cxn ang="0">
                                <a:pos x="GluePoint143X" y="GluePoint143Y"/>
                              </a:cxn>
                              <a:cxn ang="0">
                                <a:pos x="GluePoint144X" y="GluePoint144Y"/>
                              </a:cxn>
                              <a:cxn ang="0">
                                <a:pos x="GluePoint145X" y="GluePoint145Y"/>
                              </a:cxn>
                              <a:cxn ang="0">
                                <a:pos x="GluePoint146X" y="GluePoint146Y"/>
                              </a:cxn>
                              <a:cxn ang="0">
                                <a:pos x="GluePoint147X" y="GluePoint147Y"/>
                              </a:cxn>
                              <a:cxn ang="0">
                                <a:pos x="GluePoint148X" y="GluePoint148Y"/>
                              </a:cxn>
                              <a:cxn ang="0">
                                <a:pos x="GluePoint149X" y="GluePoint149Y"/>
                              </a:cxn>
                              <a:cxn ang="0">
                                <a:pos x="GluePoint150X" y="GluePoint150Y"/>
                              </a:cxn>
                              <a:cxn ang="0">
                                <a:pos x="GluePoint151X" y="GluePoint151Y"/>
                              </a:cxn>
                              <a:cxn ang="0">
                                <a:pos x="GluePoint152X" y="GluePoint152Y"/>
                              </a:cxn>
                              <a:cxn ang="0">
                                <a:pos x="GluePoint153X" y="GluePoint153Y"/>
                              </a:cxn>
                              <a:cxn ang="0">
                                <a:pos x="GluePoint154X" y="GluePoint154Y"/>
                              </a:cxn>
                              <a:cxn ang="0">
                                <a:pos x="GluePoint155X" y="GluePoint155Y"/>
                              </a:cxn>
                              <a:cxn ang="0">
                                <a:pos x="GluePoint156X" y="GluePoint156Y"/>
                              </a:cxn>
                              <a:cxn ang="0">
                                <a:pos x="GluePoint157X" y="GluePoint157Y"/>
                              </a:cxn>
                              <a:cxn ang="0">
                                <a:pos x="GluePoint158X" y="GluePoint158Y"/>
                              </a:cxn>
                              <a:cxn ang="0">
                                <a:pos x="GluePoint159X" y="GluePoint159Y"/>
                              </a:cxn>
                              <a:cxn ang="0">
                                <a:pos x="GluePoint160X" y="GluePoint160Y"/>
                              </a:cxn>
                              <a:cxn ang="0">
                                <a:pos x="GluePoint161X" y="GluePoint161Y"/>
                              </a:cxn>
                              <a:cxn ang="0">
                                <a:pos x="GluePoint162X" y="GluePoint162Y"/>
                              </a:cxn>
                              <a:cxn ang="0">
                                <a:pos x="GluePoint163X" y="GluePoint163Y"/>
                              </a:cxn>
                              <a:cxn ang="0">
                                <a:pos x="GluePoint164X" y="GluePoint164Y"/>
                              </a:cxn>
                              <a:cxn ang="0">
                                <a:pos x="GluePoint165X" y="GluePoint165Y"/>
                              </a:cxn>
                              <a:cxn ang="0">
                                <a:pos x="GluePoint166X" y="GluePoint166Y"/>
                              </a:cxn>
                              <a:cxn ang="0">
                                <a:pos x="GluePoint167X" y="GluePoint167Y"/>
                              </a:cxn>
                              <a:cxn ang="0">
                                <a:pos x="GluePoint168X" y="GluePoint168Y"/>
                              </a:cxn>
                              <a:cxn ang="0">
                                <a:pos x="GluePoint169X" y="GluePoint169Y"/>
                              </a:cxn>
                              <a:cxn ang="0">
                                <a:pos x="GluePoint170X" y="GluePoint170Y"/>
                              </a:cxn>
                              <a:cxn ang="0">
                                <a:pos x="GluePoint171X" y="GluePoint171Y"/>
                              </a:cxn>
                              <a:cxn ang="0">
                                <a:pos x="GluePoint172X" y="GluePoint172Y"/>
                              </a:cxn>
                              <a:cxn ang="0">
                                <a:pos x="GluePoint173X" y="GluePoint173Y"/>
                              </a:cxn>
                              <a:cxn ang="0">
                                <a:pos x="GluePoint174X" y="GluePoint174Y"/>
                              </a:cxn>
                              <a:cxn ang="0">
                                <a:pos x="GluePoint175X" y="GluePoint175Y"/>
                              </a:cxn>
                              <a:cxn ang="0">
                                <a:pos x="GluePoint176X" y="GluePoint176Y"/>
                              </a:cxn>
                              <a:cxn ang="0">
                                <a:pos x="GluePoint177X" y="GluePoint177Y"/>
                              </a:cxn>
                              <a:cxn ang="0">
                                <a:pos x="GluePoint178X" y="GluePoint178Y"/>
                              </a:cxn>
                              <a:cxn ang="0">
                                <a:pos x="GluePoint179X" y="GluePoint179Y"/>
                              </a:cxn>
                              <a:cxn ang="0">
                                <a:pos x="GluePoint180X" y="GluePoint180Y"/>
                              </a:cxn>
                              <a:cxn ang="0">
                                <a:pos x="GluePoint181X" y="GluePoint181Y"/>
                              </a:cxn>
                              <a:cxn ang="0">
                                <a:pos x="GluePoint182X" y="GluePoint182Y"/>
                              </a:cxn>
                              <a:cxn ang="0">
                                <a:pos x="GluePoint183X" y="GluePoint183Y"/>
                              </a:cxn>
                              <a:cxn ang="0">
                                <a:pos x="GluePoint184X" y="GluePoint184Y"/>
                              </a:cxn>
                              <a:cxn ang="0">
                                <a:pos x="GluePoint185X" y="GluePoint185Y"/>
                              </a:cxn>
                              <a:cxn ang="0">
                                <a:pos x="GluePoint186X" y="GluePoint186Y"/>
                              </a:cxn>
                              <a:cxn ang="0">
                                <a:pos x="GluePoint187X" y="GluePoint187Y"/>
                              </a:cxn>
                              <a:cxn ang="0">
                                <a:pos x="GluePoint188X" y="GluePoint188Y"/>
                              </a:cxn>
                              <a:cxn ang="0">
                                <a:pos x="GluePoint189X" y="GluePoint189Y"/>
                              </a:cxn>
                              <a:cxn ang="0">
                                <a:pos x="GluePoint190X" y="GluePoint190Y"/>
                              </a:cxn>
                              <a:cxn ang="0">
                                <a:pos x="GluePoint191X" y="GluePoint191Y"/>
                              </a:cxn>
                              <a:cxn ang="0">
                                <a:pos x="GluePoint192X" y="GluePoint192Y"/>
                              </a:cxn>
                              <a:cxn ang="0">
                                <a:pos x="GluePoint193X" y="GluePoint193Y"/>
                              </a:cxn>
                              <a:cxn ang="0">
                                <a:pos x="GluePoint194X" y="GluePoint194Y"/>
                              </a:cxn>
                              <a:cxn ang="0">
                                <a:pos x="GluePoint195X" y="GluePoint195Y"/>
                              </a:cxn>
                              <a:cxn ang="0">
                                <a:pos x="GluePoint196X" y="GluePoint196Y"/>
                              </a:cxn>
                              <a:cxn ang="0">
                                <a:pos x="GluePoint197X" y="GluePoint197Y"/>
                              </a:cxn>
                              <a:cxn ang="0">
                                <a:pos x="GluePoint198X" y="GluePoint198Y"/>
                              </a:cxn>
                              <a:cxn ang="0">
                                <a:pos x="GluePoint199X" y="GluePoint199Y"/>
                              </a:cxn>
                              <a:cxn ang="0">
                                <a:pos x="GluePoint200X" y="GluePoint200Y"/>
                              </a:cxn>
                              <a:cxn ang="0">
                                <a:pos x="GluePoint201X" y="GluePoint201Y"/>
                              </a:cxn>
                              <a:cxn ang="0">
                                <a:pos x="GluePoint202X" y="GluePoint202Y"/>
                              </a:cxn>
                              <a:cxn ang="0">
                                <a:pos x="GluePoint203X" y="GluePoint203Y"/>
                              </a:cxn>
                              <a:cxn ang="0">
                                <a:pos x="GluePoint204X" y="GluePoint204Y"/>
                              </a:cxn>
                              <a:cxn ang="0">
                                <a:pos x="GluePoint205X" y="GluePoint205Y"/>
                              </a:cxn>
                              <a:cxn ang="0">
                                <a:pos x="GluePoint206X" y="GluePoint206Y"/>
                              </a:cxn>
                              <a:cxn ang="0">
                                <a:pos x="GluePoint207X" y="GluePoint207Y"/>
                              </a:cxn>
                              <a:cxn ang="0">
                                <a:pos x="GluePoint208X" y="GluePoint208Y"/>
                              </a:cxn>
                              <a:cxn ang="0">
                                <a:pos x="GluePoint209X" y="GluePoint209Y"/>
                              </a:cxn>
                              <a:cxn ang="0">
                                <a:pos x="GluePoint210X" y="GluePoint210Y"/>
                              </a:cxn>
                              <a:cxn ang="0">
                                <a:pos x="GluePoint211X" y="GluePoint211Y"/>
                              </a:cxn>
                              <a:cxn ang="0">
                                <a:pos x="GluePoint212X" y="GluePoint212Y"/>
                              </a:cxn>
                              <a:cxn ang="0">
                                <a:pos x="GluePoint213X" y="GluePoint213Y"/>
                              </a:cxn>
                              <a:cxn ang="0">
                                <a:pos x="GluePoint214X" y="GluePoint214Y"/>
                              </a:cxn>
                              <a:cxn ang="0">
                                <a:pos x="GluePoint215X" y="GluePoint215Y"/>
                              </a:cxn>
                              <a:cxn ang="0">
                                <a:pos x="GluePoint216X" y="GluePoint216Y"/>
                              </a:cxn>
                              <a:cxn ang="0">
                                <a:pos x="GluePoint217X" y="GluePoint217Y"/>
                              </a:cxn>
                              <a:cxn ang="0">
                                <a:pos x="GluePoint218X" y="GluePoint218Y"/>
                              </a:cxn>
                              <a:cxn ang="0">
                                <a:pos x="GluePoint219X" y="GluePoint219Y"/>
                              </a:cxn>
                              <a:cxn ang="0">
                                <a:pos x="GluePoint220X" y="GluePoint220Y"/>
                              </a:cxn>
                              <a:cxn ang="0">
                                <a:pos x="GluePoint221X" y="GluePoint221Y"/>
                              </a:cxn>
                              <a:cxn ang="0">
                                <a:pos x="GluePoint222X" y="GluePoint222Y"/>
                              </a:cxn>
                              <a:cxn ang="0">
                                <a:pos x="GluePoint223X" y="GluePoint223Y"/>
                              </a:cxn>
                              <a:cxn ang="0">
                                <a:pos x="GluePoint224X" y="GluePoint224Y"/>
                              </a:cxn>
                              <a:cxn ang="0">
                                <a:pos x="GluePoint225X" y="GluePoint225Y"/>
                              </a:cxn>
                              <a:cxn ang="0">
                                <a:pos x="GluePoint226X" y="GluePoint226Y"/>
                              </a:cxn>
                              <a:cxn ang="0">
                                <a:pos x="GluePoint227X" y="GluePoint227Y"/>
                              </a:cxn>
                              <a:cxn ang="0">
                                <a:pos x="GluePoint228X" y="GluePoint228Y"/>
                              </a:cxn>
                              <a:cxn ang="0">
                                <a:pos x="GluePoint229X" y="GluePoint229Y"/>
                              </a:cxn>
                              <a:cxn ang="0">
                                <a:pos x="GluePoint230X" y="GluePoint230Y"/>
                              </a:cxn>
                              <a:cxn ang="0">
                                <a:pos x="GluePoint231X" y="GluePoint231Y"/>
                              </a:cxn>
                              <a:cxn ang="0">
                                <a:pos x="GluePoint232X" y="GluePoint232Y"/>
                              </a:cxn>
                              <a:cxn ang="0">
                                <a:pos x="GluePoint233X" y="GluePoint233Y"/>
                              </a:cxn>
                              <a:cxn ang="0">
                                <a:pos x="GluePoint234X" y="GluePoint234Y"/>
                              </a:cxn>
                              <a:cxn ang="0">
                                <a:pos x="GluePoint235X" y="GluePoint235Y"/>
                              </a:cxn>
                              <a:cxn ang="0">
                                <a:pos x="GluePoint236X" y="GluePoint236Y"/>
                              </a:cxn>
                              <a:cxn ang="0">
                                <a:pos x="GluePoint237X" y="GluePoint237Y"/>
                              </a:cxn>
                              <a:cxn ang="0">
                                <a:pos x="GluePoint238X" y="GluePoint238Y"/>
                              </a:cxn>
                              <a:cxn ang="0">
                                <a:pos x="GluePoint239X" y="GluePoint239Y"/>
                              </a:cxn>
                              <a:cxn ang="0">
                                <a:pos x="GluePoint240X" y="GluePoint240Y"/>
                              </a:cxn>
                              <a:cxn ang="0">
                                <a:pos x="GluePoint241X" y="GluePoint241Y"/>
                              </a:cxn>
                              <a:cxn ang="0">
                                <a:pos x="GluePoint242X" y="GluePoint242Y"/>
                              </a:cxn>
                              <a:cxn ang="0">
                                <a:pos x="GluePoint243X" y="GluePoint243Y"/>
                              </a:cxn>
                              <a:cxn ang="0">
                                <a:pos x="GluePoint244X" y="GluePoint244Y"/>
                              </a:cxn>
                              <a:cxn ang="0">
                                <a:pos x="GluePoint245X" y="GluePoint245Y"/>
                              </a:cxn>
                              <a:cxn ang="0">
                                <a:pos x="GluePoint246X" y="GluePoint246Y"/>
                              </a:cxn>
                              <a:cxn ang="0">
                                <a:pos x="GluePoint247X" y="GluePoint247Y"/>
                              </a:cxn>
                              <a:cxn ang="0">
                                <a:pos x="GluePoint248X" y="GluePoint248Y"/>
                              </a:cxn>
                              <a:cxn ang="0">
                                <a:pos x="GluePoint249X" y="GluePoint249Y"/>
                              </a:cxn>
                              <a:cxn ang="0">
                                <a:pos x="GluePoint250X" y="GluePoint250Y"/>
                              </a:cxn>
                              <a:cxn ang="0">
                                <a:pos x="GluePoint251X" y="GluePoint251Y"/>
                              </a:cxn>
                              <a:cxn ang="0">
                                <a:pos x="GluePoint252X" y="GluePoint252Y"/>
                              </a:cxn>
                              <a:cxn ang="0">
                                <a:pos x="GluePoint253X" y="GluePoint253Y"/>
                              </a:cxn>
                              <a:cxn ang="0">
                                <a:pos x="GluePoint254X" y="GluePoint254Y"/>
                              </a:cxn>
                              <a:cxn ang="0">
                                <a:pos x="GluePoint255X" y="GluePoint255Y"/>
                              </a:cxn>
                              <a:cxn ang="0">
                                <a:pos x="GluePoint256X" y="GluePoint256Y"/>
                              </a:cxn>
                              <a:cxn ang="0">
                                <a:pos x="GluePoint257X" y="GluePoint257Y"/>
                              </a:cxn>
                              <a:cxn ang="0">
                                <a:pos x="GluePoint258X" y="GluePoint258Y"/>
                              </a:cxn>
                              <a:cxn ang="0">
                                <a:pos x="GluePoint259X" y="GluePoint259Y"/>
                              </a:cxn>
                              <a:cxn ang="0">
                                <a:pos x="GluePoint260X" y="GluePoint260Y"/>
                              </a:cxn>
                              <a:cxn ang="0">
                                <a:pos x="GluePoint261X" y="GluePoint261Y"/>
                              </a:cxn>
                              <a:cxn ang="0">
                                <a:pos x="GluePoint262X" y="GluePoint262Y"/>
                              </a:cxn>
                              <a:cxn ang="0">
                                <a:pos x="GluePoint263X" y="GluePoint263Y"/>
                              </a:cxn>
                              <a:cxn ang="0">
                                <a:pos x="GluePoint264X" y="GluePoint264Y"/>
                              </a:cxn>
                              <a:cxn ang="0">
                                <a:pos x="GluePoint265X" y="GluePoint265Y"/>
                              </a:cxn>
                              <a:cxn ang="0">
                                <a:pos x="GluePoint266X" y="GluePoint266Y"/>
                              </a:cxn>
                              <a:cxn ang="0">
                                <a:pos x="GluePoint267X" y="GluePoint267Y"/>
                              </a:cxn>
                              <a:cxn ang="0">
                                <a:pos x="GluePoint268X" y="GluePoint268Y"/>
                              </a:cxn>
                              <a:cxn ang="0">
                                <a:pos x="GluePoint269X" y="GluePoint269Y"/>
                              </a:cxn>
                              <a:cxn ang="0">
                                <a:pos x="GluePoint270X" y="GluePoint270Y"/>
                              </a:cxn>
                              <a:cxn ang="0">
                                <a:pos x="GluePoint271X" y="GluePoint271Y"/>
                              </a:cxn>
                              <a:cxn ang="0">
                                <a:pos x="GluePoint272X" y="GluePoint272Y"/>
                              </a:cxn>
                              <a:cxn ang="0">
                                <a:pos x="GluePoint273X" y="GluePoint273Y"/>
                              </a:cxn>
                              <a:cxn ang="0">
                                <a:pos x="GluePoint274X" y="GluePoint274Y"/>
                              </a:cxn>
                              <a:cxn ang="0">
                                <a:pos x="GluePoint275X" y="GluePoint275Y"/>
                              </a:cxn>
                              <a:cxn ang="0">
                                <a:pos x="GluePoint276X" y="GluePoint276Y"/>
                              </a:cxn>
                              <a:cxn ang="0">
                                <a:pos x="GluePoint277X" y="GluePoint277Y"/>
                              </a:cxn>
                              <a:cxn ang="0">
                                <a:pos x="GluePoint278X" y="GluePoint278Y"/>
                              </a:cxn>
                              <a:cxn ang="0">
                                <a:pos x="GluePoint279X" y="GluePoint279Y"/>
                              </a:cxn>
                              <a:cxn ang="0">
                                <a:pos x="GluePoint280X" y="GluePoint280Y"/>
                              </a:cxn>
                              <a:cxn ang="0">
                                <a:pos x="GluePoint281X" y="GluePoint281Y"/>
                              </a:cxn>
                              <a:cxn ang="0">
                                <a:pos x="GluePoint282X" y="GluePoint282Y"/>
                              </a:cxn>
                              <a:cxn ang="0">
                                <a:pos x="GluePoint283X" y="GluePoint283Y"/>
                              </a:cxn>
                              <a:cxn ang="0">
                                <a:pos x="GluePoint284X" y="GluePoint284Y"/>
                              </a:cxn>
                              <a:cxn ang="0">
                                <a:pos x="GluePoint285X" y="GluePoint285Y"/>
                              </a:cxn>
                              <a:cxn ang="0">
                                <a:pos x="GluePoint286X" y="GluePoint286Y"/>
                              </a:cxn>
                              <a:cxn ang="0">
                                <a:pos x="GluePoint287X" y="GluePoint287Y"/>
                              </a:cxn>
                              <a:cxn ang="0">
                                <a:pos x="GluePoint288X" y="GluePoint288Y"/>
                              </a:cxn>
                              <a:cxn ang="0">
                                <a:pos x="GluePoint289X" y="GluePoint289Y"/>
                              </a:cxn>
                              <a:cxn ang="0">
                                <a:pos x="GluePoint290X" y="GluePoint290Y"/>
                              </a:cxn>
                              <a:cxn ang="0">
                                <a:pos x="GluePoint291X" y="GluePoint291Y"/>
                              </a:cxn>
                              <a:cxn ang="0">
                                <a:pos x="GluePoint292X" y="GluePoint292Y"/>
                              </a:cxn>
                              <a:cxn ang="0">
                                <a:pos x="GluePoint293X" y="GluePoint293Y"/>
                              </a:cxn>
                              <a:cxn ang="0">
                                <a:pos x="GluePoint294X" y="GluePoint294Y"/>
                              </a:cxn>
                              <a:cxn ang="0">
                                <a:pos x="GluePoint295X" y="GluePoint295Y"/>
                              </a:cxn>
                              <a:cxn ang="0">
                                <a:pos x="GluePoint296X" y="GluePoint296Y"/>
                              </a:cxn>
                              <a:cxn ang="0">
                                <a:pos x="GluePoint297X" y="GluePoint297Y"/>
                              </a:cxn>
                              <a:cxn ang="0">
                                <a:pos x="GluePoint298X" y="GluePoint298Y"/>
                              </a:cxn>
                              <a:cxn ang="0">
                                <a:pos x="GluePoint299X" y="GluePoint299Y"/>
                              </a:cxn>
                              <a:cxn ang="0">
                                <a:pos x="GluePoint300X" y="GluePoint300Y"/>
                              </a:cxn>
                              <a:cxn ang="0">
                                <a:pos x="GluePoint301X" y="GluePoint301Y"/>
                              </a:cxn>
                              <a:cxn ang="0">
                                <a:pos x="GluePoint302X" y="GluePoint302Y"/>
                              </a:cxn>
                              <a:cxn ang="0">
                                <a:pos x="GluePoint303X" y="GluePoint303Y"/>
                              </a:cxn>
                              <a:cxn ang="0">
                                <a:pos x="GluePoint304X" y="GluePoint304Y"/>
                              </a:cxn>
                              <a:cxn ang="0">
                                <a:pos x="GluePoint305X" y="GluePoint305Y"/>
                              </a:cxn>
                              <a:cxn ang="0">
                                <a:pos x="GluePoint306X" y="GluePoint306Y"/>
                              </a:cxn>
                              <a:cxn ang="0">
                                <a:pos x="GluePoint307X" y="GluePoint307Y"/>
                              </a:cxn>
                              <a:cxn ang="0">
                                <a:pos x="GluePoint308X" y="GluePoint308Y"/>
                              </a:cxn>
                              <a:cxn ang="0">
                                <a:pos x="GluePoint309X" y="GluePoint309Y"/>
                              </a:cxn>
                              <a:cxn ang="0">
                                <a:pos x="GluePoint310X" y="GluePoint310Y"/>
                              </a:cxn>
                              <a:cxn ang="0">
                                <a:pos x="GluePoint311X" y="GluePoint311Y"/>
                              </a:cxn>
                              <a:cxn ang="0">
                                <a:pos x="GluePoint312X" y="GluePoint312Y"/>
                              </a:cxn>
                              <a:cxn ang="0">
                                <a:pos x="GluePoint313X" y="GluePoint313Y"/>
                              </a:cxn>
                              <a:cxn ang="0">
                                <a:pos x="GluePoint314X" y="GluePoint314Y"/>
                              </a:cxn>
                              <a:cxn ang="0">
                                <a:pos x="GluePoint315X" y="GluePoint315Y"/>
                              </a:cxn>
                              <a:cxn ang="0">
                                <a:pos x="GluePoint316X" y="GluePoint316Y"/>
                              </a:cxn>
                              <a:cxn ang="0">
                                <a:pos x="GluePoint317X" y="GluePoint317Y"/>
                              </a:cxn>
                              <a:cxn ang="0">
                                <a:pos x="GluePoint318X" y="GluePoint318Y"/>
                              </a:cxn>
                              <a:cxn ang="0">
                                <a:pos x="GluePoint319X" y="GluePoint319Y"/>
                              </a:cxn>
                              <a:cxn ang="0">
                                <a:pos x="GluePoint320X" y="GluePoint320Y"/>
                              </a:cxn>
                              <a:cxn ang="0">
                                <a:pos x="GluePoint321X" y="GluePoint321Y"/>
                              </a:cxn>
                              <a:cxn ang="0">
                                <a:pos x="GluePoint322X" y="GluePoint322Y"/>
                              </a:cxn>
                              <a:cxn ang="0">
                                <a:pos x="GluePoint323X" y="GluePoint323Y"/>
                              </a:cxn>
                              <a:cxn ang="0">
                                <a:pos x="GluePoint324X" y="GluePoint324Y"/>
                              </a:cxn>
                              <a:cxn ang="0">
                                <a:pos x="GluePoint325X" y="GluePoint325Y"/>
                              </a:cxn>
                              <a:cxn ang="0">
                                <a:pos x="GluePoint326X" y="GluePoint326Y"/>
                              </a:cxn>
                              <a:cxn ang="0">
                                <a:pos x="GluePoint327X" y="GluePoint327Y"/>
                              </a:cxn>
                              <a:cxn ang="0">
                                <a:pos x="GluePoint328X" y="GluePoint328Y"/>
                              </a:cxn>
                              <a:cxn ang="0">
                                <a:pos x="GluePoint329X" y="GluePoint329Y"/>
                              </a:cxn>
                              <a:cxn ang="0">
                                <a:pos x="GluePoint330X" y="GluePoint330Y"/>
                              </a:cxn>
                              <a:cxn ang="0">
                                <a:pos x="GluePoint331X" y="GluePoint331Y"/>
                              </a:cxn>
                              <a:cxn ang="0">
                                <a:pos x="GluePoint332X" y="GluePoint332Y"/>
                              </a:cxn>
                              <a:cxn ang="0">
                                <a:pos x="GluePoint333X" y="GluePoint333Y"/>
                              </a:cxn>
                              <a:cxn ang="0">
                                <a:pos x="GluePoint334X" y="GluePoint334Y"/>
                              </a:cxn>
                              <a:cxn ang="0">
                                <a:pos x="GluePoint335X" y="GluePoint335Y"/>
                              </a:cxn>
                              <a:cxn ang="0">
                                <a:pos x="GluePoint336X" y="GluePoint336Y"/>
                              </a:cxn>
                              <a:cxn ang="0">
                                <a:pos x="GluePoint337X" y="GluePoint337Y"/>
                              </a:cxn>
                              <a:cxn ang="0">
                                <a:pos x="GluePoint338X" y="GluePoint338Y"/>
                              </a:cxn>
                              <a:cxn ang="0">
                                <a:pos x="GluePoint339X" y="GluePoint339Y"/>
                              </a:cxn>
                              <a:cxn ang="0">
                                <a:pos x="GluePoint340X" y="GluePoint340Y"/>
                              </a:cxn>
                              <a:cxn ang="0">
                                <a:pos x="GluePoint341X" y="GluePoint341Y"/>
                              </a:cxn>
                              <a:cxn ang="0">
                                <a:pos x="GluePoint342X" y="GluePoint342Y"/>
                              </a:cxn>
                              <a:cxn ang="0">
                                <a:pos x="GluePoint343X" y="GluePoint343Y"/>
                              </a:cxn>
                              <a:cxn ang="0">
                                <a:pos x="GluePoint344X" y="GluePoint344Y"/>
                              </a:cxn>
                              <a:cxn ang="0">
                                <a:pos x="GluePoint345X" y="GluePoint345Y"/>
                              </a:cxn>
                              <a:cxn ang="0">
                                <a:pos x="GluePoint346X" y="GluePoint346Y"/>
                              </a:cxn>
                              <a:cxn ang="0">
                                <a:pos x="GluePoint347X" y="GluePoint347Y"/>
                              </a:cxn>
                              <a:cxn ang="0">
                                <a:pos x="GluePoint348X" y="GluePoint348Y"/>
                              </a:cxn>
                              <a:cxn ang="0">
                                <a:pos x="GluePoint349X" y="GluePoint349Y"/>
                              </a:cxn>
                              <a:cxn ang="0">
                                <a:pos x="GluePoint350X" y="GluePoint350Y"/>
                              </a:cxn>
                              <a:cxn ang="0">
                                <a:pos x="GluePoint351X" y="GluePoint351Y"/>
                              </a:cxn>
                              <a:cxn ang="0">
                                <a:pos x="GluePoint352X" y="GluePoint352Y"/>
                              </a:cxn>
                              <a:cxn ang="0">
                                <a:pos x="GluePoint353X" y="GluePoint353Y"/>
                              </a:cxn>
                              <a:cxn ang="0">
                                <a:pos x="GluePoint354X" y="GluePoint354Y"/>
                              </a:cxn>
                              <a:cxn ang="0">
                                <a:pos x="GluePoint355X" y="GluePoint355Y"/>
                              </a:cxn>
                              <a:cxn ang="0">
                                <a:pos x="GluePoint356X" y="GluePoint356Y"/>
                              </a:cxn>
                              <a:cxn ang="0">
                                <a:pos x="GluePoint357X" y="GluePoint357Y"/>
                              </a:cxn>
                              <a:cxn ang="0">
                                <a:pos x="GluePoint358X" y="GluePoint358Y"/>
                              </a:cxn>
                              <a:cxn ang="0">
                                <a:pos x="GluePoint359X" y="GluePoint359Y"/>
                              </a:cxn>
                              <a:cxn ang="0">
                                <a:pos x="GluePoint360X" y="GluePoint360Y"/>
                              </a:cxn>
                              <a:cxn ang="0">
                                <a:pos x="GluePoint361X" y="GluePoint361Y"/>
                              </a:cxn>
                              <a:cxn ang="0">
                                <a:pos x="GluePoint362X" y="GluePoint362Y"/>
                              </a:cxn>
                              <a:cxn ang="0">
                                <a:pos x="GluePoint363X" y="GluePoint363Y"/>
                              </a:cxn>
                              <a:cxn ang="0">
                                <a:pos x="GluePoint364X" y="GluePoint364Y"/>
                              </a:cxn>
                              <a:cxn ang="0">
                                <a:pos x="GluePoint365X" y="GluePoint365Y"/>
                              </a:cxn>
                              <a:cxn ang="0">
                                <a:pos x="GluePoint366X" y="GluePoint366Y"/>
                              </a:cxn>
                              <a:cxn ang="0">
                                <a:pos x="GluePoint367X" y="GluePoint367Y"/>
                              </a:cxn>
                              <a:cxn ang="0">
                                <a:pos x="GluePoint368X" y="GluePoint368Y"/>
                              </a:cxn>
                              <a:cxn ang="0">
                                <a:pos x="GluePoint369X" y="GluePoint369Y"/>
                              </a:cxn>
                              <a:cxn ang="0">
                                <a:pos x="GluePoint370X" y="GluePoint370Y"/>
                              </a:cxn>
                              <a:cxn ang="0">
                                <a:pos x="GluePoint371X" y="GluePoint371Y"/>
                              </a:cxn>
                              <a:cxn ang="0">
                                <a:pos x="GluePoint372X" y="GluePoint372Y"/>
                              </a:cxn>
                              <a:cxn ang="0">
                                <a:pos x="GluePoint373X" y="GluePoint373Y"/>
                              </a:cxn>
                              <a:cxn ang="0">
                                <a:pos x="GluePoint374X" y="GluePoint374Y"/>
                              </a:cxn>
                              <a:cxn ang="0">
                                <a:pos x="GluePoint375X" y="GluePoint375Y"/>
                              </a:cxn>
                              <a:cxn ang="0">
                                <a:pos x="GluePoint376X" y="GluePoint376Y"/>
                              </a:cxn>
                              <a:cxn ang="0">
                                <a:pos x="GluePoint377X" y="GluePoint377Y"/>
                              </a:cxn>
                              <a:cxn ang="0">
                                <a:pos x="GluePoint378X" y="GluePoint378Y"/>
                              </a:cxn>
                              <a:cxn ang="0">
                                <a:pos x="GluePoint379X" y="GluePoint379Y"/>
                              </a:cxn>
                              <a:cxn ang="0">
                                <a:pos x="GluePoint380X" y="GluePoint380Y"/>
                              </a:cxn>
                              <a:cxn ang="0">
                                <a:pos x="GluePoint381X" y="GluePoint381Y"/>
                              </a:cxn>
                              <a:cxn ang="0">
                                <a:pos x="GluePoint382X" y="GluePoint382Y"/>
                              </a:cxn>
                              <a:cxn ang="0">
                                <a:pos x="GluePoint383X" y="GluePoint383Y"/>
                              </a:cxn>
                              <a:cxn ang="0">
                                <a:pos x="GluePoint384X" y="GluePoint384Y"/>
                              </a:cxn>
                              <a:cxn ang="0">
                                <a:pos x="GluePoint385X" y="GluePoint385Y"/>
                              </a:cxn>
                              <a:cxn ang="0">
                                <a:pos x="GluePoint386X" y="GluePoint386Y"/>
                              </a:cxn>
                              <a:cxn ang="0">
                                <a:pos x="GluePoint387X" y="GluePoint387Y"/>
                              </a:cxn>
                              <a:cxn ang="0">
                                <a:pos x="GluePoint388X" y="GluePoint388Y"/>
                              </a:cxn>
                              <a:cxn ang="0">
                                <a:pos x="GluePoint389X" y="GluePoint389Y"/>
                              </a:cxn>
                              <a:cxn ang="0">
                                <a:pos x="GluePoint390X" y="GluePoint390Y"/>
                              </a:cxn>
                              <a:cxn ang="0">
                                <a:pos x="GluePoint391X" y="GluePoint391Y"/>
                              </a:cxn>
                              <a:cxn ang="0">
                                <a:pos x="GluePoint392X" y="GluePoint392Y"/>
                              </a:cxn>
                              <a:cxn ang="0">
                                <a:pos x="GluePoint393X" y="GluePoint393Y"/>
                              </a:cxn>
                              <a:cxn ang="0">
                                <a:pos x="GluePoint394X" y="GluePoint394Y"/>
                              </a:cxn>
                              <a:cxn ang="0">
                                <a:pos x="GluePoint395X" y="GluePoint395Y"/>
                              </a:cxn>
                              <a:cxn ang="0">
                                <a:pos x="GluePoint396X" y="GluePoint396Y"/>
                              </a:cxn>
                              <a:cxn ang="0">
                                <a:pos x="GluePoint397X" y="GluePoint397Y"/>
                              </a:cxn>
                              <a:cxn ang="0">
                                <a:pos x="GluePoint398X" y="GluePoint398Y"/>
                              </a:cxn>
                              <a:cxn ang="0">
                                <a:pos x="GluePoint399X" y="GluePoint399Y"/>
                              </a:cxn>
                              <a:cxn ang="0">
                                <a:pos x="GluePoint400X" y="GluePoint400Y"/>
                              </a:cxn>
                              <a:cxn ang="0">
                                <a:pos x="GluePoint401X" y="GluePoint401Y"/>
                              </a:cxn>
                              <a:cxn ang="0">
                                <a:pos x="GluePoint402X" y="GluePoint402Y"/>
                              </a:cxn>
                              <a:cxn ang="0">
                                <a:pos x="GluePoint403X" y="GluePoint403Y"/>
                              </a:cxn>
                              <a:cxn ang="0">
                                <a:pos x="GluePoint404X" y="GluePoint404Y"/>
                              </a:cxn>
                              <a:cxn ang="0">
                                <a:pos x="GluePoint405X" y="GluePoint405Y"/>
                              </a:cxn>
                              <a:cxn ang="0">
                                <a:pos x="GluePoint406X" y="GluePoint406Y"/>
                              </a:cxn>
                              <a:cxn ang="0">
                                <a:pos x="GluePoint407X" y="GluePoint407Y"/>
                              </a:cxn>
                              <a:cxn ang="0">
                                <a:pos x="GluePoint408X" y="GluePoint408Y"/>
                              </a:cxn>
                              <a:cxn ang="0">
                                <a:pos x="GluePoint409X" y="GluePoint409Y"/>
                              </a:cxn>
                              <a:cxn ang="0">
                                <a:pos x="GluePoint410X" y="GluePoint410Y"/>
                              </a:cxn>
                              <a:cxn ang="0">
                                <a:pos x="GluePoint411X" y="GluePoint411Y"/>
                              </a:cxn>
                              <a:cxn ang="0">
                                <a:pos x="GluePoint412X" y="GluePoint412Y"/>
                              </a:cxn>
                              <a:cxn ang="0">
                                <a:pos x="GluePoint413X" y="GluePoint413Y"/>
                              </a:cxn>
                              <a:cxn ang="0">
                                <a:pos x="GluePoint414X" y="GluePoint414Y"/>
                              </a:cxn>
                              <a:cxn ang="0">
                                <a:pos x="GluePoint415X" y="GluePoint415Y"/>
                              </a:cxn>
                              <a:cxn ang="0">
                                <a:pos x="GluePoint416X" y="GluePoint416Y"/>
                              </a:cxn>
                              <a:cxn ang="0">
                                <a:pos x="GluePoint417X" y="GluePoint417Y"/>
                              </a:cxn>
                              <a:cxn ang="0">
                                <a:pos x="GluePoint418X" y="GluePoint418Y"/>
                              </a:cxn>
                              <a:cxn ang="0">
                                <a:pos x="GluePoint419X" y="GluePoint419Y"/>
                              </a:cxn>
                              <a:cxn ang="0">
                                <a:pos x="GluePoint420X" y="GluePoint420Y"/>
                              </a:cxn>
                              <a:cxn ang="0">
                                <a:pos x="GluePoint421X" y="GluePoint421Y"/>
                              </a:cxn>
                              <a:cxn ang="0">
                                <a:pos x="GluePoint422X" y="GluePoint422Y"/>
                              </a:cxn>
                              <a:cxn ang="0">
                                <a:pos x="GluePoint423X" y="GluePoint423Y"/>
                              </a:cxn>
                              <a:cxn ang="0">
                                <a:pos x="GluePoint424X" y="GluePoint424Y"/>
                              </a:cxn>
                              <a:cxn ang="0">
                                <a:pos x="GluePoint425X" y="GluePoint425Y"/>
                              </a:cxn>
                              <a:cxn ang="0">
                                <a:pos x="GluePoint426X" y="GluePoint426Y"/>
                              </a:cxn>
                              <a:cxn ang="0">
                                <a:pos x="GluePoint427X" y="GluePoint427Y"/>
                              </a:cxn>
                              <a:cxn ang="0">
                                <a:pos x="GluePoint428X" y="GluePoint428Y"/>
                              </a:cxn>
                              <a:cxn ang="0">
                                <a:pos x="GluePoint429X" y="GluePoint429Y"/>
                              </a:cxn>
                              <a:cxn ang="0">
                                <a:pos x="GluePoint430X" y="GluePoint430Y"/>
                              </a:cxn>
                              <a:cxn ang="0">
                                <a:pos x="GluePoint431X" y="GluePoint431Y"/>
                              </a:cxn>
                              <a:cxn ang="0">
                                <a:pos x="GluePoint432X" y="GluePoint432Y"/>
                              </a:cxn>
                              <a:cxn ang="0">
                                <a:pos x="GluePoint433X" y="GluePoint433Y"/>
                              </a:cxn>
                              <a:cxn ang="0">
                                <a:pos x="GluePoint434X" y="GluePoint434Y"/>
                              </a:cxn>
                              <a:cxn ang="0">
                                <a:pos x="GluePoint435X" y="GluePoint435Y"/>
                              </a:cxn>
                              <a:cxn ang="0">
                                <a:pos x="GluePoint436X" y="GluePoint436Y"/>
                              </a:cxn>
                              <a:cxn ang="0">
                                <a:pos x="GluePoint437X" y="GluePoint437Y"/>
                              </a:cxn>
                              <a:cxn ang="0">
                                <a:pos x="GluePoint438X" y="GluePoint438Y"/>
                              </a:cxn>
                              <a:cxn ang="0">
                                <a:pos x="GluePoint439X" y="GluePoint439Y"/>
                              </a:cxn>
                              <a:cxn ang="0">
                                <a:pos x="GluePoint440X" y="GluePoint440Y"/>
                              </a:cxn>
                              <a:cxn ang="0">
                                <a:pos x="GluePoint441X" y="GluePoint441Y"/>
                              </a:cxn>
                              <a:cxn ang="0">
                                <a:pos x="GluePoint442X" y="GluePoint442Y"/>
                              </a:cxn>
                              <a:cxn ang="0">
                                <a:pos x="GluePoint443X" y="GluePoint443Y"/>
                              </a:cxn>
                              <a:cxn ang="0">
                                <a:pos x="GluePoint444X" y="GluePoint444Y"/>
                              </a:cxn>
                              <a:cxn ang="0">
                                <a:pos x="GluePoint445X" y="GluePoint445Y"/>
                              </a:cxn>
                              <a:cxn ang="0">
                                <a:pos x="GluePoint446X" y="GluePoint446Y"/>
                              </a:cxn>
                              <a:cxn ang="0">
                                <a:pos x="GluePoint447X" y="GluePoint447Y"/>
                              </a:cxn>
                              <a:cxn ang="0">
                                <a:pos x="GluePoint448X" y="GluePoint448Y"/>
                              </a:cxn>
                              <a:cxn ang="0">
                                <a:pos x="GluePoint449X" y="GluePoint449Y"/>
                              </a:cxn>
                              <a:cxn ang="0">
                                <a:pos x="GluePoint450X" y="GluePoint450Y"/>
                              </a:cxn>
                              <a:cxn ang="0">
                                <a:pos x="GluePoint451X" y="GluePoint451Y"/>
                              </a:cxn>
                              <a:cxn ang="0">
                                <a:pos x="GluePoint452X" y="GluePoint452Y"/>
                              </a:cxn>
                              <a:cxn ang="0">
                                <a:pos x="GluePoint453X" y="GluePoint453Y"/>
                              </a:cxn>
                              <a:cxn ang="0">
                                <a:pos x="GluePoint454X" y="GluePoint454Y"/>
                              </a:cxn>
                              <a:cxn ang="0">
                                <a:pos x="GluePoint455X" y="GluePoint455Y"/>
                              </a:cxn>
                              <a:cxn ang="0">
                                <a:pos x="GluePoint456X" y="GluePoint456Y"/>
                              </a:cxn>
                              <a:cxn ang="0">
                                <a:pos x="GluePoint457X" y="GluePoint457Y"/>
                              </a:cxn>
                              <a:cxn ang="0">
                                <a:pos x="GluePoint458X" y="GluePoint458Y"/>
                              </a:cxn>
                              <a:cxn ang="0">
                                <a:pos x="GluePoint459X" y="GluePoint459Y"/>
                              </a:cxn>
                              <a:cxn ang="0">
                                <a:pos x="GluePoint460X" y="GluePoint460Y"/>
                              </a:cxn>
                              <a:cxn ang="0">
                                <a:pos x="GluePoint461X" y="GluePoint461Y"/>
                              </a:cxn>
                              <a:cxn ang="0">
                                <a:pos x="GluePoint462X" y="GluePoint462Y"/>
                              </a:cxn>
                              <a:cxn ang="0">
                                <a:pos x="GluePoint463X" y="GluePoint463Y"/>
                              </a:cxn>
                              <a:cxn ang="0">
                                <a:pos x="GluePoint464X" y="GluePoint464Y"/>
                              </a:cxn>
                              <a:cxn ang="0">
                                <a:pos x="GluePoint465X" y="GluePoint465Y"/>
                              </a:cxn>
                              <a:cxn ang="0">
                                <a:pos x="GluePoint466X" y="GluePoint466Y"/>
                              </a:cxn>
                              <a:cxn ang="0">
                                <a:pos x="GluePoint467X" y="GluePoint467Y"/>
                              </a:cxn>
                              <a:cxn ang="0">
                                <a:pos x="GluePoint468X" y="GluePoint468Y"/>
                              </a:cxn>
                              <a:cxn ang="0">
                                <a:pos x="GluePoint469X" y="GluePoint469Y"/>
                              </a:cxn>
                              <a:cxn ang="0">
                                <a:pos x="GluePoint470X" y="GluePoint470Y"/>
                              </a:cxn>
                              <a:cxn ang="0">
                                <a:pos x="GluePoint471X" y="GluePoint471Y"/>
                              </a:cxn>
                              <a:cxn ang="0">
                                <a:pos x="GluePoint472X" y="GluePoint472Y"/>
                              </a:cxn>
                              <a:cxn ang="0">
                                <a:pos x="GluePoint473X" y="GluePoint473Y"/>
                              </a:cxn>
                              <a:cxn ang="0">
                                <a:pos x="GluePoint474X" y="GluePoint474Y"/>
                              </a:cxn>
                              <a:cxn ang="0">
                                <a:pos x="GluePoint475X" y="GluePoint475Y"/>
                              </a:cxn>
                              <a:cxn ang="0">
                                <a:pos x="GluePoint476X" y="GluePoint476Y"/>
                              </a:cxn>
                              <a:cxn ang="0">
                                <a:pos x="GluePoint477X" y="GluePoint477Y"/>
                              </a:cxn>
                              <a:cxn ang="0">
                                <a:pos x="GluePoint478X" y="GluePoint478Y"/>
                              </a:cxn>
                              <a:cxn ang="0">
                                <a:pos x="GluePoint479X" y="GluePoint479Y"/>
                              </a:cxn>
                              <a:cxn ang="0">
                                <a:pos x="GluePoint480X" y="GluePoint480Y"/>
                              </a:cxn>
                              <a:cxn ang="0">
                                <a:pos x="GluePoint481X" y="GluePoint481Y"/>
                              </a:cxn>
                              <a:cxn ang="0">
                                <a:pos x="GluePoint482X" y="GluePoint482Y"/>
                              </a:cxn>
                              <a:cxn ang="0">
                                <a:pos x="GluePoint483X" y="GluePoint483Y"/>
                              </a:cxn>
                              <a:cxn ang="0">
                                <a:pos x="GluePoint484X" y="GluePoint484Y"/>
                              </a:cxn>
                              <a:cxn ang="0">
                                <a:pos x="GluePoint485X" y="GluePoint485Y"/>
                              </a:cxn>
                              <a:cxn ang="0">
                                <a:pos x="GluePoint486X" y="GluePoint486Y"/>
                              </a:cxn>
                              <a:cxn ang="0">
                                <a:pos x="GluePoint487X" y="GluePoint487Y"/>
                              </a:cxn>
                              <a:cxn ang="0">
                                <a:pos x="GluePoint488X" y="GluePoint488Y"/>
                              </a:cxn>
                              <a:cxn ang="0">
                                <a:pos x="GluePoint489X" y="GluePoint489Y"/>
                              </a:cxn>
                              <a:cxn ang="0">
                                <a:pos x="GluePoint490X" y="GluePoint490Y"/>
                              </a:cxn>
                              <a:cxn ang="0">
                                <a:pos x="GluePoint491X" y="GluePoint491Y"/>
                              </a:cxn>
                              <a:cxn ang="0">
                                <a:pos x="GluePoint492X" y="GluePoint492Y"/>
                              </a:cxn>
                              <a:cxn ang="0">
                                <a:pos x="GluePoint493X" y="GluePoint493Y"/>
                              </a:cxn>
                              <a:cxn ang="0">
                                <a:pos x="GluePoint494X" y="GluePoint494Y"/>
                              </a:cxn>
                              <a:cxn ang="0">
                                <a:pos x="GluePoint495X" y="GluePoint495Y"/>
                              </a:cxn>
                              <a:cxn ang="0">
                                <a:pos x="GluePoint496X" y="GluePoint496Y"/>
                              </a:cxn>
                              <a:cxn ang="0">
                                <a:pos x="GluePoint497X" y="GluePoint497Y"/>
                              </a:cxn>
                              <a:cxn ang="0">
                                <a:pos x="GluePoint498X" y="GluePoint498Y"/>
                              </a:cxn>
                              <a:cxn ang="0">
                                <a:pos x="GluePoint499X" y="GluePoint499Y"/>
                              </a:cxn>
                              <a:cxn ang="0">
                                <a:pos x="GluePoint500X" y="GluePoint500Y"/>
                              </a:cxn>
                              <a:cxn ang="0">
                                <a:pos x="GluePoint501X" y="GluePoint501Y"/>
                              </a:cxn>
                              <a:cxn ang="0">
                                <a:pos x="GluePoint502X" y="GluePoint502Y"/>
                              </a:cxn>
                              <a:cxn ang="0">
                                <a:pos x="GluePoint503X" y="GluePoint503Y"/>
                              </a:cxn>
                              <a:cxn ang="0">
                                <a:pos x="GluePoint504X" y="GluePoint504Y"/>
                              </a:cxn>
                              <a:cxn ang="0">
                                <a:pos x="GluePoint505X" y="GluePoint505Y"/>
                              </a:cxn>
                              <a:cxn ang="0">
                                <a:pos x="GluePoint506X" y="GluePoint506Y"/>
                              </a:cxn>
                              <a:cxn ang="0">
                                <a:pos x="GluePoint507X" y="GluePoint507Y"/>
                              </a:cxn>
                              <a:cxn ang="0">
                                <a:pos x="GluePoint508X" y="GluePoint508Y"/>
                              </a:cxn>
                              <a:cxn ang="0">
                                <a:pos x="GluePoint509X" y="GluePoint509Y"/>
                              </a:cxn>
                              <a:cxn ang="0">
                                <a:pos x="GluePoint510X" y="GluePoint510Y"/>
                              </a:cxn>
                              <a:cxn ang="0">
                                <a:pos x="GluePoint511X" y="GluePoint511Y"/>
                              </a:cxn>
                              <a:cxn ang="0">
                                <a:pos x="GluePoint512X" y="GluePoint512Y"/>
                              </a:cxn>
                              <a:cxn ang="0">
                                <a:pos x="GluePoint513X" y="GluePoint513Y"/>
                              </a:cxn>
                              <a:cxn ang="0">
                                <a:pos x="GluePoint514X" y="GluePoint514Y"/>
                              </a:cxn>
                              <a:cxn ang="0">
                                <a:pos x="GluePoint515X" y="GluePoint515Y"/>
                              </a:cxn>
                              <a:cxn ang="0">
                                <a:pos x="GluePoint516X" y="GluePoint516Y"/>
                              </a:cxn>
                              <a:cxn ang="0">
                                <a:pos x="GluePoint517X" y="GluePoint517Y"/>
                              </a:cxn>
                              <a:cxn ang="0">
                                <a:pos x="GluePoint518X" y="GluePoint518Y"/>
                              </a:cxn>
                              <a:cxn ang="0">
                                <a:pos x="GluePoint519X" y="GluePoint519Y"/>
                              </a:cxn>
                              <a:cxn ang="0">
                                <a:pos x="GluePoint520X" y="GluePoint520Y"/>
                              </a:cxn>
                              <a:cxn ang="0">
                                <a:pos x="GluePoint521X" y="GluePoint521Y"/>
                              </a:cxn>
                              <a:cxn ang="0">
                                <a:pos x="GluePoint522X" y="GluePoint522Y"/>
                              </a:cxn>
                              <a:cxn ang="0">
                                <a:pos x="GluePoint523X" y="GluePoint523Y"/>
                              </a:cxn>
                              <a:cxn ang="0">
                                <a:pos x="GluePoint524X" y="GluePoint524Y"/>
                              </a:cxn>
                              <a:cxn ang="0">
                                <a:pos x="GluePoint525X" y="GluePoint525Y"/>
                              </a:cxn>
                              <a:cxn ang="0">
                                <a:pos x="GluePoint526X" y="GluePoint526Y"/>
                              </a:cxn>
                              <a:cxn ang="0">
                                <a:pos x="GluePoint527X" y="GluePoint527Y"/>
                              </a:cxn>
                              <a:cxn ang="0">
                                <a:pos x="GluePoint528X" y="GluePoint528Y"/>
                              </a:cxn>
                              <a:cxn ang="0">
                                <a:pos x="GluePoint529X" y="GluePoint529Y"/>
                              </a:cxn>
                              <a:cxn ang="0">
                                <a:pos x="GluePoint530X" y="GluePoint530Y"/>
                              </a:cxn>
                              <a:cxn ang="0">
                                <a:pos x="GluePoint531X" y="GluePoint531Y"/>
                              </a:cxn>
                              <a:cxn ang="0">
                                <a:pos x="GluePoint532X" y="GluePoint532Y"/>
                              </a:cxn>
                              <a:cxn ang="0">
                                <a:pos x="GluePoint533X" y="GluePoint533Y"/>
                              </a:cxn>
                              <a:cxn ang="0">
                                <a:pos x="GluePoint534X" y="GluePoint534Y"/>
                              </a:cxn>
                              <a:cxn ang="0">
                                <a:pos x="GluePoint535X" y="GluePoint535Y"/>
                              </a:cxn>
                              <a:cxn ang="0">
                                <a:pos x="GluePoint536X" y="GluePoint536Y"/>
                              </a:cxn>
                              <a:cxn ang="0">
                                <a:pos x="GluePoint537X" y="GluePoint537Y"/>
                              </a:cxn>
                              <a:cxn ang="0">
                                <a:pos x="GluePoint538X" y="GluePoint538Y"/>
                              </a:cxn>
                              <a:cxn ang="0">
                                <a:pos x="GluePoint539X" y="GluePoint539Y"/>
                              </a:cxn>
                              <a:cxn ang="0">
                                <a:pos x="GluePoint540X" y="GluePoint540Y"/>
                              </a:cxn>
                              <a:cxn ang="0">
                                <a:pos x="GluePoint541X" y="GluePoint541Y"/>
                              </a:cxn>
                              <a:cxn ang="0">
                                <a:pos x="GluePoint542X" y="GluePoint542Y"/>
                              </a:cxn>
                              <a:cxn ang="0">
                                <a:pos x="GluePoint543X" y="GluePoint543Y"/>
                              </a:cxn>
                              <a:cxn ang="0">
                                <a:pos x="GluePoint544X" y="GluePoint544Y"/>
                              </a:cxn>
                              <a:cxn ang="0">
                                <a:pos x="GluePoint545X" y="GluePoint545Y"/>
                              </a:cxn>
                              <a:cxn ang="0">
                                <a:pos x="GluePoint546X" y="GluePoint546Y"/>
                              </a:cxn>
                              <a:cxn ang="0">
                                <a:pos x="GluePoint547X" y="GluePoint547Y"/>
                              </a:cxn>
                              <a:cxn ang="0">
                                <a:pos x="GluePoint548X" y="GluePoint548Y"/>
                              </a:cxn>
                              <a:cxn ang="0">
                                <a:pos x="GluePoint549X" y="GluePoint549Y"/>
                              </a:cxn>
                              <a:cxn ang="0">
                                <a:pos x="GluePoint550X" y="GluePoint550Y"/>
                              </a:cxn>
                              <a:cxn ang="0">
                                <a:pos x="GluePoint551X" y="GluePoint551Y"/>
                              </a:cxn>
                              <a:cxn ang="0">
                                <a:pos x="GluePoint552X" y="GluePoint552Y"/>
                              </a:cxn>
                              <a:cxn ang="0">
                                <a:pos x="GluePoint553X" y="GluePoint553Y"/>
                              </a:cxn>
                              <a:cxn ang="0">
                                <a:pos x="GluePoint554X" y="GluePoint554Y"/>
                              </a:cxn>
                              <a:cxn ang="0">
                                <a:pos x="GluePoint555X" y="GluePoint555Y"/>
                              </a:cxn>
                              <a:cxn ang="0">
                                <a:pos x="GluePoint556X" y="GluePoint556Y"/>
                              </a:cxn>
                              <a:cxn ang="0">
                                <a:pos x="GluePoint557X" y="GluePoint557Y"/>
                              </a:cxn>
                              <a:cxn ang="0">
                                <a:pos x="GluePoint558X" y="GluePoint558Y"/>
                              </a:cxn>
                              <a:cxn ang="0">
                                <a:pos x="GluePoint559X" y="GluePoint559Y"/>
                              </a:cxn>
                              <a:cxn ang="0">
                                <a:pos x="GluePoint560X" y="GluePoint560Y"/>
                              </a:cxn>
                              <a:cxn ang="0">
                                <a:pos x="GluePoint561X" y="GluePoint561Y"/>
                              </a:cxn>
                              <a:cxn ang="0">
                                <a:pos x="GluePoint562X" y="GluePoint562Y"/>
                              </a:cxn>
                              <a:cxn ang="0">
                                <a:pos x="GluePoint563X" y="GluePoint563Y"/>
                              </a:cxn>
                              <a:cxn ang="0">
                                <a:pos x="GluePoint564X" y="GluePoint564Y"/>
                              </a:cxn>
                              <a:cxn ang="0">
                                <a:pos x="GluePoint565X" y="GluePoint565Y"/>
                              </a:cxn>
                              <a:cxn ang="0">
                                <a:pos x="GluePoint566X" y="GluePoint566Y"/>
                              </a:cxn>
                              <a:cxn ang="0">
                                <a:pos x="GluePoint567X" y="GluePoint567Y"/>
                              </a:cxn>
                              <a:cxn ang="0">
                                <a:pos x="GluePoint568X" y="GluePoint568Y"/>
                              </a:cxn>
                              <a:cxn ang="0">
                                <a:pos x="GluePoint569X" y="GluePoint569Y"/>
                              </a:cxn>
                              <a:cxn ang="0">
                                <a:pos x="GluePoint570X" y="GluePoint570Y"/>
                              </a:cxn>
                              <a:cxn ang="0">
                                <a:pos x="GluePoint571X" y="GluePoint571Y"/>
                              </a:cxn>
                              <a:cxn ang="0">
                                <a:pos x="GluePoint572X" y="GluePoint572Y"/>
                              </a:cxn>
                              <a:cxn ang="0">
                                <a:pos x="GluePoint573X" y="GluePoint573Y"/>
                              </a:cxn>
                              <a:cxn ang="0">
                                <a:pos x="GluePoint574X" y="GluePoint574Y"/>
                              </a:cxn>
                              <a:cxn ang="0">
                                <a:pos x="GluePoint575X" y="GluePoint575Y"/>
                              </a:cxn>
                              <a:cxn ang="0">
                                <a:pos x="GluePoint576X" y="GluePoint576Y"/>
                              </a:cxn>
                              <a:cxn ang="0">
                                <a:pos x="GluePoint577X" y="GluePoint577Y"/>
                              </a:cxn>
                              <a:cxn ang="0">
                                <a:pos x="GluePoint578X" y="GluePoint578Y"/>
                              </a:cxn>
                              <a:cxn ang="0">
                                <a:pos x="GluePoint579X" y="GluePoint579Y"/>
                              </a:cxn>
                              <a:cxn ang="0">
                                <a:pos x="GluePoint580X" y="GluePoint580Y"/>
                              </a:cxn>
                              <a:cxn ang="0">
                                <a:pos x="GluePoint581X" y="GluePoint581Y"/>
                              </a:cxn>
                              <a:cxn ang="0">
                                <a:pos x="GluePoint582X" y="GluePoint582Y"/>
                              </a:cxn>
                              <a:cxn ang="0">
                                <a:pos x="GluePoint583X" y="GluePoint583Y"/>
                              </a:cxn>
                              <a:cxn ang="0">
                                <a:pos x="GluePoint584X" y="GluePoint584Y"/>
                              </a:cxn>
                              <a:cxn ang="0">
                                <a:pos x="GluePoint585X" y="GluePoint585Y"/>
                              </a:cxn>
                              <a:cxn ang="0">
                                <a:pos x="GluePoint586X" y="GluePoint586Y"/>
                              </a:cxn>
                              <a:cxn ang="0">
                                <a:pos x="GluePoint587X" y="GluePoint587Y"/>
                              </a:cxn>
                              <a:cxn ang="0">
                                <a:pos x="GluePoint588X" y="GluePoint588Y"/>
                              </a:cxn>
                              <a:cxn ang="0">
                                <a:pos x="GluePoint589X" y="GluePoint589Y"/>
                              </a:cxn>
                              <a:cxn ang="0">
                                <a:pos x="GluePoint590X" y="GluePoint590Y"/>
                              </a:cxn>
                              <a:cxn ang="0">
                                <a:pos x="GluePoint591X" y="GluePoint591Y"/>
                              </a:cxn>
                              <a:cxn ang="0">
                                <a:pos x="GluePoint592X" y="GluePoint592Y"/>
                              </a:cxn>
                              <a:cxn ang="0">
                                <a:pos x="GluePoint593X" y="GluePoint593Y"/>
                              </a:cxn>
                              <a:cxn ang="0">
                                <a:pos x="GluePoint594X" y="GluePoint594Y"/>
                              </a:cxn>
                              <a:cxn ang="0">
                                <a:pos x="GluePoint595X" y="GluePoint595Y"/>
                              </a:cxn>
                              <a:cxn ang="0">
                                <a:pos x="GluePoint596X" y="GluePoint596Y"/>
                              </a:cxn>
                              <a:cxn ang="0">
                                <a:pos x="GluePoint597X" y="GluePoint597Y"/>
                              </a:cxn>
                              <a:cxn ang="0">
                                <a:pos x="GluePoint598X" y="GluePoint598Y"/>
                              </a:cxn>
                              <a:cxn ang="0">
                                <a:pos x="GluePoint599X" y="GluePoint599Y"/>
                              </a:cxn>
                              <a:cxn ang="0">
                                <a:pos x="GluePoint600X" y="GluePoint600Y"/>
                              </a:cxn>
                              <a:cxn ang="0">
                                <a:pos x="GluePoint601X" y="GluePoint601Y"/>
                              </a:cxn>
                              <a:cxn ang="0">
                                <a:pos x="GluePoint602X" y="GluePoint602Y"/>
                              </a:cxn>
                              <a:cxn ang="0">
                                <a:pos x="GluePoint603X" y="GluePoint603Y"/>
                              </a:cxn>
                              <a:cxn ang="0">
                                <a:pos x="GluePoint604X" y="GluePoint604Y"/>
                              </a:cxn>
                              <a:cxn ang="0">
                                <a:pos x="GluePoint605X" y="GluePoint605Y"/>
                              </a:cxn>
                              <a:cxn ang="0">
                                <a:pos x="GluePoint606X" y="GluePoint606Y"/>
                              </a:cxn>
                              <a:cxn ang="0">
                                <a:pos x="GluePoint607X" y="GluePoint607Y"/>
                              </a:cxn>
                              <a:cxn ang="0">
                                <a:pos x="GluePoint608X" y="GluePoint608Y"/>
                              </a:cxn>
                              <a:cxn ang="0">
                                <a:pos x="GluePoint609X" y="GluePoint609Y"/>
                              </a:cxn>
                              <a:cxn ang="0">
                                <a:pos x="GluePoint610X" y="GluePoint610Y"/>
                              </a:cxn>
                              <a:cxn ang="0">
                                <a:pos x="GluePoint611X" y="GluePoint611Y"/>
                              </a:cxn>
                              <a:cxn ang="0">
                                <a:pos x="GluePoint612X" y="GluePoint612Y"/>
                              </a:cxn>
                              <a:cxn ang="0">
                                <a:pos x="GluePoint613X" y="GluePoint613Y"/>
                              </a:cxn>
                              <a:cxn ang="0">
                                <a:pos x="GluePoint614X" y="GluePoint614Y"/>
                              </a:cxn>
                              <a:cxn ang="0">
                                <a:pos x="GluePoint615X" y="GluePoint615Y"/>
                              </a:cxn>
                              <a:cxn ang="0">
                                <a:pos x="GluePoint616X" y="GluePoint616Y"/>
                              </a:cxn>
                              <a:cxn ang="0">
                                <a:pos x="GluePoint617X" y="GluePoint617Y"/>
                              </a:cxn>
                              <a:cxn ang="0">
                                <a:pos x="GluePoint618X" y="GluePoint618Y"/>
                              </a:cxn>
                              <a:cxn ang="0">
                                <a:pos x="GluePoint619X" y="GluePoint619Y"/>
                              </a:cxn>
                              <a:cxn ang="0">
                                <a:pos x="GluePoint620X" y="GluePoint620Y"/>
                              </a:cxn>
                              <a:cxn ang="0">
                                <a:pos x="GluePoint621X" y="GluePoint621Y"/>
                              </a:cxn>
                              <a:cxn ang="0">
                                <a:pos x="GluePoint622X" y="GluePoint622Y"/>
                              </a:cxn>
                              <a:cxn ang="0">
                                <a:pos x="GluePoint623X" y="GluePoint623Y"/>
                              </a:cxn>
                              <a:cxn ang="0">
                                <a:pos x="GluePoint624X" y="GluePoint624Y"/>
                              </a:cxn>
                              <a:cxn ang="0">
                                <a:pos x="GluePoint625X" y="GluePoint625Y"/>
                              </a:cxn>
                              <a:cxn ang="0">
                                <a:pos x="GluePoint626X" y="GluePoint626Y"/>
                              </a:cxn>
                              <a:cxn ang="0">
                                <a:pos x="GluePoint627X" y="GluePoint627Y"/>
                              </a:cxn>
                              <a:cxn ang="0">
                                <a:pos x="GluePoint628X" y="GluePoint628Y"/>
                              </a:cxn>
                              <a:cxn ang="0">
                                <a:pos x="GluePoint629X" y="GluePoint629Y"/>
                              </a:cxn>
                              <a:cxn ang="0">
                                <a:pos x="GluePoint630X" y="GluePoint630Y"/>
                              </a:cxn>
                              <a:cxn ang="0">
                                <a:pos x="GluePoint631X" y="GluePoint631Y"/>
                              </a:cxn>
                              <a:cxn ang="0">
                                <a:pos x="GluePoint632X" y="GluePoint632Y"/>
                              </a:cxn>
                              <a:cxn ang="0">
                                <a:pos x="GluePoint633X" y="GluePoint633Y"/>
                              </a:cxn>
                              <a:cxn ang="0">
                                <a:pos x="GluePoint634X" y="GluePoint634Y"/>
                              </a:cxn>
                              <a:cxn ang="0">
                                <a:pos x="GluePoint635X" y="GluePoint635Y"/>
                              </a:cxn>
                              <a:cxn ang="0">
                                <a:pos x="GluePoint636X" y="GluePoint636Y"/>
                              </a:cxn>
                              <a:cxn ang="0">
                                <a:pos x="GluePoint637X" y="GluePoint637Y"/>
                              </a:cxn>
                              <a:cxn ang="0">
                                <a:pos x="GluePoint638X" y="GluePoint638Y"/>
                              </a:cxn>
                              <a:cxn ang="0">
                                <a:pos x="GluePoint639X" y="GluePoint639Y"/>
                              </a:cxn>
                              <a:cxn ang="0">
                                <a:pos x="GluePoint640X" y="GluePoint640Y"/>
                              </a:cxn>
                              <a:cxn ang="0">
                                <a:pos x="GluePoint641X" y="GluePoint641Y"/>
                              </a:cxn>
                              <a:cxn ang="0">
                                <a:pos x="GluePoint642X" y="GluePoint642Y"/>
                              </a:cxn>
                              <a:cxn ang="0">
                                <a:pos x="GluePoint643X" y="GluePoint643Y"/>
                              </a:cxn>
                              <a:cxn ang="0">
                                <a:pos x="GluePoint644X" y="GluePoint644Y"/>
                              </a:cxn>
                              <a:cxn ang="0">
                                <a:pos x="GluePoint645X" y="GluePoint645Y"/>
                              </a:cxn>
                              <a:cxn ang="0">
                                <a:pos x="GluePoint646X" y="GluePoint646Y"/>
                              </a:cxn>
                              <a:cxn ang="0">
                                <a:pos x="GluePoint647X" y="GluePoint647Y"/>
                              </a:cxn>
                              <a:cxn ang="0">
                                <a:pos x="GluePoint648X" y="GluePoint648Y"/>
                              </a:cxn>
                              <a:cxn ang="0">
                                <a:pos x="GluePoint649X" y="GluePoint649Y"/>
                              </a:cxn>
                              <a:cxn ang="0">
                                <a:pos x="GluePoint650X" y="GluePoint650Y"/>
                              </a:cxn>
                              <a:cxn ang="0">
                                <a:pos x="GluePoint651X" y="GluePoint651Y"/>
                              </a:cxn>
                              <a:cxn ang="0">
                                <a:pos x="GluePoint652X" y="GluePoint652Y"/>
                              </a:cxn>
                              <a:cxn ang="0">
                                <a:pos x="GluePoint653X" y="GluePoint653Y"/>
                              </a:cxn>
                              <a:cxn ang="0">
                                <a:pos x="GluePoint654X" y="GluePoint654Y"/>
                              </a:cxn>
                              <a:cxn ang="0">
                                <a:pos x="GluePoint655X" y="GluePoint655Y"/>
                              </a:cxn>
                              <a:cxn ang="0">
                                <a:pos x="GluePoint656X" y="GluePoint656Y"/>
                              </a:cxn>
                              <a:cxn ang="0">
                                <a:pos x="GluePoint657X" y="GluePoint657Y"/>
                              </a:cxn>
                              <a:cxn ang="0">
                                <a:pos x="GluePoint658X" y="GluePoint658Y"/>
                              </a:cxn>
                              <a:cxn ang="0">
                                <a:pos x="GluePoint659X" y="GluePoint659Y"/>
                              </a:cxn>
                              <a:cxn ang="0">
                                <a:pos x="GluePoint660X" y="GluePoint660Y"/>
                              </a:cxn>
                              <a:cxn ang="0">
                                <a:pos x="GluePoint661X" y="GluePoint661Y"/>
                              </a:cxn>
                              <a:cxn ang="0">
                                <a:pos x="GluePoint662X" y="GluePoint662Y"/>
                              </a:cxn>
                              <a:cxn ang="0">
                                <a:pos x="GluePoint663X" y="GluePoint663Y"/>
                              </a:cxn>
                              <a:cxn ang="0">
                                <a:pos x="GluePoint664X" y="GluePoint664Y"/>
                              </a:cxn>
                              <a:cxn ang="0">
                                <a:pos x="GluePoint665X" y="GluePoint665Y"/>
                              </a:cxn>
                              <a:cxn ang="0">
                                <a:pos x="GluePoint666X" y="GluePoint666Y"/>
                              </a:cxn>
                              <a:cxn ang="0">
                                <a:pos x="GluePoint667X" y="GluePoint667Y"/>
                              </a:cxn>
                              <a:cxn ang="0">
                                <a:pos x="GluePoint668X" y="GluePoint668Y"/>
                              </a:cxn>
                              <a:cxn ang="0">
                                <a:pos x="GluePoint669X" y="GluePoint669Y"/>
                              </a:cxn>
                              <a:cxn ang="0">
                                <a:pos x="GluePoint670X" y="GluePoint670Y"/>
                              </a:cxn>
                              <a:cxn ang="0">
                                <a:pos x="GluePoint671X" y="GluePoint671Y"/>
                              </a:cxn>
                              <a:cxn ang="0">
                                <a:pos x="GluePoint672X" y="GluePoint672Y"/>
                              </a:cxn>
                              <a:cxn ang="0">
                                <a:pos x="GluePoint673X" y="GluePoint673Y"/>
                              </a:cxn>
                              <a:cxn ang="0">
                                <a:pos x="GluePoint674X" y="GluePoint674Y"/>
                              </a:cxn>
                              <a:cxn ang="0">
                                <a:pos x="GluePoint675X" y="GluePoint675Y"/>
                              </a:cxn>
                              <a:cxn ang="0">
                                <a:pos x="GluePoint676X" y="GluePoint676Y"/>
                              </a:cxn>
                              <a:cxn ang="0">
                                <a:pos x="GluePoint677X" y="GluePoint677Y"/>
                              </a:cxn>
                              <a:cxn ang="0">
                                <a:pos x="GluePoint678X" y="GluePoint678Y"/>
                              </a:cxn>
                              <a:cxn ang="0">
                                <a:pos x="GluePoint679X" y="GluePoint679Y"/>
                              </a:cxn>
                              <a:cxn ang="0">
                                <a:pos x="GluePoint680X" y="GluePoint680Y"/>
                              </a:cxn>
                              <a:cxn ang="0">
                                <a:pos x="GluePoint681X" y="GluePoint681Y"/>
                              </a:cxn>
                              <a:cxn ang="0">
                                <a:pos x="GluePoint682X" y="GluePoint682Y"/>
                              </a:cxn>
                              <a:cxn ang="0">
                                <a:pos x="GluePoint683X" y="GluePoint683Y"/>
                              </a:cxn>
                              <a:cxn ang="0">
                                <a:pos x="GluePoint684X" y="GluePoint684Y"/>
                              </a:cxn>
                              <a:cxn ang="0">
                                <a:pos x="GluePoint685X" y="GluePoint685Y"/>
                              </a:cxn>
                              <a:cxn ang="0">
                                <a:pos x="GluePoint686X" y="GluePoint686Y"/>
                              </a:cxn>
                              <a:cxn ang="0">
                                <a:pos x="GluePoint687X" y="GluePoint687Y"/>
                              </a:cxn>
                              <a:cxn ang="0">
                                <a:pos x="GluePoint688X" y="GluePoint688Y"/>
                              </a:cxn>
                              <a:cxn ang="0">
                                <a:pos x="GluePoint689X" y="GluePoint689Y"/>
                              </a:cxn>
                              <a:cxn ang="0">
                                <a:pos x="GluePoint690X" y="GluePoint690Y"/>
                              </a:cxn>
                              <a:cxn ang="0">
                                <a:pos x="GluePoint691X" y="GluePoint691Y"/>
                              </a:cxn>
                              <a:cxn ang="0">
                                <a:pos x="GluePoint692X" y="GluePoint692Y"/>
                              </a:cxn>
                              <a:cxn ang="0">
                                <a:pos x="GluePoint693X" y="GluePoint693Y"/>
                              </a:cxn>
                              <a:cxn ang="0">
                                <a:pos x="GluePoint694X" y="GluePoint694Y"/>
                              </a:cxn>
                              <a:cxn ang="0">
                                <a:pos x="GluePoint695X" y="GluePoint695Y"/>
                              </a:cxn>
                              <a:cxn ang="0">
                                <a:pos x="GluePoint696X" y="GluePoint696Y"/>
                              </a:cxn>
                              <a:cxn ang="0">
                                <a:pos x="GluePoint697X" y="GluePoint697Y"/>
                              </a:cxn>
                              <a:cxn ang="0">
                                <a:pos x="GluePoint698X" y="GluePoint698Y"/>
                              </a:cxn>
                              <a:cxn ang="0">
                                <a:pos x="GluePoint699X" y="GluePoint699Y"/>
                              </a:cxn>
                              <a:cxn ang="0">
                                <a:pos x="GluePoint700X" y="GluePoint700Y"/>
                              </a:cxn>
                              <a:cxn ang="0">
                                <a:pos x="GluePoint701X" y="GluePoint701Y"/>
                              </a:cxn>
                              <a:cxn ang="0">
                                <a:pos x="GluePoint702X" y="GluePoint702Y"/>
                              </a:cxn>
                              <a:cxn ang="0">
                                <a:pos x="GluePoint703X" y="GluePoint703Y"/>
                              </a:cxn>
                              <a:cxn ang="0">
                                <a:pos x="GluePoint704X" y="GluePoint704Y"/>
                              </a:cxn>
                              <a:cxn ang="0">
                                <a:pos x="GluePoint705X" y="GluePoint705Y"/>
                              </a:cxn>
                              <a:cxn ang="0">
                                <a:pos x="GluePoint706X" y="GluePoint706Y"/>
                              </a:cxn>
                              <a:cxn ang="0">
                                <a:pos x="GluePoint707X" y="GluePoint707Y"/>
                              </a:cxn>
                              <a:cxn ang="0">
                                <a:pos x="GluePoint708X" y="GluePoint708Y"/>
                              </a:cxn>
                              <a:cxn ang="0">
                                <a:pos x="GluePoint709X" y="GluePoint709Y"/>
                              </a:cxn>
                              <a:cxn ang="0">
                                <a:pos x="GluePoint710X" y="GluePoint710Y"/>
                              </a:cxn>
                              <a:cxn ang="0">
                                <a:pos x="GluePoint711X" y="GluePoint711Y"/>
                              </a:cxn>
                              <a:cxn ang="0">
                                <a:pos x="GluePoint712X" y="GluePoint712Y"/>
                              </a:cxn>
                              <a:cxn ang="0">
                                <a:pos x="GluePoint713X" y="GluePoint713Y"/>
                              </a:cxn>
                              <a:cxn ang="0">
                                <a:pos x="GluePoint714X" y="GluePoint714Y"/>
                              </a:cxn>
                              <a:cxn ang="0">
                                <a:pos x="GluePoint715X" y="GluePoint715Y"/>
                              </a:cxn>
                              <a:cxn ang="0">
                                <a:pos x="GluePoint716X" y="GluePoint716Y"/>
                              </a:cxn>
                              <a:cxn ang="0">
                                <a:pos x="GluePoint717X" y="GluePoint717Y"/>
                              </a:cxn>
                              <a:cxn ang="0">
                                <a:pos x="GluePoint718X" y="GluePoint718Y"/>
                              </a:cxn>
                              <a:cxn ang="0">
                                <a:pos x="GluePoint719X" y="GluePoint719Y"/>
                              </a:cxn>
                              <a:cxn ang="0">
                                <a:pos x="GluePoint720X" y="GluePoint720Y"/>
                              </a:cxn>
                              <a:cxn ang="0">
                                <a:pos x="GluePoint721X" y="GluePoint721Y"/>
                              </a:cxn>
                              <a:cxn ang="0">
                                <a:pos x="GluePoint722X" y="GluePoint722Y"/>
                              </a:cxn>
                              <a:cxn ang="0">
                                <a:pos x="GluePoint723X" y="GluePoint723Y"/>
                              </a:cxn>
                              <a:cxn ang="0">
                                <a:pos x="GluePoint724X" y="GluePoint724Y"/>
                              </a:cxn>
                              <a:cxn ang="0">
                                <a:pos x="GluePoint725X" y="GluePoint725Y"/>
                              </a:cxn>
                              <a:cxn ang="0">
                                <a:pos x="GluePoint726X" y="GluePoint726Y"/>
                              </a:cxn>
                              <a:cxn ang="0">
                                <a:pos x="GluePoint727X" y="GluePoint727Y"/>
                              </a:cxn>
                              <a:cxn ang="0">
                                <a:pos x="GluePoint728X" y="GluePoint728Y"/>
                              </a:cxn>
                              <a:cxn ang="0">
                                <a:pos x="GluePoint729X" y="GluePoint729Y"/>
                              </a:cxn>
                              <a:cxn ang="0">
                                <a:pos x="GluePoint730X" y="GluePoint730Y"/>
                              </a:cxn>
                              <a:cxn ang="0">
                                <a:pos x="GluePoint731X" y="GluePoint731Y"/>
                              </a:cxn>
                              <a:cxn ang="0">
                                <a:pos x="GluePoint732X" y="GluePoint732Y"/>
                              </a:cxn>
                              <a:cxn ang="0">
                                <a:pos x="GluePoint733X" y="GluePoint733Y"/>
                              </a:cxn>
                              <a:cxn ang="0">
                                <a:pos x="GluePoint734X" y="GluePoint734Y"/>
                              </a:cxn>
                              <a:cxn ang="0">
                                <a:pos x="GluePoint735X" y="GluePoint735Y"/>
                              </a:cxn>
                              <a:cxn ang="0">
                                <a:pos x="GluePoint736X" y="GluePoint736Y"/>
                              </a:cxn>
                              <a:cxn ang="0">
                                <a:pos x="GluePoint737X" y="GluePoint737Y"/>
                              </a:cxn>
                              <a:cxn ang="0">
                                <a:pos x="GluePoint738X" y="GluePoint738Y"/>
                              </a:cxn>
                              <a:cxn ang="0">
                                <a:pos x="GluePoint739X" y="GluePoint739Y"/>
                              </a:cxn>
                              <a:cxn ang="0">
                                <a:pos x="GluePoint740X" y="GluePoint740Y"/>
                              </a:cxn>
                              <a:cxn ang="0">
                                <a:pos x="GluePoint741X" y="GluePoint741Y"/>
                              </a:cxn>
                              <a:cxn ang="0">
                                <a:pos x="GluePoint742X" y="GluePoint742Y"/>
                              </a:cxn>
                              <a:cxn ang="0">
                                <a:pos x="GluePoint743X" y="GluePoint743Y"/>
                              </a:cxn>
                              <a:cxn ang="0">
                                <a:pos x="GluePoint744X" y="GluePoint744Y"/>
                              </a:cxn>
                              <a:cxn ang="0">
                                <a:pos x="GluePoint745X" y="GluePoint745Y"/>
                              </a:cxn>
                              <a:cxn ang="0">
                                <a:pos x="GluePoint746X" y="GluePoint746Y"/>
                              </a:cxn>
                              <a:cxn ang="0">
                                <a:pos x="GluePoint747X" y="GluePoint747Y"/>
                              </a:cxn>
                              <a:cxn ang="0">
                                <a:pos x="GluePoint748X" y="GluePoint748Y"/>
                              </a:cxn>
                              <a:cxn ang="0">
                                <a:pos x="GluePoint749X" y="GluePoint749Y"/>
                              </a:cxn>
                              <a:cxn ang="0">
                                <a:pos x="GluePoint750X" y="GluePoint750Y"/>
                              </a:cxn>
                              <a:cxn ang="0">
                                <a:pos x="GluePoint751X" y="GluePoint751Y"/>
                              </a:cxn>
                              <a:cxn ang="0">
                                <a:pos x="GluePoint752X" y="GluePoint752Y"/>
                              </a:cxn>
                              <a:cxn ang="0">
                                <a:pos x="GluePoint753X" y="GluePoint753Y"/>
                              </a:cxn>
                              <a:cxn ang="0">
                                <a:pos x="GluePoint754X" y="GluePoint754Y"/>
                              </a:cxn>
                              <a:cxn ang="0">
                                <a:pos x="GluePoint755X" y="GluePoint755Y"/>
                              </a:cxn>
                              <a:cxn ang="0">
                                <a:pos x="GluePoint756X" y="GluePoint756Y"/>
                              </a:cxn>
                              <a:cxn ang="0">
                                <a:pos x="GluePoint757X" y="GluePoint757Y"/>
                              </a:cxn>
                              <a:cxn ang="0">
                                <a:pos x="GluePoint758X" y="GluePoint758Y"/>
                              </a:cxn>
                              <a:cxn ang="0">
                                <a:pos x="GluePoint759X" y="GluePoint759Y"/>
                              </a:cxn>
                              <a:cxn ang="0">
                                <a:pos x="GluePoint760X" y="GluePoint760Y"/>
                              </a:cxn>
                              <a:cxn ang="0">
                                <a:pos x="GluePoint761X" y="GluePoint761Y"/>
                              </a:cxn>
                              <a:cxn ang="0">
                                <a:pos x="GluePoint762X" y="GluePoint762Y"/>
                              </a:cxn>
                              <a:cxn ang="0">
                                <a:pos x="GluePoint763X" y="GluePoint763Y"/>
                              </a:cxn>
                              <a:cxn ang="0">
                                <a:pos x="GluePoint764X" y="GluePoint764Y"/>
                              </a:cxn>
                              <a:cxn ang="0">
                                <a:pos x="GluePoint765X" y="GluePoint765Y"/>
                              </a:cxn>
                              <a:cxn ang="0">
                                <a:pos x="GluePoint766X" y="GluePoint766Y"/>
                              </a:cxn>
                              <a:cxn ang="0">
                                <a:pos x="GluePoint767X" y="GluePoint767Y"/>
                              </a:cxn>
                              <a:cxn ang="0">
                                <a:pos x="GluePoint768X" y="GluePoint768Y"/>
                              </a:cxn>
                              <a:cxn ang="0">
                                <a:pos x="GluePoint769X" y="GluePoint769Y"/>
                              </a:cxn>
                              <a:cxn ang="0">
                                <a:pos x="GluePoint770X" y="GluePoint770Y"/>
                              </a:cxn>
                              <a:cxn ang="0">
                                <a:pos x="GluePoint771X" y="GluePoint771Y"/>
                              </a:cxn>
                              <a:cxn ang="0">
                                <a:pos x="GluePoint772X" y="GluePoint772Y"/>
                              </a:cxn>
                              <a:cxn ang="0">
                                <a:pos x="GluePoint773X" y="GluePoint773Y"/>
                              </a:cxn>
                              <a:cxn ang="0">
                                <a:pos x="GluePoint774X" y="GluePoint774Y"/>
                              </a:cxn>
                              <a:cxn ang="0">
                                <a:pos x="GluePoint775X" y="GluePoint775Y"/>
                              </a:cxn>
                              <a:cxn ang="0">
                                <a:pos x="GluePoint776X" y="GluePoint776Y"/>
                              </a:cxn>
                              <a:cxn ang="0">
                                <a:pos x="GluePoint777X" y="GluePoint777Y"/>
                              </a:cxn>
                              <a:cxn ang="0">
                                <a:pos x="GluePoint778X" y="GluePoint778Y"/>
                              </a:cxn>
                              <a:cxn ang="0">
                                <a:pos x="GluePoint779X" y="GluePoint779Y"/>
                              </a:cxn>
                              <a:cxn ang="0">
                                <a:pos x="GluePoint780X" y="GluePoint780Y"/>
                              </a:cxn>
                              <a:cxn ang="0">
                                <a:pos x="GluePoint781X" y="GluePoint781Y"/>
                              </a:cxn>
                              <a:cxn ang="0">
                                <a:pos x="GluePoint782X" y="GluePoint782Y"/>
                              </a:cxn>
                              <a:cxn ang="0">
                                <a:pos x="GluePoint783X" y="GluePoint783Y"/>
                              </a:cxn>
                              <a:cxn ang="0">
                                <a:pos x="GluePoint784X" y="GluePoint784Y"/>
                              </a:cxn>
                              <a:cxn ang="0">
                                <a:pos x="GluePoint785X" y="GluePoint785Y"/>
                              </a:cxn>
                              <a:cxn ang="0">
                                <a:pos x="GluePoint786X" y="GluePoint786Y"/>
                              </a:cxn>
                              <a:cxn ang="0">
                                <a:pos x="GluePoint787X" y="GluePoint787Y"/>
                              </a:cxn>
                              <a:cxn ang="0">
                                <a:pos x="GluePoint788X" y="GluePoint788Y"/>
                              </a:cxn>
                              <a:cxn ang="0">
                                <a:pos x="GluePoint789X" y="GluePoint789Y"/>
                              </a:cxn>
                              <a:cxn ang="0">
                                <a:pos x="GluePoint790X" y="GluePoint790Y"/>
                              </a:cxn>
                              <a:cxn ang="0">
                                <a:pos x="GluePoint791X" y="GluePoint791Y"/>
                              </a:cxn>
                              <a:cxn ang="0">
                                <a:pos x="GluePoint792X" y="GluePoint792Y"/>
                              </a:cxn>
                              <a:cxn ang="0">
                                <a:pos x="GluePoint793X" y="GluePoint793Y"/>
                              </a:cxn>
                              <a:cxn ang="0">
                                <a:pos x="GluePoint794X" y="GluePoint794Y"/>
                              </a:cxn>
                              <a:cxn ang="0">
                                <a:pos x="GluePoint795X" y="GluePoint795Y"/>
                              </a:cxn>
                              <a:cxn ang="0">
                                <a:pos x="GluePoint796X" y="GluePoint796Y"/>
                              </a:cxn>
                              <a:cxn ang="0">
                                <a:pos x="GluePoint797X" y="GluePoint797Y"/>
                              </a:cxn>
                              <a:cxn ang="0">
                                <a:pos x="GluePoint798X" y="GluePoint798Y"/>
                              </a:cxn>
                              <a:cxn ang="0">
                                <a:pos x="GluePoint799X" y="GluePoint799Y"/>
                              </a:cxn>
                              <a:cxn ang="0">
                                <a:pos x="GluePoint800X" y="GluePoint800Y"/>
                              </a:cxn>
                              <a:cxn ang="0">
                                <a:pos x="GluePoint801X" y="GluePoint801Y"/>
                              </a:cxn>
                              <a:cxn ang="0">
                                <a:pos x="GluePoint802X" y="GluePoint802Y"/>
                              </a:cxn>
                              <a:cxn ang="0">
                                <a:pos x="GluePoint803X" y="GluePoint803Y"/>
                              </a:cxn>
                              <a:cxn ang="0">
                                <a:pos x="GluePoint804X" y="GluePoint804Y"/>
                              </a:cxn>
                              <a:cxn ang="0">
                                <a:pos x="GluePoint805X" y="GluePoint805Y"/>
                              </a:cxn>
                              <a:cxn ang="0">
                                <a:pos x="GluePoint806X" y="GluePoint806Y"/>
                              </a:cxn>
                              <a:cxn ang="0">
                                <a:pos x="GluePoint807X" y="GluePoint807Y"/>
                              </a:cxn>
                              <a:cxn ang="0">
                                <a:pos x="GluePoint808X" y="GluePoint808Y"/>
                              </a:cxn>
                              <a:cxn ang="0">
                                <a:pos x="GluePoint809X" y="GluePoint809Y"/>
                              </a:cxn>
                              <a:cxn ang="0">
                                <a:pos x="GluePoint810X" y="GluePoint810Y"/>
                              </a:cxn>
                              <a:cxn ang="0">
                                <a:pos x="GluePoint811X" y="GluePoint811Y"/>
                              </a:cxn>
                              <a:cxn ang="0">
                                <a:pos x="GluePoint812X" y="GluePoint812Y"/>
                              </a:cxn>
                              <a:cxn ang="0">
                                <a:pos x="GluePoint813X" y="GluePoint813Y"/>
                              </a:cxn>
                              <a:cxn ang="0">
                                <a:pos x="GluePoint814X" y="GluePoint814Y"/>
                              </a:cxn>
                              <a:cxn ang="0">
                                <a:pos x="GluePoint815X" y="GluePoint815Y"/>
                              </a:cxn>
                              <a:cxn ang="0">
                                <a:pos x="GluePoint816X" y="GluePoint816Y"/>
                              </a:cxn>
                              <a:cxn ang="0">
                                <a:pos x="GluePoint817X" y="GluePoint817Y"/>
                              </a:cxn>
                              <a:cxn ang="0">
                                <a:pos x="GluePoint818X" y="GluePoint818Y"/>
                              </a:cxn>
                              <a:cxn ang="0">
                                <a:pos x="GluePoint819X" y="GluePoint819Y"/>
                              </a:cxn>
                              <a:cxn ang="0">
                                <a:pos x="GluePoint820X" y="GluePoint820Y"/>
                              </a:cxn>
                              <a:cxn ang="0">
                                <a:pos x="GluePoint821X" y="GluePoint821Y"/>
                              </a:cxn>
                              <a:cxn ang="0">
                                <a:pos x="GluePoint822X" y="GluePoint822Y"/>
                              </a:cxn>
                              <a:cxn ang="0">
                                <a:pos x="GluePoint823X" y="GluePoint823Y"/>
                              </a:cxn>
                              <a:cxn ang="0">
                                <a:pos x="GluePoint824X" y="GluePoint824Y"/>
                              </a:cxn>
                              <a:cxn ang="0">
                                <a:pos x="GluePoint825X" y="GluePoint825Y"/>
                              </a:cxn>
                              <a:cxn ang="0">
                                <a:pos x="GluePoint826X" y="GluePoint826Y"/>
                              </a:cxn>
                              <a:cxn ang="0">
                                <a:pos x="GluePoint827X" y="GluePoint827Y"/>
                              </a:cxn>
                              <a:cxn ang="0">
                                <a:pos x="GluePoint828X" y="GluePoint828Y"/>
                              </a:cxn>
                              <a:cxn ang="0">
                                <a:pos x="GluePoint829X" y="GluePoint829Y"/>
                              </a:cxn>
                              <a:cxn ang="0">
                                <a:pos x="GluePoint830X" y="GluePoint830Y"/>
                              </a:cxn>
                              <a:cxn ang="0">
                                <a:pos x="GluePoint831X" y="GluePoint831Y"/>
                              </a:cxn>
                              <a:cxn ang="0">
                                <a:pos x="GluePoint832X" y="GluePoint832Y"/>
                              </a:cxn>
                              <a:cxn ang="0">
                                <a:pos x="GluePoint833X" y="GluePoint833Y"/>
                              </a:cxn>
                              <a:cxn ang="0">
                                <a:pos x="GluePoint834X" y="GluePoint834Y"/>
                              </a:cxn>
                              <a:cxn ang="0">
                                <a:pos x="GluePoint835X" y="GluePoint835Y"/>
                              </a:cxn>
                              <a:cxn ang="0">
                                <a:pos x="GluePoint836X" y="GluePoint836Y"/>
                              </a:cxn>
                              <a:cxn ang="0">
                                <a:pos x="GluePoint837X" y="GluePoint837Y"/>
                              </a:cxn>
                              <a:cxn ang="0">
                                <a:pos x="GluePoint838X" y="GluePoint838Y"/>
                              </a:cxn>
                              <a:cxn ang="0">
                                <a:pos x="GluePoint839X" y="GluePoint839Y"/>
                              </a:cxn>
                              <a:cxn ang="0">
                                <a:pos x="GluePoint840X" y="GluePoint840Y"/>
                              </a:cxn>
                              <a:cxn ang="0">
                                <a:pos x="GluePoint841X" y="GluePoint841Y"/>
                              </a:cxn>
                              <a:cxn ang="0">
                                <a:pos x="GluePoint842X" y="GluePoint842Y"/>
                              </a:cxn>
                              <a:cxn ang="0">
                                <a:pos x="GluePoint843X" y="GluePoint843Y"/>
                              </a:cxn>
                              <a:cxn ang="0">
                                <a:pos x="GluePoint844X" y="GluePoint844Y"/>
                              </a:cxn>
                              <a:cxn ang="0">
                                <a:pos x="GluePoint845X" y="GluePoint845Y"/>
                              </a:cxn>
                              <a:cxn ang="0">
                                <a:pos x="GluePoint846X" y="GluePoint846Y"/>
                              </a:cxn>
                              <a:cxn ang="0">
                                <a:pos x="GluePoint847X" y="GluePoint847Y"/>
                              </a:cxn>
                              <a:cxn ang="0">
                                <a:pos x="GluePoint848X" y="GluePoint848Y"/>
                              </a:cxn>
                              <a:cxn ang="0">
                                <a:pos x="GluePoint849X" y="GluePoint849Y"/>
                              </a:cxn>
                              <a:cxn ang="0">
                                <a:pos x="GluePoint850X" y="GluePoint850Y"/>
                              </a:cxn>
                              <a:cxn ang="0">
                                <a:pos x="GluePoint851X" y="GluePoint851Y"/>
                              </a:cxn>
                              <a:cxn ang="0">
                                <a:pos x="GluePoint852X" y="GluePoint852Y"/>
                              </a:cxn>
                              <a:cxn ang="0">
                                <a:pos x="GluePoint853X" y="GluePoint853Y"/>
                              </a:cxn>
                              <a:cxn ang="0">
                                <a:pos x="GluePoint854X" y="GluePoint854Y"/>
                              </a:cxn>
                              <a:cxn ang="0">
                                <a:pos x="GluePoint855X" y="GluePoint855Y"/>
                              </a:cxn>
                              <a:cxn ang="0">
                                <a:pos x="GluePoint856X" y="GluePoint856Y"/>
                              </a:cxn>
                              <a:cxn ang="0">
                                <a:pos x="GluePoint857X" y="GluePoint857Y"/>
                              </a:cxn>
                              <a:cxn ang="0">
                                <a:pos x="GluePoint858X" y="GluePoint858Y"/>
                              </a:cxn>
                              <a:cxn ang="0">
                                <a:pos x="GluePoint859X" y="GluePoint859Y"/>
                              </a:cxn>
                              <a:cxn ang="0">
                                <a:pos x="GluePoint860X" y="GluePoint860Y"/>
                              </a:cxn>
                              <a:cxn ang="0">
                                <a:pos x="GluePoint861X" y="GluePoint861Y"/>
                              </a:cxn>
                              <a:cxn ang="0">
                                <a:pos x="GluePoint862X" y="GluePoint862Y"/>
                              </a:cxn>
                              <a:cxn ang="0">
                                <a:pos x="GluePoint863X" y="GluePoint863Y"/>
                              </a:cxn>
                              <a:cxn ang="0">
                                <a:pos x="GluePoint864X" y="GluePoint864Y"/>
                              </a:cxn>
                              <a:cxn ang="0">
                                <a:pos x="GluePoint865X" y="GluePoint865Y"/>
                              </a:cxn>
                              <a:cxn ang="0">
                                <a:pos x="GluePoint866X" y="GluePoint866Y"/>
                              </a:cxn>
                              <a:cxn ang="0">
                                <a:pos x="GluePoint867X" y="GluePoint867Y"/>
                              </a:cxn>
                              <a:cxn ang="0">
                                <a:pos x="GluePoint868X" y="GluePoint868Y"/>
                              </a:cxn>
                              <a:cxn ang="0">
                                <a:pos x="GluePoint869X" y="GluePoint869Y"/>
                              </a:cxn>
                              <a:cxn ang="0">
                                <a:pos x="GluePoint870X" y="GluePoint870Y"/>
                              </a:cxn>
                              <a:cxn ang="0">
                                <a:pos x="GluePoint871X" y="GluePoint871Y"/>
                              </a:cxn>
                              <a:cxn ang="0">
                                <a:pos x="GluePoint872X" y="GluePoint872Y"/>
                              </a:cxn>
                              <a:cxn ang="0">
                                <a:pos x="GluePoint873X" y="GluePoint873Y"/>
                              </a:cxn>
                              <a:cxn ang="0">
                                <a:pos x="GluePoint874X" y="GluePoint874Y"/>
                              </a:cxn>
                              <a:cxn ang="0">
                                <a:pos x="GluePoint875X" y="GluePoint875Y"/>
                              </a:cxn>
                              <a:cxn ang="0">
                                <a:pos x="GluePoint876X" y="GluePoint876Y"/>
                              </a:cxn>
                              <a:cxn ang="0">
                                <a:pos x="GluePoint877X" y="GluePoint877Y"/>
                              </a:cxn>
                              <a:cxn ang="0">
                                <a:pos x="GluePoint878X" y="GluePoint878Y"/>
                              </a:cxn>
                              <a:cxn ang="0">
                                <a:pos x="GluePoint879X" y="GluePoint879Y"/>
                              </a:cxn>
                              <a:cxn ang="0">
                                <a:pos x="GluePoint880X" y="GluePoint880Y"/>
                              </a:cxn>
                              <a:cxn ang="0">
                                <a:pos x="GluePoint881X" y="GluePoint881Y"/>
                              </a:cxn>
                              <a:cxn ang="0">
                                <a:pos x="GluePoint882X" y="GluePoint882Y"/>
                              </a:cxn>
                              <a:cxn ang="0">
                                <a:pos x="GluePoint883X" y="GluePoint883Y"/>
                              </a:cxn>
                              <a:cxn ang="0">
                                <a:pos x="GluePoint884X" y="GluePoint884Y"/>
                              </a:cxn>
                              <a:cxn ang="0">
                                <a:pos x="GluePoint885X" y="GluePoint885Y"/>
                              </a:cxn>
                              <a:cxn ang="0">
                                <a:pos x="GluePoint886X" y="GluePoint886Y"/>
                              </a:cxn>
                              <a:cxn ang="0">
                                <a:pos x="GluePoint887X" y="GluePoint887Y"/>
                              </a:cxn>
                              <a:cxn ang="0">
                                <a:pos x="GluePoint888X" y="GluePoint888Y"/>
                              </a:cxn>
                              <a:cxn ang="0">
                                <a:pos x="GluePoint889X" y="GluePoint889Y"/>
                              </a:cxn>
                              <a:cxn ang="0">
                                <a:pos x="GluePoint890X" y="GluePoint890Y"/>
                              </a:cxn>
                              <a:cxn ang="0">
                                <a:pos x="GluePoint891X" y="GluePoint891Y"/>
                              </a:cxn>
                              <a:cxn ang="0">
                                <a:pos x="GluePoint892X" y="GluePoint892Y"/>
                              </a:cxn>
                              <a:cxn ang="0">
                                <a:pos x="GluePoint893X" y="GluePoint893Y"/>
                              </a:cxn>
                              <a:cxn ang="0">
                                <a:pos x="GluePoint894X" y="GluePoint894Y"/>
                              </a:cxn>
                              <a:cxn ang="0">
                                <a:pos x="GluePoint895X" y="GluePoint895Y"/>
                              </a:cxn>
                              <a:cxn ang="0">
                                <a:pos x="GluePoint896X" y="GluePoint896Y"/>
                              </a:cxn>
                              <a:cxn ang="0">
                                <a:pos x="GluePoint897X" y="GluePoint897Y"/>
                              </a:cxn>
                              <a:cxn ang="0">
                                <a:pos x="GluePoint898X" y="GluePoint898Y"/>
                              </a:cxn>
                              <a:cxn ang="0">
                                <a:pos x="GluePoint899X" y="GluePoint899Y"/>
                              </a:cxn>
                              <a:cxn ang="0">
                                <a:pos x="GluePoint900X" y="GluePoint900Y"/>
                              </a:cxn>
                              <a:cxn ang="0">
                                <a:pos x="GluePoint901X" y="GluePoint901Y"/>
                              </a:cxn>
                              <a:cxn ang="0">
                                <a:pos x="GluePoint902X" y="GluePoint902Y"/>
                              </a:cxn>
                              <a:cxn ang="0">
                                <a:pos x="GluePoint903X" y="GluePoint903Y"/>
                              </a:cxn>
                              <a:cxn ang="0">
                                <a:pos x="GluePoint904X" y="GluePoint904Y"/>
                              </a:cxn>
                              <a:cxn ang="0">
                                <a:pos x="GluePoint905X" y="GluePoint905Y"/>
                              </a:cxn>
                              <a:cxn ang="0">
                                <a:pos x="GluePoint906X" y="GluePoint906Y"/>
                              </a:cxn>
                              <a:cxn ang="0">
                                <a:pos x="GluePoint907X" y="GluePoint907Y"/>
                              </a:cxn>
                              <a:cxn ang="0">
                                <a:pos x="GluePoint908X" y="GluePoint908Y"/>
                              </a:cxn>
                              <a:cxn ang="0">
                                <a:pos x="GluePoint909X" y="GluePoint909Y"/>
                              </a:cxn>
                              <a:cxn ang="0">
                                <a:pos x="GluePoint910X" y="GluePoint910Y"/>
                              </a:cxn>
                              <a:cxn ang="0">
                                <a:pos x="GluePoint911X" y="GluePoint911Y"/>
                              </a:cxn>
                              <a:cxn ang="0">
                                <a:pos x="GluePoint912X" y="GluePoint912Y"/>
                              </a:cxn>
                              <a:cxn ang="0">
                                <a:pos x="GluePoint913X" y="GluePoint913Y"/>
                              </a:cxn>
                              <a:cxn ang="0">
                                <a:pos x="GluePoint914X" y="GluePoint914Y"/>
                              </a:cxn>
                              <a:cxn ang="0">
                                <a:pos x="GluePoint915X" y="GluePoint915Y"/>
                              </a:cxn>
                              <a:cxn ang="0">
                                <a:pos x="GluePoint916X" y="GluePoint916Y"/>
                              </a:cxn>
                              <a:cxn ang="0">
                                <a:pos x="GluePoint917X" y="GluePoint917Y"/>
                              </a:cxn>
                              <a:cxn ang="0">
                                <a:pos x="GluePoint918X" y="GluePoint918Y"/>
                              </a:cxn>
                              <a:cxn ang="0">
                                <a:pos x="GluePoint919X" y="GluePoint919Y"/>
                              </a:cxn>
                              <a:cxn ang="0">
                                <a:pos x="GluePoint920X" y="GluePoint920Y"/>
                              </a:cxn>
                              <a:cxn ang="0">
                                <a:pos x="GluePoint921X" y="GluePoint921Y"/>
                              </a:cxn>
                              <a:cxn ang="0">
                                <a:pos x="GluePoint922X" y="GluePoint922Y"/>
                              </a:cxn>
                              <a:cxn ang="0">
                                <a:pos x="GluePoint923X" y="GluePoint923Y"/>
                              </a:cxn>
                              <a:cxn ang="0">
                                <a:pos x="GluePoint924X" y="GluePoint924Y"/>
                              </a:cxn>
                              <a:cxn ang="0">
                                <a:pos x="GluePoint925X" y="GluePoint925Y"/>
                              </a:cxn>
                              <a:cxn ang="0">
                                <a:pos x="GluePoint926X" y="GluePoint926Y"/>
                              </a:cxn>
                              <a:cxn ang="0">
                                <a:pos x="GluePoint927X" y="GluePoint927Y"/>
                              </a:cxn>
                              <a:cxn ang="0">
                                <a:pos x="GluePoint928X" y="GluePoint928Y"/>
                              </a:cxn>
                              <a:cxn ang="0">
                                <a:pos x="GluePoint929X" y="GluePoint929Y"/>
                              </a:cxn>
                              <a:cxn ang="0">
                                <a:pos x="GluePoint930X" y="GluePoint930Y"/>
                              </a:cxn>
                              <a:cxn ang="0">
                                <a:pos x="GluePoint931X" y="GluePoint931Y"/>
                              </a:cxn>
                              <a:cxn ang="0">
                                <a:pos x="GluePoint932X" y="GluePoint932Y"/>
                              </a:cxn>
                              <a:cxn ang="0">
                                <a:pos x="GluePoint933X" y="GluePoint933Y"/>
                              </a:cxn>
                              <a:cxn ang="0">
                                <a:pos x="GluePoint934X" y="GluePoint934Y"/>
                              </a:cxn>
                              <a:cxn ang="0">
                                <a:pos x="GluePoint935X" y="GluePoint935Y"/>
                              </a:cxn>
                              <a:cxn ang="0">
                                <a:pos x="GluePoint936X" y="GluePoint936Y"/>
                              </a:cxn>
                              <a:cxn ang="0">
                                <a:pos x="GluePoint937X" y="GluePoint937Y"/>
                              </a:cxn>
                              <a:cxn ang="0">
                                <a:pos x="GluePoint938X" y="GluePoint938Y"/>
                              </a:cxn>
                              <a:cxn ang="0">
                                <a:pos x="GluePoint939X" y="GluePoint939Y"/>
                              </a:cxn>
                              <a:cxn ang="0">
                                <a:pos x="GluePoint940X" y="GluePoint940Y"/>
                              </a:cxn>
                              <a:cxn ang="0">
                                <a:pos x="GluePoint941X" y="GluePoint941Y"/>
                              </a:cxn>
                              <a:cxn ang="0">
                                <a:pos x="GluePoint942X" y="GluePoint942Y"/>
                              </a:cxn>
                              <a:cxn ang="0">
                                <a:pos x="GluePoint943X" y="GluePoint943Y"/>
                              </a:cxn>
                              <a:cxn ang="0">
                                <a:pos x="GluePoint944X" y="GluePoint944Y"/>
                              </a:cxn>
                              <a:cxn ang="0">
                                <a:pos x="GluePoint945X" y="GluePoint945Y"/>
                              </a:cxn>
                              <a:cxn ang="0">
                                <a:pos x="GluePoint946X" y="GluePoint946Y"/>
                              </a:cxn>
                              <a:cxn ang="0">
                                <a:pos x="GluePoint947X" y="GluePoint947Y"/>
                              </a:cxn>
                              <a:cxn ang="0">
                                <a:pos x="GluePoint948X" y="GluePoint948Y"/>
                              </a:cxn>
                              <a:cxn ang="0">
                                <a:pos x="GluePoint949X" y="GluePoint949Y"/>
                              </a:cxn>
                              <a:cxn ang="0">
                                <a:pos x="GluePoint950X" y="GluePoint950Y"/>
                              </a:cxn>
                              <a:cxn ang="0">
                                <a:pos x="GluePoint951X" y="GluePoint951Y"/>
                              </a:cxn>
                              <a:cxn ang="0">
                                <a:pos x="GluePoint952X" y="GluePoint952Y"/>
                              </a:cxn>
                              <a:cxn ang="0">
                                <a:pos x="GluePoint953X" y="GluePoint953Y"/>
                              </a:cxn>
                              <a:cxn ang="0">
                                <a:pos x="GluePoint954X" y="GluePoint954Y"/>
                              </a:cxn>
                              <a:cxn ang="0">
                                <a:pos x="GluePoint955X" y="GluePoint955Y"/>
                              </a:cxn>
                              <a:cxn ang="0">
                                <a:pos x="GluePoint956X" y="GluePoint956Y"/>
                              </a:cxn>
                              <a:cxn ang="0">
                                <a:pos x="GluePoint957X" y="GluePoint957Y"/>
                              </a:cxn>
                              <a:cxn ang="0">
                                <a:pos x="GluePoint958X" y="GluePoint958Y"/>
                              </a:cxn>
                              <a:cxn ang="0">
                                <a:pos x="GluePoint959X" y="GluePoint959Y"/>
                              </a:cxn>
                              <a:cxn ang="0">
                                <a:pos x="GluePoint960X" y="GluePoint960Y"/>
                              </a:cxn>
                              <a:cxn ang="0">
                                <a:pos x="GluePoint961X" y="GluePoint961Y"/>
                              </a:cxn>
                              <a:cxn ang="0">
                                <a:pos x="GluePoint962X" y="GluePoint962Y"/>
                              </a:cxn>
                              <a:cxn ang="0">
                                <a:pos x="GluePoint963X" y="GluePoint963Y"/>
                              </a:cxn>
                              <a:cxn ang="0">
                                <a:pos x="GluePoint964X" y="GluePoint964Y"/>
                              </a:cxn>
                              <a:cxn ang="0">
                                <a:pos x="GluePoint965X" y="GluePoint965Y"/>
                              </a:cxn>
                              <a:cxn ang="0">
                                <a:pos x="GluePoint966X" y="GluePoint966Y"/>
                              </a:cxn>
                              <a:cxn ang="0">
                                <a:pos x="GluePoint967X" y="GluePoint967Y"/>
                              </a:cxn>
                              <a:cxn ang="0">
                                <a:pos x="GluePoint968X" y="GluePoint968Y"/>
                              </a:cxn>
                              <a:cxn ang="0">
                                <a:pos x="GluePoint969X" y="GluePoint969Y"/>
                              </a:cxn>
                              <a:cxn ang="0">
                                <a:pos x="GluePoint970X" y="GluePoint970Y"/>
                              </a:cxn>
                              <a:cxn ang="0">
                                <a:pos x="GluePoint971X" y="GluePoint971Y"/>
                              </a:cxn>
                              <a:cxn ang="0">
                                <a:pos x="GluePoint972X" y="GluePoint972Y"/>
                              </a:cxn>
                              <a:cxn ang="0">
                                <a:pos x="GluePoint973X" y="GluePoint973Y"/>
                              </a:cxn>
                              <a:cxn ang="0">
                                <a:pos x="GluePoint974X" y="GluePoint974Y"/>
                              </a:cxn>
                              <a:cxn ang="0">
                                <a:pos x="GluePoint975X" y="GluePoint975Y"/>
                              </a:cxn>
                              <a:cxn ang="0">
                                <a:pos x="GluePoint976X" y="GluePoint976Y"/>
                              </a:cxn>
                              <a:cxn ang="0">
                                <a:pos x="GluePoint977X" y="GluePoint977Y"/>
                              </a:cxn>
                              <a:cxn ang="0">
                                <a:pos x="GluePoint978X" y="GluePoint978Y"/>
                              </a:cxn>
                              <a:cxn ang="0">
                                <a:pos x="GluePoint979X" y="GluePoint979Y"/>
                              </a:cxn>
                              <a:cxn ang="0">
                                <a:pos x="GluePoint980X" y="GluePoint980Y"/>
                              </a:cxn>
                              <a:cxn ang="0">
                                <a:pos x="GluePoint981X" y="GluePoint981Y"/>
                              </a:cxn>
                              <a:cxn ang="0">
                                <a:pos x="GluePoint982X" y="GluePoint982Y"/>
                              </a:cxn>
                              <a:cxn ang="0">
                                <a:pos x="GluePoint983X" y="GluePoint983Y"/>
                              </a:cxn>
                              <a:cxn ang="0">
                                <a:pos x="GluePoint984X" y="GluePoint984Y"/>
                              </a:cxn>
                              <a:cxn ang="0">
                                <a:pos x="GluePoint985X" y="GluePoint985Y"/>
                              </a:cxn>
                              <a:cxn ang="0">
                                <a:pos x="GluePoint986X" y="GluePoint986Y"/>
                              </a:cxn>
                              <a:cxn ang="0">
                                <a:pos x="GluePoint987X" y="GluePoint987Y"/>
                              </a:cxn>
                              <a:cxn ang="0">
                                <a:pos x="GluePoint988X" y="GluePoint988Y"/>
                              </a:cxn>
                              <a:cxn ang="0">
                                <a:pos x="GluePoint989X" y="GluePoint989Y"/>
                              </a:cxn>
                              <a:cxn ang="0">
                                <a:pos x="GluePoint990X" y="GluePoint990Y"/>
                              </a:cxn>
                              <a:cxn ang="0">
                                <a:pos x="GluePoint991X" y="GluePoint991Y"/>
                              </a:cxn>
                              <a:cxn ang="0">
                                <a:pos x="GluePoint992X" y="GluePoint992Y"/>
                              </a:cxn>
                              <a:cxn ang="0">
                                <a:pos x="GluePoint993X" y="GluePoint993Y"/>
                              </a:cxn>
                              <a:cxn ang="0">
                                <a:pos x="GluePoint994X" y="GluePoint994Y"/>
                              </a:cxn>
                              <a:cxn ang="0">
                                <a:pos x="GluePoint995X" y="GluePoint995Y"/>
                              </a:cxn>
                              <a:cxn ang="0">
                                <a:pos x="GluePoint996X" y="GluePoint996Y"/>
                              </a:cxn>
                              <a:cxn ang="0">
                                <a:pos x="GluePoint997X" y="GluePoint997Y"/>
                              </a:cxn>
                              <a:cxn ang="0">
                                <a:pos x="GluePoint998X" y="GluePoint998Y"/>
                              </a:cxn>
                              <a:cxn ang="0">
                                <a:pos x="GluePoint999X" y="GluePoint999Y"/>
                              </a:cxn>
                              <a:cxn ang="0">
                                <a:pos x="GluePoint1000X" y="GluePoint1000Y"/>
                              </a:cxn>
                              <a:cxn ang="0">
                                <a:pos x="GluePoint1001X" y="GluePoint1001Y"/>
                              </a:cxn>
                              <a:cxn ang="0">
                                <a:pos x="GluePoint1002X" y="GluePoint1002Y"/>
                              </a:cxn>
                              <a:cxn ang="0">
                                <a:pos x="GluePoint1003X" y="GluePoint1003Y"/>
                              </a:cxn>
                              <a:cxn ang="0">
                                <a:pos x="GluePoint1004X" y="GluePoint1004Y"/>
                              </a:cxn>
                              <a:cxn ang="0">
                                <a:pos x="GluePoint1005X" y="GluePoint1005Y"/>
                              </a:cxn>
                              <a:cxn ang="0">
                                <a:pos x="GluePoint1006X" y="GluePoint1006Y"/>
                              </a:cxn>
                              <a:cxn ang="0">
                                <a:pos x="GluePoint1007X" y="GluePoint1007Y"/>
                              </a:cxn>
                              <a:cxn ang="0">
                                <a:pos x="GluePoint1008X" y="GluePoint1008Y"/>
                              </a:cxn>
                              <a:cxn ang="0">
                                <a:pos x="GluePoint1009X" y="GluePoint1009Y"/>
                              </a:cxn>
                              <a:cxn ang="0">
                                <a:pos x="GluePoint1010X" y="GluePoint1010Y"/>
                              </a:cxn>
                              <a:cxn ang="0">
                                <a:pos x="GluePoint1011X" y="GluePoint1011Y"/>
                              </a:cxn>
                              <a:cxn ang="0">
                                <a:pos x="GluePoint1012X" y="GluePoint1012Y"/>
                              </a:cxn>
                              <a:cxn ang="0">
                                <a:pos x="GluePoint1013X" y="GluePoint1013Y"/>
                              </a:cxn>
                              <a:cxn ang="0">
                                <a:pos x="GluePoint1014X" y="GluePoint1014Y"/>
                              </a:cxn>
                              <a:cxn ang="0">
                                <a:pos x="GluePoint1015X" y="GluePoint1015Y"/>
                              </a:cxn>
                              <a:cxn ang="0">
                                <a:pos x="GluePoint1016X" y="GluePoint1016Y"/>
                              </a:cxn>
                              <a:cxn ang="0">
                                <a:pos x="GluePoint1017X" y="GluePoint1017Y"/>
                              </a:cxn>
                              <a:cxn ang="0">
                                <a:pos x="GluePoint1018X" y="GluePoint1018Y"/>
                              </a:cxn>
                              <a:cxn ang="0">
                                <a:pos x="GluePoint1019X" y="GluePoint1019Y"/>
                              </a:cxn>
                              <a:cxn ang="0">
                                <a:pos x="GluePoint1020X" y="GluePoint1020Y"/>
                              </a:cxn>
                              <a:cxn ang="0">
                                <a:pos x="GluePoint1021X" y="GluePoint1021Y"/>
                              </a:cxn>
                              <a:cxn ang="0">
                                <a:pos x="GluePoint1022X" y="GluePoint1022Y"/>
                              </a:cxn>
                              <a:cxn ang="0">
                                <a:pos x="GluePoint1023X" y="GluePoint1023Y"/>
                              </a:cxn>
                              <a:cxn ang="0">
                                <a:pos x="GluePoint1024X" y="GluePoint1024Y"/>
                              </a:cxn>
                              <a:cxn ang="0">
                                <a:pos x="GluePoint1025X" y="GluePoint1025Y"/>
                              </a:cxn>
                              <a:cxn ang="0">
                                <a:pos x="GluePoint1026X" y="GluePoint1026Y"/>
                              </a:cxn>
                              <a:cxn ang="0">
                                <a:pos x="GluePoint1027X" y="GluePoint1027Y"/>
                              </a:cxn>
                              <a:cxn ang="0">
                                <a:pos x="GluePoint1028X" y="GluePoint1028Y"/>
                              </a:cxn>
                              <a:cxn ang="0">
                                <a:pos x="GluePoint1029X" y="GluePoint1029Y"/>
                              </a:cxn>
                              <a:cxn ang="0">
                                <a:pos x="GluePoint1030X" y="GluePoint1030Y"/>
                              </a:cxn>
                              <a:cxn ang="0">
                                <a:pos x="GluePoint1031X" y="GluePoint1031Y"/>
                              </a:cxn>
                              <a:cxn ang="0">
                                <a:pos x="GluePoint1032X" y="GluePoint1032Y"/>
                              </a:cxn>
                              <a:cxn ang="0">
                                <a:pos x="GluePoint1033X" y="GluePoint1033Y"/>
                              </a:cxn>
                              <a:cxn ang="0">
                                <a:pos x="GluePoint1034X" y="GluePoint1034Y"/>
                              </a:cxn>
                              <a:cxn ang="0">
                                <a:pos x="GluePoint1035X" y="GluePoint1035Y"/>
                              </a:cxn>
                              <a:cxn ang="0">
                                <a:pos x="GluePoint1036X" y="GluePoint1036Y"/>
                              </a:cxn>
                              <a:cxn ang="0">
                                <a:pos x="GluePoint1037X" y="GluePoint1037Y"/>
                              </a:cxn>
                              <a:cxn ang="0">
                                <a:pos x="GluePoint1038X" y="GluePoint1038Y"/>
                              </a:cxn>
                              <a:cxn ang="0">
                                <a:pos x="GluePoint1039X" y="GluePoint1039Y"/>
                              </a:cxn>
                              <a:cxn ang="0">
                                <a:pos x="GluePoint1040X" y="GluePoint1040Y"/>
                              </a:cxn>
                              <a:cxn ang="0">
                                <a:pos x="GluePoint1041X" y="GluePoint1041Y"/>
                              </a:cxn>
                              <a:cxn ang="0">
                                <a:pos x="GluePoint1042X" y="GluePoint1042Y"/>
                              </a:cxn>
                              <a:cxn ang="0">
                                <a:pos x="GluePoint1043X" y="GluePoint1043Y"/>
                              </a:cxn>
                              <a:cxn ang="0">
                                <a:pos x="GluePoint1044X" y="GluePoint1044Y"/>
                              </a:cxn>
                              <a:cxn ang="0">
                                <a:pos x="GluePoint1045X" y="GluePoint1045Y"/>
                              </a:cxn>
                              <a:cxn ang="0">
                                <a:pos x="GluePoint1046X" y="GluePoint1046Y"/>
                              </a:cxn>
                              <a:cxn ang="0">
                                <a:pos x="GluePoint1047X" y="GluePoint1047Y"/>
                              </a:cxn>
                              <a:cxn ang="0">
                                <a:pos x="GluePoint1048X" y="GluePoint1048Y"/>
                              </a:cxn>
                              <a:cxn ang="0">
                                <a:pos x="GluePoint1049X" y="GluePoint1049Y"/>
                              </a:cxn>
                              <a:cxn ang="0">
                                <a:pos x="GluePoint1050X" y="GluePoint1050Y"/>
                              </a:cxn>
                              <a:cxn ang="0">
                                <a:pos x="GluePoint1051X" y="GluePoint1051Y"/>
                              </a:cxn>
                              <a:cxn ang="0">
                                <a:pos x="GluePoint1052X" y="GluePoint1052Y"/>
                              </a:cxn>
                              <a:cxn ang="0">
                                <a:pos x="GluePoint1053X" y="GluePoint1053Y"/>
                              </a:cxn>
                              <a:cxn ang="0">
                                <a:pos x="GluePoint1054X" y="GluePoint1054Y"/>
                              </a:cxn>
                              <a:cxn ang="0">
                                <a:pos x="GluePoint1055X" y="GluePoint1055Y"/>
                              </a:cxn>
                              <a:cxn ang="0">
                                <a:pos x="GluePoint1056X" y="GluePoint1056Y"/>
                              </a:cxn>
                              <a:cxn ang="0">
                                <a:pos x="GluePoint1057X" y="GluePoint1057Y"/>
                              </a:cxn>
                              <a:cxn ang="0">
                                <a:pos x="GluePoint1058X" y="GluePoint1058Y"/>
                              </a:cxn>
                              <a:cxn ang="0">
                                <a:pos x="GluePoint1059X" y="GluePoint1059Y"/>
                              </a:cxn>
                              <a:cxn ang="0">
                                <a:pos x="GluePoint1060X" y="GluePoint1060Y"/>
                              </a:cxn>
                              <a:cxn ang="0">
                                <a:pos x="GluePoint1061X" y="GluePoint1061Y"/>
                              </a:cxn>
                              <a:cxn ang="0">
                                <a:pos x="GluePoint1062X" y="GluePoint1062Y"/>
                              </a:cxn>
                              <a:cxn ang="0">
                                <a:pos x="GluePoint1063X" y="GluePoint1063Y"/>
                              </a:cxn>
                              <a:cxn ang="0">
                                <a:pos x="GluePoint1064X" y="GluePoint1064Y"/>
                              </a:cxn>
                              <a:cxn ang="0">
                                <a:pos x="GluePoint1065X" y="GluePoint1065Y"/>
                              </a:cxn>
                              <a:cxn ang="0">
                                <a:pos x="GluePoint1066X" y="GluePoint1066Y"/>
                              </a:cxn>
                              <a:cxn ang="0">
                                <a:pos x="GluePoint1067X" y="GluePoint1067Y"/>
                              </a:cxn>
                              <a:cxn ang="0">
                                <a:pos x="GluePoint1068X" y="GluePoint1068Y"/>
                              </a:cxn>
                              <a:cxn ang="0">
                                <a:pos x="GluePoint1069X" y="GluePoint1069Y"/>
                              </a:cxn>
                              <a:cxn ang="0">
                                <a:pos x="GluePoint1070X" y="GluePoint1070Y"/>
                              </a:cxn>
                              <a:cxn ang="0">
                                <a:pos x="GluePoint1071X" y="GluePoint1071Y"/>
                              </a:cxn>
                              <a:cxn ang="0">
                                <a:pos x="GluePoint1072X" y="GluePoint1072Y"/>
                              </a:cxn>
                              <a:cxn ang="0">
                                <a:pos x="GluePoint1073X" y="GluePoint1073Y"/>
                              </a:cxn>
                              <a:cxn ang="0">
                                <a:pos x="GluePoint1074X" y="GluePoint1074Y"/>
                              </a:cxn>
                              <a:cxn ang="0">
                                <a:pos x="GluePoint1075X" y="GluePoint1075Y"/>
                              </a:cxn>
                              <a:cxn ang="0">
                                <a:pos x="GluePoint1076X" y="GluePoint1076Y"/>
                              </a:cxn>
                              <a:cxn ang="0">
                                <a:pos x="GluePoint1077X" y="GluePoint1077Y"/>
                              </a:cxn>
                              <a:cxn ang="0">
                                <a:pos x="GluePoint1078X" y="GluePoint1078Y"/>
                              </a:cxn>
                              <a:cxn ang="0">
                                <a:pos x="GluePoint1079X" y="GluePoint1079Y"/>
                              </a:cxn>
                              <a:cxn ang="0">
                                <a:pos x="GluePoint1080X" y="GluePoint1080Y"/>
                              </a:cxn>
                              <a:cxn ang="0">
                                <a:pos x="GluePoint1081X" y="GluePoint1081Y"/>
                              </a:cxn>
                              <a:cxn ang="0">
                                <a:pos x="GluePoint1082X" y="GluePoint1082Y"/>
                              </a:cxn>
                              <a:cxn ang="0">
                                <a:pos x="GluePoint1083X" y="GluePoint1083Y"/>
                              </a:cxn>
                              <a:cxn ang="0">
                                <a:pos x="GluePoint1084X" y="GluePoint1084Y"/>
                              </a:cxn>
                              <a:cxn ang="0">
                                <a:pos x="GluePoint1085X" y="GluePoint1085Y"/>
                              </a:cxn>
                              <a:cxn ang="0">
                                <a:pos x="GluePoint1086X" y="GluePoint1086Y"/>
                              </a:cxn>
                              <a:cxn ang="0">
                                <a:pos x="GluePoint1087X" y="GluePoint1087Y"/>
                              </a:cxn>
                              <a:cxn ang="0">
                                <a:pos x="GluePoint1088X" y="GluePoint1088Y"/>
                              </a:cxn>
                              <a:cxn ang="0">
                                <a:pos x="GluePoint1089X" y="GluePoint1089Y"/>
                              </a:cxn>
                              <a:cxn ang="0">
                                <a:pos x="GluePoint1090X" y="GluePoint1090Y"/>
                              </a:cxn>
                              <a:cxn ang="0">
                                <a:pos x="GluePoint1091X" y="GluePoint1091Y"/>
                              </a:cxn>
                              <a:cxn ang="0">
                                <a:pos x="GluePoint1092X" y="GluePoint1092Y"/>
                              </a:cxn>
                              <a:cxn ang="0">
                                <a:pos x="GluePoint1093X" y="GluePoint1093Y"/>
                              </a:cxn>
                              <a:cxn ang="0">
                                <a:pos x="GluePoint1094X" y="GluePoint1094Y"/>
                              </a:cxn>
                              <a:cxn ang="0">
                                <a:pos x="GluePoint1095X" y="GluePoint1095Y"/>
                              </a:cxn>
                              <a:cxn ang="0">
                                <a:pos x="GluePoint1096X" y="GluePoint1096Y"/>
                              </a:cxn>
                              <a:cxn ang="0">
                                <a:pos x="GluePoint1097X" y="GluePoint1097Y"/>
                              </a:cxn>
                              <a:cxn ang="0">
                                <a:pos x="GluePoint1098X" y="GluePoint1098Y"/>
                              </a:cxn>
                              <a:cxn ang="0">
                                <a:pos x="GluePoint1099X" y="GluePoint1099Y"/>
                              </a:cxn>
                              <a:cxn ang="0">
                                <a:pos x="GluePoint1100X" y="GluePoint1100Y"/>
                              </a:cxn>
                              <a:cxn ang="0">
                                <a:pos x="GluePoint1101X" y="GluePoint1101Y"/>
                              </a:cxn>
                              <a:cxn ang="0">
                                <a:pos x="GluePoint1102X" y="GluePoint1102Y"/>
                              </a:cxn>
                              <a:cxn ang="0">
                                <a:pos x="GluePoint1103X" y="GluePoint1103Y"/>
                              </a:cxn>
                              <a:cxn ang="0">
                                <a:pos x="GluePoint1104X" y="GluePoint1104Y"/>
                              </a:cxn>
                              <a:cxn ang="0">
                                <a:pos x="GluePoint1105X" y="GluePoint1105Y"/>
                              </a:cxn>
                              <a:cxn ang="0">
                                <a:pos x="GluePoint1106X" y="GluePoint1106Y"/>
                              </a:cxn>
                              <a:cxn ang="0">
                                <a:pos x="GluePoint1107X" y="GluePoint1107Y"/>
                              </a:cxn>
                              <a:cxn ang="0">
                                <a:pos x="GluePoint1108X" y="GluePoint1108Y"/>
                              </a:cxn>
                              <a:cxn ang="0">
                                <a:pos x="GluePoint1109X" y="GluePoint1109Y"/>
                              </a:cxn>
                              <a:cxn ang="0">
                                <a:pos x="GluePoint1110X" y="GluePoint1110Y"/>
                              </a:cxn>
                              <a:cxn ang="0">
                                <a:pos x="GluePoint1111X" y="GluePoint1111Y"/>
                              </a:cxn>
                              <a:cxn ang="0">
                                <a:pos x="GluePoint1112X" y="GluePoint1112Y"/>
                              </a:cxn>
                              <a:cxn ang="0">
                                <a:pos x="GluePoint1113X" y="GluePoint1113Y"/>
                              </a:cxn>
                              <a:cxn ang="0">
                                <a:pos x="GluePoint1114X" y="GluePoint1114Y"/>
                              </a:cxn>
                              <a:cxn ang="0">
                                <a:pos x="GluePoint1115X" y="GluePoint1115Y"/>
                              </a:cxn>
                              <a:cxn ang="0">
                                <a:pos x="GluePoint1116X" y="GluePoint1116Y"/>
                              </a:cxn>
                              <a:cxn ang="0">
                                <a:pos x="GluePoint1117X" y="GluePoint1117Y"/>
                              </a:cxn>
                              <a:cxn ang="0">
                                <a:pos x="GluePoint1118X" y="GluePoint1118Y"/>
                              </a:cxn>
                              <a:cxn ang="0">
                                <a:pos x="GluePoint1119X" y="GluePoint1119Y"/>
                              </a:cxn>
                              <a:cxn ang="0">
                                <a:pos x="GluePoint1120X" y="GluePoint1120Y"/>
                              </a:cxn>
                              <a:cxn ang="0">
                                <a:pos x="GluePoint1121X" y="GluePoint1121Y"/>
                              </a:cxn>
                              <a:cxn ang="0">
                                <a:pos x="GluePoint1122X" y="GluePoint1122Y"/>
                              </a:cxn>
                              <a:cxn ang="0">
                                <a:pos x="GluePoint1123X" y="GluePoint1123Y"/>
                              </a:cxn>
                              <a:cxn ang="0">
                                <a:pos x="GluePoint1124X" y="GluePoint1124Y"/>
                              </a:cxn>
                              <a:cxn ang="0">
                                <a:pos x="GluePoint1125X" y="GluePoint1125Y"/>
                              </a:cxn>
                              <a:cxn ang="0">
                                <a:pos x="GluePoint1126X" y="GluePoint1126Y"/>
                              </a:cxn>
                              <a:cxn ang="0">
                                <a:pos x="GluePoint1127X" y="GluePoint1127Y"/>
                              </a:cxn>
                              <a:cxn ang="0">
                                <a:pos x="GluePoint1128X" y="GluePoint1128Y"/>
                              </a:cxn>
                              <a:cxn ang="0">
                                <a:pos x="GluePoint1129X" y="GluePoint1129Y"/>
                              </a:cxn>
                              <a:cxn ang="0">
                                <a:pos x="GluePoint1130X" y="GluePoint1130Y"/>
                              </a:cxn>
                              <a:cxn ang="0">
                                <a:pos x="GluePoint1131X" y="GluePoint1131Y"/>
                              </a:cxn>
                              <a:cxn ang="0">
                                <a:pos x="GluePoint1132X" y="GluePoint1132Y"/>
                              </a:cxn>
                              <a:cxn ang="0">
                                <a:pos x="GluePoint1133X" y="GluePoint1133Y"/>
                              </a:cxn>
                              <a:cxn ang="0">
                                <a:pos x="GluePoint1134X" y="GluePoint1134Y"/>
                              </a:cxn>
                              <a:cxn ang="0">
                                <a:pos x="GluePoint1135X" y="GluePoint1135Y"/>
                              </a:cxn>
                              <a:cxn ang="0">
                                <a:pos x="GluePoint1136X" y="GluePoint1136Y"/>
                              </a:cxn>
                              <a:cxn ang="0">
                                <a:pos x="GluePoint1137X" y="GluePoint1137Y"/>
                              </a:cxn>
                              <a:cxn ang="0">
                                <a:pos x="GluePoint1138X" y="GluePoint1138Y"/>
                              </a:cxn>
                              <a:cxn ang="0">
                                <a:pos x="GluePoint1139X" y="GluePoint1139Y"/>
                              </a:cxn>
                              <a:cxn ang="0">
                                <a:pos x="GluePoint1140X" y="GluePoint1140Y"/>
                              </a:cxn>
                              <a:cxn ang="0">
                                <a:pos x="GluePoint1141X" y="GluePoint1141Y"/>
                              </a:cxn>
                              <a:cxn ang="0">
                                <a:pos x="GluePoint1142X" y="GluePoint1142Y"/>
                              </a:cxn>
                              <a:cxn ang="0">
                                <a:pos x="GluePoint1143X" y="GluePoint1143Y"/>
                              </a:cxn>
                              <a:cxn ang="0">
                                <a:pos x="GluePoint1144X" y="GluePoint1144Y"/>
                              </a:cxn>
                              <a:cxn ang="0">
                                <a:pos x="GluePoint1145X" y="GluePoint1145Y"/>
                              </a:cxn>
                              <a:cxn ang="0">
                                <a:pos x="GluePoint1146X" y="GluePoint1146Y"/>
                              </a:cxn>
                              <a:cxn ang="0">
                                <a:pos x="GluePoint1147X" y="GluePoint1147Y"/>
                              </a:cxn>
                              <a:cxn ang="0">
                                <a:pos x="GluePoint1148X" y="GluePoint1148Y"/>
                              </a:cxn>
                              <a:cxn ang="0">
                                <a:pos x="GluePoint1149X" y="GluePoint1149Y"/>
                              </a:cxn>
                              <a:cxn ang="0">
                                <a:pos x="GluePoint1150X" y="GluePoint1150Y"/>
                              </a:cxn>
                              <a:cxn ang="0">
                                <a:pos x="GluePoint1151X" y="GluePoint1151Y"/>
                              </a:cxn>
                              <a:cxn ang="0">
                                <a:pos x="GluePoint1152X" y="GluePoint1152Y"/>
                              </a:cxn>
                              <a:cxn ang="0">
                                <a:pos x="GluePoint1153X" y="GluePoint1153Y"/>
                              </a:cxn>
                              <a:cxn ang="0">
                                <a:pos x="GluePoint1154X" y="GluePoint1154Y"/>
                              </a:cxn>
                              <a:cxn ang="0">
                                <a:pos x="GluePoint1155X" y="GluePoint1155Y"/>
                              </a:cxn>
                              <a:cxn ang="0">
                                <a:pos x="GluePoint1156X" y="GluePoint1156Y"/>
                              </a:cxn>
                              <a:cxn ang="0">
                                <a:pos x="GluePoint1157X" y="GluePoint1157Y"/>
                              </a:cxn>
                              <a:cxn ang="0">
                                <a:pos x="GluePoint1158X" y="GluePoint1158Y"/>
                              </a:cxn>
                              <a:cxn ang="0">
                                <a:pos x="GluePoint1159X" y="GluePoint1159Y"/>
                              </a:cxn>
                              <a:cxn ang="0">
                                <a:pos x="GluePoint1160X" y="GluePoint1160Y"/>
                              </a:cxn>
                              <a:cxn ang="0">
                                <a:pos x="GluePoint1161X" y="GluePoint1161Y"/>
                              </a:cxn>
                              <a:cxn ang="0">
                                <a:pos x="GluePoint1162X" y="GluePoint1162Y"/>
                              </a:cxn>
                              <a:cxn ang="0">
                                <a:pos x="GluePoint1163X" y="GluePoint1163Y"/>
                              </a:cxn>
                              <a:cxn ang="0">
                                <a:pos x="GluePoint1164X" y="GluePoint1164Y"/>
                              </a:cxn>
                              <a:cxn ang="0">
                                <a:pos x="GluePoint1165X" y="GluePoint1165Y"/>
                              </a:cxn>
                              <a:cxn ang="0">
                                <a:pos x="GluePoint1166X" y="GluePoint1166Y"/>
                              </a:cxn>
                              <a:cxn ang="0">
                                <a:pos x="GluePoint1167X" y="GluePoint1167Y"/>
                              </a:cxn>
                              <a:cxn ang="0">
                                <a:pos x="GluePoint1168X" y="GluePoint1168Y"/>
                              </a:cxn>
                              <a:cxn ang="0">
                                <a:pos x="GluePoint1169X" y="GluePoint1169Y"/>
                              </a:cxn>
                              <a:cxn ang="0">
                                <a:pos x="GluePoint1170X" y="GluePoint1170Y"/>
                              </a:cxn>
                              <a:cxn ang="0">
                                <a:pos x="GluePoint1171X" y="GluePoint1171Y"/>
                              </a:cxn>
                              <a:cxn ang="0">
                                <a:pos x="GluePoint1172X" y="GluePoint1172Y"/>
                              </a:cxn>
                              <a:cxn ang="0">
                                <a:pos x="GluePoint1173X" y="GluePoint1173Y"/>
                              </a:cxn>
                              <a:cxn ang="0">
                                <a:pos x="GluePoint1174X" y="GluePoint1174Y"/>
                              </a:cxn>
                              <a:cxn ang="0">
                                <a:pos x="GluePoint1175X" y="GluePoint1175Y"/>
                              </a:cxn>
                            </a:cxnLst>
                            <a:rect l="textAreaLeft" t="textAreaTop" r="textAreaRight" b="textAreaBottom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Forma libre: Forma 10"/>
                        <wps:cNvSpPr/>
                        <wps:spPr>
                          <a:xfrm flipH="1" flipV="1" rot="10800000">
                            <a:off x="0" y="0"/>
                            <a:ext cx="549360" cy="541800"/>
                          </a:xfrm>
                          <a:custGeom>
                            <a:avLst/>
                            <a:gdLst>
                              <a:gd name="textAreaLeft" fmla="*/ -360 w 311400"/>
                              <a:gd name="textAreaRight" fmla="*/ 311400 w 311400"/>
                              <a:gd name="textAreaTop" fmla="*/ -360 h 307080"/>
                              <a:gd name="textAreaBottom" fmla="*/ 307080 h 307080"/>
                              <a:gd name="GluePoint1X" fmla="*/ 1439383 w 2647519"/>
                              <a:gd name="GluePoint1Y" fmla="*/ 2598425 h 2612594"/>
                              <a:gd name="GluePoint2X" fmla="*/ 1427010 w 2647519"/>
                              <a:gd name="GluePoint2Y" fmla="*/ 2605087 h 2612594"/>
                              <a:gd name="GluePoint3X" fmla="*/ 1427751 w 2647519"/>
                              <a:gd name="GluePoint3Y" fmla="*/ 2605405 h 2612594"/>
                              <a:gd name="GluePoint4X" fmla="*/ 1542263 w 2647519"/>
                              <a:gd name="GluePoint4Y" fmla="*/ 2530792 h 2612594"/>
                              <a:gd name="GluePoint5X" fmla="*/ 1502258 w 2647519"/>
                              <a:gd name="GluePoint5Y" fmla="*/ 2540317 h 2612594"/>
                              <a:gd name="GluePoint6X" fmla="*/ 1442250 w 2647519"/>
                              <a:gd name="GluePoint6Y" fmla="*/ 2547937 h 2612594"/>
                              <a:gd name="GluePoint7X" fmla="*/ 1439393 w 2647519"/>
                              <a:gd name="GluePoint7Y" fmla="*/ 2540317 h 2612594"/>
                              <a:gd name="GluePoint8X" fmla="*/ 1481303 w 2647519"/>
                              <a:gd name="GluePoint8Y" fmla="*/ 2536507 h 2612594"/>
                              <a:gd name="GluePoint9X" fmla="*/ 1542263 w 2647519"/>
                              <a:gd name="GluePoint9Y" fmla="*/ 2530792 h 2612594"/>
                              <a:gd name="GluePoint10X" fmla="*/ 1646324 w 2647519"/>
                              <a:gd name="GluePoint10Y" fmla="*/ 2520821 h 2612594"/>
                              <a:gd name="GluePoint11X" fmla="*/ 1643880 w 2647519"/>
                              <a:gd name="GluePoint11Y" fmla="*/ 2521511 h 2612594"/>
                              <a:gd name="GluePoint12X" fmla="*/ 1645133 w 2647519"/>
                              <a:gd name="GluePoint12Y" fmla="*/ 2521267 h 2612594"/>
                              <a:gd name="GluePoint13X" fmla="*/ 899801 w 2647519"/>
                              <a:gd name="GluePoint13Y" fmla="*/ 2506503 h 2612594"/>
                              <a:gd name="GluePoint14X" fmla="*/ 942187 w 2647519"/>
                              <a:gd name="GluePoint14Y" fmla="*/ 2517457 h 2612594"/>
                              <a:gd name="GluePoint15X" fmla="*/ 960285 w 2647519"/>
                              <a:gd name="GluePoint15Y" fmla="*/ 2518409 h 2612594"/>
                              <a:gd name="GluePoint16X" fmla="*/ 1010767 w 2647519"/>
                              <a:gd name="GluePoint16Y" fmla="*/ 2543175 h 2612594"/>
                              <a:gd name="GluePoint17X" fmla="*/ 1033627 w 2647519"/>
                              <a:gd name="GluePoint17Y" fmla="*/ 2547937 h 2612594"/>
                              <a:gd name="GluePoint18X" fmla="*/ 1035057 w 2647519"/>
                              <a:gd name="GluePoint18Y" fmla="*/ 2548414 h 2612594"/>
                              <a:gd name="GluePoint19X" fmla="*/ 1040295 w 2647519"/>
                              <a:gd name="GluePoint19Y" fmla="*/ 2543175 h 2612594"/>
                              <a:gd name="GluePoint20X" fmla="*/ 1060297 w 2647519"/>
                              <a:gd name="GluePoint20Y" fmla="*/ 2548890 h 2612594"/>
                              <a:gd name="GluePoint21X" fmla="*/ 1080300 w 2647519"/>
                              <a:gd name="GluePoint21Y" fmla="*/ 2553652 h 2612594"/>
                              <a:gd name="GluePoint22X" fmla="*/ 1119713 w 2647519"/>
                              <a:gd name="GluePoint22Y" fmla="*/ 2562818 h 2612594"/>
                              <a:gd name="GluePoint23X" fmla="*/ 1120305 w 2647519"/>
                              <a:gd name="GluePoint23Y" fmla="*/ 2562225 h 2612594"/>
                              <a:gd name="GluePoint24X" fmla="*/ 1166025 w 2647519"/>
                              <a:gd name="GluePoint24Y" fmla="*/ 2569845 h 2612594"/>
                              <a:gd name="GluePoint25X" fmla="*/ 1187932 w 2647519"/>
                              <a:gd name="GluePoint25Y" fmla="*/ 2573655 h 2612594"/>
                              <a:gd name="GluePoint26X" fmla="*/ 1209840 w 2647519"/>
                              <a:gd name="GluePoint26Y" fmla="*/ 2575560 h 2612594"/>
                              <a:gd name="GluePoint27X" fmla="*/ 1254607 w 2647519"/>
                              <a:gd name="GluePoint27Y" fmla="*/ 2577465 h 2612594"/>
                              <a:gd name="GluePoint28X" fmla="*/ 1315567 w 2647519"/>
                              <a:gd name="GluePoint28Y" fmla="*/ 2576512 h 2612594"/>
                              <a:gd name="GluePoint29X" fmla="*/ 1318213 w 2647519"/>
                              <a:gd name="GluePoint29Y" fmla="*/ 2576512 h 2612594"/>
                              <a:gd name="GluePoint30X" fmla="*/ 1324140 w 2647519"/>
                              <a:gd name="GluePoint30Y" fmla="*/ 2573178 h 2612594"/>
                              <a:gd name="GluePoint31X" fmla="*/ 1337475 w 2647519"/>
                              <a:gd name="GluePoint31Y" fmla="*/ 2568892 h 2612594"/>
                              <a:gd name="GluePoint32X" fmla="*/ 1351048 w 2647519"/>
                              <a:gd name="GluePoint32Y" fmla="*/ 2568654 h 2612594"/>
                              <a:gd name="GluePoint33X" fmla="*/ 1360335 w 2647519"/>
                              <a:gd name="GluePoint33Y" fmla="*/ 2569844 h 2612594"/>
                              <a:gd name="GluePoint34X" fmla="*/ 1362835 w 2647519"/>
                              <a:gd name="GluePoint34Y" fmla="*/ 2576512 h 2612594"/>
                              <a:gd name="GluePoint35X" fmla="*/ 1384147 w 2647519"/>
                              <a:gd name="GluePoint35Y" fmla="*/ 2576512 h 2612594"/>
                              <a:gd name="GluePoint36X" fmla="*/ 1377480 w 2647519"/>
                              <a:gd name="GluePoint36Y" fmla="*/ 2586037 h 2612594"/>
                              <a:gd name="GluePoint37X" fmla="*/ 1373670 w 2647519"/>
                              <a:gd name="GluePoint37Y" fmla="*/ 2590800 h 2612594"/>
                              <a:gd name="GluePoint38X" fmla="*/ 1361287 w 2647519"/>
                              <a:gd name="GluePoint38Y" fmla="*/ 2596515 h 2612594"/>
                              <a:gd name="GluePoint39X" fmla="*/ 1338427 w 2647519"/>
                              <a:gd name="GluePoint39Y" fmla="*/ 2596515 h 2612594"/>
                              <a:gd name="GluePoint40X" fmla="*/ 1308900 w 2647519"/>
                              <a:gd name="GluePoint40Y" fmla="*/ 2594610 h 2612594"/>
                              <a:gd name="GluePoint41X" fmla="*/ 1245082 w 2647519"/>
                              <a:gd name="GluePoint41Y" fmla="*/ 2592705 h 2612594"/>
                              <a:gd name="GluePoint42X" fmla="*/ 1197457 w 2647519"/>
                              <a:gd name="GluePoint42Y" fmla="*/ 2588895 h 2612594"/>
                              <a:gd name="GluePoint43X" fmla="*/ 1155547 w 2647519"/>
                              <a:gd name="GluePoint43Y" fmla="*/ 2583180 h 2612594"/>
                              <a:gd name="GluePoint44X" fmla="*/ 1113637 w 2647519"/>
                              <a:gd name="GluePoint44Y" fmla="*/ 2576512 h 2612594"/>
                              <a:gd name="GluePoint45X" fmla="*/ 1049820 w 2647519"/>
                              <a:gd name="GluePoint45Y" fmla="*/ 2566987 h 2612594"/>
                              <a:gd name="GluePoint46X" fmla="*/ 1000290 w 2647519"/>
                              <a:gd name="GluePoint46Y" fmla="*/ 2550795 h 2612594"/>
                              <a:gd name="GluePoint47X" fmla="*/ 1000863 w 2647519"/>
                              <a:gd name="GluePoint47Y" fmla="*/ 2550379 h 2612594"/>
                              <a:gd name="GluePoint48X" fmla="*/ 971715 w 2647519"/>
                              <a:gd name="GluePoint48Y" fmla="*/ 2541270 h 2612594"/>
                              <a:gd name="GluePoint49X" fmla="*/ 945997 w 2647519"/>
                              <a:gd name="GluePoint49Y" fmla="*/ 2529840 h 2612594"/>
                              <a:gd name="GluePoint50X" fmla="*/ 916470 w 2647519"/>
                              <a:gd name="GluePoint50Y" fmla="*/ 2520315 h 2612594"/>
                              <a:gd name="GluePoint51X" fmla="*/ 885990 w 2647519"/>
                              <a:gd name="GluePoint51Y" fmla="*/ 2509837 h 2612594"/>
                              <a:gd name="GluePoint52X" fmla="*/ 899801 w 2647519"/>
                              <a:gd name="GluePoint52Y" fmla="*/ 2506503 h 2612594"/>
                              <a:gd name="GluePoint53X" fmla="*/ 1460492 w 2647519"/>
                              <a:gd name="GluePoint53Y" fmla="*/ 2486082 h 2612594"/>
                              <a:gd name="GluePoint54X" fmla="*/ 1445939 w 2647519"/>
                              <a:gd name="GluePoint54Y" fmla="*/ 2488303 h 2612594"/>
                              <a:gd name="GluePoint55X" fmla="*/ 1345293 w 2647519"/>
                              <a:gd name="GluePoint55Y" fmla="*/ 2493385 h 2612594"/>
                              <a:gd name="GluePoint56X" fmla="*/ 1378432 w 2647519"/>
                              <a:gd name="GluePoint56Y" fmla="*/ 2497454 h 2612594"/>
                              <a:gd name="GluePoint57X" fmla="*/ 1387005 w 2647519"/>
                              <a:gd name="GluePoint57Y" fmla="*/ 2495549 h 2612594"/>
                              <a:gd name="GluePoint58X" fmla="*/ 1446060 w 2647519"/>
                              <a:gd name="GluePoint58Y" fmla="*/ 2488882 h 2612594"/>
                              <a:gd name="GluePoint59X" fmla="*/ 1455778 w 2647519"/>
                              <a:gd name="GluePoint59Y" fmla="*/ 2486992 h 2612594"/>
                              <a:gd name="GluePoint60X" fmla="*/ 1550918 w 2647519"/>
                              <a:gd name="GluePoint60Y" fmla="*/ 2472281 h 2612594"/>
                              <a:gd name="GluePoint61X" fmla="*/ 1501488 w 2647519"/>
                              <a:gd name="GluePoint61Y" fmla="*/ 2479825 h 2612594"/>
                              <a:gd name="GluePoint62X" fmla="*/ 1518450 w 2647519"/>
                              <a:gd name="GluePoint62Y" fmla="*/ 2480309 h 2612594"/>
                              <a:gd name="GluePoint63X" fmla="*/ 1542858 w 2647519"/>
                              <a:gd name="GluePoint63Y" fmla="*/ 2475785 h 2612594"/>
                              <a:gd name="GluePoint64X" fmla="*/ 1731355 w 2647519"/>
                              <a:gd name="GluePoint64Y" fmla="*/ 2470078 h 2612594"/>
                              <a:gd name="GluePoint65X" fmla="*/ 1576323 w 2647519"/>
                              <a:gd name="GluePoint65Y" fmla="*/ 2511364 h 2612594"/>
                              <a:gd name="GluePoint66X" fmla="*/ 1654777 w 2647519"/>
                              <a:gd name="GluePoint66Y" fmla="*/ 2493883 h 2612594"/>
                              <a:gd name="GluePoint67X" fmla="*/ 737400 w 2647519"/>
                              <a:gd name="GluePoint67Y" fmla="*/ 2450782 h 2612594"/>
                              <a:gd name="GluePoint68X" fmla="*/ 846937 w 2647519"/>
                              <a:gd name="GluePoint68Y" fmla="*/ 2497454 h 2612594"/>
                              <a:gd name="GluePoint69X" fmla="*/ 885990 w 2647519"/>
                              <a:gd name="GluePoint69Y" fmla="*/ 2509837 h 2612594"/>
                              <a:gd name="GluePoint70X" fmla="*/ 915517 w 2647519"/>
                              <a:gd name="GluePoint70Y" fmla="*/ 2520314 h 2612594"/>
                              <a:gd name="GluePoint71X" fmla="*/ 945045 w 2647519"/>
                              <a:gd name="GluePoint71Y" fmla="*/ 2529839 h 2612594"/>
                              <a:gd name="GluePoint72X" fmla="*/ 970762 w 2647519"/>
                              <a:gd name="GluePoint72Y" fmla="*/ 2541269 h 2612594"/>
                              <a:gd name="GluePoint73X" fmla="*/ 965047 w 2647519"/>
                              <a:gd name="GluePoint73Y" fmla="*/ 2546032 h 2612594"/>
                              <a:gd name="GluePoint74X" fmla="*/ 949807 w 2647519"/>
                              <a:gd name="GluePoint74Y" fmla="*/ 2543174 h 2612594"/>
                              <a:gd name="GluePoint75X" fmla="*/ 895515 w 2647519"/>
                              <a:gd name="GluePoint75Y" fmla="*/ 2523172 h 2612594"/>
                              <a:gd name="GluePoint76X" fmla="*/ 868845 w 2647519"/>
                              <a:gd name="GluePoint76Y" fmla="*/ 2512694 h 2612594"/>
                              <a:gd name="GluePoint77X" fmla="*/ 842175 w 2647519"/>
                              <a:gd name="GluePoint77Y" fmla="*/ 2501264 h 2612594"/>
                              <a:gd name="GluePoint78X" fmla="*/ 806932 w 2647519"/>
                              <a:gd name="GluePoint78Y" fmla="*/ 2488882 h 2612594"/>
                              <a:gd name="GluePoint79X" fmla="*/ 776452 w 2647519"/>
                              <a:gd name="GluePoint79Y" fmla="*/ 2475547 h 2612594"/>
                              <a:gd name="GluePoint80X" fmla="*/ 752640 w 2647519"/>
                              <a:gd name="GluePoint80Y" fmla="*/ 2463164 h 2612594"/>
                              <a:gd name="GluePoint81X" fmla="*/ 737400 w 2647519"/>
                              <a:gd name="GluePoint81Y" fmla="*/ 2450782 h 2612594"/>
                              <a:gd name="GluePoint82X" fmla="*/ 782168 w 2647519"/>
                              <a:gd name="GluePoint82Y" fmla="*/ 2426970 h 2612594"/>
                              <a:gd name="GluePoint83X" fmla="*/ 834555 w 2647519"/>
                              <a:gd name="GluePoint83Y" fmla="*/ 2453640 h 2612594"/>
                              <a:gd name="GluePoint84X" fmla="*/ 827888 w 2647519"/>
                              <a:gd name="GluePoint84Y" fmla="*/ 2457450 h 2612594"/>
                              <a:gd name="GluePoint85X" fmla="*/ 766928 w 2647519"/>
                              <a:gd name="GluePoint85Y" fmla="*/ 2427922 h 2612594"/>
                              <a:gd name="GluePoint86X" fmla="*/ 782168 w 2647519"/>
                              <a:gd name="GluePoint86Y" fmla="*/ 2426970 h 2612594"/>
                              <a:gd name="GluePoint87X" fmla="*/ 588810 w 2647519"/>
                              <a:gd name="GluePoint87Y" fmla="*/ 2362200 h 2612594"/>
                              <a:gd name="GluePoint88X" fmla="*/ 653580 w 2647519"/>
                              <a:gd name="GluePoint88Y" fmla="*/ 2398395 h 2612594"/>
                              <a:gd name="GluePoint89X" fmla="*/ 666915 w 2647519"/>
                              <a:gd name="GluePoint89Y" fmla="*/ 2413635 h 2612594"/>
                              <a:gd name="GluePoint90X" fmla="*/ 636435 w 2647519"/>
                              <a:gd name="GluePoint90Y" fmla="*/ 2397442 h 2612594"/>
                              <a:gd name="GluePoint91X" fmla="*/ 613575 w 2647519"/>
                              <a:gd name="GluePoint91Y" fmla="*/ 2383155 h 2612594"/>
                              <a:gd name="GluePoint92X" fmla="*/ 588810 w 2647519"/>
                              <a:gd name="GluePoint92Y" fmla="*/ 2362200 h 2612594"/>
                              <a:gd name="GluePoint93X" fmla="*/ 702387 w 2647519"/>
                              <a:gd name="GluePoint93Y" fmla="*/ 2337759 h 2612594"/>
                              <a:gd name="GluePoint94X" fmla="*/ 702396 w 2647519"/>
                              <a:gd name="GluePoint94Y" fmla="*/ 2338030 h 2612594"/>
                              <a:gd name="GluePoint95X" fmla="*/ 705613 w 2647519"/>
                              <a:gd name="GluePoint95Y" fmla="*/ 2341924 h 2612594"/>
                              <a:gd name="GluePoint96X" fmla="*/ 705967 w 2647519"/>
                              <a:gd name="GluePoint96Y" fmla="*/ 2340292 h 2612594"/>
                              <a:gd name="GluePoint97X" fmla="*/ 2093409 w 2647519"/>
                              <a:gd name="GluePoint97Y" fmla="*/ 2275234 h 2612594"/>
                              <a:gd name="GluePoint98X" fmla="*/ 2089950 w 2647519"/>
                              <a:gd name="GluePoint98Y" fmla="*/ 2275522 h 2612594"/>
                              <a:gd name="GluePoint99X" fmla="*/ 2032800 w 2647519"/>
                              <a:gd name="GluePoint99Y" fmla="*/ 2316480 h 2612594"/>
                              <a:gd name="GluePoint100X" fmla="*/ 1976602 w 2647519"/>
                              <a:gd name="GluePoint100Y" fmla="*/ 2346960 h 2612594"/>
                              <a:gd name="GluePoint101X" fmla="*/ 1936597 w 2647519"/>
                              <a:gd name="GluePoint101Y" fmla="*/ 2370772 h 2612594"/>
                              <a:gd name="GluePoint102X" fmla="*/ 1914690 w 2647519"/>
                              <a:gd name="GluePoint102Y" fmla="*/ 2380297 h 2612594"/>
                              <a:gd name="GluePoint103X" fmla="*/ 1891830 w 2647519"/>
                              <a:gd name="GluePoint103Y" fmla="*/ 2389822 h 2612594"/>
                              <a:gd name="GluePoint104X" fmla="*/ 1864207 w 2647519"/>
                              <a:gd name="GluePoint104Y" fmla="*/ 2404110 h 2612594"/>
                              <a:gd name="GluePoint105X" fmla="*/ 1843252 w 2647519"/>
                              <a:gd name="GluePoint105Y" fmla="*/ 2416492 h 2612594"/>
                              <a:gd name="GluePoint106X" fmla="*/ 1812772 w 2647519"/>
                              <a:gd name="GluePoint106Y" fmla="*/ 2428875 h 2612594"/>
                              <a:gd name="GluePoint107X" fmla="*/ 1781340 w 2647519"/>
                              <a:gd name="GluePoint107Y" fmla="*/ 2440305 h 2612594"/>
                              <a:gd name="GluePoint108X" fmla="*/ 1772767 w 2647519"/>
                              <a:gd name="GluePoint108Y" fmla="*/ 2448877 h 2612594"/>
                              <a:gd name="GluePoint109X" fmla="*/ 1759432 w 2647519"/>
                              <a:gd name="GluePoint109Y" fmla="*/ 2453640 h 2612594"/>
                              <a:gd name="GluePoint110X" fmla="*/ 1726095 w 2647519"/>
                              <a:gd name="GluePoint110Y" fmla="*/ 2459355 h 2612594"/>
                              <a:gd name="GluePoint111X" fmla="*/ 1683232 w 2647519"/>
                              <a:gd name="GluePoint111Y" fmla="*/ 2472690 h 2612594"/>
                              <a:gd name="GluePoint112X" fmla="*/ 1644180 w 2647519"/>
                              <a:gd name="GluePoint112Y" fmla="*/ 2485072 h 2612594"/>
                              <a:gd name="GluePoint113X" fmla="*/ 1601317 w 2647519"/>
                              <a:gd name="GluePoint113Y" fmla="*/ 2497455 h 2612594"/>
                              <a:gd name="GluePoint114X" fmla="*/ 1547977 w 2647519"/>
                              <a:gd name="GluePoint114Y" fmla="*/ 2510790 h 2612594"/>
                              <a:gd name="GluePoint115X" fmla="*/ 1472730 w 2647519"/>
                              <a:gd name="GluePoint115Y" fmla="*/ 2523172 h 2612594"/>
                              <a:gd name="GluePoint116X" fmla="*/ 1470825 w 2647519"/>
                              <a:gd name="GluePoint116Y" fmla="*/ 2526030 h 2612594"/>
                              <a:gd name="GluePoint117X" fmla="*/ 1434646 w 2647519"/>
                              <a:gd name="GluePoint117Y" fmla="*/ 2535075 h 2612594"/>
                              <a:gd name="GluePoint118X" fmla="*/ 1435583 w 2647519"/>
                              <a:gd name="GluePoint118Y" fmla="*/ 2535555 h 2612594"/>
                              <a:gd name="GluePoint119X" fmla="*/ 1475761 w 2647519"/>
                              <a:gd name="GluePoint119Y" fmla="*/ 2525510 h 2612594"/>
                              <a:gd name="GluePoint120X" fmla="*/ 1476540 w 2647519"/>
                              <a:gd name="GluePoint120Y" fmla="*/ 2523172 h 2612594"/>
                              <a:gd name="GluePoint121X" fmla="*/ 1551788 w 2647519"/>
                              <a:gd name="GluePoint121Y" fmla="*/ 2510790 h 2612594"/>
                              <a:gd name="GluePoint122X" fmla="*/ 1605128 w 2647519"/>
                              <a:gd name="GluePoint122Y" fmla="*/ 2497455 h 2612594"/>
                              <a:gd name="GluePoint123X" fmla="*/ 1647990 w 2647519"/>
                              <a:gd name="GluePoint123Y" fmla="*/ 2485072 h 2612594"/>
                              <a:gd name="GluePoint124X" fmla="*/ 1687043 w 2647519"/>
                              <a:gd name="GluePoint124Y" fmla="*/ 2472690 h 2612594"/>
                              <a:gd name="GluePoint125X" fmla="*/ 1729905 w 2647519"/>
                              <a:gd name="GluePoint125Y" fmla="*/ 2459355 h 2612594"/>
                              <a:gd name="GluePoint126X" fmla="*/ 1763243 w 2647519"/>
                              <a:gd name="GluePoint126Y" fmla="*/ 2453640 h 2612594"/>
                              <a:gd name="GluePoint127X" fmla="*/ 1740675 w 2647519"/>
                              <a:gd name="GluePoint127Y" fmla="*/ 2467181 h 2612594"/>
                              <a:gd name="GluePoint128X" fmla="*/ 1741335 w 2647519"/>
                              <a:gd name="GluePoint128Y" fmla="*/ 2466975 h 2612594"/>
                              <a:gd name="GluePoint129X" fmla="*/ 1765148 w 2647519"/>
                              <a:gd name="GluePoint129Y" fmla="*/ 2452687 h 2612594"/>
                              <a:gd name="GluePoint130X" fmla="*/ 1778483 w 2647519"/>
                              <a:gd name="GluePoint130Y" fmla="*/ 2447925 h 2612594"/>
                              <a:gd name="GluePoint131X" fmla="*/ 1779371 w 2647519"/>
                              <a:gd name="GluePoint131Y" fmla="*/ 2447679 h 2612594"/>
                              <a:gd name="GluePoint132X" fmla="*/ 1785150 w 2647519"/>
                              <a:gd name="GluePoint132Y" fmla="*/ 2441257 h 2612594"/>
                              <a:gd name="GluePoint133X" fmla="*/ 1816583 w 2647519"/>
                              <a:gd name="GluePoint133Y" fmla="*/ 2429827 h 2612594"/>
                              <a:gd name="GluePoint134X" fmla="*/ 1847063 w 2647519"/>
                              <a:gd name="GluePoint134Y" fmla="*/ 2417445 h 2612594"/>
                              <a:gd name="GluePoint135X" fmla="*/ 1868018 w 2647519"/>
                              <a:gd name="GluePoint135Y" fmla="*/ 2405062 h 2612594"/>
                              <a:gd name="GluePoint136X" fmla="*/ 1895640 w 2647519"/>
                              <a:gd name="GluePoint136Y" fmla="*/ 2390775 h 2612594"/>
                              <a:gd name="GluePoint137X" fmla="*/ 1918500 w 2647519"/>
                              <a:gd name="GluePoint137Y" fmla="*/ 2381250 h 2612594"/>
                              <a:gd name="GluePoint138X" fmla="*/ 1934176 w 2647519"/>
                              <a:gd name="GluePoint138Y" fmla="*/ 2374435 h 2612594"/>
                              <a:gd name="GluePoint139X" fmla="*/ 1942313 w 2647519"/>
                              <a:gd name="GluePoint139Y" fmla="*/ 2368867 h 2612594"/>
                              <a:gd name="GluePoint140X" fmla="*/ 1982318 w 2647519"/>
                              <a:gd name="GluePoint140Y" fmla="*/ 2345055 h 2612594"/>
                              <a:gd name="GluePoint141X" fmla="*/ 2038515 w 2647519"/>
                              <a:gd name="GluePoint141Y" fmla="*/ 2314575 h 2612594"/>
                              <a:gd name="GluePoint142X" fmla="*/ 460060 w 2647519"/>
                              <a:gd name="GluePoint142Y" fmla="*/ 2262062 h 2612594"/>
                              <a:gd name="GluePoint143X" fmla="*/ 463676 w 2647519"/>
                              <a:gd name="GluePoint143Y" fmla="*/ 2265164 h 2612594"/>
                              <a:gd name="GluePoint144X" fmla="*/ 464911 w 2647519"/>
                              <a:gd name="GluePoint144Y" fmla="*/ 2265793 h 2612594"/>
                              <a:gd name="GluePoint145X" fmla="*/ 2099802 w 2647519"/>
                              <a:gd name="GluePoint145Y" fmla="*/ 2237197 h 2612594"/>
                              <a:gd name="GluePoint146X" fmla="*/ 2099475 w 2647519"/>
                              <a:gd name="GluePoint146Y" fmla="*/ 2237422 h 2612594"/>
                              <a:gd name="GluePoint147X" fmla="*/ 2099475 w 2647519"/>
                              <a:gd name="GluePoint147Y" fmla="*/ 2237694 h 2612594"/>
                              <a:gd name="GluePoint148X" fmla="*/ 2100989 w 2647519"/>
                              <a:gd name="GluePoint148Y" fmla="*/ 2237910 h 2612594"/>
                              <a:gd name="GluePoint149X" fmla="*/ 2101380 w 2647519"/>
                              <a:gd name="GluePoint149Y" fmla="*/ 2237422 h 2612594"/>
                              <a:gd name="GluePoint150X" fmla="*/ 2120380 w 2647519"/>
                              <a:gd name="GluePoint150Y" fmla="*/ 2222979 h 2612594"/>
                              <a:gd name="GluePoint151X" fmla="*/ 2114756 w 2647519"/>
                              <a:gd name="GluePoint151Y" fmla="*/ 2226864 h 2612594"/>
                              <a:gd name="GluePoint152X" fmla="*/ 2113762 w 2647519"/>
                              <a:gd name="GluePoint152Y" fmla="*/ 2227897 h 2612594"/>
                              <a:gd name="GluePoint153X" fmla="*/ 2117618 w 2647519"/>
                              <a:gd name="GluePoint153Y" fmla="*/ 2225429 h 2612594"/>
                              <a:gd name="GluePoint154X" fmla="*/ 382287 w 2647519"/>
                              <a:gd name="GluePoint154Y" fmla="*/ 2175002 h 2612594"/>
                              <a:gd name="GluePoint155X" fmla="*/ 418261 w 2647519"/>
                              <a:gd name="GluePoint155Y" fmla="*/ 2217358 h 2612594"/>
                              <a:gd name="GluePoint156X" fmla="*/ 389737 w 2647519"/>
                              <a:gd name="GluePoint156Y" fmla="*/ 2183129 h 2612594"/>
                              <a:gd name="GluePoint157X" fmla="*/ 2187820 w 2647519"/>
                              <a:gd name="GluePoint157Y" fmla="*/ 2174974 h 2612594"/>
                              <a:gd name="GluePoint158X" fmla="*/ 2187735 w 2647519"/>
                              <a:gd name="GluePoint158Y" fmla="*/ 2175004 h 2612594"/>
                              <a:gd name="GluePoint159X" fmla="*/ 2187105 w 2647519"/>
                              <a:gd name="GluePoint159Y" fmla="*/ 2179320 h 2612594"/>
                              <a:gd name="GluePoint160X" fmla="*/ 2171865 w 2647519"/>
                              <a:gd name="GluePoint160Y" fmla="*/ 2196465 h 2612594"/>
                              <a:gd name="GluePoint161X" fmla="*/ 2153767 w 2647519"/>
                              <a:gd name="GluePoint161Y" fmla="*/ 2216467 h 2612594"/>
                              <a:gd name="GluePoint162X" fmla="*/ 2154858 w 2647519"/>
                              <a:gd name="GluePoint162Y" fmla="*/ 2216216 h 2612594"/>
                              <a:gd name="GluePoint163X" fmla="*/ 2171865 w 2647519"/>
                              <a:gd name="GluePoint163Y" fmla="*/ 2197417 h 2612594"/>
                              <a:gd name="GluePoint164X" fmla="*/ 2187105 w 2647519"/>
                              <a:gd name="GluePoint164Y" fmla="*/ 2180272 h 2612594"/>
                              <a:gd name="GluePoint165X" fmla="*/ 2187820 w 2647519"/>
                              <a:gd name="GluePoint165Y" fmla="*/ 2174974 h 2612594"/>
                              <a:gd name="GluePoint166X" fmla="*/ 475386 w 2647519"/>
                              <a:gd name="GluePoint166Y" fmla="*/ 2153525 h 2612594"/>
                              <a:gd name="GluePoint167X" fmla="*/ 477272 w 2647519"/>
                              <a:gd name="GluePoint167Y" fmla="*/ 2155822 h 2612594"/>
                              <a:gd name="GluePoint168X" fmla="*/ 477367 w 2647519"/>
                              <a:gd name="GluePoint168Y" fmla="*/ 2155507 h 2612594"/>
                              <a:gd name="GluePoint169X" fmla="*/ 334493 w 2647519"/>
                              <a:gd name="GluePoint169Y" fmla="*/ 2131694 h 2612594"/>
                              <a:gd name="GluePoint170X" fmla="*/ 359258 w 2647519"/>
                              <a:gd name="GluePoint170Y" fmla="*/ 2147887 h 2612594"/>
                              <a:gd name="GluePoint171X" fmla="*/ 360474 w 2647519"/>
                              <a:gd name="GluePoint171Y" fmla="*/ 2149319 h 2612594"/>
                              <a:gd name="GluePoint172X" fmla="*/ 371759 w 2647519"/>
                              <a:gd name="GluePoint172Y" fmla="*/ 2151816 h 2612594"/>
                              <a:gd name="GluePoint173X" fmla="*/ 397357 w 2647519"/>
                              <a:gd name="GluePoint173Y" fmla="*/ 2175509 h 2612594"/>
                              <a:gd name="GluePoint174X" fmla="*/ 432600 w 2647519"/>
                              <a:gd name="GluePoint174Y" fmla="*/ 2204084 h 2612594"/>
                              <a:gd name="GluePoint175X" fmla="*/ 447840 w 2647519"/>
                              <a:gd name="GluePoint175Y" fmla="*/ 2225039 h 2612594"/>
                              <a:gd name="GluePoint176X" fmla="*/ 456412 w 2647519"/>
                              <a:gd name="GluePoint176Y" fmla="*/ 2235517 h 2612594"/>
                              <a:gd name="GluePoint177X" fmla="*/ 492607 w 2647519"/>
                              <a:gd name="GluePoint177Y" fmla="*/ 2265997 h 2612594"/>
                              <a:gd name="GluePoint178X" fmla="*/ 482130 w 2647519"/>
                              <a:gd name="GluePoint178Y" fmla="*/ 2274569 h 2612594"/>
                              <a:gd name="GluePoint179X" fmla="*/ 448422 w 2647519"/>
                              <a:gd name="GluePoint179Y" fmla="*/ 2237115 h 2612594"/>
                              <a:gd name="GluePoint180X" fmla="*/ 446888 w 2647519"/>
                              <a:gd name="GluePoint180Y" fmla="*/ 2237422 h 2612594"/>
                              <a:gd name="GluePoint181X" fmla="*/ 478787 w 2647519"/>
                              <a:gd name="GluePoint181Y" fmla="*/ 2272865 h 2612594"/>
                              <a:gd name="GluePoint182X" fmla="*/ 482130 w 2647519"/>
                              <a:gd name="GluePoint182Y" fmla="*/ 2274569 h 2612594"/>
                              <a:gd name="GluePoint183X" fmla="*/ 492608 w 2647519"/>
                              <a:gd name="GluePoint183Y" fmla="*/ 2265997 h 2612594"/>
                              <a:gd name="GluePoint184X" fmla="*/ 583095 w 2647519"/>
                              <a:gd name="GluePoint184Y" fmla="*/ 2337434 h 2612594"/>
                              <a:gd name="GluePoint185X" fmla="*/ 564998 w 2647519"/>
                              <a:gd name="GluePoint185Y" fmla="*/ 2343149 h 2612594"/>
                              <a:gd name="GluePoint186X" fmla="*/ 571665 w 2647519"/>
                              <a:gd name="GluePoint186Y" fmla="*/ 2347912 h 2612594"/>
                              <a:gd name="GluePoint187X" fmla="*/ 544995 w 2647519"/>
                              <a:gd name="GluePoint187Y" fmla="*/ 2348864 h 2612594"/>
                              <a:gd name="GluePoint188X" fmla="*/ 527850 w 2647519"/>
                              <a:gd name="GluePoint188Y" fmla="*/ 2337434 h 2612594"/>
                              <a:gd name="GluePoint189X" fmla="*/ 511658 w 2647519"/>
                              <a:gd name="GluePoint189Y" fmla="*/ 2325052 h 2612594"/>
                              <a:gd name="GluePoint190X" fmla="*/ 471653 w 2647519"/>
                              <a:gd name="GluePoint190Y" fmla="*/ 2291714 h 2612594"/>
                              <a:gd name="GluePoint191X" fmla="*/ 434505 w 2647519"/>
                              <a:gd name="GluePoint191Y" fmla="*/ 2258377 h 2612594"/>
                              <a:gd name="GluePoint192X" fmla="*/ 400215 w 2647519"/>
                              <a:gd name="GluePoint192Y" fmla="*/ 2225039 h 2612594"/>
                              <a:gd name="GluePoint193X" fmla="*/ 384023 w 2647519"/>
                              <a:gd name="GluePoint193Y" fmla="*/ 2208847 h 2612594"/>
                              <a:gd name="GluePoint194X" fmla="*/ 368783 w 2647519"/>
                              <a:gd name="GluePoint194Y" fmla="*/ 2191702 h 2612594"/>
                              <a:gd name="GluePoint195X" fmla="*/ 374498 w 2647519"/>
                              <a:gd name="GluePoint195Y" fmla="*/ 2184082 h 2612594"/>
                              <a:gd name="GluePoint196X" fmla="*/ 393548 w 2647519"/>
                              <a:gd name="GluePoint196Y" fmla="*/ 2201227 h 2612594"/>
                              <a:gd name="GluePoint197X" fmla="*/ 414503 w 2647519"/>
                              <a:gd name="GluePoint197Y" fmla="*/ 2217419 h 2612594"/>
                              <a:gd name="GluePoint198X" fmla="*/ 440220 w 2647519"/>
                              <a:gd name="GluePoint198Y" fmla="*/ 2245042 h 2612594"/>
                              <a:gd name="GluePoint199X" fmla="*/ 442406 w 2647519"/>
                              <a:gd name="GluePoint199Y" fmla="*/ 2246917 h 2612594"/>
                              <a:gd name="GluePoint200X" fmla="*/ 414503 w 2647519"/>
                              <a:gd name="GluePoint200Y" fmla="*/ 2217419 h 2612594"/>
                              <a:gd name="GluePoint201X" fmla="*/ 394500 w 2647519"/>
                              <a:gd name="GluePoint201Y" fmla="*/ 2201227 h 2612594"/>
                              <a:gd name="GluePoint202X" fmla="*/ 375450 w 2647519"/>
                              <a:gd name="GluePoint202Y" fmla="*/ 2184082 h 2612594"/>
                              <a:gd name="GluePoint203X" fmla="*/ 354495 w 2647519"/>
                              <a:gd name="GluePoint203Y" fmla="*/ 2158364 h 2612594"/>
                              <a:gd name="GluePoint204X" fmla="*/ 334493 w 2647519"/>
                              <a:gd name="GluePoint204Y" fmla="*/ 2131694 h 2612594"/>
                              <a:gd name="GluePoint205X" fmla="*/ 2432850 w 2647519"/>
                              <a:gd name="GluePoint205Y" fmla="*/ 1980247 h 2612594"/>
                              <a:gd name="GluePoint206X" fmla="*/ 2432367 w 2647519"/>
                              <a:gd name="GluePoint206Y" fmla="*/ 1980454 h 2612594"/>
                              <a:gd name="GluePoint207X" fmla="*/ 2421964 w 2647519"/>
                              <a:gd name="GluePoint207Y" fmla="*/ 2005422 h 2612594"/>
                              <a:gd name="GluePoint208X" fmla="*/ 2422850 w 2647519"/>
                              <a:gd name="GluePoint208Y" fmla="*/ 1860918 h 2612594"/>
                              <a:gd name="GluePoint209X" fmla="*/ 2397608 w 2647519"/>
                              <a:gd name="GluePoint209Y" fmla="*/ 1897379 h 2612594"/>
                              <a:gd name="GluePoint210X" fmla="*/ 2385225 w 2647519"/>
                              <a:gd name="GluePoint210Y" fmla="*/ 1920239 h 2612594"/>
                              <a:gd name="GluePoint211X" fmla="*/ 2372843 w 2647519"/>
                              <a:gd name="GluePoint211Y" fmla="*/ 1941194 h 2612594"/>
                              <a:gd name="GluePoint212X" fmla="*/ 2343315 w 2647519"/>
                              <a:gd name="GluePoint212Y" fmla="*/ 1980247 h 2612594"/>
                              <a:gd name="GluePoint213X" fmla="*/ 2317598 w 2647519"/>
                              <a:gd name="GluePoint213Y" fmla="*/ 2019299 h 2612594"/>
                              <a:gd name="GluePoint214X" fmla="*/ 2294738 w 2647519"/>
                              <a:gd name="GluePoint214Y" fmla="*/ 2050732 h 2612594"/>
                              <a:gd name="GluePoint215X" fmla="*/ 2292832 w 2647519"/>
                              <a:gd name="GluePoint215Y" fmla="*/ 2051897 h 2612594"/>
                              <a:gd name="GluePoint216X" fmla="*/ 2291272 w 2647519"/>
                              <a:gd name="GluePoint216Y" fmla="*/ 2054208 h 2612594"/>
                              <a:gd name="GluePoint217X" fmla="*/ 2293785 w 2647519"/>
                              <a:gd name="GluePoint217Y" fmla="*/ 2052637 h 2612594"/>
                              <a:gd name="GluePoint218X" fmla="*/ 2316645 w 2647519"/>
                              <a:gd name="GluePoint218Y" fmla="*/ 2021205 h 2612594"/>
                              <a:gd name="GluePoint219X" fmla="*/ 2342363 w 2647519"/>
                              <a:gd name="GluePoint219Y" fmla="*/ 1982152 h 2612594"/>
                              <a:gd name="GluePoint220X" fmla="*/ 2371890 w 2647519"/>
                              <a:gd name="GluePoint220Y" fmla="*/ 1943100 h 2612594"/>
                              <a:gd name="GluePoint221X" fmla="*/ 2384273 w 2647519"/>
                              <a:gd name="GluePoint221Y" fmla="*/ 1922145 h 2612594"/>
                              <a:gd name="GluePoint222X" fmla="*/ 2396655 w 2647519"/>
                              <a:gd name="GluePoint222Y" fmla="*/ 1899285 h 2612594"/>
                              <a:gd name="GluePoint223X" fmla="*/ 2422373 w 2647519"/>
                              <a:gd name="GluePoint223Y" fmla="*/ 1862137 h 2612594"/>
                              <a:gd name="GluePoint224X" fmla="*/ 2521433 w 2647519"/>
                              <a:gd name="GluePoint224Y" fmla="*/ 1847850 h 2612594"/>
                              <a:gd name="GluePoint225X" fmla="*/ 2509050 w 2647519"/>
                              <a:gd name="GluePoint225Y" fmla="*/ 1884997 h 2612594"/>
                              <a:gd name="GluePoint226X" fmla="*/ 2487143 w 2647519"/>
                              <a:gd name="GluePoint226Y" fmla="*/ 1925002 h 2612594"/>
                              <a:gd name="GluePoint227X" fmla="*/ 2465235 w 2647519"/>
                              <a:gd name="GluePoint227Y" fmla="*/ 1965960 h 2612594"/>
                              <a:gd name="GluePoint228X" fmla="*/ 2445233 w 2647519"/>
                              <a:gd name="GluePoint228Y" fmla="*/ 1991677 h 2612594"/>
                              <a:gd name="GluePoint229X" fmla="*/ 2458568 w 2647519"/>
                              <a:gd name="GluePoint229Y" fmla="*/ 1965007 h 2612594"/>
                              <a:gd name="GluePoint230X" fmla="*/ 2469998 w 2647519"/>
                              <a:gd name="GluePoint230Y" fmla="*/ 1938337 h 2612594"/>
                              <a:gd name="GluePoint231X" fmla="*/ 2478570 w 2647519"/>
                              <a:gd name="GluePoint231Y" fmla="*/ 1924050 h 2612594"/>
                              <a:gd name="GluePoint232X" fmla="*/ 2490000 w 2647519"/>
                              <a:gd name="GluePoint232Y" fmla="*/ 1905000 h 2612594"/>
                              <a:gd name="GluePoint233X" fmla="*/ 2500478 w 2647519"/>
                              <a:gd name="GluePoint233Y" fmla="*/ 1885950 h 2612594"/>
                              <a:gd name="GluePoint234X" fmla="*/ 2521433 w 2647519"/>
                              <a:gd name="GluePoint234Y" fmla="*/ 1847850 h 2612594"/>
                              <a:gd name="GluePoint235X" fmla="*/ 2459780 w 2647519"/>
                              <a:gd name="GluePoint235Y" fmla="*/ 1766202 h 2612594"/>
                              <a:gd name="GluePoint236X" fmla="*/ 2436660 w 2647519"/>
                              <a:gd name="GluePoint236Y" fmla="*/ 1806892 h 2612594"/>
                              <a:gd name="GluePoint237X" fmla="*/ 2436235 w 2647519"/>
                              <a:gd name="GluePoint237Y" fmla="*/ 1807870 h 2612594"/>
                              <a:gd name="GluePoint238X" fmla="*/ 2459520 w 2647519"/>
                              <a:gd name="GluePoint238Y" fmla="*/ 1766887 h 2612594"/>
                              <a:gd name="GluePoint239X" fmla="*/ 2472460 w 2647519"/>
                              <a:gd name="GluePoint239Y" fmla="*/ 1674043 h 2612594"/>
                              <a:gd name="GluePoint240X" fmla="*/ 2444672 w 2647519"/>
                              <a:gd name="GluePoint240Y" fmla="*/ 1749965 h 2612594"/>
                              <a:gd name="GluePoint241X" fmla="*/ 2386218 w 2647519"/>
                              <a:gd name="GluePoint241Y" fmla="*/ 1869449 h 2612594"/>
                              <a:gd name="GluePoint242X" fmla="*/ 2377660 w 2647519"/>
                              <a:gd name="GluePoint242Y" fmla="*/ 1882980 h 2612594"/>
                              <a:gd name="GluePoint243X" fmla="*/ 2377605 w 2647519"/>
                              <a:gd name="GluePoint243Y" fmla="*/ 1883092 h 2612594"/>
                              <a:gd name="GluePoint244X" fmla="*/ 2357602 w 2647519"/>
                              <a:gd name="GluePoint244Y" fmla="*/ 1917382 h 2612594"/>
                              <a:gd name="GluePoint245X" fmla="*/ 2337600 w 2647519"/>
                              <a:gd name="GluePoint245Y" fmla="*/ 1954530 h 2612594"/>
                              <a:gd name="GluePoint246X" fmla="*/ 2314740 w 2647519"/>
                              <a:gd name="GluePoint246Y" fmla="*/ 1983105 h 2612594"/>
                              <a:gd name="GluePoint247X" fmla="*/ 2295690 w 2647519"/>
                              <a:gd name="GluePoint247Y" fmla="*/ 2015490 h 2612594"/>
                              <a:gd name="GluePoint248X" fmla="*/ 2183295 w 2647519"/>
                              <a:gd name="GluePoint248Y" fmla="*/ 2142172 h 2612594"/>
                              <a:gd name="GluePoint249X" fmla="*/ 2146147 w 2647519"/>
                              <a:gd name="GluePoint249Y" fmla="*/ 2173605 h 2612594"/>
                              <a:gd name="GluePoint250X" fmla="*/ 2142583 w 2647519"/>
                              <a:gd name="GluePoint250Y" fmla="*/ 2176315 h 2612594"/>
                              <a:gd name="GluePoint251X" fmla="*/ 2141046 w 2647519"/>
                              <a:gd name="GluePoint251Y" fmla="*/ 2177871 h 2612594"/>
                              <a:gd name="GluePoint252X" fmla="*/ 2125512 w 2647519"/>
                              <a:gd name="GluePoint252Y" fmla="*/ 2190534 h 2612594"/>
                              <a:gd name="GluePoint253X" fmla="*/ 2112810 w 2647519"/>
                              <a:gd name="GluePoint253Y" fmla="*/ 2205037 h 2612594"/>
                              <a:gd name="GluePoint254X" fmla="*/ 2066137 w 2647519"/>
                              <a:gd name="GluePoint254Y" fmla="*/ 2240280 h 2612594"/>
                              <a:gd name="GluePoint255X" fmla="*/ 2058824 w 2647519"/>
                              <a:gd name="GluePoint255Y" fmla="*/ 2244900 h 2612594"/>
                              <a:gd name="GluePoint256X" fmla="*/ 2038960 w 2647519"/>
                              <a:gd name="GluePoint256Y" fmla="*/ 2261093 h 2612594"/>
                              <a:gd name="GluePoint257X" fmla="*/ 2036092 w 2647519"/>
                              <a:gd name="GluePoint257Y" fmla="*/ 2262956 h 2612594"/>
                              <a:gd name="GluePoint258X" fmla="*/ 2031847 w 2647519"/>
                              <a:gd name="GluePoint258Y" fmla="*/ 2266950 h 2612594"/>
                              <a:gd name="GluePoint259X" fmla="*/ 1994700 w 2647519"/>
                              <a:gd name="GluePoint259Y" fmla="*/ 2291715 h 2612594"/>
                              <a:gd name="GluePoint260X" fmla="*/ 1957552 w 2647519"/>
                              <a:gd name="GluePoint260Y" fmla="*/ 2314575 h 2612594"/>
                              <a:gd name="GluePoint261X" fmla="*/ 1953300 w 2647519"/>
                              <a:gd name="GluePoint261Y" fmla="*/ 2316730 h 2612594"/>
                              <a:gd name="GluePoint262X" fmla="*/ 1928148 w 2647519"/>
                              <a:gd name="GluePoint262Y" fmla="*/ 2333067 h 2612594"/>
                              <a:gd name="GluePoint263X" fmla="*/ 1920351 w 2647519"/>
                              <a:gd name="GluePoint263Y" fmla="*/ 2337000 h 2612594"/>
                              <a:gd name="GluePoint264X" fmla="*/ 1912785 w 2647519"/>
                              <a:gd name="GluePoint264Y" fmla="*/ 2342197 h 2612594"/>
                              <a:gd name="GluePoint265X" fmla="*/ 1887067 w 2647519"/>
                              <a:gd name="GluePoint265Y" fmla="*/ 2356485 h 2612594"/>
                              <a:gd name="GluePoint266X" fmla="*/ 1863038 w 2647519"/>
                              <a:gd name="GluePoint266Y" fmla="*/ 2365909 h 2612594"/>
                              <a:gd name="GluePoint267X" fmla="*/ 1809483 w 2647519"/>
                              <a:gd name="GluePoint267Y" fmla="*/ 2392922 h 2612594"/>
                              <a:gd name="GluePoint268X" fmla="*/ 1683836 w 2647519"/>
                              <a:gd name="GluePoint268Y" fmla="*/ 2439784 h 2612594"/>
                              <a:gd name="GluePoint269X" fmla="*/ 1596280 w 2647519"/>
                              <a:gd name="GluePoint269Y" fmla="*/ 2462297 h 2612594"/>
                              <a:gd name="GluePoint270X" fmla="*/ 1667040 w 2647519"/>
                              <a:gd name="GluePoint270Y" fmla="*/ 2448877 h 2612594"/>
                              <a:gd name="GluePoint271X" fmla="*/ 1680375 w 2647519"/>
                              <a:gd name="GluePoint271Y" fmla="*/ 2446019 h 2612594"/>
                              <a:gd name="GluePoint272X" fmla="*/ 1723237 w 2647519"/>
                              <a:gd name="GluePoint272Y" fmla="*/ 2430779 h 2612594"/>
                              <a:gd name="GluePoint273X" fmla="*/ 1749907 w 2647519"/>
                              <a:gd name="GluePoint273Y" fmla="*/ 2422207 h 2612594"/>
                              <a:gd name="GluePoint274X" fmla="*/ 1792770 w 2647519"/>
                              <a:gd name="GluePoint274Y" fmla="*/ 2400299 h 2612594"/>
                              <a:gd name="GluePoint275X" fmla="*/ 1841347 w 2647519"/>
                              <a:gd name="GluePoint275Y" fmla="*/ 2383154 h 2612594"/>
                              <a:gd name="GluePoint276X" fmla="*/ 1872470 w 2647519"/>
                              <a:gd name="GluePoint276Y" fmla="*/ 2370949 h 2612594"/>
                              <a:gd name="GluePoint277X" fmla="*/ 1886115 w 2647519"/>
                              <a:gd name="GluePoint277Y" fmla="*/ 2363152 h 2612594"/>
                              <a:gd name="GluePoint278X" fmla="*/ 1898496 w 2647519"/>
                              <a:gd name="GluePoint278Y" fmla="*/ 2359343 h 2612594"/>
                              <a:gd name="GluePoint279X" fmla="*/ 1915642 w 2647519"/>
                              <a:gd name="GluePoint279Y" fmla="*/ 2349817 h 2612594"/>
                              <a:gd name="GluePoint280X" fmla="*/ 1920147 w 2647519"/>
                              <a:gd name="GluePoint280Y" fmla="*/ 2346686 h 2612594"/>
                              <a:gd name="GluePoint281X" fmla="*/ 1931835 w 2647519"/>
                              <a:gd name="GluePoint281Y" fmla="*/ 2335530 h 2612594"/>
                              <a:gd name="GluePoint282X" fmla="*/ 1957552 w 2647519"/>
                              <a:gd name="GluePoint282Y" fmla="*/ 2320290 h 2612594"/>
                              <a:gd name="GluePoint283X" fmla="*/ 1986810 w 2647519"/>
                              <a:gd name="GluePoint283Y" fmla="*/ 2305948 h 2612594"/>
                              <a:gd name="GluePoint284X" fmla="*/ 1997557 w 2647519"/>
                              <a:gd name="GluePoint284Y" fmla="*/ 2299334 h 2612594"/>
                              <a:gd name="GluePoint285X" fmla="*/ 2034705 w 2647519"/>
                              <a:gd name="GluePoint285Y" fmla="*/ 2274569 h 2612594"/>
                              <a:gd name="GluePoint286X" fmla="*/ 2050897 w 2647519"/>
                              <a:gd name="GluePoint286Y" fmla="*/ 2259329 h 2612594"/>
                              <a:gd name="GluePoint287X" fmla="*/ 2068995 w 2647519"/>
                              <a:gd name="GluePoint287Y" fmla="*/ 2247899 h 2612594"/>
                              <a:gd name="GluePoint288X" fmla="*/ 2115667 w 2647519"/>
                              <a:gd name="GluePoint288Y" fmla="*/ 2212657 h 2612594"/>
                              <a:gd name="GluePoint289X" fmla="*/ 2149005 w 2647519"/>
                              <a:gd name="GluePoint289Y" fmla="*/ 2181224 h 2612594"/>
                              <a:gd name="GluePoint290X" fmla="*/ 2186152 w 2647519"/>
                              <a:gd name="GluePoint290Y" fmla="*/ 2149792 h 2612594"/>
                              <a:gd name="GluePoint291X" fmla="*/ 2298547 w 2647519"/>
                              <a:gd name="GluePoint291Y" fmla="*/ 2023109 h 2612594"/>
                              <a:gd name="GluePoint292X" fmla="*/ 2314015 w 2647519"/>
                              <a:gd name="GluePoint292Y" fmla="*/ 1996814 h 2612594"/>
                              <a:gd name="GluePoint293X" fmla="*/ 2314740 w 2647519"/>
                              <a:gd name="GluePoint293Y" fmla="*/ 1994534 h 2612594"/>
                              <a:gd name="GluePoint294X" fmla="*/ 2339505 w 2647519"/>
                              <a:gd name="GluePoint294Y" fmla="*/ 1956434 h 2612594"/>
                              <a:gd name="GluePoint295X" fmla="*/ 2347125 w 2647519"/>
                              <a:gd name="GluePoint295Y" fmla="*/ 1945004 h 2612594"/>
                              <a:gd name="GluePoint296X" fmla="*/ 2357257 w 2647519"/>
                              <a:gd name="GluePoint296Y" fmla="*/ 1930951 h 2612594"/>
                              <a:gd name="GluePoint297X" fmla="*/ 2360460 w 2647519"/>
                              <a:gd name="GluePoint297Y" fmla="*/ 1925002 h 2612594"/>
                              <a:gd name="GluePoint298X" fmla="*/ 2380462 w 2647519"/>
                              <a:gd name="GluePoint298Y" fmla="*/ 1890712 h 2612594"/>
                              <a:gd name="GluePoint299X" fmla="*/ 2419515 w 2647519"/>
                              <a:gd name="GluePoint299Y" fmla="*/ 1809749 h 2612594"/>
                              <a:gd name="GluePoint300X" fmla="*/ 2457615 w 2647519"/>
                              <a:gd name="GluePoint300Y" fmla="*/ 1723072 h 2612594"/>
                              <a:gd name="GluePoint301X" fmla="*/ 2468807 w 2647519"/>
                              <a:gd name="GluePoint301Y" fmla="*/ 1687829 h 2612594"/>
                              <a:gd name="GluePoint302X" fmla="*/ 2576677 w 2647519"/>
                              <a:gd name="GluePoint302Y" fmla="*/ 1589722 h 2612594"/>
                              <a:gd name="GluePoint303X" fmla="*/ 2573820 w 2647519"/>
                              <a:gd name="GluePoint303Y" fmla="*/ 1591627 h 2612594"/>
                              <a:gd name="GluePoint304X" fmla="*/ 2573820 w 2647519"/>
                              <a:gd name="GluePoint304Y" fmla="*/ 1591627 h 2612594"/>
                              <a:gd name="GluePoint305X" fmla="*/ 2585674 w 2647519"/>
                              <a:gd name="GluePoint305Y" fmla="*/ 1533271 h 2612594"/>
                              <a:gd name="GluePoint306X" fmla="*/ 2585332 w 2647519"/>
                              <a:gd name="GluePoint306Y" fmla="*/ 1534956 h 2612594"/>
                              <a:gd name="GluePoint307X" fmla="*/ 2588107 w 2647519"/>
                              <a:gd name="GluePoint307Y" fmla="*/ 1538287 h 2612594"/>
                              <a:gd name="GluePoint308X" fmla="*/ 2596680 w 2647519"/>
                              <a:gd name="GluePoint308Y" fmla="*/ 1547812 h 2612594"/>
                              <a:gd name="GluePoint309X" fmla="*/ 2602395 w 2647519"/>
                              <a:gd name="GluePoint309Y" fmla="*/ 1544002 h 2612594"/>
                              <a:gd name="GluePoint310X" fmla="*/ 2602539 w 2647519"/>
                              <a:gd name="GluePoint310Y" fmla="*/ 1543271 h 2612594"/>
                              <a:gd name="GluePoint311X" fmla="*/ 2598585 w 2647519"/>
                              <a:gd name="GluePoint311Y" fmla="*/ 1545907 h 2612594"/>
                              <a:gd name="GluePoint312X" fmla="*/ 2589060 w 2647519"/>
                              <a:gd name="GluePoint312Y" fmla="*/ 1537334 h 2612594"/>
                              <a:gd name="GluePoint313X" fmla="*/ 2577184 w 2647519"/>
                              <a:gd name="GluePoint313Y" fmla="*/ 1425070 h 2612594"/>
                              <a:gd name="GluePoint314X" fmla="*/ 2576519 w 2647519"/>
                              <a:gd name="GluePoint314Y" fmla="*/ 1425107 h 2612594"/>
                              <a:gd name="GluePoint315X" fmla="*/ 2575314 w 2647519"/>
                              <a:gd name="GluePoint315Y" fmla="*/ 1425174 h 2612594"/>
                              <a:gd name="GluePoint316X" fmla="*/ 2575725 w 2647519"/>
                              <a:gd name="GluePoint316Y" fmla="*/ 1429702 h 2612594"/>
                              <a:gd name="GluePoint317X" fmla="*/ 2574773 w 2647519"/>
                              <a:gd name="GluePoint317Y" fmla="*/ 1453515 h 2612594"/>
                              <a:gd name="GluePoint318X" fmla="*/ 2570963 w 2647519"/>
                              <a:gd name="GluePoint318Y" fmla="*/ 1467802 h 2612594"/>
                              <a:gd name="GluePoint319X" fmla="*/ 2548103 w 2647519"/>
                              <a:gd name="GluePoint319Y" fmla="*/ 1503997 h 2612594"/>
                              <a:gd name="GluePoint320X" fmla="*/ 2542388 w 2647519"/>
                              <a:gd name="GluePoint320Y" fmla="*/ 1535430 h 2612594"/>
                              <a:gd name="GluePoint321X" fmla="*/ 2536673 w 2647519"/>
                              <a:gd name="GluePoint321Y" fmla="*/ 1545907 h 2612594"/>
                              <a:gd name="GluePoint322X" fmla="*/ 2527148 w 2647519"/>
                              <a:gd name="GluePoint322Y" fmla="*/ 1591627 h 2612594"/>
                              <a:gd name="GluePoint323X" fmla="*/ 2516670 w 2647519"/>
                              <a:gd name="GluePoint323Y" fmla="*/ 1627822 h 2612594"/>
                              <a:gd name="GluePoint324X" fmla="*/ 2505240 w 2647519"/>
                              <a:gd name="GluePoint324Y" fmla="*/ 1663065 h 2612594"/>
                              <a:gd name="GluePoint325X" fmla="*/ 2498573 w 2647519"/>
                              <a:gd name="GluePoint325Y" fmla="*/ 1690687 h 2612594"/>
                              <a:gd name="GluePoint326X" fmla="*/ 2490953 w 2647519"/>
                              <a:gd name="GluePoint326Y" fmla="*/ 1719262 h 2612594"/>
                              <a:gd name="GluePoint327X" fmla="*/ 2497030 w 2647519"/>
                              <a:gd name="GluePoint327Y" fmla="*/ 1709810 h 2612594"/>
                              <a:gd name="GluePoint328X" fmla="*/ 2502383 w 2647519"/>
                              <a:gd name="GluePoint328Y" fmla="*/ 1689734 h 2612594"/>
                              <a:gd name="GluePoint329X" fmla="*/ 2507145 w 2647519"/>
                              <a:gd name="GluePoint329Y" fmla="*/ 1661159 h 2612594"/>
                              <a:gd name="GluePoint330X" fmla="*/ 2518575 w 2647519"/>
                              <a:gd name="GluePoint330Y" fmla="*/ 1625917 h 2612594"/>
                              <a:gd name="GluePoint331X" fmla="*/ 2529053 w 2647519"/>
                              <a:gd name="GluePoint331Y" fmla="*/ 1589722 h 2612594"/>
                              <a:gd name="GluePoint332X" fmla="*/ 2538578 w 2647519"/>
                              <a:gd name="GluePoint332Y" fmla="*/ 1544002 h 2612594"/>
                              <a:gd name="GluePoint333X" fmla="*/ 2544293 w 2647519"/>
                              <a:gd name="GluePoint333Y" fmla="*/ 1533524 h 2612594"/>
                              <a:gd name="GluePoint334X" fmla="*/ 2550008 w 2647519"/>
                              <a:gd name="GluePoint334Y" fmla="*/ 1502092 h 2612594"/>
                              <a:gd name="GluePoint335X" fmla="*/ 2572868 w 2647519"/>
                              <a:gd name="GluePoint335Y" fmla="*/ 1465897 h 2612594"/>
                              <a:gd name="GluePoint336X" fmla="*/ 2557628 w 2647519"/>
                              <a:gd name="GluePoint336Y" fmla="*/ 1539239 h 2612594"/>
                              <a:gd name="GluePoint337X" fmla="*/ 2546198 w 2647519"/>
                              <a:gd name="GluePoint337Y" fmla="*/ 1600199 h 2612594"/>
                              <a:gd name="GluePoint338X" fmla="*/ 2520480 w 2647519"/>
                              <a:gd name="GluePoint338Y" fmla="*/ 1678304 h 2612594"/>
                              <a:gd name="GluePoint339X" fmla="*/ 2515393 w 2647519"/>
                              <a:gd name="GluePoint339Y" fmla="*/ 1686218 h 2612594"/>
                              <a:gd name="GluePoint340X" fmla="*/ 2513218 w 2647519"/>
                              <a:gd name="GluePoint340Y" fmla="*/ 1698069 h 2612594"/>
                              <a:gd name="GluePoint341X" fmla="*/ 2506193 w 2647519"/>
                              <a:gd name="GluePoint341Y" fmla="*/ 1718310 h 2612594"/>
                              <a:gd name="GluePoint342X" fmla="*/ 2479523 w 2647519"/>
                              <a:gd name="GluePoint342Y" fmla="*/ 1776412 h 2612594"/>
                              <a:gd name="GluePoint343X" fmla="*/ 2467140 w 2647519"/>
                              <a:gd name="GluePoint343Y" fmla="*/ 1806892 h 2612594"/>
                              <a:gd name="GluePoint344X" fmla="*/ 2459520 w 2647519"/>
                              <a:gd name="GluePoint344Y" fmla="*/ 1823085 h 2612594"/>
                              <a:gd name="GluePoint345X" fmla="*/ 2449995 w 2647519"/>
                              <a:gd name="GluePoint345Y" fmla="*/ 1840230 h 2612594"/>
                              <a:gd name="GluePoint346X" fmla="*/ 2424278 w 2647519"/>
                              <a:gd name="GluePoint346Y" fmla="*/ 1885950 h 2612594"/>
                              <a:gd name="GluePoint347X" fmla="*/ 2396655 w 2647519"/>
                              <a:gd name="GluePoint347Y" fmla="*/ 1930717 h 2612594"/>
                              <a:gd name="GluePoint348X" fmla="*/ 2361413 w 2647519"/>
                              <a:gd name="GluePoint348Y" fmla="*/ 1990725 h 2612594"/>
                              <a:gd name="GluePoint349X" fmla="*/ 2322360 w 2647519"/>
                              <a:gd name="GluePoint349Y" fmla="*/ 2049780 h 2612594"/>
                              <a:gd name="GluePoint350X" fmla="*/ 2296643 w 2647519"/>
                              <a:gd name="GluePoint350Y" fmla="*/ 2083117 h 2612594"/>
                              <a:gd name="GluePoint351X" fmla="*/ 2269020 w 2647519"/>
                              <a:gd name="GluePoint351Y" fmla="*/ 2115502 h 2612594"/>
                              <a:gd name="GluePoint352X" fmla="*/ 2259495 w 2647519"/>
                              <a:gd name="GluePoint352Y" fmla="*/ 2128837 h 2612594"/>
                              <a:gd name="GluePoint353X" fmla="*/ 2249018 w 2647519"/>
                              <a:gd name="GluePoint353Y" fmla="*/ 2142172 h 2612594"/>
                              <a:gd name="GluePoint354X" fmla="*/ 2232825 w 2647519"/>
                              <a:gd name="GluePoint354Y" fmla="*/ 2155507 h 2612594"/>
                              <a:gd name="GluePoint355X" fmla="*/ 2206342 w 2647519"/>
                              <a:gd name="GluePoint355Y" fmla="*/ 2184829 h 2612594"/>
                              <a:gd name="GluePoint356X" fmla="*/ 2207107 w 2647519"/>
                              <a:gd name="GluePoint356Y" fmla="*/ 2187892 h 2612594"/>
                              <a:gd name="GluePoint357X" fmla="*/ 2179485 w 2647519"/>
                              <a:gd name="GluePoint357Y" fmla="*/ 2216467 h 2612594"/>
                              <a:gd name="GluePoint358X" fmla="*/ 2149957 w 2647519"/>
                              <a:gd name="GluePoint358Y" fmla="*/ 2237422 h 2612594"/>
                              <a:gd name="GluePoint359X" fmla="*/ 2126145 w 2647519"/>
                              <a:gd name="GluePoint359Y" fmla="*/ 2256472 h 2612594"/>
                              <a:gd name="GluePoint360X" fmla="*/ 2103587 w 2647519"/>
                              <a:gd name="GluePoint360Y" fmla="*/ 2272957 h 2612594"/>
                              <a:gd name="GluePoint361X" fmla="*/ 2107095 w 2647519"/>
                              <a:gd name="GluePoint361Y" fmla="*/ 2272665 h 2612594"/>
                              <a:gd name="GluePoint362X" fmla="*/ 2131860 w 2647519"/>
                              <a:gd name="GluePoint362Y" fmla="*/ 2254567 h 2612594"/>
                              <a:gd name="GluePoint363X" fmla="*/ 2155673 w 2647519"/>
                              <a:gd name="GluePoint363Y" fmla="*/ 2235517 h 2612594"/>
                              <a:gd name="GluePoint364X" fmla="*/ 2185200 w 2647519"/>
                              <a:gd name="GluePoint364Y" fmla="*/ 2214562 h 2612594"/>
                              <a:gd name="GluePoint365X" fmla="*/ 2212823 w 2647519"/>
                              <a:gd name="GluePoint365Y" fmla="*/ 2185987 h 2612594"/>
                              <a:gd name="GluePoint366X" fmla="*/ 2211870 w 2647519"/>
                              <a:gd name="GluePoint366Y" fmla="*/ 2182177 h 2612594"/>
                              <a:gd name="GluePoint367X" fmla="*/ 2238540 w 2647519"/>
                              <a:gd name="GluePoint367Y" fmla="*/ 2152650 h 2612594"/>
                              <a:gd name="GluePoint368X" fmla="*/ 2254733 w 2647519"/>
                              <a:gd name="GluePoint368Y" fmla="*/ 2139315 h 2612594"/>
                              <a:gd name="GluePoint369X" fmla="*/ 2265210 w 2647519"/>
                              <a:gd name="GluePoint369Y" fmla="*/ 2125980 h 2612594"/>
                              <a:gd name="GluePoint370X" fmla="*/ 2274735 w 2647519"/>
                              <a:gd name="GluePoint370Y" fmla="*/ 2112645 h 2612594"/>
                              <a:gd name="GluePoint371X" fmla="*/ 2302358 w 2647519"/>
                              <a:gd name="GluePoint371Y" fmla="*/ 2080260 h 2612594"/>
                              <a:gd name="GluePoint372X" fmla="*/ 2328075 w 2647519"/>
                              <a:gd name="GluePoint372Y" fmla="*/ 2046922 h 2612594"/>
                              <a:gd name="GluePoint373X" fmla="*/ 2367128 w 2647519"/>
                              <a:gd name="GluePoint373Y" fmla="*/ 1987867 h 2612594"/>
                              <a:gd name="GluePoint374X" fmla="*/ 2402370 w 2647519"/>
                              <a:gd name="GluePoint374Y" fmla="*/ 1927860 h 2612594"/>
                              <a:gd name="GluePoint375X" fmla="*/ 2429993 w 2647519"/>
                              <a:gd name="GluePoint375Y" fmla="*/ 1883092 h 2612594"/>
                              <a:gd name="GluePoint376X" fmla="*/ 2455710 w 2647519"/>
                              <a:gd name="GluePoint376Y" fmla="*/ 1837372 h 2612594"/>
                              <a:gd name="GluePoint377X" fmla="*/ 2465235 w 2647519"/>
                              <a:gd name="GluePoint377Y" fmla="*/ 1820227 h 2612594"/>
                              <a:gd name="GluePoint378X" fmla="*/ 2472855 w 2647519"/>
                              <a:gd name="GluePoint378Y" fmla="*/ 1804035 h 2612594"/>
                              <a:gd name="GluePoint379X" fmla="*/ 2485238 w 2647519"/>
                              <a:gd name="GluePoint379Y" fmla="*/ 1773555 h 2612594"/>
                              <a:gd name="GluePoint380X" fmla="*/ 2511908 w 2647519"/>
                              <a:gd name="GluePoint380Y" fmla="*/ 1715452 h 2612594"/>
                              <a:gd name="GluePoint381X" fmla="*/ 2522385 w 2647519"/>
                              <a:gd name="GluePoint381Y" fmla="*/ 1676400 h 2612594"/>
                              <a:gd name="GluePoint382X" fmla="*/ 2548103 w 2647519"/>
                              <a:gd name="GluePoint382Y" fmla="*/ 1598295 h 2612594"/>
                              <a:gd name="GluePoint383X" fmla="*/ 2559533 w 2647519"/>
                              <a:gd name="GluePoint383Y" fmla="*/ 1537335 h 2612594"/>
                              <a:gd name="GluePoint384X" fmla="*/ 2574773 w 2647519"/>
                              <a:gd name="GluePoint384Y" fmla="*/ 1463992 h 2612594"/>
                              <a:gd name="GluePoint385X" fmla="*/ 2578209 w 2647519"/>
                              <a:gd name="GluePoint385Y" fmla="*/ 1451109 h 2612594"/>
                              <a:gd name="GluePoint386X" fmla="*/ 2575725 w 2647519"/>
                              <a:gd name="GluePoint386Y" fmla="*/ 1450657 h 2612594"/>
                              <a:gd name="GluePoint387X" fmla="*/ 2576677 w 2647519"/>
                              <a:gd name="GluePoint387Y" fmla="*/ 1426845 h 2612594"/>
                              <a:gd name="GluePoint388X" fmla="*/ 2597632 w 2647519"/>
                              <a:gd name="GluePoint388Y" fmla="*/ 1404937 h 2612594"/>
                              <a:gd name="GluePoint389X" fmla="*/ 2586541 w 2647519"/>
                              <a:gd name="GluePoint389Y" fmla="*/ 1451152 h 2612594"/>
                              <a:gd name="GluePoint390X" fmla="*/ 2586542 w 2647519"/>
                              <a:gd name="GluePoint390Y" fmla="*/ 1451152 h 2612594"/>
                              <a:gd name="GluePoint391X" fmla="*/ 2597633 w 2647519"/>
                              <a:gd name="GluePoint391Y" fmla="*/ 1404938 h 2612594"/>
                              <a:gd name="GluePoint392X" fmla="*/ 2606205 w 2647519"/>
                              <a:gd name="GluePoint392Y" fmla="*/ 1395412 h 2612594"/>
                              <a:gd name="GluePoint393X" fmla="*/ 2600490 w 2647519"/>
                              <a:gd name="GluePoint393Y" fmla="*/ 1407795 h 2612594"/>
                              <a:gd name="GluePoint394X" fmla="*/ 2599181 w 2647519"/>
                              <a:gd name="GluePoint394Y" fmla="*/ 1433750 h 2612594"/>
                              <a:gd name="GluePoint395X" fmla="*/ 2598585 w 2647519"/>
                              <a:gd name="GluePoint395Y" fmla="*/ 1458277 h 2612594"/>
                              <a:gd name="GluePoint396X" fmla="*/ 2589060 w 2647519"/>
                              <a:gd name="GluePoint396Y" fmla="*/ 1487586 h 2612594"/>
                              <a:gd name="GluePoint397X" fmla="*/ 2589060 w 2647519"/>
                              <a:gd name="GluePoint397Y" fmla="*/ 1490934 h 2612594"/>
                              <a:gd name="GluePoint398X" fmla="*/ 2600490 w 2647519"/>
                              <a:gd name="GluePoint398Y" fmla="*/ 1458277 h 2612594"/>
                              <a:gd name="GluePoint399X" fmla="*/ 2602395 w 2647519"/>
                              <a:gd name="GluePoint399Y" fmla="*/ 1407794 h 2612594"/>
                              <a:gd name="GluePoint400X" fmla="*/ 2606836 w 2647519"/>
                              <a:gd name="GluePoint400Y" fmla="*/ 1398173 h 2612594"/>
                              <a:gd name="GluePoint401X" fmla="*/ 2565247 w 2647519"/>
                              <a:gd name="GluePoint401Y" fmla="*/ 1354454 h 2612594"/>
                              <a:gd name="GluePoint402X" fmla="*/ 2559006 w 2647519"/>
                              <a:gd name="GluePoint402Y" fmla="*/ 1369207 h 2612594"/>
                              <a:gd name="GluePoint403X" fmla="*/ 2556675 w 2647519"/>
                              <a:gd name="GluePoint403Y" fmla="*/ 1390650 h 2612594"/>
                              <a:gd name="GluePoint404X" fmla="*/ 2553670 w 2647519"/>
                              <a:gd name="GluePoint404Y" fmla="*/ 1380633 h 2612594"/>
                              <a:gd name="GluePoint405X" fmla="*/ 2552571 w 2647519"/>
                              <a:gd name="GluePoint405Y" fmla="*/ 1382047 h 2612594"/>
                              <a:gd name="GluePoint406X" fmla="*/ 2555723 w 2647519"/>
                              <a:gd name="GluePoint406Y" fmla="*/ 1392555 h 2612594"/>
                              <a:gd name="GluePoint407X" fmla="*/ 2553818 w 2647519"/>
                              <a:gd name="GluePoint407Y" fmla="*/ 1407795 h 2612594"/>
                              <a:gd name="GluePoint408X" fmla="*/ 2557628 w 2647519"/>
                              <a:gd name="GluePoint408Y" fmla="*/ 1420177 h 2612594"/>
                              <a:gd name="GluePoint409X" fmla="*/ 2560581 w 2647519"/>
                              <a:gd name="GluePoint409Y" fmla="*/ 1420013 h 2612594"/>
                              <a:gd name="GluePoint410X" fmla="*/ 2558580 w 2647519"/>
                              <a:gd name="GluePoint410Y" fmla="*/ 1413509 h 2612594"/>
                              <a:gd name="GluePoint411X" fmla="*/ 2560485 w 2647519"/>
                              <a:gd name="GluePoint411Y" fmla="*/ 1398269 h 2612594"/>
                              <a:gd name="GluePoint412X" fmla="*/ 2565247 w 2647519"/>
                              <a:gd name="GluePoint412Y" fmla="*/ 1354454 h 2612594"/>
                              <a:gd name="GluePoint413X" fmla="*/ 2645258 w 2647519"/>
                              <a:gd name="GluePoint413Y" fmla="*/ 1328737 h 2612594"/>
                              <a:gd name="GluePoint414X" fmla="*/ 2647163 w 2647519"/>
                              <a:gd name="GluePoint414Y" fmla="*/ 1329689 h 2612594"/>
                              <a:gd name="GluePoint415X" fmla="*/ 2646210 w 2647519"/>
                              <a:gd name="GluePoint415Y" fmla="*/ 1369694 h 2612594"/>
                              <a:gd name="GluePoint416X" fmla="*/ 2647163 w 2647519"/>
                              <a:gd name="GluePoint416Y" fmla="*/ 1397317 h 2612594"/>
                              <a:gd name="GluePoint417X" fmla="*/ 2644305 w 2647519"/>
                              <a:gd name="GluePoint417Y" fmla="*/ 1447799 h 2612594"/>
                              <a:gd name="GluePoint418X" fmla="*/ 2641448 w 2647519"/>
                              <a:gd name="GluePoint418Y" fmla="*/ 1476374 h 2612594"/>
                              <a:gd name="GluePoint419X" fmla="*/ 2632875 w 2647519"/>
                              <a:gd name="GluePoint419Y" fmla="*/ 1518284 h 2612594"/>
                              <a:gd name="GluePoint420X" fmla="*/ 2630018 w 2647519"/>
                              <a:gd name="GluePoint420Y" fmla="*/ 1553527 h 2612594"/>
                              <a:gd name="GluePoint421X" fmla="*/ 2615730 w 2647519"/>
                              <a:gd name="GluePoint421Y" fmla="*/ 1618297 h 2612594"/>
                              <a:gd name="GluePoint422X" fmla="*/ 2602395 w 2647519"/>
                              <a:gd name="GluePoint422Y" fmla="*/ 1674494 h 2612594"/>
                              <a:gd name="GluePoint423X" fmla="*/ 2578583 w 2647519"/>
                              <a:gd name="GluePoint423Y" fmla="*/ 1684972 h 2612594"/>
                              <a:gd name="GluePoint424X" fmla="*/ 2580488 w 2647519"/>
                              <a:gd name="GluePoint424Y" fmla="*/ 1679257 h 2612594"/>
                              <a:gd name="GluePoint425X" fmla="*/ 2584298 w 2647519"/>
                              <a:gd name="GluePoint425Y" fmla="*/ 1639252 h 2612594"/>
                              <a:gd name="GluePoint426X" fmla="*/ 2598585 w 2647519"/>
                              <a:gd name="GluePoint426Y" fmla="*/ 1597342 h 2612594"/>
                              <a:gd name="GluePoint427X" fmla="*/ 2610015 w 2647519"/>
                              <a:gd name="GluePoint427Y" fmla="*/ 1590675 h 2612594"/>
                              <a:gd name="GluePoint428X" fmla="*/ 2610015 w 2647519"/>
                              <a:gd name="GluePoint428Y" fmla="*/ 1590674 h 2612594"/>
                              <a:gd name="GluePoint429X" fmla="*/ 2622398 w 2647519"/>
                              <a:gd name="GluePoint429Y" fmla="*/ 1518284 h 2612594"/>
                              <a:gd name="GluePoint430X" fmla="*/ 2629065 w 2647519"/>
                              <a:gd name="GluePoint430Y" fmla="*/ 1483994 h 2612594"/>
                              <a:gd name="GluePoint431X" fmla="*/ 2634780 w 2647519"/>
                              <a:gd name="GluePoint431Y" fmla="*/ 1448752 h 2612594"/>
                              <a:gd name="GluePoint432X" fmla="*/ 2639543 w 2647519"/>
                              <a:gd name="GluePoint432Y" fmla="*/ 1415414 h 2612594"/>
                              <a:gd name="GluePoint433X" fmla="*/ 2641448 w 2647519"/>
                              <a:gd name="GluePoint433Y" fmla="*/ 1383982 h 2612594"/>
                              <a:gd name="GluePoint434X" fmla="*/ 2642400 w 2647519"/>
                              <a:gd name="GluePoint434Y" fmla="*/ 1357312 h 2612594"/>
                              <a:gd name="GluePoint435X" fmla="*/ 2644305 w 2647519"/>
                              <a:gd name="GluePoint435Y" fmla="*/ 1343024 h 2612594"/>
                              <a:gd name="GluePoint436X" fmla="*/ 2645258 w 2647519"/>
                              <a:gd name="GluePoint436Y" fmla="*/ 1328737 h 2612594"/>
                              <a:gd name="GluePoint437X" fmla="*/ 134151 w 2647519"/>
                              <a:gd name="GluePoint437Y" fmla="*/ 887095 h 2612594"/>
                              <a:gd name="GluePoint438X" fmla="*/ 134625 w 2647519"/>
                              <a:gd name="GluePoint438Y" fmla="*/ 887332 h 2612594"/>
                              <a:gd name="GluePoint439X" fmla="*/ 134670 w 2647519"/>
                              <a:gd name="GluePoint439Y" fmla="*/ 887199 h 2612594"/>
                              <a:gd name="GluePoint440X" fmla="*/ 191618 w 2647519"/>
                              <a:gd name="GluePoint440Y" fmla="*/ 750570 h 2612594"/>
                              <a:gd name="GluePoint441X" fmla="*/ 170663 w 2647519"/>
                              <a:gd name="GluePoint441Y" fmla="*/ 789622 h 2612594"/>
                              <a:gd name="GluePoint442X" fmla="*/ 153518 w 2647519"/>
                              <a:gd name="GluePoint442Y" fmla="*/ 803910 h 2612594"/>
                              <a:gd name="GluePoint443X" fmla="*/ 153477 w 2647519"/>
                              <a:gd name="GluePoint443Y" fmla="*/ 804822 h 2612594"/>
                              <a:gd name="GluePoint444X" fmla="*/ 151819 w 2647519"/>
                              <a:gd name="GluePoint444Y" fmla="*/ 841286 h 2612594"/>
                              <a:gd name="GluePoint445X" fmla="*/ 151867 w 2647519"/>
                              <a:gd name="GluePoint445Y" fmla="*/ 841199 h 2612594"/>
                              <a:gd name="GluePoint446X" fmla="*/ 153518 w 2647519"/>
                              <a:gd name="GluePoint446Y" fmla="*/ 804862 h 2612594"/>
                              <a:gd name="GluePoint447X" fmla="*/ 170663 w 2647519"/>
                              <a:gd name="GluePoint447Y" fmla="*/ 790574 h 2612594"/>
                              <a:gd name="GluePoint448X" fmla="*/ 191618 w 2647519"/>
                              <a:gd name="GluePoint448Y" fmla="*/ 751522 h 2612594"/>
                              <a:gd name="GluePoint449X" fmla="*/ 192332 w 2647519"/>
                              <a:gd name="GluePoint449Y" fmla="*/ 751998 h 2612594"/>
                              <a:gd name="GluePoint450X" fmla="*/ 192689 w 2647519"/>
                              <a:gd name="GluePoint450Y" fmla="*/ 751284 h 2612594"/>
                              <a:gd name="GluePoint451X" fmla="*/ 203047 w 2647519"/>
                              <a:gd name="GluePoint451Y" fmla="*/ 667702 h 2612594"/>
                              <a:gd name="GluePoint452X" fmla="*/ 189712 w 2647519"/>
                              <a:gd name="GluePoint452Y" fmla="*/ 677227 h 2612594"/>
                              <a:gd name="GluePoint453X" fmla="*/ 169710 w 2647519"/>
                              <a:gd name="GluePoint453Y" fmla="*/ 719137 h 2612594"/>
                              <a:gd name="GluePoint454X" fmla="*/ 174286 w 2647519"/>
                              <a:gd name="GluePoint454Y" fmla="*/ 722798 h 2612594"/>
                              <a:gd name="GluePoint455X" fmla="*/ 174435 w 2647519"/>
                              <a:gd name="GluePoint455Y" fmla="*/ 722155 h 2612594"/>
                              <a:gd name="GluePoint456X" fmla="*/ 170663 w 2647519"/>
                              <a:gd name="GluePoint456Y" fmla="*/ 719137 h 2612594"/>
                              <a:gd name="GluePoint457X" fmla="*/ 190665 w 2647519"/>
                              <a:gd name="GluePoint457Y" fmla="*/ 677227 h 2612594"/>
                              <a:gd name="GluePoint458X" fmla="*/ 202473 w 2647519"/>
                              <a:gd name="GluePoint458Y" fmla="*/ 668793 h 2612594"/>
                              <a:gd name="GluePoint459X" fmla="*/ 276390 w 2647519"/>
                              <a:gd name="GluePoint459Y" fmla="*/ 613410 h 2612594"/>
                              <a:gd name="GluePoint460X" fmla="*/ 275187 w 2647519"/>
                              <a:gd name="GluePoint460Y" fmla="*/ 614373 h 2612594"/>
                              <a:gd name="GluePoint461X" fmla="*/ 270080 w 2647519"/>
                              <a:gd name="GluePoint461Y" fmla="*/ 634008 h 2612594"/>
                              <a:gd name="GluePoint462X" fmla="*/ 266865 w 2647519"/>
                              <a:gd name="GluePoint462Y" fmla="*/ 643890 h 2612594"/>
                              <a:gd name="GluePoint463X" fmla="*/ 179235 w 2647519"/>
                              <a:gd name="GluePoint463Y" fmla="*/ 803910 h 2612594"/>
                              <a:gd name="GluePoint464X" fmla="*/ 166852 w 2647519"/>
                              <a:gd name="GluePoint464Y" fmla="*/ 842962 h 2612594"/>
                              <a:gd name="GluePoint465X" fmla="*/ 155422 w 2647519"/>
                              <a:gd name="GluePoint465Y" fmla="*/ 882967 h 2612594"/>
                              <a:gd name="GluePoint466X" fmla="*/ 130657 w 2647519"/>
                              <a:gd name="GluePoint466Y" fmla="*/ 966787 h 2612594"/>
                              <a:gd name="GluePoint467X" fmla="*/ 114465 w 2647519"/>
                              <a:gd name="GluePoint467Y" fmla="*/ 1023937 h 2612594"/>
                              <a:gd name="GluePoint468X" fmla="*/ 106845 w 2647519"/>
                              <a:gd name="GluePoint468Y" fmla="*/ 1066800 h 2612594"/>
                              <a:gd name="GluePoint469X" fmla="*/ 103035 w 2647519"/>
                              <a:gd name="GluePoint469Y" fmla="*/ 1088707 h 2612594"/>
                              <a:gd name="GluePoint470X" fmla="*/ 100177 w 2647519"/>
                              <a:gd name="GluePoint470Y" fmla="*/ 1110615 h 2612594"/>
                              <a:gd name="GluePoint471X" fmla="*/ 91605 w 2647519"/>
                              <a:gd name="GluePoint471Y" fmla="*/ 1169670 h 2612594"/>
                              <a:gd name="GluePoint472X" fmla="*/ 88747 w 2647519"/>
                              <a:gd name="GluePoint472Y" fmla="*/ 1205865 h 2612594"/>
                              <a:gd name="GluePoint473X" fmla="*/ 93510 w 2647519"/>
                              <a:gd name="GluePoint473Y" fmla="*/ 1243965 h 2612594"/>
                              <a:gd name="GluePoint474X" fmla="*/ 95742 w 2647519"/>
                              <a:gd name="GluePoint474Y" fmla="*/ 1223205 h 2612594"/>
                              <a:gd name="GluePoint475X" fmla="*/ 95415 w 2647519"/>
                              <a:gd name="GluePoint475Y" fmla="*/ 1216342 h 2612594"/>
                              <a:gd name="GluePoint476X" fmla="*/ 99225 w 2647519"/>
                              <a:gd name="GluePoint476Y" fmla="*/ 1176337 h 2612594"/>
                              <a:gd name="GluePoint477X" fmla="*/ 107797 w 2647519"/>
                              <a:gd name="GluePoint477Y" fmla="*/ 1117282 h 2612594"/>
                              <a:gd name="GluePoint478X" fmla="*/ 114596 w 2647519"/>
                              <a:gd name="GluePoint478Y" fmla="*/ 1109123 h 2612594"/>
                              <a:gd name="GluePoint479X" fmla="*/ 124469 w 2647519"/>
                              <a:gd name="GluePoint479Y" fmla="*/ 1043051 h 2612594"/>
                              <a:gd name="GluePoint480X" fmla="*/ 123990 w 2647519"/>
                              <a:gd name="GluePoint480Y" fmla="*/ 1031557 h 2612594"/>
                              <a:gd name="GluePoint481X" fmla="*/ 133400 w 2647519"/>
                              <a:gd name="GluePoint481Y" fmla="*/ 1004580 h 2612594"/>
                              <a:gd name="GluePoint482X" fmla="*/ 138999 w 2647519"/>
                              <a:gd name="GluePoint482Y" fmla="*/ 981931 h 2612594"/>
                              <a:gd name="GluePoint483X" fmla="*/ 137325 w 2647519"/>
                              <a:gd name="GluePoint483Y" fmla="*/ 985837 h 2612594"/>
                              <a:gd name="GluePoint484X" fmla="*/ 131610 w 2647519"/>
                              <a:gd name="GluePoint484Y" fmla="*/ 983932 h 2612594"/>
                              <a:gd name="GluePoint485X" fmla="*/ 117322 w 2647519"/>
                              <a:gd name="GluePoint485Y" fmla="*/ 1024890 h 2612594"/>
                              <a:gd name="GluePoint486X" fmla="*/ 118275 w 2647519"/>
                              <a:gd name="GluePoint486Y" fmla="*/ 1047750 h 2612594"/>
                              <a:gd name="GluePoint487X" fmla="*/ 111607 w 2647519"/>
                              <a:gd name="GluePoint487Y" fmla="*/ 1091565 h 2612594"/>
                              <a:gd name="GluePoint488X" fmla="*/ 110655 w 2647519"/>
                              <a:gd name="GluePoint488Y" fmla="*/ 1099185 h 2612594"/>
                              <a:gd name="GluePoint489X" fmla="*/ 101130 w 2647519"/>
                              <a:gd name="GluePoint489Y" fmla="*/ 1110615 h 2612594"/>
                              <a:gd name="GluePoint490X" fmla="*/ 103987 w 2647519"/>
                              <a:gd name="GluePoint490Y" fmla="*/ 1088707 h 2612594"/>
                              <a:gd name="GluePoint491X" fmla="*/ 107797 w 2647519"/>
                              <a:gd name="GluePoint491Y" fmla="*/ 1066800 h 2612594"/>
                              <a:gd name="GluePoint492X" fmla="*/ 115417 w 2647519"/>
                              <a:gd name="GluePoint492Y" fmla="*/ 1023937 h 2612594"/>
                              <a:gd name="GluePoint493X" fmla="*/ 131610 w 2647519"/>
                              <a:gd name="GluePoint493Y" fmla="*/ 966787 h 2612594"/>
                              <a:gd name="GluePoint494X" fmla="*/ 156375 w 2647519"/>
                              <a:gd name="GluePoint494Y" fmla="*/ 882967 h 2612594"/>
                              <a:gd name="GluePoint495X" fmla="*/ 167805 w 2647519"/>
                              <a:gd name="GluePoint495Y" fmla="*/ 842962 h 2612594"/>
                              <a:gd name="GluePoint496X" fmla="*/ 180187 w 2647519"/>
                              <a:gd name="GluePoint496Y" fmla="*/ 803910 h 2612594"/>
                              <a:gd name="GluePoint497X" fmla="*/ 267817 w 2647519"/>
                              <a:gd name="GluePoint497Y" fmla="*/ 643890 h 2612594"/>
                              <a:gd name="GluePoint498X" fmla="*/ 276390 w 2647519"/>
                              <a:gd name="GluePoint498Y" fmla="*/ 613410 h 2612594"/>
                              <a:gd name="GluePoint499X" fmla="*/ 293536 w 2647519"/>
                              <a:gd name="GluePoint499Y" fmla="*/ 518160 h 2612594"/>
                              <a:gd name="GluePoint500X" fmla="*/ 293535 w 2647519"/>
                              <a:gd name="GluePoint500Y" fmla="*/ 518160 h 2612594"/>
                              <a:gd name="GluePoint501X" fmla="*/ 298297 w 2647519"/>
                              <a:gd name="GluePoint501Y" fmla="*/ 521970 h 2612594"/>
                              <a:gd name="GluePoint502X" fmla="*/ 298297 w 2647519"/>
                              <a:gd name="GluePoint502Y" fmla="*/ 521969 h 2612594"/>
                              <a:gd name="GluePoint503X" fmla="*/ 465169 w 2647519"/>
                              <a:gd name="GluePoint503Y" fmla="*/ 382550 h 2612594"/>
                              <a:gd name="GluePoint504X" fmla="*/ 464986 w 2647519"/>
                              <a:gd name="GluePoint504Y" fmla="*/ 382696 h 2612594"/>
                              <a:gd name="GluePoint505X" fmla="*/ 464430 w 2647519"/>
                              <a:gd name="GluePoint505Y" fmla="*/ 383325 h 2612594"/>
                              <a:gd name="GluePoint506X" fmla="*/ 456651 w 2647519"/>
                              <a:gd name="GluePoint506Y" fmla="*/ 391477 h 2612594"/>
                              <a:gd name="GluePoint507X" fmla="*/ 454684 w 2647519"/>
                              <a:gd name="GluePoint507Y" fmla="*/ 394338 h 2612594"/>
                              <a:gd name="GluePoint508X" fmla="*/ 453399 w 2647519"/>
                              <a:gd name="GluePoint508Y" fmla="*/ 395790 h 2612594"/>
                              <a:gd name="GluePoint509X" fmla="*/ 447840 w 2647519"/>
                              <a:gd name="GluePoint509Y" fmla="*/ 403860 h 2612594"/>
                              <a:gd name="GluePoint510X" fmla="*/ 389738 w 2647519"/>
                              <a:gd name="GluePoint510Y" fmla="*/ 472440 h 2612594"/>
                              <a:gd name="GluePoint511X" fmla="*/ 373545 w 2647519"/>
                              <a:gd name="GluePoint511Y" fmla="*/ 491490 h 2612594"/>
                              <a:gd name="GluePoint512X" fmla="*/ 357353 w 2647519"/>
                              <a:gd name="GluePoint512Y" fmla="*/ 511492 h 2612594"/>
                              <a:gd name="GluePoint513X" fmla="*/ 285752 w 2647519"/>
                              <a:gd name="GluePoint513Y" fmla="*/ 590631 h 2612594"/>
                              <a:gd name="GluePoint514X" fmla="*/ 358305 w 2647519"/>
                              <a:gd name="GluePoint514Y" fmla="*/ 510540 h 2612594"/>
                              <a:gd name="GluePoint515X" fmla="*/ 374497 w 2647519"/>
                              <a:gd name="GluePoint515Y" fmla="*/ 490537 h 2612594"/>
                              <a:gd name="GluePoint516X" fmla="*/ 390690 w 2647519"/>
                              <a:gd name="GluePoint516Y" fmla="*/ 471487 h 2612594"/>
                              <a:gd name="GluePoint517X" fmla="*/ 448792 w 2647519"/>
                              <a:gd name="GluePoint517Y" fmla="*/ 402907 h 2612594"/>
                              <a:gd name="GluePoint518X" fmla="*/ 454684 w 2647519"/>
                              <a:gd name="GluePoint518Y" fmla="*/ 394338 h 2612594"/>
                              <a:gd name="GluePoint519X" fmla="*/ 464430 w 2647519"/>
                              <a:gd name="GluePoint519Y" fmla="*/ 383325 h 2612594"/>
                              <a:gd name="GluePoint520X" fmla="*/ 489348 w 2647519"/>
                              <a:gd name="GluePoint520Y" fmla="*/ 316869 h 2612594"/>
                              <a:gd name="GluePoint521X" fmla="*/ 481127 w 2647519"/>
                              <a:gd name="GluePoint521Y" fmla="*/ 319733 h 2612594"/>
                              <a:gd name="GluePoint522X" fmla="*/ 475013 w 2647519"/>
                              <a:gd name="GluePoint522Y" fmla="*/ 322003 h 2612594"/>
                              <a:gd name="GluePoint523X" fmla="*/ 473558 w 2647519"/>
                              <a:gd name="GluePoint523Y" fmla="*/ 323849 h 2612594"/>
                              <a:gd name="GluePoint524X" fmla="*/ 463080 w 2647519"/>
                              <a:gd name="GluePoint524Y" fmla="*/ 333374 h 2612594"/>
                              <a:gd name="GluePoint525X" fmla="*/ 436410 w 2647519"/>
                              <a:gd name="GluePoint525Y" fmla="*/ 350519 h 2612594"/>
                              <a:gd name="GluePoint526X" fmla="*/ 418313 w 2647519"/>
                              <a:gd name="GluePoint526Y" fmla="*/ 370522 h 2612594"/>
                              <a:gd name="GluePoint527X" fmla="*/ 401168 w 2647519"/>
                              <a:gd name="GluePoint527Y" fmla="*/ 390524 h 2612594"/>
                              <a:gd name="GluePoint528X" fmla="*/ 389738 w 2647519"/>
                              <a:gd name="GluePoint528Y" fmla="*/ 401002 h 2612594"/>
                              <a:gd name="GluePoint529X" fmla="*/ 389350 w 2647519"/>
                              <a:gd name="GluePoint529Y" fmla="*/ 400516 h 2612594"/>
                              <a:gd name="GluePoint530X" fmla="*/ 378546 w 2647519"/>
                              <a:gd name="GluePoint530Y" fmla="*/ 413504 h 2612594"/>
                              <a:gd name="GluePoint531X" fmla="*/ 360210 w 2647519"/>
                              <a:gd name="GluePoint531Y" fmla="*/ 436245 h 2612594"/>
                              <a:gd name="GluePoint532X" fmla="*/ 330683 w 2647519"/>
                              <a:gd name="GluePoint532Y" fmla="*/ 468630 h 2612594"/>
                              <a:gd name="GluePoint533X" fmla="*/ 335445 w 2647519"/>
                              <a:gd name="GluePoint533Y" fmla="*/ 474344 h 2612594"/>
                              <a:gd name="GluePoint534X" fmla="*/ 335536 w 2647519"/>
                              <a:gd name="GluePoint534Y" fmla="*/ 474264 h 2612594"/>
                              <a:gd name="GluePoint535X" fmla="*/ 331635 w 2647519"/>
                              <a:gd name="GluePoint535Y" fmla="*/ 469582 h 2612594"/>
                              <a:gd name="GluePoint536X" fmla="*/ 361162 w 2647519"/>
                              <a:gd name="GluePoint536Y" fmla="*/ 437197 h 2612594"/>
                              <a:gd name="GluePoint537X" fmla="*/ 390690 w 2647519"/>
                              <a:gd name="GluePoint537Y" fmla="*/ 401002 h 2612594"/>
                              <a:gd name="GluePoint538X" fmla="*/ 402120 w 2647519"/>
                              <a:gd name="GluePoint538Y" fmla="*/ 390525 h 2612594"/>
                              <a:gd name="GluePoint539X" fmla="*/ 419265 w 2647519"/>
                              <a:gd name="GluePoint539Y" fmla="*/ 370522 h 2612594"/>
                              <a:gd name="GluePoint540X" fmla="*/ 437362 w 2647519"/>
                              <a:gd name="GluePoint540Y" fmla="*/ 350520 h 2612594"/>
                              <a:gd name="GluePoint541X" fmla="*/ 464032 w 2647519"/>
                              <a:gd name="GluePoint541Y" fmla="*/ 333375 h 2612594"/>
                              <a:gd name="GluePoint542X" fmla="*/ 474510 w 2647519"/>
                              <a:gd name="GluePoint542Y" fmla="*/ 323850 h 2612594"/>
                              <a:gd name="GluePoint543X" fmla="*/ 485940 w 2647519"/>
                              <a:gd name="GluePoint543Y" fmla="*/ 319564 h 2612594"/>
                              <a:gd name="GluePoint544X" fmla="*/ 489548 w 2647519"/>
                              <a:gd name="GluePoint544Y" fmla="*/ 318444 h 2612594"/>
                              <a:gd name="GluePoint545X" fmla="*/ 1868970 w 2647519"/>
                              <a:gd name="GluePoint545Y" fmla="*/ 144780 h 2612594"/>
                              <a:gd name="GluePoint546X" fmla="*/ 1917547 w 2647519"/>
                              <a:gd name="GluePoint546Y" fmla="*/ 166687 h 2612594"/>
                              <a:gd name="GluePoint547X" fmla="*/ 1938502 w 2647519"/>
                              <a:gd name="GluePoint547Y" fmla="*/ 183832 h 2612594"/>
                              <a:gd name="GluePoint548X" fmla="*/ 1891830 w 2647519"/>
                              <a:gd name="GluePoint548Y" fmla="*/ 160972 h 2612594"/>
                              <a:gd name="GluePoint549X" fmla="*/ 1868970 w 2647519"/>
                              <a:gd name="GluePoint549Y" fmla="*/ 144780 h 2612594"/>
                              <a:gd name="GluePoint550X" fmla="*/ 1710855 w 2647519"/>
                              <a:gd name="GluePoint550Y" fmla="*/ 75247 h 2612594"/>
                              <a:gd name="GluePoint551X" fmla="*/ 1748955 w 2647519"/>
                              <a:gd name="GluePoint551Y" fmla="*/ 83819 h 2612594"/>
                              <a:gd name="GluePoint552X" fmla="*/ 1802295 w 2647519"/>
                              <a:gd name="GluePoint552Y" fmla="*/ 110489 h 2612594"/>
                              <a:gd name="GluePoint553X" fmla="*/ 1710855 w 2647519"/>
                              <a:gd name="GluePoint553Y" fmla="*/ 75247 h 2612594"/>
                              <a:gd name="GluePoint554X" fmla="*/ 1137451 w 2647519"/>
                              <a:gd name="GluePoint554Y" fmla="*/ 68937 h 2612594"/>
                              <a:gd name="GluePoint555X" fmla="*/ 1117448 w 2647519"/>
                              <a:gd name="GluePoint555Y" fmla="*/ 71437 h 2612594"/>
                              <a:gd name="GluePoint556X" fmla="*/ 1074585 w 2647519"/>
                              <a:gd name="GluePoint556Y" fmla="*/ 77152 h 2612594"/>
                              <a:gd name="GluePoint557X" fmla="*/ 1032675 w 2647519"/>
                              <a:gd name="GluePoint557Y" fmla="*/ 86677 h 2612594"/>
                              <a:gd name="GluePoint558X" fmla="*/ 1014578 w 2647519"/>
                              <a:gd name="GluePoint558Y" fmla="*/ 92392 h 2612594"/>
                              <a:gd name="GluePoint559X" fmla="*/ 993623 w 2647519"/>
                              <a:gd name="GluePoint559Y" fmla="*/ 98107 h 2612594"/>
                              <a:gd name="GluePoint560X" fmla="*/ 947769 w 2647519"/>
                              <a:gd name="GluePoint560Y" fmla="*/ 107115 h 2612594"/>
                              <a:gd name="GluePoint561X" fmla="*/ 939330 w 2647519"/>
                              <a:gd name="GluePoint561Y" fmla="*/ 110490 h 2612594"/>
                              <a:gd name="GluePoint562X" fmla="*/ 881228 w 2647519"/>
                              <a:gd name="GluePoint562Y" fmla="*/ 130492 h 2612594"/>
                              <a:gd name="GluePoint563X" fmla="*/ 824078 w 2647519"/>
                              <a:gd name="GluePoint563Y" fmla="*/ 153352 h 2612594"/>
                              <a:gd name="GluePoint564X" fmla="*/ 784073 w 2647519"/>
                              <a:gd name="GluePoint564Y" fmla="*/ 171450 h 2612594"/>
                              <a:gd name="GluePoint565X" fmla="*/ 757403 w 2647519"/>
                              <a:gd name="GluePoint565Y" fmla="*/ 181927 h 2612594"/>
                              <a:gd name="GluePoint566X" fmla="*/ 691680 w 2647519"/>
                              <a:gd name="GluePoint566Y" fmla="*/ 212407 h 2612594"/>
                              <a:gd name="GluePoint567X" fmla="*/ 660248 w 2647519"/>
                              <a:gd name="GluePoint567Y" fmla="*/ 232410 h 2612594"/>
                              <a:gd name="GluePoint568X" fmla="*/ 629768 w 2647519"/>
                              <a:gd name="GluePoint568Y" fmla="*/ 252412 h 2612594"/>
                              <a:gd name="GluePoint569X" fmla="*/ 581190 w 2647519"/>
                              <a:gd name="GluePoint569Y" fmla="*/ 288607 h 2612594"/>
                              <a:gd name="GluePoint570X" fmla="*/ 535470 w 2647519"/>
                              <a:gd name="GluePoint570Y" fmla="*/ 324802 h 2612594"/>
                              <a:gd name="GluePoint571X" fmla="*/ 491713 w 2647519"/>
                              <a:gd name="GluePoint571Y" fmla="*/ 362974 h 2612594"/>
                              <a:gd name="GluePoint572X" fmla="*/ 495465 w 2647519"/>
                              <a:gd name="GluePoint572Y" fmla="*/ 367665 h 2612594"/>
                              <a:gd name="GluePoint573X" fmla="*/ 504752 w 2647519"/>
                              <a:gd name="GluePoint573Y" fmla="*/ 361295 h 2612594"/>
                              <a:gd name="GluePoint574X" fmla="*/ 512657 w 2647519"/>
                              <a:gd name="GluePoint574Y" fmla="*/ 355403 h 2612594"/>
                              <a:gd name="GluePoint575X" fmla="*/ 541185 w 2647519"/>
                              <a:gd name="GluePoint575Y" fmla="*/ 330517 h 2612594"/>
                              <a:gd name="GluePoint576X" fmla="*/ 586905 w 2647519"/>
                              <a:gd name="GluePoint576Y" fmla="*/ 294322 h 2612594"/>
                              <a:gd name="GluePoint577X" fmla="*/ 635482 w 2647519"/>
                              <a:gd name="GluePoint577Y" fmla="*/ 258127 h 2612594"/>
                              <a:gd name="GluePoint578X" fmla="*/ 665962 w 2647519"/>
                              <a:gd name="GluePoint578Y" fmla="*/ 238124 h 2612594"/>
                              <a:gd name="GluePoint579X" fmla="*/ 697395 w 2647519"/>
                              <a:gd name="GluePoint579Y" fmla="*/ 218122 h 2612594"/>
                              <a:gd name="GluePoint580X" fmla="*/ 763117 w 2647519"/>
                              <a:gd name="GluePoint580Y" fmla="*/ 187642 h 2612594"/>
                              <a:gd name="GluePoint581X" fmla="*/ 788835 w 2647519"/>
                              <a:gd name="GluePoint581Y" fmla="*/ 174307 h 2612594"/>
                              <a:gd name="GluePoint582X" fmla="*/ 828840 w 2647519"/>
                              <a:gd name="GluePoint582Y" fmla="*/ 156209 h 2612594"/>
                              <a:gd name="GluePoint583X" fmla="*/ 885990 w 2647519"/>
                              <a:gd name="GluePoint583Y" fmla="*/ 133349 h 2612594"/>
                              <a:gd name="GluePoint584X" fmla="*/ 944092 w 2647519"/>
                              <a:gd name="GluePoint584Y" fmla="*/ 113347 h 2612594"/>
                              <a:gd name="GluePoint585X" fmla="*/ 968499 w 2647519"/>
                              <a:gd name="GluePoint585Y" fmla="*/ 108553 h 2612594"/>
                              <a:gd name="GluePoint586X" fmla="*/ 980289 w 2647519"/>
                              <a:gd name="GluePoint586Y" fmla="*/ 104524 h 2612594"/>
                              <a:gd name="GluePoint587X" fmla="*/ 1140765 w 2647519"/>
                              <a:gd name="GluePoint587Y" fmla="*/ 69904 h 2612594"/>
                              <a:gd name="GluePoint588X" fmla="*/ 1478088 w 2647519"/>
                              <a:gd name="GluePoint588Y" fmla="*/ 48458 h 2612594"/>
                              <a:gd name="GluePoint589X" fmla="*/ 1498447 w 2647519"/>
                              <a:gd name="GluePoint589Y" fmla="*/ 50482 h 2612594"/>
                              <a:gd name="GluePoint590X" fmla="*/ 1526070 w 2647519"/>
                              <a:gd name="GluePoint590Y" fmla="*/ 60007 h 2612594"/>
                              <a:gd name="GluePoint591X" fmla="*/ 1505115 w 2647519"/>
                              <a:gd name="GluePoint591Y" fmla="*/ 57150 h 2612594"/>
                              <a:gd name="GluePoint592X" fmla="*/ 1461300 w 2647519"/>
                              <a:gd name="GluePoint592Y" fmla="*/ 48577 h 2612594"/>
                              <a:gd name="GluePoint593X" fmla="*/ 1478088 w 2647519"/>
                              <a:gd name="GluePoint593Y" fmla="*/ 48458 h 2612594"/>
                              <a:gd name="GluePoint594X" fmla="*/ 1588935 w 2647519"/>
                              <a:gd name="GluePoint594Y" fmla="*/ 40957 h 2612594"/>
                              <a:gd name="GluePoint595X" fmla="*/ 1627987 w 2647519"/>
                              <a:gd name="GluePoint595Y" fmla="*/ 43814 h 2612594"/>
                              <a:gd name="GluePoint596X" fmla="*/ 1675612 w 2647519"/>
                              <a:gd name="GluePoint596Y" fmla="*/ 62864 h 2612594"/>
                              <a:gd name="GluePoint597X" fmla="*/ 1616557 w 2647519"/>
                              <a:gd name="GluePoint597Y" fmla="*/ 52387 h 2612594"/>
                              <a:gd name="GluePoint598X" fmla="*/ 1588935 w 2647519"/>
                              <a:gd name="GluePoint598Y" fmla="*/ 40957 h 2612594"/>
                              <a:gd name="GluePoint599X" fmla="*/ 1270324 w 2647519"/>
                              <a:gd name="GluePoint599Y" fmla="*/ 40719 h 2612594"/>
                              <a:gd name="GluePoint600X" fmla="*/ 1160310 w 2647519"/>
                              <a:gd name="GluePoint600Y" fmla="*/ 46672 h 2612594"/>
                              <a:gd name="GluePoint601X" fmla="*/ 1084110 w 2647519"/>
                              <a:gd name="GluePoint601Y" fmla="*/ 57149 h 2612594"/>
                              <a:gd name="GluePoint602X" fmla="*/ 1047915 w 2647519"/>
                              <a:gd name="GluePoint602Y" fmla="*/ 66674 h 2612594"/>
                              <a:gd name="GluePoint603X" fmla="*/ 1016482 w 2647519"/>
                              <a:gd name="GluePoint603Y" fmla="*/ 78104 h 2612594"/>
                              <a:gd name="GluePoint604X" fmla="*/ 972667 w 2647519"/>
                              <a:gd name="GluePoint604Y" fmla="*/ 83819 h 2612594"/>
                              <a:gd name="GluePoint605X" fmla="*/ 806932 w 2647519"/>
                              <a:gd name="GluePoint605Y" fmla="*/ 147637 h 2612594"/>
                              <a:gd name="GluePoint606X" fmla="*/ 746925 w 2647519"/>
                              <a:gd name="GluePoint606Y" fmla="*/ 174307 h 2612594"/>
                              <a:gd name="GluePoint607X" fmla="*/ 728827 w 2647519"/>
                              <a:gd name="GluePoint607Y" fmla="*/ 180974 h 2612594"/>
                              <a:gd name="GluePoint608X" fmla="*/ 712635 w 2647519"/>
                              <a:gd name="GluePoint608Y" fmla="*/ 189547 h 2612594"/>
                              <a:gd name="GluePoint609X" fmla="*/ 682155 w 2647519"/>
                              <a:gd name="GluePoint609Y" fmla="*/ 205739 h 2612594"/>
                              <a:gd name="GluePoint610X" fmla="*/ 634530 w 2647519"/>
                              <a:gd name="GluePoint610Y" fmla="*/ 230504 h 2612594"/>
                              <a:gd name="GluePoint611X" fmla="*/ 598335 w 2647519"/>
                              <a:gd name="GluePoint611Y" fmla="*/ 259079 h 2612594"/>
                              <a:gd name="GluePoint612X" fmla="*/ 493560 w 2647519"/>
                              <a:gd name="GluePoint612Y" fmla="*/ 340994 h 2612594"/>
                              <a:gd name="GluePoint613X" fmla="*/ 471664 w 2647519"/>
                              <a:gd name="GluePoint613Y" fmla="*/ 360034 h 2612594"/>
                              <a:gd name="GluePoint614X" fmla="*/ 450243 w 2647519"/>
                              <a:gd name="GluePoint614Y" fmla="*/ 379593 h 2612594"/>
                              <a:gd name="GluePoint615X" fmla="*/ 450697 w 2647519"/>
                              <a:gd name="GluePoint615Y" fmla="*/ 380047 h 2612594"/>
                              <a:gd name="GluePoint616X" fmla="*/ 285915 w 2647519"/>
                              <a:gd name="GluePoint616Y" fmla="*/ 573404 h 2612594"/>
                              <a:gd name="GluePoint617X" fmla="*/ 252577 w 2647519"/>
                              <a:gd name="GluePoint617Y" fmla="*/ 619124 h 2612594"/>
                              <a:gd name="GluePoint618X" fmla="*/ 237337 w 2647519"/>
                              <a:gd name="GluePoint618Y" fmla="*/ 646747 h 2612594"/>
                              <a:gd name="GluePoint619X" fmla="*/ 222097 w 2647519"/>
                              <a:gd name="GluePoint619Y" fmla="*/ 672464 h 2612594"/>
                              <a:gd name="GluePoint620X" fmla="*/ 193522 w 2647519"/>
                              <a:gd name="GluePoint620Y" fmla="*/ 725804 h 2612594"/>
                              <a:gd name="GluePoint621X" fmla="*/ 162439 w 2647519"/>
                              <a:gd name="GluePoint621Y" fmla="*/ 774785 h 2612594"/>
                              <a:gd name="GluePoint622X" fmla="*/ 162090 w 2647519"/>
                              <a:gd name="GluePoint622Y" fmla="*/ 776287 h 2612594"/>
                              <a:gd name="GluePoint623X" fmla="*/ 151612 w 2647519"/>
                              <a:gd name="GluePoint623Y" fmla="*/ 804862 h 2612594"/>
                              <a:gd name="GluePoint624X" fmla="*/ 143992 w 2647519"/>
                              <a:gd name="GluePoint624Y" fmla="*/ 818197 h 2612594"/>
                              <a:gd name="GluePoint625X" fmla="*/ 142087 w 2647519"/>
                              <a:gd name="GluePoint625Y" fmla="*/ 820102 h 2612594"/>
                              <a:gd name="GluePoint626X" fmla="*/ 133634 w 2647519"/>
                              <a:gd name="GluePoint626Y" fmla="*/ 848201 h 2612594"/>
                              <a:gd name="GluePoint627X" fmla="*/ 131610 w 2647519"/>
                              <a:gd name="GluePoint627Y" fmla="*/ 864870 h 2612594"/>
                              <a:gd name="GluePoint628X" fmla="*/ 129705 w 2647519"/>
                              <a:gd name="GluePoint628Y" fmla="*/ 888682 h 2612594"/>
                              <a:gd name="GluePoint629X" fmla="*/ 116370 w 2647519"/>
                              <a:gd name="GluePoint629Y" fmla="*/ 927735 h 2612594"/>
                              <a:gd name="GluePoint630X" fmla="*/ 103987 w 2647519"/>
                              <a:gd name="GluePoint630Y" fmla="*/ 966787 h 2612594"/>
                              <a:gd name="GluePoint631X" fmla="*/ 90652 w 2647519"/>
                              <a:gd name="GluePoint631Y" fmla="*/ 1023937 h 2612594"/>
                              <a:gd name="GluePoint632X" fmla="*/ 83032 w 2647519"/>
                              <a:gd name="GluePoint632Y" fmla="*/ 1076325 h 2612594"/>
                              <a:gd name="GluePoint633X" fmla="*/ 78270 w 2647519"/>
                              <a:gd name="GluePoint633Y" fmla="*/ 1128712 h 2612594"/>
                              <a:gd name="GluePoint634X" fmla="*/ 84937 w 2647519"/>
                              <a:gd name="GluePoint634Y" fmla="*/ 1092517 h 2612594"/>
                              <a:gd name="GluePoint635X" fmla="*/ 85555 w 2647519"/>
                              <a:gd name="GluePoint635Y" fmla="*/ 1089530 h 2612594"/>
                              <a:gd name="GluePoint636X" fmla="*/ 86842 w 2647519"/>
                              <a:gd name="GluePoint636Y" fmla="*/ 1075372 h 2612594"/>
                              <a:gd name="GluePoint637X" fmla="*/ 94462 w 2647519"/>
                              <a:gd name="GluePoint637Y" fmla="*/ 1022985 h 2612594"/>
                              <a:gd name="GluePoint638X" fmla="*/ 96848 w 2647519"/>
                              <a:gd name="GluePoint638Y" fmla="*/ 1023781 h 2612594"/>
                              <a:gd name="GluePoint639X" fmla="*/ 97055 w 2647519"/>
                              <a:gd name="GluePoint639Y" fmla="*/ 1022896 h 2612594"/>
                              <a:gd name="GluePoint640X" fmla="*/ 94463 w 2647519"/>
                              <a:gd name="GluePoint640Y" fmla="*/ 1022032 h 2612594"/>
                              <a:gd name="GluePoint641X" fmla="*/ 107798 w 2647519"/>
                              <a:gd name="GluePoint641Y" fmla="*/ 964882 h 2612594"/>
                              <a:gd name="GluePoint642X" fmla="*/ 120180 w 2647519"/>
                              <a:gd name="GluePoint642Y" fmla="*/ 925829 h 2612594"/>
                              <a:gd name="GluePoint643X" fmla="*/ 133454 w 2647519"/>
                              <a:gd name="GluePoint643Y" fmla="*/ 886956 h 2612594"/>
                              <a:gd name="GluePoint644X" fmla="*/ 132563 w 2647519"/>
                              <a:gd name="GluePoint644Y" fmla="*/ 886777 h 2612594"/>
                              <a:gd name="GluePoint645X" fmla="*/ 134468 w 2647519"/>
                              <a:gd name="GluePoint645Y" fmla="*/ 862965 h 2612594"/>
                              <a:gd name="GluePoint646X" fmla="*/ 144945 w 2647519"/>
                              <a:gd name="GluePoint646Y" fmla="*/ 818197 h 2612594"/>
                              <a:gd name="GluePoint647X" fmla="*/ 152565 w 2647519"/>
                              <a:gd name="GluePoint647Y" fmla="*/ 804862 h 2612594"/>
                              <a:gd name="GluePoint648X" fmla="*/ 152821 w 2647519"/>
                              <a:gd name="GluePoint648Y" fmla="*/ 804166 h 2612594"/>
                              <a:gd name="GluePoint649X" fmla="*/ 163043 w 2647519"/>
                              <a:gd name="GluePoint649Y" fmla="*/ 776287 h 2612594"/>
                              <a:gd name="GluePoint650X" fmla="*/ 194475 w 2647519"/>
                              <a:gd name="GluePoint650Y" fmla="*/ 726757 h 2612594"/>
                              <a:gd name="GluePoint651X" fmla="*/ 223050 w 2647519"/>
                              <a:gd name="GluePoint651Y" fmla="*/ 673417 h 2612594"/>
                              <a:gd name="GluePoint652X" fmla="*/ 238290 w 2647519"/>
                              <a:gd name="GluePoint652Y" fmla="*/ 647700 h 2612594"/>
                              <a:gd name="GluePoint653X" fmla="*/ 253530 w 2647519"/>
                              <a:gd name="GluePoint653Y" fmla="*/ 620077 h 2612594"/>
                              <a:gd name="GluePoint654X" fmla="*/ 286868 w 2647519"/>
                              <a:gd name="GluePoint654Y" fmla="*/ 574357 h 2612594"/>
                              <a:gd name="GluePoint655X" fmla="*/ 451650 w 2647519"/>
                              <a:gd name="GluePoint655Y" fmla="*/ 381000 h 2612594"/>
                              <a:gd name="GluePoint656X" fmla="*/ 495465 w 2647519"/>
                              <a:gd name="GluePoint656Y" fmla="*/ 340995 h 2612594"/>
                              <a:gd name="GluePoint657X" fmla="*/ 600240 w 2647519"/>
                              <a:gd name="GluePoint657Y" fmla="*/ 259080 h 2612594"/>
                              <a:gd name="GluePoint658X" fmla="*/ 636435 w 2647519"/>
                              <a:gd name="GluePoint658Y" fmla="*/ 230505 h 2612594"/>
                              <a:gd name="GluePoint659X" fmla="*/ 684060 w 2647519"/>
                              <a:gd name="GluePoint659Y" fmla="*/ 205740 h 2612594"/>
                              <a:gd name="GluePoint660X" fmla="*/ 714540 w 2647519"/>
                              <a:gd name="GluePoint660Y" fmla="*/ 189547 h 2612594"/>
                              <a:gd name="GluePoint661X" fmla="*/ 730733 w 2647519"/>
                              <a:gd name="GluePoint661Y" fmla="*/ 180975 h 2612594"/>
                              <a:gd name="GluePoint662X" fmla="*/ 748830 w 2647519"/>
                              <a:gd name="GluePoint662Y" fmla="*/ 174307 h 2612594"/>
                              <a:gd name="GluePoint663X" fmla="*/ 808838 w 2647519"/>
                              <a:gd name="GluePoint663Y" fmla="*/ 147637 h 2612594"/>
                              <a:gd name="GluePoint664X" fmla="*/ 974573 w 2647519"/>
                              <a:gd name="GluePoint664Y" fmla="*/ 83820 h 2612594"/>
                              <a:gd name="GluePoint665X" fmla="*/ 1018388 w 2647519"/>
                              <a:gd name="GluePoint665Y" fmla="*/ 78105 h 2612594"/>
                              <a:gd name="GluePoint666X" fmla="*/ 1049820 w 2647519"/>
                              <a:gd name="GluePoint666Y" fmla="*/ 66675 h 2612594"/>
                              <a:gd name="GluePoint667X" fmla="*/ 1086015 w 2647519"/>
                              <a:gd name="GluePoint667Y" fmla="*/ 57150 h 2612594"/>
                              <a:gd name="GluePoint668X" fmla="*/ 1162215 w 2647519"/>
                              <a:gd name="GluePoint668Y" fmla="*/ 46672 h 2612594"/>
                              <a:gd name="GluePoint669X" fmla="*/ 1272229 w 2647519"/>
                              <a:gd name="GluePoint669Y" fmla="*/ 41076 h 2612594"/>
                              <a:gd name="GluePoint670X" fmla="*/ 1360655 w 2647519"/>
                              <a:gd name="GluePoint670Y" fmla="*/ 44043 h 2612594"/>
                              <a:gd name="GluePoint671X" fmla="*/ 1404150 w 2647519"/>
                              <a:gd name="GluePoint671Y" fmla="*/ 0 h 2612594"/>
                              <a:gd name="GluePoint672X" fmla="*/ 1448917 w 2647519"/>
                              <a:gd name="GluePoint672Y" fmla="*/ 2857 h 2612594"/>
                              <a:gd name="GluePoint673X" fmla="*/ 1494637 w 2647519"/>
                              <a:gd name="GluePoint673Y" fmla="*/ 7620 h 2612594"/>
                              <a:gd name="GluePoint674X" fmla="*/ 1525117 w 2647519"/>
                              <a:gd name="GluePoint674Y" fmla="*/ 15240 h 2612594"/>
                              <a:gd name="GluePoint675X" fmla="*/ 1545120 w 2647519"/>
                              <a:gd name="GluePoint675Y" fmla="*/ 24765 h 2612594"/>
                              <a:gd name="GluePoint676X" fmla="*/ 1569885 w 2647519"/>
                              <a:gd name="GluePoint676Y" fmla="*/ 20002 h 2612594"/>
                              <a:gd name="GluePoint677X" fmla="*/ 1607032 w 2647519"/>
                              <a:gd name="GluePoint677Y" fmla="*/ 28575 h 2612594"/>
                              <a:gd name="GluePoint678X" fmla="*/ 1629892 w 2647519"/>
                              <a:gd name="GluePoint678Y" fmla="*/ 35242 h 2612594"/>
                              <a:gd name="GluePoint679X" fmla="*/ 1628940 w 2647519"/>
                              <a:gd name="GluePoint679Y" fmla="*/ 36195 h 2612594"/>
                              <a:gd name="GluePoint680X" fmla="*/ 1627987 w 2647519"/>
                              <a:gd name="GluePoint680Y" fmla="*/ 42862 h 2612594"/>
                              <a:gd name="GluePoint681X" fmla="*/ 1588935 w 2647519"/>
                              <a:gd name="GluePoint681Y" fmla="*/ 40005 h 2612594"/>
                              <a:gd name="GluePoint682X" fmla="*/ 1575600 w 2647519"/>
                              <a:gd name="GluePoint682Y" fmla="*/ 36195 h 2612594"/>
                              <a:gd name="GluePoint683X" fmla="*/ 1562265 w 2647519"/>
                              <a:gd name="GluePoint683Y" fmla="*/ 33337 h 2612594"/>
                              <a:gd name="GluePoint684X" fmla="*/ 1536547 w 2647519"/>
                              <a:gd name="GluePoint684Y" fmla="*/ 27622 h 2612594"/>
                              <a:gd name="GluePoint685X" fmla="*/ 1510830 w 2647519"/>
                              <a:gd name="GluePoint685Y" fmla="*/ 21907 h 2612594"/>
                              <a:gd name="GluePoint686X" fmla="*/ 1484160 w 2647519"/>
                              <a:gd name="GluePoint686Y" fmla="*/ 18097 h 2612594"/>
                              <a:gd name="GluePoint687X" fmla="*/ 1454633 w 2647519"/>
                              <a:gd name="GluePoint687Y" fmla="*/ 18097 h 2612594"/>
                              <a:gd name="GluePoint688X" fmla="*/ 1430820 w 2647519"/>
                              <a:gd name="GluePoint688Y" fmla="*/ 18097 h 2612594"/>
                              <a:gd name="GluePoint689X" fmla="*/ 1393673 w 2647519"/>
                              <a:gd name="GluePoint689Y" fmla="*/ 18097 h 2612594"/>
                              <a:gd name="GluePoint690X" fmla="*/ 1391928 w 2647519"/>
                              <a:gd name="GluePoint690Y" fmla="*/ 17540 h 2612594"/>
                              <a:gd name="GluePoint691X" fmla="*/ 1375575 w 2647519"/>
                              <a:gd name="GluePoint691Y" fmla="*/ 25717 h 2612594"/>
                              <a:gd name="GluePoint692X" fmla="*/ 1381290 w 2647519"/>
                              <a:gd name="GluePoint692Y" fmla="*/ 35242 h 2612594"/>
                              <a:gd name="GluePoint693X" fmla="*/ 1438440 w 2647519"/>
                              <a:gd name="GluePoint693Y" fmla="*/ 46672 h 2612594"/>
                              <a:gd name="GluePoint694X" fmla="*/ 1413008 w 2647519"/>
                              <a:gd name="GluePoint694Y" fmla="*/ 47116 h 2612594"/>
                              <a:gd name="GluePoint695X" fmla="*/ 1413437 w 2647519"/>
                              <a:gd name="GluePoint695Y" fmla="*/ 47149 h 2612594"/>
                              <a:gd name="GluePoint696X" fmla="*/ 1440345 w 2647519"/>
                              <a:gd name="GluePoint696Y" fmla="*/ 46672 h 2612594"/>
                              <a:gd name="GluePoint697X" fmla="*/ 1463205 w 2647519"/>
                              <a:gd name="GluePoint697Y" fmla="*/ 49530 h 2612594"/>
                              <a:gd name="GluePoint698X" fmla="*/ 1507020 w 2647519"/>
                              <a:gd name="GluePoint698Y" fmla="*/ 58102 h 2612594"/>
                              <a:gd name="GluePoint699X" fmla="*/ 1527975 w 2647519"/>
                              <a:gd name="GluePoint699Y" fmla="*/ 60960 h 2612594"/>
                              <a:gd name="GluePoint700X" fmla="*/ 1563218 w 2647519"/>
                              <a:gd name="GluePoint700Y" fmla="*/ 68580 h 2612594"/>
                              <a:gd name="GluePoint701X" fmla="*/ 1599413 w 2647519"/>
                              <a:gd name="GluePoint701Y" fmla="*/ 76200 h 2612594"/>
                              <a:gd name="GluePoint702X" fmla="*/ 1634655 w 2647519"/>
                              <a:gd name="GluePoint702Y" fmla="*/ 84772 h 2612594"/>
                              <a:gd name="GluePoint703X" fmla="*/ 1669898 w 2647519"/>
                              <a:gd name="GluePoint703Y" fmla="*/ 95250 h 2612594"/>
                              <a:gd name="GluePoint704X" fmla="*/ 1687043 w 2647519"/>
                              <a:gd name="GluePoint704Y" fmla="*/ 100012 h 2612594"/>
                              <a:gd name="GluePoint705X" fmla="*/ 1704188 w 2647519"/>
                              <a:gd name="GluePoint705Y" fmla="*/ 105727 h 2612594"/>
                              <a:gd name="GluePoint706X" fmla="*/ 1704409 w 2647519"/>
                              <a:gd name="GluePoint706Y" fmla="*/ 105929 h 2612594"/>
                              <a:gd name="GluePoint707X" fmla="*/ 1716704 w 2647519"/>
                              <a:gd name="GluePoint707Y" fmla="*/ 108049 h 2612594"/>
                              <a:gd name="GluePoint708X" fmla="*/ 1746499 w 2647519"/>
                              <a:gd name="GluePoint708Y" fmla="*/ 119121 h 2612594"/>
                              <a:gd name="GluePoint709X" fmla="*/ 1750661 w 2647519"/>
                              <a:gd name="GluePoint709Y" fmla="*/ 125427 h 2612594"/>
                              <a:gd name="GluePoint710X" fmla="*/ 1751813 w 2647519"/>
                              <a:gd name="GluePoint710Y" fmla="*/ 125730 h 2612594"/>
                              <a:gd name="GluePoint711X" fmla="*/ 1778483 w 2647519"/>
                              <a:gd name="GluePoint711Y" fmla="*/ 136207 h 2612594"/>
                              <a:gd name="GluePoint712X" fmla="*/ 1801343 w 2647519"/>
                              <a:gd name="GluePoint712Y" fmla="*/ 145732 h 2612594"/>
                              <a:gd name="GluePoint713X" fmla="*/ 1824203 w 2647519"/>
                              <a:gd name="GluePoint713Y" fmla="*/ 156210 h 2612594"/>
                              <a:gd name="GluePoint714X" fmla="*/ 1841348 w 2647519"/>
                              <a:gd name="GluePoint714Y" fmla="*/ 165735 h 2612594"/>
                              <a:gd name="GluePoint715X" fmla="*/ 1852778 w 2647519"/>
                              <a:gd name="GluePoint715Y" fmla="*/ 171450 h 2612594"/>
                              <a:gd name="GluePoint716X" fmla="*/ 1865160 w 2647519"/>
                              <a:gd name="GluePoint716Y" fmla="*/ 178117 h 2612594"/>
                              <a:gd name="GluePoint717X" fmla="*/ 1907070 w 2647519"/>
                              <a:gd name="GluePoint717Y" fmla="*/ 201930 h 2612594"/>
                              <a:gd name="GluePoint718X" fmla="*/ 1960410 w 2647519"/>
                              <a:gd name="GluePoint718Y" fmla="*/ 236220 h 2612594"/>
                              <a:gd name="GluePoint719X" fmla="*/ 1988033 w 2647519"/>
                              <a:gd name="GluePoint719Y" fmla="*/ 255270 h 2612594"/>
                              <a:gd name="GluePoint720X" fmla="*/ 1988833 w 2647519"/>
                              <a:gd name="GluePoint720Y" fmla="*/ 255841 h 2612594"/>
                              <a:gd name="GluePoint721X" fmla="*/ 2002949 w 2647519"/>
                              <a:gd name="GluePoint721Y" fmla="*/ 264417 h 2612594"/>
                              <a:gd name="GluePoint722X" fmla="*/ 2540483 w 2647519"/>
                              <a:gd name="GluePoint722Y" fmla="*/ 1275397 h 2612594"/>
                              <a:gd name="GluePoint723X" fmla="*/ 2540081 w 2647519"/>
                              <a:gd name="GluePoint723Y" fmla="*/ 1283368 h 2612594"/>
                              <a:gd name="GluePoint724X" fmla="*/ 2550960 w 2647519"/>
                              <a:gd name="GluePoint724Y" fmla="*/ 1284922 h 2612594"/>
                              <a:gd name="GluePoint725X" fmla="*/ 2561437 w 2647519"/>
                              <a:gd name="GluePoint725Y" fmla="*/ 1292542 h 2612594"/>
                              <a:gd name="GluePoint726X" fmla="*/ 2566200 w 2647519"/>
                              <a:gd name="GluePoint726Y" fmla="*/ 1318259 h 2612594"/>
                              <a:gd name="GluePoint727X" fmla="*/ 2584297 w 2647519"/>
                              <a:gd name="GluePoint727Y" fmla="*/ 1348739 h 2612594"/>
                              <a:gd name="GluePoint728X" fmla="*/ 2591918 w 2647519"/>
                              <a:gd name="GluePoint728Y" fmla="*/ 1349432 h 2612594"/>
                              <a:gd name="GluePoint729X" fmla="*/ 2591918 w 2647519"/>
                              <a:gd name="GluePoint729Y" fmla="*/ 1342072 h 2612594"/>
                              <a:gd name="GluePoint730X" fmla="*/ 2599661 w 2647519"/>
                              <a:gd name="GluePoint730Y" fmla="*/ 1320563 h 2612594"/>
                              <a:gd name="GluePoint731X" fmla="*/ 2599537 w 2647519"/>
                              <a:gd name="GluePoint731Y" fmla="*/ 1316355 h 2612594"/>
                              <a:gd name="GluePoint732X" fmla="*/ 2607157 w 2647519"/>
                              <a:gd name="GluePoint732Y" fmla="*/ 1290637 h 2612594"/>
                              <a:gd name="GluePoint733X" fmla="*/ 2617635 w 2647519"/>
                              <a:gd name="GluePoint733Y" fmla="*/ 1290637 h 2612594"/>
                              <a:gd name="GluePoint734X" fmla="*/ 2633827 w 2647519"/>
                              <a:gd name="GluePoint734Y" fmla="*/ 1280160 h 2612594"/>
                              <a:gd name="GluePoint735X" fmla="*/ 2635732 w 2647519"/>
                              <a:gd name="GluePoint735Y" fmla="*/ 1322070 h 2612594"/>
                              <a:gd name="GluePoint736X" fmla="*/ 2630970 w 2647519"/>
                              <a:gd name="GluePoint736Y" fmla="*/ 1342072 h 2612594"/>
                              <a:gd name="GluePoint737X" fmla="*/ 2625255 w 2647519"/>
                              <a:gd name="GluePoint737Y" fmla="*/ 1361122 h 2612594"/>
                              <a:gd name="GluePoint738X" fmla="*/ 2622397 w 2647519"/>
                              <a:gd name="GluePoint738Y" fmla="*/ 1392555 h 2612594"/>
                              <a:gd name="GluePoint739X" fmla="*/ 2621445 w 2647519"/>
                              <a:gd name="GluePoint739Y" fmla="*/ 1408747 h 2612594"/>
                              <a:gd name="GluePoint740X" fmla="*/ 2619540 w 2647519"/>
                              <a:gd name="GluePoint740Y" fmla="*/ 1424940 h 2612594"/>
                              <a:gd name="GluePoint741X" fmla="*/ 2615479 w 2647519"/>
                              <a:gd name="GluePoint741Y" fmla="*/ 1427648 h 2612594"/>
                              <a:gd name="GluePoint742X" fmla="*/ 2615730 w 2647519"/>
                              <a:gd name="GluePoint742Y" fmla="*/ 1428749 h 2612594"/>
                              <a:gd name="GluePoint743X" fmla="*/ 2619621 w 2647519"/>
                              <a:gd name="GluePoint743Y" fmla="*/ 1426155 h 2612594"/>
                              <a:gd name="GluePoint744X" fmla="*/ 2621445 w 2647519"/>
                              <a:gd name="GluePoint744Y" fmla="*/ 1410652 h 2612594"/>
                              <a:gd name="GluePoint745X" fmla="*/ 2622397 w 2647519"/>
                              <a:gd name="GluePoint745Y" fmla="*/ 1394460 h 2612594"/>
                              <a:gd name="GluePoint746X" fmla="*/ 2625255 w 2647519"/>
                              <a:gd name="GluePoint746Y" fmla="*/ 1363027 h 2612594"/>
                              <a:gd name="GluePoint747X" fmla="*/ 2630970 w 2647519"/>
                              <a:gd name="GluePoint747Y" fmla="*/ 1343977 h 2612594"/>
                              <a:gd name="GluePoint748X" fmla="*/ 2635732 w 2647519"/>
                              <a:gd name="GluePoint748Y" fmla="*/ 1323975 h 2612594"/>
                              <a:gd name="GluePoint749X" fmla="*/ 2643352 w 2647519"/>
                              <a:gd name="GluePoint749Y" fmla="*/ 1329690 h 2612594"/>
                              <a:gd name="GluePoint750X" fmla="*/ 2642400 w 2647519"/>
                              <a:gd name="GluePoint750Y" fmla="*/ 1343977 h 2612594"/>
                              <a:gd name="GluePoint751X" fmla="*/ 2640495 w 2647519"/>
                              <a:gd name="GluePoint751Y" fmla="*/ 1358265 h 2612594"/>
                              <a:gd name="GluePoint752X" fmla="*/ 2639542 w 2647519"/>
                              <a:gd name="GluePoint752Y" fmla="*/ 1384935 h 2612594"/>
                              <a:gd name="GluePoint753X" fmla="*/ 2637637 w 2647519"/>
                              <a:gd name="GluePoint753Y" fmla="*/ 1416367 h 2612594"/>
                              <a:gd name="GluePoint754X" fmla="*/ 2632875 w 2647519"/>
                              <a:gd name="GluePoint754Y" fmla="*/ 1449705 h 2612594"/>
                              <a:gd name="GluePoint755X" fmla="*/ 2627160 w 2647519"/>
                              <a:gd name="GluePoint755Y" fmla="*/ 1484947 h 2612594"/>
                              <a:gd name="GluePoint756X" fmla="*/ 2620492 w 2647519"/>
                              <a:gd name="GluePoint756Y" fmla="*/ 1519237 h 2612594"/>
                              <a:gd name="GluePoint757X" fmla="*/ 2608110 w 2647519"/>
                              <a:gd name="GluePoint757Y" fmla="*/ 1591627 h 2612594"/>
                              <a:gd name="GluePoint758X" fmla="*/ 2596680 w 2647519"/>
                              <a:gd name="GluePoint758Y" fmla="*/ 1598295 h 2612594"/>
                              <a:gd name="GluePoint759X" fmla="*/ 2582392 w 2647519"/>
                              <a:gd name="GluePoint759Y" fmla="*/ 1640205 h 2612594"/>
                              <a:gd name="GluePoint760X" fmla="*/ 2578582 w 2647519"/>
                              <a:gd name="GluePoint760Y" fmla="*/ 1680210 h 2612594"/>
                              <a:gd name="GluePoint761X" fmla="*/ 2576677 w 2647519"/>
                              <a:gd name="GluePoint761Y" fmla="*/ 1685925 h 2612594"/>
                              <a:gd name="GluePoint762X" fmla="*/ 2560485 w 2647519"/>
                              <a:gd name="GluePoint762Y" fmla="*/ 1729740 h 2612594"/>
                              <a:gd name="GluePoint763X" fmla="*/ 2555722 w 2647519"/>
                              <a:gd name="GluePoint763Y" fmla="*/ 1733550 h 2612594"/>
                              <a:gd name="GluePoint764X" fmla="*/ 2535720 w 2647519"/>
                              <a:gd name="GluePoint764Y" fmla="*/ 1780222 h 2612594"/>
                              <a:gd name="GluePoint765X" fmla="*/ 2556675 w 2647519"/>
                              <a:gd name="GluePoint765Y" fmla="*/ 1733550 h 2612594"/>
                              <a:gd name="GluePoint766X" fmla="*/ 2561437 w 2647519"/>
                              <a:gd name="GluePoint766Y" fmla="*/ 1729740 h 2612594"/>
                              <a:gd name="GluePoint767X" fmla="*/ 2530957 w 2647519"/>
                              <a:gd name="GluePoint767Y" fmla="*/ 1816417 h 2612594"/>
                              <a:gd name="GluePoint768X" fmla="*/ 2514765 w 2647519"/>
                              <a:gd name="GluePoint768Y" fmla="*/ 1824990 h 2612594"/>
                              <a:gd name="GluePoint769X" fmla="*/ 2511407 w 2647519"/>
                              <a:gd name="GluePoint769Y" fmla="*/ 1831707 h 2612594"/>
                              <a:gd name="GluePoint770X" fmla="*/ 2511908 w 2647519"/>
                              <a:gd name="GluePoint770Y" fmla="*/ 1832609 h 2612594"/>
                              <a:gd name="GluePoint771X" fmla="*/ 2515718 w 2647519"/>
                              <a:gd name="GluePoint771Y" fmla="*/ 1824989 h 2612594"/>
                              <a:gd name="GluePoint772X" fmla="*/ 2531910 w 2647519"/>
                              <a:gd name="GluePoint772Y" fmla="*/ 1816417 h 2612594"/>
                              <a:gd name="GluePoint773X" fmla="*/ 2520480 w 2647519"/>
                              <a:gd name="GluePoint773Y" fmla="*/ 1848802 h 2612594"/>
                              <a:gd name="GluePoint774X" fmla="*/ 2499525 w 2647519"/>
                              <a:gd name="GluePoint774Y" fmla="*/ 1886902 h 2612594"/>
                              <a:gd name="GluePoint775X" fmla="*/ 2489048 w 2647519"/>
                              <a:gd name="GluePoint775Y" fmla="*/ 1905952 h 2612594"/>
                              <a:gd name="GluePoint776X" fmla="*/ 2477618 w 2647519"/>
                              <a:gd name="GluePoint776Y" fmla="*/ 1925002 h 2612594"/>
                              <a:gd name="GluePoint777X" fmla="*/ 2469045 w 2647519"/>
                              <a:gd name="GluePoint777Y" fmla="*/ 1939289 h 2612594"/>
                              <a:gd name="GluePoint778X" fmla="*/ 2456663 w 2647519"/>
                              <a:gd name="GluePoint778Y" fmla="*/ 1966912 h 2612594"/>
                              <a:gd name="GluePoint779X" fmla="*/ 2443328 w 2647519"/>
                              <a:gd name="GluePoint779Y" fmla="*/ 1993582 h 2612594"/>
                              <a:gd name="GluePoint780X" fmla="*/ 2422373 w 2647519"/>
                              <a:gd name="GluePoint780Y" fmla="*/ 2022157 h 2612594"/>
                              <a:gd name="GluePoint781X" fmla="*/ 2401418 w 2647519"/>
                              <a:gd name="GluePoint781Y" fmla="*/ 2048827 h 2612594"/>
                              <a:gd name="GluePoint782X" fmla="*/ 2402291 w 2647519"/>
                              <a:gd name="GluePoint782Y" fmla="*/ 2047029 h 2612594"/>
                              <a:gd name="GluePoint783X" fmla="*/ 2378557 w 2647519"/>
                              <a:gd name="GluePoint783Y" fmla="*/ 2079307 h 2612594"/>
                              <a:gd name="GluePoint784X" fmla="*/ 2327122 w 2647519"/>
                              <a:gd name="GluePoint784Y" fmla="*/ 2135505 h 2612594"/>
                              <a:gd name="GluePoint785X" fmla="*/ 2316996 w 2647519"/>
                              <a:gd name="GluePoint785Y" fmla="*/ 2151085 h 2612594"/>
                              <a:gd name="GluePoint786X" fmla="*/ 2327122 w 2647519"/>
                              <a:gd name="GluePoint786Y" fmla="*/ 2136457 h 2612594"/>
                              <a:gd name="GluePoint787X" fmla="*/ 2378557 w 2647519"/>
                              <a:gd name="GluePoint787Y" fmla="*/ 2080259 h 2612594"/>
                              <a:gd name="GluePoint788X" fmla="*/ 2339505 w 2647519"/>
                              <a:gd name="GluePoint788Y" fmla="*/ 2139314 h 2612594"/>
                              <a:gd name="GluePoint789X" fmla="*/ 2319383 w 2647519"/>
                              <a:gd name="GluePoint789Y" fmla="*/ 2160389 h 2612594"/>
                              <a:gd name="GluePoint790X" fmla="*/ 2303230 w 2647519"/>
                              <a:gd name="GluePoint790Y" fmla="*/ 2172263 h 2612594"/>
                              <a:gd name="GluePoint791X" fmla="*/ 2302357 w 2647519"/>
                              <a:gd name="GluePoint791Y" fmla="*/ 2173605 h 2612594"/>
                              <a:gd name="GluePoint792X" fmla="*/ 2292258 w 2647519"/>
                              <a:gd name="GluePoint792Y" fmla="*/ 2181374 h 2612594"/>
                              <a:gd name="GluePoint793X" fmla="*/ 2291880 w 2647519"/>
                              <a:gd name="GluePoint793Y" fmla="*/ 2184082 h 2612594"/>
                              <a:gd name="GluePoint794X" fmla="*/ 2247112 w 2647519"/>
                              <a:gd name="GluePoint794Y" fmla="*/ 2229802 h 2612594"/>
                              <a:gd name="GluePoint795X" fmla="*/ 2199487 w 2647519"/>
                              <a:gd name="GluePoint795Y" fmla="*/ 2273617 h 2612594"/>
                              <a:gd name="GluePoint796X" fmla="*/ 2197285 w 2647519"/>
                              <a:gd name="GluePoint796Y" fmla="*/ 2275215 h 2612594"/>
                              <a:gd name="GluePoint797X" fmla="*/ 2181390 w 2647519"/>
                              <a:gd name="GluePoint797Y" fmla="*/ 2295524 h 2612594"/>
                              <a:gd name="GluePoint798X" fmla="*/ 2143290 w 2647519"/>
                              <a:gd name="GluePoint798Y" fmla="*/ 2324099 h 2612594"/>
                              <a:gd name="GluePoint799X" fmla="*/ 2107681 w 2647519"/>
                              <a:gd name="GluePoint799Y" fmla="*/ 2350806 h 2612594"/>
                              <a:gd name="GluePoint800X" fmla="*/ 2107553 w 2647519"/>
                              <a:gd name="GluePoint800Y" fmla="*/ 2350961 h 2612594"/>
                              <a:gd name="GluePoint801X" fmla="*/ 2143290 w 2647519"/>
                              <a:gd name="GluePoint801Y" fmla="*/ 2325052 h 2612594"/>
                              <a:gd name="GluePoint802X" fmla="*/ 2181390 w 2647519"/>
                              <a:gd name="GluePoint802Y" fmla="*/ 2296477 h 2612594"/>
                              <a:gd name="GluePoint803X" fmla="*/ 2149957 w 2647519"/>
                              <a:gd name="GluePoint803Y" fmla="*/ 2327909 h 2612594"/>
                              <a:gd name="GluePoint804X" fmla="*/ 2124359 w 2647519"/>
                              <a:gd name="GluePoint804Y" fmla="*/ 2344578 h 2612594"/>
                              <a:gd name="GluePoint805X" fmla="*/ 2106651 w 2647519"/>
                              <a:gd name="GluePoint805Y" fmla="*/ 2352057 h 2612594"/>
                              <a:gd name="GluePoint806X" fmla="*/ 2106142 w 2647519"/>
                              <a:gd name="GluePoint806Y" fmla="*/ 2352675 h 2612594"/>
                              <a:gd name="GluePoint807X" fmla="*/ 2087092 w 2647519"/>
                              <a:gd name="GluePoint807Y" fmla="*/ 2365057 h 2612594"/>
                              <a:gd name="GluePoint808X" fmla="*/ 2079914 w 2647519"/>
                              <a:gd name="GluePoint808Y" fmla="*/ 2368384 h 2612594"/>
                              <a:gd name="GluePoint809X" fmla="*/ 2061852 w 2647519"/>
                              <a:gd name="GluePoint809Y" fmla="*/ 2383036 h 2612594"/>
                              <a:gd name="GluePoint810X" fmla="*/ 2044230 w 2647519"/>
                              <a:gd name="GluePoint810Y" fmla="*/ 2395537 h 2612594"/>
                              <a:gd name="GluePoint811X" fmla="*/ 2017560 w 2647519"/>
                              <a:gd name="GluePoint811Y" fmla="*/ 2412682 h 2612594"/>
                              <a:gd name="GluePoint812X" fmla="*/ 2008988 w 2647519"/>
                              <a:gd name="GluePoint812Y" fmla="*/ 2413635 h 2612594"/>
                              <a:gd name="GluePoint813X" fmla="*/ 1999460 w 2647519"/>
                              <a:gd name="GluePoint813Y" fmla="*/ 2417870 h 2612594"/>
                              <a:gd name="GluePoint814X" fmla="*/ 1997979 w 2647519"/>
                              <a:gd name="GluePoint814Y" fmla="*/ 2418995 h 2612594"/>
                              <a:gd name="GluePoint815X" fmla="*/ 2009940 w 2647519"/>
                              <a:gd name="GluePoint815Y" fmla="*/ 2414587 h 2612594"/>
                              <a:gd name="GluePoint816X" fmla="*/ 2018513 w 2647519"/>
                              <a:gd name="GluePoint816Y" fmla="*/ 2413635 h 2612594"/>
                              <a:gd name="GluePoint817X" fmla="*/ 1984223 w 2647519"/>
                              <a:gd name="GluePoint817Y" fmla="*/ 2439352 h 2612594"/>
                              <a:gd name="GluePoint818X" fmla="*/ 1962315 w 2647519"/>
                              <a:gd name="GluePoint818Y" fmla="*/ 2450783 h 2612594"/>
                              <a:gd name="GluePoint819X" fmla="*/ 1940408 w 2647519"/>
                              <a:gd name="GluePoint819Y" fmla="*/ 2461260 h 2612594"/>
                              <a:gd name="GluePoint820X" fmla="*/ 1924934 w 2647519"/>
                              <a:gd name="GluePoint820Y" fmla="*/ 2463581 h 2612594"/>
                              <a:gd name="GluePoint821X" fmla="*/ 1922310 w 2647519"/>
                              <a:gd name="GluePoint821Y" fmla="*/ 2465070 h 2612594"/>
                              <a:gd name="GluePoint822X" fmla="*/ 1849920 w 2647519"/>
                              <a:gd name="GluePoint822Y" fmla="*/ 2496502 h 2612594"/>
                              <a:gd name="GluePoint823X" fmla="*/ 1846229 w 2647519"/>
                              <a:gd name="GluePoint823Y" fmla="*/ 2497341 h 2612594"/>
                              <a:gd name="GluePoint824X" fmla="*/ 1824203 w 2647519"/>
                              <a:gd name="GluePoint824Y" fmla="*/ 2511742 h 2612594"/>
                              <a:gd name="GluePoint825X" fmla="*/ 1836585 w 2647519"/>
                              <a:gd name="GluePoint825Y" fmla="*/ 2515552 h 2612594"/>
                              <a:gd name="GluePoint826X" fmla="*/ 1790865 w 2647519"/>
                              <a:gd name="GluePoint826Y" fmla="*/ 2535555 h 2612594"/>
                              <a:gd name="GluePoint827X" fmla="*/ 1794675 w 2647519"/>
                              <a:gd name="GluePoint827Y" fmla="*/ 2522220 h 2612594"/>
                              <a:gd name="GluePoint828X" fmla="*/ 1779435 w 2647519"/>
                              <a:gd name="GluePoint828Y" fmla="*/ 2527935 h 2612594"/>
                              <a:gd name="GluePoint829X" fmla="*/ 1765148 w 2647519"/>
                              <a:gd name="GluePoint829Y" fmla="*/ 2532697 h 2612594"/>
                              <a:gd name="GluePoint830X" fmla="*/ 1735620 w 2647519"/>
                              <a:gd name="GluePoint830Y" fmla="*/ 2542222 h 2612594"/>
                              <a:gd name="GluePoint831X" fmla="*/ 1731675 w 2647519"/>
                              <a:gd name="GluePoint831Y" fmla="*/ 2537487 h 2612594"/>
                              <a:gd name="GluePoint832X" fmla="*/ 1717522 w 2647519"/>
                              <a:gd name="GluePoint832Y" fmla="*/ 2540317 h 2612594"/>
                              <a:gd name="GluePoint833X" fmla="*/ 1700377 w 2647519"/>
                              <a:gd name="GluePoint833Y" fmla="*/ 2544127 h 2612594"/>
                              <a:gd name="GluePoint834X" fmla="*/ 1665135 w 2647519"/>
                              <a:gd name="GluePoint834Y" fmla="*/ 2552700 h 2612594"/>
                              <a:gd name="GluePoint835X" fmla="*/ 1663973 w 2647519"/>
                              <a:gd name="GluePoint835Y" fmla="*/ 2553240 h 2612594"/>
                              <a:gd name="GluePoint836X" fmla="*/ 1697520 w 2647519"/>
                              <a:gd name="GluePoint836Y" fmla="*/ 2545079 h 2612594"/>
                              <a:gd name="GluePoint837X" fmla="*/ 1714665 w 2647519"/>
                              <a:gd name="GluePoint837Y" fmla="*/ 2541269 h 2612594"/>
                              <a:gd name="GluePoint838X" fmla="*/ 1728952 w 2647519"/>
                              <a:gd name="GluePoint838Y" fmla="*/ 2538412 h 2612594"/>
                              <a:gd name="GluePoint839X" fmla="*/ 1734667 w 2647519"/>
                              <a:gd name="GluePoint839Y" fmla="*/ 2543174 h 2612594"/>
                              <a:gd name="GluePoint840X" fmla="*/ 1764195 w 2647519"/>
                              <a:gd name="GluePoint840Y" fmla="*/ 2533649 h 2612594"/>
                              <a:gd name="GluePoint841X" fmla="*/ 1778482 w 2647519"/>
                              <a:gd name="GluePoint841Y" fmla="*/ 2528887 h 2612594"/>
                              <a:gd name="GluePoint842X" fmla="*/ 1793722 w 2647519"/>
                              <a:gd name="GluePoint842Y" fmla="*/ 2523172 h 2612594"/>
                              <a:gd name="GluePoint843X" fmla="*/ 1789912 w 2647519"/>
                              <a:gd name="GluePoint843Y" fmla="*/ 2536507 h 2612594"/>
                              <a:gd name="GluePoint844X" fmla="*/ 1749907 w 2647519"/>
                              <a:gd name="GluePoint844Y" fmla="*/ 2555557 h 2612594"/>
                              <a:gd name="GluePoint845X" fmla="*/ 1747946 w 2647519"/>
                              <a:gd name="GluePoint845Y" fmla="*/ 2555008 h 2612594"/>
                              <a:gd name="GluePoint846X" fmla="*/ 1720380 w 2647519"/>
                              <a:gd name="GluePoint846Y" fmla="*/ 2566034 h 2612594"/>
                              <a:gd name="GluePoint847X" fmla="*/ 1697520 w 2647519"/>
                              <a:gd name="GluePoint847Y" fmla="*/ 2572702 h 2612594"/>
                              <a:gd name="GluePoint848X" fmla="*/ 1663230 w 2647519"/>
                              <a:gd name="GluePoint848Y" fmla="*/ 2581274 h 2612594"/>
                              <a:gd name="GluePoint849X" fmla="*/ 1649062 w 2647519"/>
                              <a:gd name="GluePoint849Y" fmla="*/ 2580084 h 2612594"/>
                              <a:gd name="GluePoint850X" fmla="*/ 1619428 w 2647519"/>
                              <a:gd name="GluePoint850Y" fmla="*/ 2585850 h 2612594"/>
                              <a:gd name="GluePoint851X" fmla="*/ 1618462 w 2647519"/>
                              <a:gd name="GluePoint851Y" fmla="*/ 2587942 h 2612594"/>
                              <a:gd name="GluePoint852X" fmla="*/ 1539405 w 2647519"/>
                              <a:gd name="GluePoint852Y" fmla="*/ 2603182 h 2612594"/>
                              <a:gd name="GluePoint853X" fmla="*/ 1521307 w 2647519"/>
                              <a:gd name="GluePoint853Y" fmla="*/ 2598419 h 2612594"/>
                              <a:gd name="GluePoint854X" fmla="*/ 1506067 w 2647519"/>
                              <a:gd name="GluePoint854Y" fmla="*/ 2598419 h 2612594"/>
                              <a:gd name="GluePoint855X" fmla="*/ 1479397 w 2647519"/>
                              <a:gd name="GluePoint855Y" fmla="*/ 2606992 h 2612594"/>
                              <a:gd name="GluePoint856X" fmla="*/ 1455585 w 2647519"/>
                              <a:gd name="GluePoint856Y" fmla="*/ 2608897 h 2612594"/>
                              <a:gd name="GluePoint857X" fmla="*/ 1431772 w 2647519"/>
                              <a:gd name="GluePoint857Y" fmla="*/ 2609849 h 2612594"/>
                              <a:gd name="GluePoint858X" fmla="*/ 1429185 w 2647519"/>
                              <a:gd name="GluePoint858Y" fmla="*/ 2608741 h 2612594"/>
                              <a:gd name="GluePoint859X" fmla="*/ 1407484 w 2647519"/>
                              <a:gd name="GluePoint859Y" fmla="*/ 2612588 h 2612594"/>
                              <a:gd name="GluePoint860X" fmla="*/ 1381290 w 2647519"/>
                              <a:gd name="GluePoint860Y" fmla="*/ 2607944 h 2612594"/>
                              <a:gd name="GluePoint861X" fmla="*/ 1382243 w 2647519"/>
                              <a:gd name="GluePoint861Y" fmla="*/ 2606992 h 2612594"/>
                              <a:gd name="GluePoint862X" fmla="*/ 1387005 w 2647519"/>
                              <a:gd name="GluePoint862Y" fmla="*/ 2600324 h 2612594"/>
                              <a:gd name="GluePoint863X" fmla="*/ 1365098 w 2647519"/>
                              <a:gd name="GluePoint863Y" fmla="*/ 2597467 h 2612594"/>
                              <a:gd name="GluePoint864X" fmla="*/ 1375575 w 2647519"/>
                              <a:gd name="GluePoint864Y" fmla="*/ 2591752 h 2612594"/>
                              <a:gd name="GluePoint865X" fmla="*/ 1407008 w 2647519"/>
                              <a:gd name="GluePoint865Y" fmla="*/ 2590799 h 2612594"/>
                              <a:gd name="GluePoint866X" fmla="*/ 1437488 w 2647519"/>
                              <a:gd name="GluePoint866Y" fmla="*/ 2589847 h 2612594"/>
                              <a:gd name="GluePoint867X" fmla="*/ 1481302 w 2647519"/>
                              <a:gd name="GluePoint867Y" fmla="*/ 2590799 h 2612594"/>
                              <a:gd name="GluePoint868X" fmla="*/ 1511782 w 2647519"/>
                              <a:gd name="GluePoint868Y" fmla="*/ 2587942 h 2612594"/>
                              <a:gd name="GluePoint869X" fmla="*/ 1568932 w 2647519"/>
                              <a:gd name="GluePoint869Y" fmla="*/ 2575559 h 2612594"/>
                              <a:gd name="GluePoint870X" fmla="*/ 1607032 w 2647519"/>
                              <a:gd name="GluePoint870Y" fmla="*/ 2566987 h 2612594"/>
                              <a:gd name="GluePoint871X" fmla="*/ 1635607 w 2647519"/>
                              <a:gd name="GluePoint871Y" fmla="*/ 2566034 h 2612594"/>
                              <a:gd name="GluePoint872X" fmla="*/ 1637595 w 2647519"/>
                              <a:gd name="GluePoint872Y" fmla="*/ 2565111 h 2612594"/>
                              <a:gd name="GluePoint873X" fmla="*/ 1609890 w 2647519"/>
                              <a:gd name="GluePoint873Y" fmla="*/ 2566035 h 2612594"/>
                              <a:gd name="GluePoint874X" fmla="*/ 1571790 w 2647519"/>
                              <a:gd name="GluePoint874Y" fmla="*/ 2574607 h 2612594"/>
                              <a:gd name="GluePoint875X" fmla="*/ 1514640 w 2647519"/>
                              <a:gd name="GluePoint875Y" fmla="*/ 2586990 h 2612594"/>
                              <a:gd name="GluePoint876X" fmla="*/ 1484160 w 2647519"/>
                              <a:gd name="GluePoint876Y" fmla="*/ 2589847 h 2612594"/>
                              <a:gd name="GluePoint877X" fmla="*/ 1440345 w 2647519"/>
                              <a:gd name="GluePoint877Y" fmla="*/ 2588895 h 2612594"/>
                              <a:gd name="GluePoint878X" fmla="*/ 1409865 w 2647519"/>
                              <a:gd name="GluePoint878Y" fmla="*/ 2589847 h 2612594"/>
                              <a:gd name="GluePoint879X" fmla="*/ 1378432 w 2647519"/>
                              <a:gd name="GluePoint879Y" fmla="*/ 2590800 h 2612594"/>
                              <a:gd name="GluePoint880X" fmla="*/ 1379385 w 2647519"/>
                              <a:gd name="GluePoint880Y" fmla="*/ 2586990 h 2612594"/>
                              <a:gd name="GluePoint881X" fmla="*/ 1386052 w 2647519"/>
                              <a:gd name="GluePoint881Y" fmla="*/ 2577465 h 2612594"/>
                              <a:gd name="GluePoint882X" fmla="*/ 1679422 w 2647519"/>
                              <a:gd name="GluePoint882Y" fmla="*/ 2528887 h 2612594"/>
                              <a:gd name="GluePoint883X" fmla="*/ 1878495 w 2647519"/>
                              <a:gd name="GluePoint883Y" fmla="*/ 2453640 h 2612594"/>
                              <a:gd name="GluePoint884X" fmla="*/ 1930882 w 2647519"/>
                              <a:gd name="GluePoint884Y" fmla="*/ 2426017 h 2612594"/>
                              <a:gd name="GluePoint885X" fmla="*/ 1960410 w 2647519"/>
                              <a:gd name="GluePoint885Y" fmla="*/ 2410777 h 2612594"/>
                              <a:gd name="GluePoint886X" fmla="*/ 1990890 w 2647519"/>
                              <a:gd name="GluePoint886Y" fmla="*/ 2394585 h 2612594"/>
                              <a:gd name="GluePoint887X" fmla="*/ 2048040 w 2647519"/>
                              <a:gd name="GluePoint887Y" fmla="*/ 2360295 h 2612594"/>
                              <a:gd name="GluePoint888X" fmla="*/ 2093760 w 2647519"/>
                              <a:gd name="GluePoint888Y" fmla="*/ 2325052 h 2612594"/>
                              <a:gd name="GluePoint889X" fmla="*/ 2179485 w 2647519"/>
                              <a:gd name="GluePoint889Y" fmla="*/ 2258377 h 2612594"/>
                              <a:gd name="GluePoint890X" fmla="*/ 2203297 w 2647519"/>
                              <a:gd name="GluePoint890Y" fmla="*/ 2239327 h 2612594"/>
                              <a:gd name="GluePoint891X" fmla="*/ 2226157 w 2647519"/>
                              <a:gd name="GluePoint891Y" fmla="*/ 2219325 h 2612594"/>
                              <a:gd name="GluePoint892X" fmla="*/ 2260447 w 2647519"/>
                              <a:gd name="GluePoint892Y" fmla="*/ 2187892 h 2612594"/>
                              <a:gd name="GluePoint893X" fmla="*/ 2274735 w 2647519"/>
                              <a:gd name="GluePoint893Y" fmla="*/ 2164080 h 2612594"/>
                              <a:gd name="GluePoint894X" fmla="*/ 2295258 w 2647519"/>
                              <a:gd name="GluePoint894Y" fmla="*/ 2145267 h 2612594"/>
                              <a:gd name="GluePoint895X" fmla="*/ 2295423 w 2647519"/>
                              <a:gd name="GluePoint895Y" fmla="*/ 2144085 h 2612594"/>
                              <a:gd name="GluePoint896X" fmla="*/ 2275688 w 2647519"/>
                              <a:gd name="GluePoint896Y" fmla="*/ 2162175 h 2612594"/>
                              <a:gd name="GluePoint897X" fmla="*/ 2261400 w 2647519"/>
                              <a:gd name="GluePoint897Y" fmla="*/ 2185987 h 2612594"/>
                              <a:gd name="GluePoint898X" fmla="*/ 2227110 w 2647519"/>
                              <a:gd name="GluePoint898Y" fmla="*/ 2217420 h 2612594"/>
                              <a:gd name="GluePoint899X" fmla="*/ 2204250 w 2647519"/>
                              <a:gd name="GluePoint899Y" fmla="*/ 2237422 h 2612594"/>
                              <a:gd name="GluePoint900X" fmla="*/ 2180438 w 2647519"/>
                              <a:gd name="GluePoint900Y" fmla="*/ 2256472 h 2612594"/>
                              <a:gd name="GluePoint901X" fmla="*/ 2094713 w 2647519"/>
                              <a:gd name="GluePoint901Y" fmla="*/ 2323147 h 2612594"/>
                              <a:gd name="GluePoint902X" fmla="*/ 2048993 w 2647519"/>
                              <a:gd name="GluePoint902Y" fmla="*/ 2358390 h 2612594"/>
                              <a:gd name="GluePoint903X" fmla="*/ 1991843 w 2647519"/>
                              <a:gd name="GluePoint903Y" fmla="*/ 2392680 h 2612594"/>
                              <a:gd name="GluePoint904X" fmla="*/ 1961363 w 2647519"/>
                              <a:gd name="GluePoint904Y" fmla="*/ 2408872 h 2612594"/>
                              <a:gd name="GluePoint905X" fmla="*/ 1931835 w 2647519"/>
                              <a:gd name="GluePoint905Y" fmla="*/ 2424112 h 2612594"/>
                              <a:gd name="GluePoint906X" fmla="*/ 1879448 w 2647519"/>
                              <a:gd name="GluePoint906Y" fmla="*/ 2451735 h 2612594"/>
                              <a:gd name="GluePoint907X" fmla="*/ 1680375 w 2647519"/>
                              <a:gd name="GluePoint907Y" fmla="*/ 2526982 h 2612594"/>
                              <a:gd name="GluePoint908X" fmla="*/ 1387005 w 2647519"/>
                              <a:gd name="GluePoint908Y" fmla="*/ 2575560 h 2612594"/>
                              <a:gd name="GluePoint909X" fmla="*/ 1365098 w 2647519"/>
                              <a:gd name="GluePoint909Y" fmla="*/ 2575560 h 2612594"/>
                              <a:gd name="GluePoint910X" fmla="*/ 1362240 w 2647519"/>
                              <a:gd name="GluePoint910Y" fmla="*/ 2567940 h 2612594"/>
                              <a:gd name="GluePoint911X" fmla="*/ 1339380 w 2647519"/>
                              <a:gd name="GluePoint911Y" fmla="*/ 2566987 h 2612594"/>
                              <a:gd name="GluePoint912X" fmla="*/ 1318425 w 2647519"/>
                              <a:gd name="GluePoint912Y" fmla="*/ 2575560 h 2612594"/>
                              <a:gd name="GluePoint913X" fmla="*/ 1257465 w 2647519"/>
                              <a:gd name="GluePoint913Y" fmla="*/ 2576512 h 2612594"/>
                              <a:gd name="GluePoint914X" fmla="*/ 1212698 w 2647519"/>
                              <a:gd name="GluePoint914Y" fmla="*/ 2574607 h 2612594"/>
                              <a:gd name="GluePoint915X" fmla="*/ 1190790 w 2647519"/>
                              <a:gd name="GluePoint915Y" fmla="*/ 2572702 h 2612594"/>
                              <a:gd name="GluePoint916X" fmla="*/ 1168883 w 2647519"/>
                              <a:gd name="GluePoint916Y" fmla="*/ 2568892 h 2612594"/>
                              <a:gd name="GluePoint917X" fmla="*/ 1182080 w 2647519"/>
                              <a:gd name="GluePoint917Y" fmla="*/ 2554816 h 2612594"/>
                              <a:gd name="GluePoint918X" fmla="*/ 1179360 w 2647519"/>
                              <a:gd name="GluePoint918Y" fmla="*/ 2555557 h 2612594"/>
                              <a:gd name="GluePoint919X" fmla="*/ 1130192 w 2647519"/>
                              <a:gd name="GluePoint919Y" fmla="*/ 2546452 h 2612594"/>
                              <a:gd name="GluePoint920X" fmla="*/ 1127925 w 2647519"/>
                              <a:gd name="GluePoint920Y" fmla="*/ 2546985 h 2612594"/>
                              <a:gd name="GluePoint921X" fmla="*/ 1033628 w 2647519"/>
                              <a:gd name="GluePoint921Y" fmla="*/ 2529840 h 2612594"/>
                              <a:gd name="GluePoint922X" fmla="*/ 996480 w 2647519"/>
                              <a:gd name="GluePoint922Y" fmla="*/ 2522220 h 2612594"/>
                              <a:gd name="GluePoint923X" fmla="*/ 964095 w 2647519"/>
                              <a:gd name="GluePoint923Y" fmla="*/ 2516505 h 2612594"/>
                              <a:gd name="GluePoint924X" fmla="*/ 925043 w 2647519"/>
                              <a:gd name="GluePoint924Y" fmla="*/ 2498407 h 2612594"/>
                              <a:gd name="GluePoint925X" fmla="*/ 876465 w 2647519"/>
                              <a:gd name="GluePoint925Y" fmla="*/ 2480310 h 2612594"/>
                              <a:gd name="GluePoint926X" fmla="*/ 825983 w 2647519"/>
                              <a:gd name="GluePoint926Y" fmla="*/ 2460307 h 2612594"/>
                              <a:gd name="GluePoint927X" fmla="*/ 834555 w 2647519"/>
                              <a:gd name="GluePoint927Y" fmla="*/ 2453640 h 2612594"/>
                              <a:gd name="GluePoint928X" fmla="*/ 869798 w 2647519"/>
                              <a:gd name="GluePoint928Y" fmla="*/ 2460307 h 2612594"/>
                              <a:gd name="GluePoint929X" fmla="*/ 885038 w 2647519"/>
                              <a:gd name="GluePoint929Y" fmla="*/ 2473642 h 2612594"/>
                              <a:gd name="GluePoint930X" fmla="*/ 937425 w 2647519"/>
                              <a:gd name="GluePoint930Y" fmla="*/ 2488882 h 2612594"/>
                              <a:gd name="GluePoint931X" fmla="*/ 1041248 w 2647519"/>
                              <a:gd name="GluePoint931Y" fmla="*/ 2515552 h 2612594"/>
                              <a:gd name="GluePoint932X" fmla="*/ 1066965 w 2647519"/>
                              <a:gd name="GluePoint932Y" fmla="*/ 2520315 h 2612594"/>
                              <a:gd name="GluePoint933X" fmla="*/ 1094588 w 2647519"/>
                              <a:gd name="GluePoint933Y" fmla="*/ 2525077 h 2612594"/>
                              <a:gd name="GluePoint934X" fmla="*/ 1125068 w 2647519"/>
                              <a:gd name="GluePoint934Y" fmla="*/ 2531745 h 2612594"/>
                              <a:gd name="GluePoint935X" fmla="*/ 1158657 w 2647519"/>
                              <a:gd name="GluePoint935Y" fmla="*/ 2539008 h 2612594"/>
                              <a:gd name="GluePoint936X" fmla="*/ 1161262 w 2647519"/>
                              <a:gd name="GluePoint936Y" fmla="*/ 2538412 h 2612594"/>
                              <a:gd name="GluePoint937X" fmla="*/ 1192695 w 2647519"/>
                              <a:gd name="GluePoint937Y" fmla="*/ 2543175 h 2612594"/>
                              <a:gd name="GluePoint938X" fmla="*/ 1193647 w 2647519"/>
                              <a:gd name="GluePoint938Y" fmla="*/ 2541270 h 2612594"/>
                              <a:gd name="GluePoint939X" fmla="*/ 1239367 w 2647519"/>
                              <a:gd name="GluePoint939Y" fmla="*/ 2543175 h 2612594"/>
                              <a:gd name="GluePoint940X" fmla="*/ 1246987 w 2647519"/>
                              <a:gd name="GluePoint940Y" fmla="*/ 2544127 h 2612594"/>
                              <a:gd name="GluePoint941X" fmla="*/ 1317472 w 2647519"/>
                              <a:gd name="GluePoint941Y" fmla="*/ 2544127 h 2612594"/>
                              <a:gd name="GluePoint942X" fmla="*/ 1368907 w 2647519"/>
                              <a:gd name="GluePoint942Y" fmla="*/ 2546032 h 2612594"/>
                              <a:gd name="GluePoint943X" fmla="*/ 1429867 w 2647519"/>
                              <a:gd name="GluePoint943Y" fmla="*/ 2541270 h 2612594"/>
                              <a:gd name="GluePoint944X" fmla="*/ 1437487 w 2647519"/>
                              <a:gd name="GluePoint944Y" fmla="*/ 2541270 h 2612594"/>
                              <a:gd name="GluePoint945X" fmla="*/ 1440345 w 2647519"/>
                              <a:gd name="GluePoint945Y" fmla="*/ 2548890 h 2612594"/>
                              <a:gd name="GluePoint946X" fmla="*/ 1500352 w 2647519"/>
                              <a:gd name="GluePoint946Y" fmla="*/ 2541270 h 2612594"/>
                              <a:gd name="GluePoint947X" fmla="*/ 1540357 w 2647519"/>
                              <a:gd name="GluePoint947Y" fmla="*/ 2531745 h 2612594"/>
                              <a:gd name="GluePoint948X" fmla="*/ 1563217 w 2647519"/>
                              <a:gd name="GluePoint948Y" fmla="*/ 2527935 h 2612594"/>
                              <a:gd name="GluePoint949X" fmla="*/ 1577505 w 2647519"/>
                              <a:gd name="GluePoint949Y" fmla="*/ 2526030 h 2612594"/>
                              <a:gd name="GluePoint950X" fmla="*/ 1608937 w 2647519"/>
                              <a:gd name="GluePoint950Y" fmla="*/ 2518410 h 2612594"/>
                              <a:gd name="GluePoint951X" fmla="*/ 1634655 w 2647519"/>
                              <a:gd name="GluePoint951Y" fmla="*/ 2512695 h 2612594"/>
                              <a:gd name="GluePoint952X" fmla="*/ 1660372 w 2647519"/>
                              <a:gd name="GluePoint952Y" fmla="*/ 2506027 h 2612594"/>
                              <a:gd name="GluePoint953X" fmla="*/ 1707545 w 2647519"/>
                              <a:gd name="GluePoint953Y" fmla="*/ 2497863 h 2612594"/>
                              <a:gd name="GluePoint954X" fmla="*/ 1713713 w 2647519"/>
                              <a:gd name="GluePoint954Y" fmla="*/ 2495550 h 2612594"/>
                              <a:gd name="GluePoint955X" fmla="*/ 1664183 w 2647519"/>
                              <a:gd name="GluePoint955Y" fmla="*/ 2504122 h 2612594"/>
                              <a:gd name="GluePoint956X" fmla="*/ 1638465 w 2647519"/>
                              <a:gd name="GluePoint956Y" fmla="*/ 2510790 h 2612594"/>
                              <a:gd name="GluePoint957X" fmla="*/ 1612748 w 2647519"/>
                              <a:gd name="GluePoint957Y" fmla="*/ 2516505 h 2612594"/>
                              <a:gd name="GluePoint958X" fmla="*/ 1581315 w 2647519"/>
                              <a:gd name="GluePoint958Y" fmla="*/ 2524125 h 2612594"/>
                              <a:gd name="GluePoint959X" fmla="*/ 1567028 w 2647519"/>
                              <a:gd name="GluePoint959Y" fmla="*/ 2526030 h 2612594"/>
                              <a:gd name="GluePoint960X" fmla="*/ 1544168 w 2647519"/>
                              <a:gd name="GluePoint960Y" fmla="*/ 2529840 h 2612594"/>
                              <a:gd name="GluePoint961X" fmla="*/ 1482255 w 2647519"/>
                              <a:gd name="GluePoint961Y" fmla="*/ 2535555 h 2612594"/>
                              <a:gd name="GluePoint962X" fmla="*/ 1440345 w 2647519"/>
                              <a:gd name="GluePoint962Y" fmla="*/ 2539365 h 2612594"/>
                              <a:gd name="GluePoint963X" fmla="*/ 1432725 w 2647519"/>
                              <a:gd name="GluePoint963Y" fmla="*/ 2539365 h 2612594"/>
                              <a:gd name="GluePoint964X" fmla="*/ 1371765 w 2647519"/>
                              <a:gd name="GluePoint964Y" fmla="*/ 2544127 h 2612594"/>
                              <a:gd name="GluePoint965X" fmla="*/ 1320330 w 2647519"/>
                              <a:gd name="GluePoint965Y" fmla="*/ 2542222 h 2612594"/>
                              <a:gd name="GluePoint966X" fmla="*/ 1249845 w 2647519"/>
                              <a:gd name="GluePoint966Y" fmla="*/ 2542222 h 2612594"/>
                              <a:gd name="GluePoint967X" fmla="*/ 1242225 w 2647519"/>
                              <a:gd name="GluePoint967Y" fmla="*/ 2541270 h 2612594"/>
                              <a:gd name="GluePoint968X" fmla="*/ 1212698 w 2647519"/>
                              <a:gd name="GluePoint968Y" fmla="*/ 2528887 h 2612594"/>
                              <a:gd name="GluePoint969X" fmla="*/ 1196505 w 2647519"/>
                              <a:gd name="GluePoint969Y" fmla="*/ 2539365 h 2612594"/>
                              <a:gd name="GluePoint970X" fmla="*/ 1196464 w 2647519"/>
                              <a:gd name="GluePoint970Y" fmla="*/ 2539447 h 2612594"/>
                              <a:gd name="GluePoint971X" fmla="*/ 1209840 w 2647519"/>
                              <a:gd name="GluePoint971Y" fmla="*/ 2530792 h 2612594"/>
                              <a:gd name="GluePoint972X" fmla="*/ 1239368 w 2647519"/>
                              <a:gd name="GluePoint972Y" fmla="*/ 2543174 h 2612594"/>
                              <a:gd name="GluePoint973X" fmla="*/ 1193648 w 2647519"/>
                              <a:gd name="GluePoint973Y" fmla="*/ 2541269 h 2612594"/>
                              <a:gd name="GluePoint974X" fmla="*/ 1194008 w 2647519"/>
                              <a:gd name="GluePoint974Y" fmla="*/ 2541036 h 2612594"/>
                              <a:gd name="GluePoint975X" fmla="*/ 1164120 w 2647519"/>
                              <a:gd name="GluePoint975Y" fmla="*/ 2536507 h 2612594"/>
                              <a:gd name="GluePoint976X" fmla="*/ 1128878 w 2647519"/>
                              <a:gd name="GluePoint976Y" fmla="*/ 2528887 h 2612594"/>
                              <a:gd name="GluePoint977X" fmla="*/ 1098398 w 2647519"/>
                              <a:gd name="GluePoint977Y" fmla="*/ 2522220 h 2612594"/>
                              <a:gd name="GluePoint978X" fmla="*/ 1070775 w 2647519"/>
                              <a:gd name="GluePoint978Y" fmla="*/ 2517457 h 2612594"/>
                              <a:gd name="GluePoint979X" fmla="*/ 1045058 w 2647519"/>
                              <a:gd name="GluePoint979Y" fmla="*/ 2512695 h 2612594"/>
                              <a:gd name="GluePoint980X" fmla="*/ 941235 w 2647519"/>
                              <a:gd name="GluePoint980Y" fmla="*/ 2486025 h 2612594"/>
                              <a:gd name="GluePoint981X" fmla="*/ 888848 w 2647519"/>
                              <a:gd name="GluePoint981Y" fmla="*/ 2470785 h 2612594"/>
                              <a:gd name="GluePoint982X" fmla="*/ 873608 w 2647519"/>
                              <a:gd name="GluePoint982Y" fmla="*/ 2457450 h 2612594"/>
                              <a:gd name="GluePoint983X" fmla="*/ 838365 w 2647519"/>
                              <a:gd name="GluePoint983Y" fmla="*/ 2450782 h 2612594"/>
                              <a:gd name="GluePoint984X" fmla="*/ 785978 w 2647519"/>
                              <a:gd name="GluePoint984Y" fmla="*/ 2424112 h 2612594"/>
                              <a:gd name="GluePoint985X" fmla="*/ 770738 w 2647519"/>
                              <a:gd name="GluePoint985Y" fmla="*/ 2425065 h 2612594"/>
                              <a:gd name="GluePoint986X" fmla="*/ 716445 w 2647519"/>
                              <a:gd name="GluePoint986Y" fmla="*/ 2397442 h 2612594"/>
                              <a:gd name="GluePoint987X" fmla="*/ 706920 w 2647519"/>
                              <a:gd name="GluePoint987Y" fmla="*/ 2380297 h 2612594"/>
                              <a:gd name="GluePoint988X" fmla="*/ 708825 w 2647519"/>
                              <a:gd name="GluePoint988Y" fmla="*/ 2379345 h 2612594"/>
                              <a:gd name="GluePoint989X" fmla="*/ 742163 w 2647519"/>
                              <a:gd name="GluePoint989Y" fmla="*/ 2397442 h 2612594"/>
                              <a:gd name="GluePoint990X" fmla="*/ 775500 w 2647519"/>
                              <a:gd name="GluePoint990Y" fmla="*/ 2415540 h 2612594"/>
                              <a:gd name="GluePoint991X" fmla="*/ 785025 w 2647519"/>
                              <a:gd name="GluePoint991Y" fmla="*/ 2409825 h 2612594"/>
                              <a:gd name="GluePoint992X" fmla="*/ 745973 w 2647519"/>
                              <a:gd name="GluePoint992Y" fmla="*/ 2384107 h 2612594"/>
                              <a:gd name="GluePoint993X" fmla="*/ 713588 w 2647519"/>
                              <a:gd name="GluePoint993Y" fmla="*/ 2369820 h 2612594"/>
                              <a:gd name="GluePoint994X" fmla="*/ 668820 w 2647519"/>
                              <a:gd name="GluePoint994Y" fmla="*/ 2344102 h 2612594"/>
                              <a:gd name="GluePoint995X" fmla="*/ 630720 w 2647519"/>
                              <a:gd name="GluePoint995Y" fmla="*/ 2319337 h 2612594"/>
                              <a:gd name="GluePoint996X" fmla="*/ 570713 w 2647519"/>
                              <a:gd name="GluePoint996Y" fmla="*/ 2293620 h 2612594"/>
                              <a:gd name="GluePoint997X" fmla="*/ 547853 w 2647519"/>
                              <a:gd name="GluePoint997Y" fmla="*/ 2274570 h 2612594"/>
                              <a:gd name="GluePoint998X" fmla="*/ 552615 w 2647519"/>
                              <a:gd name="GluePoint998Y" fmla="*/ 2272665 h 2612594"/>
                              <a:gd name="GluePoint999X" fmla="*/ 575475 w 2647519"/>
                              <a:gd name="GluePoint999Y" fmla="*/ 2279332 h 2612594"/>
                              <a:gd name="GluePoint1000X" fmla="*/ 527850 w 2647519"/>
                              <a:gd name="GluePoint1000Y" fmla="*/ 2229802 h 2612594"/>
                              <a:gd name="GluePoint1001X" fmla="*/ 501180 w 2647519"/>
                              <a:gd name="GluePoint1001Y" fmla="*/ 2207895 h 2612594"/>
                              <a:gd name="GluePoint1002X" fmla="*/ 476415 w 2647519"/>
                              <a:gd name="GluePoint1002Y" fmla="*/ 2185987 h 2612594"/>
                              <a:gd name="GluePoint1003X" fmla="*/ 444983 w 2647519"/>
                              <a:gd name="GluePoint1003Y" fmla="*/ 2160270 h 2612594"/>
                              <a:gd name="GluePoint1004X" fmla="*/ 399263 w 2647519"/>
                              <a:gd name="GluePoint1004Y" fmla="*/ 2109787 h 2612594"/>
                              <a:gd name="GluePoint1005X" fmla="*/ 396126 w 2647519"/>
                              <a:gd name="GluePoint1005Y" fmla="*/ 2099983 h 2612594"/>
                              <a:gd name="GluePoint1006X" fmla="*/ 386880 w 2647519"/>
                              <a:gd name="GluePoint1006Y" fmla="*/ 2090737 h 2612594"/>
                              <a:gd name="GluePoint1007X" fmla="*/ 355448 w 2647519"/>
                              <a:gd name="GluePoint1007Y" fmla="*/ 2056447 h 2612594"/>
                              <a:gd name="GluePoint1008X" fmla="*/ 351638 w 2647519"/>
                              <a:gd name="GluePoint1008Y" fmla="*/ 2039302 h 2612594"/>
                              <a:gd name="GluePoint1009X" fmla="*/ 339255 w 2647519"/>
                              <a:gd name="GluePoint1009Y" fmla="*/ 2022157 h 2612594"/>
                              <a:gd name="GluePoint1010X" fmla="*/ 337780 w 2647519"/>
                              <a:gd name="GluePoint1010Y" fmla="*/ 2019844 h 2612594"/>
                              <a:gd name="GluePoint1011X" fmla="*/ 323062 w 2647519"/>
                              <a:gd name="GluePoint1011Y" fmla="*/ 2009774 h 2612594"/>
                              <a:gd name="GluePoint1012X" fmla="*/ 294487 w 2647519"/>
                              <a:gd name="GluePoint1012Y" fmla="*/ 1968817 h 2612594"/>
                              <a:gd name="GluePoint1013X" fmla="*/ 278295 w 2647519"/>
                              <a:gd name="GluePoint1013Y" fmla="*/ 1930717 h 2612594"/>
                              <a:gd name="GluePoint1014X" fmla="*/ 276390 w 2647519"/>
                              <a:gd name="GluePoint1014Y" fmla="*/ 1930717 h 2612594"/>
                              <a:gd name="GluePoint1015X" fmla="*/ 254483 w 2647519"/>
                              <a:gd name="GluePoint1015Y" fmla="*/ 1888807 h 2612594"/>
                              <a:gd name="GluePoint1016X" fmla="*/ 233528 w 2647519"/>
                              <a:gd name="GluePoint1016Y" fmla="*/ 1846897 h 2612594"/>
                              <a:gd name="GluePoint1017X" fmla="*/ 211620 w 2647519"/>
                              <a:gd name="GluePoint1017Y" fmla="*/ 1798320 h 2612594"/>
                              <a:gd name="GluePoint1018X" fmla="*/ 191618 w 2647519"/>
                              <a:gd name="GluePoint1018Y" fmla="*/ 1748790 h 2612594"/>
                              <a:gd name="GluePoint1019X" fmla="*/ 211620 w 2647519"/>
                              <a:gd name="GluePoint1019Y" fmla="*/ 1782127 h 2612594"/>
                              <a:gd name="GluePoint1020X" fmla="*/ 231623 w 2647519"/>
                              <a:gd name="GluePoint1020Y" fmla="*/ 1824037 h 2612594"/>
                              <a:gd name="GluePoint1021X" fmla="*/ 238290 w 2647519"/>
                              <a:gd name="GluePoint1021Y" fmla="*/ 1846897 h 2612594"/>
                              <a:gd name="GluePoint1022X" fmla="*/ 241046 w 2647519"/>
                              <a:gd name="GluePoint1022Y" fmla="*/ 1850938 h 2612594"/>
                              <a:gd name="GluePoint1023X" fmla="*/ 237654 w 2647519"/>
                              <a:gd name="GluePoint1023Y" fmla="*/ 1833303 h 2612594"/>
                              <a:gd name="GluePoint1024X" fmla="*/ 228809 w 2647519"/>
                              <a:gd name="GluePoint1024Y" fmla="*/ 1817250 h 2612594"/>
                              <a:gd name="GluePoint1025X" fmla="*/ 214411 w 2647519"/>
                              <a:gd name="GluePoint1025Y" fmla="*/ 1784874 h 2612594"/>
                              <a:gd name="GluePoint1026X" fmla="*/ 197332 w 2647519"/>
                              <a:gd name="GluePoint1026Y" fmla="*/ 1756409 h 2612594"/>
                              <a:gd name="GluePoint1027X" fmla="*/ 176377 w 2647519"/>
                              <a:gd name="GluePoint1027Y" fmla="*/ 1699259 h 2612594"/>
                              <a:gd name="GluePoint1028X" fmla="*/ 158424 w 2647519"/>
                              <a:gd name="GluePoint1028Y" fmla="*/ 1640674 h 2612594"/>
                              <a:gd name="GluePoint1029X" fmla="*/ 152529 w 2647519"/>
                              <a:gd name="GluePoint1029Y" fmla="*/ 1623596 h 2612594"/>
                              <a:gd name="GluePoint1030X" fmla="*/ 126853 w 2647519"/>
                              <a:gd name="GluePoint1030Y" fmla="*/ 1521108 h 2612594"/>
                              <a:gd name="GluePoint1031X" fmla="*/ 115498 w 2647519"/>
                              <a:gd name="GluePoint1031Y" fmla="*/ 1446707 h 2612594"/>
                              <a:gd name="GluePoint1032X" fmla="*/ 115417 w 2647519"/>
                              <a:gd name="GluePoint1032Y" fmla="*/ 1448752 h 2612594"/>
                              <a:gd name="GluePoint1033X" fmla="*/ 116370 w 2647519"/>
                              <a:gd name="GluePoint1033Y" fmla="*/ 1463992 h 2612594"/>
                              <a:gd name="GluePoint1034X" fmla="*/ 121132 w 2647519"/>
                              <a:gd name="GluePoint1034Y" fmla="*/ 1499235 h 2612594"/>
                              <a:gd name="GluePoint1035X" fmla="*/ 126847 w 2647519"/>
                              <a:gd name="GluePoint1035Y" fmla="*/ 1535430 h 2612594"/>
                              <a:gd name="GluePoint1036X" fmla="*/ 117322 w 2647519"/>
                              <a:gd name="GluePoint1036Y" fmla="*/ 1503997 h 2612594"/>
                              <a:gd name="GluePoint1037X" fmla="*/ 110655 w 2647519"/>
                              <a:gd name="GluePoint1037Y" fmla="*/ 1463992 h 2612594"/>
                              <a:gd name="GluePoint1038X" fmla="*/ 103035 w 2647519"/>
                              <a:gd name="GluePoint1038Y" fmla="*/ 1463992 h 2612594"/>
                              <a:gd name="GluePoint1039X" fmla="*/ 98272 w 2647519"/>
                              <a:gd name="GluePoint1039Y" fmla="*/ 1427797 h 2612594"/>
                              <a:gd name="GluePoint1040X" fmla="*/ 91605 w 2647519"/>
                              <a:gd name="GluePoint1040Y" fmla="*/ 1404937 h 2612594"/>
                              <a:gd name="GluePoint1041X" fmla="*/ 85890 w 2647519"/>
                              <a:gd name="GluePoint1041Y" fmla="*/ 1383030 h 2612594"/>
                              <a:gd name="GluePoint1042X" fmla="*/ 69697 w 2647519"/>
                              <a:gd name="GluePoint1042Y" fmla="*/ 1365885 h 2612594"/>
                              <a:gd name="GluePoint1043X" fmla="*/ 64935 w 2647519"/>
                              <a:gd name="GluePoint1043Y" fmla="*/ 1365885 h 2612594"/>
                              <a:gd name="GluePoint1044X" fmla="*/ 60172 w 2647519"/>
                              <a:gd name="GluePoint1044Y" fmla="*/ 1342072 h 2612594"/>
                              <a:gd name="GluePoint1045X" fmla="*/ 58267 w 2647519"/>
                              <a:gd name="GluePoint1045Y" fmla="*/ 1311592 h 2612594"/>
                              <a:gd name="GluePoint1046X" fmla="*/ 62077 w 2647519"/>
                              <a:gd name="GluePoint1046Y" fmla="*/ 1268730 h 2612594"/>
                              <a:gd name="GluePoint1047X" fmla="*/ 63982 w 2647519"/>
                              <a:gd name="GluePoint1047Y" fmla="*/ 1253490 h 2612594"/>
                              <a:gd name="GluePoint1048X" fmla="*/ 67226 w 2647519"/>
                              <a:gd name="GluePoint1048Y" fmla="*/ 1243037 h 2612594"/>
                              <a:gd name="GluePoint1049X" fmla="*/ 65649 w 2647519"/>
                              <a:gd name="GluePoint1049Y" fmla="*/ 1219200 h 2612594"/>
                              <a:gd name="GluePoint1050X" fmla="*/ 67792 w 2647519"/>
                              <a:gd name="GluePoint1050Y" fmla="*/ 1183957 h 2612594"/>
                              <a:gd name="GluePoint1051X" fmla="*/ 71602 w 2647519"/>
                              <a:gd name="GluePoint1051Y" fmla="*/ 1176814 h 2612594"/>
                              <a:gd name="GluePoint1052X" fmla="*/ 71602 w 2647519"/>
                              <a:gd name="GluePoint1052Y" fmla="*/ 1172527 h 2612594"/>
                              <a:gd name="GluePoint1053X" fmla="*/ 63982 w 2647519"/>
                              <a:gd name="GluePoint1053Y" fmla="*/ 1186815 h 2612594"/>
                              <a:gd name="GluePoint1054X" fmla="*/ 57315 w 2647519"/>
                              <a:gd name="GluePoint1054Y" fmla="*/ 1177290 h 2612594"/>
                              <a:gd name="GluePoint1055X" fmla="*/ 44932 w 2647519"/>
                              <a:gd name="GluePoint1055Y" fmla="*/ 1160145 h 2612594"/>
                              <a:gd name="GluePoint1056X" fmla="*/ 42670 w 2647519"/>
                              <a:gd name="GluePoint1056Y" fmla="*/ 1146572 h 2612594"/>
                              <a:gd name="GluePoint1057X" fmla="*/ 42075 w 2647519"/>
                              <a:gd name="GluePoint1057Y" fmla="*/ 1147762 h 2612594"/>
                              <a:gd name="GluePoint1058X" fmla="*/ 38265 w 2647519"/>
                              <a:gd name="GluePoint1058Y" fmla="*/ 1185862 h 2612594"/>
                              <a:gd name="GluePoint1059X" fmla="*/ 35407 w 2647519"/>
                              <a:gd name="GluePoint1059Y" fmla="*/ 1223962 h 2612594"/>
                              <a:gd name="GluePoint1060X" fmla="*/ 32550 w 2647519"/>
                              <a:gd name="GluePoint1060Y" fmla="*/ 1253490 h 2612594"/>
                              <a:gd name="GluePoint1061X" fmla="*/ 32550 w 2647519"/>
                              <a:gd name="GluePoint1061Y" fmla="*/ 1314449 h 2612594"/>
                              <a:gd name="GluePoint1062X" fmla="*/ 33502 w 2647519"/>
                              <a:gd name="GluePoint1062Y" fmla="*/ 1345882 h 2612594"/>
                              <a:gd name="GluePoint1063X" fmla="*/ 35407 w 2647519"/>
                              <a:gd name="GluePoint1063Y" fmla="*/ 1377314 h 2612594"/>
                              <a:gd name="GluePoint1064X" fmla="*/ 26835 w 2647519"/>
                              <a:gd name="GluePoint1064Y" fmla="*/ 1406842 h 2612594"/>
                              <a:gd name="GluePoint1065X" fmla="*/ 24930 w 2647519"/>
                              <a:gd name="GluePoint1065Y" fmla="*/ 1406842 h 2612594"/>
                              <a:gd name="GluePoint1066X" fmla="*/ 19215 w 2647519"/>
                              <a:gd name="GluePoint1066Y" fmla="*/ 1349692 h 2612594"/>
                              <a:gd name="GluePoint1067X" fmla="*/ 19215 w 2647519"/>
                              <a:gd name="GluePoint1067Y" fmla="*/ 1290637 h 2612594"/>
                              <a:gd name="GluePoint1068X" fmla="*/ 23977 w 2647519"/>
                              <a:gd name="GluePoint1068Y" fmla="*/ 1244917 h 2612594"/>
                              <a:gd name="GluePoint1069X" fmla="*/ 32546 w 2647519"/>
                              <a:gd name="GluePoint1069Y" fmla="*/ 1253485 h 2612594"/>
                              <a:gd name="GluePoint1070X" fmla="*/ 24930 w 2647519"/>
                              <a:gd name="GluePoint1070Y" fmla="*/ 1243965 h 2612594"/>
                              <a:gd name="GluePoint1071X" fmla="*/ 23025 w 2647519"/>
                              <a:gd name="GluePoint1071Y" fmla="*/ 1209675 h 2612594"/>
                              <a:gd name="GluePoint1072X" fmla="*/ 24930 w 2647519"/>
                              <a:gd name="GluePoint1072Y" fmla="*/ 1157287 h 2612594"/>
                              <a:gd name="GluePoint1073X" fmla="*/ 25882 w 2647519"/>
                              <a:gd name="GluePoint1073Y" fmla="*/ 1143000 h 2612594"/>
                              <a:gd name="GluePoint1074X" fmla="*/ 28740 w 2647519"/>
                              <a:gd name="GluePoint1074Y" fmla="*/ 1119187 h 2612594"/>
                              <a:gd name="GluePoint1075X" fmla="*/ 40170 w 2647519"/>
                              <a:gd name="GluePoint1075Y" fmla="*/ 1076325 h 2612594"/>
                              <a:gd name="GluePoint1076X" fmla="*/ 45865 w 2647519"/>
                              <a:gd name="GluePoint1076Y" fmla="*/ 1047851 h 2612594"/>
                              <a:gd name="GluePoint1077X" fmla="*/ 43980 w 2647519"/>
                              <a:gd name="GluePoint1077Y" fmla="*/ 1041082 h 2612594"/>
                              <a:gd name="GluePoint1078X" fmla="*/ 37312 w 2647519"/>
                              <a:gd name="GluePoint1078Y" fmla="*/ 1079182 h 2612594"/>
                              <a:gd name="GluePoint1079X" fmla="*/ 25882 w 2647519"/>
                              <a:gd name="GluePoint1079Y" fmla="*/ 1122045 h 2612594"/>
                              <a:gd name="GluePoint1080X" fmla="*/ 23025 w 2647519"/>
                              <a:gd name="GluePoint1080Y" fmla="*/ 1145857 h 2612594"/>
                              <a:gd name="GluePoint1081X" fmla="*/ 22072 w 2647519"/>
                              <a:gd name="GluePoint1081Y" fmla="*/ 1160145 h 2612594"/>
                              <a:gd name="GluePoint1082X" fmla="*/ 20167 w 2647519"/>
                              <a:gd name="GluePoint1082Y" fmla="*/ 1212532 h 2612594"/>
                              <a:gd name="GluePoint1083X" fmla="*/ 22072 w 2647519"/>
                              <a:gd name="GluePoint1083Y" fmla="*/ 1246822 h 2612594"/>
                              <a:gd name="GluePoint1084X" fmla="*/ 17310 w 2647519"/>
                              <a:gd name="GluePoint1084Y" fmla="*/ 1292542 h 2612594"/>
                              <a:gd name="GluePoint1085X" fmla="*/ 17310 w 2647519"/>
                              <a:gd name="GluePoint1085Y" fmla="*/ 1351597 h 2612594"/>
                              <a:gd name="GluePoint1086X" fmla="*/ 23025 w 2647519"/>
                              <a:gd name="GluePoint1086Y" fmla="*/ 1408747 h 2612594"/>
                              <a:gd name="GluePoint1087X" fmla="*/ 24930 w 2647519"/>
                              <a:gd name="GluePoint1087Y" fmla="*/ 1408747 h 2612594"/>
                              <a:gd name="GluePoint1088X" fmla="*/ 37312 w 2647519"/>
                              <a:gd name="GluePoint1088Y" fmla="*/ 1463040 h 2612594"/>
                              <a:gd name="GluePoint1089X" fmla="*/ 43980 w 2647519"/>
                              <a:gd name="GluePoint1089Y" fmla="*/ 1507807 h 2612594"/>
                              <a:gd name="GluePoint1090X" fmla="*/ 58267 w 2647519"/>
                              <a:gd name="GluePoint1090Y" fmla="*/ 1553527 h 2612594"/>
                              <a:gd name="GluePoint1091X" fmla="*/ 80770 w 2647519"/>
                              <a:gd name="GluePoint1091Y" fmla="*/ 1651843 h 2612594"/>
                              <a:gd name="GluePoint1092X" fmla="*/ 82734 w 2647519"/>
                              <a:gd name="GluePoint1092Y" fmla="*/ 1670685 h 2612594"/>
                              <a:gd name="GluePoint1093X" fmla="*/ 86843 w 2647519"/>
                              <a:gd name="GluePoint1093Y" fmla="*/ 1670685 h 2612594"/>
                              <a:gd name="GluePoint1094X" fmla="*/ 107798 w 2647519"/>
                              <a:gd name="GluePoint1094Y" fmla="*/ 1721167 h 2612594"/>
                              <a:gd name="GluePoint1095X" fmla="*/ 115418 w 2647519"/>
                              <a:gd name="GluePoint1095Y" fmla="*/ 1746885 h 2612594"/>
                              <a:gd name="GluePoint1096X" fmla="*/ 101130 w 2647519"/>
                              <a:gd name="GluePoint1096Y" fmla="*/ 1724977 h 2612594"/>
                              <a:gd name="GluePoint1097X" fmla="*/ 85890 w 2647519"/>
                              <a:gd name="GluePoint1097Y" fmla="*/ 1690687 h 2612594"/>
                              <a:gd name="GluePoint1098X" fmla="*/ 84938 w 2647519"/>
                              <a:gd name="GluePoint1098Y" fmla="*/ 1700212 h 2612594"/>
                              <a:gd name="GluePoint1099X" fmla="*/ 76651 w 2647519"/>
                              <a:gd name="GluePoint1099Y" fmla="*/ 1674524 h 2612594"/>
                              <a:gd name="GluePoint1100X" fmla="*/ 70650 w 2647519"/>
                              <a:gd name="GluePoint1100Y" fmla="*/ 1675447 h 2612594"/>
                              <a:gd name="GluePoint1101X" fmla="*/ 63982 w 2647519"/>
                              <a:gd name="GluePoint1101Y" fmla="*/ 1653540 h 2612594"/>
                              <a:gd name="GluePoint1102X" fmla="*/ 41122 w 2647519"/>
                              <a:gd name="GluePoint1102Y" fmla="*/ 1601152 h 2612594"/>
                              <a:gd name="GluePoint1103X" fmla="*/ 26835 w 2647519"/>
                              <a:gd name="GluePoint1103Y" fmla="*/ 1554480 h 2612594"/>
                              <a:gd name="GluePoint1104X" fmla="*/ 25882 w 2647519"/>
                              <a:gd name="GluePoint1104Y" fmla="*/ 1515427 h 2612594"/>
                              <a:gd name="GluePoint1105X" fmla="*/ 19215 w 2647519"/>
                              <a:gd name="GluePoint1105Y" fmla="*/ 1469707 h 2612594"/>
                              <a:gd name="GluePoint1106X" fmla="*/ 14452 w 2647519"/>
                              <a:gd name="GluePoint1106Y" fmla="*/ 1423987 h 2612594"/>
                              <a:gd name="GluePoint1107X" fmla="*/ 3975 w 2647519"/>
                              <a:gd name="GluePoint1107Y" fmla="*/ 1390650 h 2612594"/>
                              <a:gd name="GluePoint1108X" fmla="*/ 10642 w 2647519"/>
                              <a:gd name="GluePoint1108Y" fmla="*/ 1213485 h 2612594"/>
                              <a:gd name="GluePoint1109X" fmla="*/ 17310 w 2647519"/>
                              <a:gd name="GluePoint1109Y" fmla="*/ 1167765 h 2612594"/>
                              <a:gd name="GluePoint1110X" fmla="*/ 11595 w 2647519"/>
                              <a:gd name="GluePoint1110Y" fmla="*/ 1143000 h 2612594"/>
                              <a:gd name="GluePoint1111X" fmla="*/ 23025 w 2647519"/>
                              <a:gd name="GluePoint1111Y" fmla="*/ 1074420 h 2612594"/>
                              <a:gd name="GluePoint1112X" fmla="*/ 25882 w 2647519"/>
                              <a:gd name="GluePoint1112Y" fmla="*/ 1058227 h 2612594"/>
                              <a:gd name="GluePoint1113X" fmla="*/ 33502 w 2647519"/>
                              <a:gd name="GluePoint1113Y" fmla="*/ 1002982 h 2612594"/>
                              <a:gd name="GluePoint1114X" fmla="*/ 53505 w 2647519"/>
                              <a:gd name="GluePoint1114Y" fmla="*/ 962977 h 2612594"/>
                              <a:gd name="GluePoint1115X" fmla="*/ 48742 w 2647519"/>
                              <a:gd name="GluePoint1115Y" fmla="*/ 1017270 h 2612594"/>
                              <a:gd name="GluePoint1116X" fmla="*/ 53503 w 2647519"/>
                              <a:gd name="GluePoint1116Y" fmla="*/ 1007964 h 2612594"/>
                              <a:gd name="GluePoint1117X" fmla="*/ 56362 w 2647519"/>
                              <a:gd name="GluePoint1117Y" fmla="*/ 985718 h 2612594"/>
                              <a:gd name="GluePoint1118X" fmla="*/ 57315 w 2647519"/>
                              <a:gd name="GluePoint1118Y" fmla="*/ 961072 h 2612594"/>
                              <a:gd name="GluePoint1119X" fmla="*/ 65887 w 2647519"/>
                              <a:gd name="GluePoint1119Y" fmla="*/ 929639 h 2612594"/>
                              <a:gd name="GluePoint1120X" fmla="*/ 79222 w 2647519"/>
                              <a:gd name="GluePoint1120Y" fmla="*/ 882014 h 2612594"/>
                              <a:gd name="GluePoint1121X" fmla="*/ 95415 w 2647519"/>
                              <a:gd name="GluePoint1121Y" fmla="*/ 833437 h 2612594"/>
                              <a:gd name="GluePoint1122X" fmla="*/ 96628 w 2647519"/>
                              <a:gd name="GluePoint1122Y" fmla="*/ 832072 h 2612594"/>
                              <a:gd name="GluePoint1123X" fmla="*/ 103988 w 2647519"/>
                              <a:gd name="GluePoint1123Y" fmla="*/ 793432 h 2612594"/>
                              <a:gd name="GluePoint1124X" fmla="*/ 114465 w 2647519"/>
                              <a:gd name="GluePoint1124Y" fmla="*/ 765809 h 2612594"/>
                              <a:gd name="GluePoint1125X" fmla="*/ 126848 w 2647519"/>
                              <a:gd name="GluePoint1125Y" fmla="*/ 742949 h 2612594"/>
                              <a:gd name="GluePoint1126X" fmla="*/ 151613 w 2647519"/>
                              <a:gd name="GluePoint1126Y" fmla="*/ 695324 h 2612594"/>
                              <a:gd name="GluePoint1127X" fmla="*/ 171615 w 2647519"/>
                              <a:gd name="GluePoint1127Y" fmla="*/ 652462 h 2612594"/>
                              <a:gd name="GluePoint1128X" fmla="*/ 200190 w 2647519"/>
                              <a:gd name="GluePoint1128Y" fmla="*/ 597217 h 2612594"/>
                              <a:gd name="GluePoint1129X" fmla="*/ 221145 w 2647519"/>
                              <a:gd name="GluePoint1129Y" fmla="*/ 573404 h 2612594"/>
                              <a:gd name="GluePoint1130X" fmla="*/ 238290 w 2647519"/>
                              <a:gd name="GluePoint1130Y" fmla="*/ 540067 h 2612594"/>
                              <a:gd name="GluePoint1131X" fmla="*/ 252578 w 2647519"/>
                              <a:gd name="GluePoint1131Y" fmla="*/ 519112 h 2612594"/>
                              <a:gd name="GluePoint1132X" fmla="*/ 267818 w 2647519"/>
                              <a:gd name="GluePoint1132Y" fmla="*/ 511492 h 2612594"/>
                              <a:gd name="GluePoint1133X" fmla="*/ 271628 w 2647519"/>
                              <a:gd name="GluePoint1133Y" fmla="*/ 505777 h 2612594"/>
                              <a:gd name="GluePoint1134X" fmla="*/ 286868 w 2647519"/>
                              <a:gd name="GluePoint1134Y" fmla="*/ 475297 h 2612594"/>
                              <a:gd name="GluePoint1135X" fmla="*/ 316395 w 2647519"/>
                              <a:gd name="GluePoint1135Y" fmla="*/ 441007 h 2612594"/>
                              <a:gd name="GluePoint1136X" fmla="*/ 317199 w 2647519"/>
                              <a:gd name="GluePoint1136Y" fmla="*/ 455339 h 2612594"/>
                              <a:gd name="GluePoint1137X" fmla="*/ 315045 w 2647519"/>
                              <a:gd name="GluePoint1137Y" fmla="*/ 461363 h 2612594"/>
                              <a:gd name="GluePoint1138X" fmla="*/ 345922 w 2647519"/>
                              <a:gd name="GluePoint1138Y" fmla="*/ 429577 h 2612594"/>
                              <a:gd name="GluePoint1139X" fmla="*/ 361162 w 2647519"/>
                              <a:gd name="GluePoint1139Y" fmla="*/ 409575 h 2612594"/>
                              <a:gd name="GluePoint1140X" fmla="*/ 381165 w 2647519"/>
                              <a:gd name="GluePoint1140Y" fmla="*/ 390525 h 2612594"/>
                              <a:gd name="GluePoint1141X" fmla="*/ 382889 w 2647519"/>
                              <a:gd name="GluePoint1141Y" fmla="*/ 392440 h 2612594"/>
                              <a:gd name="GluePoint1142X" fmla="*/ 382118 w 2647519"/>
                              <a:gd name="GluePoint1142Y" fmla="*/ 391477 h 2612594"/>
                              <a:gd name="GluePoint1143X" fmla="*/ 406883 w 2647519"/>
                              <a:gd name="GluePoint1143Y" fmla="*/ 366712 h 2612594"/>
                              <a:gd name="GluePoint1144X" fmla="*/ 431648 w 2647519"/>
                              <a:gd name="GluePoint1144Y" fmla="*/ 343852 h 2612594"/>
                              <a:gd name="GluePoint1145X" fmla="*/ 458318 w 2647519"/>
                              <a:gd name="GluePoint1145Y" fmla="*/ 315277 h 2612594"/>
                              <a:gd name="GluePoint1146X" fmla="*/ 495465 w 2647519"/>
                              <a:gd name="GluePoint1146Y" fmla="*/ 287654 h 2612594"/>
                              <a:gd name="GluePoint1147X" fmla="*/ 535470 w 2647519"/>
                              <a:gd name="GluePoint1147Y" fmla="*/ 258127 h 2612594"/>
                              <a:gd name="GluePoint1148X" fmla="*/ 559389 w 2647519"/>
                              <a:gd name="GluePoint1148Y" fmla="*/ 241440 h 2612594"/>
                              <a:gd name="GluePoint1149X" fmla="*/ 575475 w 2647519"/>
                              <a:gd name="GluePoint1149Y" fmla="*/ 226694 h 2612594"/>
                              <a:gd name="GluePoint1150X" fmla="*/ 604050 w 2647519"/>
                              <a:gd name="GluePoint1150Y" fmla="*/ 209549 h 2612594"/>
                              <a:gd name="GluePoint1151X" fmla="*/ 634530 w 2647519"/>
                              <a:gd name="GluePoint1151Y" fmla="*/ 193357 h 2612594"/>
                              <a:gd name="GluePoint1152X" fmla="*/ 638565 w 2647519"/>
                              <a:gd name="GluePoint1152Y" fmla="*/ 191282 h 2612594"/>
                              <a:gd name="GluePoint1153X" fmla="*/ 648937 w 2647519"/>
                              <a:gd name="GluePoint1153Y" fmla="*/ 181094 h 2612594"/>
                              <a:gd name="GluePoint1154X" fmla="*/ 665963 w 2647519"/>
                              <a:gd name="GluePoint1154Y" fmla="*/ 168592 h 2612594"/>
                              <a:gd name="GluePoint1155X" fmla="*/ 684656 w 2647519"/>
                              <a:gd name="GluePoint1155Y" fmla="*/ 159067 h 2612594"/>
                              <a:gd name="GluePoint1156X" fmla="*/ 697880 w 2647519"/>
                              <a:gd name="GluePoint1156Y" fmla="*/ 156023 h 2612594"/>
                              <a:gd name="GluePoint1157X" fmla="*/ 700252 w 2647519"/>
                              <a:gd name="GluePoint1157Y" fmla="*/ 154304 h 2612594"/>
                              <a:gd name="GluePoint1158X" fmla="*/ 959332 w 2647519"/>
                              <a:gd name="GluePoint1158Y" fmla="*/ 49529 h 2612594"/>
                              <a:gd name="GluePoint1159X" fmla="*/ 968945 w 2647519"/>
                              <a:gd name="GluePoint1159Y" fmla="*/ 47439 h 2612594"/>
                              <a:gd name="GluePoint1160X" fmla="*/ 995527 w 2647519"/>
                              <a:gd name="GluePoint1160Y" fmla="*/ 38099 h 2612594"/>
                              <a:gd name="GluePoint1161X" fmla="*/ 1013863 w 2647519"/>
                              <a:gd name="GluePoint1161Y" fmla="*/ 34408 h 2612594"/>
                              <a:gd name="GluePoint1162X" fmla="*/ 1023424 w 2647519"/>
                              <a:gd name="GluePoint1162Y" fmla="*/ 34327 h 2612594"/>
                              <a:gd name="GluePoint1163X" fmla="*/ 1026960 w 2647519"/>
                              <a:gd name="GluePoint1163Y" fmla="*/ 33337 h 2612594"/>
                              <a:gd name="GluePoint1164X" fmla="*/ 1244130 w 2647519"/>
                              <a:gd name="GluePoint1164Y" fmla="*/ 4762 h 2612594"/>
                              <a:gd name="GluePoint1165X" fmla="*/ 1305804 w 2647519"/>
                              <a:gd name="GluePoint1165Y" fmla="*/ 4524 h 2612594"/>
                              <a:gd name="GluePoint1166X" fmla="*/ 1371765 w 2647519"/>
                              <a:gd name="GluePoint1166Y" fmla="*/ 5714 h 2612594"/>
                              <a:gd name="GluePoint1167X" fmla="*/ 1372993 w 2647519"/>
                              <a:gd name="GluePoint1167Y" fmla="*/ 6635 h 2612594"/>
                              <a:gd name="GluePoint1168X" fmla="*/ 1405103 w 2647519"/>
                              <a:gd name="GluePoint1168Y" fmla="*/ 2857 h 2612594"/>
                              <a:gd name="GluePoint1169X" fmla="*/ 1434630 w 2647519"/>
                              <a:gd name="GluePoint1169Y" fmla="*/ 7619 h 2612594"/>
                              <a:gd name="GluePoint1170X" fmla="*/ 1464158 w 2647519"/>
                              <a:gd name="GluePoint1170Y" fmla="*/ 13334 h 2612594"/>
                              <a:gd name="GluePoint1171X" fmla="*/ 1479392 w 2647519"/>
                              <a:gd name="GluePoint1171Y" fmla="*/ 16797 h 2612594"/>
                              <a:gd name="GluePoint1172X" fmla="*/ 1463205 w 2647519"/>
                              <a:gd name="GluePoint1172Y" fmla="*/ 12382 h 2612594"/>
                              <a:gd name="GluePoint1173X" fmla="*/ 1433677 w 2647519"/>
                              <a:gd name="GluePoint1173Y" fmla="*/ 6667 h 2612594"/>
                              <a:gd name="GluePoint1174X" fmla="*/ 1404150 w 2647519"/>
                              <a:gd name="GluePoint1174Y" fmla="*/ 1905 h 2612594"/>
                              <a:gd name="GluePoint1175X" fmla="*/ 1404150 w 2647519"/>
                              <a:gd name="GluePoint1175Y" fmla="*/ 0 h 261259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  <a:cxn ang="0">
                                <a:pos x="GluePoint60X" y="GluePoint60Y"/>
                              </a:cxn>
                              <a:cxn ang="0">
                                <a:pos x="GluePoint61X" y="GluePoint61Y"/>
                              </a:cxn>
                              <a:cxn ang="0">
                                <a:pos x="GluePoint62X" y="GluePoint62Y"/>
                              </a:cxn>
                              <a:cxn ang="0">
                                <a:pos x="GluePoint63X" y="GluePoint63Y"/>
                              </a:cxn>
                              <a:cxn ang="0">
                                <a:pos x="GluePoint64X" y="GluePoint64Y"/>
                              </a:cxn>
                              <a:cxn ang="0">
                                <a:pos x="GluePoint65X" y="GluePoint65Y"/>
                              </a:cxn>
                              <a:cxn ang="0">
                                <a:pos x="GluePoint66X" y="GluePoint66Y"/>
                              </a:cxn>
                              <a:cxn ang="0">
                                <a:pos x="GluePoint67X" y="GluePoint67Y"/>
                              </a:cxn>
                              <a:cxn ang="0">
                                <a:pos x="GluePoint68X" y="GluePoint68Y"/>
                              </a:cxn>
                              <a:cxn ang="0">
                                <a:pos x="GluePoint69X" y="GluePoint69Y"/>
                              </a:cxn>
                              <a:cxn ang="0">
                                <a:pos x="GluePoint70X" y="GluePoint70Y"/>
                              </a:cxn>
                              <a:cxn ang="0">
                                <a:pos x="GluePoint71X" y="GluePoint71Y"/>
                              </a:cxn>
                              <a:cxn ang="0">
                                <a:pos x="GluePoint72X" y="GluePoint72Y"/>
                              </a:cxn>
                              <a:cxn ang="0">
                                <a:pos x="GluePoint73X" y="GluePoint73Y"/>
                              </a:cxn>
                              <a:cxn ang="0">
                                <a:pos x="GluePoint74X" y="GluePoint74Y"/>
                              </a:cxn>
                              <a:cxn ang="0">
                                <a:pos x="GluePoint75X" y="GluePoint75Y"/>
                              </a:cxn>
                              <a:cxn ang="0">
                                <a:pos x="GluePoint76X" y="GluePoint76Y"/>
                              </a:cxn>
                              <a:cxn ang="0">
                                <a:pos x="GluePoint77X" y="GluePoint77Y"/>
                              </a:cxn>
                              <a:cxn ang="0">
                                <a:pos x="GluePoint78X" y="GluePoint78Y"/>
                              </a:cxn>
                              <a:cxn ang="0">
                                <a:pos x="GluePoint79X" y="GluePoint79Y"/>
                              </a:cxn>
                              <a:cxn ang="0">
                                <a:pos x="GluePoint80X" y="GluePoint80Y"/>
                              </a:cxn>
                              <a:cxn ang="0">
                                <a:pos x="GluePoint81X" y="GluePoint81Y"/>
                              </a:cxn>
                              <a:cxn ang="0">
                                <a:pos x="GluePoint82X" y="GluePoint82Y"/>
                              </a:cxn>
                              <a:cxn ang="0">
                                <a:pos x="GluePoint83X" y="GluePoint83Y"/>
                              </a:cxn>
                              <a:cxn ang="0">
                                <a:pos x="GluePoint84X" y="GluePoint84Y"/>
                              </a:cxn>
                              <a:cxn ang="0">
                                <a:pos x="GluePoint85X" y="GluePoint85Y"/>
                              </a:cxn>
                              <a:cxn ang="0">
                                <a:pos x="GluePoint86X" y="GluePoint86Y"/>
                              </a:cxn>
                              <a:cxn ang="0">
                                <a:pos x="GluePoint87X" y="GluePoint87Y"/>
                              </a:cxn>
                              <a:cxn ang="0">
                                <a:pos x="GluePoint88X" y="GluePoint88Y"/>
                              </a:cxn>
                              <a:cxn ang="0">
                                <a:pos x="GluePoint89X" y="GluePoint89Y"/>
                              </a:cxn>
                              <a:cxn ang="0">
                                <a:pos x="GluePoint90X" y="GluePoint90Y"/>
                              </a:cxn>
                              <a:cxn ang="0">
                                <a:pos x="GluePoint91X" y="GluePoint91Y"/>
                              </a:cxn>
                              <a:cxn ang="0">
                                <a:pos x="GluePoint92X" y="GluePoint92Y"/>
                              </a:cxn>
                              <a:cxn ang="0">
                                <a:pos x="GluePoint93X" y="GluePoint93Y"/>
                              </a:cxn>
                              <a:cxn ang="0">
                                <a:pos x="GluePoint94X" y="GluePoint94Y"/>
                              </a:cxn>
                              <a:cxn ang="0">
                                <a:pos x="GluePoint95X" y="GluePoint95Y"/>
                              </a:cxn>
                              <a:cxn ang="0">
                                <a:pos x="GluePoint96X" y="GluePoint96Y"/>
                              </a:cxn>
                              <a:cxn ang="0">
                                <a:pos x="GluePoint97X" y="GluePoint97Y"/>
                              </a:cxn>
                              <a:cxn ang="0">
                                <a:pos x="GluePoint98X" y="GluePoint98Y"/>
                              </a:cxn>
                              <a:cxn ang="0">
                                <a:pos x="GluePoint99X" y="GluePoint99Y"/>
                              </a:cxn>
                              <a:cxn ang="0">
                                <a:pos x="GluePoint100X" y="GluePoint100Y"/>
                              </a:cxn>
                              <a:cxn ang="0">
                                <a:pos x="GluePoint101X" y="GluePoint101Y"/>
                              </a:cxn>
                              <a:cxn ang="0">
                                <a:pos x="GluePoint102X" y="GluePoint102Y"/>
                              </a:cxn>
                              <a:cxn ang="0">
                                <a:pos x="GluePoint103X" y="GluePoint103Y"/>
                              </a:cxn>
                              <a:cxn ang="0">
                                <a:pos x="GluePoint104X" y="GluePoint104Y"/>
                              </a:cxn>
                              <a:cxn ang="0">
                                <a:pos x="GluePoint105X" y="GluePoint105Y"/>
                              </a:cxn>
                              <a:cxn ang="0">
                                <a:pos x="GluePoint106X" y="GluePoint106Y"/>
                              </a:cxn>
                              <a:cxn ang="0">
                                <a:pos x="GluePoint107X" y="GluePoint107Y"/>
                              </a:cxn>
                              <a:cxn ang="0">
                                <a:pos x="GluePoint108X" y="GluePoint108Y"/>
                              </a:cxn>
                              <a:cxn ang="0">
                                <a:pos x="GluePoint109X" y="GluePoint109Y"/>
                              </a:cxn>
                              <a:cxn ang="0">
                                <a:pos x="GluePoint110X" y="GluePoint110Y"/>
                              </a:cxn>
                              <a:cxn ang="0">
                                <a:pos x="GluePoint111X" y="GluePoint111Y"/>
                              </a:cxn>
                              <a:cxn ang="0">
                                <a:pos x="GluePoint112X" y="GluePoint112Y"/>
                              </a:cxn>
                              <a:cxn ang="0">
                                <a:pos x="GluePoint113X" y="GluePoint113Y"/>
                              </a:cxn>
                              <a:cxn ang="0">
                                <a:pos x="GluePoint114X" y="GluePoint114Y"/>
                              </a:cxn>
                              <a:cxn ang="0">
                                <a:pos x="GluePoint115X" y="GluePoint115Y"/>
                              </a:cxn>
                              <a:cxn ang="0">
                                <a:pos x="GluePoint116X" y="GluePoint116Y"/>
                              </a:cxn>
                              <a:cxn ang="0">
                                <a:pos x="GluePoint117X" y="GluePoint117Y"/>
                              </a:cxn>
                              <a:cxn ang="0">
                                <a:pos x="GluePoint118X" y="GluePoint118Y"/>
                              </a:cxn>
                              <a:cxn ang="0">
                                <a:pos x="GluePoint119X" y="GluePoint119Y"/>
                              </a:cxn>
                              <a:cxn ang="0">
                                <a:pos x="GluePoint120X" y="GluePoint120Y"/>
                              </a:cxn>
                              <a:cxn ang="0">
                                <a:pos x="GluePoint121X" y="GluePoint121Y"/>
                              </a:cxn>
                              <a:cxn ang="0">
                                <a:pos x="GluePoint122X" y="GluePoint122Y"/>
                              </a:cxn>
                              <a:cxn ang="0">
                                <a:pos x="GluePoint123X" y="GluePoint123Y"/>
                              </a:cxn>
                              <a:cxn ang="0">
                                <a:pos x="GluePoint124X" y="GluePoint124Y"/>
                              </a:cxn>
                              <a:cxn ang="0">
                                <a:pos x="GluePoint125X" y="GluePoint125Y"/>
                              </a:cxn>
                              <a:cxn ang="0">
                                <a:pos x="GluePoint126X" y="GluePoint126Y"/>
                              </a:cxn>
                              <a:cxn ang="0">
                                <a:pos x="GluePoint127X" y="GluePoint127Y"/>
                              </a:cxn>
                              <a:cxn ang="0">
                                <a:pos x="GluePoint128X" y="GluePoint128Y"/>
                              </a:cxn>
                              <a:cxn ang="0">
                                <a:pos x="GluePoint129X" y="GluePoint129Y"/>
                              </a:cxn>
                              <a:cxn ang="0">
                                <a:pos x="GluePoint130X" y="GluePoint130Y"/>
                              </a:cxn>
                              <a:cxn ang="0">
                                <a:pos x="GluePoint131X" y="GluePoint131Y"/>
                              </a:cxn>
                              <a:cxn ang="0">
                                <a:pos x="GluePoint132X" y="GluePoint132Y"/>
                              </a:cxn>
                              <a:cxn ang="0">
                                <a:pos x="GluePoint133X" y="GluePoint133Y"/>
                              </a:cxn>
                              <a:cxn ang="0">
                                <a:pos x="GluePoint134X" y="GluePoint134Y"/>
                              </a:cxn>
                              <a:cxn ang="0">
                                <a:pos x="GluePoint135X" y="GluePoint135Y"/>
                              </a:cxn>
                              <a:cxn ang="0">
                                <a:pos x="GluePoint136X" y="GluePoint136Y"/>
                              </a:cxn>
                              <a:cxn ang="0">
                                <a:pos x="GluePoint137X" y="GluePoint137Y"/>
                              </a:cxn>
                              <a:cxn ang="0">
                                <a:pos x="GluePoint138X" y="GluePoint138Y"/>
                              </a:cxn>
                              <a:cxn ang="0">
                                <a:pos x="GluePoint139X" y="GluePoint139Y"/>
                              </a:cxn>
                              <a:cxn ang="0">
                                <a:pos x="GluePoint140X" y="GluePoint140Y"/>
                              </a:cxn>
                              <a:cxn ang="0">
                                <a:pos x="GluePoint141X" y="GluePoint141Y"/>
                              </a:cxn>
                              <a:cxn ang="0">
                                <a:pos x="GluePoint142X" y="GluePoint142Y"/>
                              </a:cxn>
                              <a:cxn ang="0">
                                <a:pos x="GluePoint143X" y="GluePoint143Y"/>
                              </a:cxn>
                              <a:cxn ang="0">
                                <a:pos x="GluePoint144X" y="GluePoint144Y"/>
                              </a:cxn>
                              <a:cxn ang="0">
                                <a:pos x="GluePoint145X" y="GluePoint145Y"/>
                              </a:cxn>
                              <a:cxn ang="0">
                                <a:pos x="GluePoint146X" y="GluePoint146Y"/>
                              </a:cxn>
                              <a:cxn ang="0">
                                <a:pos x="GluePoint147X" y="GluePoint147Y"/>
                              </a:cxn>
                              <a:cxn ang="0">
                                <a:pos x="GluePoint148X" y="GluePoint148Y"/>
                              </a:cxn>
                              <a:cxn ang="0">
                                <a:pos x="GluePoint149X" y="GluePoint149Y"/>
                              </a:cxn>
                              <a:cxn ang="0">
                                <a:pos x="GluePoint150X" y="GluePoint150Y"/>
                              </a:cxn>
                              <a:cxn ang="0">
                                <a:pos x="GluePoint151X" y="GluePoint151Y"/>
                              </a:cxn>
                              <a:cxn ang="0">
                                <a:pos x="GluePoint152X" y="GluePoint152Y"/>
                              </a:cxn>
                              <a:cxn ang="0">
                                <a:pos x="GluePoint153X" y="GluePoint153Y"/>
                              </a:cxn>
                              <a:cxn ang="0">
                                <a:pos x="GluePoint154X" y="GluePoint154Y"/>
                              </a:cxn>
                              <a:cxn ang="0">
                                <a:pos x="GluePoint155X" y="GluePoint155Y"/>
                              </a:cxn>
                              <a:cxn ang="0">
                                <a:pos x="GluePoint156X" y="GluePoint156Y"/>
                              </a:cxn>
                              <a:cxn ang="0">
                                <a:pos x="GluePoint157X" y="GluePoint157Y"/>
                              </a:cxn>
                              <a:cxn ang="0">
                                <a:pos x="GluePoint158X" y="GluePoint158Y"/>
                              </a:cxn>
                              <a:cxn ang="0">
                                <a:pos x="GluePoint159X" y="GluePoint159Y"/>
                              </a:cxn>
                              <a:cxn ang="0">
                                <a:pos x="GluePoint160X" y="GluePoint160Y"/>
                              </a:cxn>
                              <a:cxn ang="0">
                                <a:pos x="GluePoint161X" y="GluePoint161Y"/>
                              </a:cxn>
                              <a:cxn ang="0">
                                <a:pos x="GluePoint162X" y="GluePoint162Y"/>
                              </a:cxn>
                              <a:cxn ang="0">
                                <a:pos x="GluePoint163X" y="GluePoint163Y"/>
                              </a:cxn>
                              <a:cxn ang="0">
                                <a:pos x="GluePoint164X" y="GluePoint164Y"/>
                              </a:cxn>
                              <a:cxn ang="0">
                                <a:pos x="GluePoint165X" y="GluePoint165Y"/>
                              </a:cxn>
                              <a:cxn ang="0">
                                <a:pos x="GluePoint166X" y="GluePoint166Y"/>
                              </a:cxn>
                              <a:cxn ang="0">
                                <a:pos x="GluePoint167X" y="GluePoint167Y"/>
                              </a:cxn>
                              <a:cxn ang="0">
                                <a:pos x="GluePoint168X" y="GluePoint168Y"/>
                              </a:cxn>
                              <a:cxn ang="0">
                                <a:pos x="GluePoint169X" y="GluePoint169Y"/>
                              </a:cxn>
                              <a:cxn ang="0">
                                <a:pos x="GluePoint170X" y="GluePoint170Y"/>
                              </a:cxn>
                              <a:cxn ang="0">
                                <a:pos x="GluePoint171X" y="GluePoint171Y"/>
                              </a:cxn>
                              <a:cxn ang="0">
                                <a:pos x="GluePoint172X" y="GluePoint172Y"/>
                              </a:cxn>
                              <a:cxn ang="0">
                                <a:pos x="GluePoint173X" y="GluePoint173Y"/>
                              </a:cxn>
                              <a:cxn ang="0">
                                <a:pos x="GluePoint174X" y="GluePoint174Y"/>
                              </a:cxn>
                              <a:cxn ang="0">
                                <a:pos x="GluePoint175X" y="GluePoint175Y"/>
                              </a:cxn>
                              <a:cxn ang="0">
                                <a:pos x="GluePoint176X" y="GluePoint176Y"/>
                              </a:cxn>
                              <a:cxn ang="0">
                                <a:pos x="GluePoint177X" y="GluePoint177Y"/>
                              </a:cxn>
                              <a:cxn ang="0">
                                <a:pos x="GluePoint178X" y="GluePoint178Y"/>
                              </a:cxn>
                              <a:cxn ang="0">
                                <a:pos x="GluePoint179X" y="GluePoint179Y"/>
                              </a:cxn>
                              <a:cxn ang="0">
                                <a:pos x="GluePoint180X" y="GluePoint180Y"/>
                              </a:cxn>
                              <a:cxn ang="0">
                                <a:pos x="GluePoint181X" y="GluePoint181Y"/>
                              </a:cxn>
                              <a:cxn ang="0">
                                <a:pos x="GluePoint182X" y="GluePoint182Y"/>
                              </a:cxn>
                              <a:cxn ang="0">
                                <a:pos x="GluePoint183X" y="GluePoint183Y"/>
                              </a:cxn>
                              <a:cxn ang="0">
                                <a:pos x="GluePoint184X" y="GluePoint184Y"/>
                              </a:cxn>
                              <a:cxn ang="0">
                                <a:pos x="GluePoint185X" y="GluePoint185Y"/>
                              </a:cxn>
                              <a:cxn ang="0">
                                <a:pos x="GluePoint186X" y="GluePoint186Y"/>
                              </a:cxn>
                              <a:cxn ang="0">
                                <a:pos x="GluePoint187X" y="GluePoint187Y"/>
                              </a:cxn>
                              <a:cxn ang="0">
                                <a:pos x="GluePoint188X" y="GluePoint188Y"/>
                              </a:cxn>
                              <a:cxn ang="0">
                                <a:pos x="GluePoint189X" y="GluePoint189Y"/>
                              </a:cxn>
                              <a:cxn ang="0">
                                <a:pos x="GluePoint190X" y="GluePoint190Y"/>
                              </a:cxn>
                              <a:cxn ang="0">
                                <a:pos x="GluePoint191X" y="GluePoint191Y"/>
                              </a:cxn>
                              <a:cxn ang="0">
                                <a:pos x="GluePoint192X" y="GluePoint192Y"/>
                              </a:cxn>
                              <a:cxn ang="0">
                                <a:pos x="GluePoint193X" y="GluePoint193Y"/>
                              </a:cxn>
                              <a:cxn ang="0">
                                <a:pos x="GluePoint194X" y="GluePoint194Y"/>
                              </a:cxn>
                              <a:cxn ang="0">
                                <a:pos x="GluePoint195X" y="GluePoint195Y"/>
                              </a:cxn>
                              <a:cxn ang="0">
                                <a:pos x="GluePoint196X" y="GluePoint196Y"/>
                              </a:cxn>
                              <a:cxn ang="0">
                                <a:pos x="GluePoint197X" y="GluePoint197Y"/>
                              </a:cxn>
                              <a:cxn ang="0">
                                <a:pos x="GluePoint198X" y="GluePoint198Y"/>
                              </a:cxn>
                              <a:cxn ang="0">
                                <a:pos x="GluePoint199X" y="GluePoint199Y"/>
                              </a:cxn>
                              <a:cxn ang="0">
                                <a:pos x="GluePoint200X" y="GluePoint200Y"/>
                              </a:cxn>
                              <a:cxn ang="0">
                                <a:pos x="GluePoint201X" y="GluePoint201Y"/>
                              </a:cxn>
                              <a:cxn ang="0">
                                <a:pos x="GluePoint202X" y="GluePoint202Y"/>
                              </a:cxn>
                              <a:cxn ang="0">
                                <a:pos x="GluePoint203X" y="GluePoint203Y"/>
                              </a:cxn>
                              <a:cxn ang="0">
                                <a:pos x="GluePoint204X" y="GluePoint204Y"/>
                              </a:cxn>
                              <a:cxn ang="0">
                                <a:pos x="GluePoint205X" y="GluePoint205Y"/>
                              </a:cxn>
                              <a:cxn ang="0">
                                <a:pos x="GluePoint206X" y="GluePoint206Y"/>
                              </a:cxn>
                              <a:cxn ang="0">
                                <a:pos x="GluePoint207X" y="GluePoint207Y"/>
                              </a:cxn>
                              <a:cxn ang="0">
                                <a:pos x="GluePoint208X" y="GluePoint208Y"/>
                              </a:cxn>
                              <a:cxn ang="0">
                                <a:pos x="GluePoint209X" y="GluePoint209Y"/>
                              </a:cxn>
                              <a:cxn ang="0">
                                <a:pos x="GluePoint210X" y="GluePoint210Y"/>
                              </a:cxn>
                              <a:cxn ang="0">
                                <a:pos x="GluePoint211X" y="GluePoint211Y"/>
                              </a:cxn>
                              <a:cxn ang="0">
                                <a:pos x="GluePoint212X" y="GluePoint212Y"/>
                              </a:cxn>
                              <a:cxn ang="0">
                                <a:pos x="GluePoint213X" y="GluePoint213Y"/>
                              </a:cxn>
                              <a:cxn ang="0">
                                <a:pos x="GluePoint214X" y="GluePoint214Y"/>
                              </a:cxn>
                              <a:cxn ang="0">
                                <a:pos x="GluePoint215X" y="GluePoint215Y"/>
                              </a:cxn>
                              <a:cxn ang="0">
                                <a:pos x="GluePoint216X" y="GluePoint216Y"/>
                              </a:cxn>
                              <a:cxn ang="0">
                                <a:pos x="GluePoint217X" y="GluePoint217Y"/>
                              </a:cxn>
                              <a:cxn ang="0">
                                <a:pos x="GluePoint218X" y="GluePoint218Y"/>
                              </a:cxn>
                              <a:cxn ang="0">
                                <a:pos x="GluePoint219X" y="GluePoint219Y"/>
                              </a:cxn>
                              <a:cxn ang="0">
                                <a:pos x="GluePoint220X" y="GluePoint220Y"/>
                              </a:cxn>
                              <a:cxn ang="0">
                                <a:pos x="GluePoint221X" y="GluePoint221Y"/>
                              </a:cxn>
                              <a:cxn ang="0">
                                <a:pos x="GluePoint222X" y="GluePoint222Y"/>
                              </a:cxn>
                              <a:cxn ang="0">
                                <a:pos x="GluePoint223X" y="GluePoint223Y"/>
                              </a:cxn>
                              <a:cxn ang="0">
                                <a:pos x="GluePoint224X" y="GluePoint224Y"/>
                              </a:cxn>
                              <a:cxn ang="0">
                                <a:pos x="GluePoint225X" y="GluePoint225Y"/>
                              </a:cxn>
                              <a:cxn ang="0">
                                <a:pos x="GluePoint226X" y="GluePoint226Y"/>
                              </a:cxn>
                              <a:cxn ang="0">
                                <a:pos x="GluePoint227X" y="GluePoint227Y"/>
                              </a:cxn>
                              <a:cxn ang="0">
                                <a:pos x="GluePoint228X" y="GluePoint228Y"/>
                              </a:cxn>
                              <a:cxn ang="0">
                                <a:pos x="GluePoint229X" y="GluePoint229Y"/>
                              </a:cxn>
                              <a:cxn ang="0">
                                <a:pos x="GluePoint230X" y="GluePoint230Y"/>
                              </a:cxn>
                              <a:cxn ang="0">
                                <a:pos x="GluePoint231X" y="GluePoint231Y"/>
                              </a:cxn>
                              <a:cxn ang="0">
                                <a:pos x="GluePoint232X" y="GluePoint232Y"/>
                              </a:cxn>
                              <a:cxn ang="0">
                                <a:pos x="GluePoint233X" y="GluePoint233Y"/>
                              </a:cxn>
                              <a:cxn ang="0">
                                <a:pos x="GluePoint234X" y="GluePoint234Y"/>
                              </a:cxn>
                              <a:cxn ang="0">
                                <a:pos x="GluePoint235X" y="GluePoint235Y"/>
                              </a:cxn>
                              <a:cxn ang="0">
                                <a:pos x="GluePoint236X" y="GluePoint236Y"/>
                              </a:cxn>
                              <a:cxn ang="0">
                                <a:pos x="GluePoint237X" y="GluePoint237Y"/>
                              </a:cxn>
                              <a:cxn ang="0">
                                <a:pos x="GluePoint238X" y="GluePoint238Y"/>
                              </a:cxn>
                              <a:cxn ang="0">
                                <a:pos x="GluePoint239X" y="GluePoint239Y"/>
                              </a:cxn>
                              <a:cxn ang="0">
                                <a:pos x="GluePoint240X" y="GluePoint240Y"/>
                              </a:cxn>
                              <a:cxn ang="0">
                                <a:pos x="GluePoint241X" y="GluePoint241Y"/>
                              </a:cxn>
                              <a:cxn ang="0">
                                <a:pos x="GluePoint242X" y="GluePoint242Y"/>
                              </a:cxn>
                              <a:cxn ang="0">
                                <a:pos x="GluePoint243X" y="GluePoint243Y"/>
                              </a:cxn>
                              <a:cxn ang="0">
                                <a:pos x="GluePoint244X" y="GluePoint244Y"/>
                              </a:cxn>
                              <a:cxn ang="0">
                                <a:pos x="GluePoint245X" y="GluePoint245Y"/>
                              </a:cxn>
                              <a:cxn ang="0">
                                <a:pos x="GluePoint246X" y="GluePoint246Y"/>
                              </a:cxn>
                              <a:cxn ang="0">
                                <a:pos x="GluePoint247X" y="GluePoint247Y"/>
                              </a:cxn>
                              <a:cxn ang="0">
                                <a:pos x="GluePoint248X" y="GluePoint248Y"/>
                              </a:cxn>
                              <a:cxn ang="0">
                                <a:pos x="GluePoint249X" y="GluePoint249Y"/>
                              </a:cxn>
                              <a:cxn ang="0">
                                <a:pos x="GluePoint250X" y="GluePoint250Y"/>
                              </a:cxn>
                              <a:cxn ang="0">
                                <a:pos x="GluePoint251X" y="GluePoint251Y"/>
                              </a:cxn>
                              <a:cxn ang="0">
                                <a:pos x="GluePoint252X" y="GluePoint252Y"/>
                              </a:cxn>
                              <a:cxn ang="0">
                                <a:pos x="GluePoint253X" y="GluePoint253Y"/>
                              </a:cxn>
                              <a:cxn ang="0">
                                <a:pos x="GluePoint254X" y="GluePoint254Y"/>
                              </a:cxn>
                              <a:cxn ang="0">
                                <a:pos x="GluePoint255X" y="GluePoint255Y"/>
                              </a:cxn>
                              <a:cxn ang="0">
                                <a:pos x="GluePoint256X" y="GluePoint256Y"/>
                              </a:cxn>
                              <a:cxn ang="0">
                                <a:pos x="GluePoint257X" y="GluePoint257Y"/>
                              </a:cxn>
                              <a:cxn ang="0">
                                <a:pos x="GluePoint258X" y="GluePoint258Y"/>
                              </a:cxn>
                              <a:cxn ang="0">
                                <a:pos x="GluePoint259X" y="GluePoint259Y"/>
                              </a:cxn>
                              <a:cxn ang="0">
                                <a:pos x="GluePoint260X" y="GluePoint260Y"/>
                              </a:cxn>
                              <a:cxn ang="0">
                                <a:pos x="GluePoint261X" y="GluePoint261Y"/>
                              </a:cxn>
                              <a:cxn ang="0">
                                <a:pos x="GluePoint262X" y="GluePoint262Y"/>
                              </a:cxn>
                              <a:cxn ang="0">
                                <a:pos x="GluePoint263X" y="GluePoint263Y"/>
                              </a:cxn>
                              <a:cxn ang="0">
                                <a:pos x="GluePoint264X" y="GluePoint264Y"/>
                              </a:cxn>
                              <a:cxn ang="0">
                                <a:pos x="GluePoint265X" y="GluePoint265Y"/>
                              </a:cxn>
                              <a:cxn ang="0">
                                <a:pos x="GluePoint266X" y="GluePoint266Y"/>
                              </a:cxn>
                              <a:cxn ang="0">
                                <a:pos x="GluePoint267X" y="GluePoint267Y"/>
                              </a:cxn>
                              <a:cxn ang="0">
                                <a:pos x="GluePoint268X" y="GluePoint268Y"/>
                              </a:cxn>
                              <a:cxn ang="0">
                                <a:pos x="GluePoint269X" y="GluePoint269Y"/>
                              </a:cxn>
                              <a:cxn ang="0">
                                <a:pos x="GluePoint270X" y="GluePoint270Y"/>
                              </a:cxn>
                              <a:cxn ang="0">
                                <a:pos x="GluePoint271X" y="GluePoint271Y"/>
                              </a:cxn>
                              <a:cxn ang="0">
                                <a:pos x="GluePoint272X" y="GluePoint272Y"/>
                              </a:cxn>
                              <a:cxn ang="0">
                                <a:pos x="GluePoint273X" y="GluePoint273Y"/>
                              </a:cxn>
                              <a:cxn ang="0">
                                <a:pos x="GluePoint274X" y="GluePoint274Y"/>
                              </a:cxn>
                              <a:cxn ang="0">
                                <a:pos x="GluePoint275X" y="GluePoint275Y"/>
                              </a:cxn>
                              <a:cxn ang="0">
                                <a:pos x="GluePoint276X" y="GluePoint276Y"/>
                              </a:cxn>
                              <a:cxn ang="0">
                                <a:pos x="GluePoint277X" y="GluePoint277Y"/>
                              </a:cxn>
                              <a:cxn ang="0">
                                <a:pos x="GluePoint278X" y="GluePoint278Y"/>
                              </a:cxn>
                              <a:cxn ang="0">
                                <a:pos x="GluePoint279X" y="GluePoint279Y"/>
                              </a:cxn>
                              <a:cxn ang="0">
                                <a:pos x="GluePoint280X" y="GluePoint280Y"/>
                              </a:cxn>
                              <a:cxn ang="0">
                                <a:pos x="GluePoint281X" y="GluePoint281Y"/>
                              </a:cxn>
                              <a:cxn ang="0">
                                <a:pos x="GluePoint282X" y="GluePoint282Y"/>
                              </a:cxn>
                              <a:cxn ang="0">
                                <a:pos x="GluePoint283X" y="GluePoint283Y"/>
                              </a:cxn>
                              <a:cxn ang="0">
                                <a:pos x="GluePoint284X" y="GluePoint284Y"/>
                              </a:cxn>
                              <a:cxn ang="0">
                                <a:pos x="GluePoint285X" y="GluePoint285Y"/>
                              </a:cxn>
                              <a:cxn ang="0">
                                <a:pos x="GluePoint286X" y="GluePoint286Y"/>
                              </a:cxn>
                              <a:cxn ang="0">
                                <a:pos x="GluePoint287X" y="GluePoint287Y"/>
                              </a:cxn>
                              <a:cxn ang="0">
                                <a:pos x="GluePoint288X" y="GluePoint288Y"/>
                              </a:cxn>
                              <a:cxn ang="0">
                                <a:pos x="GluePoint289X" y="GluePoint289Y"/>
                              </a:cxn>
                              <a:cxn ang="0">
                                <a:pos x="GluePoint290X" y="GluePoint290Y"/>
                              </a:cxn>
                              <a:cxn ang="0">
                                <a:pos x="GluePoint291X" y="GluePoint291Y"/>
                              </a:cxn>
                              <a:cxn ang="0">
                                <a:pos x="GluePoint292X" y="GluePoint292Y"/>
                              </a:cxn>
                              <a:cxn ang="0">
                                <a:pos x="GluePoint293X" y="GluePoint293Y"/>
                              </a:cxn>
                              <a:cxn ang="0">
                                <a:pos x="GluePoint294X" y="GluePoint294Y"/>
                              </a:cxn>
                              <a:cxn ang="0">
                                <a:pos x="GluePoint295X" y="GluePoint295Y"/>
                              </a:cxn>
                              <a:cxn ang="0">
                                <a:pos x="GluePoint296X" y="GluePoint296Y"/>
                              </a:cxn>
                              <a:cxn ang="0">
                                <a:pos x="GluePoint297X" y="GluePoint297Y"/>
                              </a:cxn>
                              <a:cxn ang="0">
                                <a:pos x="GluePoint298X" y="GluePoint298Y"/>
                              </a:cxn>
                              <a:cxn ang="0">
                                <a:pos x="GluePoint299X" y="GluePoint299Y"/>
                              </a:cxn>
                              <a:cxn ang="0">
                                <a:pos x="GluePoint300X" y="GluePoint300Y"/>
                              </a:cxn>
                              <a:cxn ang="0">
                                <a:pos x="GluePoint301X" y="GluePoint301Y"/>
                              </a:cxn>
                              <a:cxn ang="0">
                                <a:pos x="GluePoint302X" y="GluePoint302Y"/>
                              </a:cxn>
                              <a:cxn ang="0">
                                <a:pos x="GluePoint303X" y="GluePoint303Y"/>
                              </a:cxn>
                              <a:cxn ang="0">
                                <a:pos x="GluePoint304X" y="GluePoint304Y"/>
                              </a:cxn>
                              <a:cxn ang="0">
                                <a:pos x="GluePoint305X" y="GluePoint305Y"/>
                              </a:cxn>
                              <a:cxn ang="0">
                                <a:pos x="GluePoint306X" y="GluePoint306Y"/>
                              </a:cxn>
                              <a:cxn ang="0">
                                <a:pos x="GluePoint307X" y="GluePoint307Y"/>
                              </a:cxn>
                              <a:cxn ang="0">
                                <a:pos x="GluePoint308X" y="GluePoint308Y"/>
                              </a:cxn>
                              <a:cxn ang="0">
                                <a:pos x="GluePoint309X" y="GluePoint309Y"/>
                              </a:cxn>
                              <a:cxn ang="0">
                                <a:pos x="GluePoint310X" y="GluePoint310Y"/>
                              </a:cxn>
                              <a:cxn ang="0">
                                <a:pos x="GluePoint311X" y="GluePoint311Y"/>
                              </a:cxn>
                              <a:cxn ang="0">
                                <a:pos x="GluePoint312X" y="GluePoint312Y"/>
                              </a:cxn>
                              <a:cxn ang="0">
                                <a:pos x="GluePoint313X" y="GluePoint313Y"/>
                              </a:cxn>
                              <a:cxn ang="0">
                                <a:pos x="GluePoint314X" y="GluePoint314Y"/>
                              </a:cxn>
                              <a:cxn ang="0">
                                <a:pos x="GluePoint315X" y="GluePoint315Y"/>
                              </a:cxn>
                              <a:cxn ang="0">
                                <a:pos x="GluePoint316X" y="GluePoint316Y"/>
                              </a:cxn>
                              <a:cxn ang="0">
                                <a:pos x="GluePoint317X" y="GluePoint317Y"/>
                              </a:cxn>
                              <a:cxn ang="0">
                                <a:pos x="GluePoint318X" y="GluePoint318Y"/>
                              </a:cxn>
                              <a:cxn ang="0">
                                <a:pos x="GluePoint319X" y="GluePoint319Y"/>
                              </a:cxn>
                              <a:cxn ang="0">
                                <a:pos x="GluePoint320X" y="GluePoint320Y"/>
                              </a:cxn>
                              <a:cxn ang="0">
                                <a:pos x="GluePoint321X" y="GluePoint321Y"/>
                              </a:cxn>
                              <a:cxn ang="0">
                                <a:pos x="GluePoint322X" y="GluePoint322Y"/>
                              </a:cxn>
                              <a:cxn ang="0">
                                <a:pos x="GluePoint323X" y="GluePoint323Y"/>
                              </a:cxn>
                              <a:cxn ang="0">
                                <a:pos x="GluePoint324X" y="GluePoint324Y"/>
                              </a:cxn>
                              <a:cxn ang="0">
                                <a:pos x="GluePoint325X" y="GluePoint325Y"/>
                              </a:cxn>
                              <a:cxn ang="0">
                                <a:pos x="GluePoint326X" y="GluePoint326Y"/>
                              </a:cxn>
                              <a:cxn ang="0">
                                <a:pos x="GluePoint327X" y="GluePoint327Y"/>
                              </a:cxn>
                              <a:cxn ang="0">
                                <a:pos x="GluePoint328X" y="GluePoint328Y"/>
                              </a:cxn>
                              <a:cxn ang="0">
                                <a:pos x="GluePoint329X" y="GluePoint329Y"/>
                              </a:cxn>
                              <a:cxn ang="0">
                                <a:pos x="GluePoint330X" y="GluePoint330Y"/>
                              </a:cxn>
                              <a:cxn ang="0">
                                <a:pos x="GluePoint331X" y="GluePoint331Y"/>
                              </a:cxn>
                              <a:cxn ang="0">
                                <a:pos x="GluePoint332X" y="GluePoint332Y"/>
                              </a:cxn>
                              <a:cxn ang="0">
                                <a:pos x="GluePoint333X" y="GluePoint333Y"/>
                              </a:cxn>
                              <a:cxn ang="0">
                                <a:pos x="GluePoint334X" y="GluePoint334Y"/>
                              </a:cxn>
                              <a:cxn ang="0">
                                <a:pos x="GluePoint335X" y="GluePoint335Y"/>
                              </a:cxn>
                              <a:cxn ang="0">
                                <a:pos x="GluePoint336X" y="GluePoint336Y"/>
                              </a:cxn>
                              <a:cxn ang="0">
                                <a:pos x="GluePoint337X" y="GluePoint337Y"/>
                              </a:cxn>
                              <a:cxn ang="0">
                                <a:pos x="GluePoint338X" y="GluePoint338Y"/>
                              </a:cxn>
                              <a:cxn ang="0">
                                <a:pos x="GluePoint339X" y="GluePoint339Y"/>
                              </a:cxn>
                              <a:cxn ang="0">
                                <a:pos x="GluePoint340X" y="GluePoint340Y"/>
                              </a:cxn>
                              <a:cxn ang="0">
                                <a:pos x="GluePoint341X" y="GluePoint341Y"/>
                              </a:cxn>
                              <a:cxn ang="0">
                                <a:pos x="GluePoint342X" y="GluePoint342Y"/>
                              </a:cxn>
                              <a:cxn ang="0">
                                <a:pos x="GluePoint343X" y="GluePoint343Y"/>
                              </a:cxn>
                              <a:cxn ang="0">
                                <a:pos x="GluePoint344X" y="GluePoint344Y"/>
                              </a:cxn>
                              <a:cxn ang="0">
                                <a:pos x="GluePoint345X" y="GluePoint345Y"/>
                              </a:cxn>
                              <a:cxn ang="0">
                                <a:pos x="GluePoint346X" y="GluePoint346Y"/>
                              </a:cxn>
                              <a:cxn ang="0">
                                <a:pos x="GluePoint347X" y="GluePoint347Y"/>
                              </a:cxn>
                              <a:cxn ang="0">
                                <a:pos x="GluePoint348X" y="GluePoint348Y"/>
                              </a:cxn>
                              <a:cxn ang="0">
                                <a:pos x="GluePoint349X" y="GluePoint349Y"/>
                              </a:cxn>
                              <a:cxn ang="0">
                                <a:pos x="GluePoint350X" y="GluePoint350Y"/>
                              </a:cxn>
                              <a:cxn ang="0">
                                <a:pos x="GluePoint351X" y="GluePoint351Y"/>
                              </a:cxn>
                              <a:cxn ang="0">
                                <a:pos x="GluePoint352X" y="GluePoint352Y"/>
                              </a:cxn>
                              <a:cxn ang="0">
                                <a:pos x="GluePoint353X" y="GluePoint353Y"/>
                              </a:cxn>
                              <a:cxn ang="0">
                                <a:pos x="GluePoint354X" y="GluePoint354Y"/>
                              </a:cxn>
                              <a:cxn ang="0">
                                <a:pos x="GluePoint355X" y="GluePoint355Y"/>
                              </a:cxn>
                              <a:cxn ang="0">
                                <a:pos x="GluePoint356X" y="GluePoint356Y"/>
                              </a:cxn>
                              <a:cxn ang="0">
                                <a:pos x="GluePoint357X" y="GluePoint357Y"/>
                              </a:cxn>
                              <a:cxn ang="0">
                                <a:pos x="GluePoint358X" y="GluePoint358Y"/>
                              </a:cxn>
                              <a:cxn ang="0">
                                <a:pos x="GluePoint359X" y="GluePoint359Y"/>
                              </a:cxn>
                              <a:cxn ang="0">
                                <a:pos x="GluePoint360X" y="GluePoint360Y"/>
                              </a:cxn>
                              <a:cxn ang="0">
                                <a:pos x="GluePoint361X" y="GluePoint361Y"/>
                              </a:cxn>
                              <a:cxn ang="0">
                                <a:pos x="GluePoint362X" y="GluePoint362Y"/>
                              </a:cxn>
                              <a:cxn ang="0">
                                <a:pos x="GluePoint363X" y="GluePoint363Y"/>
                              </a:cxn>
                              <a:cxn ang="0">
                                <a:pos x="GluePoint364X" y="GluePoint364Y"/>
                              </a:cxn>
                              <a:cxn ang="0">
                                <a:pos x="GluePoint365X" y="GluePoint365Y"/>
                              </a:cxn>
                              <a:cxn ang="0">
                                <a:pos x="GluePoint366X" y="GluePoint366Y"/>
                              </a:cxn>
                              <a:cxn ang="0">
                                <a:pos x="GluePoint367X" y="GluePoint367Y"/>
                              </a:cxn>
                              <a:cxn ang="0">
                                <a:pos x="GluePoint368X" y="GluePoint368Y"/>
                              </a:cxn>
                              <a:cxn ang="0">
                                <a:pos x="GluePoint369X" y="GluePoint369Y"/>
                              </a:cxn>
                              <a:cxn ang="0">
                                <a:pos x="GluePoint370X" y="GluePoint370Y"/>
                              </a:cxn>
                              <a:cxn ang="0">
                                <a:pos x="GluePoint371X" y="GluePoint371Y"/>
                              </a:cxn>
                              <a:cxn ang="0">
                                <a:pos x="GluePoint372X" y="GluePoint372Y"/>
                              </a:cxn>
                              <a:cxn ang="0">
                                <a:pos x="GluePoint373X" y="GluePoint373Y"/>
                              </a:cxn>
                              <a:cxn ang="0">
                                <a:pos x="GluePoint374X" y="GluePoint374Y"/>
                              </a:cxn>
                              <a:cxn ang="0">
                                <a:pos x="GluePoint375X" y="GluePoint375Y"/>
                              </a:cxn>
                              <a:cxn ang="0">
                                <a:pos x="GluePoint376X" y="GluePoint376Y"/>
                              </a:cxn>
                              <a:cxn ang="0">
                                <a:pos x="GluePoint377X" y="GluePoint377Y"/>
                              </a:cxn>
                              <a:cxn ang="0">
                                <a:pos x="GluePoint378X" y="GluePoint378Y"/>
                              </a:cxn>
                              <a:cxn ang="0">
                                <a:pos x="GluePoint379X" y="GluePoint379Y"/>
                              </a:cxn>
                              <a:cxn ang="0">
                                <a:pos x="GluePoint380X" y="GluePoint380Y"/>
                              </a:cxn>
                              <a:cxn ang="0">
                                <a:pos x="GluePoint381X" y="GluePoint381Y"/>
                              </a:cxn>
                              <a:cxn ang="0">
                                <a:pos x="GluePoint382X" y="GluePoint382Y"/>
                              </a:cxn>
                              <a:cxn ang="0">
                                <a:pos x="GluePoint383X" y="GluePoint383Y"/>
                              </a:cxn>
                              <a:cxn ang="0">
                                <a:pos x="GluePoint384X" y="GluePoint384Y"/>
                              </a:cxn>
                              <a:cxn ang="0">
                                <a:pos x="GluePoint385X" y="GluePoint385Y"/>
                              </a:cxn>
                              <a:cxn ang="0">
                                <a:pos x="GluePoint386X" y="GluePoint386Y"/>
                              </a:cxn>
                              <a:cxn ang="0">
                                <a:pos x="GluePoint387X" y="GluePoint387Y"/>
                              </a:cxn>
                              <a:cxn ang="0">
                                <a:pos x="GluePoint388X" y="GluePoint388Y"/>
                              </a:cxn>
                              <a:cxn ang="0">
                                <a:pos x="GluePoint389X" y="GluePoint389Y"/>
                              </a:cxn>
                              <a:cxn ang="0">
                                <a:pos x="GluePoint390X" y="GluePoint390Y"/>
                              </a:cxn>
                              <a:cxn ang="0">
                                <a:pos x="GluePoint391X" y="GluePoint391Y"/>
                              </a:cxn>
                              <a:cxn ang="0">
                                <a:pos x="GluePoint392X" y="GluePoint392Y"/>
                              </a:cxn>
                              <a:cxn ang="0">
                                <a:pos x="GluePoint393X" y="GluePoint393Y"/>
                              </a:cxn>
                              <a:cxn ang="0">
                                <a:pos x="GluePoint394X" y="GluePoint394Y"/>
                              </a:cxn>
                              <a:cxn ang="0">
                                <a:pos x="GluePoint395X" y="GluePoint395Y"/>
                              </a:cxn>
                              <a:cxn ang="0">
                                <a:pos x="GluePoint396X" y="GluePoint396Y"/>
                              </a:cxn>
                              <a:cxn ang="0">
                                <a:pos x="GluePoint397X" y="GluePoint397Y"/>
                              </a:cxn>
                              <a:cxn ang="0">
                                <a:pos x="GluePoint398X" y="GluePoint398Y"/>
                              </a:cxn>
                              <a:cxn ang="0">
                                <a:pos x="GluePoint399X" y="GluePoint399Y"/>
                              </a:cxn>
                              <a:cxn ang="0">
                                <a:pos x="GluePoint400X" y="GluePoint400Y"/>
                              </a:cxn>
                              <a:cxn ang="0">
                                <a:pos x="GluePoint401X" y="GluePoint401Y"/>
                              </a:cxn>
                              <a:cxn ang="0">
                                <a:pos x="GluePoint402X" y="GluePoint402Y"/>
                              </a:cxn>
                              <a:cxn ang="0">
                                <a:pos x="GluePoint403X" y="GluePoint403Y"/>
                              </a:cxn>
                              <a:cxn ang="0">
                                <a:pos x="GluePoint404X" y="GluePoint404Y"/>
                              </a:cxn>
                              <a:cxn ang="0">
                                <a:pos x="GluePoint405X" y="GluePoint405Y"/>
                              </a:cxn>
                              <a:cxn ang="0">
                                <a:pos x="GluePoint406X" y="GluePoint406Y"/>
                              </a:cxn>
                              <a:cxn ang="0">
                                <a:pos x="GluePoint407X" y="GluePoint407Y"/>
                              </a:cxn>
                              <a:cxn ang="0">
                                <a:pos x="GluePoint408X" y="GluePoint408Y"/>
                              </a:cxn>
                              <a:cxn ang="0">
                                <a:pos x="GluePoint409X" y="GluePoint409Y"/>
                              </a:cxn>
                              <a:cxn ang="0">
                                <a:pos x="GluePoint410X" y="GluePoint410Y"/>
                              </a:cxn>
                              <a:cxn ang="0">
                                <a:pos x="GluePoint411X" y="GluePoint411Y"/>
                              </a:cxn>
                              <a:cxn ang="0">
                                <a:pos x="GluePoint412X" y="GluePoint412Y"/>
                              </a:cxn>
                              <a:cxn ang="0">
                                <a:pos x="GluePoint413X" y="GluePoint413Y"/>
                              </a:cxn>
                              <a:cxn ang="0">
                                <a:pos x="GluePoint414X" y="GluePoint414Y"/>
                              </a:cxn>
                              <a:cxn ang="0">
                                <a:pos x="GluePoint415X" y="GluePoint415Y"/>
                              </a:cxn>
                              <a:cxn ang="0">
                                <a:pos x="GluePoint416X" y="GluePoint416Y"/>
                              </a:cxn>
                              <a:cxn ang="0">
                                <a:pos x="GluePoint417X" y="GluePoint417Y"/>
                              </a:cxn>
                              <a:cxn ang="0">
                                <a:pos x="GluePoint418X" y="GluePoint418Y"/>
                              </a:cxn>
                              <a:cxn ang="0">
                                <a:pos x="GluePoint419X" y="GluePoint419Y"/>
                              </a:cxn>
                              <a:cxn ang="0">
                                <a:pos x="GluePoint420X" y="GluePoint420Y"/>
                              </a:cxn>
                              <a:cxn ang="0">
                                <a:pos x="GluePoint421X" y="GluePoint421Y"/>
                              </a:cxn>
                              <a:cxn ang="0">
                                <a:pos x="GluePoint422X" y="GluePoint422Y"/>
                              </a:cxn>
                              <a:cxn ang="0">
                                <a:pos x="GluePoint423X" y="GluePoint423Y"/>
                              </a:cxn>
                              <a:cxn ang="0">
                                <a:pos x="GluePoint424X" y="GluePoint424Y"/>
                              </a:cxn>
                              <a:cxn ang="0">
                                <a:pos x="GluePoint425X" y="GluePoint425Y"/>
                              </a:cxn>
                              <a:cxn ang="0">
                                <a:pos x="GluePoint426X" y="GluePoint426Y"/>
                              </a:cxn>
                              <a:cxn ang="0">
                                <a:pos x="GluePoint427X" y="GluePoint427Y"/>
                              </a:cxn>
                              <a:cxn ang="0">
                                <a:pos x="GluePoint428X" y="GluePoint428Y"/>
                              </a:cxn>
                              <a:cxn ang="0">
                                <a:pos x="GluePoint429X" y="GluePoint429Y"/>
                              </a:cxn>
                              <a:cxn ang="0">
                                <a:pos x="GluePoint430X" y="GluePoint430Y"/>
                              </a:cxn>
                              <a:cxn ang="0">
                                <a:pos x="GluePoint431X" y="GluePoint431Y"/>
                              </a:cxn>
                              <a:cxn ang="0">
                                <a:pos x="GluePoint432X" y="GluePoint432Y"/>
                              </a:cxn>
                              <a:cxn ang="0">
                                <a:pos x="GluePoint433X" y="GluePoint433Y"/>
                              </a:cxn>
                              <a:cxn ang="0">
                                <a:pos x="GluePoint434X" y="GluePoint434Y"/>
                              </a:cxn>
                              <a:cxn ang="0">
                                <a:pos x="GluePoint435X" y="GluePoint435Y"/>
                              </a:cxn>
                              <a:cxn ang="0">
                                <a:pos x="GluePoint436X" y="GluePoint436Y"/>
                              </a:cxn>
                              <a:cxn ang="0">
                                <a:pos x="GluePoint437X" y="GluePoint437Y"/>
                              </a:cxn>
                              <a:cxn ang="0">
                                <a:pos x="GluePoint438X" y="GluePoint438Y"/>
                              </a:cxn>
                              <a:cxn ang="0">
                                <a:pos x="GluePoint439X" y="GluePoint439Y"/>
                              </a:cxn>
                              <a:cxn ang="0">
                                <a:pos x="GluePoint440X" y="GluePoint440Y"/>
                              </a:cxn>
                              <a:cxn ang="0">
                                <a:pos x="GluePoint441X" y="GluePoint441Y"/>
                              </a:cxn>
                              <a:cxn ang="0">
                                <a:pos x="GluePoint442X" y="GluePoint442Y"/>
                              </a:cxn>
                              <a:cxn ang="0">
                                <a:pos x="GluePoint443X" y="GluePoint443Y"/>
                              </a:cxn>
                              <a:cxn ang="0">
                                <a:pos x="GluePoint444X" y="GluePoint444Y"/>
                              </a:cxn>
                              <a:cxn ang="0">
                                <a:pos x="GluePoint445X" y="GluePoint445Y"/>
                              </a:cxn>
                              <a:cxn ang="0">
                                <a:pos x="GluePoint446X" y="GluePoint446Y"/>
                              </a:cxn>
                              <a:cxn ang="0">
                                <a:pos x="GluePoint447X" y="GluePoint447Y"/>
                              </a:cxn>
                              <a:cxn ang="0">
                                <a:pos x="GluePoint448X" y="GluePoint448Y"/>
                              </a:cxn>
                              <a:cxn ang="0">
                                <a:pos x="GluePoint449X" y="GluePoint449Y"/>
                              </a:cxn>
                              <a:cxn ang="0">
                                <a:pos x="GluePoint450X" y="GluePoint450Y"/>
                              </a:cxn>
                              <a:cxn ang="0">
                                <a:pos x="GluePoint451X" y="GluePoint451Y"/>
                              </a:cxn>
                              <a:cxn ang="0">
                                <a:pos x="GluePoint452X" y="GluePoint452Y"/>
                              </a:cxn>
                              <a:cxn ang="0">
                                <a:pos x="GluePoint453X" y="GluePoint453Y"/>
                              </a:cxn>
                              <a:cxn ang="0">
                                <a:pos x="GluePoint454X" y="GluePoint454Y"/>
                              </a:cxn>
                              <a:cxn ang="0">
                                <a:pos x="GluePoint455X" y="GluePoint455Y"/>
                              </a:cxn>
                              <a:cxn ang="0">
                                <a:pos x="GluePoint456X" y="GluePoint456Y"/>
                              </a:cxn>
                              <a:cxn ang="0">
                                <a:pos x="GluePoint457X" y="GluePoint457Y"/>
                              </a:cxn>
                              <a:cxn ang="0">
                                <a:pos x="GluePoint458X" y="GluePoint458Y"/>
                              </a:cxn>
                              <a:cxn ang="0">
                                <a:pos x="GluePoint459X" y="GluePoint459Y"/>
                              </a:cxn>
                              <a:cxn ang="0">
                                <a:pos x="GluePoint460X" y="GluePoint460Y"/>
                              </a:cxn>
                              <a:cxn ang="0">
                                <a:pos x="GluePoint461X" y="GluePoint461Y"/>
                              </a:cxn>
                              <a:cxn ang="0">
                                <a:pos x="GluePoint462X" y="GluePoint462Y"/>
                              </a:cxn>
                              <a:cxn ang="0">
                                <a:pos x="GluePoint463X" y="GluePoint463Y"/>
                              </a:cxn>
                              <a:cxn ang="0">
                                <a:pos x="GluePoint464X" y="GluePoint464Y"/>
                              </a:cxn>
                              <a:cxn ang="0">
                                <a:pos x="GluePoint465X" y="GluePoint465Y"/>
                              </a:cxn>
                              <a:cxn ang="0">
                                <a:pos x="GluePoint466X" y="GluePoint466Y"/>
                              </a:cxn>
                              <a:cxn ang="0">
                                <a:pos x="GluePoint467X" y="GluePoint467Y"/>
                              </a:cxn>
                              <a:cxn ang="0">
                                <a:pos x="GluePoint468X" y="GluePoint468Y"/>
                              </a:cxn>
                              <a:cxn ang="0">
                                <a:pos x="GluePoint469X" y="GluePoint469Y"/>
                              </a:cxn>
                              <a:cxn ang="0">
                                <a:pos x="GluePoint470X" y="GluePoint470Y"/>
                              </a:cxn>
                              <a:cxn ang="0">
                                <a:pos x="GluePoint471X" y="GluePoint471Y"/>
                              </a:cxn>
                              <a:cxn ang="0">
                                <a:pos x="GluePoint472X" y="GluePoint472Y"/>
                              </a:cxn>
                              <a:cxn ang="0">
                                <a:pos x="GluePoint473X" y="GluePoint473Y"/>
                              </a:cxn>
                              <a:cxn ang="0">
                                <a:pos x="GluePoint474X" y="GluePoint474Y"/>
                              </a:cxn>
                              <a:cxn ang="0">
                                <a:pos x="GluePoint475X" y="GluePoint475Y"/>
                              </a:cxn>
                              <a:cxn ang="0">
                                <a:pos x="GluePoint476X" y="GluePoint476Y"/>
                              </a:cxn>
                              <a:cxn ang="0">
                                <a:pos x="GluePoint477X" y="GluePoint477Y"/>
                              </a:cxn>
                              <a:cxn ang="0">
                                <a:pos x="GluePoint478X" y="GluePoint478Y"/>
                              </a:cxn>
                              <a:cxn ang="0">
                                <a:pos x="GluePoint479X" y="GluePoint479Y"/>
                              </a:cxn>
                              <a:cxn ang="0">
                                <a:pos x="GluePoint480X" y="GluePoint480Y"/>
                              </a:cxn>
                              <a:cxn ang="0">
                                <a:pos x="GluePoint481X" y="GluePoint481Y"/>
                              </a:cxn>
                              <a:cxn ang="0">
                                <a:pos x="GluePoint482X" y="GluePoint482Y"/>
                              </a:cxn>
                              <a:cxn ang="0">
                                <a:pos x="GluePoint483X" y="GluePoint483Y"/>
                              </a:cxn>
                              <a:cxn ang="0">
                                <a:pos x="GluePoint484X" y="GluePoint484Y"/>
                              </a:cxn>
                              <a:cxn ang="0">
                                <a:pos x="GluePoint485X" y="GluePoint485Y"/>
                              </a:cxn>
                              <a:cxn ang="0">
                                <a:pos x="GluePoint486X" y="GluePoint486Y"/>
                              </a:cxn>
                              <a:cxn ang="0">
                                <a:pos x="GluePoint487X" y="GluePoint487Y"/>
                              </a:cxn>
                              <a:cxn ang="0">
                                <a:pos x="GluePoint488X" y="GluePoint488Y"/>
                              </a:cxn>
                              <a:cxn ang="0">
                                <a:pos x="GluePoint489X" y="GluePoint489Y"/>
                              </a:cxn>
                              <a:cxn ang="0">
                                <a:pos x="GluePoint490X" y="GluePoint490Y"/>
                              </a:cxn>
                              <a:cxn ang="0">
                                <a:pos x="GluePoint491X" y="GluePoint491Y"/>
                              </a:cxn>
                              <a:cxn ang="0">
                                <a:pos x="GluePoint492X" y="GluePoint492Y"/>
                              </a:cxn>
                              <a:cxn ang="0">
                                <a:pos x="GluePoint493X" y="GluePoint493Y"/>
                              </a:cxn>
                              <a:cxn ang="0">
                                <a:pos x="GluePoint494X" y="GluePoint494Y"/>
                              </a:cxn>
                              <a:cxn ang="0">
                                <a:pos x="GluePoint495X" y="GluePoint495Y"/>
                              </a:cxn>
                              <a:cxn ang="0">
                                <a:pos x="GluePoint496X" y="GluePoint496Y"/>
                              </a:cxn>
                              <a:cxn ang="0">
                                <a:pos x="GluePoint497X" y="GluePoint497Y"/>
                              </a:cxn>
                              <a:cxn ang="0">
                                <a:pos x="GluePoint498X" y="GluePoint498Y"/>
                              </a:cxn>
                              <a:cxn ang="0">
                                <a:pos x="GluePoint499X" y="GluePoint499Y"/>
                              </a:cxn>
                              <a:cxn ang="0">
                                <a:pos x="GluePoint500X" y="GluePoint500Y"/>
                              </a:cxn>
                              <a:cxn ang="0">
                                <a:pos x="GluePoint501X" y="GluePoint501Y"/>
                              </a:cxn>
                              <a:cxn ang="0">
                                <a:pos x="GluePoint502X" y="GluePoint502Y"/>
                              </a:cxn>
                              <a:cxn ang="0">
                                <a:pos x="GluePoint503X" y="GluePoint503Y"/>
                              </a:cxn>
                              <a:cxn ang="0">
                                <a:pos x="GluePoint504X" y="GluePoint504Y"/>
                              </a:cxn>
                              <a:cxn ang="0">
                                <a:pos x="GluePoint505X" y="GluePoint505Y"/>
                              </a:cxn>
                              <a:cxn ang="0">
                                <a:pos x="GluePoint506X" y="GluePoint506Y"/>
                              </a:cxn>
                              <a:cxn ang="0">
                                <a:pos x="GluePoint507X" y="GluePoint507Y"/>
                              </a:cxn>
                              <a:cxn ang="0">
                                <a:pos x="GluePoint508X" y="GluePoint508Y"/>
                              </a:cxn>
                              <a:cxn ang="0">
                                <a:pos x="GluePoint509X" y="GluePoint509Y"/>
                              </a:cxn>
                              <a:cxn ang="0">
                                <a:pos x="GluePoint510X" y="GluePoint510Y"/>
                              </a:cxn>
                              <a:cxn ang="0">
                                <a:pos x="GluePoint511X" y="GluePoint511Y"/>
                              </a:cxn>
                              <a:cxn ang="0">
                                <a:pos x="GluePoint512X" y="GluePoint512Y"/>
                              </a:cxn>
                              <a:cxn ang="0">
                                <a:pos x="GluePoint513X" y="GluePoint513Y"/>
                              </a:cxn>
                              <a:cxn ang="0">
                                <a:pos x="GluePoint514X" y="GluePoint514Y"/>
                              </a:cxn>
                              <a:cxn ang="0">
                                <a:pos x="GluePoint515X" y="GluePoint515Y"/>
                              </a:cxn>
                              <a:cxn ang="0">
                                <a:pos x="GluePoint516X" y="GluePoint516Y"/>
                              </a:cxn>
                              <a:cxn ang="0">
                                <a:pos x="GluePoint517X" y="GluePoint517Y"/>
                              </a:cxn>
                              <a:cxn ang="0">
                                <a:pos x="GluePoint518X" y="GluePoint518Y"/>
                              </a:cxn>
                              <a:cxn ang="0">
                                <a:pos x="GluePoint519X" y="GluePoint519Y"/>
                              </a:cxn>
                              <a:cxn ang="0">
                                <a:pos x="GluePoint520X" y="GluePoint520Y"/>
                              </a:cxn>
                              <a:cxn ang="0">
                                <a:pos x="GluePoint521X" y="GluePoint521Y"/>
                              </a:cxn>
                              <a:cxn ang="0">
                                <a:pos x="GluePoint522X" y="GluePoint522Y"/>
                              </a:cxn>
                              <a:cxn ang="0">
                                <a:pos x="GluePoint523X" y="GluePoint523Y"/>
                              </a:cxn>
                              <a:cxn ang="0">
                                <a:pos x="GluePoint524X" y="GluePoint524Y"/>
                              </a:cxn>
                              <a:cxn ang="0">
                                <a:pos x="GluePoint525X" y="GluePoint525Y"/>
                              </a:cxn>
                              <a:cxn ang="0">
                                <a:pos x="GluePoint526X" y="GluePoint526Y"/>
                              </a:cxn>
                              <a:cxn ang="0">
                                <a:pos x="GluePoint527X" y="GluePoint527Y"/>
                              </a:cxn>
                              <a:cxn ang="0">
                                <a:pos x="GluePoint528X" y="GluePoint528Y"/>
                              </a:cxn>
                              <a:cxn ang="0">
                                <a:pos x="GluePoint529X" y="GluePoint529Y"/>
                              </a:cxn>
                              <a:cxn ang="0">
                                <a:pos x="GluePoint530X" y="GluePoint530Y"/>
                              </a:cxn>
                              <a:cxn ang="0">
                                <a:pos x="GluePoint531X" y="GluePoint531Y"/>
                              </a:cxn>
                              <a:cxn ang="0">
                                <a:pos x="GluePoint532X" y="GluePoint532Y"/>
                              </a:cxn>
                              <a:cxn ang="0">
                                <a:pos x="GluePoint533X" y="GluePoint533Y"/>
                              </a:cxn>
                              <a:cxn ang="0">
                                <a:pos x="GluePoint534X" y="GluePoint534Y"/>
                              </a:cxn>
                              <a:cxn ang="0">
                                <a:pos x="GluePoint535X" y="GluePoint535Y"/>
                              </a:cxn>
                              <a:cxn ang="0">
                                <a:pos x="GluePoint536X" y="GluePoint536Y"/>
                              </a:cxn>
                              <a:cxn ang="0">
                                <a:pos x="GluePoint537X" y="GluePoint537Y"/>
                              </a:cxn>
                              <a:cxn ang="0">
                                <a:pos x="GluePoint538X" y="GluePoint538Y"/>
                              </a:cxn>
                              <a:cxn ang="0">
                                <a:pos x="GluePoint539X" y="GluePoint539Y"/>
                              </a:cxn>
                              <a:cxn ang="0">
                                <a:pos x="GluePoint540X" y="GluePoint540Y"/>
                              </a:cxn>
                              <a:cxn ang="0">
                                <a:pos x="GluePoint541X" y="GluePoint541Y"/>
                              </a:cxn>
                              <a:cxn ang="0">
                                <a:pos x="GluePoint542X" y="GluePoint542Y"/>
                              </a:cxn>
                              <a:cxn ang="0">
                                <a:pos x="GluePoint543X" y="GluePoint543Y"/>
                              </a:cxn>
                              <a:cxn ang="0">
                                <a:pos x="GluePoint544X" y="GluePoint544Y"/>
                              </a:cxn>
                              <a:cxn ang="0">
                                <a:pos x="GluePoint545X" y="GluePoint545Y"/>
                              </a:cxn>
                              <a:cxn ang="0">
                                <a:pos x="GluePoint546X" y="GluePoint546Y"/>
                              </a:cxn>
                              <a:cxn ang="0">
                                <a:pos x="GluePoint547X" y="GluePoint547Y"/>
                              </a:cxn>
                              <a:cxn ang="0">
                                <a:pos x="GluePoint548X" y="GluePoint548Y"/>
                              </a:cxn>
                              <a:cxn ang="0">
                                <a:pos x="GluePoint549X" y="GluePoint549Y"/>
                              </a:cxn>
                              <a:cxn ang="0">
                                <a:pos x="GluePoint550X" y="GluePoint550Y"/>
                              </a:cxn>
                              <a:cxn ang="0">
                                <a:pos x="GluePoint551X" y="GluePoint551Y"/>
                              </a:cxn>
                              <a:cxn ang="0">
                                <a:pos x="GluePoint552X" y="GluePoint552Y"/>
                              </a:cxn>
                              <a:cxn ang="0">
                                <a:pos x="GluePoint553X" y="GluePoint553Y"/>
                              </a:cxn>
                              <a:cxn ang="0">
                                <a:pos x="GluePoint554X" y="GluePoint554Y"/>
                              </a:cxn>
                              <a:cxn ang="0">
                                <a:pos x="GluePoint555X" y="GluePoint555Y"/>
                              </a:cxn>
                              <a:cxn ang="0">
                                <a:pos x="GluePoint556X" y="GluePoint556Y"/>
                              </a:cxn>
                              <a:cxn ang="0">
                                <a:pos x="GluePoint557X" y="GluePoint557Y"/>
                              </a:cxn>
                              <a:cxn ang="0">
                                <a:pos x="GluePoint558X" y="GluePoint558Y"/>
                              </a:cxn>
                              <a:cxn ang="0">
                                <a:pos x="GluePoint559X" y="GluePoint559Y"/>
                              </a:cxn>
                              <a:cxn ang="0">
                                <a:pos x="GluePoint560X" y="GluePoint560Y"/>
                              </a:cxn>
                              <a:cxn ang="0">
                                <a:pos x="GluePoint561X" y="GluePoint561Y"/>
                              </a:cxn>
                              <a:cxn ang="0">
                                <a:pos x="GluePoint562X" y="GluePoint562Y"/>
                              </a:cxn>
                              <a:cxn ang="0">
                                <a:pos x="GluePoint563X" y="GluePoint563Y"/>
                              </a:cxn>
                              <a:cxn ang="0">
                                <a:pos x="GluePoint564X" y="GluePoint564Y"/>
                              </a:cxn>
                              <a:cxn ang="0">
                                <a:pos x="GluePoint565X" y="GluePoint565Y"/>
                              </a:cxn>
                              <a:cxn ang="0">
                                <a:pos x="GluePoint566X" y="GluePoint566Y"/>
                              </a:cxn>
                              <a:cxn ang="0">
                                <a:pos x="GluePoint567X" y="GluePoint567Y"/>
                              </a:cxn>
                              <a:cxn ang="0">
                                <a:pos x="GluePoint568X" y="GluePoint568Y"/>
                              </a:cxn>
                              <a:cxn ang="0">
                                <a:pos x="GluePoint569X" y="GluePoint569Y"/>
                              </a:cxn>
                              <a:cxn ang="0">
                                <a:pos x="GluePoint570X" y="GluePoint570Y"/>
                              </a:cxn>
                              <a:cxn ang="0">
                                <a:pos x="GluePoint571X" y="GluePoint571Y"/>
                              </a:cxn>
                              <a:cxn ang="0">
                                <a:pos x="GluePoint572X" y="GluePoint572Y"/>
                              </a:cxn>
                              <a:cxn ang="0">
                                <a:pos x="GluePoint573X" y="GluePoint573Y"/>
                              </a:cxn>
                              <a:cxn ang="0">
                                <a:pos x="GluePoint574X" y="GluePoint574Y"/>
                              </a:cxn>
                              <a:cxn ang="0">
                                <a:pos x="GluePoint575X" y="GluePoint575Y"/>
                              </a:cxn>
                              <a:cxn ang="0">
                                <a:pos x="GluePoint576X" y="GluePoint576Y"/>
                              </a:cxn>
                              <a:cxn ang="0">
                                <a:pos x="GluePoint577X" y="GluePoint577Y"/>
                              </a:cxn>
                              <a:cxn ang="0">
                                <a:pos x="GluePoint578X" y="GluePoint578Y"/>
                              </a:cxn>
                              <a:cxn ang="0">
                                <a:pos x="GluePoint579X" y="GluePoint579Y"/>
                              </a:cxn>
                              <a:cxn ang="0">
                                <a:pos x="GluePoint580X" y="GluePoint580Y"/>
                              </a:cxn>
                              <a:cxn ang="0">
                                <a:pos x="GluePoint581X" y="GluePoint581Y"/>
                              </a:cxn>
                              <a:cxn ang="0">
                                <a:pos x="GluePoint582X" y="GluePoint582Y"/>
                              </a:cxn>
                              <a:cxn ang="0">
                                <a:pos x="GluePoint583X" y="GluePoint583Y"/>
                              </a:cxn>
                              <a:cxn ang="0">
                                <a:pos x="GluePoint584X" y="GluePoint584Y"/>
                              </a:cxn>
                              <a:cxn ang="0">
                                <a:pos x="GluePoint585X" y="GluePoint585Y"/>
                              </a:cxn>
                              <a:cxn ang="0">
                                <a:pos x="GluePoint586X" y="GluePoint586Y"/>
                              </a:cxn>
                              <a:cxn ang="0">
                                <a:pos x="GluePoint587X" y="GluePoint587Y"/>
                              </a:cxn>
                              <a:cxn ang="0">
                                <a:pos x="GluePoint588X" y="GluePoint588Y"/>
                              </a:cxn>
                              <a:cxn ang="0">
                                <a:pos x="GluePoint589X" y="GluePoint589Y"/>
                              </a:cxn>
                              <a:cxn ang="0">
                                <a:pos x="GluePoint590X" y="GluePoint590Y"/>
                              </a:cxn>
                              <a:cxn ang="0">
                                <a:pos x="GluePoint591X" y="GluePoint591Y"/>
                              </a:cxn>
                              <a:cxn ang="0">
                                <a:pos x="GluePoint592X" y="GluePoint592Y"/>
                              </a:cxn>
                              <a:cxn ang="0">
                                <a:pos x="GluePoint593X" y="GluePoint593Y"/>
                              </a:cxn>
                              <a:cxn ang="0">
                                <a:pos x="GluePoint594X" y="GluePoint594Y"/>
                              </a:cxn>
                              <a:cxn ang="0">
                                <a:pos x="GluePoint595X" y="GluePoint595Y"/>
                              </a:cxn>
                              <a:cxn ang="0">
                                <a:pos x="GluePoint596X" y="GluePoint596Y"/>
                              </a:cxn>
                              <a:cxn ang="0">
                                <a:pos x="GluePoint597X" y="GluePoint597Y"/>
                              </a:cxn>
                              <a:cxn ang="0">
                                <a:pos x="GluePoint598X" y="GluePoint598Y"/>
                              </a:cxn>
                              <a:cxn ang="0">
                                <a:pos x="GluePoint599X" y="GluePoint599Y"/>
                              </a:cxn>
                              <a:cxn ang="0">
                                <a:pos x="GluePoint600X" y="GluePoint600Y"/>
                              </a:cxn>
                              <a:cxn ang="0">
                                <a:pos x="GluePoint601X" y="GluePoint601Y"/>
                              </a:cxn>
                              <a:cxn ang="0">
                                <a:pos x="GluePoint602X" y="GluePoint602Y"/>
                              </a:cxn>
                              <a:cxn ang="0">
                                <a:pos x="GluePoint603X" y="GluePoint603Y"/>
                              </a:cxn>
                              <a:cxn ang="0">
                                <a:pos x="GluePoint604X" y="GluePoint604Y"/>
                              </a:cxn>
                              <a:cxn ang="0">
                                <a:pos x="GluePoint605X" y="GluePoint605Y"/>
                              </a:cxn>
                              <a:cxn ang="0">
                                <a:pos x="GluePoint606X" y="GluePoint606Y"/>
                              </a:cxn>
                              <a:cxn ang="0">
                                <a:pos x="GluePoint607X" y="GluePoint607Y"/>
                              </a:cxn>
                              <a:cxn ang="0">
                                <a:pos x="GluePoint608X" y="GluePoint608Y"/>
                              </a:cxn>
                              <a:cxn ang="0">
                                <a:pos x="GluePoint609X" y="GluePoint609Y"/>
                              </a:cxn>
                              <a:cxn ang="0">
                                <a:pos x="GluePoint610X" y="GluePoint610Y"/>
                              </a:cxn>
                              <a:cxn ang="0">
                                <a:pos x="GluePoint611X" y="GluePoint611Y"/>
                              </a:cxn>
                              <a:cxn ang="0">
                                <a:pos x="GluePoint612X" y="GluePoint612Y"/>
                              </a:cxn>
                              <a:cxn ang="0">
                                <a:pos x="GluePoint613X" y="GluePoint613Y"/>
                              </a:cxn>
                              <a:cxn ang="0">
                                <a:pos x="GluePoint614X" y="GluePoint614Y"/>
                              </a:cxn>
                              <a:cxn ang="0">
                                <a:pos x="GluePoint615X" y="GluePoint615Y"/>
                              </a:cxn>
                              <a:cxn ang="0">
                                <a:pos x="GluePoint616X" y="GluePoint616Y"/>
                              </a:cxn>
                              <a:cxn ang="0">
                                <a:pos x="GluePoint617X" y="GluePoint617Y"/>
                              </a:cxn>
                              <a:cxn ang="0">
                                <a:pos x="GluePoint618X" y="GluePoint618Y"/>
                              </a:cxn>
                              <a:cxn ang="0">
                                <a:pos x="GluePoint619X" y="GluePoint619Y"/>
                              </a:cxn>
                              <a:cxn ang="0">
                                <a:pos x="GluePoint620X" y="GluePoint620Y"/>
                              </a:cxn>
                              <a:cxn ang="0">
                                <a:pos x="GluePoint621X" y="GluePoint621Y"/>
                              </a:cxn>
                              <a:cxn ang="0">
                                <a:pos x="GluePoint622X" y="GluePoint622Y"/>
                              </a:cxn>
                              <a:cxn ang="0">
                                <a:pos x="GluePoint623X" y="GluePoint623Y"/>
                              </a:cxn>
                              <a:cxn ang="0">
                                <a:pos x="GluePoint624X" y="GluePoint624Y"/>
                              </a:cxn>
                              <a:cxn ang="0">
                                <a:pos x="GluePoint625X" y="GluePoint625Y"/>
                              </a:cxn>
                              <a:cxn ang="0">
                                <a:pos x="GluePoint626X" y="GluePoint626Y"/>
                              </a:cxn>
                              <a:cxn ang="0">
                                <a:pos x="GluePoint627X" y="GluePoint627Y"/>
                              </a:cxn>
                              <a:cxn ang="0">
                                <a:pos x="GluePoint628X" y="GluePoint628Y"/>
                              </a:cxn>
                              <a:cxn ang="0">
                                <a:pos x="GluePoint629X" y="GluePoint629Y"/>
                              </a:cxn>
                              <a:cxn ang="0">
                                <a:pos x="GluePoint630X" y="GluePoint630Y"/>
                              </a:cxn>
                              <a:cxn ang="0">
                                <a:pos x="GluePoint631X" y="GluePoint631Y"/>
                              </a:cxn>
                              <a:cxn ang="0">
                                <a:pos x="GluePoint632X" y="GluePoint632Y"/>
                              </a:cxn>
                              <a:cxn ang="0">
                                <a:pos x="GluePoint633X" y="GluePoint633Y"/>
                              </a:cxn>
                              <a:cxn ang="0">
                                <a:pos x="GluePoint634X" y="GluePoint634Y"/>
                              </a:cxn>
                              <a:cxn ang="0">
                                <a:pos x="GluePoint635X" y="GluePoint635Y"/>
                              </a:cxn>
                              <a:cxn ang="0">
                                <a:pos x="GluePoint636X" y="GluePoint636Y"/>
                              </a:cxn>
                              <a:cxn ang="0">
                                <a:pos x="GluePoint637X" y="GluePoint637Y"/>
                              </a:cxn>
                              <a:cxn ang="0">
                                <a:pos x="GluePoint638X" y="GluePoint638Y"/>
                              </a:cxn>
                              <a:cxn ang="0">
                                <a:pos x="GluePoint639X" y="GluePoint639Y"/>
                              </a:cxn>
                              <a:cxn ang="0">
                                <a:pos x="GluePoint640X" y="GluePoint640Y"/>
                              </a:cxn>
                              <a:cxn ang="0">
                                <a:pos x="GluePoint641X" y="GluePoint641Y"/>
                              </a:cxn>
                              <a:cxn ang="0">
                                <a:pos x="GluePoint642X" y="GluePoint642Y"/>
                              </a:cxn>
                              <a:cxn ang="0">
                                <a:pos x="GluePoint643X" y="GluePoint643Y"/>
                              </a:cxn>
                              <a:cxn ang="0">
                                <a:pos x="GluePoint644X" y="GluePoint644Y"/>
                              </a:cxn>
                              <a:cxn ang="0">
                                <a:pos x="GluePoint645X" y="GluePoint645Y"/>
                              </a:cxn>
                              <a:cxn ang="0">
                                <a:pos x="GluePoint646X" y="GluePoint646Y"/>
                              </a:cxn>
                              <a:cxn ang="0">
                                <a:pos x="GluePoint647X" y="GluePoint647Y"/>
                              </a:cxn>
                              <a:cxn ang="0">
                                <a:pos x="GluePoint648X" y="GluePoint648Y"/>
                              </a:cxn>
                              <a:cxn ang="0">
                                <a:pos x="GluePoint649X" y="GluePoint649Y"/>
                              </a:cxn>
                              <a:cxn ang="0">
                                <a:pos x="GluePoint650X" y="GluePoint650Y"/>
                              </a:cxn>
                              <a:cxn ang="0">
                                <a:pos x="GluePoint651X" y="GluePoint651Y"/>
                              </a:cxn>
                              <a:cxn ang="0">
                                <a:pos x="GluePoint652X" y="GluePoint652Y"/>
                              </a:cxn>
                              <a:cxn ang="0">
                                <a:pos x="GluePoint653X" y="GluePoint653Y"/>
                              </a:cxn>
                              <a:cxn ang="0">
                                <a:pos x="GluePoint654X" y="GluePoint654Y"/>
                              </a:cxn>
                              <a:cxn ang="0">
                                <a:pos x="GluePoint655X" y="GluePoint655Y"/>
                              </a:cxn>
                              <a:cxn ang="0">
                                <a:pos x="GluePoint656X" y="GluePoint656Y"/>
                              </a:cxn>
                              <a:cxn ang="0">
                                <a:pos x="GluePoint657X" y="GluePoint657Y"/>
                              </a:cxn>
                              <a:cxn ang="0">
                                <a:pos x="GluePoint658X" y="GluePoint658Y"/>
                              </a:cxn>
                              <a:cxn ang="0">
                                <a:pos x="GluePoint659X" y="GluePoint659Y"/>
                              </a:cxn>
                              <a:cxn ang="0">
                                <a:pos x="GluePoint660X" y="GluePoint660Y"/>
                              </a:cxn>
                              <a:cxn ang="0">
                                <a:pos x="GluePoint661X" y="GluePoint661Y"/>
                              </a:cxn>
                              <a:cxn ang="0">
                                <a:pos x="GluePoint662X" y="GluePoint662Y"/>
                              </a:cxn>
                              <a:cxn ang="0">
                                <a:pos x="GluePoint663X" y="GluePoint663Y"/>
                              </a:cxn>
                              <a:cxn ang="0">
                                <a:pos x="GluePoint664X" y="GluePoint664Y"/>
                              </a:cxn>
                              <a:cxn ang="0">
                                <a:pos x="GluePoint665X" y="GluePoint665Y"/>
                              </a:cxn>
                              <a:cxn ang="0">
                                <a:pos x="GluePoint666X" y="GluePoint666Y"/>
                              </a:cxn>
                              <a:cxn ang="0">
                                <a:pos x="GluePoint667X" y="GluePoint667Y"/>
                              </a:cxn>
                              <a:cxn ang="0">
                                <a:pos x="GluePoint668X" y="GluePoint668Y"/>
                              </a:cxn>
                              <a:cxn ang="0">
                                <a:pos x="GluePoint669X" y="GluePoint669Y"/>
                              </a:cxn>
                              <a:cxn ang="0">
                                <a:pos x="GluePoint670X" y="GluePoint670Y"/>
                              </a:cxn>
                              <a:cxn ang="0">
                                <a:pos x="GluePoint671X" y="GluePoint671Y"/>
                              </a:cxn>
                              <a:cxn ang="0">
                                <a:pos x="GluePoint672X" y="GluePoint672Y"/>
                              </a:cxn>
                              <a:cxn ang="0">
                                <a:pos x="GluePoint673X" y="GluePoint673Y"/>
                              </a:cxn>
                              <a:cxn ang="0">
                                <a:pos x="GluePoint674X" y="GluePoint674Y"/>
                              </a:cxn>
                              <a:cxn ang="0">
                                <a:pos x="GluePoint675X" y="GluePoint675Y"/>
                              </a:cxn>
                              <a:cxn ang="0">
                                <a:pos x="GluePoint676X" y="GluePoint676Y"/>
                              </a:cxn>
                              <a:cxn ang="0">
                                <a:pos x="GluePoint677X" y="GluePoint677Y"/>
                              </a:cxn>
                              <a:cxn ang="0">
                                <a:pos x="GluePoint678X" y="GluePoint678Y"/>
                              </a:cxn>
                              <a:cxn ang="0">
                                <a:pos x="GluePoint679X" y="GluePoint679Y"/>
                              </a:cxn>
                              <a:cxn ang="0">
                                <a:pos x="GluePoint680X" y="GluePoint680Y"/>
                              </a:cxn>
                              <a:cxn ang="0">
                                <a:pos x="GluePoint681X" y="GluePoint681Y"/>
                              </a:cxn>
                              <a:cxn ang="0">
                                <a:pos x="GluePoint682X" y="GluePoint682Y"/>
                              </a:cxn>
                              <a:cxn ang="0">
                                <a:pos x="GluePoint683X" y="GluePoint683Y"/>
                              </a:cxn>
                              <a:cxn ang="0">
                                <a:pos x="GluePoint684X" y="GluePoint684Y"/>
                              </a:cxn>
                              <a:cxn ang="0">
                                <a:pos x="GluePoint685X" y="GluePoint685Y"/>
                              </a:cxn>
                              <a:cxn ang="0">
                                <a:pos x="GluePoint686X" y="GluePoint686Y"/>
                              </a:cxn>
                              <a:cxn ang="0">
                                <a:pos x="GluePoint687X" y="GluePoint687Y"/>
                              </a:cxn>
                              <a:cxn ang="0">
                                <a:pos x="GluePoint688X" y="GluePoint688Y"/>
                              </a:cxn>
                              <a:cxn ang="0">
                                <a:pos x="GluePoint689X" y="GluePoint689Y"/>
                              </a:cxn>
                              <a:cxn ang="0">
                                <a:pos x="GluePoint690X" y="GluePoint690Y"/>
                              </a:cxn>
                              <a:cxn ang="0">
                                <a:pos x="GluePoint691X" y="GluePoint691Y"/>
                              </a:cxn>
                              <a:cxn ang="0">
                                <a:pos x="GluePoint692X" y="GluePoint692Y"/>
                              </a:cxn>
                              <a:cxn ang="0">
                                <a:pos x="GluePoint693X" y="GluePoint693Y"/>
                              </a:cxn>
                              <a:cxn ang="0">
                                <a:pos x="GluePoint694X" y="GluePoint694Y"/>
                              </a:cxn>
                              <a:cxn ang="0">
                                <a:pos x="GluePoint695X" y="GluePoint695Y"/>
                              </a:cxn>
                              <a:cxn ang="0">
                                <a:pos x="GluePoint696X" y="GluePoint696Y"/>
                              </a:cxn>
                              <a:cxn ang="0">
                                <a:pos x="GluePoint697X" y="GluePoint697Y"/>
                              </a:cxn>
                              <a:cxn ang="0">
                                <a:pos x="GluePoint698X" y="GluePoint698Y"/>
                              </a:cxn>
                              <a:cxn ang="0">
                                <a:pos x="GluePoint699X" y="GluePoint699Y"/>
                              </a:cxn>
                              <a:cxn ang="0">
                                <a:pos x="GluePoint700X" y="GluePoint700Y"/>
                              </a:cxn>
                              <a:cxn ang="0">
                                <a:pos x="GluePoint701X" y="GluePoint701Y"/>
                              </a:cxn>
                              <a:cxn ang="0">
                                <a:pos x="GluePoint702X" y="GluePoint702Y"/>
                              </a:cxn>
                              <a:cxn ang="0">
                                <a:pos x="GluePoint703X" y="GluePoint703Y"/>
                              </a:cxn>
                              <a:cxn ang="0">
                                <a:pos x="GluePoint704X" y="GluePoint704Y"/>
                              </a:cxn>
                              <a:cxn ang="0">
                                <a:pos x="GluePoint705X" y="GluePoint705Y"/>
                              </a:cxn>
                              <a:cxn ang="0">
                                <a:pos x="GluePoint706X" y="GluePoint706Y"/>
                              </a:cxn>
                              <a:cxn ang="0">
                                <a:pos x="GluePoint707X" y="GluePoint707Y"/>
                              </a:cxn>
                              <a:cxn ang="0">
                                <a:pos x="GluePoint708X" y="GluePoint708Y"/>
                              </a:cxn>
                              <a:cxn ang="0">
                                <a:pos x="GluePoint709X" y="GluePoint709Y"/>
                              </a:cxn>
                              <a:cxn ang="0">
                                <a:pos x="GluePoint710X" y="GluePoint710Y"/>
                              </a:cxn>
                              <a:cxn ang="0">
                                <a:pos x="GluePoint711X" y="GluePoint711Y"/>
                              </a:cxn>
                              <a:cxn ang="0">
                                <a:pos x="GluePoint712X" y="GluePoint712Y"/>
                              </a:cxn>
                              <a:cxn ang="0">
                                <a:pos x="GluePoint713X" y="GluePoint713Y"/>
                              </a:cxn>
                              <a:cxn ang="0">
                                <a:pos x="GluePoint714X" y="GluePoint714Y"/>
                              </a:cxn>
                              <a:cxn ang="0">
                                <a:pos x="GluePoint715X" y="GluePoint715Y"/>
                              </a:cxn>
                              <a:cxn ang="0">
                                <a:pos x="GluePoint716X" y="GluePoint716Y"/>
                              </a:cxn>
                              <a:cxn ang="0">
                                <a:pos x="GluePoint717X" y="GluePoint717Y"/>
                              </a:cxn>
                              <a:cxn ang="0">
                                <a:pos x="GluePoint718X" y="GluePoint718Y"/>
                              </a:cxn>
                              <a:cxn ang="0">
                                <a:pos x="GluePoint719X" y="GluePoint719Y"/>
                              </a:cxn>
                              <a:cxn ang="0">
                                <a:pos x="GluePoint720X" y="GluePoint720Y"/>
                              </a:cxn>
                              <a:cxn ang="0">
                                <a:pos x="GluePoint721X" y="GluePoint721Y"/>
                              </a:cxn>
                              <a:cxn ang="0">
                                <a:pos x="GluePoint722X" y="GluePoint722Y"/>
                              </a:cxn>
                              <a:cxn ang="0">
                                <a:pos x="GluePoint723X" y="GluePoint723Y"/>
                              </a:cxn>
                              <a:cxn ang="0">
                                <a:pos x="GluePoint724X" y="GluePoint724Y"/>
                              </a:cxn>
                              <a:cxn ang="0">
                                <a:pos x="GluePoint725X" y="GluePoint725Y"/>
                              </a:cxn>
                              <a:cxn ang="0">
                                <a:pos x="GluePoint726X" y="GluePoint726Y"/>
                              </a:cxn>
                              <a:cxn ang="0">
                                <a:pos x="GluePoint727X" y="GluePoint727Y"/>
                              </a:cxn>
                              <a:cxn ang="0">
                                <a:pos x="GluePoint728X" y="GluePoint728Y"/>
                              </a:cxn>
                              <a:cxn ang="0">
                                <a:pos x="GluePoint729X" y="GluePoint729Y"/>
                              </a:cxn>
                              <a:cxn ang="0">
                                <a:pos x="GluePoint730X" y="GluePoint730Y"/>
                              </a:cxn>
                              <a:cxn ang="0">
                                <a:pos x="GluePoint731X" y="GluePoint731Y"/>
                              </a:cxn>
                              <a:cxn ang="0">
                                <a:pos x="GluePoint732X" y="GluePoint732Y"/>
                              </a:cxn>
                              <a:cxn ang="0">
                                <a:pos x="GluePoint733X" y="GluePoint733Y"/>
                              </a:cxn>
                              <a:cxn ang="0">
                                <a:pos x="GluePoint734X" y="GluePoint734Y"/>
                              </a:cxn>
                              <a:cxn ang="0">
                                <a:pos x="GluePoint735X" y="GluePoint735Y"/>
                              </a:cxn>
                              <a:cxn ang="0">
                                <a:pos x="GluePoint736X" y="GluePoint736Y"/>
                              </a:cxn>
                              <a:cxn ang="0">
                                <a:pos x="GluePoint737X" y="GluePoint737Y"/>
                              </a:cxn>
                              <a:cxn ang="0">
                                <a:pos x="GluePoint738X" y="GluePoint738Y"/>
                              </a:cxn>
                              <a:cxn ang="0">
                                <a:pos x="GluePoint739X" y="GluePoint739Y"/>
                              </a:cxn>
                              <a:cxn ang="0">
                                <a:pos x="GluePoint740X" y="GluePoint740Y"/>
                              </a:cxn>
                              <a:cxn ang="0">
                                <a:pos x="GluePoint741X" y="GluePoint741Y"/>
                              </a:cxn>
                              <a:cxn ang="0">
                                <a:pos x="GluePoint742X" y="GluePoint742Y"/>
                              </a:cxn>
                              <a:cxn ang="0">
                                <a:pos x="GluePoint743X" y="GluePoint743Y"/>
                              </a:cxn>
                              <a:cxn ang="0">
                                <a:pos x="GluePoint744X" y="GluePoint744Y"/>
                              </a:cxn>
                              <a:cxn ang="0">
                                <a:pos x="GluePoint745X" y="GluePoint745Y"/>
                              </a:cxn>
                              <a:cxn ang="0">
                                <a:pos x="GluePoint746X" y="GluePoint746Y"/>
                              </a:cxn>
                              <a:cxn ang="0">
                                <a:pos x="GluePoint747X" y="GluePoint747Y"/>
                              </a:cxn>
                              <a:cxn ang="0">
                                <a:pos x="GluePoint748X" y="GluePoint748Y"/>
                              </a:cxn>
                              <a:cxn ang="0">
                                <a:pos x="GluePoint749X" y="GluePoint749Y"/>
                              </a:cxn>
                              <a:cxn ang="0">
                                <a:pos x="GluePoint750X" y="GluePoint750Y"/>
                              </a:cxn>
                              <a:cxn ang="0">
                                <a:pos x="GluePoint751X" y="GluePoint751Y"/>
                              </a:cxn>
                              <a:cxn ang="0">
                                <a:pos x="GluePoint752X" y="GluePoint752Y"/>
                              </a:cxn>
                              <a:cxn ang="0">
                                <a:pos x="GluePoint753X" y="GluePoint753Y"/>
                              </a:cxn>
                              <a:cxn ang="0">
                                <a:pos x="GluePoint754X" y="GluePoint754Y"/>
                              </a:cxn>
                              <a:cxn ang="0">
                                <a:pos x="GluePoint755X" y="GluePoint755Y"/>
                              </a:cxn>
                              <a:cxn ang="0">
                                <a:pos x="GluePoint756X" y="GluePoint756Y"/>
                              </a:cxn>
                              <a:cxn ang="0">
                                <a:pos x="GluePoint757X" y="GluePoint757Y"/>
                              </a:cxn>
                              <a:cxn ang="0">
                                <a:pos x="GluePoint758X" y="GluePoint758Y"/>
                              </a:cxn>
                              <a:cxn ang="0">
                                <a:pos x="GluePoint759X" y="GluePoint759Y"/>
                              </a:cxn>
                              <a:cxn ang="0">
                                <a:pos x="GluePoint760X" y="GluePoint760Y"/>
                              </a:cxn>
                              <a:cxn ang="0">
                                <a:pos x="GluePoint761X" y="GluePoint761Y"/>
                              </a:cxn>
                              <a:cxn ang="0">
                                <a:pos x="GluePoint762X" y="GluePoint762Y"/>
                              </a:cxn>
                              <a:cxn ang="0">
                                <a:pos x="GluePoint763X" y="GluePoint763Y"/>
                              </a:cxn>
                              <a:cxn ang="0">
                                <a:pos x="GluePoint764X" y="GluePoint764Y"/>
                              </a:cxn>
                              <a:cxn ang="0">
                                <a:pos x="GluePoint765X" y="GluePoint765Y"/>
                              </a:cxn>
                              <a:cxn ang="0">
                                <a:pos x="GluePoint766X" y="GluePoint766Y"/>
                              </a:cxn>
                              <a:cxn ang="0">
                                <a:pos x="GluePoint767X" y="GluePoint767Y"/>
                              </a:cxn>
                              <a:cxn ang="0">
                                <a:pos x="GluePoint768X" y="GluePoint768Y"/>
                              </a:cxn>
                              <a:cxn ang="0">
                                <a:pos x="GluePoint769X" y="GluePoint769Y"/>
                              </a:cxn>
                              <a:cxn ang="0">
                                <a:pos x="GluePoint770X" y="GluePoint770Y"/>
                              </a:cxn>
                              <a:cxn ang="0">
                                <a:pos x="GluePoint771X" y="GluePoint771Y"/>
                              </a:cxn>
                              <a:cxn ang="0">
                                <a:pos x="GluePoint772X" y="GluePoint772Y"/>
                              </a:cxn>
                              <a:cxn ang="0">
                                <a:pos x="GluePoint773X" y="GluePoint773Y"/>
                              </a:cxn>
                              <a:cxn ang="0">
                                <a:pos x="GluePoint774X" y="GluePoint774Y"/>
                              </a:cxn>
                              <a:cxn ang="0">
                                <a:pos x="GluePoint775X" y="GluePoint775Y"/>
                              </a:cxn>
                              <a:cxn ang="0">
                                <a:pos x="GluePoint776X" y="GluePoint776Y"/>
                              </a:cxn>
                              <a:cxn ang="0">
                                <a:pos x="GluePoint777X" y="GluePoint777Y"/>
                              </a:cxn>
                              <a:cxn ang="0">
                                <a:pos x="GluePoint778X" y="GluePoint778Y"/>
                              </a:cxn>
                              <a:cxn ang="0">
                                <a:pos x="GluePoint779X" y="GluePoint779Y"/>
                              </a:cxn>
                              <a:cxn ang="0">
                                <a:pos x="GluePoint780X" y="GluePoint780Y"/>
                              </a:cxn>
                              <a:cxn ang="0">
                                <a:pos x="GluePoint781X" y="GluePoint781Y"/>
                              </a:cxn>
                              <a:cxn ang="0">
                                <a:pos x="GluePoint782X" y="GluePoint782Y"/>
                              </a:cxn>
                              <a:cxn ang="0">
                                <a:pos x="GluePoint783X" y="GluePoint783Y"/>
                              </a:cxn>
                              <a:cxn ang="0">
                                <a:pos x="GluePoint784X" y="GluePoint784Y"/>
                              </a:cxn>
                              <a:cxn ang="0">
                                <a:pos x="GluePoint785X" y="GluePoint785Y"/>
                              </a:cxn>
                              <a:cxn ang="0">
                                <a:pos x="GluePoint786X" y="GluePoint786Y"/>
                              </a:cxn>
                              <a:cxn ang="0">
                                <a:pos x="GluePoint787X" y="GluePoint787Y"/>
                              </a:cxn>
                              <a:cxn ang="0">
                                <a:pos x="GluePoint788X" y="GluePoint788Y"/>
                              </a:cxn>
                              <a:cxn ang="0">
                                <a:pos x="GluePoint789X" y="GluePoint789Y"/>
                              </a:cxn>
                              <a:cxn ang="0">
                                <a:pos x="GluePoint790X" y="GluePoint790Y"/>
                              </a:cxn>
                              <a:cxn ang="0">
                                <a:pos x="GluePoint791X" y="GluePoint791Y"/>
                              </a:cxn>
                              <a:cxn ang="0">
                                <a:pos x="GluePoint792X" y="GluePoint792Y"/>
                              </a:cxn>
                              <a:cxn ang="0">
                                <a:pos x="GluePoint793X" y="GluePoint793Y"/>
                              </a:cxn>
                              <a:cxn ang="0">
                                <a:pos x="GluePoint794X" y="GluePoint794Y"/>
                              </a:cxn>
                              <a:cxn ang="0">
                                <a:pos x="GluePoint795X" y="GluePoint795Y"/>
                              </a:cxn>
                              <a:cxn ang="0">
                                <a:pos x="GluePoint796X" y="GluePoint796Y"/>
                              </a:cxn>
                              <a:cxn ang="0">
                                <a:pos x="GluePoint797X" y="GluePoint797Y"/>
                              </a:cxn>
                              <a:cxn ang="0">
                                <a:pos x="GluePoint798X" y="GluePoint798Y"/>
                              </a:cxn>
                              <a:cxn ang="0">
                                <a:pos x="GluePoint799X" y="GluePoint799Y"/>
                              </a:cxn>
                              <a:cxn ang="0">
                                <a:pos x="GluePoint800X" y="GluePoint800Y"/>
                              </a:cxn>
                              <a:cxn ang="0">
                                <a:pos x="GluePoint801X" y="GluePoint801Y"/>
                              </a:cxn>
                              <a:cxn ang="0">
                                <a:pos x="GluePoint802X" y="GluePoint802Y"/>
                              </a:cxn>
                              <a:cxn ang="0">
                                <a:pos x="GluePoint803X" y="GluePoint803Y"/>
                              </a:cxn>
                              <a:cxn ang="0">
                                <a:pos x="GluePoint804X" y="GluePoint804Y"/>
                              </a:cxn>
                              <a:cxn ang="0">
                                <a:pos x="GluePoint805X" y="GluePoint805Y"/>
                              </a:cxn>
                              <a:cxn ang="0">
                                <a:pos x="GluePoint806X" y="GluePoint806Y"/>
                              </a:cxn>
                              <a:cxn ang="0">
                                <a:pos x="GluePoint807X" y="GluePoint807Y"/>
                              </a:cxn>
                              <a:cxn ang="0">
                                <a:pos x="GluePoint808X" y="GluePoint808Y"/>
                              </a:cxn>
                              <a:cxn ang="0">
                                <a:pos x="GluePoint809X" y="GluePoint809Y"/>
                              </a:cxn>
                              <a:cxn ang="0">
                                <a:pos x="GluePoint810X" y="GluePoint810Y"/>
                              </a:cxn>
                              <a:cxn ang="0">
                                <a:pos x="GluePoint811X" y="GluePoint811Y"/>
                              </a:cxn>
                              <a:cxn ang="0">
                                <a:pos x="GluePoint812X" y="GluePoint812Y"/>
                              </a:cxn>
                              <a:cxn ang="0">
                                <a:pos x="GluePoint813X" y="GluePoint813Y"/>
                              </a:cxn>
                              <a:cxn ang="0">
                                <a:pos x="GluePoint814X" y="GluePoint814Y"/>
                              </a:cxn>
                              <a:cxn ang="0">
                                <a:pos x="GluePoint815X" y="GluePoint815Y"/>
                              </a:cxn>
                              <a:cxn ang="0">
                                <a:pos x="GluePoint816X" y="GluePoint816Y"/>
                              </a:cxn>
                              <a:cxn ang="0">
                                <a:pos x="GluePoint817X" y="GluePoint817Y"/>
                              </a:cxn>
                              <a:cxn ang="0">
                                <a:pos x="GluePoint818X" y="GluePoint818Y"/>
                              </a:cxn>
                              <a:cxn ang="0">
                                <a:pos x="GluePoint819X" y="GluePoint819Y"/>
                              </a:cxn>
                              <a:cxn ang="0">
                                <a:pos x="GluePoint820X" y="GluePoint820Y"/>
                              </a:cxn>
                              <a:cxn ang="0">
                                <a:pos x="GluePoint821X" y="GluePoint821Y"/>
                              </a:cxn>
                              <a:cxn ang="0">
                                <a:pos x="GluePoint822X" y="GluePoint822Y"/>
                              </a:cxn>
                              <a:cxn ang="0">
                                <a:pos x="GluePoint823X" y="GluePoint823Y"/>
                              </a:cxn>
                              <a:cxn ang="0">
                                <a:pos x="GluePoint824X" y="GluePoint824Y"/>
                              </a:cxn>
                              <a:cxn ang="0">
                                <a:pos x="GluePoint825X" y="GluePoint825Y"/>
                              </a:cxn>
                              <a:cxn ang="0">
                                <a:pos x="GluePoint826X" y="GluePoint826Y"/>
                              </a:cxn>
                              <a:cxn ang="0">
                                <a:pos x="GluePoint827X" y="GluePoint827Y"/>
                              </a:cxn>
                              <a:cxn ang="0">
                                <a:pos x="GluePoint828X" y="GluePoint828Y"/>
                              </a:cxn>
                              <a:cxn ang="0">
                                <a:pos x="GluePoint829X" y="GluePoint829Y"/>
                              </a:cxn>
                              <a:cxn ang="0">
                                <a:pos x="GluePoint830X" y="GluePoint830Y"/>
                              </a:cxn>
                              <a:cxn ang="0">
                                <a:pos x="GluePoint831X" y="GluePoint831Y"/>
                              </a:cxn>
                              <a:cxn ang="0">
                                <a:pos x="GluePoint832X" y="GluePoint832Y"/>
                              </a:cxn>
                              <a:cxn ang="0">
                                <a:pos x="GluePoint833X" y="GluePoint833Y"/>
                              </a:cxn>
                              <a:cxn ang="0">
                                <a:pos x="GluePoint834X" y="GluePoint834Y"/>
                              </a:cxn>
                              <a:cxn ang="0">
                                <a:pos x="GluePoint835X" y="GluePoint835Y"/>
                              </a:cxn>
                              <a:cxn ang="0">
                                <a:pos x="GluePoint836X" y="GluePoint836Y"/>
                              </a:cxn>
                              <a:cxn ang="0">
                                <a:pos x="GluePoint837X" y="GluePoint837Y"/>
                              </a:cxn>
                              <a:cxn ang="0">
                                <a:pos x="GluePoint838X" y="GluePoint838Y"/>
                              </a:cxn>
                              <a:cxn ang="0">
                                <a:pos x="GluePoint839X" y="GluePoint839Y"/>
                              </a:cxn>
                              <a:cxn ang="0">
                                <a:pos x="GluePoint840X" y="GluePoint840Y"/>
                              </a:cxn>
                              <a:cxn ang="0">
                                <a:pos x="GluePoint841X" y="GluePoint841Y"/>
                              </a:cxn>
                              <a:cxn ang="0">
                                <a:pos x="GluePoint842X" y="GluePoint842Y"/>
                              </a:cxn>
                              <a:cxn ang="0">
                                <a:pos x="GluePoint843X" y="GluePoint843Y"/>
                              </a:cxn>
                              <a:cxn ang="0">
                                <a:pos x="GluePoint844X" y="GluePoint844Y"/>
                              </a:cxn>
                              <a:cxn ang="0">
                                <a:pos x="GluePoint845X" y="GluePoint845Y"/>
                              </a:cxn>
                              <a:cxn ang="0">
                                <a:pos x="GluePoint846X" y="GluePoint846Y"/>
                              </a:cxn>
                              <a:cxn ang="0">
                                <a:pos x="GluePoint847X" y="GluePoint847Y"/>
                              </a:cxn>
                              <a:cxn ang="0">
                                <a:pos x="GluePoint848X" y="GluePoint848Y"/>
                              </a:cxn>
                              <a:cxn ang="0">
                                <a:pos x="GluePoint849X" y="GluePoint849Y"/>
                              </a:cxn>
                              <a:cxn ang="0">
                                <a:pos x="GluePoint850X" y="GluePoint850Y"/>
                              </a:cxn>
                              <a:cxn ang="0">
                                <a:pos x="GluePoint851X" y="GluePoint851Y"/>
                              </a:cxn>
                              <a:cxn ang="0">
                                <a:pos x="GluePoint852X" y="GluePoint852Y"/>
                              </a:cxn>
                              <a:cxn ang="0">
                                <a:pos x="GluePoint853X" y="GluePoint853Y"/>
                              </a:cxn>
                              <a:cxn ang="0">
                                <a:pos x="GluePoint854X" y="GluePoint854Y"/>
                              </a:cxn>
                              <a:cxn ang="0">
                                <a:pos x="GluePoint855X" y="GluePoint855Y"/>
                              </a:cxn>
                              <a:cxn ang="0">
                                <a:pos x="GluePoint856X" y="GluePoint856Y"/>
                              </a:cxn>
                              <a:cxn ang="0">
                                <a:pos x="GluePoint857X" y="GluePoint857Y"/>
                              </a:cxn>
                              <a:cxn ang="0">
                                <a:pos x="GluePoint858X" y="GluePoint858Y"/>
                              </a:cxn>
                              <a:cxn ang="0">
                                <a:pos x="GluePoint859X" y="GluePoint859Y"/>
                              </a:cxn>
                              <a:cxn ang="0">
                                <a:pos x="GluePoint860X" y="GluePoint860Y"/>
                              </a:cxn>
                              <a:cxn ang="0">
                                <a:pos x="GluePoint861X" y="GluePoint861Y"/>
                              </a:cxn>
                              <a:cxn ang="0">
                                <a:pos x="GluePoint862X" y="GluePoint862Y"/>
                              </a:cxn>
                              <a:cxn ang="0">
                                <a:pos x="GluePoint863X" y="GluePoint863Y"/>
                              </a:cxn>
                              <a:cxn ang="0">
                                <a:pos x="GluePoint864X" y="GluePoint864Y"/>
                              </a:cxn>
                              <a:cxn ang="0">
                                <a:pos x="GluePoint865X" y="GluePoint865Y"/>
                              </a:cxn>
                              <a:cxn ang="0">
                                <a:pos x="GluePoint866X" y="GluePoint866Y"/>
                              </a:cxn>
                              <a:cxn ang="0">
                                <a:pos x="GluePoint867X" y="GluePoint867Y"/>
                              </a:cxn>
                              <a:cxn ang="0">
                                <a:pos x="GluePoint868X" y="GluePoint868Y"/>
                              </a:cxn>
                              <a:cxn ang="0">
                                <a:pos x="GluePoint869X" y="GluePoint869Y"/>
                              </a:cxn>
                              <a:cxn ang="0">
                                <a:pos x="GluePoint870X" y="GluePoint870Y"/>
                              </a:cxn>
                              <a:cxn ang="0">
                                <a:pos x="GluePoint871X" y="GluePoint871Y"/>
                              </a:cxn>
                              <a:cxn ang="0">
                                <a:pos x="GluePoint872X" y="GluePoint872Y"/>
                              </a:cxn>
                              <a:cxn ang="0">
                                <a:pos x="GluePoint873X" y="GluePoint873Y"/>
                              </a:cxn>
                              <a:cxn ang="0">
                                <a:pos x="GluePoint874X" y="GluePoint874Y"/>
                              </a:cxn>
                              <a:cxn ang="0">
                                <a:pos x="GluePoint875X" y="GluePoint875Y"/>
                              </a:cxn>
                              <a:cxn ang="0">
                                <a:pos x="GluePoint876X" y="GluePoint876Y"/>
                              </a:cxn>
                              <a:cxn ang="0">
                                <a:pos x="GluePoint877X" y="GluePoint877Y"/>
                              </a:cxn>
                              <a:cxn ang="0">
                                <a:pos x="GluePoint878X" y="GluePoint878Y"/>
                              </a:cxn>
                              <a:cxn ang="0">
                                <a:pos x="GluePoint879X" y="GluePoint879Y"/>
                              </a:cxn>
                              <a:cxn ang="0">
                                <a:pos x="GluePoint880X" y="GluePoint880Y"/>
                              </a:cxn>
                              <a:cxn ang="0">
                                <a:pos x="GluePoint881X" y="GluePoint881Y"/>
                              </a:cxn>
                              <a:cxn ang="0">
                                <a:pos x="GluePoint882X" y="GluePoint882Y"/>
                              </a:cxn>
                              <a:cxn ang="0">
                                <a:pos x="GluePoint883X" y="GluePoint883Y"/>
                              </a:cxn>
                              <a:cxn ang="0">
                                <a:pos x="GluePoint884X" y="GluePoint884Y"/>
                              </a:cxn>
                              <a:cxn ang="0">
                                <a:pos x="GluePoint885X" y="GluePoint885Y"/>
                              </a:cxn>
                              <a:cxn ang="0">
                                <a:pos x="GluePoint886X" y="GluePoint886Y"/>
                              </a:cxn>
                              <a:cxn ang="0">
                                <a:pos x="GluePoint887X" y="GluePoint887Y"/>
                              </a:cxn>
                              <a:cxn ang="0">
                                <a:pos x="GluePoint888X" y="GluePoint888Y"/>
                              </a:cxn>
                              <a:cxn ang="0">
                                <a:pos x="GluePoint889X" y="GluePoint889Y"/>
                              </a:cxn>
                              <a:cxn ang="0">
                                <a:pos x="GluePoint890X" y="GluePoint890Y"/>
                              </a:cxn>
                              <a:cxn ang="0">
                                <a:pos x="GluePoint891X" y="GluePoint891Y"/>
                              </a:cxn>
                              <a:cxn ang="0">
                                <a:pos x="GluePoint892X" y="GluePoint892Y"/>
                              </a:cxn>
                              <a:cxn ang="0">
                                <a:pos x="GluePoint893X" y="GluePoint893Y"/>
                              </a:cxn>
                              <a:cxn ang="0">
                                <a:pos x="GluePoint894X" y="GluePoint894Y"/>
                              </a:cxn>
                              <a:cxn ang="0">
                                <a:pos x="GluePoint895X" y="GluePoint895Y"/>
                              </a:cxn>
                              <a:cxn ang="0">
                                <a:pos x="GluePoint896X" y="GluePoint896Y"/>
                              </a:cxn>
                              <a:cxn ang="0">
                                <a:pos x="GluePoint897X" y="GluePoint897Y"/>
                              </a:cxn>
                              <a:cxn ang="0">
                                <a:pos x="GluePoint898X" y="GluePoint898Y"/>
                              </a:cxn>
                              <a:cxn ang="0">
                                <a:pos x="GluePoint899X" y="GluePoint899Y"/>
                              </a:cxn>
                              <a:cxn ang="0">
                                <a:pos x="GluePoint900X" y="GluePoint900Y"/>
                              </a:cxn>
                              <a:cxn ang="0">
                                <a:pos x="GluePoint901X" y="GluePoint901Y"/>
                              </a:cxn>
                              <a:cxn ang="0">
                                <a:pos x="GluePoint902X" y="GluePoint902Y"/>
                              </a:cxn>
                              <a:cxn ang="0">
                                <a:pos x="GluePoint903X" y="GluePoint903Y"/>
                              </a:cxn>
                              <a:cxn ang="0">
                                <a:pos x="GluePoint904X" y="GluePoint904Y"/>
                              </a:cxn>
                              <a:cxn ang="0">
                                <a:pos x="GluePoint905X" y="GluePoint905Y"/>
                              </a:cxn>
                              <a:cxn ang="0">
                                <a:pos x="GluePoint906X" y="GluePoint906Y"/>
                              </a:cxn>
                              <a:cxn ang="0">
                                <a:pos x="GluePoint907X" y="GluePoint907Y"/>
                              </a:cxn>
                              <a:cxn ang="0">
                                <a:pos x="GluePoint908X" y="GluePoint908Y"/>
                              </a:cxn>
                              <a:cxn ang="0">
                                <a:pos x="GluePoint909X" y="GluePoint909Y"/>
                              </a:cxn>
                              <a:cxn ang="0">
                                <a:pos x="GluePoint910X" y="GluePoint910Y"/>
                              </a:cxn>
                              <a:cxn ang="0">
                                <a:pos x="GluePoint911X" y="GluePoint911Y"/>
                              </a:cxn>
                              <a:cxn ang="0">
                                <a:pos x="GluePoint912X" y="GluePoint912Y"/>
                              </a:cxn>
                              <a:cxn ang="0">
                                <a:pos x="GluePoint913X" y="GluePoint913Y"/>
                              </a:cxn>
                              <a:cxn ang="0">
                                <a:pos x="GluePoint914X" y="GluePoint914Y"/>
                              </a:cxn>
                              <a:cxn ang="0">
                                <a:pos x="GluePoint915X" y="GluePoint915Y"/>
                              </a:cxn>
                              <a:cxn ang="0">
                                <a:pos x="GluePoint916X" y="GluePoint916Y"/>
                              </a:cxn>
                              <a:cxn ang="0">
                                <a:pos x="GluePoint917X" y="GluePoint917Y"/>
                              </a:cxn>
                              <a:cxn ang="0">
                                <a:pos x="GluePoint918X" y="GluePoint918Y"/>
                              </a:cxn>
                              <a:cxn ang="0">
                                <a:pos x="GluePoint919X" y="GluePoint919Y"/>
                              </a:cxn>
                              <a:cxn ang="0">
                                <a:pos x="GluePoint920X" y="GluePoint920Y"/>
                              </a:cxn>
                              <a:cxn ang="0">
                                <a:pos x="GluePoint921X" y="GluePoint921Y"/>
                              </a:cxn>
                              <a:cxn ang="0">
                                <a:pos x="GluePoint922X" y="GluePoint922Y"/>
                              </a:cxn>
                              <a:cxn ang="0">
                                <a:pos x="GluePoint923X" y="GluePoint923Y"/>
                              </a:cxn>
                              <a:cxn ang="0">
                                <a:pos x="GluePoint924X" y="GluePoint924Y"/>
                              </a:cxn>
                              <a:cxn ang="0">
                                <a:pos x="GluePoint925X" y="GluePoint925Y"/>
                              </a:cxn>
                              <a:cxn ang="0">
                                <a:pos x="GluePoint926X" y="GluePoint926Y"/>
                              </a:cxn>
                              <a:cxn ang="0">
                                <a:pos x="GluePoint927X" y="GluePoint927Y"/>
                              </a:cxn>
                              <a:cxn ang="0">
                                <a:pos x="GluePoint928X" y="GluePoint928Y"/>
                              </a:cxn>
                              <a:cxn ang="0">
                                <a:pos x="GluePoint929X" y="GluePoint929Y"/>
                              </a:cxn>
                              <a:cxn ang="0">
                                <a:pos x="GluePoint930X" y="GluePoint930Y"/>
                              </a:cxn>
                              <a:cxn ang="0">
                                <a:pos x="GluePoint931X" y="GluePoint931Y"/>
                              </a:cxn>
                              <a:cxn ang="0">
                                <a:pos x="GluePoint932X" y="GluePoint932Y"/>
                              </a:cxn>
                              <a:cxn ang="0">
                                <a:pos x="GluePoint933X" y="GluePoint933Y"/>
                              </a:cxn>
                              <a:cxn ang="0">
                                <a:pos x="GluePoint934X" y="GluePoint934Y"/>
                              </a:cxn>
                              <a:cxn ang="0">
                                <a:pos x="GluePoint935X" y="GluePoint935Y"/>
                              </a:cxn>
                              <a:cxn ang="0">
                                <a:pos x="GluePoint936X" y="GluePoint936Y"/>
                              </a:cxn>
                              <a:cxn ang="0">
                                <a:pos x="GluePoint937X" y="GluePoint937Y"/>
                              </a:cxn>
                              <a:cxn ang="0">
                                <a:pos x="GluePoint938X" y="GluePoint938Y"/>
                              </a:cxn>
                              <a:cxn ang="0">
                                <a:pos x="GluePoint939X" y="GluePoint939Y"/>
                              </a:cxn>
                              <a:cxn ang="0">
                                <a:pos x="GluePoint940X" y="GluePoint940Y"/>
                              </a:cxn>
                              <a:cxn ang="0">
                                <a:pos x="GluePoint941X" y="GluePoint941Y"/>
                              </a:cxn>
                              <a:cxn ang="0">
                                <a:pos x="GluePoint942X" y="GluePoint942Y"/>
                              </a:cxn>
                              <a:cxn ang="0">
                                <a:pos x="GluePoint943X" y="GluePoint943Y"/>
                              </a:cxn>
                              <a:cxn ang="0">
                                <a:pos x="GluePoint944X" y="GluePoint944Y"/>
                              </a:cxn>
                              <a:cxn ang="0">
                                <a:pos x="GluePoint945X" y="GluePoint945Y"/>
                              </a:cxn>
                              <a:cxn ang="0">
                                <a:pos x="GluePoint946X" y="GluePoint946Y"/>
                              </a:cxn>
                              <a:cxn ang="0">
                                <a:pos x="GluePoint947X" y="GluePoint947Y"/>
                              </a:cxn>
                              <a:cxn ang="0">
                                <a:pos x="GluePoint948X" y="GluePoint948Y"/>
                              </a:cxn>
                              <a:cxn ang="0">
                                <a:pos x="GluePoint949X" y="GluePoint949Y"/>
                              </a:cxn>
                              <a:cxn ang="0">
                                <a:pos x="GluePoint950X" y="GluePoint950Y"/>
                              </a:cxn>
                              <a:cxn ang="0">
                                <a:pos x="GluePoint951X" y="GluePoint951Y"/>
                              </a:cxn>
                              <a:cxn ang="0">
                                <a:pos x="GluePoint952X" y="GluePoint952Y"/>
                              </a:cxn>
                              <a:cxn ang="0">
                                <a:pos x="GluePoint953X" y="GluePoint953Y"/>
                              </a:cxn>
                              <a:cxn ang="0">
                                <a:pos x="GluePoint954X" y="GluePoint954Y"/>
                              </a:cxn>
                              <a:cxn ang="0">
                                <a:pos x="GluePoint955X" y="GluePoint955Y"/>
                              </a:cxn>
                              <a:cxn ang="0">
                                <a:pos x="GluePoint956X" y="GluePoint956Y"/>
                              </a:cxn>
                              <a:cxn ang="0">
                                <a:pos x="GluePoint957X" y="GluePoint957Y"/>
                              </a:cxn>
                              <a:cxn ang="0">
                                <a:pos x="GluePoint958X" y="GluePoint958Y"/>
                              </a:cxn>
                              <a:cxn ang="0">
                                <a:pos x="GluePoint959X" y="GluePoint959Y"/>
                              </a:cxn>
                              <a:cxn ang="0">
                                <a:pos x="GluePoint960X" y="GluePoint960Y"/>
                              </a:cxn>
                              <a:cxn ang="0">
                                <a:pos x="GluePoint961X" y="GluePoint961Y"/>
                              </a:cxn>
                              <a:cxn ang="0">
                                <a:pos x="GluePoint962X" y="GluePoint962Y"/>
                              </a:cxn>
                              <a:cxn ang="0">
                                <a:pos x="GluePoint963X" y="GluePoint963Y"/>
                              </a:cxn>
                              <a:cxn ang="0">
                                <a:pos x="GluePoint964X" y="GluePoint964Y"/>
                              </a:cxn>
                              <a:cxn ang="0">
                                <a:pos x="GluePoint965X" y="GluePoint965Y"/>
                              </a:cxn>
                              <a:cxn ang="0">
                                <a:pos x="GluePoint966X" y="GluePoint966Y"/>
                              </a:cxn>
                              <a:cxn ang="0">
                                <a:pos x="GluePoint967X" y="GluePoint967Y"/>
                              </a:cxn>
                              <a:cxn ang="0">
                                <a:pos x="GluePoint968X" y="GluePoint968Y"/>
                              </a:cxn>
                              <a:cxn ang="0">
                                <a:pos x="GluePoint969X" y="GluePoint969Y"/>
                              </a:cxn>
                              <a:cxn ang="0">
                                <a:pos x="GluePoint970X" y="GluePoint970Y"/>
                              </a:cxn>
                              <a:cxn ang="0">
                                <a:pos x="GluePoint971X" y="GluePoint971Y"/>
                              </a:cxn>
                              <a:cxn ang="0">
                                <a:pos x="GluePoint972X" y="GluePoint972Y"/>
                              </a:cxn>
                              <a:cxn ang="0">
                                <a:pos x="GluePoint973X" y="GluePoint973Y"/>
                              </a:cxn>
                              <a:cxn ang="0">
                                <a:pos x="GluePoint974X" y="GluePoint974Y"/>
                              </a:cxn>
                              <a:cxn ang="0">
                                <a:pos x="GluePoint975X" y="GluePoint975Y"/>
                              </a:cxn>
                              <a:cxn ang="0">
                                <a:pos x="GluePoint976X" y="GluePoint976Y"/>
                              </a:cxn>
                              <a:cxn ang="0">
                                <a:pos x="GluePoint977X" y="GluePoint977Y"/>
                              </a:cxn>
                              <a:cxn ang="0">
                                <a:pos x="GluePoint978X" y="GluePoint978Y"/>
                              </a:cxn>
                              <a:cxn ang="0">
                                <a:pos x="GluePoint979X" y="GluePoint979Y"/>
                              </a:cxn>
                              <a:cxn ang="0">
                                <a:pos x="GluePoint980X" y="GluePoint980Y"/>
                              </a:cxn>
                              <a:cxn ang="0">
                                <a:pos x="GluePoint981X" y="GluePoint981Y"/>
                              </a:cxn>
                              <a:cxn ang="0">
                                <a:pos x="GluePoint982X" y="GluePoint982Y"/>
                              </a:cxn>
                              <a:cxn ang="0">
                                <a:pos x="GluePoint983X" y="GluePoint983Y"/>
                              </a:cxn>
                              <a:cxn ang="0">
                                <a:pos x="GluePoint984X" y="GluePoint984Y"/>
                              </a:cxn>
                              <a:cxn ang="0">
                                <a:pos x="GluePoint985X" y="GluePoint985Y"/>
                              </a:cxn>
                              <a:cxn ang="0">
                                <a:pos x="GluePoint986X" y="GluePoint986Y"/>
                              </a:cxn>
                              <a:cxn ang="0">
                                <a:pos x="GluePoint987X" y="GluePoint987Y"/>
                              </a:cxn>
                              <a:cxn ang="0">
                                <a:pos x="GluePoint988X" y="GluePoint988Y"/>
                              </a:cxn>
                              <a:cxn ang="0">
                                <a:pos x="GluePoint989X" y="GluePoint989Y"/>
                              </a:cxn>
                              <a:cxn ang="0">
                                <a:pos x="GluePoint990X" y="GluePoint990Y"/>
                              </a:cxn>
                              <a:cxn ang="0">
                                <a:pos x="GluePoint991X" y="GluePoint991Y"/>
                              </a:cxn>
                              <a:cxn ang="0">
                                <a:pos x="GluePoint992X" y="GluePoint992Y"/>
                              </a:cxn>
                              <a:cxn ang="0">
                                <a:pos x="GluePoint993X" y="GluePoint993Y"/>
                              </a:cxn>
                              <a:cxn ang="0">
                                <a:pos x="GluePoint994X" y="GluePoint994Y"/>
                              </a:cxn>
                              <a:cxn ang="0">
                                <a:pos x="GluePoint995X" y="GluePoint995Y"/>
                              </a:cxn>
                              <a:cxn ang="0">
                                <a:pos x="GluePoint996X" y="GluePoint996Y"/>
                              </a:cxn>
                              <a:cxn ang="0">
                                <a:pos x="GluePoint997X" y="GluePoint997Y"/>
                              </a:cxn>
                              <a:cxn ang="0">
                                <a:pos x="GluePoint998X" y="GluePoint998Y"/>
                              </a:cxn>
                              <a:cxn ang="0">
                                <a:pos x="GluePoint999X" y="GluePoint999Y"/>
                              </a:cxn>
                              <a:cxn ang="0">
                                <a:pos x="GluePoint1000X" y="GluePoint1000Y"/>
                              </a:cxn>
                              <a:cxn ang="0">
                                <a:pos x="GluePoint1001X" y="GluePoint1001Y"/>
                              </a:cxn>
                              <a:cxn ang="0">
                                <a:pos x="GluePoint1002X" y="GluePoint1002Y"/>
                              </a:cxn>
                              <a:cxn ang="0">
                                <a:pos x="GluePoint1003X" y="GluePoint1003Y"/>
                              </a:cxn>
                              <a:cxn ang="0">
                                <a:pos x="GluePoint1004X" y="GluePoint1004Y"/>
                              </a:cxn>
                              <a:cxn ang="0">
                                <a:pos x="GluePoint1005X" y="GluePoint1005Y"/>
                              </a:cxn>
                              <a:cxn ang="0">
                                <a:pos x="GluePoint1006X" y="GluePoint1006Y"/>
                              </a:cxn>
                              <a:cxn ang="0">
                                <a:pos x="GluePoint1007X" y="GluePoint1007Y"/>
                              </a:cxn>
                              <a:cxn ang="0">
                                <a:pos x="GluePoint1008X" y="GluePoint1008Y"/>
                              </a:cxn>
                              <a:cxn ang="0">
                                <a:pos x="GluePoint1009X" y="GluePoint1009Y"/>
                              </a:cxn>
                              <a:cxn ang="0">
                                <a:pos x="GluePoint1010X" y="GluePoint1010Y"/>
                              </a:cxn>
                              <a:cxn ang="0">
                                <a:pos x="GluePoint1011X" y="GluePoint1011Y"/>
                              </a:cxn>
                              <a:cxn ang="0">
                                <a:pos x="GluePoint1012X" y="GluePoint1012Y"/>
                              </a:cxn>
                              <a:cxn ang="0">
                                <a:pos x="GluePoint1013X" y="GluePoint1013Y"/>
                              </a:cxn>
                              <a:cxn ang="0">
                                <a:pos x="GluePoint1014X" y="GluePoint1014Y"/>
                              </a:cxn>
                              <a:cxn ang="0">
                                <a:pos x="GluePoint1015X" y="GluePoint1015Y"/>
                              </a:cxn>
                              <a:cxn ang="0">
                                <a:pos x="GluePoint1016X" y="GluePoint1016Y"/>
                              </a:cxn>
                              <a:cxn ang="0">
                                <a:pos x="GluePoint1017X" y="GluePoint1017Y"/>
                              </a:cxn>
                              <a:cxn ang="0">
                                <a:pos x="GluePoint1018X" y="GluePoint1018Y"/>
                              </a:cxn>
                              <a:cxn ang="0">
                                <a:pos x="GluePoint1019X" y="GluePoint1019Y"/>
                              </a:cxn>
                              <a:cxn ang="0">
                                <a:pos x="GluePoint1020X" y="GluePoint1020Y"/>
                              </a:cxn>
                              <a:cxn ang="0">
                                <a:pos x="GluePoint1021X" y="GluePoint1021Y"/>
                              </a:cxn>
                              <a:cxn ang="0">
                                <a:pos x="GluePoint1022X" y="GluePoint1022Y"/>
                              </a:cxn>
                              <a:cxn ang="0">
                                <a:pos x="GluePoint1023X" y="GluePoint1023Y"/>
                              </a:cxn>
                              <a:cxn ang="0">
                                <a:pos x="GluePoint1024X" y="GluePoint1024Y"/>
                              </a:cxn>
                              <a:cxn ang="0">
                                <a:pos x="GluePoint1025X" y="GluePoint1025Y"/>
                              </a:cxn>
                              <a:cxn ang="0">
                                <a:pos x="GluePoint1026X" y="GluePoint1026Y"/>
                              </a:cxn>
                              <a:cxn ang="0">
                                <a:pos x="GluePoint1027X" y="GluePoint1027Y"/>
                              </a:cxn>
                              <a:cxn ang="0">
                                <a:pos x="GluePoint1028X" y="GluePoint1028Y"/>
                              </a:cxn>
                              <a:cxn ang="0">
                                <a:pos x="GluePoint1029X" y="GluePoint1029Y"/>
                              </a:cxn>
                              <a:cxn ang="0">
                                <a:pos x="GluePoint1030X" y="GluePoint1030Y"/>
                              </a:cxn>
                              <a:cxn ang="0">
                                <a:pos x="GluePoint1031X" y="GluePoint1031Y"/>
                              </a:cxn>
                              <a:cxn ang="0">
                                <a:pos x="GluePoint1032X" y="GluePoint1032Y"/>
                              </a:cxn>
                              <a:cxn ang="0">
                                <a:pos x="GluePoint1033X" y="GluePoint1033Y"/>
                              </a:cxn>
                              <a:cxn ang="0">
                                <a:pos x="GluePoint1034X" y="GluePoint1034Y"/>
                              </a:cxn>
                              <a:cxn ang="0">
                                <a:pos x="GluePoint1035X" y="GluePoint1035Y"/>
                              </a:cxn>
                              <a:cxn ang="0">
                                <a:pos x="GluePoint1036X" y="GluePoint1036Y"/>
                              </a:cxn>
                              <a:cxn ang="0">
                                <a:pos x="GluePoint1037X" y="GluePoint1037Y"/>
                              </a:cxn>
                              <a:cxn ang="0">
                                <a:pos x="GluePoint1038X" y="GluePoint1038Y"/>
                              </a:cxn>
                              <a:cxn ang="0">
                                <a:pos x="GluePoint1039X" y="GluePoint1039Y"/>
                              </a:cxn>
                              <a:cxn ang="0">
                                <a:pos x="GluePoint1040X" y="GluePoint1040Y"/>
                              </a:cxn>
                              <a:cxn ang="0">
                                <a:pos x="GluePoint1041X" y="GluePoint1041Y"/>
                              </a:cxn>
                              <a:cxn ang="0">
                                <a:pos x="GluePoint1042X" y="GluePoint1042Y"/>
                              </a:cxn>
                              <a:cxn ang="0">
                                <a:pos x="GluePoint1043X" y="GluePoint1043Y"/>
                              </a:cxn>
                              <a:cxn ang="0">
                                <a:pos x="GluePoint1044X" y="GluePoint1044Y"/>
                              </a:cxn>
                              <a:cxn ang="0">
                                <a:pos x="GluePoint1045X" y="GluePoint1045Y"/>
                              </a:cxn>
                              <a:cxn ang="0">
                                <a:pos x="GluePoint1046X" y="GluePoint1046Y"/>
                              </a:cxn>
                              <a:cxn ang="0">
                                <a:pos x="GluePoint1047X" y="GluePoint1047Y"/>
                              </a:cxn>
                              <a:cxn ang="0">
                                <a:pos x="GluePoint1048X" y="GluePoint1048Y"/>
                              </a:cxn>
                              <a:cxn ang="0">
                                <a:pos x="GluePoint1049X" y="GluePoint1049Y"/>
                              </a:cxn>
                              <a:cxn ang="0">
                                <a:pos x="GluePoint1050X" y="GluePoint1050Y"/>
                              </a:cxn>
                              <a:cxn ang="0">
                                <a:pos x="GluePoint1051X" y="GluePoint1051Y"/>
                              </a:cxn>
                              <a:cxn ang="0">
                                <a:pos x="GluePoint1052X" y="GluePoint1052Y"/>
                              </a:cxn>
                              <a:cxn ang="0">
                                <a:pos x="GluePoint1053X" y="GluePoint1053Y"/>
                              </a:cxn>
                              <a:cxn ang="0">
                                <a:pos x="GluePoint1054X" y="GluePoint1054Y"/>
                              </a:cxn>
                              <a:cxn ang="0">
                                <a:pos x="GluePoint1055X" y="GluePoint1055Y"/>
                              </a:cxn>
                              <a:cxn ang="0">
                                <a:pos x="GluePoint1056X" y="GluePoint1056Y"/>
                              </a:cxn>
                              <a:cxn ang="0">
                                <a:pos x="GluePoint1057X" y="GluePoint1057Y"/>
                              </a:cxn>
                              <a:cxn ang="0">
                                <a:pos x="GluePoint1058X" y="GluePoint1058Y"/>
                              </a:cxn>
                              <a:cxn ang="0">
                                <a:pos x="GluePoint1059X" y="GluePoint1059Y"/>
                              </a:cxn>
                              <a:cxn ang="0">
                                <a:pos x="GluePoint1060X" y="GluePoint1060Y"/>
                              </a:cxn>
                              <a:cxn ang="0">
                                <a:pos x="GluePoint1061X" y="GluePoint1061Y"/>
                              </a:cxn>
                              <a:cxn ang="0">
                                <a:pos x="GluePoint1062X" y="GluePoint1062Y"/>
                              </a:cxn>
                              <a:cxn ang="0">
                                <a:pos x="GluePoint1063X" y="GluePoint1063Y"/>
                              </a:cxn>
                              <a:cxn ang="0">
                                <a:pos x="GluePoint1064X" y="GluePoint1064Y"/>
                              </a:cxn>
                              <a:cxn ang="0">
                                <a:pos x="GluePoint1065X" y="GluePoint1065Y"/>
                              </a:cxn>
                              <a:cxn ang="0">
                                <a:pos x="GluePoint1066X" y="GluePoint1066Y"/>
                              </a:cxn>
                              <a:cxn ang="0">
                                <a:pos x="GluePoint1067X" y="GluePoint1067Y"/>
                              </a:cxn>
                              <a:cxn ang="0">
                                <a:pos x="GluePoint1068X" y="GluePoint1068Y"/>
                              </a:cxn>
                              <a:cxn ang="0">
                                <a:pos x="GluePoint1069X" y="GluePoint1069Y"/>
                              </a:cxn>
                              <a:cxn ang="0">
                                <a:pos x="GluePoint1070X" y="GluePoint1070Y"/>
                              </a:cxn>
                              <a:cxn ang="0">
                                <a:pos x="GluePoint1071X" y="GluePoint1071Y"/>
                              </a:cxn>
                              <a:cxn ang="0">
                                <a:pos x="GluePoint1072X" y="GluePoint1072Y"/>
                              </a:cxn>
                              <a:cxn ang="0">
                                <a:pos x="GluePoint1073X" y="GluePoint1073Y"/>
                              </a:cxn>
                              <a:cxn ang="0">
                                <a:pos x="GluePoint1074X" y="GluePoint1074Y"/>
                              </a:cxn>
                              <a:cxn ang="0">
                                <a:pos x="GluePoint1075X" y="GluePoint1075Y"/>
                              </a:cxn>
                              <a:cxn ang="0">
                                <a:pos x="GluePoint1076X" y="GluePoint1076Y"/>
                              </a:cxn>
                              <a:cxn ang="0">
                                <a:pos x="GluePoint1077X" y="GluePoint1077Y"/>
                              </a:cxn>
                              <a:cxn ang="0">
                                <a:pos x="GluePoint1078X" y="GluePoint1078Y"/>
                              </a:cxn>
                              <a:cxn ang="0">
                                <a:pos x="GluePoint1079X" y="GluePoint1079Y"/>
                              </a:cxn>
                              <a:cxn ang="0">
                                <a:pos x="GluePoint1080X" y="GluePoint1080Y"/>
                              </a:cxn>
                              <a:cxn ang="0">
                                <a:pos x="GluePoint1081X" y="GluePoint1081Y"/>
                              </a:cxn>
                              <a:cxn ang="0">
                                <a:pos x="GluePoint1082X" y="GluePoint1082Y"/>
                              </a:cxn>
                              <a:cxn ang="0">
                                <a:pos x="GluePoint1083X" y="GluePoint1083Y"/>
                              </a:cxn>
                              <a:cxn ang="0">
                                <a:pos x="GluePoint1084X" y="GluePoint1084Y"/>
                              </a:cxn>
                              <a:cxn ang="0">
                                <a:pos x="GluePoint1085X" y="GluePoint1085Y"/>
                              </a:cxn>
                              <a:cxn ang="0">
                                <a:pos x="GluePoint1086X" y="GluePoint1086Y"/>
                              </a:cxn>
                              <a:cxn ang="0">
                                <a:pos x="GluePoint1087X" y="GluePoint1087Y"/>
                              </a:cxn>
                              <a:cxn ang="0">
                                <a:pos x="GluePoint1088X" y="GluePoint1088Y"/>
                              </a:cxn>
                              <a:cxn ang="0">
                                <a:pos x="GluePoint1089X" y="GluePoint1089Y"/>
                              </a:cxn>
                              <a:cxn ang="0">
                                <a:pos x="GluePoint1090X" y="GluePoint1090Y"/>
                              </a:cxn>
                              <a:cxn ang="0">
                                <a:pos x="GluePoint1091X" y="GluePoint1091Y"/>
                              </a:cxn>
                              <a:cxn ang="0">
                                <a:pos x="GluePoint1092X" y="GluePoint1092Y"/>
                              </a:cxn>
                              <a:cxn ang="0">
                                <a:pos x="GluePoint1093X" y="GluePoint1093Y"/>
                              </a:cxn>
                              <a:cxn ang="0">
                                <a:pos x="GluePoint1094X" y="GluePoint1094Y"/>
                              </a:cxn>
                              <a:cxn ang="0">
                                <a:pos x="GluePoint1095X" y="GluePoint1095Y"/>
                              </a:cxn>
                              <a:cxn ang="0">
                                <a:pos x="GluePoint1096X" y="GluePoint1096Y"/>
                              </a:cxn>
                              <a:cxn ang="0">
                                <a:pos x="GluePoint1097X" y="GluePoint1097Y"/>
                              </a:cxn>
                              <a:cxn ang="0">
                                <a:pos x="GluePoint1098X" y="GluePoint1098Y"/>
                              </a:cxn>
                              <a:cxn ang="0">
                                <a:pos x="GluePoint1099X" y="GluePoint1099Y"/>
                              </a:cxn>
                              <a:cxn ang="0">
                                <a:pos x="GluePoint1100X" y="GluePoint1100Y"/>
                              </a:cxn>
                              <a:cxn ang="0">
                                <a:pos x="GluePoint1101X" y="GluePoint1101Y"/>
                              </a:cxn>
                              <a:cxn ang="0">
                                <a:pos x="GluePoint1102X" y="GluePoint1102Y"/>
                              </a:cxn>
                              <a:cxn ang="0">
                                <a:pos x="GluePoint1103X" y="GluePoint1103Y"/>
                              </a:cxn>
                              <a:cxn ang="0">
                                <a:pos x="GluePoint1104X" y="GluePoint1104Y"/>
                              </a:cxn>
                              <a:cxn ang="0">
                                <a:pos x="GluePoint1105X" y="GluePoint1105Y"/>
                              </a:cxn>
                              <a:cxn ang="0">
                                <a:pos x="GluePoint1106X" y="GluePoint1106Y"/>
                              </a:cxn>
                              <a:cxn ang="0">
                                <a:pos x="GluePoint1107X" y="GluePoint1107Y"/>
                              </a:cxn>
                              <a:cxn ang="0">
                                <a:pos x="GluePoint1108X" y="GluePoint1108Y"/>
                              </a:cxn>
                              <a:cxn ang="0">
                                <a:pos x="GluePoint1109X" y="GluePoint1109Y"/>
                              </a:cxn>
                              <a:cxn ang="0">
                                <a:pos x="GluePoint1110X" y="GluePoint1110Y"/>
                              </a:cxn>
                              <a:cxn ang="0">
                                <a:pos x="GluePoint1111X" y="GluePoint1111Y"/>
                              </a:cxn>
                              <a:cxn ang="0">
                                <a:pos x="GluePoint1112X" y="GluePoint1112Y"/>
                              </a:cxn>
                              <a:cxn ang="0">
                                <a:pos x="GluePoint1113X" y="GluePoint1113Y"/>
                              </a:cxn>
                              <a:cxn ang="0">
                                <a:pos x="GluePoint1114X" y="GluePoint1114Y"/>
                              </a:cxn>
                              <a:cxn ang="0">
                                <a:pos x="GluePoint1115X" y="GluePoint1115Y"/>
                              </a:cxn>
                              <a:cxn ang="0">
                                <a:pos x="GluePoint1116X" y="GluePoint1116Y"/>
                              </a:cxn>
                              <a:cxn ang="0">
                                <a:pos x="GluePoint1117X" y="GluePoint1117Y"/>
                              </a:cxn>
                              <a:cxn ang="0">
                                <a:pos x="GluePoint1118X" y="GluePoint1118Y"/>
                              </a:cxn>
                              <a:cxn ang="0">
                                <a:pos x="GluePoint1119X" y="GluePoint1119Y"/>
                              </a:cxn>
                              <a:cxn ang="0">
                                <a:pos x="GluePoint1120X" y="GluePoint1120Y"/>
                              </a:cxn>
                              <a:cxn ang="0">
                                <a:pos x="GluePoint1121X" y="GluePoint1121Y"/>
                              </a:cxn>
                              <a:cxn ang="0">
                                <a:pos x="GluePoint1122X" y="GluePoint1122Y"/>
                              </a:cxn>
                              <a:cxn ang="0">
                                <a:pos x="GluePoint1123X" y="GluePoint1123Y"/>
                              </a:cxn>
                              <a:cxn ang="0">
                                <a:pos x="GluePoint1124X" y="GluePoint1124Y"/>
                              </a:cxn>
                              <a:cxn ang="0">
                                <a:pos x="GluePoint1125X" y="GluePoint1125Y"/>
                              </a:cxn>
                              <a:cxn ang="0">
                                <a:pos x="GluePoint1126X" y="GluePoint1126Y"/>
                              </a:cxn>
                              <a:cxn ang="0">
                                <a:pos x="GluePoint1127X" y="GluePoint1127Y"/>
                              </a:cxn>
                              <a:cxn ang="0">
                                <a:pos x="GluePoint1128X" y="GluePoint1128Y"/>
                              </a:cxn>
                              <a:cxn ang="0">
                                <a:pos x="GluePoint1129X" y="GluePoint1129Y"/>
                              </a:cxn>
                              <a:cxn ang="0">
                                <a:pos x="GluePoint1130X" y="GluePoint1130Y"/>
                              </a:cxn>
                              <a:cxn ang="0">
                                <a:pos x="GluePoint1131X" y="GluePoint1131Y"/>
                              </a:cxn>
                              <a:cxn ang="0">
                                <a:pos x="GluePoint1132X" y="GluePoint1132Y"/>
                              </a:cxn>
                              <a:cxn ang="0">
                                <a:pos x="GluePoint1133X" y="GluePoint1133Y"/>
                              </a:cxn>
                              <a:cxn ang="0">
                                <a:pos x="GluePoint1134X" y="GluePoint1134Y"/>
                              </a:cxn>
                              <a:cxn ang="0">
                                <a:pos x="GluePoint1135X" y="GluePoint1135Y"/>
                              </a:cxn>
                              <a:cxn ang="0">
                                <a:pos x="GluePoint1136X" y="GluePoint1136Y"/>
                              </a:cxn>
                              <a:cxn ang="0">
                                <a:pos x="GluePoint1137X" y="GluePoint1137Y"/>
                              </a:cxn>
                              <a:cxn ang="0">
                                <a:pos x="GluePoint1138X" y="GluePoint1138Y"/>
                              </a:cxn>
                              <a:cxn ang="0">
                                <a:pos x="GluePoint1139X" y="GluePoint1139Y"/>
                              </a:cxn>
                              <a:cxn ang="0">
                                <a:pos x="GluePoint1140X" y="GluePoint1140Y"/>
                              </a:cxn>
                              <a:cxn ang="0">
                                <a:pos x="GluePoint1141X" y="GluePoint1141Y"/>
                              </a:cxn>
                              <a:cxn ang="0">
                                <a:pos x="GluePoint1142X" y="GluePoint1142Y"/>
                              </a:cxn>
                              <a:cxn ang="0">
                                <a:pos x="GluePoint1143X" y="GluePoint1143Y"/>
                              </a:cxn>
                              <a:cxn ang="0">
                                <a:pos x="GluePoint1144X" y="GluePoint1144Y"/>
                              </a:cxn>
                              <a:cxn ang="0">
                                <a:pos x="GluePoint1145X" y="GluePoint1145Y"/>
                              </a:cxn>
                              <a:cxn ang="0">
                                <a:pos x="GluePoint1146X" y="GluePoint1146Y"/>
                              </a:cxn>
                              <a:cxn ang="0">
                                <a:pos x="GluePoint1147X" y="GluePoint1147Y"/>
                              </a:cxn>
                              <a:cxn ang="0">
                                <a:pos x="GluePoint1148X" y="GluePoint1148Y"/>
                              </a:cxn>
                              <a:cxn ang="0">
                                <a:pos x="GluePoint1149X" y="GluePoint1149Y"/>
                              </a:cxn>
                              <a:cxn ang="0">
                                <a:pos x="GluePoint1150X" y="GluePoint1150Y"/>
                              </a:cxn>
                              <a:cxn ang="0">
                                <a:pos x="GluePoint1151X" y="GluePoint1151Y"/>
                              </a:cxn>
                              <a:cxn ang="0">
                                <a:pos x="GluePoint1152X" y="GluePoint1152Y"/>
                              </a:cxn>
                              <a:cxn ang="0">
                                <a:pos x="GluePoint1153X" y="GluePoint1153Y"/>
                              </a:cxn>
                              <a:cxn ang="0">
                                <a:pos x="GluePoint1154X" y="GluePoint1154Y"/>
                              </a:cxn>
                              <a:cxn ang="0">
                                <a:pos x="GluePoint1155X" y="GluePoint1155Y"/>
                              </a:cxn>
                              <a:cxn ang="0">
                                <a:pos x="GluePoint1156X" y="GluePoint1156Y"/>
                              </a:cxn>
                              <a:cxn ang="0">
                                <a:pos x="GluePoint1157X" y="GluePoint1157Y"/>
                              </a:cxn>
                              <a:cxn ang="0">
                                <a:pos x="GluePoint1158X" y="GluePoint1158Y"/>
                              </a:cxn>
                              <a:cxn ang="0">
                                <a:pos x="GluePoint1159X" y="GluePoint1159Y"/>
                              </a:cxn>
                              <a:cxn ang="0">
                                <a:pos x="GluePoint1160X" y="GluePoint1160Y"/>
                              </a:cxn>
                              <a:cxn ang="0">
                                <a:pos x="GluePoint1161X" y="GluePoint1161Y"/>
                              </a:cxn>
                              <a:cxn ang="0">
                                <a:pos x="GluePoint1162X" y="GluePoint1162Y"/>
                              </a:cxn>
                              <a:cxn ang="0">
                                <a:pos x="GluePoint1163X" y="GluePoint1163Y"/>
                              </a:cxn>
                              <a:cxn ang="0">
                                <a:pos x="GluePoint1164X" y="GluePoint1164Y"/>
                              </a:cxn>
                              <a:cxn ang="0">
                                <a:pos x="GluePoint1165X" y="GluePoint1165Y"/>
                              </a:cxn>
                              <a:cxn ang="0">
                                <a:pos x="GluePoint1166X" y="GluePoint1166Y"/>
                              </a:cxn>
                              <a:cxn ang="0">
                                <a:pos x="GluePoint1167X" y="GluePoint1167Y"/>
                              </a:cxn>
                              <a:cxn ang="0">
                                <a:pos x="GluePoint1168X" y="GluePoint1168Y"/>
                              </a:cxn>
                              <a:cxn ang="0">
                                <a:pos x="GluePoint1169X" y="GluePoint1169Y"/>
                              </a:cxn>
                              <a:cxn ang="0">
                                <a:pos x="GluePoint1170X" y="GluePoint1170Y"/>
                              </a:cxn>
                              <a:cxn ang="0">
                                <a:pos x="GluePoint1171X" y="GluePoint1171Y"/>
                              </a:cxn>
                              <a:cxn ang="0">
                                <a:pos x="GluePoint1172X" y="GluePoint1172Y"/>
                              </a:cxn>
                              <a:cxn ang="0">
                                <a:pos x="GluePoint1173X" y="GluePoint1173Y"/>
                              </a:cxn>
                              <a:cxn ang="0">
                                <a:pos x="GluePoint1174X" y="GluePoint1174Y"/>
                              </a:cxn>
                              <a:cxn ang="0">
                                <a:pos x="GluePoint1175X" y="GluePoint1175Y"/>
                              </a:cxn>
                            </a:cxnLst>
                            <a:rect l="textAreaLeft" t="textAreaTop" r="textAreaRight" b="textAreaBottom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Forma libre: Forma 10"/>
                        <wps:cNvSpPr/>
                        <wps:spPr>
                          <a:xfrm flipH="1" flipV="1" rot="10800000">
                            <a:off x="3984480" y="7020000"/>
                            <a:ext cx="342360" cy="337680"/>
                          </a:xfrm>
                          <a:custGeom>
                            <a:avLst/>
                            <a:gdLst>
                              <a:gd name="textAreaLeft" fmla="*/ -360 w 194040"/>
                              <a:gd name="textAreaRight" fmla="*/ 194040 w 194040"/>
                              <a:gd name="textAreaTop" fmla="*/ 360 h 191520"/>
                              <a:gd name="textAreaBottom" fmla="*/ 192240 h 191520"/>
                              <a:gd name="GluePoint1X" fmla="*/ 1439383 w 2647519"/>
                              <a:gd name="GluePoint1Y" fmla="*/ 2598425 h 2612594"/>
                              <a:gd name="GluePoint2X" fmla="*/ 1427010 w 2647519"/>
                              <a:gd name="GluePoint2Y" fmla="*/ 2605087 h 2612594"/>
                              <a:gd name="GluePoint3X" fmla="*/ 1427751 w 2647519"/>
                              <a:gd name="GluePoint3Y" fmla="*/ 2605405 h 2612594"/>
                              <a:gd name="GluePoint4X" fmla="*/ 1542263 w 2647519"/>
                              <a:gd name="GluePoint4Y" fmla="*/ 2530792 h 2612594"/>
                              <a:gd name="GluePoint5X" fmla="*/ 1502258 w 2647519"/>
                              <a:gd name="GluePoint5Y" fmla="*/ 2540317 h 2612594"/>
                              <a:gd name="GluePoint6X" fmla="*/ 1442250 w 2647519"/>
                              <a:gd name="GluePoint6Y" fmla="*/ 2547937 h 2612594"/>
                              <a:gd name="GluePoint7X" fmla="*/ 1439393 w 2647519"/>
                              <a:gd name="GluePoint7Y" fmla="*/ 2540317 h 2612594"/>
                              <a:gd name="GluePoint8X" fmla="*/ 1481303 w 2647519"/>
                              <a:gd name="GluePoint8Y" fmla="*/ 2536507 h 2612594"/>
                              <a:gd name="GluePoint9X" fmla="*/ 1542263 w 2647519"/>
                              <a:gd name="GluePoint9Y" fmla="*/ 2530792 h 2612594"/>
                              <a:gd name="GluePoint10X" fmla="*/ 1646324 w 2647519"/>
                              <a:gd name="GluePoint10Y" fmla="*/ 2520821 h 2612594"/>
                              <a:gd name="GluePoint11X" fmla="*/ 1643880 w 2647519"/>
                              <a:gd name="GluePoint11Y" fmla="*/ 2521511 h 2612594"/>
                              <a:gd name="GluePoint12X" fmla="*/ 1645133 w 2647519"/>
                              <a:gd name="GluePoint12Y" fmla="*/ 2521267 h 2612594"/>
                              <a:gd name="GluePoint13X" fmla="*/ 899801 w 2647519"/>
                              <a:gd name="GluePoint13Y" fmla="*/ 2506503 h 2612594"/>
                              <a:gd name="GluePoint14X" fmla="*/ 942187 w 2647519"/>
                              <a:gd name="GluePoint14Y" fmla="*/ 2517457 h 2612594"/>
                              <a:gd name="GluePoint15X" fmla="*/ 960285 w 2647519"/>
                              <a:gd name="GluePoint15Y" fmla="*/ 2518409 h 2612594"/>
                              <a:gd name="GluePoint16X" fmla="*/ 1010767 w 2647519"/>
                              <a:gd name="GluePoint16Y" fmla="*/ 2543175 h 2612594"/>
                              <a:gd name="GluePoint17X" fmla="*/ 1033627 w 2647519"/>
                              <a:gd name="GluePoint17Y" fmla="*/ 2547937 h 2612594"/>
                              <a:gd name="GluePoint18X" fmla="*/ 1035057 w 2647519"/>
                              <a:gd name="GluePoint18Y" fmla="*/ 2548414 h 2612594"/>
                              <a:gd name="GluePoint19X" fmla="*/ 1040295 w 2647519"/>
                              <a:gd name="GluePoint19Y" fmla="*/ 2543175 h 2612594"/>
                              <a:gd name="GluePoint20X" fmla="*/ 1060297 w 2647519"/>
                              <a:gd name="GluePoint20Y" fmla="*/ 2548890 h 2612594"/>
                              <a:gd name="GluePoint21X" fmla="*/ 1080300 w 2647519"/>
                              <a:gd name="GluePoint21Y" fmla="*/ 2553652 h 2612594"/>
                              <a:gd name="GluePoint22X" fmla="*/ 1119713 w 2647519"/>
                              <a:gd name="GluePoint22Y" fmla="*/ 2562818 h 2612594"/>
                              <a:gd name="GluePoint23X" fmla="*/ 1120305 w 2647519"/>
                              <a:gd name="GluePoint23Y" fmla="*/ 2562225 h 2612594"/>
                              <a:gd name="GluePoint24X" fmla="*/ 1166025 w 2647519"/>
                              <a:gd name="GluePoint24Y" fmla="*/ 2569845 h 2612594"/>
                              <a:gd name="GluePoint25X" fmla="*/ 1187932 w 2647519"/>
                              <a:gd name="GluePoint25Y" fmla="*/ 2573655 h 2612594"/>
                              <a:gd name="GluePoint26X" fmla="*/ 1209840 w 2647519"/>
                              <a:gd name="GluePoint26Y" fmla="*/ 2575560 h 2612594"/>
                              <a:gd name="GluePoint27X" fmla="*/ 1254607 w 2647519"/>
                              <a:gd name="GluePoint27Y" fmla="*/ 2577465 h 2612594"/>
                              <a:gd name="GluePoint28X" fmla="*/ 1315567 w 2647519"/>
                              <a:gd name="GluePoint28Y" fmla="*/ 2576512 h 2612594"/>
                              <a:gd name="GluePoint29X" fmla="*/ 1318213 w 2647519"/>
                              <a:gd name="GluePoint29Y" fmla="*/ 2576512 h 2612594"/>
                              <a:gd name="GluePoint30X" fmla="*/ 1324140 w 2647519"/>
                              <a:gd name="GluePoint30Y" fmla="*/ 2573178 h 2612594"/>
                              <a:gd name="GluePoint31X" fmla="*/ 1337475 w 2647519"/>
                              <a:gd name="GluePoint31Y" fmla="*/ 2568892 h 2612594"/>
                              <a:gd name="GluePoint32X" fmla="*/ 1351048 w 2647519"/>
                              <a:gd name="GluePoint32Y" fmla="*/ 2568654 h 2612594"/>
                              <a:gd name="GluePoint33X" fmla="*/ 1360335 w 2647519"/>
                              <a:gd name="GluePoint33Y" fmla="*/ 2569844 h 2612594"/>
                              <a:gd name="GluePoint34X" fmla="*/ 1362835 w 2647519"/>
                              <a:gd name="GluePoint34Y" fmla="*/ 2576512 h 2612594"/>
                              <a:gd name="GluePoint35X" fmla="*/ 1384147 w 2647519"/>
                              <a:gd name="GluePoint35Y" fmla="*/ 2576512 h 2612594"/>
                              <a:gd name="GluePoint36X" fmla="*/ 1377480 w 2647519"/>
                              <a:gd name="GluePoint36Y" fmla="*/ 2586037 h 2612594"/>
                              <a:gd name="GluePoint37X" fmla="*/ 1373670 w 2647519"/>
                              <a:gd name="GluePoint37Y" fmla="*/ 2590800 h 2612594"/>
                              <a:gd name="GluePoint38X" fmla="*/ 1361287 w 2647519"/>
                              <a:gd name="GluePoint38Y" fmla="*/ 2596515 h 2612594"/>
                              <a:gd name="GluePoint39X" fmla="*/ 1338427 w 2647519"/>
                              <a:gd name="GluePoint39Y" fmla="*/ 2596515 h 2612594"/>
                              <a:gd name="GluePoint40X" fmla="*/ 1308900 w 2647519"/>
                              <a:gd name="GluePoint40Y" fmla="*/ 2594610 h 2612594"/>
                              <a:gd name="GluePoint41X" fmla="*/ 1245082 w 2647519"/>
                              <a:gd name="GluePoint41Y" fmla="*/ 2592705 h 2612594"/>
                              <a:gd name="GluePoint42X" fmla="*/ 1197457 w 2647519"/>
                              <a:gd name="GluePoint42Y" fmla="*/ 2588895 h 2612594"/>
                              <a:gd name="GluePoint43X" fmla="*/ 1155547 w 2647519"/>
                              <a:gd name="GluePoint43Y" fmla="*/ 2583180 h 2612594"/>
                              <a:gd name="GluePoint44X" fmla="*/ 1113637 w 2647519"/>
                              <a:gd name="GluePoint44Y" fmla="*/ 2576512 h 2612594"/>
                              <a:gd name="GluePoint45X" fmla="*/ 1049820 w 2647519"/>
                              <a:gd name="GluePoint45Y" fmla="*/ 2566987 h 2612594"/>
                              <a:gd name="GluePoint46X" fmla="*/ 1000290 w 2647519"/>
                              <a:gd name="GluePoint46Y" fmla="*/ 2550795 h 2612594"/>
                              <a:gd name="GluePoint47X" fmla="*/ 1000863 w 2647519"/>
                              <a:gd name="GluePoint47Y" fmla="*/ 2550379 h 2612594"/>
                              <a:gd name="GluePoint48X" fmla="*/ 971715 w 2647519"/>
                              <a:gd name="GluePoint48Y" fmla="*/ 2541270 h 2612594"/>
                              <a:gd name="GluePoint49X" fmla="*/ 945997 w 2647519"/>
                              <a:gd name="GluePoint49Y" fmla="*/ 2529840 h 2612594"/>
                              <a:gd name="GluePoint50X" fmla="*/ 916470 w 2647519"/>
                              <a:gd name="GluePoint50Y" fmla="*/ 2520315 h 2612594"/>
                              <a:gd name="GluePoint51X" fmla="*/ 885990 w 2647519"/>
                              <a:gd name="GluePoint51Y" fmla="*/ 2509837 h 2612594"/>
                              <a:gd name="GluePoint52X" fmla="*/ 899801 w 2647519"/>
                              <a:gd name="GluePoint52Y" fmla="*/ 2506503 h 2612594"/>
                              <a:gd name="GluePoint53X" fmla="*/ 1460492 w 2647519"/>
                              <a:gd name="GluePoint53Y" fmla="*/ 2486082 h 2612594"/>
                              <a:gd name="GluePoint54X" fmla="*/ 1445939 w 2647519"/>
                              <a:gd name="GluePoint54Y" fmla="*/ 2488303 h 2612594"/>
                              <a:gd name="GluePoint55X" fmla="*/ 1345293 w 2647519"/>
                              <a:gd name="GluePoint55Y" fmla="*/ 2493385 h 2612594"/>
                              <a:gd name="GluePoint56X" fmla="*/ 1378432 w 2647519"/>
                              <a:gd name="GluePoint56Y" fmla="*/ 2497454 h 2612594"/>
                              <a:gd name="GluePoint57X" fmla="*/ 1387005 w 2647519"/>
                              <a:gd name="GluePoint57Y" fmla="*/ 2495549 h 2612594"/>
                              <a:gd name="GluePoint58X" fmla="*/ 1446060 w 2647519"/>
                              <a:gd name="GluePoint58Y" fmla="*/ 2488882 h 2612594"/>
                              <a:gd name="GluePoint59X" fmla="*/ 1455778 w 2647519"/>
                              <a:gd name="GluePoint59Y" fmla="*/ 2486992 h 2612594"/>
                              <a:gd name="GluePoint60X" fmla="*/ 1550918 w 2647519"/>
                              <a:gd name="GluePoint60Y" fmla="*/ 2472281 h 2612594"/>
                              <a:gd name="GluePoint61X" fmla="*/ 1501488 w 2647519"/>
                              <a:gd name="GluePoint61Y" fmla="*/ 2479825 h 2612594"/>
                              <a:gd name="GluePoint62X" fmla="*/ 1518450 w 2647519"/>
                              <a:gd name="GluePoint62Y" fmla="*/ 2480309 h 2612594"/>
                              <a:gd name="GluePoint63X" fmla="*/ 1542858 w 2647519"/>
                              <a:gd name="GluePoint63Y" fmla="*/ 2475785 h 2612594"/>
                              <a:gd name="GluePoint64X" fmla="*/ 1731355 w 2647519"/>
                              <a:gd name="GluePoint64Y" fmla="*/ 2470078 h 2612594"/>
                              <a:gd name="GluePoint65X" fmla="*/ 1576323 w 2647519"/>
                              <a:gd name="GluePoint65Y" fmla="*/ 2511364 h 2612594"/>
                              <a:gd name="GluePoint66X" fmla="*/ 1654777 w 2647519"/>
                              <a:gd name="GluePoint66Y" fmla="*/ 2493883 h 2612594"/>
                              <a:gd name="GluePoint67X" fmla="*/ 737400 w 2647519"/>
                              <a:gd name="GluePoint67Y" fmla="*/ 2450782 h 2612594"/>
                              <a:gd name="GluePoint68X" fmla="*/ 846937 w 2647519"/>
                              <a:gd name="GluePoint68Y" fmla="*/ 2497454 h 2612594"/>
                              <a:gd name="GluePoint69X" fmla="*/ 885990 w 2647519"/>
                              <a:gd name="GluePoint69Y" fmla="*/ 2509837 h 2612594"/>
                              <a:gd name="GluePoint70X" fmla="*/ 915517 w 2647519"/>
                              <a:gd name="GluePoint70Y" fmla="*/ 2520314 h 2612594"/>
                              <a:gd name="GluePoint71X" fmla="*/ 945045 w 2647519"/>
                              <a:gd name="GluePoint71Y" fmla="*/ 2529839 h 2612594"/>
                              <a:gd name="GluePoint72X" fmla="*/ 970762 w 2647519"/>
                              <a:gd name="GluePoint72Y" fmla="*/ 2541269 h 2612594"/>
                              <a:gd name="GluePoint73X" fmla="*/ 965047 w 2647519"/>
                              <a:gd name="GluePoint73Y" fmla="*/ 2546032 h 2612594"/>
                              <a:gd name="GluePoint74X" fmla="*/ 949807 w 2647519"/>
                              <a:gd name="GluePoint74Y" fmla="*/ 2543174 h 2612594"/>
                              <a:gd name="GluePoint75X" fmla="*/ 895515 w 2647519"/>
                              <a:gd name="GluePoint75Y" fmla="*/ 2523172 h 2612594"/>
                              <a:gd name="GluePoint76X" fmla="*/ 868845 w 2647519"/>
                              <a:gd name="GluePoint76Y" fmla="*/ 2512694 h 2612594"/>
                              <a:gd name="GluePoint77X" fmla="*/ 842175 w 2647519"/>
                              <a:gd name="GluePoint77Y" fmla="*/ 2501264 h 2612594"/>
                              <a:gd name="GluePoint78X" fmla="*/ 806932 w 2647519"/>
                              <a:gd name="GluePoint78Y" fmla="*/ 2488882 h 2612594"/>
                              <a:gd name="GluePoint79X" fmla="*/ 776452 w 2647519"/>
                              <a:gd name="GluePoint79Y" fmla="*/ 2475547 h 2612594"/>
                              <a:gd name="GluePoint80X" fmla="*/ 752640 w 2647519"/>
                              <a:gd name="GluePoint80Y" fmla="*/ 2463164 h 2612594"/>
                              <a:gd name="GluePoint81X" fmla="*/ 737400 w 2647519"/>
                              <a:gd name="GluePoint81Y" fmla="*/ 2450782 h 2612594"/>
                              <a:gd name="GluePoint82X" fmla="*/ 782168 w 2647519"/>
                              <a:gd name="GluePoint82Y" fmla="*/ 2426970 h 2612594"/>
                              <a:gd name="GluePoint83X" fmla="*/ 834555 w 2647519"/>
                              <a:gd name="GluePoint83Y" fmla="*/ 2453640 h 2612594"/>
                              <a:gd name="GluePoint84X" fmla="*/ 827888 w 2647519"/>
                              <a:gd name="GluePoint84Y" fmla="*/ 2457450 h 2612594"/>
                              <a:gd name="GluePoint85X" fmla="*/ 766928 w 2647519"/>
                              <a:gd name="GluePoint85Y" fmla="*/ 2427922 h 2612594"/>
                              <a:gd name="GluePoint86X" fmla="*/ 782168 w 2647519"/>
                              <a:gd name="GluePoint86Y" fmla="*/ 2426970 h 2612594"/>
                              <a:gd name="GluePoint87X" fmla="*/ 588810 w 2647519"/>
                              <a:gd name="GluePoint87Y" fmla="*/ 2362200 h 2612594"/>
                              <a:gd name="GluePoint88X" fmla="*/ 653580 w 2647519"/>
                              <a:gd name="GluePoint88Y" fmla="*/ 2398395 h 2612594"/>
                              <a:gd name="GluePoint89X" fmla="*/ 666915 w 2647519"/>
                              <a:gd name="GluePoint89Y" fmla="*/ 2413635 h 2612594"/>
                              <a:gd name="GluePoint90X" fmla="*/ 636435 w 2647519"/>
                              <a:gd name="GluePoint90Y" fmla="*/ 2397442 h 2612594"/>
                              <a:gd name="GluePoint91X" fmla="*/ 613575 w 2647519"/>
                              <a:gd name="GluePoint91Y" fmla="*/ 2383155 h 2612594"/>
                              <a:gd name="GluePoint92X" fmla="*/ 588810 w 2647519"/>
                              <a:gd name="GluePoint92Y" fmla="*/ 2362200 h 2612594"/>
                              <a:gd name="GluePoint93X" fmla="*/ 702387 w 2647519"/>
                              <a:gd name="GluePoint93Y" fmla="*/ 2337759 h 2612594"/>
                              <a:gd name="GluePoint94X" fmla="*/ 702396 w 2647519"/>
                              <a:gd name="GluePoint94Y" fmla="*/ 2338030 h 2612594"/>
                              <a:gd name="GluePoint95X" fmla="*/ 705613 w 2647519"/>
                              <a:gd name="GluePoint95Y" fmla="*/ 2341924 h 2612594"/>
                              <a:gd name="GluePoint96X" fmla="*/ 705967 w 2647519"/>
                              <a:gd name="GluePoint96Y" fmla="*/ 2340292 h 2612594"/>
                              <a:gd name="GluePoint97X" fmla="*/ 2093409 w 2647519"/>
                              <a:gd name="GluePoint97Y" fmla="*/ 2275234 h 2612594"/>
                              <a:gd name="GluePoint98X" fmla="*/ 2089950 w 2647519"/>
                              <a:gd name="GluePoint98Y" fmla="*/ 2275522 h 2612594"/>
                              <a:gd name="GluePoint99X" fmla="*/ 2032800 w 2647519"/>
                              <a:gd name="GluePoint99Y" fmla="*/ 2316480 h 2612594"/>
                              <a:gd name="GluePoint100X" fmla="*/ 1976602 w 2647519"/>
                              <a:gd name="GluePoint100Y" fmla="*/ 2346960 h 2612594"/>
                              <a:gd name="GluePoint101X" fmla="*/ 1936597 w 2647519"/>
                              <a:gd name="GluePoint101Y" fmla="*/ 2370772 h 2612594"/>
                              <a:gd name="GluePoint102X" fmla="*/ 1914690 w 2647519"/>
                              <a:gd name="GluePoint102Y" fmla="*/ 2380297 h 2612594"/>
                              <a:gd name="GluePoint103X" fmla="*/ 1891830 w 2647519"/>
                              <a:gd name="GluePoint103Y" fmla="*/ 2389822 h 2612594"/>
                              <a:gd name="GluePoint104X" fmla="*/ 1864207 w 2647519"/>
                              <a:gd name="GluePoint104Y" fmla="*/ 2404110 h 2612594"/>
                              <a:gd name="GluePoint105X" fmla="*/ 1843252 w 2647519"/>
                              <a:gd name="GluePoint105Y" fmla="*/ 2416492 h 2612594"/>
                              <a:gd name="GluePoint106X" fmla="*/ 1812772 w 2647519"/>
                              <a:gd name="GluePoint106Y" fmla="*/ 2428875 h 2612594"/>
                              <a:gd name="GluePoint107X" fmla="*/ 1781340 w 2647519"/>
                              <a:gd name="GluePoint107Y" fmla="*/ 2440305 h 2612594"/>
                              <a:gd name="GluePoint108X" fmla="*/ 1772767 w 2647519"/>
                              <a:gd name="GluePoint108Y" fmla="*/ 2448877 h 2612594"/>
                              <a:gd name="GluePoint109X" fmla="*/ 1759432 w 2647519"/>
                              <a:gd name="GluePoint109Y" fmla="*/ 2453640 h 2612594"/>
                              <a:gd name="GluePoint110X" fmla="*/ 1726095 w 2647519"/>
                              <a:gd name="GluePoint110Y" fmla="*/ 2459355 h 2612594"/>
                              <a:gd name="GluePoint111X" fmla="*/ 1683232 w 2647519"/>
                              <a:gd name="GluePoint111Y" fmla="*/ 2472690 h 2612594"/>
                              <a:gd name="GluePoint112X" fmla="*/ 1644180 w 2647519"/>
                              <a:gd name="GluePoint112Y" fmla="*/ 2485072 h 2612594"/>
                              <a:gd name="GluePoint113X" fmla="*/ 1601317 w 2647519"/>
                              <a:gd name="GluePoint113Y" fmla="*/ 2497455 h 2612594"/>
                              <a:gd name="GluePoint114X" fmla="*/ 1547977 w 2647519"/>
                              <a:gd name="GluePoint114Y" fmla="*/ 2510790 h 2612594"/>
                              <a:gd name="GluePoint115X" fmla="*/ 1472730 w 2647519"/>
                              <a:gd name="GluePoint115Y" fmla="*/ 2523172 h 2612594"/>
                              <a:gd name="GluePoint116X" fmla="*/ 1470825 w 2647519"/>
                              <a:gd name="GluePoint116Y" fmla="*/ 2526030 h 2612594"/>
                              <a:gd name="GluePoint117X" fmla="*/ 1434646 w 2647519"/>
                              <a:gd name="GluePoint117Y" fmla="*/ 2535075 h 2612594"/>
                              <a:gd name="GluePoint118X" fmla="*/ 1435583 w 2647519"/>
                              <a:gd name="GluePoint118Y" fmla="*/ 2535555 h 2612594"/>
                              <a:gd name="GluePoint119X" fmla="*/ 1475761 w 2647519"/>
                              <a:gd name="GluePoint119Y" fmla="*/ 2525510 h 2612594"/>
                              <a:gd name="GluePoint120X" fmla="*/ 1476540 w 2647519"/>
                              <a:gd name="GluePoint120Y" fmla="*/ 2523172 h 2612594"/>
                              <a:gd name="GluePoint121X" fmla="*/ 1551788 w 2647519"/>
                              <a:gd name="GluePoint121Y" fmla="*/ 2510790 h 2612594"/>
                              <a:gd name="GluePoint122X" fmla="*/ 1605128 w 2647519"/>
                              <a:gd name="GluePoint122Y" fmla="*/ 2497455 h 2612594"/>
                              <a:gd name="GluePoint123X" fmla="*/ 1647990 w 2647519"/>
                              <a:gd name="GluePoint123Y" fmla="*/ 2485072 h 2612594"/>
                              <a:gd name="GluePoint124X" fmla="*/ 1687043 w 2647519"/>
                              <a:gd name="GluePoint124Y" fmla="*/ 2472690 h 2612594"/>
                              <a:gd name="GluePoint125X" fmla="*/ 1729905 w 2647519"/>
                              <a:gd name="GluePoint125Y" fmla="*/ 2459355 h 2612594"/>
                              <a:gd name="GluePoint126X" fmla="*/ 1763243 w 2647519"/>
                              <a:gd name="GluePoint126Y" fmla="*/ 2453640 h 2612594"/>
                              <a:gd name="GluePoint127X" fmla="*/ 1740675 w 2647519"/>
                              <a:gd name="GluePoint127Y" fmla="*/ 2467181 h 2612594"/>
                              <a:gd name="GluePoint128X" fmla="*/ 1741335 w 2647519"/>
                              <a:gd name="GluePoint128Y" fmla="*/ 2466975 h 2612594"/>
                              <a:gd name="GluePoint129X" fmla="*/ 1765148 w 2647519"/>
                              <a:gd name="GluePoint129Y" fmla="*/ 2452687 h 2612594"/>
                              <a:gd name="GluePoint130X" fmla="*/ 1778483 w 2647519"/>
                              <a:gd name="GluePoint130Y" fmla="*/ 2447925 h 2612594"/>
                              <a:gd name="GluePoint131X" fmla="*/ 1779371 w 2647519"/>
                              <a:gd name="GluePoint131Y" fmla="*/ 2447679 h 2612594"/>
                              <a:gd name="GluePoint132X" fmla="*/ 1785150 w 2647519"/>
                              <a:gd name="GluePoint132Y" fmla="*/ 2441257 h 2612594"/>
                              <a:gd name="GluePoint133X" fmla="*/ 1816583 w 2647519"/>
                              <a:gd name="GluePoint133Y" fmla="*/ 2429827 h 2612594"/>
                              <a:gd name="GluePoint134X" fmla="*/ 1847063 w 2647519"/>
                              <a:gd name="GluePoint134Y" fmla="*/ 2417445 h 2612594"/>
                              <a:gd name="GluePoint135X" fmla="*/ 1868018 w 2647519"/>
                              <a:gd name="GluePoint135Y" fmla="*/ 2405062 h 2612594"/>
                              <a:gd name="GluePoint136X" fmla="*/ 1895640 w 2647519"/>
                              <a:gd name="GluePoint136Y" fmla="*/ 2390775 h 2612594"/>
                              <a:gd name="GluePoint137X" fmla="*/ 1918500 w 2647519"/>
                              <a:gd name="GluePoint137Y" fmla="*/ 2381250 h 2612594"/>
                              <a:gd name="GluePoint138X" fmla="*/ 1934176 w 2647519"/>
                              <a:gd name="GluePoint138Y" fmla="*/ 2374435 h 2612594"/>
                              <a:gd name="GluePoint139X" fmla="*/ 1942313 w 2647519"/>
                              <a:gd name="GluePoint139Y" fmla="*/ 2368867 h 2612594"/>
                              <a:gd name="GluePoint140X" fmla="*/ 1982318 w 2647519"/>
                              <a:gd name="GluePoint140Y" fmla="*/ 2345055 h 2612594"/>
                              <a:gd name="GluePoint141X" fmla="*/ 2038515 w 2647519"/>
                              <a:gd name="GluePoint141Y" fmla="*/ 2314575 h 2612594"/>
                              <a:gd name="GluePoint142X" fmla="*/ 460060 w 2647519"/>
                              <a:gd name="GluePoint142Y" fmla="*/ 2262062 h 2612594"/>
                              <a:gd name="GluePoint143X" fmla="*/ 463676 w 2647519"/>
                              <a:gd name="GluePoint143Y" fmla="*/ 2265164 h 2612594"/>
                              <a:gd name="GluePoint144X" fmla="*/ 464911 w 2647519"/>
                              <a:gd name="GluePoint144Y" fmla="*/ 2265793 h 2612594"/>
                              <a:gd name="GluePoint145X" fmla="*/ 2099802 w 2647519"/>
                              <a:gd name="GluePoint145Y" fmla="*/ 2237197 h 2612594"/>
                              <a:gd name="GluePoint146X" fmla="*/ 2099475 w 2647519"/>
                              <a:gd name="GluePoint146Y" fmla="*/ 2237422 h 2612594"/>
                              <a:gd name="GluePoint147X" fmla="*/ 2099475 w 2647519"/>
                              <a:gd name="GluePoint147Y" fmla="*/ 2237694 h 2612594"/>
                              <a:gd name="GluePoint148X" fmla="*/ 2100989 w 2647519"/>
                              <a:gd name="GluePoint148Y" fmla="*/ 2237910 h 2612594"/>
                              <a:gd name="GluePoint149X" fmla="*/ 2101380 w 2647519"/>
                              <a:gd name="GluePoint149Y" fmla="*/ 2237422 h 2612594"/>
                              <a:gd name="GluePoint150X" fmla="*/ 2120380 w 2647519"/>
                              <a:gd name="GluePoint150Y" fmla="*/ 2222979 h 2612594"/>
                              <a:gd name="GluePoint151X" fmla="*/ 2114756 w 2647519"/>
                              <a:gd name="GluePoint151Y" fmla="*/ 2226864 h 2612594"/>
                              <a:gd name="GluePoint152X" fmla="*/ 2113762 w 2647519"/>
                              <a:gd name="GluePoint152Y" fmla="*/ 2227897 h 2612594"/>
                              <a:gd name="GluePoint153X" fmla="*/ 2117618 w 2647519"/>
                              <a:gd name="GluePoint153Y" fmla="*/ 2225429 h 2612594"/>
                              <a:gd name="GluePoint154X" fmla="*/ 382287 w 2647519"/>
                              <a:gd name="GluePoint154Y" fmla="*/ 2175002 h 2612594"/>
                              <a:gd name="GluePoint155X" fmla="*/ 418261 w 2647519"/>
                              <a:gd name="GluePoint155Y" fmla="*/ 2217358 h 2612594"/>
                              <a:gd name="GluePoint156X" fmla="*/ 389737 w 2647519"/>
                              <a:gd name="GluePoint156Y" fmla="*/ 2183129 h 2612594"/>
                              <a:gd name="GluePoint157X" fmla="*/ 2187820 w 2647519"/>
                              <a:gd name="GluePoint157Y" fmla="*/ 2174974 h 2612594"/>
                              <a:gd name="GluePoint158X" fmla="*/ 2187735 w 2647519"/>
                              <a:gd name="GluePoint158Y" fmla="*/ 2175004 h 2612594"/>
                              <a:gd name="GluePoint159X" fmla="*/ 2187105 w 2647519"/>
                              <a:gd name="GluePoint159Y" fmla="*/ 2179320 h 2612594"/>
                              <a:gd name="GluePoint160X" fmla="*/ 2171865 w 2647519"/>
                              <a:gd name="GluePoint160Y" fmla="*/ 2196465 h 2612594"/>
                              <a:gd name="GluePoint161X" fmla="*/ 2153767 w 2647519"/>
                              <a:gd name="GluePoint161Y" fmla="*/ 2216467 h 2612594"/>
                              <a:gd name="GluePoint162X" fmla="*/ 2154858 w 2647519"/>
                              <a:gd name="GluePoint162Y" fmla="*/ 2216216 h 2612594"/>
                              <a:gd name="GluePoint163X" fmla="*/ 2171865 w 2647519"/>
                              <a:gd name="GluePoint163Y" fmla="*/ 2197417 h 2612594"/>
                              <a:gd name="GluePoint164X" fmla="*/ 2187105 w 2647519"/>
                              <a:gd name="GluePoint164Y" fmla="*/ 2180272 h 2612594"/>
                              <a:gd name="GluePoint165X" fmla="*/ 2187820 w 2647519"/>
                              <a:gd name="GluePoint165Y" fmla="*/ 2174974 h 2612594"/>
                              <a:gd name="GluePoint166X" fmla="*/ 475386 w 2647519"/>
                              <a:gd name="GluePoint166Y" fmla="*/ 2153525 h 2612594"/>
                              <a:gd name="GluePoint167X" fmla="*/ 477272 w 2647519"/>
                              <a:gd name="GluePoint167Y" fmla="*/ 2155822 h 2612594"/>
                              <a:gd name="GluePoint168X" fmla="*/ 477367 w 2647519"/>
                              <a:gd name="GluePoint168Y" fmla="*/ 2155507 h 2612594"/>
                              <a:gd name="GluePoint169X" fmla="*/ 334493 w 2647519"/>
                              <a:gd name="GluePoint169Y" fmla="*/ 2131694 h 2612594"/>
                              <a:gd name="GluePoint170X" fmla="*/ 359258 w 2647519"/>
                              <a:gd name="GluePoint170Y" fmla="*/ 2147887 h 2612594"/>
                              <a:gd name="GluePoint171X" fmla="*/ 360474 w 2647519"/>
                              <a:gd name="GluePoint171Y" fmla="*/ 2149319 h 2612594"/>
                              <a:gd name="GluePoint172X" fmla="*/ 371759 w 2647519"/>
                              <a:gd name="GluePoint172Y" fmla="*/ 2151816 h 2612594"/>
                              <a:gd name="GluePoint173X" fmla="*/ 397357 w 2647519"/>
                              <a:gd name="GluePoint173Y" fmla="*/ 2175509 h 2612594"/>
                              <a:gd name="GluePoint174X" fmla="*/ 432600 w 2647519"/>
                              <a:gd name="GluePoint174Y" fmla="*/ 2204084 h 2612594"/>
                              <a:gd name="GluePoint175X" fmla="*/ 447840 w 2647519"/>
                              <a:gd name="GluePoint175Y" fmla="*/ 2225039 h 2612594"/>
                              <a:gd name="GluePoint176X" fmla="*/ 456412 w 2647519"/>
                              <a:gd name="GluePoint176Y" fmla="*/ 2235517 h 2612594"/>
                              <a:gd name="GluePoint177X" fmla="*/ 492607 w 2647519"/>
                              <a:gd name="GluePoint177Y" fmla="*/ 2265997 h 2612594"/>
                              <a:gd name="GluePoint178X" fmla="*/ 482130 w 2647519"/>
                              <a:gd name="GluePoint178Y" fmla="*/ 2274569 h 2612594"/>
                              <a:gd name="GluePoint179X" fmla="*/ 448422 w 2647519"/>
                              <a:gd name="GluePoint179Y" fmla="*/ 2237115 h 2612594"/>
                              <a:gd name="GluePoint180X" fmla="*/ 446888 w 2647519"/>
                              <a:gd name="GluePoint180Y" fmla="*/ 2237422 h 2612594"/>
                              <a:gd name="GluePoint181X" fmla="*/ 478787 w 2647519"/>
                              <a:gd name="GluePoint181Y" fmla="*/ 2272865 h 2612594"/>
                              <a:gd name="GluePoint182X" fmla="*/ 482130 w 2647519"/>
                              <a:gd name="GluePoint182Y" fmla="*/ 2274569 h 2612594"/>
                              <a:gd name="GluePoint183X" fmla="*/ 492608 w 2647519"/>
                              <a:gd name="GluePoint183Y" fmla="*/ 2265997 h 2612594"/>
                              <a:gd name="GluePoint184X" fmla="*/ 583095 w 2647519"/>
                              <a:gd name="GluePoint184Y" fmla="*/ 2337434 h 2612594"/>
                              <a:gd name="GluePoint185X" fmla="*/ 564998 w 2647519"/>
                              <a:gd name="GluePoint185Y" fmla="*/ 2343149 h 2612594"/>
                              <a:gd name="GluePoint186X" fmla="*/ 571665 w 2647519"/>
                              <a:gd name="GluePoint186Y" fmla="*/ 2347912 h 2612594"/>
                              <a:gd name="GluePoint187X" fmla="*/ 544995 w 2647519"/>
                              <a:gd name="GluePoint187Y" fmla="*/ 2348864 h 2612594"/>
                              <a:gd name="GluePoint188X" fmla="*/ 527850 w 2647519"/>
                              <a:gd name="GluePoint188Y" fmla="*/ 2337434 h 2612594"/>
                              <a:gd name="GluePoint189X" fmla="*/ 511658 w 2647519"/>
                              <a:gd name="GluePoint189Y" fmla="*/ 2325052 h 2612594"/>
                              <a:gd name="GluePoint190X" fmla="*/ 471653 w 2647519"/>
                              <a:gd name="GluePoint190Y" fmla="*/ 2291714 h 2612594"/>
                              <a:gd name="GluePoint191X" fmla="*/ 434505 w 2647519"/>
                              <a:gd name="GluePoint191Y" fmla="*/ 2258377 h 2612594"/>
                              <a:gd name="GluePoint192X" fmla="*/ 400215 w 2647519"/>
                              <a:gd name="GluePoint192Y" fmla="*/ 2225039 h 2612594"/>
                              <a:gd name="GluePoint193X" fmla="*/ 384023 w 2647519"/>
                              <a:gd name="GluePoint193Y" fmla="*/ 2208847 h 2612594"/>
                              <a:gd name="GluePoint194X" fmla="*/ 368783 w 2647519"/>
                              <a:gd name="GluePoint194Y" fmla="*/ 2191702 h 2612594"/>
                              <a:gd name="GluePoint195X" fmla="*/ 374498 w 2647519"/>
                              <a:gd name="GluePoint195Y" fmla="*/ 2184082 h 2612594"/>
                              <a:gd name="GluePoint196X" fmla="*/ 393548 w 2647519"/>
                              <a:gd name="GluePoint196Y" fmla="*/ 2201227 h 2612594"/>
                              <a:gd name="GluePoint197X" fmla="*/ 414503 w 2647519"/>
                              <a:gd name="GluePoint197Y" fmla="*/ 2217419 h 2612594"/>
                              <a:gd name="GluePoint198X" fmla="*/ 440220 w 2647519"/>
                              <a:gd name="GluePoint198Y" fmla="*/ 2245042 h 2612594"/>
                              <a:gd name="GluePoint199X" fmla="*/ 442406 w 2647519"/>
                              <a:gd name="GluePoint199Y" fmla="*/ 2246917 h 2612594"/>
                              <a:gd name="GluePoint200X" fmla="*/ 414503 w 2647519"/>
                              <a:gd name="GluePoint200Y" fmla="*/ 2217419 h 2612594"/>
                              <a:gd name="GluePoint201X" fmla="*/ 394500 w 2647519"/>
                              <a:gd name="GluePoint201Y" fmla="*/ 2201227 h 2612594"/>
                              <a:gd name="GluePoint202X" fmla="*/ 375450 w 2647519"/>
                              <a:gd name="GluePoint202Y" fmla="*/ 2184082 h 2612594"/>
                              <a:gd name="GluePoint203X" fmla="*/ 354495 w 2647519"/>
                              <a:gd name="GluePoint203Y" fmla="*/ 2158364 h 2612594"/>
                              <a:gd name="GluePoint204X" fmla="*/ 334493 w 2647519"/>
                              <a:gd name="GluePoint204Y" fmla="*/ 2131694 h 2612594"/>
                              <a:gd name="GluePoint205X" fmla="*/ 2432850 w 2647519"/>
                              <a:gd name="GluePoint205Y" fmla="*/ 1980247 h 2612594"/>
                              <a:gd name="GluePoint206X" fmla="*/ 2432367 w 2647519"/>
                              <a:gd name="GluePoint206Y" fmla="*/ 1980454 h 2612594"/>
                              <a:gd name="GluePoint207X" fmla="*/ 2421964 w 2647519"/>
                              <a:gd name="GluePoint207Y" fmla="*/ 2005422 h 2612594"/>
                              <a:gd name="GluePoint208X" fmla="*/ 2422850 w 2647519"/>
                              <a:gd name="GluePoint208Y" fmla="*/ 1860918 h 2612594"/>
                              <a:gd name="GluePoint209X" fmla="*/ 2397608 w 2647519"/>
                              <a:gd name="GluePoint209Y" fmla="*/ 1897379 h 2612594"/>
                              <a:gd name="GluePoint210X" fmla="*/ 2385225 w 2647519"/>
                              <a:gd name="GluePoint210Y" fmla="*/ 1920239 h 2612594"/>
                              <a:gd name="GluePoint211X" fmla="*/ 2372843 w 2647519"/>
                              <a:gd name="GluePoint211Y" fmla="*/ 1941194 h 2612594"/>
                              <a:gd name="GluePoint212X" fmla="*/ 2343315 w 2647519"/>
                              <a:gd name="GluePoint212Y" fmla="*/ 1980247 h 2612594"/>
                              <a:gd name="GluePoint213X" fmla="*/ 2317598 w 2647519"/>
                              <a:gd name="GluePoint213Y" fmla="*/ 2019299 h 2612594"/>
                              <a:gd name="GluePoint214X" fmla="*/ 2294738 w 2647519"/>
                              <a:gd name="GluePoint214Y" fmla="*/ 2050732 h 2612594"/>
                              <a:gd name="GluePoint215X" fmla="*/ 2292832 w 2647519"/>
                              <a:gd name="GluePoint215Y" fmla="*/ 2051897 h 2612594"/>
                              <a:gd name="GluePoint216X" fmla="*/ 2291272 w 2647519"/>
                              <a:gd name="GluePoint216Y" fmla="*/ 2054208 h 2612594"/>
                              <a:gd name="GluePoint217X" fmla="*/ 2293785 w 2647519"/>
                              <a:gd name="GluePoint217Y" fmla="*/ 2052637 h 2612594"/>
                              <a:gd name="GluePoint218X" fmla="*/ 2316645 w 2647519"/>
                              <a:gd name="GluePoint218Y" fmla="*/ 2021205 h 2612594"/>
                              <a:gd name="GluePoint219X" fmla="*/ 2342363 w 2647519"/>
                              <a:gd name="GluePoint219Y" fmla="*/ 1982152 h 2612594"/>
                              <a:gd name="GluePoint220X" fmla="*/ 2371890 w 2647519"/>
                              <a:gd name="GluePoint220Y" fmla="*/ 1943100 h 2612594"/>
                              <a:gd name="GluePoint221X" fmla="*/ 2384273 w 2647519"/>
                              <a:gd name="GluePoint221Y" fmla="*/ 1922145 h 2612594"/>
                              <a:gd name="GluePoint222X" fmla="*/ 2396655 w 2647519"/>
                              <a:gd name="GluePoint222Y" fmla="*/ 1899285 h 2612594"/>
                              <a:gd name="GluePoint223X" fmla="*/ 2422373 w 2647519"/>
                              <a:gd name="GluePoint223Y" fmla="*/ 1862137 h 2612594"/>
                              <a:gd name="GluePoint224X" fmla="*/ 2521433 w 2647519"/>
                              <a:gd name="GluePoint224Y" fmla="*/ 1847850 h 2612594"/>
                              <a:gd name="GluePoint225X" fmla="*/ 2509050 w 2647519"/>
                              <a:gd name="GluePoint225Y" fmla="*/ 1884997 h 2612594"/>
                              <a:gd name="GluePoint226X" fmla="*/ 2487143 w 2647519"/>
                              <a:gd name="GluePoint226Y" fmla="*/ 1925002 h 2612594"/>
                              <a:gd name="GluePoint227X" fmla="*/ 2465235 w 2647519"/>
                              <a:gd name="GluePoint227Y" fmla="*/ 1965960 h 2612594"/>
                              <a:gd name="GluePoint228X" fmla="*/ 2445233 w 2647519"/>
                              <a:gd name="GluePoint228Y" fmla="*/ 1991677 h 2612594"/>
                              <a:gd name="GluePoint229X" fmla="*/ 2458568 w 2647519"/>
                              <a:gd name="GluePoint229Y" fmla="*/ 1965007 h 2612594"/>
                              <a:gd name="GluePoint230X" fmla="*/ 2469998 w 2647519"/>
                              <a:gd name="GluePoint230Y" fmla="*/ 1938337 h 2612594"/>
                              <a:gd name="GluePoint231X" fmla="*/ 2478570 w 2647519"/>
                              <a:gd name="GluePoint231Y" fmla="*/ 1924050 h 2612594"/>
                              <a:gd name="GluePoint232X" fmla="*/ 2490000 w 2647519"/>
                              <a:gd name="GluePoint232Y" fmla="*/ 1905000 h 2612594"/>
                              <a:gd name="GluePoint233X" fmla="*/ 2500478 w 2647519"/>
                              <a:gd name="GluePoint233Y" fmla="*/ 1885950 h 2612594"/>
                              <a:gd name="GluePoint234X" fmla="*/ 2521433 w 2647519"/>
                              <a:gd name="GluePoint234Y" fmla="*/ 1847850 h 2612594"/>
                              <a:gd name="GluePoint235X" fmla="*/ 2459780 w 2647519"/>
                              <a:gd name="GluePoint235Y" fmla="*/ 1766202 h 2612594"/>
                              <a:gd name="GluePoint236X" fmla="*/ 2436660 w 2647519"/>
                              <a:gd name="GluePoint236Y" fmla="*/ 1806892 h 2612594"/>
                              <a:gd name="GluePoint237X" fmla="*/ 2436235 w 2647519"/>
                              <a:gd name="GluePoint237Y" fmla="*/ 1807870 h 2612594"/>
                              <a:gd name="GluePoint238X" fmla="*/ 2459520 w 2647519"/>
                              <a:gd name="GluePoint238Y" fmla="*/ 1766887 h 2612594"/>
                              <a:gd name="GluePoint239X" fmla="*/ 2472460 w 2647519"/>
                              <a:gd name="GluePoint239Y" fmla="*/ 1674043 h 2612594"/>
                              <a:gd name="GluePoint240X" fmla="*/ 2444672 w 2647519"/>
                              <a:gd name="GluePoint240Y" fmla="*/ 1749965 h 2612594"/>
                              <a:gd name="GluePoint241X" fmla="*/ 2386218 w 2647519"/>
                              <a:gd name="GluePoint241Y" fmla="*/ 1869449 h 2612594"/>
                              <a:gd name="GluePoint242X" fmla="*/ 2377660 w 2647519"/>
                              <a:gd name="GluePoint242Y" fmla="*/ 1882980 h 2612594"/>
                              <a:gd name="GluePoint243X" fmla="*/ 2377605 w 2647519"/>
                              <a:gd name="GluePoint243Y" fmla="*/ 1883092 h 2612594"/>
                              <a:gd name="GluePoint244X" fmla="*/ 2357602 w 2647519"/>
                              <a:gd name="GluePoint244Y" fmla="*/ 1917382 h 2612594"/>
                              <a:gd name="GluePoint245X" fmla="*/ 2337600 w 2647519"/>
                              <a:gd name="GluePoint245Y" fmla="*/ 1954530 h 2612594"/>
                              <a:gd name="GluePoint246X" fmla="*/ 2314740 w 2647519"/>
                              <a:gd name="GluePoint246Y" fmla="*/ 1983105 h 2612594"/>
                              <a:gd name="GluePoint247X" fmla="*/ 2295690 w 2647519"/>
                              <a:gd name="GluePoint247Y" fmla="*/ 2015490 h 2612594"/>
                              <a:gd name="GluePoint248X" fmla="*/ 2183295 w 2647519"/>
                              <a:gd name="GluePoint248Y" fmla="*/ 2142172 h 2612594"/>
                              <a:gd name="GluePoint249X" fmla="*/ 2146147 w 2647519"/>
                              <a:gd name="GluePoint249Y" fmla="*/ 2173605 h 2612594"/>
                              <a:gd name="GluePoint250X" fmla="*/ 2142583 w 2647519"/>
                              <a:gd name="GluePoint250Y" fmla="*/ 2176315 h 2612594"/>
                              <a:gd name="GluePoint251X" fmla="*/ 2141046 w 2647519"/>
                              <a:gd name="GluePoint251Y" fmla="*/ 2177871 h 2612594"/>
                              <a:gd name="GluePoint252X" fmla="*/ 2125512 w 2647519"/>
                              <a:gd name="GluePoint252Y" fmla="*/ 2190534 h 2612594"/>
                              <a:gd name="GluePoint253X" fmla="*/ 2112810 w 2647519"/>
                              <a:gd name="GluePoint253Y" fmla="*/ 2205037 h 2612594"/>
                              <a:gd name="GluePoint254X" fmla="*/ 2066137 w 2647519"/>
                              <a:gd name="GluePoint254Y" fmla="*/ 2240280 h 2612594"/>
                              <a:gd name="GluePoint255X" fmla="*/ 2058824 w 2647519"/>
                              <a:gd name="GluePoint255Y" fmla="*/ 2244900 h 2612594"/>
                              <a:gd name="GluePoint256X" fmla="*/ 2038960 w 2647519"/>
                              <a:gd name="GluePoint256Y" fmla="*/ 2261093 h 2612594"/>
                              <a:gd name="GluePoint257X" fmla="*/ 2036092 w 2647519"/>
                              <a:gd name="GluePoint257Y" fmla="*/ 2262956 h 2612594"/>
                              <a:gd name="GluePoint258X" fmla="*/ 2031847 w 2647519"/>
                              <a:gd name="GluePoint258Y" fmla="*/ 2266950 h 2612594"/>
                              <a:gd name="GluePoint259X" fmla="*/ 1994700 w 2647519"/>
                              <a:gd name="GluePoint259Y" fmla="*/ 2291715 h 2612594"/>
                              <a:gd name="GluePoint260X" fmla="*/ 1957552 w 2647519"/>
                              <a:gd name="GluePoint260Y" fmla="*/ 2314575 h 2612594"/>
                              <a:gd name="GluePoint261X" fmla="*/ 1953300 w 2647519"/>
                              <a:gd name="GluePoint261Y" fmla="*/ 2316730 h 2612594"/>
                              <a:gd name="GluePoint262X" fmla="*/ 1928148 w 2647519"/>
                              <a:gd name="GluePoint262Y" fmla="*/ 2333067 h 2612594"/>
                              <a:gd name="GluePoint263X" fmla="*/ 1920351 w 2647519"/>
                              <a:gd name="GluePoint263Y" fmla="*/ 2337000 h 2612594"/>
                              <a:gd name="GluePoint264X" fmla="*/ 1912785 w 2647519"/>
                              <a:gd name="GluePoint264Y" fmla="*/ 2342197 h 2612594"/>
                              <a:gd name="GluePoint265X" fmla="*/ 1887067 w 2647519"/>
                              <a:gd name="GluePoint265Y" fmla="*/ 2356485 h 2612594"/>
                              <a:gd name="GluePoint266X" fmla="*/ 1863038 w 2647519"/>
                              <a:gd name="GluePoint266Y" fmla="*/ 2365909 h 2612594"/>
                              <a:gd name="GluePoint267X" fmla="*/ 1809483 w 2647519"/>
                              <a:gd name="GluePoint267Y" fmla="*/ 2392922 h 2612594"/>
                              <a:gd name="GluePoint268X" fmla="*/ 1683836 w 2647519"/>
                              <a:gd name="GluePoint268Y" fmla="*/ 2439784 h 2612594"/>
                              <a:gd name="GluePoint269X" fmla="*/ 1596280 w 2647519"/>
                              <a:gd name="GluePoint269Y" fmla="*/ 2462297 h 2612594"/>
                              <a:gd name="GluePoint270X" fmla="*/ 1667040 w 2647519"/>
                              <a:gd name="GluePoint270Y" fmla="*/ 2448877 h 2612594"/>
                              <a:gd name="GluePoint271X" fmla="*/ 1680375 w 2647519"/>
                              <a:gd name="GluePoint271Y" fmla="*/ 2446019 h 2612594"/>
                              <a:gd name="GluePoint272X" fmla="*/ 1723237 w 2647519"/>
                              <a:gd name="GluePoint272Y" fmla="*/ 2430779 h 2612594"/>
                              <a:gd name="GluePoint273X" fmla="*/ 1749907 w 2647519"/>
                              <a:gd name="GluePoint273Y" fmla="*/ 2422207 h 2612594"/>
                              <a:gd name="GluePoint274X" fmla="*/ 1792770 w 2647519"/>
                              <a:gd name="GluePoint274Y" fmla="*/ 2400299 h 2612594"/>
                              <a:gd name="GluePoint275X" fmla="*/ 1841347 w 2647519"/>
                              <a:gd name="GluePoint275Y" fmla="*/ 2383154 h 2612594"/>
                              <a:gd name="GluePoint276X" fmla="*/ 1872470 w 2647519"/>
                              <a:gd name="GluePoint276Y" fmla="*/ 2370949 h 2612594"/>
                              <a:gd name="GluePoint277X" fmla="*/ 1886115 w 2647519"/>
                              <a:gd name="GluePoint277Y" fmla="*/ 2363152 h 2612594"/>
                              <a:gd name="GluePoint278X" fmla="*/ 1898496 w 2647519"/>
                              <a:gd name="GluePoint278Y" fmla="*/ 2359343 h 2612594"/>
                              <a:gd name="GluePoint279X" fmla="*/ 1915642 w 2647519"/>
                              <a:gd name="GluePoint279Y" fmla="*/ 2349817 h 2612594"/>
                              <a:gd name="GluePoint280X" fmla="*/ 1920147 w 2647519"/>
                              <a:gd name="GluePoint280Y" fmla="*/ 2346686 h 2612594"/>
                              <a:gd name="GluePoint281X" fmla="*/ 1931835 w 2647519"/>
                              <a:gd name="GluePoint281Y" fmla="*/ 2335530 h 2612594"/>
                              <a:gd name="GluePoint282X" fmla="*/ 1957552 w 2647519"/>
                              <a:gd name="GluePoint282Y" fmla="*/ 2320290 h 2612594"/>
                              <a:gd name="GluePoint283X" fmla="*/ 1986810 w 2647519"/>
                              <a:gd name="GluePoint283Y" fmla="*/ 2305948 h 2612594"/>
                              <a:gd name="GluePoint284X" fmla="*/ 1997557 w 2647519"/>
                              <a:gd name="GluePoint284Y" fmla="*/ 2299334 h 2612594"/>
                              <a:gd name="GluePoint285X" fmla="*/ 2034705 w 2647519"/>
                              <a:gd name="GluePoint285Y" fmla="*/ 2274569 h 2612594"/>
                              <a:gd name="GluePoint286X" fmla="*/ 2050897 w 2647519"/>
                              <a:gd name="GluePoint286Y" fmla="*/ 2259329 h 2612594"/>
                              <a:gd name="GluePoint287X" fmla="*/ 2068995 w 2647519"/>
                              <a:gd name="GluePoint287Y" fmla="*/ 2247899 h 2612594"/>
                              <a:gd name="GluePoint288X" fmla="*/ 2115667 w 2647519"/>
                              <a:gd name="GluePoint288Y" fmla="*/ 2212657 h 2612594"/>
                              <a:gd name="GluePoint289X" fmla="*/ 2149005 w 2647519"/>
                              <a:gd name="GluePoint289Y" fmla="*/ 2181224 h 2612594"/>
                              <a:gd name="GluePoint290X" fmla="*/ 2186152 w 2647519"/>
                              <a:gd name="GluePoint290Y" fmla="*/ 2149792 h 2612594"/>
                              <a:gd name="GluePoint291X" fmla="*/ 2298547 w 2647519"/>
                              <a:gd name="GluePoint291Y" fmla="*/ 2023109 h 2612594"/>
                              <a:gd name="GluePoint292X" fmla="*/ 2314015 w 2647519"/>
                              <a:gd name="GluePoint292Y" fmla="*/ 1996814 h 2612594"/>
                              <a:gd name="GluePoint293X" fmla="*/ 2314740 w 2647519"/>
                              <a:gd name="GluePoint293Y" fmla="*/ 1994534 h 2612594"/>
                              <a:gd name="GluePoint294X" fmla="*/ 2339505 w 2647519"/>
                              <a:gd name="GluePoint294Y" fmla="*/ 1956434 h 2612594"/>
                              <a:gd name="GluePoint295X" fmla="*/ 2347125 w 2647519"/>
                              <a:gd name="GluePoint295Y" fmla="*/ 1945004 h 2612594"/>
                              <a:gd name="GluePoint296X" fmla="*/ 2357257 w 2647519"/>
                              <a:gd name="GluePoint296Y" fmla="*/ 1930951 h 2612594"/>
                              <a:gd name="GluePoint297X" fmla="*/ 2360460 w 2647519"/>
                              <a:gd name="GluePoint297Y" fmla="*/ 1925002 h 2612594"/>
                              <a:gd name="GluePoint298X" fmla="*/ 2380462 w 2647519"/>
                              <a:gd name="GluePoint298Y" fmla="*/ 1890712 h 2612594"/>
                              <a:gd name="GluePoint299X" fmla="*/ 2419515 w 2647519"/>
                              <a:gd name="GluePoint299Y" fmla="*/ 1809749 h 2612594"/>
                              <a:gd name="GluePoint300X" fmla="*/ 2457615 w 2647519"/>
                              <a:gd name="GluePoint300Y" fmla="*/ 1723072 h 2612594"/>
                              <a:gd name="GluePoint301X" fmla="*/ 2468807 w 2647519"/>
                              <a:gd name="GluePoint301Y" fmla="*/ 1687829 h 2612594"/>
                              <a:gd name="GluePoint302X" fmla="*/ 2576677 w 2647519"/>
                              <a:gd name="GluePoint302Y" fmla="*/ 1589722 h 2612594"/>
                              <a:gd name="GluePoint303X" fmla="*/ 2573820 w 2647519"/>
                              <a:gd name="GluePoint303Y" fmla="*/ 1591627 h 2612594"/>
                              <a:gd name="GluePoint304X" fmla="*/ 2573820 w 2647519"/>
                              <a:gd name="GluePoint304Y" fmla="*/ 1591627 h 2612594"/>
                              <a:gd name="GluePoint305X" fmla="*/ 2585674 w 2647519"/>
                              <a:gd name="GluePoint305Y" fmla="*/ 1533271 h 2612594"/>
                              <a:gd name="GluePoint306X" fmla="*/ 2585332 w 2647519"/>
                              <a:gd name="GluePoint306Y" fmla="*/ 1534956 h 2612594"/>
                              <a:gd name="GluePoint307X" fmla="*/ 2588107 w 2647519"/>
                              <a:gd name="GluePoint307Y" fmla="*/ 1538287 h 2612594"/>
                              <a:gd name="GluePoint308X" fmla="*/ 2596680 w 2647519"/>
                              <a:gd name="GluePoint308Y" fmla="*/ 1547812 h 2612594"/>
                              <a:gd name="GluePoint309X" fmla="*/ 2602395 w 2647519"/>
                              <a:gd name="GluePoint309Y" fmla="*/ 1544002 h 2612594"/>
                              <a:gd name="GluePoint310X" fmla="*/ 2602539 w 2647519"/>
                              <a:gd name="GluePoint310Y" fmla="*/ 1543271 h 2612594"/>
                              <a:gd name="GluePoint311X" fmla="*/ 2598585 w 2647519"/>
                              <a:gd name="GluePoint311Y" fmla="*/ 1545907 h 2612594"/>
                              <a:gd name="GluePoint312X" fmla="*/ 2589060 w 2647519"/>
                              <a:gd name="GluePoint312Y" fmla="*/ 1537334 h 2612594"/>
                              <a:gd name="GluePoint313X" fmla="*/ 2577184 w 2647519"/>
                              <a:gd name="GluePoint313Y" fmla="*/ 1425070 h 2612594"/>
                              <a:gd name="GluePoint314X" fmla="*/ 2576519 w 2647519"/>
                              <a:gd name="GluePoint314Y" fmla="*/ 1425107 h 2612594"/>
                              <a:gd name="GluePoint315X" fmla="*/ 2575314 w 2647519"/>
                              <a:gd name="GluePoint315Y" fmla="*/ 1425174 h 2612594"/>
                              <a:gd name="GluePoint316X" fmla="*/ 2575725 w 2647519"/>
                              <a:gd name="GluePoint316Y" fmla="*/ 1429702 h 2612594"/>
                              <a:gd name="GluePoint317X" fmla="*/ 2574773 w 2647519"/>
                              <a:gd name="GluePoint317Y" fmla="*/ 1453515 h 2612594"/>
                              <a:gd name="GluePoint318X" fmla="*/ 2570963 w 2647519"/>
                              <a:gd name="GluePoint318Y" fmla="*/ 1467802 h 2612594"/>
                              <a:gd name="GluePoint319X" fmla="*/ 2548103 w 2647519"/>
                              <a:gd name="GluePoint319Y" fmla="*/ 1503997 h 2612594"/>
                              <a:gd name="GluePoint320X" fmla="*/ 2542388 w 2647519"/>
                              <a:gd name="GluePoint320Y" fmla="*/ 1535430 h 2612594"/>
                              <a:gd name="GluePoint321X" fmla="*/ 2536673 w 2647519"/>
                              <a:gd name="GluePoint321Y" fmla="*/ 1545907 h 2612594"/>
                              <a:gd name="GluePoint322X" fmla="*/ 2527148 w 2647519"/>
                              <a:gd name="GluePoint322Y" fmla="*/ 1591627 h 2612594"/>
                              <a:gd name="GluePoint323X" fmla="*/ 2516670 w 2647519"/>
                              <a:gd name="GluePoint323Y" fmla="*/ 1627822 h 2612594"/>
                              <a:gd name="GluePoint324X" fmla="*/ 2505240 w 2647519"/>
                              <a:gd name="GluePoint324Y" fmla="*/ 1663065 h 2612594"/>
                              <a:gd name="GluePoint325X" fmla="*/ 2498573 w 2647519"/>
                              <a:gd name="GluePoint325Y" fmla="*/ 1690687 h 2612594"/>
                              <a:gd name="GluePoint326X" fmla="*/ 2490953 w 2647519"/>
                              <a:gd name="GluePoint326Y" fmla="*/ 1719262 h 2612594"/>
                              <a:gd name="GluePoint327X" fmla="*/ 2497030 w 2647519"/>
                              <a:gd name="GluePoint327Y" fmla="*/ 1709810 h 2612594"/>
                              <a:gd name="GluePoint328X" fmla="*/ 2502383 w 2647519"/>
                              <a:gd name="GluePoint328Y" fmla="*/ 1689734 h 2612594"/>
                              <a:gd name="GluePoint329X" fmla="*/ 2507145 w 2647519"/>
                              <a:gd name="GluePoint329Y" fmla="*/ 1661159 h 2612594"/>
                              <a:gd name="GluePoint330X" fmla="*/ 2518575 w 2647519"/>
                              <a:gd name="GluePoint330Y" fmla="*/ 1625917 h 2612594"/>
                              <a:gd name="GluePoint331X" fmla="*/ 2529053 w 2647519"/>
                              <a:gd name="GluePoint331Y" fmla="*/ 1589722 h 2612594"/>
                              <a:gd name="GluePoint332X" fmla="*/ 2538578 w 2647519"/>
                              <a:gd name="GluePoint332Y" fmla="*/ 1544002 h 2612594"/>
                              <a:gd name="GluePoint333X" fmla="*/ 2544293 w 2647519"/>
                              <a:gd name="GluePoint333Y" fmla="*/ 1533524 h 2612594"/>
                              <a:gd name="GluePoint334X" fmla="*/ 2550008 w 2647519"/>
                              <a:gd name="GluePoint334Y" fmla="*/ 1502092 h 2612594"/>
                              <a:gd name="GluePoint335X" fmla="*/ 2572868 w 2647519"/>
                              <a:gd name="GluePoint335Y" fmla="*/ 1465897 h 2612594"/>
                              <a:gd name="GluePoint336X" fmla="*/ 2557628 w 2647519"/>
                              <a:gd name="GluePoint336Y" fmla="*/ 1539239 h 2612594"/>
                              <a:gd name="GluePoint337X" fmla="*/ 2546198 w 2647519"/>
                              <a:gd name="GluePoint337Y" fmla="*/ 1600199 h 2612594"/>
                              <a:gd name="GluePoint338X" fmla="*/ 2520480 w 2647519"/>
                              <a:gd name="GluePoint338Y" fmla="*/ 1678304 h 2612594"/>
                              <a:gd name="GluePoint339X" fmla="*/ 2515393 w 2647519"/>
                              <a:gd name="GluePoint339Y" fmla="*/ 1686218 h 2612594"/>
                              <a:gd name="GluePoint340X" fmla="*/ 2513218 w 2647519"/>
                              <a:gd name="GluePoint340Y" fmla="*/ 1698069 h 2612594"/>
                              <a:gd name="GluePoint341X" fmla="*/ 2506193 w 2647519"/>
                              <a:gd name="GluePoint341Y" fmla="*/ 1718310 h 2612594"/>
                              <a:gd name="GluePoint342X" fmla="*/ 2479523 w 2647519"/>
                              <a:gd name="GluePoint342Y" fmla="*/ 1776412 h 2612594"/>
                              <a:gd name="GluePoint343X" fmla="*/ 2467140 w 2647519"/>
                              <a:gd name="GluePoint343Y" fmla="*/ 1806892 h 2612594"/>
                              <a:gd name="GluePoint344X" fmla="*/ 2459520 w 2647519"/>
                              <a:gd name="GluePoint344Y" fmla="*/ 1823085 h 2612594"/>
                              <a:gd name="GluePoint345X" fmla="*/ 2449995 w 2647519"/>
                              <a:gd name="GluePoint345Y" fmla="*/ 1840230 h 2612594"/>
                              <a:gd name="GluePoint346X" fmla="*/ 2424278 w 2647519"/>
                              <a:gd name="GluePoint346Y" fmla="*/ 1885950 h 2612594"/>
                              <a:gd name="GluePoint347X" fmla="*/ 2396655 w 2647519"/>
                              <a:gd name="GluePoint347Y" fmla="*/ 1930717 h 2612594"/>
                              <a:gd name="GluePoint348X" fmla="*/ 2361413 w 2647519"/>
                              <a:gd name="GluePoint348Y" fmla="*/ 1990725 h 2612594"/>
                              <a:gd name="GluePoint349X" fmla="*/ 2322360 w 2647519"/>
                              <a:gd name="GluePoint349Y" fmla="*/ 2049780 h 2612594"/>
                              <a:gd name="GluePoint350X" fmla="*/ 2296643 w 2647519"/>
                              <a:gd name="GluePoint350Y" fmla="*/ 2083117 h 2612594"/>
                              <a:gd name="GluePoint351X" fmla="*/ 2269020 w 2647519"/>
                              <a:gd name="GluePoint351Y" fmla="*/ 2115502 h 2612594"/>
                              <a:gd name="GluePoint352X" fmla="*/ 2259495 w 2647519"/>
                              <a:gd name="GluePoint352Y" fmla="*/ 2128837 h 2612594"/>
                              <a:gd name="GluePoint353X" fmla="*/ 2249018 w 2647519"/>
                              <a:gd name="GluePoint353Y" fmla="*/ 2142172 h 2612594"/>
                              <a:gd name="GluePoint354X" fmla="*/ 2232825 w 2647519"/>
                              <a:gd name="GluePoint354Y" fmla="*/ 2155507 h 2612594"/>
                              <a:gd name="GluePoint355X" fmla="*/ 2206342 w 2647519"/>
                              <a:gd name="GluePoint355Y" fmla="*/ 2184829 h 2612594"/>
                              <a:gd name="GluePoint356X" fmla="*/ 2207107 w 2647519"/>
                              <a:gd name="GluePoint356Y" fmla="*/ 2187892 h 2612594"/>
                              <a:gd name="GluePoint357X" fmla="*/ 2179485 w 2647519"/>
                              <a:gd name="GluePoint357Y" fmla="*/ 2216467 h 2612594"/>
                              <a:gd name="GluePoint358X" fmla="*/ 2149957 w 2647519"/>
                              <a:gd name="GluePoint358Y" fmla="*/ 2237422 h 2612594"/>
                              <a:gd name="GluePoint359X" fmla="*/ 2126145 w 2647519"/>
                              <a:gd name="GluePoint359Y" fmla="*/ 2256472 h 2612594"/>
                              <a:gd name="GluePoint360X" fmla="*/ 2103587 w 2647519"/>
                              <a:gd name="GluePoint360Y" fmla="*/ 2272957 h 2612594"/>
                              <a:gd name="GluePoint361X" fmla="*/ 2107095 w 2647519"/>
                              <a:gd name="GluePoint361Y" fmla="*/ 2272665 h 2612594"/>
                              <a:gd name="GluePoint362X" fmla="*/ 2131860 w 2647519"/>
                              <a:gd name="GluePoint362Y" fmla="*/ 2254567 h 2612594"/>
                              <a:gd name="GluePoint363X" fmla="*/ 2155673 w 2647519"/>
                              <a:gd name="GluePoint363Y" fmla="*/ 2235517 h 2612594"/>
                              <a:gd name="GluePoint364X" fmla="*/ 2185200 w 2647519"/>
                              <a:gd name="GluePoint364Y" fmla="*/ 2214562 h 2612594"/>
                              <a:gd name="GluePoint365X" fmla="*/ 2212823 w 2647519"/>
                              <a:gd name="GluePoint365Y" fmla="*/ 2185987 h 2612594"/>
                              <a:gd name="GluePoint366X" fmla="*/ 2211870 w 2647519"/>
                              <a:gd name="GluePoint366Y" fmla="*/ 2182177 h 2612594"/>
                              <a:gd name="GluePoint367X" fmla="*/ 2238540 w 2647519"/>
                              <a:gd name="GluePoint367Y" fmla="*/ 2152650 h 2612594"/>
                              <a:gd name="GluePoint368X" fmla="*/ 2254733 w 2647519"/>
                              <a:gd name="GluePoint368Y" fmla="*/ 2139315 h 2612594"/>
                              <a:gd name="GluePoint369X" fmla="*/ 2265210 w 2647519"/>
                              <a:gd name="GluePoint369Y" fmla="*/ 2125980 h 2612594"/>
                              <a:gd name="GluePoint370X" fmla="*/ 2274735 w 2647519"/>
                              <a:gd name="GluePoint370Y" fmla="*/ 2112645 h 2612594"/>
                              <a:gd name="GluePoint371X" fmla="*/ 2302358 w 2647519"/>
                              <a:gd name="GluePoint371Y" fmla="*/ 2080260 h 2612594"/>
                              <a:gd name="GluePoint372X" fmla="*/ 2328075 w 2647519"/>
                              <a:gd name="GluePoint372Y" fmla="*/ 2046922 h 2612594"/>
                              <a:gd name="GluePoint373X" fmla="*/ 2367128 w 2647519"/>
                              <a:gd name="GluePoint373Y" fmla="*/ 1987867 h 2612594"/>
                              <a:gd name="GluePoint374X" fmla="*/ 2402370 w 2647519"/>
                              <a:gd name="GluePoint374Y" fmla="*/ 1927860 h 2612594"/>
                              <a:gd name="GluePoint375X" fmla="*/ 2429993 w 2647519"/>
                              <a:gd name="GluePoint375Y" fmla="*/ 1883092 h 2612594"/>
                              <a:gd name="GluePoint376X" fmla="*/ 2455710 w 2647519"/>
                              <a:gd name="GluePoint376Y" fmla="*/ 1837372 h 2612594"/>
                              <a:gd name="GluePoint377X" fmla="*/ 2465235 w 2647519"/>
                              <a:gd name="GluePoint377Y" fmla="*/ 1820227 h 2612594"/>
                              <a:gd name="GluePoint378X" fmla="*/ 2472855 w 2647519"/>
                              <a:gd name="GluePoint378Y" fmla="*/ 1804035 h 2612594"/>
                              <a:gd name="GluePoint379X" fmla="*/ 2485238 w 2647519"/>
                              <a:gd name="GluePoint379Y" fmla="*/ 1773555 h 2612594"/>
                              <a:gd name="GluePoint380X" fmla="*/ 2511908 w 2647519"/>
                              <a:gd name="GluePoint380Y" fmla="*/ 1715452 h 2612594"/>
                              <a:gd name="GluePoint381X" fmla="*/ 2522385 w 2647519"/>
                              <a:gd name="GluePoint381Y" fmla="*/ 1676400 h 2612594"/>
                              <a:gd name="GluePoint382X" fmla="*/ 2548103 w 2647519"/>
                              <a:gd name="GluePoint382Y" fmla="*/ 1598295 h 2612594"/>
                              <a:gd name="GluePoint383X" fmla="*/ 2559533 w 2647519"/>
                              <a:gd name="GluePoint383Y" fmla="*/ 1537335 h 2612594"/>
                              <a:gd name="GluePoint384X" fmla="*/ 2574773 w 2647519"/>
                              <a:gd name="GluePoint384Y" fmla="*/ 1463992 h 2612594"/>
                              <a:gd name="GluePoint385X" fmla="*/ 2578209 w 2647519"/>
                              <a:gd name="GluePoint385Y" fmla="*/ 1451109 h 2612594"/>
                              <a:gd name="GluePoint386X" fmla="*/ 2575725 w 2647519"/>
                              <a:gd name="GluePoint386Y" fmla="*/ 1450657 h 2612594"/>
                              <a:gd name="GluePoint387X" fmla="*/ 2576677 w 2647519"/>
                              <a:gd name="GluePoint387Y" fmla="*/ 1426845 h 2612594"/>
                              <a:gd name="GluePoint388X" fmla="*/ 2597632 w 2647519"/>
                              <a:gd name="GluePoint388Y" fmla="*/ 1404937 h 2612594"/>
                              <a:gd name="GluePoint389X" fmla="*/ 2586541 w 2647519"/>
                              <a:gd name="GluePoint389Y" fmla="*/ 1451152 h 2612594"/>
                              <a:gd name="GluePoint390X" fmla="*/ 2586542 w 2647519"/>
                              <a:gd name="GluePoint390Y" fmla="*/ 1451152 h 2612594"/>
                              <a:gd name="GluePoint391X" fmla="*/ 2597633 w 2647519"/>
                              <a:gd name="GluePoint391Y" fmla="*/ 1404938 h 2612594"/>
                              <a:gd name="GluePoint392X" fmla="*/ 2606205 w 2647519"/>
                              <a:gd name="GluePoint392Y" fmla="*/ 1395412 h 2612594"/>
                              <a:gd name="GluePoint393X" fmla="*/ 2600490 w 2647519"/>
                              <a:gd name="GluePoint393Y" fmla="*/ 1407795 h 2612594"/>
                              <a:gd name="GluePoint394X" fmla="*/ 2599181 w 2647519"/>
                              <a:gd name="GluePoint394Y" fmla="*/ 1433750 h 2612594"/>
                              <a:gd name="GluePoint395X" fmla="*/ 2598585 w 2647519"/>
                              <a:gd name="GluePoint395Y" fmla="*/ 1458277 h 2612594"/>
                              <a:gd name="GluePoint396X" fmla="*/ 2589060 w 2647519"/>
                              <a:gd name="GluePoint396Y" fmla="*/ 1487586 h 2612594"/>
                              <a:gd name="GluePoint397X" fmla="*/ 2589060 w 2647519"/>
                              <a:gd name="GluePoint397Y" fmla="*/ 1490934 h 2612594"/>
                              <a:gd name="GluePoint398X" fmla="*/ 2600490 w 2647519"/>
                              <a:gd name="GluePoint398Y" fmla="*/ 1458277 h 2612594"/>
                              <a:gd name="GluePoint399X" fmla="*/ 2602395 w 2647519"/>
                              <a:gd name="GluePoint399Y" fmla="*/ 1407794 h 2612594"/>
                              <a:gd name="GluePoint400X" fmla="*/ 2606836 w 2647519"/>
                              <a:gd name="GluePoint400Y" fmla="*/ 1398173 h 2612594"/>
                              <a:gd name="GluePoint401X" fmla="*/ 2565247 w 2647519"/>
                              <a:gd name="GluePoint401Y" fmla="*/ 1354454 h 2612594"/>
                              <a:gd name="GluePoint402X" fmla="*/ 2559006 w 2647519"/>
                              <a:gd name="GluePoint402Y" fmla="*/ 1369207 h 2612594"/>
                              <a:gd name="GluePoint403X" fmla="*/ 2556675 w 2647519"/>
                              <a:gd name="GluePoint403Y" fmla="*/ 1390650 h 2612594"/>
                              <a:gd name="GluePoint404X" fmla="*/ 2553670 w 2647519"/>
                              <a:gd name="GluePoint404Y" fmla="*/ 1380633 h 2612594"/>
                              <a:gd name="GluePoint405X" fmla="*/ 2552571 w 2647519"/>
                              <a:gd name="GluePoint405Y" fmla="*/ 1382047 h 2612594"/>
                              <a:gd name="GluePoint406X" fmla="*/ 2555723 w 2647519"/>
                              <a:gd name="GluePoint406Y" fmla="*/ 1392555 h 2612594"/>
                              <a:gd name="GluePoint407X" fmla="*/ 2553818 w 2647519"/>
                              <a:gd name="GluePoint407Y" fmla="*/ 1407795 h 2612594"/>
                              <a:gd name="GluePoint408X" fmla="*/ 2557628 w 2647519"/>
                              <a:gd name="GluePoint408Y" fmla="*/ 1420177 h 2612594"/>
                              <a:gd name="GluePoint409X" fmla="*/ 2560581 w 2647519"/>
                              <a:gd name="GluePoint409Y" fmla="*/ 1420013 h 2612594"/>
                              <a:gd name="GluePoint410X" fmla="*/ 2558580 w 2647519"/>
                              <a:gd name="GluePoint410Y" fmla="*/ 1413509 h 2612594"/>
                              <a:gd name="GluePoint411X" fmla="*/ 2560485 w 2647519"/>
                              <a:gd name="GluePoint411Y" fmla="*/ 1398269 h 2612594"/>
                              <a:gd name="GluePoint412X" fmla="*/ 2565247 w 2647519"/>
                              <a:gd name="GluePoint412Y" fmla="*/ 1354454 h 2612594"/>
                              <a:gd name="GluePoint413X" fmla="*/ 2645258 w 2647519"/>
                              <a:gd name="GluePoint413Y" fmla="*/ 1328737 h 2612594"/>
                              <a:gd name="GluePoint414X" fmla="*/ 2647163 w 2647519"/>
                              <a:gd name="GluePoint414Y" fmla="*/ 1329689 h 2612594"/>
                              <a:gd name="GluePoint415X" fmla="*/ 2646210 w 2647519"/>
                              <a:gd name="GluePoint415Y" fmla="*/ 1369694 h 2612594"/>
                              <a:gd name="GluePoint416X" fmla="*/ 2647163 w 2647519"/>
                              <a:gd name="GluePoint416Y" fmla="*/ 1397317 h 2612594"/>
                              <a:gd name="GluePoint417X" fmla="*/ 2644305 w 2647519"/>
                              <a:gd name="GluePoint417Y" fmla="*/ 1447799 h 2612594"/>
                              <a:gd name="GluePoint418X" fmla="*/ 2641448 w 2647519"/>
                              <a:gd name="GluePoint418Y" fmla="*/ 1476374 h 2612594"/>
                              <a:gd name="GluePoint419X" fmla="*/ 2632875 w 2647519"/>
                              <a:gd name="GluePoint419Y" fmla="*/ 1518284 h 2612594"/>
                              <a:gd name="GluePoint420X" fmla="*/ 2630018 w 2647519"/>
                              <a:gd name="GluePoint420Y" fmla="*/ 1553527 h 2612594"/>
                              <a:gd name="GluePoint421X" fmla="*/ 2615730 w 2647519"/>
                              <a:gd name="GluePoint421Y" fmla="*/ 1618297 h 2612594"/>
                              <a:gd name="GluePoint422X" fmla="*/ 2602395 w 2647519"/>
                              <a:gd name="GluePoint422Y" fmla="*/ 1674494 h 2612594"/>
                              <a:gd name="GluePoint423X" fmla="*/ 2578583 w 2647519"/>
                              <a:gd name="GluePoint423Y" fmla="*/ 1684972 h 2612594"/>
                              <a:gd name="GluePoint424X" fmla="*/ 2580488 w 2647519"/>
                              <a:gd name="GluePoint424Y" fmla="*/ 1679257 h 2612594"/>
                              <a:gd name="GluePoint425X" fmla="*/ 2584298 w 2647519"/>
                              <a:gd name="GluePoint425Y" fmla="*/ 1639252 h 2612594"/>
                              <a:gd name="GluePoint426X" fmla="*/ 2598585 w 2647519"/>
                              <a:gd name="GluePoint426Y" fmla="*/ 1597342 h 2612594"/>
                              <a:gd name="GluePoint427X" fmla="*/ 2610015 w 2647519"/>
                              <a:gd name="GluePoint427Y" fmla="*/ 1590675 h 2612594"/>
                              <a:gd name="GluePoint428X" fmla="*/ 2610015 w 2647519"/>
                              <a:gd name="GluePoint428Y" fmla="*/ 1590674 h 2612594"/>
                              <a:gd name="GluePoint429X" fmla="*/ 2622398 w 2647519"/>
                              <a:gd name="GluePoint429Y" fmla="*/ 1518284 h 2612594"/>
                              <a:gd name="GluePoint430X" fmla="*/ 2629065 w 2647519"/>
                              <a:gd name="GluePoint430Y" fmla="*/ 1483994 h 2612594"/>
                              <a:gd name="GluePoint431X" fmla="*/ 2634780 w 2647519"/>
                              <a:gd name="GluePoint431Y" fmla="*/ 1448752 h 2612594"/>
                              <a:gd name="GluePoint432X" fmla="*/ 2639543 w 2647519"/>
                              <a:gd name="GluePoint432Y" fmla="*/ 1415414 h 2612594"/>
                              <a:gd name="GluePoint433X" fmla="*/ 2641448 w 2647519"/>
                              <a:gd name="GluePoint433Y" fmla="*/ 1383982 h 2612594"/>
                              <a:gd name="GluePoint434X" fmla="*/ 2642400 w 2647519"/>
                              <a:gd name="GluePoint434Y" fmla="*/ 1357312 h 2612594"/>
                              <a:gd name="GluePoint435X" fmla="*/ 2644305 w 2647519"/>
                              <a:gd name="GluePoint435Y" fmla="*/ 1343024 h 2612594"/>
                              <a:gd name="GluePoint436X" fmla="*/ 2645258 w 2647519"/>
                              <a:gd name="GluePoint436Y" fmla="*/ 1328737 h 2612594"/>
                              <a:gd name="GluePoint437X" fmla="*/ 134151 w 2647519"/>
                              <a:gd name="GluePoint437Y" fmla="*/ 887095 h 2612594"/>
                              <a:gd name="GluePoint438X" fmla="*/ 134625 w 2647519"/>
                              <a:gd name="GluePoint438Y" fmla="*/ 887332 h 2612594"/>
                              <a:gd name="GluePoint439X" fmla="*/ 134670 w 2647519"/>
                              <a:gd name="GluePoint439Y" fmla="*/ 887199 h 2612594"/>
                              <a:gd name="GluePoint440X" fmla="*/ 191618 w 2647519"/>
                              <a:gd name="GluePoint440Y" fmla="*/ 750570 h 2612594"/>
                              <a:gd name="GluePoint441X" fmla="*/ 170663 w 2647519"/>
                              <a:gd name="GluePoint441Y" fmla="*/ 789622 h 2612594"/>
                              <a:gd name="GluePoint442X" fmla="*/ 153518 w 2647519"/>
                              <a:gd name="GluePoint442Y" fmla="*/ 803910 h 2612594"/>
                              <a:gd name="GluePoint443X" fmla="*/ 153477 w 2647519"/>
                              <a:gd name="GluePoint443Y" fmla="*/ 804822 h 2612594"/>
                              <a:gd name="GluePoint444X" fmla="*/ 151819 w 2647519"/>
                              <a:gd name="GluePoint444Y" fmla="*/ 841286 h 2612594"/>
                              <a:gd name="GluePoint445X" fmla="*/ 151867 w 2647519"/>
                              <a:gd name="GluePoint445Y" fmla="*/ 841199 h 2612594"/>
                              <a:gd name="GluePoint446X" fmla="*/ 153518 w 2647519"/>
                              <a:gd name="GluePoint446Y" fmla="*/ 804862 h 2612594"/>
                              <a:gd name="GluePoint447X" fmla="*/ 170663 w 2647519"/>
                              <a:gd name="GluePoint447Y" fmla="*/ 790574 h 2612594"/>
                              <a:gd name="GluePoint448X" fmla="*/ 191618 w 2647519"/>
                              <a:gd name="GluePoint448Y" fmla="*/ 751522 h 2612594"/>
                              <a:gd name="GluePoint449X" fmla="*/ 192332 w 2647519"/>
                              <a:gd name="GluePoint449Y" fmla="*/ 751998 h 2612594"/>
                              <a:gd name="GluePoint450X" fmla="*/ 192689 w 2647519"/>
                              <a:gd name="GluePoint450Y" fmla="*/ 751284 h 2612594"/>
                              <a:gd name="GluePoint451X" fmla="*/ 203047 w 2647519"/>
                              <a:gd name="GluePoint451Y" fmla="*/ 667702 h 2612594"/>
                              <a:gd name="GluePoint452X" fmla="*/ 189712 w 2647519"/>
                              <a:gd name="GluePoint452Y" fmla="*/ 677227 h 2612594"/>
                              <a:gd name="GluePoint453X" fmla="*/ 169710 w 2647519"/>
                              <a:gd name="GluePoint453Y" fmla="*/ 719137 h 2612594"/>
                              <a:gd name="GluePoint454X" fmla="*/ 174286 w 2647519"/>
                              <a:gd name="GluePoint454Y" fmla="*/ 722798 h 2612594"/>
                              <a:gd name="GluePoint455X" fmla="*/ 174435 w 2647519"/>
                              <a:gd name="GluePoint455Y" fmla="*/ 722155 h 2612594"/>
                              <a:gd name="GluePoint456X" fmla="*/ 170663 w 2647519"/>
                              <a:gd name="GluePoint456Y" fmla="*/ 719137 h 2612594"/>
                              <a:gd name="GluePoint457X" fmla="*/ 190665 w 2647519"/>
                              <a:gd name="GluePoint457Y" fmla="*/ 677227 h 2612594"/>
                              <a:gd name="GluePoint458X" fmla="*/ 202473 w 2647519"/>
                              <a:gd name="GluePoint458Y" fmla="*/ 668793 h 2612594"/>
                              <a:gd name="GluePoint459X" fmla="*/ 276390 w 2647519"/>
                              <a:gd name="GluePoint459Y" fmla="*/ 613410 h 2612594"/>
                              <a:gd name="GluePoint460X" fmla="*/ 275187 w 2647519"/>
                              <a:gd name="GluePoint460Y" fmla="*/ 614373 h 2612594"/>
                              <a:gd name="GluePoint461X" fmla="*/ 270080 w 2647519"/>
                              <a:gd name="GluePoint461Y" fmla="*/ 634008 h 2612594"/>
                              <a:gd name="GluePoint462X" fmla="*/ 266865 w 2647519"/>
                              <a:gd name="GluePoint462Y" fmla="*/ 643890 h 2612594"/>
                              <a:gd name="GluePoint463X" fmla="*/ 179235 w 2647519"/>
                              <a:gd name="GluePoint463Y" fmla="*/ 803910 h 2612594"/>
                              <a:gd name="GluePoint464X" fmla="*/ 166852 w 2647519"/>
                              <a:gd name="GluePoint464Y" fmla="*/ 842962 h 2612594"/>
                              <a:gd name="GluePoint465X" fmla="*/ 155422 w 2647519"/>
                              <a:gd name="GluePoint465Y" fmla="*/ 882967 h 2612594"/>
                              <a:gd name="GluePoint466X" fmla="*/ 130657 w 2647519"/>
                              <a:gd name="GluePoint466Y" fmla="*/ 966787 h 2612594"/>
                              <a:gd name="GluePoint467X" fmla="*/ 114465 w 2647519"/>
                              <a:gd name="GluePoint467Y" fmla="*/ 1023937 h 2612594"/>
                              <a:gd name="GluePoint468X" fmla="*/ 106845 w 2647519"/>
                              <a:gd name="GluePoint468Y" fmla="*/ 1066800 h 2612594"/>
                              <a:gd name="GluePoint469X" fmla="*/ 103035 w 2647519"/>
                              <a:gd name="GluePoint469Y" fmla="*/ 1088707 h 2612594"/>
                              <a:gd name="GluePoint470X" fmla="*/ 100177 w 2647519"/>
                              <a:gd name="GluePoint470Y" fmla="*/ 1110615 h 2612594"/>
                              <a:gd name="GluePoint471X" fmla="*/ 91605 w 2647519"/>
                              <a:gd name="GluePoint471Y" fmla="*/ 1169670 h 2612594"/>
                              <a:gd name="GluePoint472X" fmla="*/ 88747 w 2647519"/>
                              <a:gd name="GluePoint472Y" fmla="*/ 1205865 h 2612594"/>
                              <a:gd name="GluePoint473X" fmla="*/ 93510 w 2647519"/>
                              <a:gd name="GluePoint473Y" fmla="*/ 1243965 h 2612594"/>
                              <a:gd name="GluePoint474X" fmla="*/ 95742 w 2647519"/>
                              <a:gd name="GluePoint474Y" fmla="*/ 1223205 h 2612594"/>
                              <a:gd name="GluePoint475X" fmla="*/ 95415 w 2647519"/>
                              <a:gd name="GluePoint475Y" fmla="*/ 1216342 h 2612594"/>
                              <a:gd name="GluePoint476X" fmla="*/ 99225 w 2647519"/>
                              <a:gd name="GluePoint476Y" fmla="*/ 1176337 h 2612594"/>
                              <a:gd name="GluePoint477X" fmla="*/ 107797 w 2647519"/>
                              <a:gd name="GluePoint477Y" fmla="*/ 1117282 h 2612594"/>
                              <a:gd name="GluePoint478X" fmla="*/ 114596 w 2647519"/>
                              <a:gd name="GluePoint478Y" fmla="*/ 1109123 h 2612594"/>
                              <a:gd name="GluePoint479X" fmla="*/ 124469 w 2647519"/>
                              <a:gd name="GluePoint479Y" fmla="*/ 1043051 h 2612594"/>
                              <a:gd name="GluePoint480X" fmla="*/ 123990 w 2647519"/>
                              <a:gd name="GluePoint480Y" fmla="*/ 1031557 h 2612594"/>
                              <a:gd name="GluePoint481X" fmla="*/ 133400 w 2647519"/>
                              <a:gd name="GluePoint481Y" fmla="*/ 1004580 h 2612594"/>
                              <a:gd name="GluePoint482X" fmla="*/ 138999 w 2647519"/>
                              <a:gd name="GluePoint482Y" fmla="*/ 981931 h 2612594"/>
                              <a:gd name="GluePoint483X" fmla="*/ 137325 w 2647519"/>
                              <a:gd name="GluePoint483Y" fmla="*/ 985837 h 2612594"/>
                              <a:gd name="GluePoint484X" fmla="*/ 131610 w 2647519"/>
                              <a:gd name="GluePoint484Y" fmla="*/ 983932 h 2612594"/>
                              <a:gd name="GluePoint485X" fmla="*/ 117322 w 2647519"/>
                              <a:gd name="GluePoint485Y" fmla="*/ 1024890 h 2612594"/>
                              <a:gd name="GluePoint486X" fmla="*/ 118275 w 2647519"/>
                              <a:gd name="GluePoint486Y" fmla="*/ 1047750 h 2612594"/>
                              <a:gd name="GluePoint487X" fmla="*/ 111607 w 2647519"/>
                              <a:gd name="GluePoint487Y" fmla="*/ 1091565 h 2612594"/>
                              <a:gd name="GluePoint488X" fmla="*/ 110655 w 2647519"/>
                              <a:gd name="GluePoint488Y" fmla="*/ 1099185 h 2612594"/>
                              <a:gd name="GluePoint489X" fmla="*/ 101130 w 2647519"/>
                              <a:gd name="GluePoint489Y" fmla="*/ 1110615 h 2612594"/>
                              <a:gd name="GluePoint490X" fmla="*/ 103987 w 2647519"/>
                              <a:gd name="GluePoint490Y" fmla="*/ 1088707 h 2612594"/>
                              <a:gd name="GluePoint491X" fmla="*/ 107797 w 2647519"/>
                              <a:gd name="GluePoint491Y" fmla="*/ 1066800 h 2612594"/>
                              <a:gd name="GluePoint492X" fmla="*/ 115417 w 2647519"/>
                              <a:gd name="GluePoint492Y" fmla="*/ 1023937 h 2612594"/>
                              <a:gd name="GluePoint493X" fmla="*/ 131610 w 2647519"/>
                              <a:gd name="GluePoint493Y" fmla="*/ 966787 h 2612594"/>
                              <a:gd name="GluePoint494X" fmla="*/ 156375 w 2647519"/>
                              <a:gd name="GluePoint494Y" fmla="*/ 882967 h 2612594"/>
                              <a:gd name="GluePoint495X" fmla="*/ 167805 w 2647519"/>
                              <a:gd name="GluePoint495Y" fmla="*/ 842962 h 2612594"/>
                              <a:gd name="GluePoint496X" fmla="*/ 180187 w 2647519"/>
                              <a:gd name="GluePoint496Y" fmla="*/ 803910 h 2612594"/>
                              <a:gd name="GluePoint497X" fmla="*/ 267817 w 2647519"/>
                              <a:gd name="GluePoint497Y" fmla="*/ 643890 h 2612594"/>
                              <a:gd name="GluePoint498X" fmla="*/ 276390 w 2647519"/>
                              <a:gd name="GluePoint498Y" fmla="*/ 613410 h 2612594"/>
                              <a:gd name="GluePoint499X" fmla="*/ 293536 w 2647519"/>
                              <a:gd name="GluePoint499Y" fmla="*/ 518160 h 2612594"/>
                              <a:gd name="GluePoint500X" fmla="*/ 293535 w 2647519"/>
                              <a:gd name="GluePoint500Y" fmla="*/ 518160 h 2612594"/>
                              <a:gd name="GluePoint501X" fmla="*/ 298297 w 2647519"/>
                              <a:gd name="GluePoint501Y" fmla="*/ 521970 h 2612594"/>
                              <a:gd name="GluePoint502X" fmla="*/ 298297 w 2647519"/>
                              <a:gd name="GluePoint502Y" fmla="*/ 521969 h 2612594"/>
                              <a:gd name="GluePoint503X" fmla="*/ 465169 w 2647519"/>
                              <a:gd name="GluePoint503Y" fmla="*/ 382550 h 2612594"/>
                              <a:gd name="GluePoint504X" fmla="*/ 464986 w 2647519"/>
                              <a:gd name="GluePoint504Y" fmla="*/ 382696 h 2612594"/>
                              <a:gd name="GluePoint505X" fmla="*/ 464430 w 2647519"/>
                              <a:gd name="GluePoint505Y" fmla="*/ 383325 h 2612594"/>
                              <a:gd name="GluePoint506X" fmla="*/ 456651 w 2647519"/>
                              <a:gd name="GluePoint506Y" fmla="*/ 391477 h 2612594"/>
                              <a:gd name="GluePoint507X" fmla="*/ 454684 w 2647519"/>
                              <a:gd name="GluePoint507Y" fmla="*/ 394338 h 2612594"/>
                              <a:gd name="GluePoint508X" fmla="*/ 453399 w 2647519"/>
                              <a:gd name="GluePoint508Y" fmla="*/ 395790 h 2612594"/>
                              <a:gd name="GluePoint509X" fmla="*/ 447840 w 2647519"/>
                              <a:gd name="GluePoint509Y" fmla="*/ 403860 h 2612594"/>
                              <a:gd name="GluePoint510X" fmla="*/ 389738 w 2647519"/>
                              <a:gd name="GluePoint510Y" fmla="*/ 472440 h 2612594"/>
                              <a:gd name="GluePoint511X" fmla="*/ 373545 w 2647519"/>
                              <a:gd name="GluePoint511Y" fmla="*/ 491490 h 2612594"/>
                              <a:gd name="GluePoint512X" fmla="*/ 357353 w 2647519"/>
                              <a:gd name="GluePoint512Y" fmla="*/ 511492 h 2612594"/>
                              <a:gd name="GluePoint513X" fmla="*/ 285752 w 2647519"/>
                              <a:gd name="GluePoint513Y" fmla="*/ 590631 h 2612594"/>
                              <a:gd name="GluePoint514X" fmla="*/ 358305 w 2647519"/>
                              <a:gd name="GluePoint514Y" fmla="*/ 510540 h 2612594"/>
                              <a:gd name="GluePoint515X" fmla="*/ 374497 w 2647519"/>
                              <a:gd name="GluePoint515Y" fmla="*/ 490537 h 2612594"/>
                              <a:gd name="GluePoint516X" fmla="*/ 390690 w 2647519"/>
                              <a:gd name="GluePoint516Y" fmla="*/ 471487 h 2612594"/>
                              <a:gd name="GluePoint517X" fmla="*/ 448792 w 2647519"/>
                              <a:gd name="GluePoint517Y" fmla="*/ 402907 h 2612594"/>
                              <a:gd name="GluePoint518X" fmla="*/ 454684 w 2647519"/>
                              <a:gd name="GluePoint518Y" fmla="*/ 394338 h 2612594"/>
                              <a:gd name="GluePoint519X" fmla="*/ 464430 w 2647519"/>
                              <a:gd name="GluePoint519Y" fmla="*/ 383325 h 2612594"/>
                              <a:gd name="GluePoint520X" fmla="*/ 489348 w 2647519"/>
                              <a:gd name="GluePoint520Y" fmla="*/ 316869 h 2612594"/>
                              <a:gd name="GluePoint521X" fmla="*/ 481127 w 2647519"/>
                              <a:gd name="GluePoint521Y" fmla="*/ 319733 h 2612594"/>
                              <a:gd name="GluePoint522X" fmla="*/ 475013 w 2647519"/>
                              <a:gd name="GluePoint522Y" fmla="*/ 322003 h 2612594"/>
                              <a:gd name="GluePoint523X" fmla="*/ 473558 w 2647519"/>
                              <a:gd name="GluePoint523Y" fmla="*/ 323849 h 2612594"/>
                              <a:gd name="GluePoint524X" fmla="*/ 463080 w 2647519"/>
                              <a:gd name="GluePoint524Y" fmla="*/ 333374 h 2612594"/>
                              <a:gd name="GluePoint525X" fmla="*/ 436410 w 2647519"/>
                              <a:gd name="GluePoint525Y" fmla="*/ 350519 h 2612594"/>
                              <a:gd name="GluePoint526X" fmla="*/ 418313 w 2647519"/>
                              <a:gd name="GluePoint526Y" fmla="*/ 370522 h 2612594"/>
                              <a:gd name="GluePoint527X" fmla="*/ 401168 w 2647519"/>
                              <a:gd name="GluePoint527Y" fmla="*/ 390524 h 2612594"/>
                              <a:gd name="GluePoint528X" fmla="*/ 389738 w 2647519"/>
                              <a:gd name="GluePoint528Y" fmla="*/ 401002 h 2612594"/>
                              <a:gd name="GluePoint529X" fmla="*/ 389350 w 2647519"/>
                              <a:gd name="GluePoint529Y" fmla="*/ 400516 h 2612594"/>
                              <a:gd name="GluePoint530X" fmla="*/ 378546 w 2647519"/>
                              <a:gd name="GluePoint530Y" fmla="*/ 413504 h 2612594"/>
                              <a:gd name="GluePoint531X" fmla="*/ 360210 w 2647519"/>
                              <a:gd name="GluePoint531Y" fmla="*/ 436245 h 2612594"/>
                              <a:gd name="GluePoint532X" fmla="*/ 330683 w 2647519"/>
                              <a:gd name="GluePoint532Y" fmla="*/ 468630 h 2612594"/>
                              <a:gd name="GluePoint533X" fmla="*/ 335445 w 2647519"/>
                              <a:gd name="GluePoint533Y" fmla="*/ 474344 h 2612594"/>
                              <a:gd name="GluePoint534X" fmla="*/ 335536 w 2647519"/>
                              <a:gd name="GluePoint534Y" fmla="*/ 474264 h 2612594"/>
                              <a:gd name="GluePoint535X" fmla="*/ 331635 w 2647519"/>
                              <a:gd name="GluePoint535Y" fmla="*/ 469582 h 2612594"/>
                              <a:gd name="GluePoint536X" fmla="*/ 361162 w 2647519"/>
                              <a:gd name="GluePoint536Y" fmla="*/ 437197 h 2612594"/>
                              <a:gd name="GluePoint537X" fmla="*/ 390690 w 2647519"/>
                              <a:gd name="GluePoint537Y" fmla="*/ 401002 h 2612594"/>
                              <a:gd name="GluePoint538X" fmla="*/ 402120 w 2647519"/>
                              <a:gd name="GluePoint538Y" fmla="*/ 390525 h 2612594"/>
                              <a:gd name="GluePoint539X" fmla="*/ 419265 w 2647519"/>
                              <a:gd name="GluePoint539Y" fmla="*/ 370522 h 2612594"/>
                              <a:gd name="GluePoint540X" fmla="*/ 437362 w 2647519"/>
                              <a:gd name="GluePoint540Y" fmla="*/ 350520 h 2612594"/>
                              <a:gd name="GluePoint541X" fmla="*/ 464032 w 2647519"/>
                              <a:gd name="GluePoint541Y" fmla="*/ 333375 h 2612594"/>
                              <a:gd name="GluePoint542X" fmla="*/ 474510 w 2647519"/>
                              <a:gd name="GluePoint542Y" fmla="*/ 323850 h 2612594"/>
                              <a:gd name="GluePoint543X" fmla="*/ 485940 w 2647519"/>
                              <a:gd name="GluePoint543Y" fmla="*/ 319564 h 2612594"/>
                              <a:gd name="GluePoint544X" fmla="*/ 489548 w 2647519"/>
                              <a:gd name="GluePoint544Y" fmla="*/ 318444 h 2612594"/>
                              <a:gd name="GluePoint545X" fmla="*/ 1868970 w 2647519"/>
                              <a:gd name="GluePoint545Y" fmla="*/ 144780 h 2612594"/>
                              <a:gd name="GluePoint546X" fmla="*/ 1917547 w 2647519"/>
                              <a:gd name="GluePoint546Y" fmla="*/ 166687 h 2612594"/>
                              <a:gd name="GluePoint547X" fmla="*/ 1938502 w 2647519"/>
                              <a:gd name="GluePoint547Y" fmla="*/ 183832 h 2612594"/>
                              <a:gd name="GluePoint548X" fmla="*/ 1891830 w 2647519"/>
                              <a:gd name="GluePoint548Y" fmla="*/ 160972 h 2612594"/>
                              <a:gd name="GluePoint549X" fmla="*/ 1868970 w 2647519"/>
                              <a:gd name="GluePoint549Y" fmla="*/ 144780 h 2612594"/>
                              <a:gd name="GluePoint550X" fmla="*/ 1710855 w 2647519"/>
                              <a:gd name="GluePoint550Y" fmla="*/ 75247 h 2612594"/>
                              <a:gd name="GluePoint551X" fmla="*/ 1748955 w 2647519"/>
                              <a:gd name="GluePoint551Y" fmla="*/ 83819 h 2612594"/>
                              <a:gd name="GluePoint552X" fmla="*/ 1802295 w 2647519"/>
                              <a:gd name="GluePoint552Y" fmla="*/ 110489 h 2612594"/>
                              <a:gd name="GluePoint553X" fmla="*/ 1710855 w 2647519"/>
                              <a:gd name="GluePoint553Y" fmla="*/ 75247 h 2612594"/>
                              <a:gd name="GluePoint554X" fmla="*/ 1137451 w 2647519"/>
                              <a:gd name="GluePoint554Y" fmla="*/ 68937 h 2612594"/>
                              <a:gd name="GluePoint555X" fmla="*/ 1117448 w 2647519"/>
                              <a:gd name="GluePoint555Y" fmla="*/ 71437 h 2612594"/>
                              <a:gd name="GluePoint556X" fmla="*/ 1074585 w 2647519"/>
                              <a:gd name="GluePoint556Y" fmla="*/ 77152 h 2612594"/>
                              <a:gd name="GluePoint557X" fmla="*/ 1032675 w 2647519"/>
                              <a:gd name="GluePoint557Y" fmla="*/ 86677 h 2612594"/>
                              <a:gd name="GluePoint558X" fmla="*/ 1014578 w 2647519"/>
                              <a:gd name="GluePoint558Y" fmla="*/ 92392 h 2612594"/>
                              <a:gd name="GluePoint559X" fmla="*/ 993623 w 2647519"/>
                              <a:gd name="GluePoint559Y" fmla="*/ 98107 h 2612594"/>
                              <a:gd name="GluePoint560X" fmla="*/ 947769 w 2647519"/>
                              <a:gd name="GluePoint560Y" fmla="*/ 107115 h 2612594"/>
                              <a:gd name="GluePoint561X" fmla="*/ 939330 w 2647519"/>
                              <a:gd name="GluePoint561Y" fmla="*/ 110490 h 2612594"/>
                              <a:gd name="GluePoint562X" fmla="*/ 881228 w 2647519"/>
                              <a:gd name="GluePoint562Y" fmla="*/ 130492 h 2612594"/>
                              <a:gd name="GluePoint563X" fmla="*/ 824078 w 2647519"/>
                              <a:gd name="GluePoint563Y" fmla="*/ 153352 h 2612594"/>
                              <a:gd name="GluePoint564X" fmla="*/ 784073 w 2647519"/>
                              <a:gd name="GluePoint564Y" fmla="*/ 171450 h 2612594"/>
                              <a:gd name="GluePoint565X" fmla="*/ 757403 w 2647519"/>
                              <a:gd name="GluePoint565Y" fmla="*/ 181927 h 2612594"/>
                              <a:gd name="GluePoint566X" fmla="*/ 691680 w 2647519"/>
                              <a:gd name="GluePoint566Y" fmla="*/ 212407 h 2612594"/>
                              <a:gd name="GluePoint567X" fmla="*/ 660248 w 2647519"/>
                              <a:gd name="GluePoint567Y" fmla="*/ 232410 h 2612594"/>
                              <a:gd name="GluePoint568X" fmla="*/ 629768 w 2647519"/>
                              <a:gd name="GluePoint568Y" fmla="*/ 252412 h 2612594"/>
                              <a:gd name="GluePoint569X" fmla="*/ 581190 w 2647519"/>
                              <a:gd name="GluePoint569Y" fmla="*/ 288607 h 2612594"/>
                              <a:gd name="GluePoint570X" fmla="*/ 535470 w 2647519"/>
                              <a:gd name="GluePoint570Y" fmla="*/ 324802 h 2612594"/>
                              <a:gd name="GluePoint571X" fmla="*/ 491713 w 2647519"/>
                              <a:gd name="GluePoint571Y" fmla="*/ 362974 h 2612594"/>
                              <a:gd name="GluePoint572X" fmla="*/ 495465 w 2647519"/>
                              <a:gd name="GluePoint572Y" fmla="*/ 367665 h 2612594"/>
                              <a:gd name="GluePoint573X" fmla="*/ 504752 w 2647519"/>
                              <a:gd name="GluePoint573Y" fmla="*/ 361295 h 2612594"/>
                              <a:gd name="GluePoint574X" fmla="*/ 512657 w 2647519"/>
                              <a:gd name="GluePoint574Y" fmla="*/ 355403 h 2612594"/>
                              <a:gd name="GluePoint575X" fmla="*/ 541185 w 2647519"/>
                              <a:gd name="GluePoint575Y" fmla="*/ 330517 h 2612594"/>
                              <a:gd name="GluePoint576X" fmla="*/ 586905 w 2647519"/>
                              <a:gd name="GluePoint576Y" fmla="*/ 294322 h 2612594"/>
                              <a:gd name="GluePoint577X" fmla="*/ 635482 w 2647519"/>
                              <a:gd name="GluePoint577Y" fmla="*/ 258127 h 2612594"/>
                              <a:gd name="GluePoint578X" fmla="*/ 665962 w 2647519"/>
                              <a:gd name="GluePoint578Y" fmla="*/ 238124 h 2612594"/>
                              <a:gd name="GluePoint579X" fmla="*/ 697395 w 2647519"/>
                              <a:gd name="GluePoint579Y" fmla="*/ 218122 h 2612594"/>
                              <a:gd name="GluePoint580X" fmla="*/ 763117 w 2647519"/>
                              <a:gd name="GluePoint580Y" fmla="*/ 187642 h 2612594"/>
                              <a:gd name="GluePoint581X" fmla="*/ 788835 w 2647519"/>
                              <a:gd name="GluePoint581Y" fmla="*/ 174307 h 2612594"/>
                              <a:gd name="GluePoint582X" fmla="*/ 828840 w 2647519"/>
                              <a:gd name="GluePoint582Y" fmla="*/ 156209 h 2612594"/>
                              <a:gd name="GluePoint583X" fmla="*/ 885990 w 2647519"/>
                              <a:gd name="GluePoint583Y" fmla="*/ 133349 h 2612594"/>
                              <a:gd name="GluePoint584X" fmla="*/ 944092 w 2647519"/>
                              <a:gd name="GluePoint584Y" fmla="*/ 113347 h 2612594"/>
                              <a:gd name="GluePoint585X" fmla="*/ 968499 w 2647519"/>
                              <a:gd name="GluePoint585Y" fmla="*/ 108553 h 2612594"/>
                              <a:gd name="GluePoint586X" fmla="*/ 980289 w 2647519"/>
                              <a:gd name="GluePoint586Y" fmla="*/ 104524 h 2612594"/>
                              <a:gd name="GluePoint587X" fmla="*/ 1140765 w 2647519"/>
                              <a:gd name="GluePoint587Y" fmla="*/ 69904 h 2612594"/>
                              <a:gd name="GluePoint588X" fmla="*/ 1478088 w 2647519"/>
                              <a:gd name="GluePoint588Y" fmla="*/ 48458 h 2612594"/>
                              <a:gd name="GluePoint589X" fmla="*/ 1498447 w 2647519"/>
                              <a:gd name="GluePoint589Y" fmla="*/ 50482 h 2612594"/>
                              <a:gd name="GluePoint590X" fmla="*/ 1526070 w 2647519"/>
                              <a:gd name="GluePoint590Y" fmla="*/ 60007 h 2612594"/>
                              <a:gd name="GluePoint591X" fmla="*/ 1505115 w 2647519"/>
                              <a:gd name="GluePoint591Y" fmla="*/ 57150 h 2612594"/>
                              <a:gd name="GluePoint592X" fmla="*/ 1461300 w 2647519"/>
                              <a:gd name="GluePoint592Y" fmla="*/ 48577 h 2612594"/>
                              <a:gd name="GluePoint593X" fmla="*/ 1478088 w 2647519"/>
                              <a:gd name="GluePoint593Y" fmla="*/ 48458 h 2612594"/>
                              <a:gd name="GluePoint594X" fmla="*/ 1588935 w 2647519"/>
                              <a:gd name="GluePoint594Y" fmla="*/ 40957 h 2612594"/>
                              <a:gd name="GluePoint595X" fmla="*/ 1627987 w 2647519"/>
                              <a:gd name="GluePoint595Y" fmla="*/ 43814 h 2612594"/>
                              <a:gd name="GluePoint596X" fmla="*/ 1675612 w 2647519"/>
                              <a:gd name="GluePoint596Y" fmla="*/ 62864 h 2612594"/>
                              <a:gd name="GluePoint597X" fmla="*/ 1616557 w 2647519"/>
                              <a:gd name="GluePoint597Y" fmla="*/ 52387 h 2612594"/>
                              <a:gd name="GluePoint598X" fmla="*/ 1588935 w 2647519"/>
                              <a:gd name="GluePoint598Y" fmla="*/ 40957 h 2612594"/>
                              <a:gd name="GluePoint599X" fmla="*/ 1270324 w 2647519"/>
                              <a:gd name="GluePoint599Y" fmla="*/ 40719 h 2612594"/>
                              <a:gd name="GluePoint600X" fmla="*/ 1160310 w 2647519"/>
                              <a:gd name="GluePoint600Y" fmla="*/ 46672 h 2612594"/>
                              <a:gd name="GluePoint601X" fmla="*/ 1084110 w 2647519"/>
                              <a:gd name="GluePoint601Y" fmla="*/ 57149 h 2612594"/>
                              <a:gd name="GluePoint602X" fmla="*/ 1047915 w 2647519"/>
                              <a:gd name="GluePoint602Y" fmla="*/ 66674 h 2612594"/>
                              <a:gd name="GluePoint603X" fmla="*/ 1016482 w 2647519"/>
                              <a:gd name="GluePoint603Y" fmla="*/ 78104 h 2612594"/>
                              <a:gd name="GluePoint604X" fmla="*/ 972667 w 2647519"/>
                              <a:gd name="GluePoint604Y" fmla="*/ 83819 h 2612594"/>
                              <a:gd name="GluePoint605X" fmla="*/ 806932 w 2647519"/>
                              <a:gd name="GluePoint605Y" fmla="*/ 147637 h 2612594"/>
                              <a:gd name="GluePoint606X" fmla="*/ 746925 w 2647519"/>
                              <a:gd name="GluePoint606Y" fmla="*/ 174307 h 2612594"/>
                              <a:gd name="GluePoint607X" fmla="*/ 728827 w 2647519"/>
                              <a:gd name="GluePoint607Y" fmla="*/ 180974 h 2612594"/>
                              <a:gd name="GluePoint608X" fmla="*/ 712635 w 2647519"/>
                              <a:gd name="GluePoint608Y" fmla="*/ 189547 h 2612594"/>
                              <a:gd name="GluePoint609X" fmla="*/ 682155 w 2647519"/>
                              <a:gd name="GluePoint609Y" fmla="*/ 205739 h 2612594"/>
                              <a:gd name="GluePoint610X" fmla="*/ 634530 w 2647519"/>
                              <a:gd name="GluePoint610Y" fmla="*/ 230504 h 2612594"/>
                              <a:gd name="GluePoint611X" fmla="*/ 598335 w 2647519"/>
                              <a:gd name="GluePoint611Y" fmla="*/ 259079 h 2612594"/>
                              <a:gd name="GluePoint612X" fmla="*/ 493560 w 2647519"/>
                              <a:gd name="GluePoint612Y" fmla="*/ 340994 h 2612594"/>
                              <a:gd name="GluePoint613X" fmla="*/ 471664 w 2647519"/>
                              <a:gd name="GluePoint613Y" fmla="*/ 360034 h 2612594"/>
                              <a:gd name="GluePoint614X" fmla="*/ 450243 w 2647519"/>
                              <a:gd name="GluePoint614Y" fmla="*/ 379593 h 2612594"/>
                              <a:gd name="GluePoint615X" fmla="*/ 450697 w 2647519"/>
                              <a:gd name="GluePoint615Y" fmla="*/ 380047 h 2612594"/>
                              <a:gd name="GluePoint616X" fmla="*/ 285915 w 2647519"/>
                              <a:gd name="GluePoint616Y" fmla="*/ 573404 h 2612594"/>
                              <a:gd name="GluePoint617X" fmla="*/ 252577 w 2647519"/>
                              <a:gd name="GluePoint617Y" fmla="*/ 619124 h 2612594"/>
                              <a:gd name="GluePoint618X" fmla="*/ 237337 w 2647519"/>
                              <a:gd name="GluePoint618Y" fmla="*/ 646747 h 2612594"/>
                              <a:gd name="GluePoint619X" fmla="*/ 222097 w 2647519"/>
                              <a:gd name="GluePoint619Y" fmla="*/ 672464 h 2612594"/>
                              <a:gd name="GluePoint620X" fmla="*/ 193522 w 2647519"/>
                              <a:gd name="GluePoint620Y" fmla="*/ 725804 h 2612594"/>
                              <a:gd name="GluePoint621X" fmla="*/ 162439 w 2647519"/>
                              <a:gd name="GluePoint621Y" fmla="*/ 774785 h 2612594"/>
                              <a:gd name="GluePoint622X" fmla="*/ 162090 w 2647519"/>
                              <a:gd name="GluePoint622Y" fmla="*/ 776287 h 2612594"/>
                              <a:gd name="GluePoint623X" fmla="*/ 151612 w 2647519"/>
                              <a:gd name="GluePoint623Y" fmla="*/ 804862 h 2612594"/>
                              <a:gd name="GluePoint624X" fmla="*/ 143992 w 2647519"/>
                              <a:gd name="GluePoint624Y" fmla="*/ 818197 h 2612594"/>
                              <a:gd name="GluePoint625X" fmla="*/ 142087 w 2647519"/>
                              <a:gd name="GluePoint625Y" fmla="*/ 820102 h 2612594"/>
                              <a:gd name="GluePoint626X" fmla="*/ 133634 w 2647519"/>
                              <a:gd name="GluePoint626Y" fmla="*/ 848201 h 2612594"/>
                              <a:gd name="GluePoint627X" fmla="*/ 131610 w 2647519"/>
                              <a:gd name="GluePoint627Y" fmla="*/ 864870 h 2612594"/>
                              <a:gd name="GluePoint628X" fmla="*/ 129705 w 2647519"/>
                              <a:gd name="GluePoint628Y" fmla="*/ 888682 h 2612594"/>
                              <a:gd name="GluePoint629X" fmla="*/ 116370 w 2647519"/>
                              <a:gd name="GluePoint629Y" fmla="*/ 927735 h 2612594"/>
                              <a:gd name="GluePoint630X" fmla="*/ 103987 w 2647519"/>
                              <a:gd name="GluePoint630Y" fmla="*/ 966787 h 2612594"/>
                              <a:gd name="GluePoint631X" fmla="*/ 90652 w 2647519"/>
                              <a:gd name="GluePoint631Y" fmla="*/ 1023937 h 2612594"/>
                              <a:gd name="GluePoint632X" fmla="*/ 83032 w 2647519"/>
                              <a:gd name="GluePoint632Y" fmla="*/ 1076325 h 2612594"/>
                              <a:gd name="GluePoint633X" fmla="*/ 78270 w 2647519"/>
                              <a:gd name="GluePoint633Y" fmla="*/ 1128712 h 2612594"/>
                              <a:gd name="GluePoint634X" fmla="*/ 84937 w 2647519"/>
                              <a:gd name="GluePoint634Y" fmla="*/ 1092517 h 2612594"/>
                              <a:gd name="GluePoint635X" fmla="*/ 85555 w 2647519"/>
                              <a:gd name="GluePoint635Y" fmla="*/ 1089530 h 2612594"/>
                              <a:gd name="GluePoint636X" fmla="*/ 86842 w 2647519"/>
                              <a:gd name="GluePoint636Y" fmla="*/ 1075372 h 2612594"/>
                              <a:gd name="GluePoint637X" fmla="*/ 94462 w 2647519"/>
                              <a:gd name="GluePoint637Y" fmla="*/ 1022985 h 2612594"/>
                              <a:gd name="GluePoint638X" fmla="*/ 96848 w 2647519"/>
                              <a:gd name="GluePoint638Y" fmla="*/ 1023781 h 2612594"/>
                              <a:gd name="GluePoint639X" fmla="*/ 97055 w 2647519"/>
                              <a:gd name="GluePoint639Y" fmla="*/ 1022896 h 2612594"/>
                              <a:gd name="GluePoint640X" fmla="*/ 94463 w 2647519"/>
                              <a:gd name="GluePoint640Y" fmla="*/ 1022032 h 2612594"/>
                              <a:gd name="GluePoint641X" fmla="*/ 107798 w 2647519"/>
                              <a:gd name="GluePoint641Y" fmla="*/ 964882 h 2612594"/>
                              <a:gd name="GluePoint642X" fmla="*/ 120180 w 2647519"/>
                              <a:gd name="GluePoint642Y" fmla="*/ 925829 h 2612594"/>
                              <a:gd name="GluePoint643X" fmla="*/ 133454 w 2647519"/>
                              <a:gd name="GluePoint643Y" fmla="*/ 886956 h 2612594"/>
                              <a:gd name="GluePoint644X" fmla="*/ 132563 w 2647519"/>
                              <a:gd name="GluePoint644Y" fmla="*/ 886777 h 2612594"/>
                              <a:gd name="GluePoint645X" fmla="*/ 134468 w 2647519"/>
                              <a:gd name="GluePoint645Y" fmla="*/ 862965 h 2612594"/>
                              <a:gd name="GluePoint646X" fmla="*/ 144945 w 2647519"/>
                              <a:gd name="GluePoint646Y" fmla="*/ 818197 h 2612594"/>
                              <a:gd name="GluePoint647X" fmla="*/ 152565 w 2647519"/>
                              <a:gd name="GluePoint647Y" fmla="*/ 804862 h 2612594"/>
                              <a:gd name="GluePoint648X" fmla="*/ 152821 w 2647519"/>
                              <a:gd name="GluePoint648Y" fmla="*/ 804166 h 2612594"/>
                              <a:gd name="GluePoint649X" fmla="*/ 163043 w 2647519"/>
                              <a:gd name="GluePoint649Y" fmla="*/ 776287 h 2612594"/>
                              <a:gd name="GluePoint650X" fmla="*/ 194475 w 2647519"/>
                              <a:gd name="GluePoint650Y" fmla="*/ 726757 h 2612594"/>
                              <a:gd name="GluePoint651X" fmla="*/ 223050 w 2647519"/>
                              <a:gd name="GluePoint651Y" fmla="*/ 673417 h 2612594"/>
                              <a:gd name="GluePoint652X" fmla="*/ 238290 w 2647519"/>
                              <a:gd name="GluePoint652Y" fmla="*/ 647700 h 2612594"/>
                              <a:gd name="GluePoint653X" fmla="*/ 253530 w 2647519"/>
                              <a:gd name="GluePoint653Y" fmla="*/ 620077 h 2612594"/>
                              <a:gd name="GluePoint654X" fmla="*/ 286868 w 2647519"/>
                              <a:gd name="GluePoint654Y" fmla="*/ 574357 h 2612594"/>
                              <a:gd name="GluePoint655X" fmla="*/ 451650 w 2647519"/>
                              <a:gd name="GluePoint655Y" fmla="*/ 381000 h 2612594"/>
                              <a:gd name="GluePoint656X" fmla="*/ 495465 w 2647519"/>
                              <a:gd name="GluePoint656Y" fmla="*/ 340995 h 2612594"/>
                              <a:gd name="GluePoint657X" fmla="*/ 600240 w 2647519"/>
                              <a:gd name="GluePoint657Y" fmla="*/ 259080 h 2612594"/>
                              <a:gd name="GluePoint658X" fmla="*/ 636435 w 2647519"/>
                              <a:gd name="GluePoint658Y" fmla="*/ 230505 h 2612594"/>
                              <a:gd name="GluePoint659X" fmla="*/ 684060 w 2647519"/>
                              <a:gd name="GluePoint659Y" fmla="*/ 205740 h 2612594"/>
                              <a:gd name="GluePoint660X" fmla="*/ 714540 w 2647519"/>
                              <a:gd name="GluePoint660Y" fmla="*/ 189547 h 2612594"/>
                              <a:gd name="GluePoint661X" fmla="*/ 730733 w 2647519"/>
                              <a:gd name="GluePoint661Y" fmla="*/ 180975 h 2612594"/>
                              <a:gd name="GluePoint662X" fmla="*/ 748830 w 2647519"/>
                              <a:gd name="GluePoint662Y" fmla="*/ 174307 h 2612594"/>
                              <a:gd name="GluePoint663X" fmla="*/ 808838 w 2647519"/>
                              <a:gd name="GluePoint663Y" fmla="*/ 147637 h 2612594"/>
                              <a:gd name="GluePoint664X" fmla="*/ 974573 w 2647519"/>
                              <a:gd name="GluePoint664Y" fmla="*/ 83820 h 2612594"/>
                              <a:gd name="GluePoint665X" fmla="*/ 1018388 w 2647519"/>
                              <a:gd name="GluePoint665Y" fmla="*/ 78105 h 2612594"/>
                              <a:gd name="GluePoint666X" fmla="*/ 1049820 w 2647519"/>
                              <a:gd name="GluePoint666Y" fmla="*/ 66675 h 2612594"/>
                              <a:gd name="GluePoint667X" fmla="*/ 1086015 w 2647519"/>
                              <a:gd name="GluePoint667Y" fmla="*/ 57150 h 2612594"/>
                              <a:gd name="GluePoint668X" fmla="*/ 1162215 w 2647519"/>
                              <a:gd name="GluePoint668Y" fmla="*/ 46672 h 2612594"/>
                              <a:gd name="GluePoint669X" fmla="*/ 1272229 w 2647519"/>
                              <a:gd name="GluePoint669Y" fmla="*/ 41076 h 2612594"/>
                              <a:gd name="GluePoint670X" fmla="*/ 1360655 w 2647519"/>
                              <a:gd name="GluePoint670Y" fmla="*/ 44043 h 2612594"/>
                              <a:gd name="GluePoint671X" fmla="*/ 1404150 w 2647519"/>
                              <a:gd name="GluePoint671Y" fmla="*/ 0 h 2612594"/>
                              <a:gd name="GluePoint672X" fmla="*/ 1448917 w 2647519"/>
                              <a:gd name="GluePoint672Y" fmla="*/ 2857 h 2612594"/>
                              <a:gd name="GluePoint673X" fmla="*/ 1494637 w 2647519"/>
                              <a:gd name="GluePoint673Y" fmla="*/ 7620 h 2612594"/>
                              <a:gd name="GluePoint674X" fmla="*/ 1525117 w 2647519"/>
                              <a:gd name="GluePoint674Y" fmla="*/ 15240 h 2612594"/>
                              <a:gd name="GluePoint675X" fmla="*/ 1545120 w 2647519"/>
                              <a:gd name="GluePoint675Y" fmla="*/ 24765 h 2612594"/>
                              <a:gd name="GluePoint676X" fmla="*/ 1569885 w 2647519"/>
                              <a:gd name="GluePoint676Y" fmla="*/ 20002 h 2612594"/>
                              <a:gd name="GluePoint677X" fmla="*/ 1607032 w 2647519"/>
                              <a:gd name="GluePoint677Y" fmla="*/ 28575 h 2612594"/>
                              <a:gd name="GluePoint678X" fmla="*/ 1629892 w 2647519"/>
                              <a:gd name="GluePoint678Y" fmla="*/ 35242 h 2612594"/>
                              <a:gd name="GluePoint679X" fmla="*/ 1628940 w 2647519"/>
                              <a:gd name="GluePoint679Y" fmla="*/ 36195 h 2612594"/>
                              <a:gd name="GluePoint680X" fmla="*/ 1627987 w 2647519"/>
                              <a:gd name="GluePoint680Y" fmla="*/ 42862 h 2612594"/>
                              <a:gd name="GluePoint681X" fmla="*/ 1588935 w 2647519"/>
                              <a:gd name="GluePoint681Y" fmla="*/ 40005 h 2612594"/>
                              <a:gd name="GluePoint682X" fmla="*/ 1575600 w 2647519"/>
                              <a:gd name="GluePoint682Y" fmla="*/ 36195 h 2612594"/>
                              <a:gd name="GluePoint683X" fmla="*/ 1562265 w 2647519"/>
                              <a:gd name="GluePoint683Y" fmla="*/ 33337 h 2612594"/>
                              <a:gd name="GluePoint684X" fmla="*/ 1536547 w 2647519"/>
                              <a:gd name="GluePoint684Y" fmla="*/ 27622 h 2612594"/>
                              <a:gd name="GluePoint685X" fmla="*/ 1510830 w 2647519"/>
                              <a:gd name="GluePoint685Y" fmla="*/ 21907 h 2612594"/>
                              <a:gd name="GluePoint686X" fmla="*/ 1484160 w 2647519"/>
                              <a:gd name="GluePoint686Y" fmla="*/ 18097 h 2612594"/>
                              <a:gd name="GluePoint687X" fmla="*/ 1454633 w 2647519"/>
                              <a:gd name="GluePoint687Y" fmla="*/ 18097 h 2612594"/>
                              <a:gd name="GluePoint688X" fmla="*/ 1430820 w 2647519"/>
                              <a:gd name="GluePoint688Y" fmla="*/ 18097 h 2612594"/>
                              <a:gd name="GluePoint689X" fmla="*/ 1393673 w 2647519"/>
                              <a:gd name="GluePoint689Y" fmla="*/ 18097 h 2612594"/>
                              <a:gd name="GluePoint690X" fmla="*/ 1391928 w 2647519"/>
                              <a:gd name="GluePoint690Y" fmla="*/ 17540 h 2612594"/>
                              <a:gd name="GluePoint691X" fmla="*/ 1375575 w 2647519"/>
                              <a:gd name="GluePoint691Y" fmla="*/ 25717 h 2612594"/>
                              <a:gd name="GluePoint692X" fmla="*/ 1381290 w 2647519"/>
                              <a:gd name="GluePoint692Y" fmla="*/ 35242 h 2612594"/>
                              <a:gd name="GluePoint693X" fmla="*/ 1438440 w 2647519"/>
                              <a:gd name="GluePoint693Y" fmla="*/ 46672 h 2612594"/>
                              <a:gd name="GluePoint694X" fmla="*/ 1413008 w 2647519"/>
                              <a:gd name="GluePoint694Y" fmla="*/ 47116 h 2612594"/>
                              <a:gd name="GluePoint695X" fmla="*/ 1413437 w 2647519"/>
                              <a:gd name="GluePoint695Y" fmla="*/ 47149 h 2612594"/>
                              <a:gd name="GluePoint696X" fmla="*/ 1440345 w 2647519"/>
                              <a:gd name="GluePoint696Y" fmla="*/ 46672 h 2612594"/>
                              <a:gd name="GluePoint697X" fmla="*/ 1463205 w 2647519"/>
                              <a:gd name="GluePoint697Y" fmla="*/ 49530 h 2612594"/>
                              <a:gd name="GluePoint698X" fmla="*/ 1507020 w 2647519"/>
                              <a:gd name="GluePoint698Y" fmla="*/ 58102 h 2612594"/>
                              <a:gd name="GluePoint699X" fmla="*/ 1527975 w 2647519"/>
                              <a:gd name="GluePoint699Y" fmla="*/ 60960 h 2612594"/>
                              <a:gd name="GluePoint700X" fmla="*/ 1563218 w 2647519"/>
                              <a:gd name="GluePoint700Y" fmla="*/ 68580 h 2612594"/>
                              <a:gd name="GluePoint701X" fmla="*/ 1599413 w 2647519"/>
                              <a:gd name="GluePoint701Y" fmla="*/ 76200 h 2612594"/>
                              <a:gd name="GluePoint702X" fmla="*/ 1634655 w 2647519"/>
                              <a:gd name="GluePoint702Y" fmla="*/ 84772 h 2612594"/>
                              <a:gd name="GluePoint703X" fmla="*/ 1669898 w 2647519"/>
                              <a:gd name="GluePoint703Y" fmla="*/ 95250 h 2612594"/>
                              <a:gd name="GluePoint704X" fmla="*/ 1687043 w 2647519"/>
                              <a:gd name="GluePoint704Y" fmla="*/ 100012 h 2612594"/>
                              <a:gd name="GluePoint705X" fmla="*/ 1704188 w 2647519"/>
                              <a:gd name="GluePoint705Y" fmla="*/ 105727 h 2612594"/>
                              <a:gd name="GluePoint706X" fmla="*/ 1704409 w 2647519"/>
                              <a:gd name="GluePoint706Y" fmla="*/ 105929 h 2612594"/>
                              <a:gd name="GluePoint707X" fmla="*/ 1716704 w 2647519"/>
                              <a:gd name="GluePoint707Y" fmla="*/ 108049 h 2612594"/>
                              <a:gd name="GluePoint708X" fmla="*/ 1746499 w 2647519"/>
                              <a:gd name="GluePoint708Y" fmla="*/ 119121 h 2612594"/>
                              <a:gd name="GluePoint709X" fmla="*/ 1750661 w 2647519"/>
                              <a:gd name="GluePoint709Y" fmla="*/ 125427 h 2612594"/>
                              <a:gd name="GluePoint710X" fmla="*/ 1751813 w 2647519"/>
                              <a:gd name="GluePoint710Y" fmla="*/ 125730 h 2612594"/>
                              <a:gd name="GluePoint711X" fmla="*/ 1778483 w 2647519"/>
                              <a:gd name="GluePoint711Y" fmla="*/ 136207 h 2612594"/>
                              <a:gd name="GluePoint712X" fmla="*/ 1801343 w 2647519"/>
                              <a:gd name="GluePoint712Y" fmla="*/ 145732 h 2612594"/>
                              <a:gd name="GluePoint713X" fmla="*/ 1824203 w 2647519"/>
                              <a:gd name="GluePoint713Y" fmla="*/ 156210 h 2612594"/>
                              <a:gd name="GluePoint714X" fmla="*/ 1841348 w 2647519"/>
                              <a:gd name="GluePoint714Y" fmla="*/ 165735 h 2612594"/>
                              <a:gd name="GluePoint715X" fmla="*/ 1852778 w 2647519"/>
                              <a:gd name="GluePoint715Y" fmla="*/ 171450 h 2612594"/>
                              <a:gd name="GluePoint716X" fmla="*/ 1865160 w 2647519"/>
                              <a:gd name="GluePoint716Y" fmla="*/ 178117 h 2612594"/>
                              <a:gd name="GluePoint717X" fmla="*/ 1907070 w 2647519"/>
                              <a:gd name="GluePoint717Y" fmla="*/ 201930 h 2612594"/>
                              <a:gd name="GluePoint718X" fmla="*/ 1960410 w 2647519"/>
                              <a:gd name="GluePoint718Y" fmla="*/ 236220 h 2612594"/>
                              <a:gd name="GluePoint719X" fmla="*/ 1988033 w 2647519"/>
                              <a:gd name="GluePoint719Y" fmla="*/ 255270 h 2612594"/>
                              <a:gd name="GluePoint720X" fmla="*/ 1988833 w 2647519"/>
                              <a:gd name="GluePoint720Y" fmla="*/ 255841 h 2612594"/>
                              <a:gd name="GluePoint721X" fmla="*/ 2002949 w 2647519"/>
                              <a:gd name="GluePoint721Y" fmla="*/ 264417 h 2612594"/>
                              <a:gd name="GluePoint722X" fmla="*/ 2540483 w 2647519"/>
                              <a:gd name="GluePoint722Y" fmla="*/ 1275397 h 2612594"/>
                              <a:gd name="GluePoint723X" fmla="*/ 2540081 w 2647519"/>
                              <a:gd name="GluePoint723Y" fmla="*/ 1283368 h 2612594"/>
                              <a:gd name="GluePoint724X" fmla="*/ 2550960 w 2647519"/>
                              <a:gd name="GluePoint724Y" fmla="*/ 1284922 h 2612594"/>
                              <a:gd name="GluePoint725X" fmla="*/ 2561437 w 2647519"/>
                              <a:gd name="GluePoint725Y" fmla="*/ 1292542 h 2612594"/>
                              <a:gd name="GluePoint726X" fmla="*/ 2566200 w 2647519"/>
                              <a:gd name="GluePoint726Y" fmla="*/ 1318259 h 2612594"/>
                              <a:gd name="GluePoint727X" fmla="*/ 2584297 w 2647519"/>
                              <a:gd name="GluePoint727Y" fmla="*/ 1348739 h 2612594"/>
                              <a:gd name="GluePoint728X" fmla="*/ 2591918 w 2647519"/>
                              <a:gd name="GluePoint728Y" fmla="*/ 1349432 h 2612594"/>
                              <a:gd name="GluePoint729X" fmla="*/ 2591918 w 2647519"/>
                              <a:gd name="GluePoint729Y" fmla="*/ 1342072 h 2612594"/>
                              <a:gd name="GluePoint730X" fmla="*/ 2599661 w 2647519"/>
                              <a:gd name="GluePoint730Y" fmla="*/ 1320563 h 2612594"/>
                              <a:gd name="GluePoint731X" fmla="*/ 2599537 w 2647519"/>
                              <a:gd name="GluePoint731Y" fmla="*/ 1316355 h 2612594"/>
                              <a:gd name="GluePoint732X" fmla="*/ 2607157 w 2647519"/>
                              <a:gd name="GluePoint732Y" fmla="*/ 1290637 h 2612594"/>
                              <a:gd name="GluePoint733X" fmla="*/ 2617635 w 2647519"/>
                              <a:gd name="GluePoint733Y" fmla="*/ 1290637 h 2612594"/>
                              <a:gd name="GluePoint734X" fmla="*/ 2633827 w 2647519"/>
                              <a:gd name="GluePoint734Y" fmla="*/ 1280160 h 2612594"/>
                              <a:gd name="GluePoint735X" fmla="*/ 2635732 w 2647519"/>
                              <a:gd name="GluePoint735Y" fmla="*/ 1322070 h 2612594"/>
                              <a:gd name="GluePoint736X" fmla="*/ 2630970 w 2647519"/>
                              <a:gd name="GluePoint736Y" fmla="*/ 1342072 h 2612594"/>
                              <a:gd name="GluePoint737X" fmla="*/ 2625255 w 2647519"/>
                              <a:gd name="GluePoint737Y" fmla="*/ 1361122 h 2612594"/>
                              <a:gd name="GluePoint738X" fmla="*/ 2622397 w 2647519"/>
                              <a:gd name="GluePoint738Y" fmla="*/ 1392555 h 2612594"/>
                              <a:gd name="GluePoint739X" fmla="*/ 2621445 w 2647519"/>
                              <a:gd name="GluePoint739Y" fmla="*/ 1408747 h 2612594"/>
                              <a:gd name="GluePoint740X" fmla="*/ 2619540 w 2647519"/>
                              <a:gd name="GluePoint740Y" fmla="*/ 1424940 h 2612594"/>
                              <a:gd name="GluePoint741X" fmla="*/ 2615479 w 2647519"/>
                              <a:gd name="GluePoint741Y" fmla="*/ 1427648 h 2612594"/>
                              <a:gd name="GluePoint742X" fmla="*/ 2615730 w 2647519"/>
                              <a:gd name="GluePoint742Y" fmla="*/ 1428749 h 2612594"/>
                              <a:gd name="GluePoint743X" fmla="*/ 2619621 w 2647519"/>
                              <a:gd name="GluePoint743Y" fmla="*/ 1426155 h 2612594"/>
                              <a:gd name="GluePoint744X" fmla="*/ 2621445 w 2647519"/>
                              <a:gd name="GluePoint744Y" fmla="*/ 1410652 h 2612594"/>
                              <a:gd name="GluePoint745X" fmla="*/ 2622397 w 2647519"/>
                              <a:gd name="GluePoint745Y" fmla="*/ 1394460 h 2612594"/>
                              <a:gd name="GluePoint746X" fmla="*/ 2625255 w 2647519"/>
                              <a:gd name="GluePoint746Y" fmla="*/ 1363027 h 2612594"/>
                              <a:gd name="GluePoint747X" fmla="*/ 2630970 w 2647519"/>
                              <a:gd name="GluePoint747Y" fmla="*/ 1343977 h 2612594"/>
                              <a:gd name="GluePoint748X" fmla="*/ 2635732 w 2647519"/>
                              <a:gd name="GluePoint748Y" fmla="*/ 1323975 h 2612594"/>
                              <a:gd name="GluePoint749X" fmla="*/ 2643352 w 2647519"/>
                              <a:gd name="GluePoint749Y" fmla="*/ 1329690 h 2612594"/>
                              <a:gd name="GluePoint750X" fmla="*/ 2642400 w 2647519"/>
                              <a:gd name="GluePoint750Y" fmla="*/ 1343977 h 2612594"/>
                              <a:gd name="GluePoint751X" fmla="*/ 2640495 w 2647519"/>
                              <a:gd name="GluePoint751Y" fmla="*/ 1358265 h 2612594"/>
                              <a:gd name="GluePoint752X" fmla="*/ 2639542 w 2647519"/>
                              <a:gd name="GluePoint752Y" fmla="*/ 1384935 h 2612594"/>
                              <a:gd name="GluePoint753X" fmla="*/ 2637637 w 2647519"/>
                              <a:gd name="GluePoint753Y" fmla="*/ 1416367 h 2612594"/>
                              <a:gd name="GluePoint754X" fmla="*/ 2632875 w 2647519"/>
                              <a:gd name="GluePoint754Y" fmla="*/ 1449705 h 2612594"/>
                              <a:gd name="GluePoint755X" fmla="*/ 2627160 w 2647519"/>
                              <a:gd name="GluePoint755Y" fmla="*/ 1484947 h 2612594"/>
                              <a:gd name="GluePoint756X" fmla="*/ 2620492 w 2647519"/>
                              <a:gd name="GluePoint756Y" fmla="*/ 1519237 h 2612594"/>
                              <a:gd name="GluePoint757X" fmla="*/ 2608110 w 2647519"/>
                              <a:gd name="GluePoint757Y" fmla="*/ 1591627 h 2612594"/>
                              <a:gd name="GluePoint758X" fmla="*/ 2596680 w 2647519"/>
                              <a:gd name="GluePoint758Y" fmla="*/ 1598295 h 2612594"/>
                              <a:gd name="GluePoint759X" fmla="*/ 2582392 w 2647519"/>
                              <a:gd name="GluePoint759Y" fmla="*/ 1640205 h 2612594"/>
                              <a:gd name="GluePoint760X" fmla="*/ 2578582 w 2647519"/>
                              <a:gd name="GluePoint760Y" fmla="*/ 1680210 h 2612594"/>
                              <a:gd name="GluePoint761X" fmla="*/ 2576677 w 2647519"/>
                              <a:gd name="GluePoint761Y" fmla="*/ 1685925 h 2612594"/>
                              <a:gd name="GluePoint762X" fmla="*/ 2560485 w 2647519"/>
                              <a:gd name="GluePoint762Y" fmla="*/ 1729740 h 2612594"/>
                              <a:gd name="GluePoint763X" fmla="*/ 2555722 w 2647519"/>
                              <a:gd name="GluePoint763Y" fmla="*/ 1733550 h 2612594"/>
                              <a:gd name="GluePoint764X" fmla="*/ 2535720 w 2647519"/>
                              <a:gd name="GluePoint764Y" fmla="*/ 1780222 h 2612594"/>
                              <a:gd name="GluePoint765X" fmla="*/ 2556675 w 2647519"/>
                              <a:gd name="GluePoint765Y" fmla="*/ 1733550 h 2612594"/>
                              <a:gd name="GluePoint766X" fmla="*/ 2561437 w 2647519"/>
                              <a:gd name="GluePoint766Y" fmla="*/ 1729740 h 2612594"/>
                              <a:gd name="GluePoint767X" fmla="*/ 2530957 w 2647519"/>
                              <a:gd name="GluePoint767Y" fmla="*/ 1816417 h 2612594"/>
                              <a:gd name="GluePoint768X" fmla="*/ 2514765 w 2647519"/>
                              <a:gd name="GluePoint768Y" fmla="*/ 1824990 h 2612594"/>
                              <a:gd name="GluePoint769X" fmla="*/ 2511407 w 2647519"/>
                              <a:gd name="GluePoint769Y" fmla="*/ 1831707 h 2612594"/>
                              <a:gd name="GluePoint770X" fmla="*/ 2511908 w 2647519"/>
                              <a:gd name="GluePoint770Y" fmla="*/ 1832609 h 2612594"/>
                              <a:gd name="GluePoint771X" fmla="*/ 2515718 w 2647519"/>
                              <a:gd name="GluePoint771Y" fmla="*/ 1824989 h 2612594"/>
                              <a:gd name="GluePoint772X" fmla="*/ 2531910 w 2647519"/>
                              <a:gd name="GluePoint772Y" fmla="*/ 1816417 h 2612594"/>
                              <a:gd name="GluePoint773X" fmla="*/ 2520480 w 2647519"/>
                              <a:gd name="GluePoint773Y" fmla="*/ 1848802 h 2612594"/>
                              <a:gd name="GluePoint774X" fmla="*/ 2499525 w 2647519"/>
                              <a:gd name="GluePoint774Y" fmla="*/ 1886902 h 2612594"/>
                              <a:gd name="GluePoint775X" fmla="*/ 2489048 w 2647519"/>
                              <a:gd name="GluePoint775Y" fmla="*/ 1905952 h 2612594"/>
                              <a:gd name="GluePoint776X" fmla="*/ 2477618 w 2647519"/>
                              <a:gd name="GluePoint776Y" fmla="*/ 1925002 h 2612594"/>
                              <a:gd name="GluePoint777X" fmla="*/ 2469045 w 2647519"/>
                              <a:gd name="GluePoint777Y" fmla="*/ 1939289 h 2612594"/>
                              <a:gd name="GluePoint778X" fmla="*/ 2456663 w 2647519"/>
                              <a:gd name="GluePoint778Y" fmla="*/ 1966912 h 2612594"/>
                              <a:gd name="GluePoint779X" fmla="*/ 2443328 w 2647519"/>
                              <a:gd name="GluePoint779Y" fmla="*/ 1993582 h 2612594"/>
                              <a:gd name="GluePoint780X" fmla="*/ 2422373 w 2647519"/>
                              <a:gd name="GluePoint780Y" fmla="*/ 2022157 h 2612594"/>
                              <a:gd name="GluePoint781X" fmla="*/ 2401418 w 2647519"/>
                              <a:gd name="GluePoint781Y" fmla="*/ 2048827 h 2612594"/>
                              <a:gd name="GluePoint782X" fmla="*/ 2402291 w 2647519"/>
                              <a:gd name="GluePoint782Y" fmla="*/ 2047029 h 2612594"/>
                              <a:gd name="GluePoint783X" fmla="*/ 2378557 w 2647519"/>
                              <a:gd name="GluePoint783Y" fmla="*/ 2079307 h 2612594"/>
                              <a:gd name="GluePoint784X" fmla="*/ 2327122 w 2647519"/>
                              <a:gd name="GluePoint784Y" fmla="*/ 2135505 h 2612594"/>
                              <a:gd name="GluePoint785X" fmla="*/ 2316996 w 2647519"/>
                              <a:gd name="GluePoint785Y" fmla="*/ 2151085 h 2612594"/>
                              <a:gd name="GluePoint786X" fmla="*/ 2327122 w 2647519"/>
                              <a:gd name="GluePoint786Y" fmla="*/ 2136457 h 2612594"/>
                              <a:gd name="GluePoint787X" fmla="*/ 2378557 w 2647519"/>
                              <a:gd name="GluePoint787Y" fmla="*/ 2080259 h 2612594"/>
                              <a:gd name="GluePoint788X" fmla="*/ 2339505 w 2647519"/>
                              <a:gd name="GluePoint788Y" fmla="*/ 2139314 h 2612594"/>
                              <a:gd name="GluePoint789X" fmla="*/ 2319383 w 2647519"/>
                              <a:gd name="GluePoint789Y" fmla="*/ 2160389 h 2612594"/>
                              <a:gd name="GluePoint790X" fmla="*/ 2303230 w 2647519"/>
                              <a:gd name="GluePoint790Y" fmla="*/ 2172263 h 2612594"/>
                              <a:gd name="GluePoint791X" fmla="*/ 2302357 w 2647519"/>
                              <a:gd name="GluePoint791Y" fmla="*/ 2173605 h 2612594"/>
                              <a:gd name="GluePoint792X" fmla="*/ 2292258 w 2647519"/>
                              <a:gd name="GluePoint792Y" fmla="*/ 2181374 h 2612594"/>
                              <a:gd name="GluePoint793X" fmla="*/ 2291880 w 2647519"/>
                              <a:gd name="GluePoint793Y" fmla="*/ 2184082 h 2612594"/>
                              <a:gd name="GluePoint794X" fmla="*/ 2247112 w 2647519"/>
                              <a:gd name="GluePoint794Y" fmla="*/ 2229802 h 2612594"/>
                              <a:gd name="GluePoint795X" fmla="*/ 2199487 w 2647519"/>
                              <a:gd name="GluePoint795Y" fmla="*/ 2273617 h 2612594"/>
                              <a:gd name="GluePoint796X" fmla="*/ 2197285 w 2647519"/>
                              <a:gd name="GluePoint796Y" fmla="*/ 2275215 h 2612594"/>
                              <a:gd name="GluePoint797X" fmla="*/ 2181390 w 2647519"/>
                              <a:gd name="GluePoint797Y" fmla="*/ 2295524 h 2612594"/>
                              <a:gd name="GluePoint798X" fmla="*/ 2143290 w 2647519"/>
                              <a:gd name="GluePoint798Y" fmla="*/ 2324099 h 2612594"/>
                              <a:gd name="GluePoint799X" fmla="*/ 2107681 w 2647519"/>
                              <a:gd name="GluePoint799Y" fmla="*/ 2350806 h 2612594"/>
                              <a:gd name="GluePoint800X" fmla="*/ 2107553 w 2647519"/>
                              <a:gd name="GluePoint800Y" fmla="*/ 2350961 h 2612594"/>
                              <a:gd name="GluePoint801X" fmla="*/ 2143290 w 2647519"/>
                              <a:gd name="GluePoint801Y" fmla="*/ 2325052 h 2612594"/>
                              <a:gd name="GluePoint802X" fmla="*/ 2181390 w 2647519"/>
                              <a:gd name="GluePoint802Y" fmla="*/ 2296477 h 2612594"/>
                              <a:gd name="GluePoint803X" fmla="*/ 2149957 w 2647519"/>
                              <a:gd name="GluePoint803Y" fmla="*/ 2327909 h 2612594"/>
                              <a:gd name="GluePoint804X" fmla="*/ 2124359 w 2647519"/>
                              <a:gd name="GluePoint804Y" fmla="*/ 2344578 h 2612594"/>
                              <a:gd name="GluePoint805X" fmla="*/ 2106651 w 2647519"/>
                              <a:gd name="GluePoint805Y" fmla="*/ 2352057 h 2612594"/>
                              <a:gd name="GluePoint806X" fmla="*/ 2106142 w 2647519"/>
                              <a:gd name="GluePoint806Y" fmla="*/ 2352675 h 2612594"/>
                              <a:gd name="GluePoint807X" fmla="*/ 2087092 w 2647519"/>
                              <a:gd name="GluePoint807Y" fmla="*/ 2365057 h 2612594"/>
                              <a:gd name="GluePoint808X" fmla="*/ 2079914 w 2647519"/>
                              <a:gd name="GluePoint808Y" fmla="*/ 2368384 h 2612594"/>
                              <a:gd name="GluePoint809X" fmla="*/ 2061852 w 2647519"/>
                              <a:gd name="GluePoint809Y" fmla="*/ 2383036 h 2612594"/>
                              <a:gd name="GluePoint810X" fmla="*/ 2044230 w 2647519"/>
                              <a:gd name="GluePoint810Y" fmla="*/ 2395537 h 2612594"/>
                              <a:gd name="GluePoint811X" fmla="*/ 2017560 w 2647519"/>
                              <a:gd name="GluePoint811Y" fmla="*/ 2412682 h 2612594"/>
                              <a:gd name="GluePoint812X" fmla="*/ 2008988 w 2647519"/>
                              <a:gd name="GluePoint812Y" fmla="*/ 2413635 h 2612594"/>
                              <a:gd name="GluePoint813X" fmla="*/ 1999460 w 2647519"/>
                              <a:gd name="GluePoint813Y" fmla="*/ 2417870 h 2612594"/>
                              <a:gd name="GluePoint814X" fmla="*/ 1997979 w 2647519"/>
                              <a:gd name="GluePoint814Y" fmla="*/ 2418995 h 2612594"/>
                              <a:gd name="GluePoint815X" fmla="*/ 2009940 w 2647519"/>
                              <a:gd name="GluePoint815Y" fmla="*/ 2414587 h 2612594"/>
                              <a:gd name="GluePoint816X" fmla="*/ 2018513 w 2647519"/>
                              <a:gd name="GluePoint816Y" fmla="*/ 2413635 h 2612594"/>
                              <a:gd name="GluePoint817X" fmla="*/ 1984223 w 2647519"/>
                              <a:gd name="GluePoint817Y" fmla="*/ 2439352 h 2612594"/>
                              <a:gd name="GluePoint818X" fmla="*/ 1962315 w 2647519"/>
                              <a:gd name="GluePoint818Y" fmla="*/ 2450783 h 2612594"/>
                              <a:gd name="GluePoint819X" fmla="*/ 1940408 w 2647519"/>
                              <a:gd name="GluePoint819Y" fmla="*/ 2461260 h 2612594"/>
                              <a:gd name="GluePoint820X" fmla="*/ 1924934 w 2647519"/>
                              <a:gd name="GluePoint820Y" fmla="*/ 2463581 h 2612594"/>
                              <a:gd name="GluePoint821X" fmla="*/ 1922310 w 2647519"/>
                              <a:gd name="GluePoint821Y" fmla="*/ 2465070 h 2612594"/>
                              <a:gd name="GluePoint822X" fmla="*/ 1849920 w 2647519"/>
                              <a:gd name="GluePoint822Y" fmla="*/ 2496502 h 2612594"/>
                              <a:gd name="GluePoint823X" fmla="*/ 1846229 w 2647519"/>
                              <a:gd name="GluePoint823Y" fmla="*/ 2497341 h 2612594"/>
                              <a:gd name="GluePoint824X" fmla="*/ 1824203 w 2647519"/>
                              <a:gd name="GluePoint824Y" fmla="*/ 2511742 h 2612594"/>
                              <a:gd name="GluePoint825X" fmla="*/ 1836585 w 2647519"/>
                              <a:gd name="GluePoint825Y" fmla="*/ 2515552 h 2612594"/>
                              <a:gd name="GluePoint826X" fmla="*/ 1790865 w 2647519"/>
                              <a:gd name="GluePoint826Y" fmla="*/ 2535555 h 2612594"/>
                              <a:gd name="GluePoint827X" fmla="*/ 1794675 w 2647519"/>
                              <a:gd name="GluePoint827Y" fmla="*/ 2522220 h 2612594"/>
                              <a:gd name="GluePoint828X" fmla="*/ 1779435 w 2647519"/>
                              <a:gd name="GluePoint828Y" fmla="*/ 2527935 h 2612594"/>
                              <a:gd name="GluePoint829X" fmla="*/ 1765148 w 2647519"/>
                              <a:gd name="GluePoint829Y" fmla="*/ 2532697 h 2612594"/>
                              <a:gd name="GluePoint830X" fmla="*/ 1735620 w 2647519"/>
                              <a:gd name="GluePoint830Y" fmla="*/ 2542222 h 2612594"/>
                              <a:gd name="GluePoint831X" fmla="*/ 1731675 w 2647519"/>
                              <a:gd name="GluePoint831Y" fmla="*/ 2537487 h 2612594"/>
                              <a:gd name="GluePoint832X" fmla="*/ 1717522 w 2647519"/>
                              <a:gd name="GluePoint832Y" fmla="*/ 2540317 h 2612594"/>
                              <a:gd name="GluePoint833X" fmla="*/ 1700377 w 2647519"/>
                              <a:gd name="GluePoint833Y" fmla="*/ 2544127 h 2612594"/>
                              <a:gd name="GluePoint834X" fmla="*/ 1665135 w 2647519"/>
                              <a:gd name="GluePoint834Y" fmla="*/ 2552700 h 2612594"/>
                              <a:gd name="GluePoint835X" fmla="*/ 1663973 w 2647519"/>
                              <a:gd name="GluePoint835Y" fmla="*/ 2553240 h 2612594"/>
                              <a:gd name="GluePoint836X" fmla="*/ 1697520 w 2647519"/>
                              <a:gd name="GluePoint836Y" fmla="*/ 2545079 h 2612594"/>
                              <a:gd name="GluePoint837X" fmla="*/ 1714665 w 2647519"/>
                              <a:gd name="GluePoint837Y" fmla="*/ 2541269 h 2612594"/>
                              <a:gd name="GluePoint838X" fmla="*/ 1728952 w 2647519"/>
                              <a:gd name="GluePoint838Y" fmla="*/ 2538412 h 2612594"/>
                              <a:gd name="GluePoint839X" fmla="*/ 1734667 w 2647519"/>
                              <a:gd name="GluePoint839Y" fmla="*/ 2543174 h 2612594"/>
                              <a:gd name="GluePoint840X" fmla="*/ 1764195 w 2647519"/>
                              <a:gd name="GluePoint840Y" fmla="*/ 2533649 h 2612594"/>
                              <a:gd name="GluePoint841X" fmla="*/ 1778482 w 2647519"/>
                              <a:gd name="GluePoint841Y" fmla="*/ 2528887 h 2612594"/>
                              <a:gd name="GluePoint842X" fmla="*/ 1793722 w 2647519"/>
                              <a:gd name="GluePoint842Y" fmla="*/ 2523172 h 2612594"/>
                              <a:gd name="GluePoint843X" fmla="*/ 1789912 w 2647519"/>
                              <a:gd name="GluePoint843Y" fmla="*/ 2536507 h 2612594"/>
                              <a:gd name="GluePoint844X" fmla="*/ 1749907 w 2647519"/>
                              <a:gd name="GluePoint844Y" fmla="*/ 2555557 h 2612594"/>
                              <a:gd name="GluePoint845X" fmla="*/ 1747946 w 2647519"/>
                              <a:gd name="GluePoint845Y" fmla="*/ 2555008 h 2612594"/>
                              <a:gd name="GluePoint846X" fmla="*/ 1720380 w 2647519"/>
                              <a:gd name="GluePoint846Y" fmla="*/ 2566034 h 2612594"/>
                              <a:gd name="GluePoint847X" fmla="*/ 1697520 w 2647519"/>
                              <a:gd name="GluePoint847Y" fmla="*/ 2572702 h 2612594"/>
                              <a:gd name="GluePoint848X" fmla="*/ 1663230 w 2647519"/>
                              <a:gd name="GluePoint848Y" fmla="*/ 2581274 h 2612594"/>
                              <a:gd name="GluePoint849X" fmla="*/ 1649062 w 2647519"/>
                              <a:gd name="GluePoint849Y" fmla="*/ 2580084 h 2612594"/>
                              <a:gd name="GluePoint850X" fmla="*/ 1619428 w 2647519"/>
                              <a:gd name="GluePoint850Y" fmla="*/ 2585850 h 2612594"/>
                              <a:gd name="GluePoint851X" fmla="*/ 1618462 w 2647519"/>
                              <a:gd name="GluePoint851Y" fmla="*/ 2587942 h 2612594"/>
                              <a:gd name="GluePoint852X" fmla="*/ 1539405 w 2647519"/>
                              <a:gd name="GluePoint852Y" fmla="*/ 2603182 h 2612594"/>
                              <a:gd name="GluePoint853X" fmla="*/ 1521307 w 2647519"/>
                              <a:gd name="GluePoint853Y" fmla="*/ 2598419 h 2612594"/>
                              <a:gd name="GluePoint854X" fmla="*/ 1506067 w 2647519"/>
                              <a:gd name="GluePoint854Y" fmla="*/ 2598419 h 2612594"/>
                              <a:gd name="GluePoint855X" fmla="*/ 1479397 w 2647519"/>
                              <a:gd name="GluePoint855Y" fmla="*/ 2606992 h 2612594"/>
                              <a:gd name="GluePoint856X" fmla="*/ 1455585 w 2647519"/>
                              <a:gd name="GluePoint856Y" fmla="*/ 2608897 h 2612594"/>
                              <a:gd name="GluePoint857X" fmla="*/ 1431772 w 2647519"/>
                              <a:gd name="GluePoint857Y" fmla="*/ 2609849 h 2612594"/>
                              <a:gd name="GluePoint858X" fmla="*/ 1429185 w 2647519"/>
                              <a:gd name="GluePoint858Y" fmla="*/ 2608741 h 2612594"/>
                              <a:gd name="GluePoint859X" fmla="*/ 1407484 w 2647519"/>
                              <a:gd name="GluePoint859Y" fmla="*/ 2612588 h 2612594"/>
                              <a:gd name="GluePoint860X" fmla="*/ 1381290 w 2647519"/>
                              <a:gd name="GluePoint860Y" fmla="*/ 2607944 h 2612594"/>
                              <a:gd name="GluePoint861X" fmla="*/ 1382243 w 2647519"/>
                              <a:gd name="GluePoint861Y" fmla="*/ 2606992 h 2612594"/>
                              <a:gd name="GluePoint862X" fmla="*/ 1387005 w 2647519"/>
                              <a:gd name="GluePoint862Y" fmla="*/ 2600324 h 2612594"/>
                              <a:gd name="GluePoint863X" fmla="*/ 1365098 w 2647519"/>
                              <a:gd name="GluePoint863Y" fmla="*/ 2597467 h 2612594"/>
                              <a:gd name="GluePoint864X" fmla="*/ 1375575 w 2647519"/>
                              <a:gd name="GluePoint864Y" fmla="*/ 2591752 h 2612594"/>
                              <a:gd name="GluePoint865X" fmla="*/ 1407008 w 2647519"/>
                              <a:gd name="GluePoint865Y" fmla="*/ 2590799 h 2612594"/>
                              <a:gd name="GluePoint866X" fmla="*/ 1437488 w 2647519"/>
                              <a:gd name="GluePoint866Y" fmla="*/ 2589847 h 2612594"/>
                              <a:gd name="GluePoint867X" fmla="*/ 1481302 w 2647519"/>
                              <a:gd name="GluePoint867Y" fmla="*/ 2590799 h 2612594"/>
                              <a:gd name="GluePoint868X" fmla="*/ 1511782 w 2647519"/>
                              <a:gd name="GluePoint868Y" fmla="*/ 2587942 h 2612594"/>
                              <a:gd name="GluePoint869X" fmla="*/ 1568932 w 2647519"/>
                              <a:gd name="GluePoint869Y" fmla="*/ 2575559 h 2612594"/>
                              <a:gd name="GluePoint870X" fmla="*/ 1607032 w 2647519"/>
                              <a:gd name="GluePoint870Y" fmla="*/ 2566987 h 2612594"/>
                              <a:gd name="GluePoint871X" fmla="*/ 1635607 w 2647519"/>
                              <a:gd name="GluePoint871Y" fmla="*/ 2566034 h 2612594"/>
                              <a:gd name="GluePoint872X" fmla="*/ 1637595 w 2647519"/>
                              <a:gd name="GluePoint872Y" fmla="*/ 2565111 h 2612594"/>
                              <a:gd name="GluePoint873X" fmla="*/ 1609890 w 2647519"/>
                              <a:gd name="GluePoint873Y" fmla="*/ 2566035 h 2612594"/>
                              <a:gd name="GluePoint874X" fmla="*/ 1571790 w 2647519"/>
                              <a:gd name="GluePoint874Y" fmla="*/ 2574607 h 2612594"/>
                              <a:gd name="GluePoint875X" fmla="*/ 1514640 w 2647519"/>
                              <a:gd name="GluePoint875Y" fmla="*/ 2586990 h 2612594"/>
                              <a:gd name="GluePoint876X" fmla="*/ 1484160 w 2647519"/>
                              <a:gd name="GluePoint876Y" fmla="*/ 2589847 h 2612594"/>
                              <a:gd name="GluePoint877X" fmla="*/ 1440345 w 2647519"/>
                              <a:gd name="GluePoint877Y" fmla="*/ 2588895 h 2612594"/>
                              <a:gd name="GluePoint878X" fmla="*/ 1409865 w 2647519"/>
                              <a:gd name="GluePoint878Y" fmla="*/ 2589847 h 2612594"/>
                              <a:gd name="GluePoint879X" fmla="*/ 1378432 w 2647519"/>
                              <a:gd name="GluePoint879Y" fmla="*/ 2590800 h 2612594"/>
                              <a:gd name="GluePoint880X" fmla="*/ 1379385 w 2647519"/>
                              <a:gd name="GluePoint880Y" fmla="*/ 2586990 h 2612594"/>
                              <a:gd name="GluePoint881X" fmla="*/ 1386052 w 2647519"/>
                              <a:gd name="GluePoint881Y" fmla="*/ 2577465 h 2612594"/>
                              <a:gd name="GluePoint882X" fmla="*/ 1679422 w 2647519"/>
                              <a:gd name="GluePoint882Y" fmla="*/ 2528887 h 2612594"/>
                              <a:gd name="GluePoint883X" fmla="*/ 1878495 w 2647519"/>
                              <a:gd name="GluePoint883Y" fmla="*/ 2453640 h 2612594"/>
                              <a:gd name="GluePoint884X" fmla="*/ 1930882 w 2647519"/>
                              <a:gd name="GluePoint884Y" fmla="*/ 2426017 h 2612594"/>
                              <a:gd name="GluePoint885X" fmla="*/ 1960410 w 2647519"/>
                              <a:gd name="GluePoint885Y" fmla="*/ 2410777 h 2612594"/>
                              <a:gd name="GluePoint886X" fmla="*/ 1990890 w 2647519"/>
                              <a:gd name="GluePoint886Y" fmla="*/ 2394585 h 2612594"/>
                              <a:gd name="GluePoint887X" fmla="*/ 2048040 w 2647519"/>
                              <a:gd name="GluePoint887Y" fmla="*/ 2360295 h 2612594"/>
                              <a:gd name="GluePoint888X" fmla="*/ 2093760 w 2647519"/>
                              <a:gd name="GluePoint888Y" fmla="*/ 2325052 h 2612594"/>
                              <a:gd name="GluePoint889X" fmla="*/ 2179485 w 2647519"/>
                              <a:gd name="GluePoint889Y" fmla="*/ 2258377 h 2612594"/>
                              <a:gd name="GluePoint890X" fmla="*/ 2203297 w 2647519"/>
                              <a:gd name="GluePoint890Y" fmla="*/ 2239327 h 2612594"/>
                              <a:gd name="GluePoint891X" fmla="*/ 2226157 w 2647519"/>
                              <a:gd name="GluePoint891Y" fmla="*/ 2219325 h 2612594"/>
                              <a:gd name="GluePoint892X" fmla="*/ 2260447 w 2647519"/>
                              <a:gd name="GluePoint892Y" fmla="*/ 2187892 h 2612594"/>
                              <a:gd name="GluePoint893X" fmla="*/ 2274735 w 2647519"/>
                              <a:gd name="GluePoint893Y" fmla="*/ 2164080 h 2612594"/>
                              <a:gd name="GluePoint894X" fmla="*/ 2295258 w 2647519"/>
                              <a:gd name="GluePoint894Y" fmla="*/ 2145267 h 2612594"/>
                              <a:gd name="GluePoint895X" fmla="*/ 2295423 w 2647519"/>
                              <a:gd name="GluePoint895Y" fmla="*/ 2144085 h 2612594"/>
                              <a:gd name="GluePoint896X" fmla="*/ 2275688 w 2647519"/>
                              <a:gd name="GluePoint896Y" fmla="*/ 2162175 h 2612594"/>
                              <a:gd name="GluePoint897X" fmla="*/ 2261400 w 2647519"/>
                              <a:gd name="GluePoint897Y" fmla="*/ 2185987 h 2612594"/>
                              <a:gd name="GluePoint898X" fmla="*/ 2227110 w 2647519"/>
                              <a:gd name="GluePoint898Y" fmla="*/ 2217420 h 2612594"/>
                              <a:gd name="GluePoint899X" fmla="*/ 2204250 w 2647519"/>
                              <a:gd name="GluePoint899Y" fmla="*/ 2237422 h 2612594"/>
                              <a:gd name="GluePoint900X" fmla="*/ 2180438 w 2647519"/>
                              <a:gd name="GluePoint900Y" fmla="*/ 2256472 h 2612594"/>
                              <a:gd name="GluePoint901X" fmla="*/ 2094713 w 2647519"/>
                              <a:gd name="GluePoint901Y" fmla="*/ 2323147 h 2612594"/>
                              <a:gd name="GluePoint902X" fmla="*/ 2048993 w 2647519"/>
                              <a:gd name="GluePoint902Y" fmla="*/ 2358390 h 2612594"/>
                              <a:gd name="GluePoint903X" fmla="*/ 1991843 w 2647519"/>
                              <a:gd name="GluePoint903Y" fmla="*/ 2392680 h 2612594"/>
                              <a:gd name="GluePoint904X" fmla="*/ 1961363 w 2647519"/>
                              <a:gd name="GluePoint904Y" fmla="*/ 2408872 h 2612594"/>
                              <a:gd name="GluePoint905X" fmla="*/ 1931835 w 2647519"/>
                              <a:gd name="GluePoint905Y" fmla="*/ 2424112 h 2612594"/>
                              <a:gd name="GluePoint906X" fmla="*/ 1879448 w 2647519"/>
                              <a:gd name="GluePoint906Y" fmla="*/ 2451735 h 2612594"/>
                              <a:gd name="GluePoint907X" fmla="*/ 1680375 w 2647519"/>
                              <a:gd name="GluePoint907Y" fmla="*/ 2526982 h 2612594"/>
                              <a:gd name="GluePoint908X" fmla="*/ 1387005 w 2647519"/>
                              <a:gd name="GluePoint908Y" fmla="*/ 2575560 h 2612594"/>
                              <a:gd name="GluePoint909X" fmla="*/ 1365098 w 2647519"/>
                              <a:gd name="GluePoint909Y" fmla="*/ 2575560 h 2612594"/>
                              <a:gd name="GluePoint910X" fmla="*/ 1362240 w 2647519"/>
                              <a:gd name="GluePoint910Y" fmla="*/ 2567940 h 2612594"/>
                              <a:gd name="GluePoint911X" fmla="*/ 1339380 w 2647519"/>
                              <a:gd name="GluePoint911Y" fmla="*/ 2566987 h 2612594"/>
                              <a:gd name="GluePoint912X" fmla="*/ 1318425 w 2647519"/>
                              <a:gd name="GluePoint912Y" fmla="*/ 2575560 h 2612594"/>
                              <a:gd name="GluePoint913X" fmla="*/ 1257465 w 2647519"/>
                              <a:gd name="GluePoint913Y" fmla="*/ 2576512 h 2612594"/>
                              <a:gd name="GluePoint914X" fmla="*/ 1212698 w 2647519"/>
                              <a:gd name="GluePoint914Y" fmla="*/ 2574607 h 2612594"/>
                              <a:gd name="GluePoint915X" fmla="*/ 1190790 w 2647519"/>
                              <a:gd name="GluePoint915Y" fmla="*/ 2572702 h 2612594"/>
                              <a:gd name="GluePoint916X" fmla="*/ 1168883 w 2647519"/>
                              <a:gd name="GluePoint916Y" fmla="*/ 2568892 h 2612594"/>
                              <a:gd name="GluePoint917X" fmla="*/ 1182080 w 2647519"/>
                              <a:gd name="GluePoint917Y" fmla="*/ 2554816 h 2612594"/>
                              <a:gd name="GluePoint918X" fmla="*/ 1179360 w 2647519"/>
                              <a:gd name="GluePoint918Y" fmla="*/ 2555557 h 2612594"/>
                              <a:gd name="GluePoint919X" fmla="*/ 1130192 w 2647519"/>
                              <a:gd name="GluePoint919Y" fmla="*/ 2546452 h 2612594"/>
                              <a:gd name="GluePoint920X" fmla="*/ 1127925 w 2647519"/>
                              <a:gd name="GluePoint920Y" fmla="*/ 2546985 h 2612594"/>
                              <a:gd name="GluePoint921X" fmla="*/ 1033628 w 2647519"/>
                              <a:gd name="GluePoint921Y" fmla="*/ 2529840 h 2612594"/>
                              <a:gd name="GluePoint922X" fmla="*/ 996480 w 2647519"/>
                              <a:gd name="GluePoint922Y" fmla="*/ 2522220 h 2612594"/>
                              <a:gd name="GluePoint923X" fmla="*/ 964095 w 2647519"/>
                              <a:gd name="GluePoint923Y" fmla="*/ 2516505 h 2612594"/>
                              <a:gd name="GluePoint924X" fmla="*/ 925043 w 2647519"/>
                              <a:gd name="GluePoint924Y" fmla="*/ 2498407 h 2612594"/>
                              <a:gd name="GluePoint925X" fmla="*/ 876465 w 2647519"/>
                              <a:gd name="GluePoint925Y" fmla="*/ 2480310 h 2612594"/>
                              <a:gd name="GluePoint926X" fmla="*/ 825983 w 2647519"/>
                              <a:gd name="GluePoint926Y" fmla="*/ 2460307 h 2612594"/>
                              <a:gd name="GluePoint927X" fmla="*/ 834555 w 2647519"/>
                              <a:gd name="GluePoint927Y" fmla="*/ 2453640 h 2612594"/>
                              <a:gd name="GluePoint928X" fmla="*/ 869798 w 2647519"/>
                              <a:gd name="GluePoint928Y" fmla="*/ 2460307 h 2612594"/>
                              <a:gd name="GluePoint929X" fmla="*/ 885038 w 2647519"/>
                              <a:gd name="GluePoint929Y" fmla="*/ 2473642 h 2612594"/>
                              <a:gd name="GluePoint930X" fmla="*/ 937425 w 2647519"/>
                              <a:gd name="GluePoint930Y" fmla="*/ 2488882 h 2612594"/>
                              <a:gd name="GluePoint931X" fmla="*/ 1041248 w 2647519"/>
                              <a:gd name="GluePoint931Y" fmla="*/ 2515552 h 2612594"/>
                              <a:gd name="GluePoint932X" fmla="*/ 1066965 w 2647519"/>
                              <a:gd name="GluePoint932Y" fmla="*/ 2520315 h 2612594"/>
                              <a:gd name="GluePoint933X" fmla="*/ 1094588 w 2647519"/>
                              <a:gd name="GluePoint933Y" fmla="*/ 2525077 h 2612594"/>
                              <a:gd name="GluePoint934X" fmla="*/ 1125068 w 2647519"/>
                              <a:gd name="GluePoint934Y" fmla="*/ 2531745 h 2612594"/>
                              <a:gd name="GluePoint935X" fmla="*/ 1158657 w 2647519"/>
                              <a:gd name="GluePoint935Y" fmla="*/ 2539008 h 2612594"/>
                              <a:gd name="GluePoint936X" fmla="*/ 1161262 w 2647519"/>
                              <a:gd name="GluePoint936Y" fmla="*/ 2538412 h 2612594"/>
                              <a:gd name="GluePoint937X" fmla="*/ 1192695 w 2647519"/>
                              <a:gd name="GluePoint937Y" fmla="*/ 2543175 h 2612594"/>
                              <a:gd name="GluePoint938X" fmla="*/ 1193647 w 2647519"/>
                              <a:gd name="GluePoint938Y" fmla="*/ 2541270 h 2612594"/>
                              <a:gd name="GluePoint939X" fmla="*/ 1239367 w 2647519"/>
                              <a:gd name="GluePoint939Y" fmla="*/ 2543175 h 2612594"/>
                              <a:gd name="GluePoint940X" fmla="*/ 1246987 w 2647519"/>
                              <a:gd name="GluePoint940Y" fmla="*/ 2544127 h 2612594"/>
                              <a:gd name="GluePoint941X" fmla="*/ 1317472 w 2647519"/>
                              <a:gd name="GluePoint941Y" fmla="*/ 2544127 h 2612594"/>
                              <a:gd name="GluePoint942X" fmla="*/ 1368907 w 2647519"/>
                              <a:gd name="GluePoint942Y" fmla="*/ 2546032 h 2612594"/>
                              <a:gd name="GluePoint943X" fmla="*/ 1429867 w 2647519"/>
                              <a:gd name="GluePoint943Y" fmla="*/ 2541270 h 2612594"/>
                              <a:gd name="GluePoint944X" fmla="*/ 1437487 w 2647519"/>
                              <a:gd name="GluePoint944Y" fmla="*/ 2541270 h 2612594"/>
                              <a:gd name="GluePoint945X" fmla="*/ 1440345 w 2647519"/>
                              <a:gd name="GluePoint945Y" fmla="*/ 2548890 h 2612594"/>
                              <a:gd name="GluePoint946X" fmla="*/ 1500352 w 2647519"/>
                              <a:gd name="GluePoint946Y" fmla="*/ 2541270 h 2612594"/>
                              <a:gd name="GluePoint947X" fmla="*/ 1540357 w 2647519"/>
                              <a:gd name="GluePoint947Y" fmla="*/ 2531745 h 2612594"/>
                              <a:gd name="GluePoint948X" fmla="*/ 1563217 w 2647519"/>
                              <a:gd name="GluePoint948Y" fmla="*/ 2527935 h 2612594"/>
                              <a:gd name="GluePoint949X" fmla="*/ 1577505 w 2647519"/>
                              <a:gd name="GluePoint949Y" fmla="*/ 2526030 h 2612594"/>
                              <a:gd name="GluePoint950X" fmla="*/ 1608937 w 2647519"/>
                              <a:gd name="GluePoint950Y" fmla="*/ 2518410 h 2612594"/>
                              <a:gd name="GluePoint951X" fmla="*/ 1634655 w 2647519"/>
                              <a:gd name="GluePoint951Y" fmla="*/ 2512695 h 2612594"/>
                              <a:gd name="GluePoint952X" fmla="*/ 1660372 w 2647519"/>
                              <a:gd name="GluePoint952Y" fmla="*/ 2506027 h 2612594"/>
                              <a:gd name="GluePoint953X" fmla="*/ 1707545 w 2647519"/>
                              <a:gd name="GluePoint953Y" fmla="*/ 2497863 h 2612594"/>
                              <a:gd name="GluePoint954X" fmla="*/ 1713713 w 2647519"/>
                              <a:gd name="GluePoint954Y" fmla="*/ 2495550 h 2612594"/>
                              <a:gd name="GluePoint955X" fmla="*/ 1664183 w 2647519"/>
                              <a:gd name="GluePoint955Y" fmla="*/ 2504122 h 2612594"/>
                              <a:gd name="GluePoint956X" fmla="*/ 1638465 w 2647519"/>
                              <a:gd name="GluePoint956Y" fmla="*/ 2510790 h 2612594"/>
                              <a:gd name="GluePoint957X" fmla="*/ 1612748 w 2647519"/>
                              <a:gd name="GluePoint957Y" fmla="*/ 2516505 h 2612594"/>
                              <a:gd name="GluePoint958X" fmla="*/ 1581315 w 2647519"/>
                              <a:gd name="GluePoint958Y" fmla="*/ 2524125 h 2612594"/>
                              <a:gd name="GluePoint959X" fmla="*/ 1567028 w 2647519"/>
                              <a:gd name="GluePoint959Y" fmla="*/ 2526030 h 2612594"/>
                              <a:gd name="GluePoint960X" fmla="*/ 1544168 w 2647519"/>
                              <a:gd name="GluePoint960Y" fmla="*/ 2529840 h 2612594"/>
                              <a:gd name="GluePoint961X" fmla="*/ 1482255 w 2647519"/>
                              <a:gd name="GluePoint961Y" fmla="*/ 2535555 h 2612594"/>
                              <a:gd name="GluePoint962X" fmla="*/ 1440345 w 2647519"/>
                              <a:gd name="GluePoint962Y" fmla="*/ 2539365 h 2612594"/>
                              <a:gd name="GluePoint963X" fmla="*/ 1432725 w 2647519"/>
                              <a:gd name="GluePoint963Y" fmla="*/ 2539365 h 2612594"/>
                              <a:gd name="GluePoint964X" fmla="*/ 1371765 w 2647519"/>
                              <a:gd name="GluePoint964Y" fmla="*/ 2544127 h 2612594"/>
                              <a:gd name="GluePoint965X" fmla="*/ 1320330 w 2647519"/>
                              <a:gd name="GluePoint965Y" fmla="*/ 2542222 h 2612594"/>
                              <a:gd name="GluePoint966X" fmla="*/ 1249845 w 2647519"/>
                              <a:gd name="GluePoint966Y" fmla="*/ 2542222 h 2612594"/>
                              <a:gd name="GluePoint967X" fmla="*/ 1242225 w 2647519"/>
                              <a:gd name="GluePoint967Y" fmla="*/ 2541270 h 2612594"/>
                              <a:gd name="GluePoint968X" fmla="*/ 1212698 w 2647519"/>
                              <a:gd name="GluePoint968Y" fmla="*/ 2528887 h 2612594"/>
                              <a:gd name="GluePoint969X" fmla="*/ 1196505 w 2647519"/>
                              <a:gd name="GluePoint969Y" fmla="*/ 2539365 h 2612594"/>
                              <a:gd name="GluePoint970X" fmla="*/ 1196464 w 2647519"/>
                              <a:gd name="GluePoint970Y" fmla="*/ 2539447 h 2612594"/>
                              <a:gd name="GluePoint971X" fmla="*/ 1209840 w 2647519"/>
                              <a:gd name="GluePoint971Y" fmla="*/ 2530792 h 2612594"/>
                              <a:gd name="GluePoint972X" fmla="*/ 1239368 w 2647519"/>
                              <a:gd name="GluePoint972Y" fmla="*/ 2543174 h 2612594"/>
                              <a:gd name="GluePoint973X" fmla="*/ 1193648 w 2647519"/>
                              <a:gd name="GluePoint973Y" fmla="*/ 2541269 h 2612594"/>
                              <a:gd name="GluePoint974X" fmla="*/ 1194008 w 2647519"/>
                              <a:gd name="GluePoint974Y" fmla="*/ 2541036 h 2612594"/>
                              <a:gd name="GluePoint975X" fmla="*/ 1164120 w 2647519"/>
                              <a:gd name="GluePoint975Y" fmla="*/ 2536507 h 2612594"/>
                              <a:gd name="GluePoint976X" fmla="*/ 1128878 w 2647519"/>
                              <a:gd name="GluePoint976Y" fmla="*/ 2528887 h 2612594"/>
                              <a:gd name="GluePoint977X" fmla="*/ 1098398 w 2647519"/>
                              <a:gd name="GluePoint977Y" fmla="*/ 2522220 h 2612594"/>
                              <a:gd name="GluePoint978X" fmla="*/ 1070775 w 2647519"/>
                              <a:gd name="GluePoint978Y" fmla="*/ 2517457 h 2612594"/>
                              <a:gd name="GluePoint979X" fmla="*/ 1045058 w 2647519"/>
                              <a:gd name="GluePoint979Y" fmla="*/ 2512695 h 2612594"/>
                              <a:gd name="GluePoint980X" fmla="*/ 941235 w 2647519"/>
                              <a:gd name="GluePoint980Y" fmla="*/ 2486025 h 2612594"/>
                              <a:gd name="GluePoint981X" fmla="*/ 888848 w 2647519"/>
                              <a:gd name="GluePoint981Y" fmla="*/ 2470785 h 2612594"/>
                              <a:gd name="GluePoint982X" fmla="*/ 873608 w 2647519"/>
                              <a:gd name="GluePoint982Y" fmla="*/ 2457450 h 2612594"/>
                              <a:gd name="GluePoint983X" fmla="*/ 838365 w 2647519"/>
                              <a:gd name="GluePoint983Y" fmla="*/ 2450782 h 2612594"/>
                              <a:gd name="GluePoint984X" fmla="*/ 785978 w 2647519"/>
                              <a:gd name="GluePoint984Y" fmla="*/ 2424112 h 2612594"/>
                              <a:gd name="GluePoint985X" fmla="*/ 770738 w 2647519"/>
                              <a:gd name="GluePoint985Y" fmla="*/ 2425065 h 2612594"/>
                              <a:gd name="GluePoint986X" fmla="*/ 716445 w 2647519"/>
                              <a:gd name="GluePoint986Y" fmla="*/ 2397442 h 2612594"/>
                              <a:gd name="GluePoint987X" fmla="*/ 706920 w 2647519"/>
                              <a:gd name="GluePoint987Y" fmla="*/ 2380297 h 2612594"/>
                              <a:gd name="GluePoint988X" fmla="*/ 708825 w 2647519"/>
                              <a:gd name="GluePoint988Y" fmla="*/ 2379345 h 2612594"/>
                              <a:gd name="GluePoint989X" fmla="*/ 742163 w 2647519"/>
                              <a:gd name="GluePoint989Y" fmla="*/ 2397442 h 2612594"/>
                              <a:gd name="GluePoint990X" fmla="*/ 775500 w 2647519"/>
                              <a:gd name="GluePoint990Y" fmla="*/ 2415540 h 2612594"/>
                              <a:gd name="GluePoint991X" fmla="*/ 785025 w 2647519"/>
                              <a:gd name="GluePoint991Y" fmla="*/ 2409825 h 2612594"/>
                              <a:gd name="GluePoint992X" fmla="*/ 745973 w 2647519"/>
                              <a:gd name="GluePoint992Y" fmla="*/ 2384107 h 2612594"/>
                              <a:gd name="GluePoint993X" fmla="*/ 713588 w 2647519"/>
                              <a:gd name="GluePoint993Y" fmla="*/ 2369820 h 2612594"/>
                              <a:gd name="GluePoint994X" fmla="*/ 668820 w 2647519"/>
                              <a:gd name="GluePoint994Y" fmla="*/ 2344102 h 2612594"/>
                              <a:gd name="GluePoint995X" fmla="*/ 630720 w 2647519"/>
                              <a:gd name="GluePoint995Y" fmla="*/ 2319337 h 2612594"/>
                              <a:gd name="GluePoint996X" fmla="*/ 570713 w 2647519"/>
                              <a:gd name="GluePoint996Y" fmla="*/ 2293620 h 2612594"/>
                              <a:gd name="GluePoint997X" fmla="*/ 547853 w 2647519"/>
                              <a:gd name="GluePoint997Y" fmla="*/ 2274570 h 2612594"/>
                              <a:gd name="GluePoint998X" fmla="*/ 552615 w 2647519"/>
                              <a:gd name="GluePoint998Y" fmla="*/ 2272665 h 2612594"/>
                              <a:gd name="GluePoint999X" fmla="*/ 575475 w 2647519"/>
                              <a:gd name="GluePoint999Y" fmla="*/ 2279332 h 2612594"/>
                              <a:gd name="GluePoint1000X" fmla="*/ 527850 w 2647519"/>
                              <a:gd name="GluePoint1000Y" fmla="*/ 2229802 h 2612594"/>
                              <a:gd name="GluePoint1001X" fmla="*/ 501180 w 2647519"/>
                              <a:gd name="GluePoint1001Y" fmla="*/ 2207895 h 2612594"/>
                              <a:gd name="GluePoint1002X" fmla="*/ 476415 w 2647519"/>
                              <a:gd name="GluePoint1002Y" fmla="*/ 2185987 h 2612594"/>
                              <a:gd name="GluePoint1003X" fmla="*/ 444983 w 2647519"/>
                              <a:gd name="GluePoint1003Y" fmla="*/ 2160270 h 2612594"/>
                              <a:gd name="GluePoint1004X" fmla="*/ 399263 w 2647519"/>
                              <a:gd name="GluePoint1004Y" fmla="*/ 2109787 h 2612594"/>
                              <a:gd name="GluePoint1005X" fmla="*/ 396126 w 2647519"/>
                              <a:gd name="GluePoint1005Y" fmla="*/ 2099983 h 2612594"/>
                              <a:gd name="GluePoint1006X" fmla="*/ 386880 w 2647519"/>
                              <a:gd name="GluePoint1006Y" fmla="*/ 2090737 h 2612594"/>
                              <a:gd name="GluePoint1007X" fmla="*/ 355448 w 2647519"/>
                              <a:gd name="GluePoint1007Y" fmla="*/ 2056447 h 2612594"/>
                              <a:gd name="GluePoint1008X" fmla="*/ 351638 w 2647519"/>
                              <a:gd name="GluePoint1008Y" fmla="*/ 2039302 h 2612594"/>
                              <a:gd name="GluePoint1009X" fmla="*/ 339255 w 2647519"/>
                              <a:gd name="GluePoint1009Y" fmla="*/ 2022157 h 2612594"/>
                              <a:gd name="GluePoint1010X" fmla="*/ 337780 w 2647519"/>
                              <a:gd name="GluePoint1010Y" fmla="*/ 2019844 h 2612594"/>
                              <a:gd name="GluePoint1011X" fmla="*/ 323062 w 2647519"/>
                              <a:gd name="GluePoint1011Y" fmla="*/ 2009774 h 2612594"/>
                              <a:gd name="GluePoint1012X" fmla="*/ 294487 w 2647519"/>
                              <a:gd name="GluePoint1012Y" fmla="*/ 1968817 h 2612594"/>
                              <a:gd name="GluePoint1013X" fmla="*/ 278295 w 2647519"/>
                              <a:gd name="GluePoint1013Y" fmla="*/ 1930717 h 2612594"/>
                              <a:gd name="GluePoint1014X" fmla="*/ 276390 w 2647519"/>
                              <a:gd name="GluePoint1014Y" fmla="*/ 1930717 h 2612594"/>
                              <a:gd name="GluePoint1015X" fmla="*/ 254483 w 2647519"/>
                              <a:gd name="GluePoint1015Y" fmla="*/ 1888807 h 2612594"/>
                              <a:gd name="GluePoint1016X" fmla="*/ 233528 w 2647519"/>
                              <a:gd name="GluePoint1016Y" fmla="*/ 1846897 h 2612594"/>
                              <a:gd name="GluePoint1017X" fmla="*/ 211620 w 2647519"/>
                              <a:gd name="GluePoint1017Y" fmla="*/ 1798320 h 2612594"/>
                              <a:gd name="GluePoint1018X" fmla="*/ 191618 w 2647519"/>
                              <a:gd name="GluePoint1018Y" fmla="*/ 1748790 h 2612594"/>
                              <a:gd name="GluePoint1019X" fmla="*/ 211620 w 2647519"/>
                              <a:gd name="GluePoint1019Y" fmla="*/ 1782127 h 2612594"/>
                              <a:gd name="GluePoint1020X" fmla="*/ 231623 w 2647519"/>
                              <a:gd name="GluePoint1020Y" fmla="*/ 1824037 h 2612594"/>
                              <a:gd name="GluePoint1021X" fmla="*/ 238290 w 2647519"/>
                              <a:gd name="GluePoint1021Y" fmla="*/ 1846897 h 2612594"/>
                              <a:gd name="GluePoint1022X" fmla="*/ 241046 w 2647519"/>
                              <a:gd name="GluePoint1022Y" fmla="*/ 1850938 h 2612594"/>
                              <a:gd name="GluePoint1023X" fmla="*/ 237654 w 2647519"/>
                              <a:gd name="GluePoint1023Y" fmla="*/ 1833303 h 2612594"/>
                              <a:gd name="GluePoint1024X" fmla="*/ 228809 w 2647519"/>
                              <a:gd name="GluePoint1024Y" fmla="*/ 1817250 h 2612594"/>
                              <a:gd name="GluePoint1025X" fmla="*/ 214411 w 2647519"/>
                              <a:gd name="GluePoint1025Y" fmla="*/ 1784874 h 2612594"/>
                              <a:gd name="GluePoint1026X" fmla="*/ 197332 w 2647519"/>
                              <a:gd name="GluePoint1026Y" fmla="*/ 1756409 h 2612594"/>
                              <a:gd name="GluePoint1027X" fmla="*/ 176377 w 2647519"/>
                              <a:gd name="GluePoint1027Y" fmla="*/ 1699259 h 2612594"/>
                              <a:gd name="GluePoint1028X" fmla="*/ 158424 w 2647519"/>
                              <a:gd name="GluePoint1028Y" fmla="*/ 1640674 h 2612594"/>
                              <a:gd name="GluePoint1029X" fmla="*/ 152529 w 2647519"/>
                              <a:gd name="GluePoint1029Y" fmla="*/ 1623596 h 2612594"/>
                              <a:gd name="GluePoint1030X" fmla="*/ 126853 w 2647519"/>
                              <a:gd name="GluePoint1030Y" fmla="*/ 1521108 h 2612594"/>
                              <a:gd name="GluePoint1031X" fmla="*/ 115498 w 2647519"/>
                              <a:gd name="GluePoint1031Y" fmla="*/ 1446707 h 2612594"/>
                              <a:gd name="GluePoint1032X" fmla="*/ 115417 w 2647519"/>
                              <a:gd name="GluePoint1032Y" fmla="*/ 1448752 h 2612594"/>
                              <a:gd name="GluePoint1033X" fmla="*/ 116370 w 2647519"/>
                              <a:gd name="GluePoint1033Y" fmla="*/ 1463992 h 2612594"/>
                              <a:gd name="GluePoint1034X" fmla="*/ 121132 w 2647519"/>
                              <a:gd name="GluePoint1034Y" fmla="*/ 1499235 h 2612594"/>
                              <a:gd name="GluePoint1035X" fmla="*/ 126847 w 2647519"/>
                              <a:gd name="GluePoint1035Y" fmla="*/ 1535430 h 2612594"/>
                              <a:gd name="GluePoint1036X" fmla="*/ 117322 w 2647519"/>
                              <a:gd name="GluePoint1036Y" fmla="*/ 1503997 h 2612594"/>
                              <a:gd name="GluePoint1037X" fmla="*/ 110655 w 2647519"/>
                              <a:gd name="GluePoint1037Y" fmla="*/ 1463992 h 2612594"/>
                              <a:gd name="GluePoint1038X" fmla="*/ 103035 w 2647519"/>
                              <a:gd name="GluePoint1038Y" fmla="*/ 1463992 h 2612594"/>
                              <a:gd name="GluePoint1039X" fmla="*/ 98272 w 2647519"/>
                              <a:gd name="GluePoint1039Y" fmla="*/ 1427797 h 2612594"/>
                              <a:gd name="GluePoint1040X" fmla="*/ 91605 w 2647519"/>
                              <a:gd name="GluePoint1040Y" fmla="*/ 1404937 h 2612594"/>
                              <a:gd name="GluePoint1041X" fmla="*/ 85890 w 2647519"/>
                              <a:gd name="GluePoint1041Y" fmla="*/ 1383030 h 2612594"/>
                              <a:gd name="GluePoint1042X" fmla="*/ 69697 w 2647519"/>
                              <a:gd name="GluePoint1042Y" fmla="*/ 1365885 h 2612594"/>
                              <a:gd name="GluePoint1043X" fmla="*/ 64935 w 2647519"/>
                              <a:gd name="GluePoint1043Y" fmla="*/ 1365885 h 2612594"/>
                              <a:gd name="GluePoint1044X" fmla="*/ 60172 w 2647519"/>
                              <a:gd name="GluePoint1044Y" fmla="*/ 1342072 h 2612594"/>
                              <a:gd name="GluePoint1045X" fmla="*/ 58267 w 2647519"/>
                              <a:gd name="GluePoint1045Y" fmla="*/ 1311592 h 2612594"/>
                              <a:gd name="GluePoint1046X" fmla="*/ 62077 w 2647519"/>
                              <a:gd name="GluePoint1046Y" fmla="*/ 1268730 h 2612594"/>
                              <a:gd name="GluePoint1047X" fmla="*/ 63982 w 2647519"/>
                              <a:gd name="GluePoint1047Y" fmla="*/ 1253490 h 2612594"/>
                              <a:gd name="GluePoint1048X" fmla="*/ 67226 w 2647519"/>
                              <a:gd name="GluePoint1048Y" fmla="*/ 1243037 h 2612594"/>
                              <a:gd name="GluePoint1049X" fmla="*/ 65649 w 2647519"/>
                              <a:gd name="GluePoint1049Y" fmla="*/ 1219200 h 2612594"/>
                              <a:gd name="GluePoint1050X" fmla="*/ 67792 w 2647519"/>
                              <a:gd name="GluePoint1050Y" fmla="*/ 1183957 h 2612594"/>
                              <a:gd name="GluePoint1051X" fmla="*/ 71602 w 2647519"/>
                              <a:gd name="GluePoint1051Y" fmla="*/ 1176814 h 2612594"/>
                              <a:gd name="GluePoint1052X" fmla="*/ 71602 w 2647519"/>
                              <a:gd name="GluePoint1052Y" fmla="*/ 1172527 h 2612594"/>
                              <a:gd name="GluePoint1053X" fmla="*/ 63982 w 2647519"/>
                              <a:gd name="GluePoint1053Y" fmla="*/ 1186815 h 2612594"/>
                              <a:gd name="GluePoint1054X" fmla="*/ 57315 w 2647519"/>
                              <a:gd name="GluePoint1054Y" fmla="*/ 1177290 h 2612594"/>
                              <a:gd name="GluePoint1055X" fmla="*/ 44932 w 2647519"/>
                              <a:gd name="GluePoint1055Y" fmla="*/ 1160145 h 2612594"/>
                              <a:gd name="GluePoint1056X" fmla="*/ 42670 w 2647519"/>
                              <a:gd name="GluePoint1056Y" fmla="*/ 1146572 h 2612594"/>
                              <a:gd name="GluePoint1057X" fmla="*/ 42075 w 2647519"/>
                              <a:gd name="GluePoint1057Y" fmla="*/ 1147762 h 2612594"/>
                              <a:gd name="GluePoint1058X" fmla="*/ 38265 w 2647519"/>
                              <a:gd name="GluePoint1058Y" fmla="*/ 1185862 h 2612594"/>
                              <a:gd name="GluePoint1059X" fmla="*/ 35407 w 2647519"/>
                              <a:gd name="GluePoint1059Y" fmla="*/ 1223962 h 2612594"/>
                              <a:gd name="GluePoint1060X" fmla="*/ 32550 w 2647519"/>
                              <a:gd name="GluePoint1060Y" fmla="*/ 1253490 h 2612594"/>
                              <a:gd name="GluePoint1061X" fmla="*/ 32550 w 2647519"/>
                              <a:gd name="GluePoint1061Y" fmla="*/ 1314449 h 2612594"/>
                              <a:gd name="GluePoint1062X" fmla="*/ 33502 w 2647519"/>
                              <a:gd name="GluePoint1062Y" fmla="*/ 1345882 h 2612594"/>
                              <a:gd name="GluePoint1063X" fmla="*/ 35407 w 2647519"/>
                              <a:gd name="GluePoint1063Y" fmla="*/ 1377314 h 2612594"/>
                              <a:gd name="GluePoint1064X" fmla="*/ 26835 w 2647519"/>
                              <a:gd name="GluePoint1064Y" fmla="*/ 1406842 h 2612594"/>
                              <a:gd name="GluePoint1065X" fmla="*/ 24930 w 2647519"/>
                              <a:gd name="GluePoint1065Y" fmla="*/ 1406842 h 2612594"/>
                              <a:gd name="GluePoint1066X" fmla="*/ 19215 w 2647519"/>
                              <a:gd name="GluePoint1066Y" fmla="*/ 1349692 h 2612594"/>
                              <a:gd name="GluePoint1067X" fmla="*/ 19215 w 2647519"/>
                              <a:gd name="GluePoint1067Y" fmla="*/ 1290637 h 2612594"/>
                              <a:gd name="GluePoint1068X" fmla="*/ 23977 w 2647519"/>
                              <a:gd name="GluePoint1068Y" fmla="*/ 1244917 h 2612594"/>
                              <a:gd name="GluePoint1069X" fmla="*/ 32546 w 2647519"/>
                              <a:gd name="GluePoint1069Y" fmla="*/ 1253485 h 2612594"/>
                              <a:gd name="GluePoint1070X" fmla="*/ 24930 w 2647519"/>
                              <a:gd name="GluePoint1070Y" fmla="*/ 1243965 h 2612594"/>
                              <a:gd name="GluePoint1071X" fmla="*/ 23025 w 2647519"/>
                              <a:gd name="GluePoint1071Y" fmla="*/ 1209675 h 2612594"/>
                              <a:gd name="GluePoint1072X" fmla="*/ 24930 w 2647519"/>
                              <a:gd name="GluePoint1072Y" fmla="*/ 1157287 h 2612594"/>
                              <a:gd name="GluePoint1073X" fmla="*/ 25882 w 2647519"/>
                              <a:gd name="GluePoint1073Y" fmla="*/ 1143000 h 2612594"/>
                              <a:gd name="GluePoint1074X" fmla="*/ 28740 w 2647519"/>
                              <a:gd name="GluePoint1074Y" fmla="*/ 1119187 h 2612594"/>
                              <a:gd name="GluePoint1075X" fmla="*/ 40170 w 2647519"/>
                              <a:gd name="GluePoint1075Y" fmla="*/ 1076325 h 2612594"/>
                              <a:gd name="GluePoint1076X" fmla="*/ 45865 w 2647519"/>
                              <a:gd name="GluePoint1076Y" fmla="*/ 1047851 h 2612594"/>
                              <a:gd name="GluePoint1077X" fmla="*/ 43980 w 2647519"/>
                              <a:gd name="GluePoint1077Y" fmla="*/ 1041082 h 2612594"/>
                              <a:gd name="GluePoint1078X" fmla="*/ 37312 w 2647519"/>
                              <a:gd name="GluePoint1078Y" fmla="*/ 1079182 h 2612594"/>
                              <a:gd name="GluePoint1079X" fmla="*/ 25882 w 2647519"/>
                              <a:gd name="GluePoint1079Y" fmla="*/ 1122045 h 2612594"/>
                              <a:gd name="GluePoint1080X" fmla="*/ 23025 w 2647519"/>
                              <a:gd name="GluePoint1080Y" fmla="*/ 1145857 h 2612594"/>
                              <a:gd name="GluePoint1081X" fmla="*/ 22072 w 2647519"/>
                              <a:gd name="GluePoint1081Y" fmla="*/ 1160145 h 2612594"/>
                              <a:gd name="GluePoint1082X" fmla="*/ 20167 w 2647519"/>
                              <a:gd name="GluePoint1082Y" fmla="*/ 1212532 h 2612594"/>
                              <a:gd name="GluePoint1083X" fmla="*/ 22072 w 2647519"/>
                              <a:gd name="GluePoint1083Y" fmla="*/ 1246822 h 2612594"/>
                              <a:gd name="GluePoint1084X" fmla="*/ 17310 w 2647519"/>
                              <a:gd name="GluePoint1084Y" fmla="*/ 1292542 h 2612594"/>
                              <a:gd name="GluePoint1085X" fmla="*/ 17310 w 2647519"/>
                              <a:gd name="GluePoint1085Y" fmla="*/ 1351597 h 2612594"/>
                              <a:gd name="GluePoint1086X" fmla="*/ 23025 w 2647519"/>
                              <a:gd name="GluePoint1086Y" fmla="*/ 1408747 h 2612594"/>
                              <a:gd name="GluePoint1087X" fmla="*/ 24930 w 2647519"/>
                              <a:gd name="GluePoint1087Y" fmla="*/ 1408747 h 2612594"/>
                              <a:gd name="GluePoint1088X" fmla="*/ 37312 w 2647519"/>
                              <a:gd name="GluePoint1088Y" fmla="*/ 1463040 h 2612594"/>
                              <a:gd name="GluePoint1089X" fmla="*/ 43980 w 2647519"/>
                              <a:gd name="GluePoint1089Y" fmla="*/ 1507807 h 2612594"/>
                              <a:gd name="GluePoint1090X" fmla="*/ 58267 w 2647519"/>
                              <a:gd name="GluePoint1090Y" fmla="*/ 1553527 h 2612594"/>
                              <a:gd name="GluePoint1091X" fmla="*/ 80770 w 2647519"/>
                              <a:gd name="GluePoint1091Y" fmla="*/ 1651843 h 2612594"/>
                              <a:gd name="GluePoint1092X" fmla="*/ 82734 w 2647519"/>
                              <a:gd name="GluePoint1092Y" fmla="*/ 1670685 h 2612594"/>
                              <a:gd name="GluePoint1093X" fmla="*/ 86843 w 2647519"/>
                              <a:gd name="GluePoint1093Y" fmla="*/ 1670685 h 2612594"/>
                              <a:gd name="GluePoint1094X" fmla="*/ 107798 w 2647519"/>
                              <a:gd name="GluePoint1094Y" fmla="*/ 1721167 h 2612594"/>
                              <a:gd name="GluePoint1095X" fmla="*/ 115418 w 2647519"/>
                              <a:gd name="GluePoint1095Y" fmla="*/ 1746885 h 2612594"/>
                              <a:gd name="GluePoint1096X" fmla="*/ 101130 w 2647519"/>
                              <a:gd name="GluePoint1096Y" fmla="*/ 1724977 h 2612594"/>
                              <a:gd name="GluePoint1097X" fmla="*/ 85890 w 2647519"/>
                              <a:gd name="GluePoint1097Y" fmla="*/ 1690687 h 2612594"/>
                              <a:gd name="GluePoint1098X" fmla="*/ 84938 w 2647519"/>
                              <a:gd name="GluePoint1098Y" fmla="*/ 1700212 h 2612594"/>
                              <a:gd name="GluePoint1099X" fmla="*/ 76651 w 2647519"/>
                              <a:gd name="GluePoint1099Y" fmla="*/ 1674524 h 2612594"/>
                              <a:gd name="GluePoint1100X" fmla="*/ 70650 w 2647519"/>
                              <a:gd name="GluePoint1100Y" fmla="*/ 1675447 h 2612594"/>
                              <a:gd name="GluePoint1101X" fmla="*/ 63982 w 2647519"/>
                              <a:gd name="GluePoint1101Y" fmla="*/ 1653540 h 2612594"/>
                              <a:gd name="GluePoint1102X" fmla="*/ 41122 w 2647519"/>
                              <a:gd name="GluePoint1102Y" fmla="*/ 1601152 h 2612594"/>
                              <a:gd name="GluePoint1103X" fmla="*/ 26835 w 2647519"/>
                              <a:gd name="GluePoint1103Y" fmla="*/ 1554480 h 2612594"/>
                              <a:gd name="GluePoint1104X" fmla="*/ 25882 w 2647519"/>
                              <a:gd name="GluePoint1104Y" fmla="*/ 1515427 h 2612594"/>
                              <a:gd name="GluePoint1105X" fmla="*/ 19215 w 2647519"/>
                              <a:gd name="GluePoint1105Y" fmla="*/ 1469707 h 2612594"/>
                              <a:gd name="GluePoint1106X" fmla="*/ 14452 w 2647519"/>
                              <a:gd name="GluePoint1106Y" fmla="*/ 1423987 h 2612594"/>
                              <a:gd name="GluePoint1107X" fmla="*/ 3975 w 2647519"/>
                              <a:gd name="GluePoint1107Y" fmla="*/ 1390650 h 2612594"/>
                              <a:gd name="GluePoint1108X" fmla="*/ 10642 w 2647519"/>
                              <a:gd name="GluePoint1108Y" fmla="*/ 1213485 h 2612594"/>
                              <a:gd name="GluePoint1109X" fmla="*/ 17310 w 2647519"/>
                              <a:gd name="GluePoint1109Y" fmla="*/ 1167765 h 2612594"/>
                              <a:gd name="GluePoint1110X" fmla="*/ 11595 w 2647519"/>
                              <a:gd name="GluePoint1110Y" fmla="*/ 1143000 h 2612594"/>
                              <a:gd name="GluePoint1111X" fmla="*/ 23025 w 2647519"/>
                              <a:gd name="GluePoint1111Y" fmla="*/ 1074420 h 2612594"/>
                              <a:gd name="GluePoint1112X" fmla="*/ 25882 w 2647519"/>
                              <a:gd name="GluePoint1112Y" fmla="*/ 1058227 h 2612594"/>
                              <a:gd name="GluePoint1113X" fmla="*/ 33502 w 2647519"/>
                              <a:gd name="GluePoint1113Y" fmla="*/ 1002982 h 2612594"/>
                              <a:gd name="GluePoint1114X" fmla="*/ 53505 w 2647519"/>
                              <a:gd name="GluePoint1114Y" fmla="*/ 962977 h 2612594"/>
                              <a:gd name="GluePoint1115X" fmla="*/ 48742 w 2647519"/>
                              <a:gd name="GluePoint1115Y" fmla="*/ 1017270 h 2612594"/>
                              <a:gd name="GluePoint1116X" fmla="*/ 53503 w 2647519"/>
                              <a:gd name="GluePoint1116Y" fmla="*/ 1007964 h 2612594"/>
                              <a:gd name="GluePoint1117X" fmla="*/ 56362 w 2647519"/>
                              <a:gd name="GluePoint1117Y" fmla="*/ 985718 h 2612594"/>
                              <a:gd name="GluePoint1118X" fmla="*/ 57315 w 2647519"/>
                              <a:gd name="GluePoint1118Y" fmla="*/ 961072 h 2612594"/>
                              <a:gd name="GluePoint1119X" fmla="*/ 65887 w 2647519"/>
                              <a:gd name="GluePoint1119Y" fmla="*/ 929639 h 2612594"/>
                              <a:gd name="GluePoint1120X" fmla="*/ 79222 w 2647519"/>
                              <a:gd name="GluePoint1120Y" fmla="*/ 882014 h 2612594"/>
                              <a:gd name="GluePoint1121X" fmla="*/ 95415 w 2647519"/>
                              <a:gd name="GluePoint1121Y" fmla="*/ 833437 h 2612594"/>
                              <a:gd name="GluePoint1122X" fmla="*/ 96628 w 2647519"/>
                              <a:gd name="GluePoint1122Y" fmla="*/ 832072 h 2612594"/>
                              <a:gd name="GluePoint1123X" fmla="*/ 103988 w 2647519"/>
                              <a:gd name="GluePoint1123Y" fmla="*/ 793432 h 2612594"/>
                              <a:gd name="GluePoint1124X" fmla="*/ 114465 w 2647519"/>
                              <a:gd name="GluePoint1124Y" fmla="*/ 765809 h 2612594"/>
                              <a:gd name="GluePoint1125X" fmla="*/ 126848 w 2647519"/>
                              <a:gd name="GluePoint1125Y" fmla="*/ 742949 h 2612594"/>
                              <a:gd name="GluePoint1126X" fmla="*/ 151613 w 2647519"/>
                              <a:gd name="GluePoint1126Y" fmla="*/ 695324 h 2612594"/>
                              <a:gd name="GluePoint1127X" fmla="*/ 171615 w 2647519"/>
                              <a:gd name="GluePoint1127Y" fmla="*/ 652462 h 2612594"/>
                              <a:gd name="GluePoint1128X" fmla="*/ 200190 w 2647519"/>
                              <a:gd name="GluePoint1128Y" fmla="*/ 597217 h 2612594"/>
                              <a:gd name="GluePoint1129X" fmla="*/ 221145 w 2647519"/>
                              <a:gd name="GluePoint1129Y" fmla="*/ 573404 h 2612594"/>
                              <a:gd name="GluePoint1130X" fmla="*/ 238290 w 2647519"/>
                              <a:gd name="GluePoint1130Y" fmla="*/ 540067 h 2612594"/>
                              <a:gd name="GluePoint1131X" fmla="*/ 252578 w 2647519"/>
                              <a:gd name="GluePoint1131Y" fmla="*/ 519112 h 2612594"/>
                              <a:gd name="GluePoint1132X" fmla="*/ 267818 w 2647519"/>
                              <a:gd name="GluePoint1132Y" fmla="*/ 511492 h 2612594"/>
                              <a:gd name="GluePoint1133X" fmla="*/ 271628 w 2647519"/>
                              <a:gd name="GluePoint1133Y" fmla="*/ 505777 h 2612594"/>
                              <a:gd name="GluePoint1134X" fmla="*/ 286868 w 2647519"/>
                              <a:gd name="GluePoint1134Y" fmla="*/ 475297 h 2612594"/>
                              <a:gd name="GluePoint1135X" fmla="*/ 316395 w 2647519"/>
                              <a:gd name="GluePoint1135Y" fmla="*/ 441007 h 2612594"/>
                              <a:gd name="GluePoint1136X" fmla="*/ 317199 w 2647519"/>
                              <a:gd name="GluePoint1136Y" fmla="*/ 455339 h 2612594"/>
                              <a:gd name="GluePoint1137X" fmla="*/ 315045 w 2647519"/>
                              <a:gd name="GluePoint1137Y" fmla="*/ 461363 h 2612594"/>
                              <a:gd name="GluePoint1138X" fmla="*/ 345922 w 2647519"/>
                              <a:gd name="GluePoint1138Y" fmla="*/ 429577 h 2612594"/>
                              <a:gd name="GluePoint1139X" fmla="*/ 361162 w 2647519"/>
                              <a:gd name="GluePoint1139Y" fmla="*/ 409575 h 2612594"/>
                              <a:gd name="GluePoint1140X" fmla="*/ 381165 w 2647519"/>
                              <a:gd name="GluePoint1140Y" fmla="*/ 390525 h 2612594"/>
                              <a:gd name="GluePoint1141X" fmla="*/ 382889 w 2647519"/>
                              <a:gd name="GluePoint1141Y" fmla="*/ 392440 h 2612594"/>
                              <a:gd name="GluePoint1142X" fmla="*/ 382118 w 2647519"/>
                              <a:gd name="GluePoint1142Y" fmla="*/ 391477 h 2612594"/>
                              <a:gd name="GluePoint1143X" fmla="*/ 406883 w 2647519"/>
                              <a:gd name="GluePoint1143Y" fmla="*/ 366712 h 2612594"/>
                              <a:gd name="GluePoint1144X" fmla="*/ 431648 w 2647519"/>
                              <a:gd name="GluePoint1144Y" fmla="*/ 343852 h 2612594"/>
                              <a:gd name="GluePoint1145X" fmla="*/ 458318 w 2647519"/>
                              <a:gd name="GluePoint1145Y" fmla="*/ 315277 h 2612594"/>
                              <a:gd name="GluePoint1146X" fmla="*/ 495465 w 2647519"/>
                              <a:gd name="GluePoint1146Y" fmla="*/ 287654 h 2612594"/>
                              <a:gd name="GluePoint1147X" fmla="*/ 535470 w 2647519"/>
                              <a:gd name="GluePoint1147Y" fmla="*/ 258127 h 2612594"/>
                              <a:gd name="GluePoint1148X" fmla="*/ 559389 w 2647519"/>
                              <a:gd name="GluePoint1148Y" fmla="*/ 241440 h 2612594"/>
                              <a:gd name="GluePoint1149X" fmla="*/ 575475 w 2647519"/>
                              <a:gd name="GluePoint1149Y" fmla="*/ 226694 h 2612594"/>
                              <a:gd name="GluePoint1150X" fmla="*/ 604050 w 2647519"/>
                              <a:gd name="GluePoint1150Y" fmla="*/ 209549 h 2612594"/>
                              <a:gd name="GluePoint1151X" fmla="*/ 634530 w 2647519"/>
                              <a:gd name="GluePoint1151Y" fmla="*/ 193357 h 2612594"/>
                              <a:gd name="GluePoint1152X" fmla="*/ 638565 w 2647519"/>
                              <a:gd name="GluePoint1152Y" fmla="*/ 191282 h 2612594"/>
                              <a:gd name="GluePoint1153X" fmla="*/ 648937 w 2647519"/>
                              <a:gd name="GluePoint1153Y" fmla="*/ 181094 h 2612594"/>
                              <a:gd name="GluePoint1154X" fmla="*/ 665963 w 2647519"/>
                              <a:gd name="GluePoint1154Y" fmla="*/ 168592 h 2612594"/>
                              <a:gd name="GluePoint1155X" fmla="*/ 684656 w 2647519"/>
                              <a:gd name="GluePoint1155Y" fmla="*/ 159067 h 2612594"/>
                              <a:gd name="GluePoint1156X" fmla="*/ 697880 w 2647519"/>
                              <a:gd name="GluePoint1156Y" fmla="*/ 156023 h 2612594"/>
                              <a:gd name="GluePoint1157X" fmla="*/ 700252 w 2647519"/>
                              <a:gd name="GluePoint1157Y" fmla="*/ 154304 h 2612594"/>
                              <a:gd name="GluePoint1158X" fmla="*/ 959332 w 2647519"/>
                              <a:gd name="GluePoint1158Y" fmla="*/ 49529 h 2612594"/>
                              <a:gd name="GluePoint1159X" fmla="*/ 968945 w 2647519"/>
                              <a:gd name="GluePoint1159Y" fmla="*/ 47439 h 2612594"/>
                              <a:gd name="GluePoint1160X" fmla="*/ 995527 w 2647519"/>
                              <a:gd name="GluePoint1160Y" fmla="*/ 38099 h 2612594"/>
                              <a:gd name="GluePoint1161X" fmla="*/ 1013863 w 2647519"/>
                              <a:gd name="GluePoint1161Y" fmla="*/ 34408 h 2612594"/>
                              <a:gd name="GluePoint1162X" fmla="*/ 1023424 w 2647519"/>
                              <a:gd name="GluePoint1162Y" fmla="*/ 34327 h 2612594"/>
                              <a:gd name="GluePoint1163X" fmla="*/ 1026960 w 2647519"/>
                              <a:gd name="GluePoint1163Y" fmla="*/ 33337 h 2612594"/>
                              <a:gd name="GluePoint1164X" fmla="*/ 1244130 w 2647519"/>
                              <a:gd name="GluePoint1164Y" fmla="*/ 4762 h 2612594"/>
                              <a:gd name="GluePoint1165X" fmla="*/ 1305804 w 2647519"/>
                              <a:gd name="GluePoint1165Y" fmla="*/ 4524 h 2612594"/>
                              <a:gd name="GluePoint1166X" fmla="*/ 1371765 w 2647519"/>
                              <a:gd name="GluePoint1166Y" fmla="*/ 5714 h 2612594"/>
                              <a:gd name="GluePoint1167X" fmla="*/ 1372993 w 2647519"/>
                              <a:gd name="GluePoint1167Y" fmla="*/ 6635 h 2612594"/>
                              <a:gd name="GluePoint1168X" fmla="*/ 1405103 w 2647519"/>
                              <a:gd name="GluePoint1168Y" fmla="*/ 2857 h 2612594"/>
                              <a:gd name="GluePoint1169X" fmla="*/ 1434630 w 2647519"/>
                              <a:gd name="GluePoint1169Y" fmla="*/ 7619 h 2612594"/>
                              <a:gd name="GluePoint1170X" fmla="*/ 1464158 w 2647519"/>
                              <a:gd name="GluePoint1170Y" fmla="*/ 13334 h 2612594"/>
                              <a:gd name="GluePoint1171X" fmla="*/ 1479392 w 2647519"/>
                              <a:gd name="GluePoint1171Y" fmla="*/ 16797 h 2612594"/>
                              <a:gd name="GluePoint1172X" fmla="*/ 1463205 w 2647519"/>
                              <a:gd name="GluePoint1172Y" fmla="*/ 12382 h 2612594"/>
                              <a:gd name="GluePoint1173X" fmla="*/ 1433677 w 2647519"/>
                              <a:gd name="GluePoint1173Y" fmla="*/ 6667 h 2612594"/>
                              <a:gd name="GluePoint1174X" fmla="*/ 1404150 w 2647519"/>
                              <a:gd name="GluePoint1174Y" fmla="*/ 1905 h 2612594"/>
                              <a:gd name="GluePoint1175X" fmla="*/ 1404150 w 2647519"/>
                              <a:gd name="GluePoint1175Y" fmla="*/ 0 h 261259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  <a:cxn ang="0">
                                <a:pos x="GluePoint60X" y="GluePoint60Y"/>
                              </a:cxn>
                              <a:cxn ang="0">
                                <a:pos x="GluePoint61X" y="GluePoint61Y"/>
                              </a:cxn>
                              <a:cxn ang="0">
                                <a:pos x="GluePoint62X" y="GluePoint62Y"/>
                              </a:cxn>
                              <a:cxn ang="0">
                                <a:pos x="GluePoint63X" y="GluePoint63Y"/>
                              </a:cxn>
                              <a:cxn ang="0">
                                <a:pos x="GluePoint64X" y="GluePoint64Y"/>
                              </a:cxn>
                              <a:cxn ang="0">
                                <a:pos x="GluePoint65X" y="GluePoint65Y"/>
                              </a:cxn>
                              <a:cxn ang="0">
                                <a:pos x="GluePoint66X" y="GluePoint66Y"/>
                              </a:cxn>
                              <a:cxn ang="0">
                                <a:pos x="GluePoint67X" y="GluePoint67Y"/>
                              </a:cxn>
                              <a:cxn ang="0">
                                <a:pos x="GluePoint68X" y="GluePoint68Y"/>
                              </a:cxn>
                              <a:cxn ang="0">
                                <a:pos x="GluePoint69X" y="GluePoint69Y"/>
                              </a:cxn>
                              <a:cxn ang="0">
                                <a:pos x="GluePoint70X" y="GluePoint70Y"/>
                              </a:cxn>
                              <a:cxn ang="0">
                                <a:pos x="GluePoint71X" y="GluePoint71Y"/>
                              </a:cxn>
                              <a:cxn ang="0">
                                <a:pos x="GluePoint72X" y="GluePoint72Y"/>
                              </a:cxn>
                              <a:cxn ang="0">
                                <a:pos x="GluePoint73X" y="GluePoint73Y"/>
                              </a:cxn>
                              <a:cxn ang="0">
                                <a:pos x="GluePoint74X" y="GluePoint74Y"/>
                              </a:cxn>
                              <a:cxn ang="0">
                                <a:pos x="GluePoint75X" y="GluePoint75Y"/>
                              </a:cxn>
                              <a:cxn ang="0">
                                <a:pos x="GluePoint76X" y="GluePoint76Y"/>
                              </a:cxn>
                              <a:cxn ang="0">
                                <a:pos x="GluePoint77X" y="GluePoint77Y"/>
                              </a:cxn>
                              <a:cxn ang="0">
                                <a:pos x="GluePoint78X" y="GluePoint78Y"/>
                              </a:cxn>
                              <a:cxn ang="0">
                                <a:pos x="GluePoint79X" y="GluePoint79Y"/>
                              </a:cxn>
                              <a:cxn ang="0">
                                <a:pos x="GluePoint80X" y="GluePoint80Y"/>
                              </a:cxn>
                              <a:cxn ang="0">
                                <a:pos x="GluePoint81X" y="GluePoint81Y"/>
                              </a:cxn>
                              <a:cxn ang="0">
                                <a:pos x="GluePoint82X" y="GluePoint82Y"/>
                              </a:cxn>
                              <a:cxn ang="0">
                                <a:pos x="GluePoint83X" y="GluePoint83Y"/>
                              </a:cxn>
                              <a:cxn ang="0">
                                <a:pos x="GluePoint84X" y="GluePoint84Y"/>
                              </a:cxn>
                              <a:cxn ang="0">
                                <a:pos x="GluePoint85X" y="GluePoint85Y"/>
                              </a:cxn>
                              <a:cxn ang="0">
                                <a:pos x="GluePoint86X" y="GluePoint86Y"/>
                              </a:cxn>
                              <a:cxn ang="0">
                                <a:pos x="GluePoint87X" y="GluePoint87Y"/>
                              </a:cxn>
                              <a:cxn ang="0">
                                <a:pos x="GluePoint88X" y="GluePoint88Y"/>
                              </a:cxn>
                              <a:cxn ang="0">
                                <a:pos x="GluePoint89X" y="GluePoint89Y"/>
                              </a:cxn>
                              <a:cxn ang="0">
                                <a:pos x="GluePoint90X" y="GluePoint90Y"/>
                              </a:cxn>
                              <a:cxn ang="0">
                                <a:pos x="GluePoint91X" y="GluePoint91Y"/>
                              </a:cxn>
                              <a:cxn ang="0">
                                <a:pos x="GluePoint92X" y="GluePoint92Y"/>
                              </a:cxn>
                              <a:cxn ang="0">
                                <a:pos x="GluePoint93X" y="GluePoint93Y"/>
                              </a:cxn>
                              <a:cxn ang="0">
                                <a:pos x="GluePoint94X" y="GluePoint94Y"/>
                              </a:cxn>
                              <a:cxn ang="0">
                                <a:pos x="GluePoint95X" y="GluePoint95Y"/>
                              </a:cxn>
                              <a:cxn ang="0">
                                <a:pos x="GluePoint96X" y="GluePoint96Y"/>
                              </a:cxn>
                              <a:cxn ang="0">
                                <a:pos x="GluePoint97X" y="GluePoint97Y"/>
                              </a:cxn>
                              <a:cxn ang="0">
                                <a:pos x="GluePoint98X" y="GluePoint98Y"/>
                              </a:cxn>
                              <a:cxn ang="0">
                                <a:pos x="GluePoint99X" y="GluePoint99Y"/>
                              </a:cxn>
                              <a:cxn ang="0">
                                <a:pos x="GluePoint100X" y="GluePoint100Y"/>
                              </a:cxn>
                              <a:cxn ang="0">
                                <a:pos x="GluePoint101X" y="GluePoint101Y"/>
                              </a:cxn>
                              <a:cxn ang="0">
                                <a:pos x="GluePoint102X" y="GluePoint102Y"/>
                              </a:cxn>
                              <a:cxn ang="0">
                                <a:pos x="GluePoint103X" y="GluePoint103Y"/>
                              </a:cxn>
                              <a:cxn ang="0">
                                <a:pos x="GluePoint104X" y="GluePoint104Y"/>
                              </a:cxn>
                              <a:cxn ang="0">
                                <a:pos x="GluePoint105X" y="GluePoint105Y"/>
                              </a:cxn>
                              <a:cxn ang="0">
                                <a:pos x="GluePoint106X" y="GluePoint106Y"/>
                              </a:cxn>
                              <a:cxn ang="0">
                                <a:pos x="GluePoint107X" y="GluePoint107Y"/>
                              </a:cxn>
                              <a:cxn ang="0">
                                <a:pos x="GluePoint108X" y="GluePoint108Y"/>
                              </a:cxn>
                              <a:cxn ang="0">
                                <a:pos x="GluePoint109X" y="GluePoint109Y"/>
                              </a:cxn>
                              <a:cxn ang="0">
                                <a:pos x="GluePoint110X" y="GluePoint110Y"/>
                              </a:cxn>
                              <a:cxn ang="0">
                                <a:pos x="GluePoint111X" y="GluePoint111Y"/>
                              </a:cxn>
                              <a:cxn ang="0">
                                <a:pos x="GluePoint112X" y="GluePoint112Y"/>
                              </a:cxn>
                              <a:cxn ang="0">
                                <a:pos x="GluePoint113X" y="GluePoint113Y"/>
                              </a:cxn>
                              <a:cxn ang="0">
                                <a:pos x="GluePoint114X" y="GluePoint114Y"/>
                              </a:cxn>
                              <a:cxn ang="0">
                                <a:pos x="GluePoint115X" y="GluePoint115Y"/>
                              </a:cxn>
                              <a:cxn ang="0">
                                <a:pos x="GluePoint116X" y="GluePoint116Y"/>
                              </a:cxn>
                              <a:cxn ang="0">
                                <a:pos x="GluePoint117X" y="GluePoint117Y"/>
                              </a:cxn>
                              <a:cxn ang="0">
                                <a:pos x="GluePoint118X" y="GluePoint118Y"/>
                              </a:cxn>
                              <a:cxn ang="0">
                                <a:pos x="GluePoint119X" y="GluePoint119Y"/>
                              </a:cxn>
                              <a:cxn ang="0">
                                <a:pos x="GluePoint120X" y="GluePoint120Y"/>
                              </a:cxn>
                              <a:cxn ang="0">
                                <a:pos x="GluePoint121X" y="GluePoint121Y"/>
                              </a:cxn>
                              <a:cxn ang="0">
                                <a:pos x="GluePoint122X" y="GluePoint122Y"/>
                              </a:cxn>
                              <a:cxn ang="0">
                                <a:pos x="GluePoint123X" y="GluePoint123Y"/>
                              </a:cxn>
                              <a:cxn ang="0">
                                <a:pos x="GluePoint124X" y="GluePoint124Y"/>
                              </a:cxn>
                              <a:cxn ang="0">
                                <a:pos x="GluePoint125X" y="GluePoint125Y"/>
                              </a:cxn>
                              <a:cxn ang="0">
                                <a:pos x="GluePoint126X" y="GluePoint126Y"/>
                              </a:cxn>
                              <a:cxn ang="0">
                                <a:pos x="GluePoint127X" y="GluePoint127Y"/>
                              </a:cxn>
                              <a:cxn ang="0">
                                <a:pos x="GluePoint128X" y="GluePoint128Y"/>
                              </a:cxn>
                              <a:cxn ang="0">
                                <a:pos x="GluePoint129X" y="GluePoint129Y"/>
                              </a:cxn>
                              <a:cxn ang="0">
                                <a:pos x="GluePoint130X" y="GluePoint130Y"/>
                              </a:cxn>
                              <a:cxn ang="0">
                                <a:pos x="GluePoint131X" y="GluePoint131Y"/>
                              </a:cxn>
                              <a:cxn ang="0">
                                <a:pos x="GluePoint132X" y="GluePoint132Y"/>
                              </a:cxn>
                              <a:cxn ang="0">
                                <a:pos x="GluePoint133X" y="GluePoint133Y"/>
                              </a:cxn>
                              <a:cxn ang="0">
                                <a:pos x="GluePoint134X" y="GluePoint134Y"/>
                              </a:cxn>
                              <a:cxn ang="0">
                                <a:pos x="GluePoint135X" y="GluePoint135Y"/>
                              </a:cxn>
                              <a:cxn ang="0">
                                <a:pos x="GluePoint136X" y="GluePoint136Y"/>
                              </a:cxn>
                              <a:cxn ang="0">
                                <a:pos x="GluePoint137X" y="GluePoint137Y"/>
                              </a:cxn>
                              <a:cxn ang="0">
                                <a:pos x="GluePoint138X" y="GluePoint138Y"/>
                              </a:cxn>
                              <a:cxn ang="0">
                                <a:pos x="GluePoint139X" y="GluePoint139Y"/>
                              </a:cxn>
                              <a:cxn ang="0">
                                <a:pos x="GluePoint140X" y="GluePoint140Y"/>
                              </a:cxn>
                              <a:cxn ang="0">
                                <a:pos x="GluePoint141X" y="GluePoint141Y"/>
                              </a:cxn>
                              <a:cxn ang="0">
                                <a:pos x="GluePoint142X" y="GluePoint142Y"/>
                              </a:cxn>
                              <a:cxn ang="0">
                                <a:pos x="GluePoint143X" y="GluePoint143Y"/>
                              </a:cxn>
                              <a:cxn ang="0">
                                <a:pos x="GluePoint144X" y="GluePoint144Y"/>
                              </a:cxn>
                              <a:cxn ang="0">
                                <a:pos x="GluePoint145X" y="GluePoint145Y"/>
                              </a:cxn>
                              <a:cxn ang="0">
                                <a:pos x="GluePoint146X" y="GluePoint146Y"/>
                              </a:cxn>
                              <a:cxn ang="0">
                                <a:pos x="GluePoint147X" y="GluePoint147Y"/>
                              </a:cxn>
                              <a:cxn ang="0">
                                <a:pos x="GluePoint148X" y="GluePoint148Y"/>
                              </a:cxn>
                              <a:cxn ang="0">
                                <a:pos x="GluePoint149X" y="GluePoint149Y"/>
                              </a:cxn>
                              <a:cxn ang="0">
                                <a:pos x="GluePoint150X" y="GluePoint150Y"/>
                              </a:cxn>
                              <a:cxn ang="0">
                                <a:pos x="GluePoint151X" y="GluePoint151Y"/>
                              </a:cxn>
                              <a:cxn ang="0">
                                <a:pos x="GluePoint152X" y="GluePoint152Y"/>
                              </a:cxn>
                              <a:cxn ang="0">
                                <a:pos x="GluePoint153X" y="GluePoint153Y"/>
                              </a:cxn>
                              <a:cxn ang="0">
                                <a:pos x="GluePoint154X" y="GluePoint154Y"/>
                              </a:cxn>
                              <a:cxn ang="0">
                                <a:pos x="GluePoint155X" y="GluePoint155Y"/>
                              </a:cxn>
                              <a:cxn ang="0">
                                <a:pos x="GluePoint156X" y="GluePoint156Y"/>
                              </a:cxn>
                              <a:cxn ang="0">
                                <a:pos x="GluePoint157X" y="GluePoint157Y"/>
                              </a:cxn>
                              <a:cxn ang="0">
                                <a:pos x="GluePoint158X" y="GluePoint158Y"/>
                              </a:cxn>
                              <a:cxn ang="0">
                                <a:pos x="GluePoint159X" y="GluePoint159Y"/>
                              </a:cxn>
                              <a:cxn ang="0">
                                <a:pos x="GluePoint160X" y="GluePoint160Y"/>
                              </a:cxn>
                              <a:cxn ang="0">
                                <a:pos x="GluePoint161X" y="GluePoint161Y"/>
                              </a:cxn>
                              <a:cxn ang="0">
                                <a:pos x="GluePoint162X" y="GluePoint162Y"/>
                              </a:cxn>
                              <a:cxn ang="0">
                                <a:pos x="GluePoint163X" y="GluePoint163Y"/>
                              </a:cxn>
                              <a:cxn ang="0">
                                <a:pos x="GluePoint164X" y="GluePoint164Y"/>
                              </a:cxn>
                              <a:cxn ang="0">
                                <a:pos x="GluePoint165X" y="GluePoint165Y"/>
                              </a:cxn>
                              <a:cxn ang="0">
                                <a:pos x="GluePoint166X" y="GluePoint166Y"/>
                              </a:cxn>
                              <a:cxn ang="0">
                                <a:pos x="GluePoint167X" y="GluePoint167Y"/>
                              </a:cxn>
                              <a:cxn ang="0">
                                <a:pos x="GluePoint168X" y="GluePoint168Y"/>
                              </a:cxn>
                              <a:cxn ang="0">
                                <a:pos x="GluePoint169X" y="GluePoint169Y"/>
                              </a:cxn>
                              <a:cxn ang="0">
                                <a:pos x="GluePoint170X" y="GluePoint170Y"/>
                              </a:cxn>
                              <a:cxn ang="0">
                                <a:pos x="GluePoint171X" y="GluePoint171Y"/>
                              </a:cxn>
                              <a:cxn ang="0">
                                <a:pos x="GluePoint172X" y="GluePoint172Y"/>
                              </a:cxn>
                              <a:cxn ang="0">
                                <a:pos x="GluePoint173X" y="GluePoint173Y"/>
                              </a:cxn>
                              <a:cxn ang="0">
                                <a:pos x="GluePoint174X" y="GluePoint174Y"/>
                              </a:cxn>
                              <a:cxn ang="0">
                                <a:pos x="GluePoint175X" y="GluePoint175Y"/>
                              </a:cxn>
                              <a:cxn ang="0">
                                <a:pos x="GluePoint176X" y="GluePoint176Y"/>
                              </a:cxn>
                              <a:cxn ang="0">
                                <a:pos x="GluePoint177X" y="GluePoint177Y"/>
                              </a:cxn>
                              <a:cxn ang="0">
                                <a:pos x="GluePoint178X" y="GluePoint178Y"/>
                              </a:cxn>
                              <a:cxn ang="0">
                                <a:pos x="GluePoint179X" y="GluePoint179Y"/>
                              </a:cxn>
                              <a:cxn ang="0">
                                <a:pos x="GluePoint180X" y="GluePoint180Y"/>
                              </a:cxn>
                              <a:cxn ang="0">
                                <a:pos x="GluePoint181X" y="GluePoint181Y"/>
                              </a:cxn>
                              <a:cxn ang="0">
                                <a:pos x="GluePoint182X" y="GluePoint182Y"/>
                              </a:cxn>
                              <a:cxn ang="0">
                                <a:pos x="GluePoint183X" y="GluePoint183Y"/>
                              </a:cxn>
                              <a:cxn ang="0">
                                <a:pos x="GluePoint184X" y="GluePoint184Y"/>
                              </a:cxn>
                              <a:cxn ang="0">
                                <a:pos x="GluePoint185X" y="GluePoint185Y"/>
                              </a:cxn>
                              <a:cxn ang="0">
                                <a:pos x="GluePoint186X" y="GluePoint186Y"/>
                              </a:cxn>
                              <a:cxn ang="0">
                                <a:pos x="GluePoint187X" y="GluePoint187Y"/>
                              </a:cxn>
                              <a:cxn ang="0">
                                <a:pos x="GluePoint188X" y="GluePoint188Y"/>
                              </a:cxn>
                              <a:cxn ang="0">
                                <a:pos x="GluePoint189X" y="GluePoint189Y"/>
                              </a:cxn>
                              <a:cxn ang="0">
                                <a:pos x="GluePoint190X" y="GluePoint190Y"/>
                              </a:cxn>
                              <a:cxn ang="0">
                                <a:pos x="GluePoint191X" y="GluePoint191Y"/>
                              </a:cxn>
                              <a:cxn ang="0">
                                <a:pos x="GluePoint192X" y="GluePoint192Y"/>
                              </a:cxn>
                              <a:cxn ang="0">
                                <a:pos x="GluePoint193X" y="GluePoint193Y"/>
                              </a:cxn>
                              <a:cxn ang="0">
                                <a:pos x="GluePoint194X" y="GluePoint194Y"/>
                              </a:cxn>
                              <a:cxn ang="0">
                                <a:pos x="GluePoint195X" y="GluePoint195Y"/>
                              </a:cxn>
                              <a:cxn ang="0">
                                <a:pos x="GluePoint196X" y="GluePoint196Y"/>
                              </a:cxn>
                              <a:cxn ang="0">
                                <a:pos x="GluePoint197X" y="GluePoint197Y"/>
                              </a:cxn>
                              <a:cxn ang="0">
                                <a:pos x="GluePoint198X" y="GluePoint198Y"/>
                              </a:cxn>
                              <a:cxn ang="0">
                                <a:pos x="GluePoint199X" y="GluePoint199Y"/>
                              </a:cxn>
                              <a:cxn ang="0">
                                <a:pos x="GluePoint200X" y="GluePoint200Y"/>
                              </a:cxn>
                              <a:cxn ang="0">
                                <a:pos x="GluePoint201X" y="GluePoint201Y"/>
                              </a:cxn>
                              <a:cxn ang="0">
                                <a:pos x="GluePoint202X" y="GluePoint202Y"/>
                              </a:cxn>
                              <a:cxn ang="0">
                                <a:pos x="GluePoint203X" y="GluePoint203Y"/>
                              </a:cxn>
                              <a:cxn ang="0">
                                <a:pos x="GluePoint204X" y="GluePoint204Y"/>
                              </a:cxn>
                              <a:cxn ang="0">
                                <a:pos x="GluePoint205X" y="GluePoint205Y"/>
                              </a:cxn>
                              <a:cxn ang="0">
                                <a:pos x="GluePoint206X" y="GluePoint206Y"/>
                              </a:cxn>
                              <a:cxn ang="0">
                                <a:pos x="GluePoint207X" y="GluePoint207Y"/>
                              </a:cxn>
                              <a:cxn ang="0">
                                <a:pos x="GluePoint208X" y="GluePoint208Y"/>
                              </a:cxn>
                              <a:cxn ang="0">
                                <a:pos x="GluePoint209X" y="GluePoint209Y"/>
                              </a:cxn>
                              <a:cxn ang="0">
                                <a:pos x="GluePoint210X" y="GluePoint210Y"/>
                              </a:cxn>
                              <a:cxn ang="0">
                                <a:pos x="GluePoint211X" y="GluePoint211Y"/>
                              </a:cxn>
                              <a:cxn ang="0">
                                <a:pos x="GluePoint212X" y="GluePoint212Y"/>
                              </a:cxn>
                              <a:cxn ang="0">
                                <a:pos x="GluePoint213X" y="GluePoint213Y"/>
                              </a:cxn>
                              <a:cxn ang="0">
                                <a:pos x="GluePoint214X" y="GluePoint214Y"/>
                              </a:cxn>
                              <a:cxn ang="0">
                                <a:pos x="GluePoint215X" y="GluePoint215Y"/>
                              </a:cxn>
                              <a:cxn ang="0">
                                <a:pos x="GluePoint216X" y="GluePoint216Y"/>
                              </a:cxn>
                              <a:cxn ang="0">
                                <a:pos x="GluePoint217X" y="GluePoint217Y"/>
                              </a:cxn>
                              <a:cxn ang="0">
                                <a:pos x="GluePoint218X" y="GluePoint218Y"/>
                              </a:cxn>
                              <a:cxn ang="0">
                                <a:pos x="GluePoint219X" y="GluePoint219Y"/>
                              </a:cxn>
                              <a:cxn ang="0">
                                <a:pos x="GluePoint220X" y="GluePoint220Y"/>
                              </a:cxn>
                              <a:cxn ang="0">
                                <a:pos x="GluePoint221X" y="GluePoint221Y"/>
                              </a:cxn>
                              <a:cxn ang="0">
                                <a:pos x="GluePoint222X" y="GluePoint222Y"/>
                              </a:cxn>
                              <a:cxn ang="0">
                                <a:pos x="GluePoint223X" y="GluePoint223Y"/>
                              </a:cxn>
                              <a:cxn ang="0">
                                <a:pos x="GluePoint224X" y="GluePoint224Y"/>
                              </a:cxn>
                              <a:cxn ang="0">
                                <a:pos x="GluePoint225X" y="GluePoint225Y"/>
                              </a:cxn>
                              <a:cxn ang="0">
                                <a:pos x="GluePoint226X" y="GluePoint226Y"/>
                              </a:cxn>
                              <a:cxn ang="0">
                                <a:pos x="GluePoint227X" y="GluePoint227Y"/>
                              </a:cxn>
                              <a:cxn ang="0">
                                <a:pos x="GluePoint228X" y="GluePoint228Y"/>
                              </a:cxn>
                              <a:cxn ang="0">
                                <a:pos x="GluePoint229X" y="GluePoint229Y"/>
                              </a:cxn>
                              <a:cxn ang="0">
                                <a:pos x="GluePoint230X" y="GluePoint230Y"/>
                              </a:cxn>
                              <a:cxn ang="0">
                                <a:pos x="GluePoint231X" y="GluePoint231Y"/>
                              </a:cxn>
                              <a:cxn ang="0">
                                <a:pos x="GluePoint232X" y="GluePoint232Y"/>
                              </a:cxn>
                              <a:cxn ang="0">
                                <a:pos x="GluePoint233X" y="GluePoint233Y"/>
                              </a:cxn>
                              <a:cxn ang="0">
                                <a:pos x="GluePoint234X" y="GluePoint234Y"/>
                              </a:cxn>
                              <a:cxn ang="0">
                                <a:pos x="GluePoint235X" y="GluePoint235Y"/>
                              </a:cxn>
                              <a:cxn ang="0">
                                <a:pos x="GluePoint236X" y="GluePoint236Y"/>
                              </a:cxn>
                              <a:cxn ang="0">
                                <a:pos x="GluePoint237X" y="GluePoint237Y"/>
                              </a:cxn>
                              <a:cxn ang="0">
                                <a:pos x="GluePoint238X" y="GluePoint238Y"/>
                              </a:cxn>
                              <a:cxn ang="0">
                                <a:pos x="GluePoint239X" y="GluePoint239Y"/>
                              </a:cxn>
                              <a:cxn ang="0">
                                <a:pos x="GluePoint240X" y="GluePoint240Y"/>
                              </a:cxn>
                              <a:cxn ang="0">
                                <a:pos x="GluePoint241X" y="GluePoint241Y"/>
                              </a:cxn>
                              <a:cxn ang="0">
                                <a:pos x="GluePoint242X" y="GluePoint242Y"/>
                              </a:cxn>
                              <a:cxn ang="0">
                                <a:pos x="GluePoint243X" y="GluePoint243Y"/>
                              </a:cxn>
                              <a:cxn ang="0">
                                <a:pos x="GluePoint244X" y="GluePoint244Y"/>
                              </a:cxn>
                              <a:cxn ang="0">
                                <a:pos x="GluePoint245X" y="GluePoint245Y"/>
                              </a:cxn>
                              <a:cxn ang="0">
                                <a:pos x="GluePoint246X" y="GluePoint246Y"/>
                              </a:cxn>
                              <a:cxn ang="0">
                                <a:pos x="GluePoint247X" y="GluePoint247Y"/>
                              </a:cxn>
                              <a:cxn ang="0">
                                <a:pos x="GluePoint248X" y="GluePoint248Y"/>
                              </a:cxn>
                              <a:cxn ang="0">
                                <a:pos x="GluePoint249X" y="GluePoint249Y"/>
                              </a:cxn>
                              <a:cxn ang="0">
                                <a:pos x="GluePoint250X" y="GluePoint250Y"/>
                              </a:cxn>
                              <a:cxn ang="0">
                                <a:pos x="GluePoint251X" y="GluePoint251Y"/>
                              </a:cxn>
                              <a:cxn ang="0">
                                <a:pos x="GluePoint252X" y="GluePoint252Y"/>
                              </a:cxn>
                              <a:cxn ang="0">
                                <a:pos x="GluePoint253X" y="GluePoint253Y"/>
                              </a:cxn>
                              <a:cxn ang="0">
                                <a:pos x="GluePoint254X" y="GluePoint254Y"/>
                              </a:cxn>
                              <a:cxn ang="0">
                                <a:pos x="GluePoint255X" y="GluePoint255Y"/>
                              </a:cxn>
                              <a:cxn ang="0">
                                <a:pos x="GluePoint256X" y="GluePoint256Y"/>
                              </a:cxn>
                              <a:cxn ang="0">
                                <a:pos x="GluePoint257X" y="GluePoint257Y"/>
                              </a:cxn>
                              <a:cxn ang="0">
                                <a:pos x="GluePoint258X" y="GluePoint258Y"/>
                              </a:cxn>
                              <a:cxn ang="0">
                                <a:pos x="GluePoint259X" y="GluePoint259Y"/>
                              </a:cxn>
                              <a:cxn ang="0">
                                <a:pos x="GluePoint260X" y="GluePoint260Y"/>
                              </a:cxn>
                              <a:cxn ang="0">
                                <a:pos x="GluePoint261X" y="GluePoint261Y"/>
                              </a:cxn>
                              <a:cxn ang="0">
                                <a:pos x="GluePoint262X" y="GluePoint262Y"/>
                              </a:cxn>
                              <a:cxn ang="0">
                                <a:pos x="GluePoint263X" y="GluePoint263Y"/>
                              </a:cxn>
                              <a:cxn ang="0">
                                <a:pos x="GluePoint264X" y="GluePoint264Y"/>
                              </a:cxn>
                              <a:cxn ang="0">
                                <a:pos x="GluePoint265X" y="GluePoint265Y"/>
                              </a:cxn>
                              <a:cxn ang="0">
                                <a:pos x="GluePoint266X" y="GluePoint266Y"/>
                              </a:cxn>
                              <a:cxn ang="0">
                                <a:pos x="GluePoint267X" y="GluePoint267Y"/>
                              </a:cxn>
                              <a:cxn ang="0">
                                <a:pos x="GluePoint268X" y="GluePoint268Y"/>
                              </a:cxn>
                              <a:cxn ang="0">
                                <a:pos x="GluePoint269X" y="GluePoint269Y"/>
                              </a:cxn>
                              <a:cxn ang="0">
                                <a:pos x="GluePoint270X" y="GluePoint270Y"/>
                              </a:cxn>
                              <a:cxn ang="0">
                                <a:pos x="GluePoint271X" y="GluePoint271Y"/>
                              </a:cxn>
                              <a:cxn ang="0">
                                <a:pos x="GluePoint272X" y="GluePoint272Y"/>
                              </a:cxn>
                              <a:cxn ang="0">
                                <a:pos x="GluePoint273X" y="GluePoint273Y"/>
                              </a:cxn>
                              <a:cxn ang="0">
                                <a:pos x="GluePoint274X" y="GluePoint274Y"/>
                              </a:cxn>
                              <a:cxn ang="0">
                                <a:pos x="GluePoint275X" y="GluePoint275Y"/>
                              </a:cxn>
                              <a:cxn ang="0">
                                <a:pos x="GluePoint276X" y="GluePoint276Y"/>
                              </a:cxn>
                              <a:cxn ang="0">
                                <a:pos x="GluePoint277X" y="GluePoint277Y"/>
                              </a:cxn>
                              <a:cxn ang="0">
                                <a:pos x="GluePoint278X" y="GluePoint278Y"/>
                              </a:cxn>
                              <a:cxn ang="0">
                                <a:pos x="GluePoint279X" y="GluePoint279Y"/>
                              </a:cxn>
                              <a:cxn ang="0">
                                <a:pos x="GluePoint280X" y="GluePoint280Y"/>
                              </a:cxn>
                              <a:cxn ang="0">
                                <a:pos x="GluePoint281X" y="GluePoint281Y"/>
                              </a:cxn>
                              <a:cxn ang="0">
                                <a:pos x="GluePoint282X" y="GluePoint282Y"/>
                              </a:cxn>
                              <a:cxn ang="0">
                                <a:pos x="GluePoint283X" y="GluePoint283Y"/>
                              </a:cxn>
                              <a:cxn ang="0">
                                <a:pos x="GluePoint284X" y="GluePoint284Y"/>
                              </a:cxn>
                              <a:cxn ang="0">
                                <a:pos x="GluePoint285X" y="GluePoint285Y"/>
                              </a:cxn>
                              <a:cxn ang="0">
                                <a:pos x="GluePoint286X" y="GluePoint286Y"/>
                              </a:cxn>
                              <a:cxn ang="0">
                                <a:pos x="GluePoint287X" y="GluePoint287Y"/>
                              </a:cxn>
                              <a:cxn ang="0">
                                <a:pos x="GluePoint288X" y="GluePoint288Y"/>
                              </a:cxn>
                              <a:cxn ang="0">
                                <a:pos x="GluePoint289X" y="GluePoint289Y"/>
                              </a:cxn>
                              <a:cxn ang="0">
                                <a:pos x="GluePoint290X" y="GluePoint290Y"/>
                              </a:cxn>
                              <a:cxn ang="0">
                                <a:pos x="GluePoint291X" y="GluePoint291Y"/>
                              </a:cxn>
                              <a:cxn ang="0">
                                <a:pos x="GluePoint292X" y="GluePoint292Y"/>
                              </a:cxn>
                              <a:cxn ang="0">
                                <a:pos x="GluePoint293X" y="GluePoint293Y"/>
                              </a:cxn>
                              <a:cxn ang="0">
                                <a:pos x="GluePoint294X" y="GluePoint294Y"/>
                              </a:cxn>
                              <a:cxn ang="0">
                                <a:pos x="GluePoint295X" y="GluePoint295Y"/>
                              </a:cxn>
                              <a:cxn ang="0">
                                <a:pos x="GluePoint296X" y="GluePoint296Y"/>
                              </a:cxn>
                              <a:cxn ang="0">
                                <a:pos x="GluePoint297X" y="GluePoint297Y"/>
                              </a:cxn>
                              <a:cxn ang="0">
                                <a:pos x="GluePoint298X" y="GluePoint298Y"/>
                              </a:cxn>
                              <a:cxn ang="0">
                                <a:pos x="GluePoint299X" y="GluePoint299Y"/>
                              </a:cxn>
                              <a:cxn ang="0">
                                <a:pos x="GluePoint300X" y="GluePoint300Y"/>
                              </a:cxn>
                              <a:cxn ang="0">
                                <a:pos x="GluePoint301X" y="GluePoint301Y"/>
                              </a:cxn>
                              <a:cxn ang="0">
                                <a:pos x="GluePoint302X" y="GluePoint302Y"/>
                              </a:cxn>
                              <a:cxn ang="0">
                                <a:pos x="GluePoint303X" y="GluePoint303Y"/>
                              </a:cxn>
                              <a:cxn ang="0">
                                <a:pos x="GluePoint304X" y="GluePoint304Y"/>
                              </a:cxn>
                              <a:cxn ang="0">
                                <a:pos x="GluePoint305X" y="GluePoint305Y"/>
                              </a:cxn>
                              <a:cxn ang="0">
                                <a:pos x="GluePoint306X" y="GluePoint306Y"/>
                              </a:cxn>
                              <a:cxn ang="0">
                                <a:pos x="GluePoint307X" y="GluePoint307Y"/>
                              </a:cxn>
                              <a:cxn ang="0">
                                <a:pos x="GluePoint308X" y="GluePoint308Y"/>
                              </a:cxn>
                              <a:cxn ang="0">
                                <a:pos x="GluePoint309X" y="GluePoint309Y"/>
                              </a:cxn>
                              <a:cxn ang="0">
                                <a:pos x="GluePoint310X" y="GluePoint310Y"/>
                              </a:cxn>
                              <a:cxn ang="0">
                                <a:pos x="GluePoint311X" y="GluePoint311Y"/>
                              </a:cxn>
                              <a:cxn ang="0">
                                <a:pos x="GluePoint312X" y="GluePoint312Y"/>
                              </a:cxn>
                              <a:cxn ang="0">
                                <a:pos x="GluePoint313X" y="GluePoint313Y"/>
                              </a:cxn>
                              <a:cxn ang="0">
                                <a:pos x="GluePoint314X" y="GluePoint314Y"/>
                              </a:cxn>
                              <a:cxn ang="0">
                                <a:pos x="GluePoint315X" y="GluePoint315Y"/>
                              </a:cxn>
                              <a:cxn ang="0">
                                <a:pos x="GluePoint316X" y="GluePoint316Y"/>
                              </a:cxn>
                              <a:cxn ang="0">
                                <a:pos x="GluePoint317X" y="GluePoint317Y"/>
                              </a:cxn>
                              <a:cxn ang="0">
                                <a:pos x="GluePoint318X" y="GluePoint318Y"/>
                              </a:cxn>
                              <a:cxn ang="0">
                                <a:pos x="GluePoint319X" y="GluePoint319Y"/>
                              </a:cxn>
                              <a:cxn ang="0">
                                <a:pos x="GluePoint320X" y="GluePoint320Y"/>
                              </a:cxn>
                              <a:cxn ang="0">
                                <a:pos x="GluePoint321X" y="GluePoint321Y"/>
                              </a:cxn>
                              <a:cxn ang="0">
                                <a:pos x="GluePoint322X" y="GluePoint322Y"/>
                              </a:cxn>
                              <a:cxn ang="0">
                                <a:pos x="GluePoint323X" y="GluePoint323Y"/>
                              </a:cxn>
                              <a:cxn ang="0">
                                <a:pos x="GluePoint324X" y="GluePoint324Y"/>
                              </a:cxn>
                              <a:cxn ang="0">
                                <a:pos x="GluePoint325X" y="GluePoint325Y"/>
                              </a:cxn>
                              <a:cxn ang="0">
                                <a:pos x="GluePoint326X" y="GluePoint326Y"/>
                              </a:cxn>
                              <a:cxn ang="0">
                                <a:pos x="GluePoint327X" y="GluePoint327Y"/>
                              </a:cxn>
                              <a:cxn ang="0">
                                <a:pos x="GluePoint328X" y="GluePoint328Y"/>
                              </a:cxn>
                              <a:cxn ang="0">
                                <a:pos x="GluePoint329X" y="GluePoint329Y"/>
                              </a:cxn>
                              <a:cxn ang="0">
                                <a:pos x="GluePoint330X" y="GluePoint330Y"/>
                              </a:cxn>
                              <a:cxn ang="0">
                                <a:pos x="GluePoint331X" y="GluePoint331Y"/>
                              </a:cxn>
                              <a:cxn ang="0">
                                <a:pos x="GluePoint332X" y="GluePoint332Y"/>
                              </a:cxn>
                              <a:cxn ang="0">
                                <a:pos x="GluePoint333X" y="GluePoint333Y"/>
                              </a:cxn>
                              <a:cxn ang="0">
                                <a:pos x="GluePoint334X" y="GluePoint334Y"/>
                              </a:cxn>
                              <a:cxn ang="0">
                                <a:pos x="GluePoint335X" y="GluePoint335Y"/>
                              </a:cxn>
                              <a:cxn ang="0">
                                <a:pos x="GluePoint336X" y="GluePoint336Y"/>
                              </a:cxn>
                              <a:cxn ang="0">
                                <a:pos x="GluePoint337X" y="GluePoint337Y"/>
                              </a:cxn>
                              <a:cxn ang="0">
                                <a:pos x="GluePoint338X" y="GluePoint338Y"/>
                              </a:cxn>
                              <a:cxn ang="0">
                                <a:pos x="GluePoint339X" y="GluePoint339Y"/>
                              </a:cxn>
                              <a:cxn ang="0">
                                <a:pos x="GluePoint340X" y="GluePoint340Y"/>
                              </a:cxn>
                              <a:cxn ang="0">
                                <a:pos x="GluePoint341X" y="GluePoint341Y"/>
                              </a:cxn>
                              <a:cxn ang="0">
                                <a:pos x="GluePoint342X" y="GluePoint342Y"/>
                              </a:cxn>
                              <a:cxn ang="0">
                                <a:pos x="GluePoint343X" y="GluePoint343Y"/>
                              </a:cxn>
                              <a:cxn ang="0">
                                <a:pos x="GluePoint344X" y="GluePoint344Y"/>
                              </a:cxn>
                              <a:cxn ang="0">
                                <a:pos x="GluePoint345X" y="GluePoint345Y"/>
                              </a:cxn>
                              <a:cxn ang="0">
                                <a:pos x="GluePoint346X" y="GluePoint346Y"/>
                              </a:cxn>
                              <a:cxn ang="0">
                                <a:pos x="GluePoint347X" y="GluePoint347Y"/>
                              </a:cxn>
                              <a:cxn ang="0">
                                <a:pos x="GluePoint348X" y="GluePoint348Y"/>
                              </a:cxn>
                              <a:cxn ang="0">
                                <a:pos x="GluePoint349X" y="GluePoint349Y"/>
                              </a:cxn>
                              <a:cxn ang="0">
                                <a:pos x="GluePoint350X" y="GluePoint350Y"/>
                              </a:cxn>
                              <a:cxn ang="0">
                                <a:pos x="GluePoint351X" y="GluePoint351Y"/>
                              </a:cxn>
                              <a:cxn ang="0">
                                <a:pos x="GluePoint352X" y="GluePoint352Y"/>
                              </a:cxn>
                              <a:cxn ang="0">
                                <a:pos x="GluePoint353X" y="GluePoint353Y"/>
                              </a:cxn>
                              <a:cxn ang="0">
                                <a:pos x="GluePoint354X" y="GluePoint354Y"/>
                              </a:cxn>
                              <a:cxn ang="0">
                                <a:pos x="GluePoint355X" y="GluePoint355Y"/>
                              </a:cxn>
                              <a:cxn ang="0">
                                <a:pos x="GluePoint356X" y="GluePoint356Y"/>
                              </a:cxn>
                              <a:cxn ang="0">
                                <a:pos x="GluePoint357X" y="GluePoint357Y"/>
                              </a:cxn>
                              <a:cxn ang="0">
                                <a:pos x="GluePoint358X" y="GluePoint358Y"/>
                              </a:cxn>
                              <a:cxn ang="0">
                                <a:pos x="GluePoint359X" y="GluePoint359Y"/>
                              </a:cxn>
                              <a:cxn ang="0">
                                <a:pos x="GluePoint360X" y="GluePoint360Y"/>
                              </a:cxn>
                              <a:cxn ang="0">
                                <a:pos x="GluePoint361X" y="GluePoint361Y"/>
                              </a:cxn>
                              <a:cxn ang="0">
                                <a:pos x="GluePoint362X" y="GluePoint362Y"/>
                              </a:cxn>
                              <a:cxn ang="0">
                                <a:pos x="GluePoint363X" y="GluePoint363Y"/>
                              </a:cxn>
                              <a:cxn ang="0">
                                <a:pos x="GluePoint364X" y="GluePoint364Y"/>
                              </a:cxn>
                              <a:cxn ang="0">
                                <a:pos x="GluePoint365X" y="GluePoint365Y"/>
                              </a:cxn>
                              <a:cxn ang="0">
                                <a:pos x="GluePoint366X" y="GluePoint366Y"/>
                              </a:cxn>
                              <a:cxn ang="0">
                                <a:pos x="GluePoint367X" y="GluePoint367Y"/>
                              </a:cxn>
                              <a:cxn ang="0">
                                <a:pos x="GluePoint368X" y="GluePoint368Y"/>
                              </a:cxn>
                              <a:cxn ang="0">
                                <a:pos x="GluePoint369X" y="GluePoint369Y"/>
                              </a:cxn>
                              <a:cxn ang="0">
                                <a:pos x="GluePoint370X" y="GluePoint370Y"/>
                              </a:cxn>
                              <a:cxn ang="0">
                                <a:pos x="GluePoint371X" y="GluePoint371Y"/>
                              </a:cxn>
                              <a:cxn ang="0">
                                <a:pos x="GluePoint372X" y="GluePoint372Y"/>
                              </a:cxn>
                              <a:cxn ang="0">
                                <a:pos x="GluePoint373X" y="GluePoint373Y"/>
                              </a:cxn>
                              <a:cxn ang="0">
                                <a:pos x="GluePoint374X" y="GluePoint374Y"/>
                              </a:cxn>
                              <a:cxn ang="0">
                                <a:pos x="GluePoint375X" y="GluePoint375Y"/>
                              </a:cxn>
                              <a:cxn ang="0">
                                <a:pos x="GluePoint376X" y="GluePoint376Y"/>
                              </a:cxn>
                              <a:cxn ang="0">
                                <a:pos x="GluePoint377X" y="GluePoint377Y"/>
                              </a:cxn>
                              <a:cxn ang="0">
                                <a:pos x="GluePoint378X" y="GluePoint378Y"/>
                              </a:cxn>
                              <a:cxn ang="0">
                                <a:pos x="GluePoint379X" y="GluePoint379Y"/>
                              </a:cxn>
                              <a:cxn ang="0">
                                <a:pos x="GluePoint380X" y="GluePoint380Y"/>
                              </a:cxn>
                              <a:cxn ang="0">
                                <a:pos x="GluePoint381X" y="GluePoint381Y"/>
                              </a:cxn>
                              <a:cxn ang="0">
                                <a:pos x="GluePoint382X" y="GluePoint382Y"/>
                              </a:cxn>
                              <a:cxn ang="0">
                                <a:pos x="GluePoint383X" y="GluePoint383Y"/>
                              </a:cxn>
                              <a:cxn ang="0">
                                <a:pos x="GluePoint384X" y="GluePoint384Y"/>
                              </a:cxn>
                              <a:cxn ang="0">
                                <a:pos x="GluePoint385X" y="GluePoint385Y"/>
                              </a:cxn>
                              <a:cxn ang="0">
                                <a:pos x="GluePoint386X" y="GluePoint386Y"/>
                              </a:cxn>
                              <a:cxn ang="0">
                                <a:pos x="GluePoint387X" y="GluePoint387Y"/>
                              </a:cxn>
                              <a:cxn ang="0">
                                <a:pos x="GluePoint388X" y="GluePoint388Y"/>
                              </a:cxn>
                              <a:cxn ang="0">
                                <a:pos x="GluePoint389X" y="GluePoint389Y"/>
                              </a:cxn>
                              <a:cxn ang="0">
                                <a:pos x="GluePoint390X" y="GluePoint390Y"/>
                              </a:cxn>
                              <a:cxn ang="0">
                                <a:pos x="GluePoint391X" y="GluePoint391Y"/>
                              </a:cxn>
                              <a:cxn ang="0">
                                <a:pos x="GluePoint392X" y="GluePoint392Y"/>
                              </a:cxn>
                              <a:cxn ang="0">
                                <a:pos x="GluePoint393X" y="GluePoint393Y"/>
                              </a:cxn>
                              <a:cxn ang="0">
                                <a:pos x="GluePoint394X" y="GluePoint394Y"/>
                              </a:cxn>
                              <a:cxn ang="0">
                                <a:pos x="GluePoint395X" y="GluePoint395Y"/>
                              </a:cxn>
                              <a:cxn ang="0">
                                <a:pos x="GluePoint396X" y="GluePoint396Y"/>
                              </a:cxn>
                              <a:cxn ang="0">
                                <a:pos x="GluePoint397X" y="GluePoint397Y"/>
                              </a:cxn>
                              <a:cxn ang="0">
                                <a:pos x="GluePoint398X" y="GluePoint398Y"/>
                              </a:cxn>
                              <a:cxn ang="0">
                                <a:pos x="GluePoint399X" y="GluePoint399Y"/>
                              </a:cxn>
                              <a:cxn ang="0">
                                <a:pos x="GluePoint400X" y="GluePoint400Y"/>
                              </a:cxn>
                              <a:cxn ang="0">
                                <a:pos x="GluePoint401X" y="GluePoint401Y"/>
                              </a:cxn>
                              <a:cxn ang="0">
                                <a:pos x="GluePoint402X" y="GluePoint402Y"/>
                              </a:cxn>
                              <a:cxn ang="0">
                                <a:pos x="GluePoint403X" y="GluePoint403Y"/>
                              </a:cxn>
                              <a:cxn ang="0">
                                <a:pos x="GluePoint404X" y="GluePoint404Y"/>
                              </a:cxn>
                              <a:cxn ang="0">
                                <a:pos x="GluePoint405X" y="GluePoint405Y"/>
                              </a:cxn>
                              <a:cxn ang="0">
                                <a:pos x="GluePoint406X" y="GluePoint406Y"/>
                              </a:cxn>
                              <a:cxn ang="0">
                                <a:pos x="GluePoint407X" y="GluePoint407Y"/>
                              </a:cxn>
                              <a:cxn ang="0">
                                <a:pos x="GluePoint408X" y="GluePoint408Y"/>
                              </a:cxn>
                              <a:cxn ang="0">
                                <a:pos x="GluePoint409X" y="GluePoint409Y"/>
                              </a:cxn>
                              <a:cxn ang="0">
                                <a:pos x="GluePoint410X" y="GluePoint410Y"/>
                              </a:cxn>
                              <a:cxn ang="0">
                                <a:pos x="GluePoint411X" y="GluePoint411Y"/>
                              </a:cxn>
                              <a:cxn ang="0">
                                <a:pos x="GluePoint412X" y="GluePoint412Y"/>
                              </a:cxn>
                              <a:cxn ang="0">
                                <a:pos x="GluePoint413X" y="GluePoint413Y"/>
                              </a:cxn>
                              <a:cxn ang="0">
                                <a:pos x="GluePoint414X" y="GluePoint414Y"/>
                              </a:cxn>
                              <a:cxn ang="0">
                                <a:pos x="GluePoint415X" y="GluePoint415Y"/>
                              </a:cxn>
                              <a:cxn ang="0">
                                <a:pos x="GluePoint416X" y="GluePoint416Y"/>
                              </a:cxn>
                              <a:cxn ang="0">
                                <a:pos x="GluePoint417X" y="GluePoint417Y"/>
                              </a:cxn>
                              <a:cxn ang="0">
                                <a:pos x="GluePoint418X" y="GluePoint418Y"/>
                              </a:cxn>
                              <a:cxn ang="0">
                                <a:pos x="GluePoint419X" y="GluePoint419Y"/>
                              </a:cxn>
                              <a:cxn ang="0">
                                <a:pos x="GluePoint420X" y="GluePoint420Y"/>
                              </a:cxn>
                              <a:cxn ang="0">
                                <a:pos x="GluePoint421X" y="GluePoint421Y"/>
                              </a:cxn>
                              <a:cxn ang="0">
                                <a:pos x="GluePoint422X" y="GluePoint422Y"/>
                              </a:cxn>
                              <a:cxn ang="0">
                                <a:pos x="GluePoint423X" y="GluePoint423Y"/>
                              </a:cxn>
                              <a:cxn ang="0">
                                <a:pos x="GluePoint424X" y="GluePoint424Y"/>
                              </a:cxn>
                              <a:cxn ang="0">
                                <a:pos x="GluePoint425X" y="GluePoint425Y"/>
                              </a:cxn>
                              <a:cxn ang="0">
                                <a:pos x="GluePoint426X" y="GluePoint426Y"/>
                              </a:cxn>
                              <a:cxn ang="0">
                                <a:pos x="GluePoint427X" y="GluePoint427Y"/>
                              </a:cxn>
                              <a:cxn ang="0">
                                <a:pos x="GluePoint428X" y="GluePoint428Y"/>
                              </a:cxn>
                              <a:cxn ang="0">
                                <a:pos x="GluePoint429X" y="GluePoint429Y"/>
                              </a:cxn>
                              <a:cxn ang="0">
                                <a:pos x="GluePoint430X" y="GluePoint430Y"/>
                              </a:cxn>
                              <a:cxn ang="0">
                                <a:pos x="GluePoint431X" y="GluePoint431Y"/>
                              </a:cxn>
                              <a:cxn ang="0">
                                <a:pos x="GluePoint432X" y="GluePoint432Y"/>
                              </a:cxn>
                              <a:cxn ang="0">
                                <a:pos x="GluePoint433X" y="GluePoint433Y"/>
                              </a:cxn>
                              <a:cxn ang="0">
                                <a:pos x="GluePoint434X" y="GluePoint434Y"/>
                              </a:cxn>
                              <a:cxn ang="0">
                                <a:pos x="GluePoint435X" y="GluePoint435Y"/>
                              </a:cxn>
                              <a:cxn ang="0">
                                <a:pos x="GluePoint436X" y="GluePoint436Y"/>
                              </a:cxn>
                              <a:cxn ang="0">
                                <a:pos x="GluePoint437X" y="GluePoint437Y"/>
                              </a:cxn>
                              <a:cxn ang="0">
                                <a:pos x="GluePoint438X" y="GluePoint438Y"/>
                              </a:cxn>
                              <a:cxn ang="0">
                                <a:pos x="GluePoint439X" y="GluePoint439Y"/>
                              </a:cxn>
                              <a:cxn ang="0">
                                <a:pos x="GluePoint440X" y="GluePoint440Y"/>
                              </a:cxn>
                              <a:cxn ang="0">
                                <a:pos x="GluePoint441X" y="GluePoint441Y"/>
                              </a:cxn>
                              <a:cxn ang="0">
                                <a:pos x="GluePoint442X" y="GluePoint442Y"/>
                              </a:cxn>
                              <a:cxn ang="0">
                                <a:pos x="GluePoint443X" y="GluePoint443Y"/>
                              </a:cxn>
                              <a:cxn ang="0">
                                <a:pos x="GluePoint444X" y="GluePoint444Y"/>
                              </a:cxn>
                              <a:cxn ang="0">
                                <a:pos x="GluePoint445X" y="GluePoint445Y"/>
                              </a:cxn>
                              <a:cxn ang="0">
                                <a:pos x="GluePoint446X" y="GluePoint446Y"/>
                              </a:cxn>
                              <a:cxn ang="0">
                                <a:pos x="GluePoint447X" y="GluePoint447Y"/>
                              </a:cxn>
                              <a:cxn ang="0">
                                <a:pos x="GluePoint448X" y="GluePoint448Y"/>
                              </a:cxn>
                              <a:cxn ang="0">
                                <a:pos x="GluePoint449X" y="GluePoint449Y"/>
                              </a:cxn>
                              <a:cxn ang="0">
                                <a:pos x="GluePoint450X" y="GluePoint450Y"/>
                              </a:cxn>
                              <a:cxn ang="0">
                                <a:pos x="GluePoint451X" y="GluePoint451Y"/>
                              </a:cxn>
                              <a:cxn ang="0">
                                <a:pos x="GluePoint452X" y="GluePoint452Y"/>
                              </a:cxn>
                              <a:cxn ang="0">
                                <a:pos x="GluePoint453X" y="GluePoint453Y"/>
                              </a:cxn>
                              <a:cxn ang="0">
                                <a:pos x="GluePoint454X" y="GluePoint454Y"/>
                              </a:cxn>
                              <a:cxn ang="0">
                                <a:pos x="GluePoint455X" y="GluePoint455Y"/>
                              </a:cxn>
                              <a:cxn ang="0">
                                <a:pos x="GluePoint456X" y="GluePoint456Y"/>
                              </a:cxn>
                              <a:cxn ang="0">
                                <a:pos x="GluePoint457X" y="GluePoint457Y"/>
                              </a:cxn>
                              <a:cxn ang="0">
                                <a:pos x="GluePoint458X" y="GluePoint458Y"/>
                              </a:cxn>
                              <a:cxn ang="0">
                                <a:pos x="GluePoint459X" y="GluePoint459Y"/>
                              </a:cxn>
                              <a:cxn ang="0">
                                <a:pos x="GluePoint460X" y="GluePoint460Y"/>
                              </a:cxn>
                              <a:cxn ang="0">
                                <a:pos x="GluePoint461X" y="GluePoint461Y"/>
                              </a:cxn>
                              <a:cxn ang="0">
                                <a:pos x="GluePoint462X" y="GluePoint462Y"/>
                              </a:cxn>
                              <a:cxn ang="0">
                                <a:pos x="GluePoint463X" y="GluePoint463Y"/>
                              </a:cxn>
                              <a:cxn ang="0">
                                <a:pos x="GluePoint464X" y="GluePoint464Y"/>
                              </a:cxn>
                              <a:cxn ang="0">
                                <a:pos x="GluePoint465X" y="GluePoint465Y"/>
                              </a:cxn>
                              <a:cxn ang="0">
                                <a:pos x="GluePoint466X" y="GluePoint466Y"/>
                              </a:cxn>
                              <a:cxn ang="0">
                                <a:pos x="GluePoint467X" y="GluePoint467Y"/>
                              </a:cxn>
                              <a:cxn ang="0">
                                <a:pos x="GluePoint468X" y="GluePoint468Y"/>
                              </a:cxn>
                              <a:cxn ang="0">
                                <a:pos x="GluePoint469X" y="GluePoint469Y"/>
                              </a:cxn>
                              <a:cxn ang="0">
                                <a:pos x="GluePoint470X" y="GluePoint470Y"/>
                              </a:cxn>
                              <a:cxn ang="0">
                                <a:pos x="GluePoint471X" y="GluePoint471Y"/>
                              </a:cxn>
                              <a:cxn ang="0">
                                <a:pos x="GluePoint472X" y="GluePoint472Y"/>
                              </a:cxn>
                              <a:cxn ang="0">
                                <a:pos x="GluePoint473X" y="GluePoint473Y"/>
                              </a:cxn>
                              <a:cxn ang="0">
                                <a:pos x="GluePoint474X" y="GluePoint474Y"/>
                              </a:cxn>
                              <a:cxn ang="0">
                                <a:pos x="GluePoint475X" y="GluePoint475Y"/>
                              </a:cxn>
                              <a:cxn ang="0">
                                <a:pos x="GluePoint476X" y="GluePoint476Y"/>
                              </a:cxn>
                              <a:cxn ang="0">
                                <a:pos x="GluePoint477X" y="GluePoint477Y"/>
                              </a:cxn>
                              <a:cxn ang="0">
                                <a:pos x="GluePoint478X" y="GluePoint478Y"/>
                              </a:cxn>
                              <a:cxn ang="0">
                                <a:pos x="GluePoint479X" y="GluePoint479Y"/>
                              </a:cxn>
                              <a:cxn ang="0">
                                <a:pos x="GluePoint480X" y="GluePoint480Y"/>
                              </a:cxn>
                              <a:cxn ang="0">
                                <a:pos x="GluePoint481X" y="GluePoint481Y"/>
                              </a:cxn>
                              <a:cxn ang="0">
                                <a:pos x="GluePoint482X" y="GluePoint482Y"/>
                              </a:cxn>
                              <a:cxn ang="0">
                                <a:pos x="GluePoint483X" y="GluePoint483Y"/>
                              </a:cxn>
                              <a:cxn ang="0">
                                <a:pos x="GluePoint484X" y="GluePoint484Y"/>
                              </a:cxn>
                              <a:cxn ang="0">
                                <a:pos x="GluePoint485X" y="GluePoint485Y"/>
                              </a:cxn>
                              <a:cxn ang="0">
                                <a:pos x="GluePoint486X" y="GluePoint486Y"/>
                              </a:cxn>
                              <a:cxn ang="0">
                                <a:pos x="GluePoint487X" y="GluePoint487Y"/>
                              </a:cxn>
                              <a:cxn ang="0">
                                <a:pos x="GluePoint488X" y="GluePoint488Y"/>
                              </a:cxn>
                              <a:cxn ang="0">
                                <a:pos x="GluePoint489X" y="GluePoint489Y"/>
                              </a:cxn>
                              <a:cxn ang="0">
                                <a:pos x="GluePoint490X" y="GluePoint490Y"/>
                              </a:cxn>
                              <a:cxn ang="0">
                                <a:pos x="GluePoint491X" y="GluePoint491Y"/>
                              </a:cxn>
                              <a:cxn ang="0">
                                <a:pos x="GluePoint492X" y="GluePoint492Y"/>
                              </a:cxn>
                              <a:cxn ang="0">
                                <a:pos x="GluePoint493X" y="GluePoint493Y"/>
                              </a:cxn>
                              <a:cxn ang="0">
                                <a:pos x="GluePoint494X" y="GluePoint494Y"/>
                              </a:cxn>
                              <a:cxn ang="0">
                                <a:pos x="GluePoint495X" y="GluePoint495Y"/>
                              </a:cxn>
                              <a:cxn ang="0">
                                <a:pos x="GluePoint496X" y="GluePoint496Y"/>
                              </a:cxn>
                              <a:cxn ang="0">
                                <a:pos x="GluePoint497X" y="GluePoint497Y"/>
                              </a:cxn>
                              <a:cxn ang="0">
                                <a:pos x="GluePoint498X" y="GluePoint498Y"/>
                              </a:cxn>
                              <a:cxn ang="0">
                                <a:pos x="GluePoint499X" y="GluePoint499Y"/>
                              </a:cxn>
                              <a:cxn ang="0">
                                <a:pos x="GluePoint500X" y="GluePoint500Y"/>
                              </a:cxn>
                              <a:cxn ang="0">
                                <a:pos x="GluePoint501X" y="GluePoint501Y"/>
                              </a:cxn>
                              <a:cxn ang="0">
                                <a:pos x="GluePoint502X" y="GluePoint502Y"/>
                              </a:cxn>
                              <a:cxn ang="0">
                                <a:pos x="GluePoint503X" y="GluePoint503Y"/>
                              </a:cxn>
                              <a:cxn ang="0">
                                <a:pos x="GluePoint504X" y="GluePoint504Y"/>
                              </a:cxn>
                              <a:cxn ang="0">
                                <a:pos x="GluePoint505X" y="GluePoint505Y"/>
                              </a:cxn>
                              <a:cxn ang="0">
                                <a:pos x="GluePoint506X" y="GluePoint506Y"/>
                              </a:cxn>
                              <a:cxn ang="0">
                                <a:pos x="GluePoint507X" y="GluePoint507Y"/>
                              </a:cxn>
                              <a:cxn ang="0">
                                <a:pos x="GluePoint508X" y="GluePoint508Y"/>
                              </a:cxn>
                              <a:cxn ang="0">
                                <a:pos x="GluePoint509X" y="GluePoint509Y"/>
                              </a:cxn>
                              <a:cxn ang="0">
                                <a:pos x="GluePoint510X" y="GluePoint510Y"/>
                              </a:cxn>
                              <a:cxn ang="0">
                                <a:pos x="GluePoint511X" y="GluePoint511Y"/>
                              </a:cxn>
                              <a:cxn ang="0">
                                <a:pos x="GluePoint512X" y="GluePoint512Y"/>
                              </a:cxn>
                              <a:cxn ang="0">
                                <a:pos x="GluePoint513X" y="GluePoint513Y"/>
                              </a:cxn>
                              <a:cxn ang="0">
                                <a:pos x="GluePoint514X" y="GluePoint514Y"/>
                              </a:cxn>
                              <a:cxn ang="0">
                                <a:pos x="GluePoint515X" y="GluePoint515Y"/>
                              </a:cxn>
                              <a:cxn ang="0">
                                <a:pos x="GluePoint516X" y="GluePoint516Y"/>
                              </a:cxn>
                              <a:cxn ang="0">
                                <a:pos x="GluePoint517X" y="GluePoint517Y"/>
                              </a:cxn>
                              <a:cxn ang="0">
                                <a:pos x="GluePoint518X" y="GluePoint518Y"/>
                              </a:cxn>
                              <a:cxn ang="0">
                                <a:pos x="GluePoint519X" y="GluePoint519Y"/>
                              </a:cxn>
                              <a:cxn ang="0">
                                <a:pos x="GluePoint520X" y="GluePoint520Y"/>
                              </a:cxn>
                              <a:cxn ang="0">
                                <a:pos x="GluePoint521X" y="GluePoint521Y"/>
                              </a:cxn>
                              <a:cxn ang="0">
                                <a:pos x="GluePoint522X" y="GluePoint522Y"/>
                              </a:cxn>
                              <a:cxn ang="0">
                                <a:pos x="GluePoint523X" y="GluePoint523Y"/>
                              </a:cxn>
                              <a:cxn ang="0">
                                <a:pos x="GluePoint524X" y="GluePoint524Y"/>
                              </a:cxn>
                              <a:cxn ang="0">
                                <a:pos x="GluePoint525X" y="GluePoint525Y"/>
                              </a:cxn>
                              <a:cxn ang="0">
                                <a:pos x="GluePoint526X" y="GluePoint526Y"/>
                              </a:cxn>
                              <a:cxn ang="0">
                                <a:pos x="GluePoint527X" y="GluePoint527Y"/>
                              </a:cxn>
                              <a:cxn ang="0">
                                <a:pos x="GluePoint528X" y="GluePoint528Y"/>
                              </a:cxn>
                              <a:cxn ang="0">
                                <a:pos x="GluePoint529X" y="GluePoint529Y"/>
                              </a:cxn>
                              <a:cxn ang="0">
                                <a:pos x="GluePoint530X" y="GluePoint530Y"/>
                              </a:cxn>
                              <a:cxn ang="0">
                                <a:pos x="GluePoint531X" y="GluePoint531Y"/>
                              </a:cxn>
                              <a:cxn ang="0">
                                <a:pos x="GluePoint532X" y="GluePoint532Y"/>
                              </a:cxn>
                              <a:cxn ang="0">
                                <a:pos x="GluePoint533X" y="GluePoint533Y"/>
                              </a:cxn>
                              <a:cxn ang="0">
                                <a:pos x="GluePoint534X" y="GluePoint534Y"/>
                              </a:cxn>
                              <a:cxn ang="0">
                                <a:pos x="GluePoint535X" y="GluePoint535Y"/>
                              </a:cxn>
                              <a:cxn ang="0">
                                <a:pos x="GluePoint536X" y="GluePoint536Y"/>
                              </a:cxn>
                              <a:cxn ang="0">
                                <a:pos x="GluePoint537X" y="GluePoint537Y"/>
                              </a:cxn>
                              <a:cxn ang="0">
                                <a:pos x="GluePoint538X" y="GluePoint538Y"/>
                              </a:cxn>
                              <a:cxn ang="0">
                                <a:pos x="GluePoint539X" y="GluePoint539Y"/>
                              </a:cxn>
                              <a:cxn ang="0">
                                <a:pos x="GluePoint540X" y="GluePoint540Y"/>
                              </a:cxn>
                              <a:cxn ang="0">
                                <a:pos x="GluePoint541X" y="GluePoint541Y"/>
                              </a:cxn>
                              <a:cxn ang="0">
                                <a:pos x="GluePoint542X" y="GluePoint542Y"/>
                              </a:cxn>
                              <a:cxn ang="0">
                                <a:pos x="GluePoint543X" y="GluePoint543Y"/>
                              </a:cxn>
                              <a:cxn ang="0">
                                <a:pos x="GluePoint544X" y="GluePoint544Y"/>
                              </a:cxn>
                              <a:cxn ang="0">
                                <a:pos x="GluePoint545X" y="GluePoint545Y"/>
                              </a:cxn>
                              <a:cxn ang="0">
                                <a:pos x="GluePoint546X" y="GluePoint546Y"/>
                              </a:cxn>
                              <a:cxn ang="0">
                                <a:pos x="GluePoint547X" y="GluePoint547Y"/>
                              </a:cxn>
                              <a:cxn ang="0">
                                <a:pos x="GluePoint548X" y="GluePoint548Y"/>
                              </a:cxn>
                              <a:cxn ang="0">
                                <a:pos x="GluePoint549X" y="GluePoint549Y"/>
                              </a:cxn>
                              <a:cxn ang="0">
                                <a:pos x="GluePoint550X" y="GluePoint550Y"/>
                              </a:cxn>
                              <a:cxn ang="0">
                                <a:pos x="GluePoint551X" y="GluePoint551Y"/>
                              </a:cxn>
                              <a:cxn ang="0">
                                <a:pos x="GluePoint552X" y="GluePoint552Y"/>
                              </a:cxn>
                              <a:cxn ang="0">
                                <a:pos x="GluePoint553X" y="GluePoint553Y"/>
                              </a:cxn>
                              <a:cxn ang="0">
                                <a:pos x="GluePoint554X" y="GluePoint554Y"/>
                              </a:cxn>
                              <a:cxn ang="0">
                                <a:pos x="GluePoint555X" y="GluePoint555Y"/>
                              </a:cxn>
                              <a:cxn ang="0">
                                <a:pos x="GluePoint556X" y="GluePoint556Y"/>
                              </a:cxn>
                              <a:cxn ang="0">
                                <a:pos x="GluePoint557X" y="GluePoint557Y"/>
                              </a:cxn>
                              <a:cxn ang="0">
                                <a:pos x="GluePoint558X" y="GluePoint558Y"/>
                              </a:cxn>
                              <a:cxn ang="0">
                                <a:pos x="GluePoint559X" y="GluePoint559Y"/>
                              </a:cxn>
                              <a:cxn ang="0">
                                <a:pos x="GluePoint560X" y="GluePoint560Y"/>
                              </a:cxn>
                              <a:cxn ang="0">
                                <a:pos x="GluePoint561X" y="GluePoint561Y"/>
                              </a:cxn>
                              <a:cxn ang="0">
                                <a:pos x="GluePoint562X" y="GluePoint562Y"/>
                              </a:cxn>
                              <a:cxn ang="0">
                                <a:pos x="GluePoint563X" y="GluePoint563Y"/>
                              </a:cxn>
                              <a:cxn ang="0">
                                <a:pos x="GluePoint564X" y="GluePoint564Y"/>
                              </a:cxn>
                              <a:cxn ang="0">
                                <a:pos x="GluePoint565X" y="GluePoint565Y"/>
                              </a:cxn>
                              <a:cxn ang="0">
                                <a:pos x="GluePoint566X" y="GluePoint566Y"/>
                              </a:cxn>
                              <a:cxn ang="0">
                                <a:pos x="GluePoint567X" y="GluePoint567Y"/>
                              </a:cxn>
                              <a:cxn ang="0">
                                <a:pos x="GluePoint568X" y="GluePoint568Y"/>
                              </a:cxn>
                              <a:cxn ang="0">
                                <a:pos x="GluePoint569X" y="GluePoint569Y"/>
                              </a:cxn>
                              <a:cxn ang="0">
                                <a:pos x="GluePoint570X" y="GluePoint570Y"/>
                              </a:cxn>
                              <a:cxn ang="0">
                                <a:pos x="GluePoint571X" y="GluePoint571Y"/>
                              </a:cxn>
                              <a:cxn ang="0">
                                <a:pos x="GluePoint572X" y="GluePoint572Y"/>
                              </a:cxn>
                              <a:cxn ang="0">
                                <a:pos x="GluePoint573X" y="GluePoint573Y"/>
                              </a:cxn>
                              <a:cxn ang="0">
                                <a:pos x="GluePoint574X" y="GluePoint574Y"/>
                              </a:cxn>
                              <a:cxn ang="0">
                                <a:pos x="GluePoint575X" y="GluePoint575Y"/>
                              </a:cxn>
                              <a:cxn ang="0">
                                <a:pos x="GluePoint576X" y="GluePoint576Y"/>
                              </a:cxn>
                              <a:cxn ang="0">
                                <a:pos x="GluePoint577X" y="GluePoint577Y"/>
                              </a:cxn>
                              <a:cxn ang="0">
                                <a:pos x="GluePoint578X" y="GluePoint578Y"/>
                              </a:cxn>
                              <a:cxn ang="0">
                                <a:pos x="GluePoint579X" y="GluePoint579Y"/>
                              </a:cxn>
                              <a:cxn ang="0">
                                <a:pos x="GluePoint580X" y="GluePoint580Y"/>
                              </a:cxn>
                              <a:cxn ang="0">
                                <a:pos x="GluePoint581X" y="GluePoint581Y"/>
                              </a:cxn>
                              <a:cxn ang="0">
                                <a:pos x="GluePoint582X" y="GluePoint582Y"/>
                              </a:cxn>
                              <a:cxn ang="0">
                                <a:pos x="GluePoint583X" y="GluePoint583Y"/>
                              </a:cxn>
                              <a:cxn ang="0">
                                <a:pos x="GluePoint584X" y="GluePoint584Y"/>
                              </a:cxn>
                              <a:cxn ang="0">
                                <a:pos x="GluePoint585X" y="GluePoint585Y"/>
                              </a:cxn>
                              <a:cxn ang="0">
                                <a:pos x="GluePoint586X" y="GluePoint586Y"/>
                              </a:cxn>
                              <a:cxn ang="0">
                                <a:pos x="GluePoint587X" y="GluePoint587Y"/>
                              </a:cxn>
                              <a:cxn ang="0">
                                <a:pos x="GluePoint588X" y="GluePoint588Y"/>
                              </a:cxn>
                              <a:cxn ang="0">
                                <a:pos x="GluePoint589X" y="GluePoint589Y"/>
                              </a:cxn>
                              <a:cxn ang="0">
                                <a:pos x="GluePoint590X" y="GluePoint590Y"/>
                              </a:cxn>
                              <a:cxn ang="0">
                                <a:pos x="GluePoint591X" y="GluePoint591Y"/>
                              </a:cxn>
                              <a:cxn ang="0">
                                <a:pos x="GluePoint592X" y="GluePoint592Y"/>
                              </a:cxn>
                              <a:cxn ang="0">
                                <a:pos x="GluePoint593X" y="GluePoint593Y"/>
                              </a:cxn>
                              <a:cxn ang="0">
                                <a:pos x="GluePoint594X" y="GluePoint594Y"/>
                              </a:cxn>
                              <a:cxn ang="0">
                                <a:pos x="GluePoint595X" y="GluePoint595Y"/>
                              </a:cxn>
                              <a:cxn ang="0">
                                <a:pos x="GluePoint596X" y="GluePoint596Y"/>
                              </a:cxn>
                              <a:cxn ang="0">
                                <a:pos x="GluePoint597X" y="GluePoint597Y"/>
                              </a:cxn>
                              <a:cxn ang="0">
                                <a:pos x="GluePoint598X" y="GluePoint598Y"/>
                              </a:cxn>
                              <a:cxn ang="0">
                                <a:pos x="GluePoint599X" y="GluePoint599Y"/>
                              </a:cxn>
                              <a:cxn ang="0">
                                <a:pos x="GluePoint600X" y="GluePoint600Y"/>
                              </a:cxn>
                              <a:cxn ang="0">
                                <a:pos x="GluePoint601X" y="GluePoint601Y"/>
                              </a:cxn>
                              <a:cxn ang="0">
                                <a:pos x="GluePoint602X" y="GluePoint602Y"/>
                              </a:cxn>
                              <a:cxn ang="0">
                                <a:pos x="GluePoint603X" y="GluePoint603Y"/>
                              </a:cxn>
                              <a:cxn ang="0">
                                <a:pos x="GluePoint604X" y="GluePoint604Y"/>
                              </a:cxn>
                              <a:cxn ang="0">
                                <a:pos x="GluePoint605X" y="GluePoint605Y"/>
                              </a:cxn>
                              <a:cxn ang="0">
                                <a:pos x="GluePoint606X" y="GluePoint606Y"/>
                              </a:cxn>
                              <a:cxn ang="0">
                                <a:pos x="GluePoint607X" y="GluePoint607Y"/>
                              </a:cxn>
                              <a:cxn ang="0">
                                <a:pos x="GluePoint608X" y="GluePoint608Y"/>
                              </a:cxn>
                              <a:cxn ang="0">
                                <a:pos x="GluePoint609X" y="GluePoint609Y"/>
                              </a:cxn>
                              <a:cxn ang="0">
                                <a:pos x="GluePoint610X" y="GluePoint610Y"/>
                              </a:cxn>
                              <a:cxn ang="0">
                                <a:pos x="GluePoint611X" y="GluePoint611Y"/>
                              </a:cxn>
                              <a:cxn ang="0">
                                <a:pos x="GluePoint612X" y="GluePoint612Y"/>
                              </a:cxn>
                              <a:cxn ang="0">
                                <a:pos x="GluePoint613X" y="GluePoint613Y"/>
                              </a:cxn>
                              <a:cxn ang="0">
                                <a:pos x="GluePoint614X" y="GluePoint614Y"/>
                              </a:cxn>
                              <a:cxn ang="0">
                                <a:pos x="GluePoint615X" y="GluePoint615Y"/>
                              </a:cxn>
                              <a:cxn ang="0">
                                <a:pos x="GluePoint616X" y="GluePoint616Y"/>
                              </a:cxn>
                              <a:cxn ang="0">
                                <a:pos x="GluePoint617X" y="GluePoint617Y"/>
                              </a:cxn>
                              <a:cxn ang="0">
                                <a:pos x="GluePoint618X" y="GluePoint618Y"/>
                              </a:cxn>
                              <a:cxn ang="0">
                                <a:pos x="GluePoint619X" y="GluePoint619Y"/>
                              </a:cxn>
                              <a:cxn ang="0">
                                <a:pos x="GluePoint620X" y="GluePoint620Y"/>
                              </a:cxn>
                              <a:cxn ang="0">
                                <a:pos x="GluePoint621X" y="GluePoint621Y"/>
                              </a:cxn>
                              <a:cxn ang="0">
                                <a:pos x="GluePoint622X" y="GluePoint622Y"/>
                              </a:cxn>
                              <a:cxn ang="0">
                                <a:pos x="GluePoint623X" y="GluePoint623Y"/>
                              </a:cxn>
                              <a:cxn ang="0">
                                <a:pos x="GluePoint624X" y="GluePoint624Y"/>
                              </a:cxn>
                              <a:cxn ang="0">
                                <a:pos x="GluePoint625X" y="GluePoint625Y"/>
                              </a:cxn>
                              <a:cxn ang="0">
                                <a:pos x="GluePoint626X" y="GluePoint626Y"/>
                              </a:cxn>
                              <a:cxn ang="0">
                                <a:pos x="GluePoint627X" y="GluePoint627Y"/>
                              </a:cxn>
                              <a:cxn ang="0">
                                <a:pos x="GluePoint628X" y="GluePoint628Y"/>
                              </a:cxn>
                              <a:cxn ang="0">
                                <a:pos x="GluePoint629X" y="GluePoint629Y"/>
                              </a:cxn>
                              <a:cxn ang="0">
                                <a:pos x="GluePoint630X" y="GluePoint630Y"/>
                              </a:cxn>
                              <a:cxn ang="0">
                                <a:pos x="GluePoint631X" y="GluePoint631Y"/>
                              </a:cxn>
                              <a:cxn ang="0">
                                <a:pos x="GluePoint632X" y="GluePoint632Y"/>
                              </a:cxn>
                              <a:cxn ang="0">
                                <a:pos x="GluePoint633X" y="GluePoint633Y"/>
                              </a:cxn>
                              <a:cxn ang="0">
                                <a:pos x="GluePoint634X" y="GluePoint634Y"/>
                              </a:cxn>
                              <a:cxn ang="0">
                                <a:pos x="GluePoint635X" y="GluePoint635Y"/>
                              </a:cxn>
                              <a:cxn ang="0">
                                <a:pos x="GluePoint636X" y="GluePoint636Y"/>
                              </a:cxn>
                              <a:cxn ang="0">
                                <a:pos x="GluePoint637X" y="GluePoint637Y"/>
                              </a:cxn>
                              <a:cxn ang="0">
                                <a:pos x="GluePoint638X" y="GluePoint638Y"/>
                              </a:cxn>
                              <a:cxn ang="0">
                                <a:pos x="GluePoint639X" y="GluePoint639Y"/>
                              </a:cxn>
                              <a:cxn ang="0">
                                <a:pos x="GluePoint640X" y="GluePoint640Y"/>
                              </a:cxn>
                              <a:cxn ang="0">
                                <a:pos x="GluePoint641X" y="GluePoint641Y"/>
                              </a:cxn>
                              <a:cxn ang="0">
                                <a:pos x="GluePoint642X" y="GluePoint642Y"/>
                              </a:cxn>
                              <a:cxn ang="0">
                                <a:pos x="GluePoint643X" y="GluePoint643Y"/>
                              </a:cxn>
                              <a:cxn ang="0">
                                <a:pos x="GluePoint644X" y="GluePoint644Y"/>
                              </a:cxn>
                              <a:cxn ang="0">
                                <a:pos x="GluePoint645X" y="GluePoint645Y"/>
                              </a:cxn>
                              <a:cxn ang="0">
                                <a:pos x="GluePoint646X" y="GluePoint646Y"/>
                              </a:cxn>
                              <a:cxn ang="0">
                                <a:pos x="GluePoint647X" y="GluePoint647Y"/>
                              </a:cxn>
                              <a:cxn ang="0">
                                <a:pos x="GluePoint648X" y="GluePoint648Y"/>
                              </a:cxn>
                              <a:cxn ang="0">
                                <a:pos x="GluePoint649X" y="GluePoint649Y"/>
                              </a:cxn>
                              <a:cxn ang="0">
                                <a:pos x="GluePoint650X" y="GluePoint650Y"/>
                              </a:cxn>
                              <a:cxn ang="0">
                                <a:pos x="GluePoint651X" y="GluePoint651Y"/>
                              </a:cxn>
                              <a:cxn ang="0">
                                <a:pos x="GluePoint652X" y="GluePoint652Y"/>
                              </a:cxn>
                              <a:cxn ang="0">
                                <a:pos x="GluePoint653X" y="GluePoint653Y"/>
                              </a:cxn>
                              <a:cxn ang="0">
                                <a:pos x="GluePoint654X" y="GluePoint654Y"/>
                              </a:cxn>
                              <a:cxn ang="0">
                                <a:pos x="GluePoint655X" y="GluePoint655Y"/>
                              </a:cxn>
                              <a:cxn ang="0">
                                <a:pos x="GluePoint656X" y="GluePoint656Y"/>
                              </a:cxn>
                              <a:cxn ang="0">
                                <a:pos x="GluePoint657X" y="GluePoint657Y"/>
                              </a:cxn>
                              <a:cxn ang="0">
                                <a:pos x="GluePoint658X" y="GluePoint658Y"/>
                              </a:cxn>
                              <a:cxn ang="0">
                                <a:pos x="GluePoint659X" y="GluePoint659Y"/>
                              </a:cxn>
                              <a:cxn ang="0">
                                <a:pos x="GluePoint660X" y="GluePoint660Y"/>
                              </a:cxn>
                              <a:cxn ang="0">
                                <a:pos x="GluePoint661X" y="GluePoint661Y"/>
                              </a:cxn>
                              <a:cxn ang="0">
                                <a:pos x="GluePoint662X" y="GluePoint662Y"/>
                              </a:cxn>
                              <a:cxn ang="0">
                                <a:pos x="GluePoint663X" y="GluePoint663Y"/>
                              </a:cxn>
                              <a:cxn ang="0">
                                <a:pos x="GluePoint664X" y="GluePoint664Y"/>
                              </a:cxn>
                              <a:cxn ang="0">
                                <a:pos x="GluePoint665X" y="GluePoint665Y"/>
                              </a:cxn>
                              <a:cxn ang="0">
                                <a:pos x="GluePoint666X" y="GluePoint666Y"/>
                              </a:cxn>
                              <a:cxn ang="0">
                                <a:pos x="GluePoint667X" y="GluePoint667Y"/>
                              </a:cxn>
                              <a:cxn ang="0">
                                <a:pos x="GluePoint668X" y="GluePoint668Y"/>
                              </a:cxn>
                              <a:cxn ang="0">
                                <a:pos x="GluePoint669X" y="GluePoint669Y"/>
                              </a:cxn>
                              <a:cxn ang="0">
                                <a:pos x="GluePoint670X" y="GluePoint670Y"/>
                              </a:cxn>
                              <a:cxn ang="0">
                                <a:pos x="GluePoint671X" y="GluePoint671Y"/>
                              </a:cxn>
                              <a:cxn ang="0">
                                <a:pos x="GluePoint672X" y="GluePoint672Y"/>
                              </a:cxn>
                              <a:cxn ang="0">
                                <a:pos x="GluePoint673X" y="GluePoint673Y"/>
                              </a:cxn>
                              <a:cxn ang="0">
                                <a:pos x="GluePoint674X" y="GluePoint674Y"/>
                              </a:cxn>
                              <a:cxn ang="0">
                                <a:pos x="GluePoint675X" y="GluePoint675Y"/>
                              </a:cxn>
                              <a:cxn ang="0">
                                <a:pos x="GluePoint676X" y="GluePoint676Y"/>
                              </a:cxn>
                              <a:cxn ang="0">
                                <a:pos x="GluePoint677X" y="GluePoint677Y"/>
                              </a:cxn>
                              <a:cxn ang="0">
                                <a:pos x="GluePoint678X" y="GluePoint678Y"/>
                              </a:cxn>
                              <a:cxn ang="0">
                                <a:pos x="GluePoint679X" y="GluePoint679Y"/>
                              </a:cxn>
                              <a:cxn ang="0">
                                <a:pos x="GluePoint680X" y="GluePoint680Y"/>
                              </a:cxn>
                              <a:cxn ang="0">
                                <a:pos x="GluePoint681X" y="GluePoint681Y"/>
                              </a:cxn>
                              <a:cxn ang="0">
                                <a:pos x="GluePoint682X" y="GluePoint682Y"/>
                              </a:cxn>
                              <a:cxn ang="0">
                                <a:pos x="GluePoint683X" y="GluePoint683Y"/>
                              </a:cxn>
                              <a:cxn ang="0">
                                <a:pos x="GluePoint684X" y="GluePoint684Y"/>
                              </a:cxn>
                              <a:cxn ang="0">
                                <a:pos x="GluePoint685X" y="GluePoint685Y"/>
                              </a:cxn>
                              <a:cxn ang="0">
                                <a:pos x="GluePoint686X" y="GluePoint686Y"/>
                              </a:cxn>
                              <a:cxn ang="0">
                                <a:pos x="GluePoint687X" y="GluePoint687Y"/>
                              </a:cxn>
                              <a:cxn ang="0">
                                <a:pos x="GluePoint688X" y="GluePoint688Y"/>
                              </a:cxn>
                              <a:cxn ang="0">
                                <a:pos x="GluePoint689X" y="GluePoint689Y"/>
                              </a:cxn>
                              <a:cxn ang="0">
                                <a:pos x="GluePoint690X" y="GluePoint690Y"/>
                              </a:cxn>
                              <a:cxn ang="0">
                                <a:pos x="GluePoint691X" y="GluePoint691Y"/>
                              </a:cxn>
                              <a:cxn ang="0">
                                <a:pos x="GluePoint692X" y="GluePoint692Y"/>
                              </a:cxn>
                              <a:cxn ang="0">
                                <a:pos x="GluePoint693X" y="GluePoint693Y"/>
                              </a:cxn>
                              <a:cxn ang="0">
                                <a:pos x="GluePoint694X" y="GluePoint694Y"/>
                              </a:cxn>
                              <a:cxn ang="0">
                                <a:pos x="GluePoint695X" y="GluePoint695Y"/>
                              </a:cxn>
                              <a:cxn ang="0">
                                <a:pos x="GluePoint696X" y="GluePoint696Y"/>
                              </a:cxn>
                              <a:cxn ang="0">
                                <a:pos x="GluePoint697X" y="GluePoint697Y"/>
                              </a:cxn>
                              <a:cxn ang="0">
                                <a:pos x="GluePoint698X" y="GluePoint698Y"/>
                              </a:cxn>
                              <a:cxn ang="0">
                                <a:pos x="GluePoint699X" y="GluePoint699Y"/>
                              </a:cxn>
                              <a:cxn ang="0">
                                <a:pos x="GluePoint700X" y="GluePoint700Y"/>
                              </a:cxn>
                              <a:cxn ang="0">
                                <a:pos x="GluePoint701X" y="GluePoint701Y"/>
                              </a:cxn>
                              <a:cxn ang="0">
                                <a:pos x="GluePoint702X" y="GluePoint702Y"/>
                              </a:cxn>
                              <a:cxn ang="0">
                                <a:pos x="GluePoint703X" y="GluePoint703Y"/>
                              </a:cxn>
                              <a:cxn ang="0">
                                <a:pos x="GluePoint704X" y="GluePoint704Y"/>
                              </a:cxn>
                              <a:cxn ang="0">
                                <a:pos x="GluePoint705X" y="GluePoint705Y"/>
                              </a:cxn>
                              <a:cxn ang="0">
                                <a:pos x="GluePoint706X" y="GluePoint706Y"/>
                              </a:cxn>
                              <a:cxn ang="0">
                                <a:pos x="GluePoint707X" y="GluePoint707Y"/>
                              </a:cxn>
                              <a:cxn ang="0">
                                <a:pos x="GluePoint708X" y="GluePoint708Y"/>
                              </a:cxn>
                              <a:cxn ang="0">
                                <a:pos x="GluePoint709X" y="GluePoint709Y"/>
                              </a:cxn>
                              <a:cxn ang="0">
                                <a:pos x="GluePoint710X" y="GluePoint710Y"/>
                              </a:cxn>
                              <a:cxn ang="0">
                                <a:pos x="GluePoint711X" y="GluePoint711Y"/>
                              </a:cxn>
                              <a:cxn ang="0">
                                <a:pos x="GluePoint712X" y="GluePoint712Y"/>
                              </a:cxn>
                              <a:cxn ang="0">
                                <a:pos x="GluePoint713X" y="GluePoint713Y"/>
                              </a:cxn>
                              <a:cxn ang="0">
                                <a:pos x="GluePoint714X" y="GluePoint714Y"/>
                              </a:cxn>
                              <a:cxn ang="0">
                                <a:pos x="GluePoint715X" y="GluePoint715Y"/>
                              </a:cxn>
                              <a:cxn ang="0">
                                <a:pos x="GluePoint716X" y="GluePoint716Y"/>
                              </a:cxn>
                              <a:cxn ang="0">
                                <a:pos x="GluePoint717X" y="GluePoint717Y"/>
                              </a:cxn>
                              <a:cxn ang="0">
                                <a:pos x="GluePoint718X" y="GluePoint718Y"/>
                              </a:cxn>
                              <a:cxn ang="0">
                                <a:pos x="GluePoint719X" y="GluePoint719Y"/>
                              </a:cxn>
                              <a:cxn ang="0">
                                <a:pos x="GluePoint720X" y="GluePoint720Y"/>
                              </a:cxn>
                              <a:cxn ang="0">
                                <a:pos x="GluePoint721X" y="GluePoint721Y"/>
                              </a:cxn>
                              <a:cxn ang="0">
                                <a:pos x="GluePoint722X" y="GluePoint722Y"/>
                              </a:cxn>
                              <a:cxn ang="0">
                                <a:pos x="GluePoint723X" y="GluePoint723Y"/>
                              </a:cxn>
                              <a:cxn ang="0">
                                <a:pos x="GluePoint724X" y="GluePoint724Y"/>
                              </a:cxn>
                              <a:cxn ang="0">
                                <a:pos x="GluePoint725X" y="GluePoint725Y"/>
                              </a:cxn>
                              <a:cxn ang="0">
                                <a:pos x="GluePoint726X" y="GluePoint726Y"/>
                              </a:cxn>
                              <a:cxn ang="0">
                                <a:pos x="GluePoint727X" y="GluePoint727Y"/>
                              </a:cxn>
                              <a:cxn ang="0">
                                <a:pos x="GluePoint728X" y="GluePoint728Y"/>
                              </a:cxn>
                              <a:cxn ang="0">
                                <a:pos x="GluePoint729X" y="GluePoint729Y"/>
                              </a:cxn>
                              <a:cxn ang="0">
                                <a:pos x="GluePoint730X" y="GluePoint730Y"/>
                              </a:cxn>
                              <a:cxn ang="0">
                                <a:pos x="GluePoint731X" y="GluePoint731Y"/>
                              </a:cxn>
                              <a:cxn ang="0">
                                <a:pos x="GluePoint732X" y="GluePoint732Y"/>
                              </a:cxn>
                              <a:cxn ang="0">
                                <a:pos x="GluePoint733X" y="GluePoint733Y"/>
                              </a:cxn>
                              <a:cxn ang="0">
                                <a:pos x="GluePoint734X" y="GluePoint734Y"/>
                              </a:cxn>
                              <a:cxn ang="0">
                                <a:pos x="GluePoint735X" y="GluePoint735Y"/>
                              </a:cxn>
                              <a:cxn ang="0">
                                <a:pos x="GluePoint736X" y="GluePoint736Y"/>
                              </a:cxn>
                              <a:cxn ang="0">
                                <a:pos x="GluePoint737X" y="GluePoint737Y"/>
                              </a:cxn>
                              <a:cxn ang="0">
                                <a:pos x="GluePoint738X" y="GluePoint738Y"/>
                              </a:cxn>
                              <a:cxn ang="0">
                                <a:pos x="GluePoint739X" y="GluePoint739Y"/>
                              </a:cxn>
                              <a:cxn ang="0">
                                <a:pos x="GluePoint740X" y="GluePoint740Y"/>
                              </a:cxn>
                              <a:cxn ang="0">
                                <a:pos x="GluePoint741X" y="GluePoint741Y"/>
                              </a:cxn>
                              <a:cxn ang="0">
                                <a:pos x="GluePoint742X" y="GluePoint742Y"/>
                              </a:cxn>
                              <a:cxn ang="0">
                                <a:pos x="GluePoint743X" y="GluePoint743Y"/>
                              </a:cxn>
                              <a:cxn ang="0">
                                <a:pos x="GluePoint744X" y="GluePoint744Y"/>
                              </a:cxn>
                              <a:cxn ang="0">
                                <a:pos x="GluePoint745X" y="GluePoint745Y"/>
                              </a:cxn>
                              <a:cxn ang="0">
                                <a:pos x="GluePoint746X" y="GluePoint746Y"/>
                              </a:cxn>
                              <a:cxn ang="0">
                                <a:pos x="GluePoint747X" y="GluePoint747Y"/>
                              </a:cxn>
                              <a:cxn ang="0">
                                <a:pos x="GluePoint748X" y="GluePoint748Y"/>
                              </a:cxn>
                              <a:cxn ang="0">
                                <a:pos x="GluePoint749X" y="GluePoint749Y"/>
                              </a:cxn>
                              <a:cxn ang="0">
                                <a:pos x="GluePoint750X" y="GluePoint750Y"/>
                              </a:cxn>
                              <a:cxn ang="0">
                                <a:pos x="GluePoint751X" y="GluePoint751Y"/>
                              </a:cxn>
                              <a:cxn ang="0">
                                <a:pos x="GluePoint752X" y="GluePoint752Y"/>
                              </a:cxn>
                              <a:cxn ang="0">
                                <a:pos x="GluePoint753X" y="GluePoint753Y"/>
                              </a:cxn>
                              <a:cxn ang="0">
                                <a:pos x="GluePoint754X" y="GluePoint754Y"/>
                              </a:cxn>
                              <a:cxn ang="0">
                                <a:pos x="GluePoint755X" y="GluePoint755Y"/>
                              </a:cxn>
                              <a:cxn ang="0">
                                <a:pos x="GluePoint756X" y="GluePoint756Y"/>
                              </a:cxn>
                              <a:cxn ang="0">
                                <a:pos x="GluePoint757X" y="GluePoint757Y"/>
                              </a:cxn>
                              <a:cxn ang="0">
                                <a:pos x="GluePoint758X" y="GluePoint758Y"/>
                              </a:cxn>
                              <a:cxn ang="0">
                                <a:pos x="GluePoint759X" y="GluePoint759Y"/>
                              </a:cxn>
                              <a:cxn ang="0">
                                <a:pos x="GluePoint760X" y="GluePoint760Y"/>
                              </a:cxn>
                              <a:cxn ang="0">
                                <a:pos x="GluePoint761X" y="GluePoint761Y"/>
                              </a:cxn>
                              <a:cxn ang="0">
                                <a:pos x="GluePoint762X" y="GluePoint762Y"/>
                              </a:cxn>
                              <a:cxn ang="0">
                                <a:pos x="GluePoint763X" y="GluePoint763Y"/>
                              </a:cxn>
                              <a:cxn ang="0">
                                <a:pos x="GluePoint764X" y="GluePoint764Y"/>
                              </a:cxn>
                              <a:cxn ang="0">
                                <a:pos x="GluePoint765X" y="GluePoint765Y"/>
                              </a:cxn>
                              <a:cxn ang="0">
                                <a:pos x="GluePoint766X" y="GluePoint766Y"/>
                              </a:cxn>
                              <a:cxn ang="0">
                                <a:pos x="GluePoint767X" y="GluePoint767Y"/>
                              </a:cxn>
                              <a:cxn ang="0">
                                <a:pos x="GluePoint768X" y="GluePoint768Y"/>
                              </a:cxn>
                              <a:cxn ang="0">
                                <a:pos x="GluePoint769X" y="GluePoint769Y"/>
                              </a:cxn>
                              <a:cxn ang="0">
                                <a:pos x="GluePoint770X" y="GluePoint770Y"/>
                              </a:cxn>
                              <a:cxn ang="0">
                                <a:pos x="GluePoint771X" y="GluePoint771Y"/>
                              </a:cxn>
                              <a:cxn ang="0">
                                <a:pos x="GluePoint772X" y="GluePoint772Y"/>
                              </a:cxn>
                              <a:cxn ang="0">
                                <a:pos x="GluePoint773X" y="GluePoint773Y"/>
                              </a:cxn>
                              <a:cxn ang="0">
                                <a:pos x="GluePoint774X" y="GluePoint774Y"/>
                              </a:cxn>
                              <a:cxn ang="0">
                                <a:pos x="GluePoint775X" y="GluePoint775Y"/>
                              </a:cxn>
                              <a:cxn ang="0">
                                <a:pos x="GluePoint776X" y="GluePoint776Y"/>
                              </a:cxn>
                              <a:cxn ang="0">
                                <a:pos x="GluePoint777X" y="GluePoint777Y"/>
                              </a:cxn>
                              <a:cxn ang="0">
                                <a:pos x="GluePoint778X" y="GluePoint778Y"/>
                              </a:cxn>
                              <a:cxn ang="0">
                                <a:pos x="GluePoint779X" y="GluePoint779Y"/>
                              </a:cxn>
                              <a:cxn ang="0">
                                <a:pos x="GluePoint780X" y="GluePoint780Y"/>
                              </a:cxn>
                              <a:cxn ang="0">
                                <a:pos x="GluePoint781X" y="GluePoint781Y"/>
                              </a:cxn>
                              <a:cxn ang="0">
                                <a:pos x="GluePoint782X" y="GluePoint782Y"/>
                              </a:cxn>
                              <a:cxn ang="0">
                                <a:pos x="GluePoint783X" y="GluePoint783Y"/>
                              </a:cxn>
                              <a:cxn ang="0">
                                <a:pos x="GluePoint784X" y="GluePoint784Y"/>
                              </a:cxn>
                              <a:cxn ang="0">
                                <a:pos x="GluePoint785X" y="GluePoint785Y"/>
                              </a:cxn>
                              <a:cxn ang="0">
                                <a:pos x="GluePoint786X" y="GluePoint786Y"/>
                              </a:cxn>
                              <a:cxn ang="0">
                                <a:pos x="GluePoint787X" y="GluePoint787Y"/>
                              </a:cxn>
                              <a:cxn ang="0">
                                <a:pos x="GluePoint788X" y="GluePoint788Y"/>
                              </a:cxn>
                              <a:cxn ang="0">
                                <a:pos x="GluePoint789X" y="GluePoint789Y"/>
                              </a:cxn>
                              <a:cxn ang="0">
                                <a:pos x="GluePoint790X" y="GluePoint790Y"/>
                              </a:cxn>
                              <a:cxn ang="0">
                                <a:pos x="GluePoint791X" y="GluePoint791Y"/>
                              </a:cxn>
                              <a:cxn ang="0">
                                <a:pos x="GluePoint792X" y="GluePoint792Y"/>
                              </a:cxn>
                              <a:cxn ang="0">
                                <a:pos x="GluePoint793X" y="GluePoint793Y"/>
                              </a:cxn>
                              <a:cxn ang="0">
                                <a:pos x="GluePoint794X" y="GluePoint794Y"/>
                              </a:cxn>
                              <a:cxn ang="0">
                                <a:pos x="GluePoint795X" y="GluePoint795Y"/>
                              </a:cxn>
                              <a:cxn ang="0">
                                <a:pos x="GluePoint796X" y="GluePoint796Y"/>
                              </a:cxn>
                              <a:cxn ang="0">
                                <a:pos x="GluePoint797X" y="GluePoint797Y"/>
                              </a:cxn>
                              <a:cxn ang="0">
                                <a:pos x="GluePoint798X" y="GluePoint798Y"/>
                              </a:cxn>
                              <a:cxn ang="0">
                                <a:pos x="GluePoint799X" y="GluePoint799Y"/>
                              </a:cxn>
                              <a:cxn ang="0">
                                <a:pos x="GluePoint800X" y="GluePoint800Y"/>
                              </a:cxn>
                              <a:cxn ang="0">
                                <a:pos x="GluePoint801X" y="GluePoint801Y"/>
                              </a:cxn>
                              <a:cxn ang="0">
                                <a:pos x="GluePoint802X" y="GluePoint802Y"/>
                              </a:cxn>
                              <a:cxn ang="0">
                                <a:pos x="GluePoint803X" y="GluePoint803Y"/>
                              </a:cxn>
                              <a:cxn ang="0">
                                <a:pos x="GluePoint804X" y="GluePoint804Y"/>
                              </a:cxn>
                              <a:cxn ang="0">
                                <a:pos x="GluePoint805X" y="GluePoint805Y"/>
                              </a:cxn>
                              <a:cxn ang="0">
                                <a:pos x="GluePoint806X" y="GluePoint806Y"/>
                              </a:cxn>
                              <a:cxn ang="0">
                                <a:pos x="GluePoint807X" y="GluePoint807Y"/>
                              </a:cxn>
                              <a:cxn ang="0">
                                <a:pos x="GluePoint808X" y="GluePoint808Y"/>
                              </a:cxn>
                              <a:cxn ang="0">
                                <a:pos x="GluePoint809X" y="GluePoint809Y"/>
                              </a:cxn>
                              <a:cxn ang="0">
                                <a:pos x="GluePoint810X" y="GluePoint810Y"/>
                              </a:cxn>
                              <a:cxn ang="0">
                                <a:pos x="GluePoint811X" y="GluePoint811Y"/>
                              </a:cxn>
                              <a:cxn ang="0">
                                <a:pos x="GluePoint812X" y="GluePoint812Y"/>
                              </a:cxn>
                              <a:cxn ang="0">
                                <a:pos x="GluePoint813X" y="GluePoint813Y"/>
                              </a:cxn>
                              <a:cxn ang="0">
                                <a:pos x="GluePoint814X" y="GluePoint814Y"/>
                              </a:cxn>
                              <a:cxn ang="0">
                                <a:pos x="GluePoint815X" y="GluePoint815Y"/>
                              </a:cxn>
                              <a:cxn ang="0">
                                <a:pos x="GluePoint816X" y="GluePoint816Y"/>
                              </a:cxn>
                              <a:cxn ang="0">
                                <a:pos x="GluePoint817X" y="GluePoint817Y"/>
                              </a:cxn>
                              <a:cxn ang="0">
                                <a:pos x="GluePoint818X" y="GluePoint818Y"/>
                              </a:cxn>
                              <a:cxn ang="0">
                                <a:pos x="GluePoint819X" y="GluePoint819Y"/>
                              </a:cxn>
                              <a:cxn ang="0">
                                <a:pos x="GluePoint820X" y="GluePoint820Y"/>
                              </a:cxn>
                              <a:cxn ang="0">
                                <a:pos x="GluePoint821X" y="GluePoint821Y"/>
                              </a:cxn>
                              <a:cxn ang="0">
                                <a:pos x="GluePoint822X" y="GluePoint822Y"/>
                              </a:cxn>
                              <a:cxn ang="0">
                                <a:pos x="GluePoint823X" y="GluePoint823Y"/>
                              </a:cxn>
                              <a:cxn ang="0">
                                <a:pos x="GluePoint824X" y="GluePoint824Y"/>
                              </a:cxn>
                              <a:cxn ang="0">
                                <a:pos x="GluePoint825X" y="GluePoint825Y"/>
                              </a:cxn>
                              <a:cxn ang="0">
                                <a:pos x="GluePoint826X" y="GluePoint826Y"/>
                              </a:cxn>
                              <a:cxn ang="0">
                                <a:pos x="GluePoint827X" y="GluePoint827Y"/>
                              </a:cxn>
                              <a:cxn ang="0">
                                <a:pos x="GluePoint828X" y="GluePoint828Y"/>
                              </a:cxn>
                              <a:cxn ang="0">
                                <a:pos x="GluePoint829X" y="GluePoint829Y"/>
                              </a:cxn>
                              <a:cxn ang="0">
                                <a:pos x="GluePoint830X" y="GluePoint830Y"/>
                              </a:cxn>
                              <a:cxn ang="0">
                                <a:pos x="GluePoint831X" y="GluePoint831Y"/>
                              </a:cxn>
                              <a:cxn ang="0">
                                <a:pos x="GluePoint832X" y="GluePoint832Y"/>
                              </a:cxn>
                              <a:cxn ang="0">
                                <a:pos x="GluePoint833X" y="GluePoint833Y"/>
                              </a:cxn>
                              <a:cxn ang="0">
                                <a:pos x="GluePoint834X" y="GluePoint834Y"/>
                              </a:cxn>
                              <a:cxn ang="0">
                                <a:pos x="GluePoint835X" y="GluePoint835Y"/>
                              </a:cxn>
                              <a:cxn ang="0">
                                <a:pos x="GluePoint836X" y="GluePoint836Y"/>
                              </a:cxn>
                              <a:cxn ang="0">
                                <a:pos x="GluePoint837X" y="GluePoint837Y"/>
                              </a:cxn>
                              <a:cxn ang="0">
                                <a:pos x="GluePoint838X" y="GluePoint838Y"/>
                              </a:cxn>
                              <a:cxn ang="0">
                                <a:pos x="GluePoint839X" y="GluePoint839Y"/>
                              </a:cxn>
                              <a:cxn ang="0">
                                <a:pos x="GluePoint840X" y="GluePoint840Y"/>
                              </a:cxn>
                              <a:cxn ang="0">
                                <a:pos x="GluePoint841X" y="GluePoint841Y"/>
                              </a:cxn>
                              <a:cxn ang="0">
                                <a:pos x="GluePoint842X" y="GluePoint842Y"/>
                              </a:cxn>
                              <a:cxn ang="0">
                                <a:pos x="GluePoint843X" y="GluePoint843Y"/>
                              </a:cxn>
                              <a:cxn ang="0">
                                <a:pos x="GluePoint844X" y="GluePoint844Y"/>
                              </a:cxn>
                              <a:cxn ang="0">
                                <a:pos x="GluePoint845X" y="GluePoint845Y"/>
                              </a:cxn>
                              <a:cxn ang="0">
                                <a:pos x="GluePoint846X" y="GluePoint846Y"/>
                              </a:cxn>
                              <a:cxn ang="0">
                                <a:pos x="GluePoint847X" y="GluePoint847Y"/>
                              </a:cxn>
                              <a:cxn ang="0">
                                <a:pos x="GluePoint848X" y="GluePoint848Y"/>
                              </a:cxn>
                              <a:cxn ang="0">
                                <a:pos x="GluePoint849X" y="GluePoint849Y"/>
                              </a:cxn>
                              <a:cxn ang="0">
                                <a:pos x="GluePoint850X" y="GluePoint850Y"/>
                              </a:cxn>
                              <a:cxn ang="0">
                                <a:pos x="GluePoint851X" y="GluePoint851Y"/>
                              </a:cxn>
                              <a:cxn ang="0">
                                <a:pos x="GluePoint852X" y="GluePoint852Y"/>
                              </a:cxn>
                              <a:cxn ang="0">
                                <a:pos x="GluePoint853X" y="GluePoint853Y"/>
                              </a:cxn>
                              <a:cxn ang="0">
                                <a:pos x="GluePoint854X" y="GluePoint854Y"/>
                              </a:cxn>
                              <a:cxn ang="0">
                                <a:pos x="GluePoint855X" y="GluePoint855Y"/>
                              </a:cxn>
                              <a:cxn ang="0">
                                <a:pos x="GluePoint856X" y="GluePoint856Y"/>
                              </a:cxn>
                              <a:cxn ang="0">
                                <a:pos x="GluePoint857X" y="GluePoint857Y"/>
                              </a:cxn>
                              <a:cxn ang="0">
                                <a:pos x="GluePoint858X" y="GluePoint858Y"/>
                              </a:cxn>
                              <a:cxn ang="0">
                                <a:pos x="GluePoint859X" y="GluePoint859Y"/>
                              </a:cxn>
                              <a:cxn ang="0">
                                <a:pos x="GluePoint860X" y="GluePoint860Y"/>
                              </a:cxn>
                              <a:cxn ang="0">
                                <a:pos x="GluePoint861X" y="GluePoint861Y"/>
                              </a:cxn>
                              <a:cxn ang="0">
                                <a:pos x="GluePoint862X" y="GluePoint862Y"/>
                              </a:cxn>
                              <a:cxn ang="0">
                                <a:pos x="GluePoint863X" y="GluePoint863Y"/>
                              </a:cxn>
                              <a:cxn ang="0">
                                <a:pos x="GluePoint864X" y="GluePoint864Y"/>
                              </a:cxn>
                              <a:cxn ang="0">
                                <a:pos x="GluePoint865X" y="GluePoint865Y"/>
                              </a:cxn>
                              <a:cxn ang="0">
                                <a:pos x="GluePoint866X" y="GluePoint866Y"/>
                              </a:cxn>
                              <a:cxn ang="0">
                                <a:pos x="GluePoint867X" y="GluePoint867Y"/>
                              </a:cxn>
                              <a:cxn ang="0">
                                <a:pos x="GluePoint868X" y="GluePoint868Y"/>
                              </a:cxn>
                              <a:cxn ang="0">
                                <a:pos x="GluePoint869X" y="GluePoint869Y"/>
                              </a:cxn>
                              <a:cxn ang="0">
                                <a:pos x="GluePoint870X" y="GluePoint870Y"/>
                              </a:cxn>
                              <a:cxn ang="0">
                                <a:pos x="GluePoint871X" y="GluePoint871Y"/>
                              </a:cxn>
                              <a:cxn ang="0">
                                <a:pos x="GluePoint872X" y="GluePoint872Y"/>
                              </a:cxn>
                              <a:cxn ang="0">
                                <a:pos x="GluePoint873X" y="GluePoint873Y"/>
                              </a:cxn>
                              <a:cxn ang="0">
                                <a:pos x="GluePoint874X" y="GluePoint874Y"/>
                              </a:cxn>
                              <a:cxn ang="0">
                                <a:pos x="GluePoint875X" y="GluePoint875Y"/>
                              </a:cxn>
                              <a:cxn ang="0">
                                <a:pos x="GluePoint876X" y="GluePoint876Y"/>
                              </a:cxn>
                              <a:cxn ang="0">
                                <a:pos x="GluePoint877X" y="GluePoint877Y"/>
                              </a:cxn>
                              <a:cxn ang="0">
                                <a:pos x="GluePoint878X" y="GluePoint878Y"/>
                              </a:cxn>
                              <a:cxn ang="0">
                                <a:pos x="GluePoint879X" y="GluePoint879Y"/>
                              </a:cxn>
                              <a:cxn ang="0">
                                <a:pos x="GluePoint880X" y="GluePoint880Y"/>
                              </a:cxn>
                              <a:cxn ang="0">
                                <a:pos x="GluePoint881X" y="GluePoint881Y"/>
                              </a:cxn>
                              <a:cxn ang="0">
                                <a:pos x="GluePoint882X" y="GluePoint882Y"/>
                              </a:cxn>
                              <a:cxn ang="0">
                                <a:pos x="GluePoint883X" y="GluePoint883Y"/>
                              </a:cxn>
                              <a:cxn ang="0">
                                <a:pos x="GluePoint884X" y="GluePoint884Y"/>
                              </a:cxn>
                              <a:cxn ang="0">
                                <a:pos x="GluePoint885X" y="GluePoint885Y"/>
                              </a:cxn>
                              <a:cxn ang="0">
                                <a:pos x="GluePoint886X" y="GluePoint886Y"/>
                              </a:cxn>
                              <a:cxn ang="0">
                                <a:pos x="GluePoint887X" y="GluePoint887Y"/>
                              </a:cxn>
                              <a:cxn ang="0">
                                <a:pos x="GluePoint888X" y="GluePoint888Y"/>
                              </a:cxn>
                              <a:cxn ang="0">
                                <a:pos x="GluePoint889X" y="GluePoint889Y"/>
                              </a:cxn>
                              <a:cxn ang="0">
                                <a:pos x="GluePoint890X" y="GluePoint890Y"/>
                              </a:cxn>
                              <a:cxn ang="0">
                                <a:pos x="GluePoint891X" y="GluePoint891Y"/>
                              </a:cxn>
                              <a:cxn ang="0">
                                <a:pos x="GluePoint892X" y="GluePoint892Y"/>
                              </a:cxn>
                              <a:cxn ang="0">
                                <a:pos x="GluePoint893X" y="GluePoint893Y"/>
                              </a:cxn>
                              <a:cxn ang="0">
                                <a:pos x="GluePoint894X" y="GluePoint894Y"/>
                              </a:cxn>
                              <a:cxn ang="0">
                                <a:pos x="GluePoint895X" y="GluePoint895Y"/>
                              </a:cxn>
                              <a:cxn ang="0">
                                <a:pos x="GluePoint896X" y="GluePoint896Y"/>
                              </a:cxn>
                              <a:cxn ang="0">
                                <a:pos x="GluePoint897X" y="GluePoint897Y"/>
                              </a:cxn>
                              <a:cxn ang="0">
                                <a:pos x="GluePoint898X" y="GluePoint898Y"/>
                              </a:cxn>
                              <a:cxn ang="0">
                                <a:pos x="GluePoint899X" y="GluePoint899Y"/>
                              </a:cxn>
                              <a:cxn ang="0">
                                <a:pos x="GluePoint900X" y="GluePoint900Y"/>
                              </a:cxn>
                              <a:cxn ang="0">
                                <a:pos x="GluePoint901X" y="GluePoint901Y"/>
                              </a:cxn>
                              <a:cxn ang="0">
                                <a:pos x="GluePoint902X" y="GluePoint902Y"/>
                              </a:cxn>
                              <a:cxn ang="0">
                                <a:pos x="GluePoint903X" y="GluePoint903Y"/>
                              </a:cxn>
                              <a:cxn ang="0">
                                <a:pos x="GluePoint904X" y="GluePoint904Y"/>
                              </a:cxn>
                              <a:cxn ang="0">
                                <a:pos x="GluePoint905X" y="GluePoint905Y"/>
                              </a:cxn>
                              <a:cxn ang="0">
                                <a:pos x="GluePoint906X" y="GluePoint906Y"/>
                              </a:cxn>
                              <a:cxn ang="0">
                                <a:pos x="GluePoint907X" y="GluePoint907Y"/>
                              </a:cxn>
                              <a:cxn ang="0">
                                <a:pos x="GluePoint908X" y="GluePoint908Y"/>
                              </a:cxn>
                              <a:cxn ang="0">
                                <a:pos x="GluePoint909X" y="GluePoint909Y"/>
                              </a:cxn>
                              <a:cxn ang="0">
                                <a:pos x="GluePoint910X" y="GluePoint910Y"/>
                              </a:cxn>
                              <a:cxn ang="0">
                                <a:pos x="GluePoint911X" y="GluePoint911Y"/>
                              </a:cxn>
                              <a:cxn ang="0">
                                <a:pos x="GluePoint912X" y="GluePoint912Y"/>
                              </a:cxn>
                              <a:cxn ang="0">
                                <a:pos x="GluePoint913X" y="GluePoint913Y"/>
                              </a:cxn>
                              <a:cxn ang="0">
                                <a:pos x="GluePoint914X" y="GluePoint914Y"/>
                              </a:cxn>
                              <a:cxn ang="0">
                                <a:pos x="GluePoint915X" y="GluePoint915Y"/>
                              </a:cxn>
                              <a:cxn ang="0">
                                <a:pos x="GluePoint916X" y="GluePoint916Y"/>
                              </a:cxn>
                              <a:cxn ang="0">
                                <a:pos x="GluePoint917X" y="GluePoint917Y"/>
                              </a:cxn>
                              <a:cxn ang="0">
                                <a:pos x="GluePoint918X" y="GluePoint918Y"/>
                              </a:cxn>
                              <a:cxn ang="0">
                                <a:pos x="GluePoint919X" y="GluePoint919Y"/>
                              </a:cxn>
                              <a:cxn ang="0">
                                <a:pos x="GluePoint920X" y="GluePoint920Y"/>
                              </a:cxn>
                              <a:cxn ang="0">
                                <a:pos x="GluePoint921X" y="GluePoint921Y"/>
                              </a:cxn>
                              <a:cxn ang="0">
                                <a:pos x="GluePoint922X" y="GluePoint922Y"/>
                              </a:cxn>
                              <a:cxn ang="0">
                                <a:pos x="GluePoint923X" y="GluePoint923Y"/>
                              </a:cxn>
                              <a:cxn ang="0">
                                <a:pos x="GluePoint924X" y="GluePoint924Y"/>
                              </a:cxn>
                              <a:cxn ang="0">
                                <a:pos x="GluePoint925X" y="GluePoint925Y"/>
                              </a:cxn>
                              <a:cxn ang="0">
                                <a:pos x="GluePoint926X" y="GluePoint926Y"/>
                              </a:cxn>
                              <a:cxn ang="0">
                                <a:pos x="GluePoint927X" y="GluePoint927Y"/>
                              </a:cxn>
                              <a:cxn ang="0">
                                <a:pos x="GluePoint928X" y="GluePoint928Y"/>
                              </a:cxn>
                              <a:cxn ang="0">
                                <a:pos x="GluePoint929X" y="GluePoint929Y"/>
                              </a:cxn>
                              <a:cxn ang="0">
                                <a:pos x="GluePoint930X" y="GluePoint930Y"/>
                              </a:cxn>
                              <a:cxn ang="0">
                                <a:pos x="GluePoint931X" y="GluePoint931Y"/>
                              </a:cxn>
                              <a:cxn ang="0">
                                <a:pos x="GluePoint932X" y="GluePoint932Y"/>
                              </a:cxn>
                              <a:cxn ang="0">
                                <a:pos x="GluePoint933X" y="GluePoint933Y"/>
                              </a:cxn>
                              <a:cxn ang="0">
                                <a:pos x="GluePoint934X" y="GluePoint934Y"/>
                              </a:cxn>
                              <a:cxn ang="0">
                                <a:pos x="GluePoint935X" y="GluePoint935Y"/>
                              </a:cxn>
                              <a:cxn ang="0">
                                <a:pos x="GluePoint936X" y="GluePoint936Y"/>
                              </a:cxn>
                              <a:cxn ang="0">
                                <a:pos x="GluePoint937X" y="GluePoint937Y"/>
                              </a:cxn>
                              <a:cxn ang="0">
                                <a:pos x="GluePoint938X" y="GluePoint938Y"/>
                              </a:cxn>
                              <a:cxn ang="0">
                                <a:pos x="GluePoint939X" y="GluePoint939Y"/>
                              </a:cxn>
                              <a:cxn ang="0">
                                <a:pos x="GluePoint940X" y="GluePoint940Y"/>
                              </a:cxn>
                              <a:cxn ang="0">
                                <a:pos x="GluePoint941X" y="GluePoint941Y"/>
                              </a:cxn>
                              <a:cxn ang="0">
                                <a:pos x="GluePoint942X" y="GluePoint942Y"/>
                              </a:cxn>
                              <a:cxn ang="0">
                                <a:pos x="GluePoint943X" y="GluePoint943Y"/>
                              </a:cxn>
                              <a:cxn ang="0">
                                <a:pos x="GluePoint944X" y="GluePoint944Y"/>
                              </a:cxn>
                              <a:cxn ang="0">
                                <a:pos x="GluePoint945X" y="GluePoint945Y"/>
                              </a:cxn>
                              <a:cxn ang="0">
                                <a:pos x="GluePoint946X" y="GluePoint946Y"/>
                              </a:cxn>
                              <a:cxn ang="0">
                                <a:pos x="GluePoint947X" y="GluePoint947Y"/>
                              </a:cxn>
                              <a:cxn ang="0">
                                <a:pos x="GluePoint948X" y="GluePoint948Y"/>
                              </a:cxn>
                              <a:cxn ang="0">
                                <a:pos x="GluePoint949X" y="GluePoint949Y"/>
                              </a:cxn>
                              <a:cxn ang="0">
                                <a:pos x="GluePoint950X" y="GluePoint950Y"/>
                              </a:cxn>
                              <a:cxn ang="0">
                                <a:pos x="GluePoint951X" y="GluePoint951Y"/>
                              </a:cxn>
                              <a:cxn ang="0">
                                <a:pos x="GluePoint952X" y="GluePoint952Y"/>
                              </a:cxn>
                              <a:cxn ang="0">
                                <a:pos x="GluePoint953X" y="GluePoint953Y"/>
                              </a:cxn>
                              <a:cxn ang="0">
                                <a:pos x="GluePoint954X" y="GluePoint954Y"/>
                              </a:cxn>
                              <a:cxn ang="0">
                                <a:pos x="GluePoint955X" y="GluePoint955Y"/>
                              </a:cxn>
                              <a:cxn ang="0">
                                <a:pos x="GluePoint956X" y="GluePoint956Y"/>
                              </a:cxn>
                              <a:cxn ang="0">
                                <a:pos x="GluePoint957X" y="GluePoint957Y"/>
                              </a:cxn>
                              <a:cxn ang="0">
                                <a:pos x="GluePoint958X" y="GluePoint958Y"/>
                              </a:cxn>
                              <a:cxn ang="0">
                                <a:pos x="GluePoint959X" y="GluePoint959Y"/>
                              </a:cxn>
                              <a:cxn ang="0">
                                <a:pos x="GluePoint960X" y="GluePoint960Y"/>
                              </a:cxn>
                              <a:cxn ang="0">
                                <a:pos x="GluePoint961X" y="GluePoint961Y"/>
                              </a:cxn>
                              <a:cxn ang="0">
                                <a:pos x="GluePoint962X" y="GluePoint962Y"/>
                              </a:cxn>
                              <a:cxn ang="0">
                                <a:pos x="GluePoint963X" y="GluePoint963Y"/>
                              </a:cxn>
                              <a:cxn ang="0">
                                <a:pos x="GluePoint964X" y="GluePoint964Y"/>
                              </a:cxn>
                              <a:cxn ang="0">
                                <a:pos x="GluePoint965X" y="GluePoint965Y"/>
                              </a:cxn>
                              <a:cxn ang="0">
                                <a:pos x="GluePoint966X" y="GluePoint966Y"/>
                              </a:cxn>
                              <a:cxn ang="0">
                                <a:pos x="GluePoint967X" y="GluePoint967Y"/>
                              </a:cxn>
                              <a:cxn ang="0">
                                <a:pos x="GluePoint968X" y="GluePoint968Y"/>
                              </a:cxn>
                              <a:cxn ang="0">
                                <a:pos x="GluePoint969X" y="GluePoint969Y"/>
                              </a:cxn>
                              <a:cxn ang="0">
                                <a:pos x="GluePoint970X" y="GluePoint970Y"/>
                              </a:cxn>
                              <a:cxn ang="0">
                                <a:pos x="GluePoint971X" y="GluePoint971Y"/>
                              </a:cxn>
                              <a:cxn ang="0">
                                <a:pos x="GluePoint972X" y="GluePoint972Y"/>
                              </a:cxn>
                              <a:cxn ang="0">
                                <a:pos x="GluePoint973X" y="GluePoint973Y"/>
                              </a:cxn>
                              <a:cxn ang="0">
                                <a:pos x="GluePoint974X" y="GluePoint974Y"/>
                              </a:cxn>
                              <a:cxn ang="0">
                                <a:pos x="GluePoint975X" y="GluePoint975Y"/>
                              </a:cxn>
                              <a:cxn ang="0">
                                <a:pos x="GluePoint976X" y="GluePoint976Y"/>
                              </a:cxn>
                              <a:cxn ang="0">
                                <a:pos x="GluePoint977X" y="GluePoint977Y"/>
                              </a:cxn>
                              <a:cxn ang="0">
                                <a:pos x="GluePoint978X" y="GluePoint978Y"/>
                              </a:cxn>
                              <a:cxn ang="0">
                                <a:pos x="GluePoint979X" y="GluePoint979Y"/>
                              </a:cxn>
                              <a:cxn ang="0">
                                <a:pos x="GluePoint980X" y="GluePoint980Y"/>
                              </a:cxn>
                              <a:cxn ang="0">
                                <a:pos x="GluePoint981X" y="GluePoint981Y"/>
                              </a:cxn>
                              <a:cxn ang="0">
                                <a:pos x="GluePoint982X" y="GluePoint982Y"/>
                              </a:cxn>
                              <a:cxn ang="0">
                                <a:pos x="GluePoint983X" y="GluePoint983Y"/>
                              </a:cxn>
                              <a:cxn ang="0">
                                <a:pos x="GluePoint984X" y="GluePoint984Y"/>
                              </a:cxn>
                              <a:cxn ang="0">
                                <a:pos x="GluePoint985X" y="GluePoint985Y"/>
                              </a:cxn>
                              <a:cxn ang="0">
                                <a:pos x="GluePoint986X" y="GluePoint986Y"/>
                              </a:cxn>
                              <a:cxn ang="0">
                                <a:pos x="GluePoint987X" y="GluePoint987Y"/>
                              </a:cxn>
                              <a:cxn ang="0">
                                <a:pos x="GluePoint988X" y="GluePoint988Y"/>
                              </a:cxn>
                              <a:cxn ang="0">
                                <a:pos x="GluePoint989X" y="GluePoint989Y"/>
                              </a:cxn>
                              <a:cxn ang="0">
                                <a:pos x="GluePoint990X" y="GluePoint990Y"/>
                              </a:cxn>
                              <a:cxn ang="0">
                                <a:pos x="GluePoint991X" y="GluePoint991Y"/>
                              </a:cxn>
                              <a:cxn ang="0">
                                <a:pos x="GluePoint992X" y="GluePoint992Y"/>
                              </a:cxn>
                              <a:cxn ang="0">
                                <a:pos x="GluePoint993X" y="GluePoint993Y"/>
                              </a:cxn>
                              <a:cxn ang="0">
                                <a:pos x="GluePoint994X" y="GluePoint994Y"/>
                              </a:cxn>
                              <a:cxn ang="0">
                                <a:pos x="GluePoint995X" y="GluePoint995Y"/>
                              </a:cxn>
                              <a:cxn ang="0">
                                <a:pos x="GluePoint996X" y="GluePoint996Y"/>
                              </a:cxn>
                              <a:cxn ang="0">
                                <a:pos x="GluePoint997X" y="GluePoint997Y"/>
                              </a:cxn>
                              <a:cxn ang="0">
                                <a:pos x="GluePoint998X" y="GluePoint998Y"/>
                              </a:cxn>
                              <a:cxn ang="0">
                                <a:pos x="GluePoint999X" y="GluePoint999Y"/>
                              </a:cxn>
                              <a:cxn ang="0">
                                <a:pos x="GluePoint1000X" y="GluePoint1000Y"/>
                              </a:cxn>
                              <a:cxn ang="0">
                                <a:pos x="GluePoint1001X" y="GluePoint1001Y"/>
                              </a:cxn>
                              <a:cxn ang="0">
                                <a:pos x="GluePoint1002X" y="GluePoint1002Y"/>
                              </a:cxn>
                              <a:cxn ang="0">
                                <a:pos x="GluePoint1003X" y="GluePoint1003Y"/>
                              </a:cxn>
                              <a:cxn ang="0">
                                <a:pos x="GluePoint1004X" y="GluePoint1004Y"/>
                              </a:cxn>
                              <a:cxn ang="0">
                                <a:pos x="GluePoint1005X" y="GluePoint1005Y"/>
                              </a:cxn>
                              <a:cxn ang="0">
                                <a:pos x="GluePoint1006X" y="GluePoint1006Y"/>
                              </a:cxn>
                              <a:cxn ang="0">
                                <a:pos x="GluePoint1007X" y="GluePoint1007Y"/>
                              </a:cxn>
                              <a:cxn ang="0">
                                <a:pos x="GluePoint1008X" y="GluePoint1008Y"/>
                              </a:cxn>
                              <a:cxn ang="0">
                                <a:pos x="GluePoint1009X" y="GluePoint1009Y"/>
                              </a:cxn>
                              <a:cxn ang="0">
                                <a:pos x="GluePoint1010X" y="GluePoint1010Y"/>
                              </a:cxn>
                              <a:cxn ang="0">
                                <a:pos x="GluePoint1011X" y="GluePoint1011Y"/>
                              </a:cxn>
                              <a:cxn ang="0">
                                <a:pos x="GluePoint1012X" y="GluePoint1012Y"/>
                              </a:cxn>
                              <a:cxn ang="0">
                                <a:pos x="GluePoint1013X" y="GluePoint1013Y"/>
                              </a:cxn>
                              <a:cxn ang="0">
                                <a:pos x="GluePoint1014X" y="GluePoint1014Y"/>
                              </a:cxn>
                              <a:cxn ang="0">
                                <a:pos x="GluePoint1015X" y="GluePoint1015Y"/>
                              </a:cxn>
                              <a:cxn ang="0">
                                <a:pos x="GluePoint1016X" y="GluePoint1016Y"/>
                              </a:cxn>
                              <a:cxn ang="0">
                                <a:pos x="GluePoint1017X" y="GluePoint1017Y"/>
                              </a:cxn>
                              <a:cxn ang="0">
                                <a:pos x="GluePoint1018X" y="GluePoint1018Y"/>
                              </a:cxn>
                              <a:cxn ang="0">
                                <a:pos x="GluePoint1019X" y="GluePoint1019Y"/>
                              </a:cxn>
                              <a:cxn ang="0">
                                <a:pos x="GluePoint1020X" y="GluePoint1020Y"/>
                              </a:cxn>
                              <a:cxn ang="0">
                                <a:pos x="GluePoint1021X" y="GluePoint1021Y"/>
                              </a:cxn>
                              <a:cxn ang="0">
                                <a:pos x="GluePoint1022X" y="GluePoint1022Y"/>
                              </a:cxn>
                              <a:cxn ang="0">
                                <a:pos x="GluePoint1023X" y="GluePoint1023Y"/>
                              </a:cxn>
                              <a:cxn ang="0">
                                <a:pos x="GluePoint1024X" y="GluePoint1024Y"/>
                              </a:cxn>
                              <a:cxn ang="0">
                                <a:pos x="GluePoint1025X" y="GluePoint1025Y"/>
                              </a:cxn>
                              <a:cxn ang="0">
                                <a:pos x="GluePoint1026X" y="GluePoint1026Y"/>
                              </a:cxn>
                              <a:cxn ang="0">
                                <a:pos x="GluePoint1027X" y="GluePoint1027Y"/>
                              </a:cxn>
                              <a:cxn ang="0">
                                <a:pos x="GluePoint1028X" y="GluePoint1028Y"/>
                              </a:cxn>
                              <a:cxn ang="0">
                                <a:pos x="GluePoint1029X" y="GluePoint1029Y"/>
                              </a:cxn>
                              <a:cxn ang="0">
                                <a:pos x="GluePoint1030X" y="GluePoint1030Y"/>
                              </a:cxn>
                              <a:cxn ang="0">
                                <a:pos x="GluePoint1031X" y="GluePoint1031Y"/>
                              </a:cxn>
                              <a:cxn ang="0">
                                <a:pos x="GluePoint1032X" y="GluePoint1032Y"/>
                              </a:cxn>
                              <a:cxn ang="0">
                                <a:pos x="GluePoint1033X" y="GluePoint1033Y"/>
                              </a:cxn>
                              <a:cxn ang="0">
                                <a:pos x="GluePoint1034X" y="GluePoint1034Y"/>
                              </a:cxn>
                              <a:cxn ang="0">
                                <a:pos x="GluePoint1035X" y="GluePoint1035Y"/>
                              </a:cxn>
                              <a:cxn ang="0">
                                <a:pos x="GluePoint1036X" y="GluePoint1036Y"/>
                              </a:cxn>
                              <a:cxn ang="0">
                                <a:pos x="GluePoint1037X" y="GluePoint1037Y"/>
                              </a:cxn>
                              <a:cxn ang="0">
                                <a:pos x="GluePoint1038X" y="GluePoint1038Y"/>
                              </a:cxn>
                              <a:cxn ang="0">
                                <a:pos x="GluePoint1039X" y="GluePoint1039Y"/>
                              </a:cxn>
                              <a:cxn ang="0">
                                <a:pos x="GluePoint1040X" y="GluePoint1040Y"/>
                              </a:cxn>
                              <a:cxn ang="0">
                                <a:pos x="GluePoint1041X" y="GluePoint1041Y"/>
                              </a:cxn>
                              <a:cxn ang="0">
                                <a:pos x="GluePoint1042X" y="GluePoint1042Y"/>
                              </a:cxn>
                              <a:cxn ang="0">
                                <a:pos x="GluePoint1043X" y="GluePoint1043Y"/>
                              </a:cxn>
                              <a:cxn ang="0">
                                <a:pos x="GluePoint1044X" y="GluePoint1044Y"/>
                              </a:cxn>
                              <a:cxn ang="0">
                                <a:pos x="GluePoint1045X" y="GluePoint1045Y"/>
                              </a:cxn>
                              <a:cxn ang="0">
                                <a:pos x="GluePoint1046X" y="GluePoint1046Y"/>
                              </a:cxn>
                              <a:cxn ang="0">
                                <a:pos x="GluePoint1047X" y="GluePoint1047Y"/>
                              </a:cxn>
                              <a:cxn ang="0">
                                <a:pos x="GluePoint1048X" y="GluePoint1048Y"/>
                              </a:cxn>
                              <a:cxn ang="0">
                                <a:pos x="GluePoint1049X" y="GluePoint1049Y"/>
                              </a:cxn>
                              <a:cxn ang="0">
                                <a:pos x="GluePoint1050X" y="GluePoint1050Y"/>
                              </a:cxn>
                              <a:cxn ang="0">
                                <a:pos x="GluePoint1051X" y="GluePoint1051Y"/>
                              </a:cxn>
                              <a:cxn ang="0">
                                <a:pos x="GluePoint1052X" y="GluePoint1052Y"/>
                              </a:cxn>
                              <a:cxn ang="0">
                                <a:pos x="GluePoint1053X" y="GluePoint1053Y"/>
                              </a:cxn>
                              <a:cxn ang="0">
                                <a:pos x="GluePoint1054X" y="GluePoint1054Y"/>
                              </a:cxn>
                              <a:cxn ang="0">
                                <a:pos x="GluePoint1055X" y="GluePoint1055Y"/>
                              </a:cxn>
                              <a:cxn ang="0">
                                <a:pos x="GluePoint1056X" y="GluePoint1056Y"/>
                              </a:cxn>
                              <a:cxn ang="0">
                                <a:pos x="GluePoint1057X" y="GluePoint1057Y"/>
                              </a:cxn>
                              <a:cxn ang="0">
                                <a:pos x="GluePoint1058X" y="GluePoint1058Y"/>
                              </a:cxn>
                              <a:cxn ang="0">
                                <a:pos x="GluePoint1059X" y="GluePoint1059Y"/>
                              </a:cxn>
                              <a:cxn ang="0">
                                <a:pos x="GluePoint1060X" y="GluePoint1060Y"/>
                              </a:cxn>
                              <a:cxn ang="0">
                                <a:pos x="GluePoint1061X" y="GluePoint1061Y"/>
                              </a:cxn>
                              <a:cxn ang="0">
                                <a:pos x="GluePoint1062X" y="GluePoint1062Y"/>
                              </a:cxn>
                              <a:cxn ang="0">
                                <a:pos x="GluePoint1063X" y="GluePoint1063Y"/>
                              </a:cxn>
                              <a:cxn ang="0">
                                <a:pos x="GluePoint1064X" y="GluePoint1064Y"/>
                              </a:cxn>
                              <a:cxn ang="0">
                                <a:pos x="GluePoint1065X" y="GluePoint1065Y"/>
                              </a:cxn>
                              <a:cxn ang="0">
                                <a:pos x="GluePoint1066X" y="GluePoint1066Y"/>
                              </a:cxn>
                              <a:cxn ang="0">
                                <a:pos x="GluePoint1067X" y="GluePoint1067Y"/>
                              </a:cxn>
                              <a:cxn ang="0">
                                <a:pos x="GluePoint1068X" y="GluePoint1068Y"/>
                              </a:cxn>
                              <a:cxn ang="0">
                                <a:pos x="GluePoint1069X" y="GluePoint1069Y"/>
                              </a:cxn>
                              <a:cxn ang="0">
                                <a:pos x="GluePoint1070X" y="GluePoint1070Y"/>
                              </a:cxn>
                              <a:cxn ang="0">
                                <a:pos x="GluePoint1071X" y="GluePoint1071Y"/>
                              </a:cxn>
                              <a:cxn ang="0">
                                <a:pos x="GluePoint1072X" y="GluePoint1072Y"/>
                              </a:cxn>
                              <a:cxn ang="0">
                                <a:pos x="GluePoint1073X" y="GluePoint1073Y"/>
                              </a:cxn>
                              <a:cxn ang="0">
                                <a:pos x="GluePoint1074X" y="GluePoint1074Y"/>
                              </a:cxn>
                              <a:cxn ang="0">
                                <a:pos x="GluePoint1075X" y="GluePoint1075Y"/>
                              </a:cxn>
                              <a:cxn ang="0">
                                <a:pos x="GluePoint1076X" y="GluePoint1076Y"/>
                              </a:cxn>
                              <a:cxn ang="0">
                                <a:pos x="GluePoint1077X" y="GluePoint1077Y"/>
                              </a:cxn>
                              <a:cxn ang="0">
                                <a:pos x="GluePoint1078X" y="GluePoint1078Y"/>
                              </a:cxn>
                              <a:cxn ang="0">
                                <a:pos x="GluePoint1079X" y="GluePoint1079Y"/>
                              </a:cxn>
                              <a:cxn ang="0">
                                <a:pos x="GluePoint1080X" y="GluePoint1080Y"/>
                              </a:cxn>
                              <a:cxn ang="0">
                                <a:pos x="GluePoint1081X" y="GluePoint1081Y"/>
                              </a:cxn>
                              <a:cxn ang="0">
                                <a:pos x="GluePoint1082X" y="GluePoint1082Y"/>
                              </a:cxn>
                              <a:cxn ang="0">
                                <a:pos x="GluePoint1083X" y="GluePoint1083Y"/>
                              </a:cxn>
                              <a:cxn ang="0">
                                <a:pos x="GluePoint1084X" y="GluePoint1084Y"/>
                              </a:cxn>
                              <a:cxn ang="0">
                                <a:pos x="GluePoint1085X" y="GluePoint1085Y"/>
                              </a:cxn>
                              <a:cxn ang="0">
                                <a:pos x="GluePoint1086X" y="GluePoint1086Y"/>
                              </a:cxn>
                              <a:cxn ang="0">
                                <a:pos x="GluePoint1087X" y="GluePoint1087Y"/>
                              </a:cxn>
                              <a:cxn ang="0">
                                <a:pos x="GluePoint1088X" y="GluePoint1088Y"/>
                              </a:cxn>
                              <a:cxn ang="0">
                                <a:pos x="GluePoint1089X" y="GluePoint1089Y"/>
                              </a:cxn>
                              <a:cxn ang="0">
                                <a:pos x="GluePoint1090X" y="GluePoint1090Y"/>
                              </a:cxn>
                              <a:cxn ang="0">
                                <a:pos x="GluePoint1091X" y="GluePoint1091Y"/>
                              </a:cxn>
                              <a:cxn ang="0">
                                <a:pos x="GluePoint1092X" y="GluePoint1092Y"/>
                              </a:cxn>
                              <a:cxn ang="0">
                                <a:pos x="GluePoint1093X" y="GluePoint1093Y"/>
                              </a:cxn>
                              <a:cxn ang="0">
                                <a:pos x="GluePoint1094X" y="GluePoint1094Y"/>
                              </a:cxn>
                              <a:cxn ang="0">
                                <a:pos x="GluePoint1095X" y="GluePoint1095Y"/>
                              </a:cxn>
                              <a:cxn ang="0">
                                <a:pos x="GluePoint1096X" y="GluePoint1096Y"/>
                              </a:cxn>
                              <a:cxn ang="0">
                                <a:pos x="GluePoint1097X" y="GluePoint1097Y"/>
                              </a:cxn>
                              <a:cxn ang="0">
                                <a:pos x="GluePoint1098X" y="GluePoint1098Y"/>
                              </a:cxn>
                              <a:cxn ang="0">
                                <a:pos x="GluePoint1099X" y="GluePoint1099Y"/>
                              </a:cxn>
                              <a:cxn ang="0">
                                <a:pos x="GluePoint1100X" y="GluePoint1100Y"/>
                              </a:cxn>
                              <a:cxn ang="0">
                                <a:pos x="GluePoint1101X" y="GluePoint1101Y"/>
                              </a:cxn>
                              <a:cxn ang="0">
                                <a:pos x="GluePoint1102X" y="GluePoint1102Y"/>
                              </a:cxn>
                              <a:cxn ang="0">
                                <a:pos x="GluePoint1103X" y="GluePoint1103Y"/>
                              </a:cxn>
                              <a:cxn ang="0">
                                <a:pos x="GluePoint1104X" y="GluePoint1104Y"/>
                              </a:cxn>
                              <a:cxn ang="0">
                                <a:pos x="GluePoint1105X" y="GluePoint1105Y"/>
                              </a:cxn>
                              <a:cxn ang="0">
                                <a:pos x="GluePoint1106X" y="GluePoint1106Y"/>
                              </a:cxn>
                              <a:cxn ang="0">
                                <a:pos x="GluePoint1107X" y="GluePoint1107Y"/>
                              </a:cxn>
                              <a:cxn ang="0">
                                <a:pos x="GluePoint1108X" y="GluePoint1108Y"/>
                              </a:cxn>
                              <a:cxn ang="0">
                                <a:pos x="GluePoint1109X" y="GluePoint1109Y"/>
                              </a:cxn>
                              <a:cxn ang="0">
                                <a:pos x="GluePoint1110X" y="GluePoint1110Y"/>
                              </a:cxn>
                              <a:cxn ang="0">
                                <a:pos x="GluePoint1111X" y="GluePoint1111Y"/>
                              </a:cxn>
                              <a:cxn ang="0">
                                <a:pos x="GluePoint1112X" y="GluePoint1112Y"/>
                              </a:cxn>
                              <a:cxn ang="0">
                                <a:pos x="GluePoint1113X" y="GluePoint1113Y"/>
                              </a:cxn>
                              <a:cxn ang="0">
                                <a:pos x="GluePoint1114X" y="GluePoint1114Y"/>
                              </a:cxn>
                              <a:cxn ang="0">
                                <a:pos x="GluePoint1115X" y="GluePoint1115Y"/>
                              </a:cxn>
                              <a:cxn ang="0">
                                <a:pos x="GluePoint1116X" y="GluePoint1116Y"/>
                              </a:cxn>
                              <a:cxn ang="0">
                                <a:pos x="GluePoint1117X" y="GluePoint1117Y"/>
                              </a:cxn>
                              <a:cxn ang="0">
                                <a:pos x="GluePoint1118X" y="GluePoint1118Y"/>
                              </a:cxn>
                              <a:cxn ang="0">
                                <a:pos x="GluePoint1119X" y="GluePoint1119Y"/>
                              </a:cxn>
                              <a:cxn ang="0">
                                <a:pos x="GluePoint1120X" y="GluePoint1120Y"/>
                              </a:cxn>
                              <a:cxn ang="0">
                                <a:pos x="GluePoint1121X" y="GluePoint1121Y"/>
                              </a:cxn>
                              <a:cxn ang="0">
                                <a:pos x="GluePoint1122X" y="GluePoint1122Y"/>
                              </a:cxn>
                              <a:cxn ang="0">
                                <a:pos x="GluePoint1123X" y="GluePoint1123Y"/>
                              </a:cxn>
                              <a:cxn ang="0">
                                <a:pos x="GluePoint1124X" y="GluePoint1124Y"/>
                              </a:cxn>
                              <a:cxn ang="0">
                                <a:pos x="GluePoint1125X" y="GluePoint1125Y"/>
                              </a:cxn>
                              <a:cxn ang="0">
                                <a:pos x="GluePoint1126X" y="GluePoint1126Y"/>
                              </a:cxn>
                              <a:cxn ang="0">
                                <a:pos x="GluePoint1127X" y="GluePoint1127Y"/>
                              </a:cxn>
                              <a:cxn ang="0">
                                <a:pos x="GluePoint1128X" y="GluePoint1128Y"/>
                              </a:cxn>
                              <a:cxn ang="0">
                                <a:pos x="GluePoint1129X" y="GluePoint1129Y"/>
                              </a:cxn>
                              <a:cxn ang="0">
                                <a:pos x="GluePoint1130X" y="GluePoint1130Y"/>
                              </a:cxn>
                              <a:cxn ang="0">
                                <a:pos x="GluePoint1131X" y="GluePoint1131Y"/>
                              </a:cxn>
                              <a:cxn ang="0">
                                <a:pos x="GluePoint1132X" y="GluePoint1132Y"/>
                              </a:cxn>
                              <a:cxn ang="0">
                                <a:pos x="GluePoint1133X" y="GluePoint1133Y"/>
                              </a:cxn>
                              <a:cxn ang="0">
                                <a:pos x="GluePoint1134X" y="GluePoint1134Y"/>
                              </a:cxn>
                              <a:cxn ang="0">
                                <a:pos x="GluePoint1135X" y="GluePoint1135Y"/>
                              </a:cxn>
                              <a:cxn ang="0">
                                <a:pos x="GluePoint1136X" y="GluePoint1136Y"/>
                              </a:cxn>
                              <a:cxn ang="0">
                                <a:pos x="GluePoint1137X" y="GluePoint1137Y"/>
                              </a:cxn>
                              <a:cxn ang="0">
                                <a:pos x="GluePoint1138X" y="GluePoint1138Y"/>
                              </a:cxn>
                              <a:cxn ang="0">
                                <a:pos x="GluePoint1139X" y="GluePoint1139Y"/>
                              </a:cxn>
                              <a:cxn ang="0">
                                <a:pos x="GluePoint1140X" y="GluePoint1140Y"/>
                              </a:cxn>
                              <a:cxn ang="0">
                                <a:pos x="GluePoint1141X" y="GluePoint1141Y"/>
                              </a:cxn>
                              <a:cxn ang="0">
                                <a:pos x="GluePoint1142X" y="GluePoint1142Y"/>
                              </a:cxn>
                              <a:cxn ang="0">
                                <a:pos x="GluePoint1143X" y="GluePoint1143Y"/>
                              </a:cxn>
                              <a:cxn ang="0">
                                <a:pos x="GluePoint1144X" y="GluePoint1144Y"/>
                              </a:cxn>
                              <a:cxn ang="0">
                                <a:pos x="GluePoint1145X" y="GluePoint1145Y"/>
                              </a:cxn>
                              <a:cxn ang="0">
                                <a:pos x="GluePoint1146X" y="GluePoint1146Y"/>
                              </a:cxn>
                              <a:cxn ang="0">
                                <a:pos x="GluePoint1147X" y="GluePoint1147Y"/>
                              </a:cxn>
                              <a:cxn ang="0">
                                <a:pos x="GluePoint1148X" y="GluePoint1148Y"/>
                              </a:cxn>
                              <a:cxn ang="0">
                                <a:pos x="GluePoint1149X" y="GluePoint1149Y"/>
                              </a:cxn>
                              <a:cxn ang="0">
                                <a:pos x="GluePoint1150X" y="GluePoint1150Y"/>
                              </a:cxn>
                              <a:cxn ang="0">
                                <a:pos x="GluePoint1151X" y="GluePoint1151Y"/>
                              </a:cxn>
                              <a:cxn ang="0">
                                <a:pos x="GluePoint1152X" y="GluePoint1152Y"/>
                              </a:cxn>
                              <a:cxn ang="0">
                                <a:pos x="GluePoint1153X" y="GluePoint1153Y"/>
                              </a:cxn>
                              <a:cxn ang="0">
                                <a:pos x="GluePoint1154X" y="GluePoint1154Y"/>
                              </a:cxn>
                              <a:cxn ang="0">
                                <a:pos x="GluePoint1155X" y="GluePoint1155Y"/>
                              </a:cxn>
                              <a:cxn ang="0">
                                <a:pos x="GluePoint1156X" y="GluePoint1156Y"/>
                              </a:cxn>
                              <a:cxn ang="0">
                                <a:pos x="GluePoint1157X" y="GluePoint1157Y"/>
                              </a:cxn>
                              <a:cxn ang="0">
                                <a:pos x="GluePoint1158X" y="GluePoint1158Y"/>
                              </a:cxn>
                              <a:cxn ang="0">
                                <a:pos x="GluePoint1159X" y="GluePoint1159Y"/>
                              </a:cxn>
                              <a:cxn ang="0">
                                <a:pos x="GluePoint1160X" y="GluePoint1160Y"/>
                              </a:cxn>
                              <a:cxn ang="0">
                                <a:pos x="GluePoint1161X" y="GluePoint1161Y"/>
                              </a:cxn>
                              <a:cxn ang="0">
                                <a:pos x="GluePoint1162X" y="GluePoint1162Y"/>
                              </a:cxn>
                              <a:cxn ang="0">
                                <a:pos x="GluePoint1163X" y="GluePoint1163Y"/>
                              </a:cxn>
                              <a:cxn ang="0">
                                <a:pos x="GluePoint1164X" y="GluePoint1164Y"/>
                              </a:cxn>
                              <a:cxn ang="0">
                                <a:pos x="GluePoint1165X" y="GluePoint1165Y"/>
                              </a:cxn>
                              <a:cxn ang="0">
                                <a:pos x="GluePoint1166X" y="GluePoint1166Y"/>
                              </a:cxn>
                              <a:cxn ang="0">
                                <a:pos x="GluePoint1167X" y="GluePoint1167Y"/>
                              </a:cxn>
                              <a:cxn ang="0">
                                <a:pos x="GluePoint1168X" y="GluePoint1168Y"/>
                              </a:cxn>
                              <a:cxn ang="0">
                                <a:pos x="GluePoint1169X" y="GluePoint1169Y"/>
                              </a:cxn>
                              <a:cxn ang="0">
                                <a:pos x="GluePoint1170X" y="GluePoint1170Y"/>
                              </a:cxn>
                              <a:cxn ang="0">
                                <a:pos x="GluePoint1171X" y="GluePoint1171Y"/>
                              </a:cxn>
                              <a:cxn ang="0">
                                <a:pos x="GluePoint1172X" y="GluePoint1172Y"/>
                              </a:cxn>
                              <a:cxn ang="0">
                                <a:pos x="GluePoint1173X" y="GluePoint1173Y"/>
                              </a:cxn>
                              <a:cxn ang="0">
                                <a:pos x="GluePoint1174X" y="GluePoint1174Y"/>
                              </a:cxn>
                              <a:cxn ang="0">
                                <a:pos x="GluePoint1175X" y="GluePoint1175Y"/>
                              </a:cxn>
                            </a:cxnLst>
                            <a:rect l="textAreaLeft" t="textAreaTop" r="textAreaRight" b="textAreaBottom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Grupo 26" style="position:absolute;margin-left:-126.75pt;margin-top:-36pt;width:682.4pt;height:830.5pt" coordorigin="-2535,-720" coordsize="13648,16610">
              <v:group id="shape_0" style="position:absolute;left:-2535;top:-48;width:6399;height:6014"/>
              <v:rect id="shape_0" fillcolor="#2c567a" stroked="f" o:allowincell="f" style="position:absolute;left:-1139;top:-720;width:12239;height:411;mso-wrap-style:none;v-text-anchor:middle">
                <v:fill o:detectmouseclick="t" type="solid" color2="#d3a985"/>
                <v:stroke color="#3465a4" weight="9360" joinstyle="miter" endcap="flat"/>
                <w10:wrap type="none"/>
              </v:rect>
              <v:group id="shape_0" style="position:absolute;left:1749;top:850;width:9364;height:15040"/>
            </v:group>
          </w:pict>
        </mc:Fallback>
      </mc:AlternateContent>
    </w:r>
    <w:r>
      <w:rPr>
        <w:lang w:val="es-ES_tradnl" w:bidi="es-ES"/>
      </w:rPr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/>
    </w:pPr>
    <w:r>
      <mc:AlternateContent>
        <mc:Choice Requires="wpg">
          <w:drawing>
            <wp:anchor behindDoc="1" distT="0" distB="5715" distL="0" distR="1270" simplePos="0" locked="0" layoutInCell="1" allowOverlap="1" relativeHeight="16" wp14:anchorId="66EF77D1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480" cy="10547985"/>
              <wp:effectExtent l="635" t="0" r="0" b="635"/>
              <wp:wrapNone/>
              <wp:docPr id="32" name="Grupo 2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640" cy="10548000"/>
                        <a:chOff x="0" y="0"/>
                        <a:chExt cx="8666640" cy="10548000"/>
                      </a:xfrm>
                    </wpg:grpSpPr>
                    <wpg:grpSp>
                      <wpg:cNvGrpSpPr/>
                      <wpg:grpSpPr>
                        <a:xfrm>
                          <a:off x="0" y="427320"/>
                          <a:ext cx="4063320" cy="3818880"/>
                        </a:xfrm>
                      </wpg:grpSpPr>
                      <wps:wsp>
                        <wps:cNvPr id="33" name="Forma libre: Forma 10"/>
                        <wps:cNvSpPr/>
                        <wps:spPr>
                          <a:xfrm flipH="1" rot="10800000">
                            <a:off x="0" y="0"/>
                            <a:ext cx="4063320" cy="3818880"/>
                          </a:xfrm>
                          <a:custGeom>
                            <a:avLst/>
                            <a:gdLst>
                              <a:gd name="textAreaLeft" fmla="*/ -360 w 2303640"/>
                              <a:gd name="textAreaRight" fmla="*/ 2303640 w 2303640"/>
                              <a:gd name="textAreaTop" fmla="*/ 0 h 2165040"/>
                              <a:gd name="textAreaBottom" fmla="*/ 2165400 h 2165040"/>
                              <a:gd name="GluePoint1X" fmla="*/ 1439383 w 2647519"/>
                              <a:gd name="GluePoint1Y" fmla="*/ 2598425 h 2612594"/>
                              <a:gd name="GluePoint2X" fmla="*/ 1427010 w 2647519"/>
                              <a:gd name="GluePoint2Y" fmla="*/ 2605087 h 2612594"/>
                              <a:gd name="GluePoint3X" fmla="*/ 1427751 w 2647519"/>
                              <a:gd name="GluePoint3Y" fmla="*/ 2605405 h 2612594"/>
                              <a:gd name="GluePoint4X" fmla="*/ 1542263 w 2647519"/>
                              <a:gd name="GluePoint4Y" fmla="*/ 2530792 h 2612594"/>
                              <a:gd name="GluePoint5X" fmla="*/ 1502258 w 2647519"/>
                              <a:gd name="GluePoint5Y" fmla="*/ 2540317 h 2612594"/>
                              <a:gd name="GluePoint6X" fmla="*/ 1442250 w 2647519"/>
                              <a:gd name="GluePoint6Y" fmla="*/ 2547937 h 2612594"/>
                              <a:gd name="GluePoint7X" fmla="*/ 1439393 w 2647519"/>
                              <a:gd name="GluePoint7Y" fmla="*/ 2540317 h 2612594"/>
                              <a:gd name="GluePoint8X" fmla="*/ 1481303 w 2647519"/>
                              <a:gd name="GluePoint8Y" fmla="*/ 2536507 h 2612594"/>
                              <a:gd name="GluePoint9X" fmla="*/ 1542263 w 2647519"/>
                              <a:gd name="GluePoint9Y" fmla="*/ 2530792 h 2612594"/>
                              <a:gd name="GluePoint10X" fmla="*/ 1646324 w 2647519"/>
                              <a:gd name="GluePoint10Y" fmla="*/ 2520821 h 2612594"/>
                              <a:gd name="GluePoint11X" fmla="*/ 1643880 w 2647519"/>
                              <a:gd name="GluePoint11Y" fmla="*/ 2521511 h 2612594"/>
                              <a:gd name="GluePoint12X" fmla="*/ 1645133 w 2647519"/>
                              <a:gd name="GluePoint12Y" fmla="*/ 2521267 h 2612594"/>
                              <a:gd name="GluePoint13X" fmla="*/ 899801 w 2647519"/>
                              <a:gd name="GluePoint13Y" fmla="*/ 2506503 h 2612594"/>
                              <a:gd name="GluePoint14X" fmla="*/ 942187 w 2647519"/>
                              <a:gd name="GluePoint14Y" fmla="*/ 2517457 h 2612594"/>
                              <a:gd name="GluePoint15X" fmla="*/ 960285 w 2647519"/>
                              <a:gd name="GluePoint15Y" fmla="*/ 2518409 h 2612594"/>
                              <a:gd name="GluePoint16X" fmla="*/ 1010767 w 2647519"/>
                              <a:gd name="GluePoint16Y" fmla="*/ 2543175 h 2612594"/>
                              <a:gd name="GluePoint17X" fmla="*/ 1033627 w 2647519"/>
                              <a:gd name="GluePoint17Y" fmla="*/ 2547937 h 2612594"/>
                              <a:gd name="GluePoint18X" fmla="*/ 1035057 w 2647519"/>
                              <a:gd name="GluePoint18Y" fmla="*/ 2548414 h 2612594"/>
                              <a:gd name="GluePoint19X" fmla="*/ 1040295 w 2647519"/>
                              <a:gd name="GluePoint19Y" fmla="*/ 2543175 h 2612594"/>
                              <a:gd name="GluePoint20X" fmla="*/ 1060297 w 2647519"/>
                              <a:gd name="GluePoint20Y" fmla="*/ 2548890 h 2612594"/>
                              <a:gd name="GluePoint21X" fmla="*/ 1080300 w 2647519"/>
                              <a:gd name="GluePoint21Y" fmla="*/ 2553652 h 2612594"/>
                              <a:gd name="GluePoint22X" fmla="*/ 1119713 w 2647519"/>
                              <a:gd name="GluePoint22Y" fmla="*/ 2562818 h 2612594"/>
                              <a:gd name="GluePoint23X" fmla="*/ 1120305 w 2647519"/>
                              <a:gd name="GluePoint23Y" fmla="*/ 2562225 h 2612594"/>
                              <a:gd name="GluePoint24X" fmla="*/ 1166025 w 2647519"/>
                              <a:gd name="GluePoint24Y" fmla="*/ 2569845 h 2612594"/>
                              <a:gd name="GluePoint25X" fmla="*/ 1187932 w 2647519"/>
                              <a:gd name="GluePoint25Y" fmla="*/ 2573655 h 2612594"/>
                              <a:gd name="GluePoint26X" fmla="*/ 1209840 w 2647519"/>
                              <a:gd name="GluePoint26Y" fmla="*/ 2575560 h 2612594"/>
                              <a:gd name="GluePoint27X" fmla="*/ 1254607 w 2647519"/>
                              <a:gd name="GluePoint27Y" fmla="*/ 2577465 h 2612594"/>
                              <a:gd name="GluePoint28X" fmla="*/ 1315567 w 2647519"/>
                              <a:gd name="GluePoint28Y" fmla="*/ 2576512 h 2612594"/>
                              <a:gd name="GluePoint29X" fmla="*/ 1318213 w 2647519"/>
                              <a:gd name="GluePoint29Y" fmla="*/ 2576512 h 2612594"/>
                              <a:gd name="GluePoint30X" fmla="*/ 1324140 w 2647519"/>
                              <a:gd name="GluePoint30Y" fmla="*/ 2573178 h 2612594"/>
                              <a:gd name="GluePoint31X" fmla="*/ 1337475 w 2647519"/>
                              <a:gd name="GluePoint31Y" fmla="*/ 2568892 h 2612594"/>
                              <a:gd name="GluePoint32X" fmla="*/ 1351048 w 2647519"/>
                              <a:gd name="GluePoint32Y" fmla="*/ 2568654 h 2612594"/>
                              <a:gd name="GluePoint33X" fmla="*/ 1360335 w 2647519"/>
                              <a:gd name="GluePoint33Y" fmla="*/ 2569844 h 2612594"/>
                              <a:gd name="GluePoint34X" fmla="*/ 1362835 w 2647519"/>
                              <a:gd name="GluePoint34Y" fmla="*/ 2576512 h 2612594"/>
                              <a:gd name="GluePoint35X" fmla="*/ 1384147 w 2647519"/>
                              <a:gd name="GluePoint35Y" fmla="*/ 2576512 h 2612594"/>
                              <a:gd name="GluePoint36X" fmla="*/ 1377480 w 2647519"/>
                              <a:gd name="GluePoint36Y" fmla="*/ 2586037 h 2612594"/>
                              <a:gd name="GluePoint37X" fmla="*/ 1373670 w 2647519"/>
                              <a:gd name="GluePoint37Y" fmla="*/ 2590800 h 2612594"/>
                              <a:gd name="GluePoint38X" fmla="*/ 1361287 w 2647519"/>
                              <a:gd name="GluePoint38Y" fmla="*/ 2596515 h 2612594"/>
                              <a:gd name="GluePoint39X" fmla="*/ 1338427 w 2647519"/>
                              <a:gd name="GluePoint39Y" fmla="*/ 2596515 h 2612594"/>
                              <a:gd name="GluePoint40X" fmla="*/ 1308900 w 2647519"/>
                              <a:gd name="GluePoint40Y" fmla="*/ 2594610 h 2612594"/>
                              <a:gd name="GluePoint41X" fmla="*/ 1245082 w 2647519"/>
                              <a:gd name="GluePoint41Y" fmla="*/ 2592705 h 2612594"/>
                              <a:gd name="GluePoint42X" fmla="*/ 1197457 w 2647519"/>
                              <a:gd name="GluePoint42Y" fmla="*/ 2588895 h 2612594"/>
                              <a:gd name="GluePoint43X" fmla="*/ 1155547 w 2647519"/>
                              <a:gd name="GluePoint43Y" fmla="*/ 2583180 h 2612594"/>
                              <a:gd name="GluePoint44X" fmla="*/ 1113637 w 2647519"/>
                              <a:gd name="GluePoint44Y" fmla="*/ 2576512 h 2612594"/>
                              <a:gd name="GluePoint45X" fmla="*/ 1049820 w 2647519"/>
                              <a:gd name="GluePoint45Y" fmla="*/ 2566987 h 2612594"/>
                              <a:gd name="GluePoint46X" fmla="*/ 1000290 w 2647519"/>
                              <a:gd name="GluePoint46Y" fmla="*/ 2550795 h 2612594"/>
                              <a:gd name="GluePoint47X" fmla="*/ 1000863 w 2647519"/>
                              <a:gd name="GluePoint47Y" fmla="*/ 2550379 h 2612594"/>
                              <a:gd name="GluePoint48X" fmla="*/ 971715 w 2647519"/>
                              <a:gd name="GluePoint48Y" fmla="*/ 2541270 h 2612594"/>
                              <a:gd name="GluePoint49X" fmla="*/ 945997 w 2647519"/>
                              <a:gd name="GluePoint49Y" fmla="*/ 2529840 h 2612594"/>
                              <a:gd name="GluePoint50X" fmla="*/ 916470 w 2647519"/>
                              <a:gd name="GluePoint50Y" fmla="*/ 2520315 h 2612594"/>
                              <a:gd name="GluePoint51X" fmla="*/ 885990 w 2647519"/>
                              <a:gd name="GluePoint51Y" fmla="*/ 2509837 h 2612594"/>
                              <a:gd name="GluePoint52X" fmla="*/ 899801 w 2647519"/>
                              <a:gd name="GluePoint52Y" fmla="*/ 2506503 h 2612594"/>
                              <a:gd name="GluePoint53X" fmla="*/ 1460492 w 2647519"/>
                              <a:gd name="GluePoint53Y" fmla="*/ 2486082 h 2612594"/>
                              <a:gd name="GluePoint54X" fmla="*/ 1445939 w 2647519"/>
                              <a:gd name="GluePoint54Y" fmla="*/ 2488303 h 2612594"/>
                              <a:gd name="GluePoint55X" fmla="*/ 1345293 w 2647519"/>
                              <a:gd name="GluePoint55Y" fmla="*/ 2493385 h 2612594"/>
                              <a:gd name="GluePoint56X" fmla="*/ 1378432 w 2647519"/>
                              <a:gd name="GluePoint56Y" fmla="*/ 2497454 h 2612594"/>
                              <a:gd name="GluePoint57X" fmla="*/ 1387005 w 2647519"/>
                              <a:gd name="GluePoint57Y" fmla="*/ 2495549 h 2612594"/>
                              <a:gd name="GluePoint58X" fmla="*/ 1446060 w 2647519"/>
                              <a:gd name="GluePoint58Y" fmla="*/ 2488882 h 2612594"/>
                              <a:gd name="GluePoint59X" fmla="*/ 1455778 w 2647519"/>
                              <a:gd name="GluePoint59Y" fmla="*/ 2486992 h 2612594"/>
                              <a:gd name="GluePoint60X" fmla="*/ 1550918 w 2647519"/>
                              <a:gd name="GluePoint60Y" fmla="*/ 2472281 h 2612594"/>
                              <a:gd name="GluePoint61X" fmla="*/ 1501488 w 2647519"/>
                              <a:gd name="GluePoint61Y" fmla="*/ 2479825 h 2612594"/>
                              <a:gd name="GluePoint62X" fmla="*/ 1518450 w 2647519"/>
                              <a:gd name="GluePoint62Y" fmla="*/ 2480309 h 2612594"/>
                              <a:gd name="GluePoint63X" fmla="*/ 1542858 w 2647519"/>
                              <a:gd name="GluePoint63Y" fmla="*/ 2475785 h 2612594"/>
                              <a:gd name="GluePoint64X" fmla="*/ 1731355 w 2647519"/>
                              <a:gd name="GluePoint64Y" fmla="*/ 2470078 h 2612594"/>
                              <a:gd name="GluePoint65X" fmla="*/ 1576323 w 2647519"/>
                              <a:gd name="GluePoint65Y" fmla="*/ 2511364 h 2612594"/>
                              <a:gd name="GluePoint66X" fmla="*/ 1654777 w 2647519"/>
                              <a:gd name="GluePoint66Y" fmla="*/ 2493883 h 2612594"/>
                              <a:gd name="GluePoint67X" fmla="*/ 737400 w 2647519"/>
                              <a:gd name="GluePoint67Y" fmla="*/ 2450782 h 2612594"/>
                              <a:gd name="GluePoint68X" fmla="*/ 846937 w 2647519"/>
                              <a:gd name="GluePoint68Y" fmla="*/ 2497454 h 2612594"/>
                              <a:gd name="GluePoint69X" fmla="*/ 885990 w 2647519"/>
                              <a:gd name="GluePoint69Y" fmla="*/ 2509837 h 2612594"/>
                              <a:gd name="GluePoint70X" fmla="*/ 915517 w 2647519"/>
                              <a:gd name="GluePoint70Y" fmla="*/ 2520314 h 2612594"/>
                              <a:gd name="GluePoint71X" fmla="*/ 945045 w 2647519"/>
                              <a:gd name="GluePoint71Y" fmla="*/ 2529839 h 2612594"/>
                              <a:gd name="GluePoint72X" fmla="*/ 970762 w 2647519"/>
                              <a:gd name="GluePoint72Y" fmla="*/ 2541269 h 2612594"/>
                              <a:gd name="GluePoint73X" fmla="*/ 965047 w 2647519"/>
                              <a:gd name="GluePoint73Y" fmla="*/ 2546032 h 2612594"/>
                              <a:gd name="GluePoint74X" fmla="*/ 949807 w 2647519"/>
                              <a:gd name="GluePoint74Y" fmla="*/ 2543174 h 2612594"/>
                              <a:gd name="GluePoint75X" fmla="*/ 895515 w 2647519"/>
                              <a:gd name="GluePoint75Y" fmla="*/ 2523172 h 2612594"/>
                              <a:gd name="GluePoint76X" fmla="*/ 868845 w 2647519"/>
                              <a:gd name="GluePoint76Y" fmla="*/ 2512694 h 2612594"/>
                              <a:gd name="GluePoint77X" fmla="*/ 842175 w 2647519"/>
                              <a:gd name="GluePoint77Y" fmla="*/ 2501264 h 2612594"/>
                              <a:gd name="GluePoint78X" fmla="*/ 806932 w 2647519"/>
                              <a:gd name="GluePoint78Y" fmla="*/ 2488882 h 2612594"/>
                              <a:gd name="GluePoint79X" fmla="*/ 776452 w 2647519"/>
                              <a:gd name="GluePoint79Y" fmla="*/ 2475547 h 2612594"/>
                              <a:gd name="GluePoint80X" fmla="*/ 752640 w 2647519"/>
                              <a:gd name="GluePoint80Y" fmla="*/ 2463164 h 2612594"/>
                              <a:gd name="GluePoint81X" fmla="*/ 737400 w 2647519"/>
                              <a:gd name="GluePoint81Y" fmla="*/ 2450782 h 2612594"/>
                              <a:gd name="GluePoint82X" fmla="*/ 782168 w 2647519"/>
                              <a:gd name="GluePoint82Y" fmla="*/ 2426970 h 2612594"/>
                              <a:gd name="GluePoint83X" fmla="*/ 834555 w 2647519"/>
                              <a:gd name="GluePoint83Y" fmla="*/ 2453640 h 2612594"/>
                              <a:gd name="GluePoint84X" fmla="*/ 827888 w 2647519"/>
                              <a:gd name="GluePoint84Y" fmla="*/ 2457450 h 2612594"/>
                              <a:gd name="GluePoint85X" fmla="*/ 766928 w 2647519"/>
                              <a:gd name="GluePoint85Y" fmla="*/ 2427922 h 2612594"/>
                              <a:gd name="GluePoint86X" fmla="*/ 782168 w 2647519"/>
                              <a:gd name="GluePoint86Y" fmla="*/ 2426970 h 2612594"/>
                              <a:gd name="GluePoint87X" fmla="*/ 588810 w 2647519"/>
                              <a:gd name="GluePoint87Y" fmla="*/ 2362200 h 2612594"/>
                              <a:gd name="GluePoint88X" fmla="*/ 653580 w 2647519"/>
                              <a:gd name="GluePoint88Y" fmla="*/ 2398395 h 2612594"/>
                              <a:gd name="GluePoint89X" fmla="*/ 666915 w 2647519"/>
                              <a:gd name="GluePoint89Y" fmla="*/ 2413635 h 2612594"/>
                              <a:gd name="GluePoint90X" fmla="*/ 636435 w 2647519"/>
                              <a:gd name="GluePoint90Y" fmla="*/ 2397442 h 2612594"/>
                              <a:gd name="GluePoint91X" fmla="*/ 613575 w 2647519"/>
                              <a:gd name="GluePoint91Y" fmla="*/ 2383155 h 2612594"/>
                              <a:gd name="GluePoint92X" fmla="*/ 588810 w 2647519"/>
                              <a:gd name="GluePoint92Y" fmla="*/ 2362200 h 2612594"/>
                              <a:gd name="GluePoint93X" fmla="*/ 702387 w 2647519"/>
                              <a:gd name="GluePoint93Y" fmla="*/ 2337759 h 2612594"/>
                              <a:gd name="GluePoint94X" fmla="*/ 702396 w 2647519"/>
                              <a:gd name="GluePoint94Y" fmla="*/ 2338030 h 2612594"/>
                              <a:gd name="GluePoint95X" fmla="*/ 705613 w 2647519"/>
                              <a:gd name="GluePoint95Y" fmla="*/ 2341924 h 2612594"/>
                              <a:gd name="GluePoint96X" fmla="*/ 705967 w 2647519"/>
                              <a:gd name="GluePoint96Y" fmla="*/ 2340292 h 2612594"/>
                              <a:gd name="GluePoint97X" fmla="*/ 2093409 w 2647519"/>
                              <a:gd name="GluePoint97Y" fmla="*/ 2275234 h 2612594"/>
                              <a:gd name="GluePoint98X" fmla="*/ 2089950 w 2647519"/>
                              <a:gd name="GluePoint98Y" fmla="*/ 2275522 h 2612594"/>
                              <a:gd name="GluePoint99X" fmla="*/ 2032800 w 2647519"/>
                              <a:gd name="GluePoint99Y" fmla="*/ 2316480 h 2612594"/>
                              <a:gd name="GluePoint100X" fmla="*/ 1976602 w 2647519"/>
                              <a:gd name="GluePoint100Y" fmla="*/ 2346960 h 2612594"/>
                              <a:gd name="GluePoint101X" fmla="*/ 1936597 w 2647519"/>
                              <a:gd name="GluePoint101Y" fmla="*/ 2370772 h 2612594"/>
                              <a:gd name="GluePoint102X" fmla="*/ 1914690 w 2647519"/>
                              <a:gd name="GluePoint102Y" fmla="*/ 2380297 h 2612594"/>
                              <a:gd name="GluePoint103X" fmla="*/ 1891830 w 2647519"/>
                              <a:gd name="GluePoint103Y" fmla="*/ 2389822 h 2612594"/>
                              <a:gd name="GluePoint104X" fmla="*/ 1864207 w 2647519"/>
                              <a:gd name="GluePoint104Y" fmla="*/ 2404110 h 2612594"/>
                              <a:gd name="GluePoint105X" fmla="*/ 1843252 w 2647519"/>
                              <a:gd name="GluePoint105Y" fmla="*/ 2416492 h 2612594"/>
                              <a:gd name="GluePoint106X" fmla="*/ 1812772 w 2647519"/>
                              <a:gd name="GluePoint106Y" fmla="*/ 2428875 h 2612594"/>
                              <a:gd name="GluePoint107X" fmla="*/ 1781340 w 2647519"/>
                              <a:gd name="GluePoint107Y" fmla="*/ 2440305 h 2612594"/>
                              <a:gd name="GluePoint108X" fmla="*/ 1772767 w 2647519"/>
                              <a:gd name="GluePoint108Y" fmla="*/ 2448877 h 2612594"/>
                              <a:gd name="GluePoint109X" fmla="*/ 1759432 w 2647519"/>
                              <a:gd name="GluePoint109Y" fmla="*/ 2453640 h 2612594"/>
                              <a:gd name="GluePoint110X" fmla="*/ 1726095 w 2647519"/>
                              <a:gd name="GluePoint110Y" fmla="*/ 2459355 h 2612594"/>
                              <a:gd name="GluePoint111X" fmla="*/ 1683232 w 2647519"/>
                              <a:gd name="GluePoint111Y" fmla="*/ 2472690 h 2612594"/>
                              <a:gd name="GluePoint112X" fmla="*/ 1644180 w 2647519"/>
                              <a:gd name="GluePoint112Y" fmla="*/ 2485072 h 2612594"/>
                              <a:gd name="GluePoint113X" fmla="*/ 1601317 w 2647519"/>
                              <a:gd name="GluePoint113Y" fmla="*/ 2497455 h 2612594"/>
                              <a:gd name="GluePoint114X" fmla="*/ 1547977 w 2647519"/>
                              <a:gd name="GluePoint114Y" fmla="*/ 2510790 h 2612594"/>
                              <a:gd name="GluePoint115X" fmla="*/ 1472730 w 2647519"/>
                              <a:gd name="GluePoint115Y" fmla="*/ 2523172 h 2612594"/>
                              <a:gd name="GluePoint116X" fmla="*/ 1470825 w 2647519"/>
                              <a:gd name="GluePoint116Y" fmla="*/ 2526030 h 2612594"/>
                              <a:gd name="GluePoint117X" fmla="*/ 1434646 w 2647519"/>
                              <a:gd name="GluePoint117Y" fmla="*/ 2535075 h 2612594"/>
                              <a:gd name="GluePoint118X" fmla="*/ 1435583 w 2647519"/>
                              <a:gd name="GluePoint118Y" fmla="*/ 2535555 h 2612594"/>
                              <a:gd name="GluePoint119X" fmla="*/ 1475761 w 2647519"/>
                              <a:gd name="GluePoint119Y" fmla="*/ 2525510 h 2612594"/>
                              <a:gd name="GluePoint120X" fmla="*/ 1476540 w 2647519"/>
                              <a:gd name="GluePoint120Y" fmla="*/ 2523172 h 2612594"/>
                              <a:gd name="GluePoint121X" fmla="*/ 1551788 w 2647519"/>
                              <a:gd name="GluePoint121Y" fmla="*/ 2510790 h 2612594"/>
                              <a:gd name="GluePoint122X" fmla="*/ 1605128 w 2647519"/>
                              <a:gd name="GluePoint122Y" fmla="*/ 2497455 h 2612594"/>
                              <a:gd name="GluePoint123X" fmla="*/ 1647990 w 2647519"/>
                              <a:gd name="GluePoint123Y" fmla="*/ 2485072 h 2612594"/>
                              <a:gd name="GluePoint124X" fmla="*/ 1687043 w 2647519"/>
                              <a:gd name="GluePoint124Y" fmla="*/ 2472690 h 2612594"/>
                              <a:gd name="GluePoint125X" fmla="*/ 1729905 w 2647519"/>
                              <a:gd name="GluePoint125Y" fmla="*/ 2459355 h 2612594"/>
                              <a:gd name="GluePoint126X" fmla="*/ 1763243 w 2647519"/>
                              <a:gd name="GluePoint126Y" fmla="*/ 2453640 h 2612594"/>
                              <a:gd name="GluePoint127X" fmla="*/ 1740675 w 2647519"/>
                              <a:gd name="GluePoint127Y" fmla="*/ 2467181 h 2612594"/>
                              <a:gd name="GluePoint128X" fmla="*/ 1741335 w 2647519"/>
                              <a:gd name="GluePoint128Y" fmla="*/ 2466975 h 2612594"/>
                              <a:gd name="GluePoint129X" fmla="*/ 1765148 w 2647519"/>
                              <a:gd name="GluePoint129Y" fmla="*/ 2452687 h 2612594"/>
                              <a:gd name="GluePoint130X" fmla="*/ 1778483 w 2647519"/>
                              <a:gd name="GluePoint130Y" fmla="*/ 2447925 h 2612594"/>
                              <a:gd name="GluePoint131X" fmla="*/ 1779371 w 2647519"/>
                              <a:gd name="GluePoint131Y" fmla="*/ 2447679 h 2612594"/>
                              <a:gd name="GluePoint132X" fmla="*/ 1785150 w 2647519"/>
                              <a:gd name="GluePoint132Y" fmla="*/ 2441257 h 2612594"/>
                              <a:gd name="GluePoint133X" fmla="*/ 1816583 w 2647519"/>
                              <a:gd name="GluePoint133Y" fmla="*/ 2429827 h 2612594"/>
                              <a:gd name="GluePoint134X" fmla="*/ 1847063 w 2647519"/>
                              <a:gd name="GluePoint134Y" fmla="*/ 2417445 h 2612594"/>
                              <a:gd name="GluePoint135X" fmla="*/ 1868018 w 2647519"/>
                              <a:gd name="GluePoint135Y" fmla="*/ 2405062 h 2612594"/>
                              <a:gd name="GluePoint136X" fmla="*/ 1895640 w 2647519"/>
                              <a:gd name="GluePoint136Y" fmla="*/ 2390775 h 2612594"/>
                              <a:gd name="GluePoint137X" fmla="*/ 1918500 w 2647519"/>
                              <a:gd name="GluePoint137Y" fmla="*/ 2381250 h 2612594"/>
                              <a:gd name="GluePoint138X" fmla="*/ 1934176 w 2647519"/>
                              <a:gd name="GluePoint138Y" fmla="*/ 2374435 h 2612594"/>
                              <a:gd name="GluePoint139X" fmla="*/ 1942313 w 2647519"/>
                              <a:gd name="GluePoint139Y" fmla="*/ 2368867 h 2612594"/>
                              <a:gd name="GluePoint140X" fmla="*/ 1982318 w 2647519"/>
                              <a:gd name="GluePoint140Y" fmla="*/ 2345055 h 2612594"/>
                              <a:gd name="GluePoint141X" fmla="*/ 2038515 w 2647519"/>
                              <a:gd name="GluePoint141Y" fmla="*/ 2314575 h 2612594"/>
                              <a:gd name="GluePoint142X" fmla="*/ 460060 w 2647519"/>
                              <a:gd name="GluePoint142Y" fmla="*/ 2262062 h 2612594"/>
                              <a:gd name="GluePoint143X" fmla="*/ 463676 w 2647519"/>
                              <a:gd name="GluePoint143Y" fmla="*/ 2265164 h 2612594"/>
                              <a:gd name="GluePoint144X" fmla="*/ 464911 w 2647519"/>
                              <a:gd name="GluePoint144Y" fmla="*/ 2265793 h 2612594"/>
                              <a:gd name="GluePoint145X" fmla="*/ 2099802 w 2647519"/>
                              <a:gd name="GluePoint145Y" fmla="*/ 2237197 h 2612594"/>
                              <a:gd name="GluePoint146X" fmla="*/ 2099475 w 2647519"/>
                              <a:gd name="GluePoint146Y" fmla="*/ 2237422 h 2612594"/>
                              <a:gd name="GluePoint147X" fmla="*/ 2099475 w 2647519"/>
                              <a:gd name="GluePoint147Y" fmla="*/ 2237694 h 2612594"/>
                              <a:gd name="GluePoint148X" fmla="*/ 2100989 w 2647519"/>
                              <a:gd name="GluePoint148Y" fmla="*/ 2237910 h 2612594"/>
                              <a:gd name="GluePoint149X" fmla="*/ 2101380 w 2647519"/>
                              <a:gd name="GluePoint149Y" fmla="*/ 2237422 h 2612594"/>
                              <a:gd name="GluePoint150X" fmla="*/ 2120380 w 2647519"/>
                              <a:gd name="GluePoint150Y" fmla="*/ 2222979 h 2612594"/>
                              <a:gd name="GluePoint151X" fmla="*/ 2114756 w 2647519"/>
                              <a:gd name="GluePoint151Y" fmla="*/ 2226864 h 2612594"/>
                              <a:gd name="GluePoint152X" fmla="*/ 2113762 w 2647519"/>
                              <a:gd name="GluePoint152Y" fmla="*/ 2227897 h 2612594"/>
                              <a:gd name="GluePoint153X" fmla="*/ 2117618 w 2647519"/>
                              <a:gd name="GluePoint153Y" fmla="*/ 2225429 h 2612594"/>
                              <a:gd name="GluePoint154X" fmla="*/ 382287 w 2647519"/>
                              <a:gd name="GluePoint154Y" fmla="*/ 2175002 h 2612594"/>
                              <a:gd name="GluePoint155X" fmla="*/ 418261 w 2647519"/>
                              <a:gd name="GluePoint155Y" fmla="*/ 2217358 h 2612594"/>
                              <a:gd name="GluePoint156X" fmla="*/ 389737 w 2647519"/>
                              <a:gd name="GluePoint156Y" fmla="*/ 2183129 h 2612594"/>
                              <a:gd name="GluePoint157X" fmla="*/ 2187820 w 2647519"/>
                              <a:gd name="GluePoint157Y" fmla="*/ 2174974 h 2612594"/>
                              <a:gd name="GluePoint158X" fmla="*/ 2187735 w 2647519"/>
                              <a:gd name="GluePoint158Y" fmla="*/ 2175004 h 2612594"/>
                              <a:gd name="GluePoint159X" fmla="*/ 2187105 w 2647519"/>
                              <a:gd name="GluePoint159Y" fmla="*/ 2179320 h 2612594"/>
                              <a:gd name="GluePoint160X" fmla="*/ 2171865 w 2647519"/>
                              <a:gd name="GluePoint160Y" fmla="*/ 2196465 h 2612594"/>
                              <a:gd name="GluePoint161X" fmla="*/ 2153767 w 2647519"/>
                              <a:gd name="GluePoint161Y" fmla="*/ 2216467 h 2612594"/>
                              <a:gd name="GluePoint162X" fmla="*/ 2154858 w 2647519"/>
                              <a:gd name="GluePoint162Y" fmla="*/ 2216216 h 2612594"/>
                              <a:gd name="GluePoint163X" fmla="*/ 2171865 w 2647519"/>
                              <a:gd name="GluePoint163Y" fmla="*/ 2197417 h 2612594"/>
                              <a:gd name="GluePoint164X" fmla="*/ 2187105 w 2647519"/>
                              <a:gd name="GluePoint164Y" fmla="*/ 2180272 h 2612594"/>
                              <a:gd name="GluePoint165X" fmla="*/ 2187820 w 2647519"/>
                              <a:gd name="GluePoint165Y" fmla="*/ 2174974 h 2612594"/>
                              <a:gd name="GluePoint166X" fmla="*/ 475386 w 2647519"/>
                              <a:gd name="GluePoint166Y" fmla="*/ 2153525 h 2612594"/>
                              <a:gd name="GluePoint167X" fmla="*/ 477272 w 2647519"/>
                              <a:gd name="GluePoint167Y" fmla="*/ 2155822 h 2612594"/>
                              <a:gd name="GluePoint168X" fmla="*/ 477367 w 2647519"/>
                              <a:gd name="GluePoint168Y" fmla="*/ 2155507 h 2612594"/>
                              <a:gd name="GluePoint169X" fmla="*/ 334493 w 2647519"/>
                              <a:gd name="GluePoint169Y" fmla="*/ 2131694 h 2612594"/>
                              <a:gd name="GluePoint170X" fmla="*/ 359258 w 2647519"/>
                              <a:gd name="GluePoint170Y" fmla="*/ 2147887 h 2612594"/>
                              <a:gd name="GluePoint171X" fmla="*/ 360474 w 2647519"/>
                              <a:gd name="GluePoint171Y" fmla="*/ 2149319 h 2612594"/>
                              <a:gd name="GluePoint172X" fmla="*/ 371759 w 2647519"/>
                              <a:gd name="GluePoint172Y" fmla="*/ 2151816 h 2612594"/>
                              <a:gd name="GluePoint173X" fmla="*/ 397357 w 2647519"/>
                              <a:gd name="GluePoint173Y" fmla="*/ 2175509 h 2612594"/>
                              <a:gd name="GluePoint174X" fmla="*/ 432600 w 2647519"/>
                              <a:gd name="GluePoint174Y" fmla="*/ 2204084 h 2612594"/>
                              <a:gd name="GluePoint175X" fmla="*/ 447840 w 2647519"/>
                              <a:gd name="GluePoint175Y" fmla="*/ 2225039 h 2612594"/>
                              <a:gd name="GluePoint176X" fmla="*/ 456412 w 2647519"/>
                              <a:gd name="GluePoint176Y" fmla="*/ 2235517 h 2612594"/>
                              <a:gd name="GluePoint177X" fmla="*/ 492607 w 2647519"/>
                              <a:gd name="GluePoint177Y" fmla="*/ 2265997 h 2612594"/>
                              <a:gd name="GluePoint178X" fmla="*/ 482130 w 2647519"/>
                              <a:gd name="GluePoint178Y" fmla="*/ 2274569 h 2612594"/>
                              <a:gd name="GluePoint179X" fmla="*/ 448422 w 2647519"/>
                              <a:gd name="GluePoint179Y" fmla="*/ 2237115 h 2612594"/>
                              <a:gd name="GluePoint180X" fmla="*/ 446888 w 2647519"/>
                              <a:gd name="GluePoint180Y" fmla="*/ 2237422 h 2612594"/>
                              <a:gd name="GluePoint181X" fmla="*/ 478787 w 2647519"/>
                              <a:gd name="GluePoint181Y" fmla="*/ 2272865 h 2612594"/>
                              <a:gd name="GluePoint182X" fmla="*/ 482130 w 2647519"/>
                              <a:gd name="GluePoint182Y" fmla="*/ 2274569 h 2612594"/>
                              <a:gd name="GluePoint183X" fmla="*/ 492608 w 2647519"/>
                              <a:gd name="GluePoint183Y" fmla="*/ 2265997 h 2612594"/>
                              <a:gd name="GluePoint184X" fmla="*/ 583095 w 2647519"/>
                              <a:gd name="GluePoint184Y" fmla="*/ 2337434 h 2612594"/>
                              <a:gd name="GluePoint185X" fmla="*/ 564998 w 2647519"/>
                              <a:gd name="GluePoint185Y" fmla="*/ 2343149 h 2612594"/>
                              <a:gd name="GluePoint186X" fmla="*/ 571665 w 2647519"/>
                              <a:gd name="GluePoint186Y" fmla="*/ 2347912 h 2612594"/>
                              <a:gd name="GluePoint187X" fmla="*/ 544995 w 2647519"/>
                              <a:gd name="GluePoint187Y" fmla="*/ 2348864 h 2612594"/>
                              <a:gd name="GluePoint188X" fmla="*/ 527850 w 2647519"/>
                              <a:gd name="GluePoint188Y" fmla="*/ 2337434 h 2612594"/>
                              <a:gd name="GluePoint189X" fmla="*/ 511658 w 2647519"/>
                              <a:gd name="GluePoint189Y" fmla="*/ 2325052 h 2612594"/>
                              <a:gd name="GluePoint190X" fmla="*/ 471653 w 2647519"/>
                              <a:gd name="GluePoint190Y" fmla="*/ 2291714 h 2612594"/>
                              <a:gd name="GluePoint191X" fmla="*/ 434505 w 2647519"/>
                              <a:gd name="GluePoint191Y" fmla="*/ 2258377 h 2612594"/>
                              <a:gd name="GluePoint192X" fmla="*/ 400215 w 2647519"/>
                              <a:gd name="GluePoint192Y" fmla="*/ 2225039 h 2612594"/>
                              <a:gd name="GluePoint193X" fmla="*/ 384023 w 2647519"/>
                              <a:gd name="GluePoint193Y" fmla="*/ 2208847 h 2612594"/>
                              <a:gd name="GluePoint194X" fmla="*/ 368783 w 2647519"/>
                              <a:gd name="GluePoint194Y" fmla="*/ 2191702 h 2612594"/>
                              <a:gd name="GluePoint195X" fmla="*/ 374498 w 2647519"/>
                              <a:gd name="GluePoint195Y" fmla="*/ 2184082 h 2612594"/>
                              <a:gd name="GluePoint196X" fmla="*/ 393548 w 2647519"/>
                              <a:gd name="GluePoint196Y" fmla="*/ 2201227 h 2612594"/>
                              <a:gd name="GluePoint197X" fmla="*/ 414503 w 2647519"/>
                              <a:gd name="GluePoint197Y" fmla="*/ 2217419 h 2612594"/>
                              <a:gd name="GluePoint198X" fmla="*/ 440220 w 2647519"/>
                              <a:gd name="GluePoint198Y" fmla="*/ 2245042 h 2612594"/>
                              <a:gd name="GluePoint199X" fmla="*/ 442406 w 2647519"/>
                              <a:gd name="GluePoint199Y" fmla="*/ 2246917 h 2612594"/>
                              <a:gd name="GluePoint200X" fmla="*/ 414503 w 2647519"/>
                              <a:gd name="GluePoint200Y" fmla="*/ 2217419 h 2612594"/>
                              <a:gd name="GluePoint201X" fmla="*/ 394500 w 2647519"/>
                              <a:gd name="GluePoint201Y" fmla="*/ 2201227 h 2612594"/>
                              <a:gd name="GluePoint202X" fmla="*/ 375450 w 2647519"/>
                              <a:gd name="GluePoint202Y" fmla="*/ 2184082 h 2612594"/>
                              <a:gd name="GluePoint203X" fmla="*/ 354495 w 2647519"/>
                              <a:gd name="GluePoint203Y" fmla="*/ 2158364 h 2612594"/>
                              <a:gd name="GluePoint204X" fmla="*/ 334493 w 2647519"/>
                              <a:gd name="GluePoint204Y" fmla="*/ 2131694 h 2612594"/>
                              <a:gd name="GluePoint205X" fmla="*/ 2432850 w 2647519"/>
                              <a:gd name="GluePoint205Y" fmla="*/ 1980247 h 2612594"/>
                              <a:gd name="GluePoint206X" fmla="*/ 2432367 w 2647519"/>
                              <a:gd name="GluePoint206Y" fmla="*/ 1980454 h 2612594"/>
                              <a:gd name="GluePoint207X" fmla="*/ 2421964 w 2647519"/>
                              <a:gd name="GluePoint207Y" fmla="*/ 2005422 h 2612594"/>
                              <a:gd name="GluePoint208X" fmla="*/ 2422850 w 2647519"/>
                              <a:gd name="GluePoint208Y" fmla="*/ 1860918 h 2612594"/>
                              <a:gd name="GluePoint209X" fmla="*/ 2397608 w 2647519"/>
                              <a:gd name="GluePoint209Y" fmla="*/ 1897379 h 2612594"/>
                              <a:gd name="GluePoint210X" fmla="*/ 2385225 w 2647519"/>
                              <a:gd name="GluePoint210Y" fmla="*/ 1920239 h 2612594"/>
                              <a:gd name="GluePoint211X" fmla="*/ 2372843 w 2647519"/>
                              <a:gd name="GluePoint211Y" fmla="*/ 1941194 h 2612594"/>
                              <a:gd name="GluePoint212X" fmla="*/ 2343315 w 2647519"/>
                              <a:gd name="GluePoint212Y" fmla="*/ 1980247 h 2612594"/>
                              <a:gd name="GluePoint213X" fmla="*/ 2317598 w 2647519"/>
                              <a:gd name="GluePoint213Y" fmla="*/ 2019299 h 2612594"/>
                              <a:gd name="GluePoint214X" fmla="*/ 2294738 w 2647519"/>
                              <a:gd name="GluePoint214Y" fmla="*/ 2050732 h 2612594"/>
                              <a:gd name="GluePoint215X" fmla="*/ 2292832 w 2647519"/>
                              <a:gd name="GluePoint215Y" fmla="*/ 2051897 h 2612594"/>
                              <a:gd name="GluePoint216X" fmla="*/ 2291272 w 2647519"/>
                              <a:gd name="GluePoint216Y" fmla="*/ 2054208 h 2612594"/>
                              <a:gd name="GluePoint217X" fmla="*/ 2293785 w 2647519"/>
                              <a:gd name="GluePoint217Y" fmla="*/ 2052637 h 2612594"/>
                              <a:gd name="GluePoint218X" fmla="*/ 2316645 w 2647519"/>
                              <a:gd name="GluePoint218Y" fmla="*/ 2021205 h 2612594"/>
                              <a:gd name="GluePoint219X" fmla="*/ 2342363 w 2647519"/>
                              <a:gd name="GluePoint219Y" fmla="*/ 1982152 h 2612594"/>
                              <a:gd name="GluePoint220X" fmla="*/ 2371890 w 2647519"/>
                              <a:gd name="GluePoint220Y" fmla="*/ 1943100 h 2612594"/>
                              <a:gd name="GluePoint221X" fmla="*/ 2384273 w 2647519"/>
                              <a:gd name="GluePoint221Y" fmla="*/ 1922145 h 2612594"/>
                              <a:gd name="GluePoint222X" fmla="*/ 2396655 w 2647519"/>
                              <a:gd name="GluePoint222Y" fmla="*/ 1899285 h 2612594"/>
                              <a:gd name="GluePoint223X" fmla="*/ 2422373 w 2647519"/>
                              <a:gd name="GluePoint223Y" fmla="*/ 1862137 h 2612594"/>
                              <a:gd name="GluePoint224X" fmla="*/ 2521433 w 2647519"/>
                              <a:gd name="GluePoint224Y" fmla="*/ 1847850 h 2612594"/>
                              <a:gd name="GluePoint225X" fmla="*/ 2509050 w 2647519"/>
                              <a:gd name="GluePoint225Y" fmla="*/ 1884997 h 2612594"/>
                              <a:gd name="GluePoint226X" fmla="*/ 2487143 w 2647519"/>
                              <a:gd name="GluePoint226Y" fmla="*/ 1925002 h 2612594"/>
                              <a:gd name="GluePoint227X" fmla="*/ 2465235 w 2647519"/>
                              <a:gd name="GluePoint227Y" fmla="*/ 1965960 h 2612594"/>
                              <a:gd name="GluePoint228X" fmla="*/ 2445233 w 2647519"/>
                              <a:gd name="GluePoint228Y" fmla="*/ 1991677 h 2612594"/>
                              <a:gd name="GluePoint229X" fmla="*/ 2458568 w 2647519"/>
                              <a:gd name="GluePoint229Y" fmla="*/ 1965007 h 2612594"/>
                              <a:gd name="GluePoint230X" fmla="*/ 2469998 w 2647519"/>
                              <a:gd name="GluePoint230Y" fmla="*/ 1938337 h 2612594"/>
                              <a:gd name="GluePoint231X" fmla="*/ 2478570 w 2647519"/>
                              <a:gd name="GluePoint231Y" fmla="*/ 1924050 h 2612594"/>
                              <a:gd name="GluePoint232X" fmla="*/ 2490000 w 2647519"/>
                              <a:gd name="GluePoint232Y" fmla="*/ 1905000 h 2612594"/>
                              <a:gd name="GluePoint233X" fmla="*/ 2500478 w 2647519"/>
                              <a:gd name="GluePoint233Y" fmla="*/ 1885950 h 2612594"/>
                              <a:gd name="GluePoint234X" fmla="*/ 2521433 w 2647519"/>
                              <a:gd name="GluePoint234Y" fmla="*/ 1847850 h 2612594"/>
                              <a:gd name="GluePoint235X" fmla="*/ 2459780 w 2647519"/>
                              <a:gd name="GluePoint235Y" fmla="*/ 1766202 h 2612594"/>
                              <a:gd name="GluePoint236X" fmla="*/ 2436660 w 2647519"/>
                              <a:gd name="GluePoint236Y" fmla="*/ 1806892 h 2612594"/>
                              <a:gd name="GluePoint237X" fmla="*/ 2436235 w 2647519"/>
                              <a:gd name="GluePoint237Y" fmla="*/ 1807870 h 2612594"/>
                              <a:gd name="GluePoint238X" fmla="*/ 2459520 w 2647519"/>
                              <a:gd name="GluePoint238Y" fmla="*/ 1766887 h 2612594"/>
                              <a:gd name="GluePoint239X" fmla="*/ 2472460 w 2647519"/>
                              <a:gd name="GluePoint239Y" fmla="*/ 1674043 h 2612594"/>
                              <a:gd name="GluePoint240X" fmla="*/ 2444672 w 2647519"/>
                              <a:gd name="GluePoint240Y" fmla="*/ 1749965 h 2612594"/>
                              <a:gd name="GluePoint241X" fmla="*/ 2386218 w 2647519"/>
                              <a:gd name="GluePoint241Y" fmla="*/ 1869449 h 2612594"/>
                              <a:gd name="GluePoint242X" fmla="*/ 2377660 w 2647519"/>
                              <a:gd name="GluePoint242Y" fmla="*/ 1882980 h 2612594"/>
                              <a:gd name="GluePoint243X" fmla="*/ 2377605 w 2647519"/>
                              <a:gd name="GluePoint243Y" fmla="*/ 1883092 h 2612594"/>
                              <a:gd name="GluePoint244X" fmla="*/ 2357602 w 2647519"/>
                              <a:gd name="GluePoint244Y" fmla="*/ 1917382 h 2612594"/>
                              <a:gd name="GluePoint245X" fmla="*/ 2337600 w 2647519"/>
                              <a:gd name="GluePoint245Y" fmla="*/ 1954530 h 2612594"/>
                              <a:gd name="GluePoint246X" fmla="*/ 2314740 w 2647519"/>
                              <a:gd name="GluePoint246Y" fmla="*/ 1983105 h 2612594"/>
                              <a:gd name="GluePoint247X" fmla="*/ 2295690 w 2647519"/>
                              <a:gd name="GluePoint247Y" fmla="*/ 2015490 h 2612594"/>
                              <a:gd name="GluePoint248X" fmla="*/ 2183295 w 2647519"/>
                              <a:gd name="GluePoint248Y" fmla="*/ 2142172 h 2612594"/>
                              <a:gd name="GluePoint249X" fmla="*/ 2146147 w 2647519"/>
                              <a:gd name="GluePoint249Y" fmla="*/ 2173605 h 2612594"/>
                              <a:gd name="GluePoint250X" fmla="*/ 2142583 w 2647519"/>
                              <a:gd name="GluePoint250Y" fmla="*/ 2176315 h 2612594"/>
                              <a:gd name="GluePoint251X" fmla="*/ 2141046 w 2647519"/>
                              <a:gd name="GluePoint251Y" fmla="*/ 2177871 h 2612594"/>
                              <a:gd name="GluePoint252X" fmla="*/ 2125512 w 2647519"/>
                              <a:gd name="GluePoint252Y" fmla="*/ 2190534 h 2612594"/>
                              <a:gd name="GluePoint253X" fmla="*/ 2112810 w 2647519"/>
                              <a:gd name="GluePoint253Y" fmla="*/ 2205037 h 2612594"/>
                              <a:gd name="GluePoint254X" fmla="*/ 2066137 w 2647519"/>
                              <a:gd name="GluePoint254Y" fmla="*/ 2240280 h 2612594"/>
                              <a:gd name="GluePoint255X" fmla="*/ 2058824 w 2647519"/>
                              <a:gd name="GluePoint255Y" fmla="*/ 2244900 h 2612594"/>
                              <a:gd name="GluePoint256X" fmla="*/ 2038960 w 2647519"/>
                              <a:gd name="GluePoint256Y" fmla="*/ 2261093 h 2612594"/>
                              <a:gd name="GluePoint257X" fmla="*/ 2036092 w 2647519"/>
                              <a:gd name="GluePoint257Y" fmla="*/ 2262956 h 2612594"/>
                              <a:gd name="GluePoint258X" fmla="*/ 2031847 w 2647519"/>
                              <a:gd name="GluePoint258Y" fmla="*/ 2266950 h 2612594"/>
                              <a:gd name="GluePoint259X" fmla="*/ 1994700 w 2647519"/>
                              <a:gd name="GluePoint259Y" fmla="*/ 2291715 h 2612594"/>
                              <a:gd name="GluePoint260X" fmla="*/ 1957552 w 2647519"/>
                              <a:gd name="GluePoint260Y" fmla="*/ 2314575 h 2612594"/>
                              <a:gd name="GluePoint261X" fmla="*/ 1953300 w 2647519"/>
                              <a:gd name="GluePoint261Y" fmla="*/ 2316730 h 2612594"/>
                              <a:gd name="GluePoint262X" fmla="*/ 1928148 w 2647519"/>
                              <a:gd name="GluePoint262Y" fmla="*/ 2333067 h 2612594"/>
                              <a:gd name="GluePoint263X" fmla="*/ 1920351 w 2647519"/>
                              <a:gd name="GluePoint263Y" fmla="*/ 2337000 h 2612594"/>
                              <a:gd name="GluePoint264X" fmla="*/ 1912785 w 2647519"/>
                              <a:gd name="GluePoint264Y" fmla="*/ 2342197 h 2612594"/>
                              <a:gd name="GluePoint265X" fmla="*/ 1887067 w 2647519"/>
                              <a:gd name="GluePoint265Y" fmla="*/ 2356485 h 2612594"/>
                              <a:gd name="GluePoint266X" fmla="*/ 1863038 w 2647519"/>
                              <a:gd name="GluePoint266Y" fmla="*/ 2365909 h 2612594"/>
                              <a:gd name="GluePoint267X" fmla="*/ 1809483 w 2647519"/>
                              <a:gd name="GluePoint267Y" fmla="*/ 2392922 h 2612594"/>
                              <a:gd name="GluePoint268X" fmla="*/ 1683836 w 2647519"/>
                              <a:gd name="GluePoint268Y" fmla="*/ 2439784 h 2612594"/>
                              <a:gd name="GluePoint269X" fmla="*/ 1596280 w 2647519"/>
                              <a:gd name="GluePoint269Y" fmla="*/ 2462297 h 2612594"/>
                              <a:gd name="GluePoint270X" fmla="*/ 1667040 w 2647519"/>
                              <a:gd name="GluePoint270Y" fmla="*/ 2448877 h 2612594"/>
                              <a:gd name="GluePoint271X" fmla="*/ 1680375 w 2647519"/>
                              <a:gd name="GluePoint271Y" fmla="*/ 2446019 h 2612594"/>
                              <a:gd name="GluePoint272X" fmla="*/ 1723237 w 2647519"/>
                              <a:gd name="GluePoint272Y" fmla="*/ 2430779 h 2612594"/>
                              <a:gd name="GluePoint273X" fmla="*/ 1749907 w 2647519"/>
                              <a:gd name="GluePoint273Y" fmla="*/ 2422207 h 2612594"/>
                              <a:gd name="GluePoint274X" fmla="*/ 1792770 w 2647519"/>
                              <a:gd name="GluePoint274Y" fmla="*/ 2400299 h 2612594"/>
                              <a:gd name="GluePoint275X" fmla="*/ 1841347 w 2647519"/>
                              <a:gd name="GluePoint275Y" fmla="*/ 2383154 h 2612594"/>
                              <a:gd name="GluePoint276X" fmla="*/ 1872470 w 2647519"/>
                              <a:gd name="GluePoint276Y" fmla="*/ 2370949 h 2612594"/>
                              <a:gd name="GluePoint277X" fmla="*/ 1886115 w 2647519"/>
                              <a:gd name="GluePoint277Y" fmla="*/ 2363152 h 2612594"/>
                              <a:gd name="GluePoint278X" fmla="*/ 1898496 w 2647519"/>
                              <a:gd name="GluePoint278Y" fmla="*/ 2359343 h 2612594"/>
                              <a:gd name="GluePoint279X" fmla="*/ 1915642 w 2647519"/>
                              <a:gd name="GluePoint279Y" fmla="*/ 2349817 h 2612594"/>
                              <a:gd name="GluePoint280X" fmla="*/ 1920147 w 2647519"/>
                              <a:gd name="GluePoint280Y" fmla="*/ 2346686 h 2612594"/>
                              <a:gd name="GluePoint281X" fmla="*/ 1931835 w 2647519"/>
                              <a:gd name="GluePoint281Y" fmla="*/ 2335530 h 2612594"/>
                              <a:gd name="GluePoint282X" fmla="*/ 1957552 w 2647519"/>
                              <a:gd name="GluePoint282Y" fmla="*/ 2320290 h 2612594"/>
                              <a:gd name="GluePoint283X" fmla="*/ 1986810 w 2647519"/>
                              <a:gd name="GluePoint283Y" fmla="*/ 2305948 h 2612594"/>
                              <a:gd name="GluePoint284X" fmla="*/ 1997557 w 2647519"/>
                              <a:gd name="GluePoint284Y" fmla="*/ 2299334 h 2612594"/>
                              <a:gd name="GluePoint285X" fmla="*/ 2034705 w 2647519"/>
                              <a:gd name="GluePoint285Y" fmla="*/ 2274569 h 2612594"/>
                              <a:gd name="GluePoint286X" fmla="*/ 2050897 w 2647519"/>
                              <a:gd name="GluePoint286Y" fmla="*/ 2259329 h 2612594"/>
                              <a:gd name="GluePoint287X" fmla="*/ 2068995 w 2647519"/>
                              <a:gd name="GluePoint287Y" fmla="*/ 2247899 h 2612594"/>
                              <a:gd name="GluePoint288X" fmla="*/ 2115667 w 2647519"/>
                              <a:gd name="GluePoint288Y" fmla="*/ 2212657 h 2612594"/>
                              <a:gd name="GluePoint289X" fmla="*/ 2149005 w 2647519"/>
                              <a:gd name="GluePoint289Y" fmla="*/ 2181224 h 2612594"/>
                              <a:gd name="GluePoint290X" fmla="*/ 2186152 w 2647519"/>
                              <a:gd name="GluePoint290Y" fmla="*/ 2149792 h 2612594"/>
                              <a:gd name="GluePoint291X" fmla="*/ 2298547 w 2647519"/>
                              <a:gd name="GluePoint291Y" fmla="*/ 2023109 h 2612594"/>
                              <a:gd name="GluePoint292X" fmla="*/ 2314015 w 2647519"/>
                              <a:gd name="GluePoint292Y" fmla="*/ 1996814 h 2612594"/>
                              <a:gd name="GluePoint293X" fmla="*/ 2314740 w 2647519"/>
                              <a:gd name="GluePoint293Y" fmla="*/ 1994534 h 2612594"/>
                              <a:gd name="GluePoint294X" fmla="*/ 2339505 w 2647519"/>
                              <a:gd name="GluePoint294Y" fmla="*/ 1956434 h 2612594"/>
                              <a:gd name="GluePoint295X" fmla="*/ 2347125 w 2647519"/>
                              <a:gd name="GluePoint295Y" fmla="*/ 1945004 h 2612594"/>
                              <a:gd name="GluePoint296X" fmla="*/ 2357257 w 2647519"/>
                              <a:gd name="GluePoint296Y" fmla="*/ 1930951 h 2612594"/>
                              <a:gd name="GluePoint297X" fmla="*/ 2360460 w 2647519"/>
                              <a:gd name="GluePoint297Y" fmla="*/ 1925002 h 2612594"/>
                              <a:gd name="GluePoint298X" fmla="*/ 2380462 w 2647519"/>
                              <a:gd name="GluePoint298Y" fmla="*/ 1890712 h 2612594"/>
                              <a:gd name="GluePoint299X" fmla="*/ 2419515 w 2647519"/>
                              <a:gd name="GluePoint299Y" fmla="*/ 1809749 h 2612594"/>
                              <a:gd name="GluePoint300X" fmla="*/ 2457615 w 2647519"/>
                              <a:gd name="GluePoint300Y" fmla="*/ 1723072 h 2612594"/>
                              <a:gd name="GluePoint301X" fmla="*/ 2468807 w 2647519"/>
                              <a:gd name="GluePoint301Y" fmla="*/ 1687829 h 2612594"/>
                              <a:gd name="GluePoint302X" fmla="*/ 2576677 w 2647519"/>
                              <a:gd name="GluePoint302Y" fmla="*/ 1589722 h 2612594"/>
                              <a:gd name="GluePoint303X" fmla="*/ 2573820 w 2647519"/>
                              <a:gd name="GluePoint303Y" fmla="*/ 1591627 h 2612594"/>
                              <a:gd name="GluePoint304X" fmla="*/ 2573820 w 2647519"/>
                              <a:gd name="GluePoint304Y" fmla="*/ 1591627 h 2612594"/>
                              <a:gd name="GluePoint305X" fmla="*/ 2585674 w 2647519"/>
                              <a:gd name="GluePoint305Y" fmla="*/ 1533271 h 2612594"/>
                              <a:gd name="GluePoint306X" fmla="*/ 2585332 w 2647519"/>
                              <a:gd name="GluePoint306Y" fmla="*/ 1534956 h 2612594"/>
                              <a:gd name="GluePoint307X" fmla="*/ 2588107 w 2647519"/>
                              <a:gd name="GluePoint307Y" fmla="*/ 1538287 h 2612594"/>
                              <a:gd name="GluePoint308X" fmla="*/ 2596680 w 2647519"/>
                              <a:gd name="GluePoint308Y" fmla="*/ 1547812 h 2612594"/>
                              <a:gd name="GluePoint309X" fmla="*/ 2602395 w 2647519"/>
                              <a:gd name="GluePoint309Y" fmla="*/ 1544002 h 2612594"/>
                              <a:gd name="GluePoint310X" fmla="*/ 2602539 w 2647519"/>
                              <a:gd name="GluePoint310Y" fmla="*/ 1543271 h 2612594"/>
                              <a:gd name="GluePoint311X" fmla="*/ 2598585 w 2647519"/>
                              <a:gd name="GluePoint311Y" fmla="*/ 1545907 h 2612594"/>
                              <a:gd name="GluePoint312X" fmla="*/ 2589060 w 2647519"/>
                              <a:gd name="GluePoint312Y" fmla="*/ 1537334 h 2612594"/>
                              <a:gd name="GluePoint313X" fmla="*/ 2577184 w 2647519"/>
                              <a:gd name="GluePoint313Y" fmla="*/ 1425070 h 2612594"/>
                              <a:gd name="GluePoint314X" fmla="*/ 2576519 w 2647519"/>
                              <a:gd name="GluePoint314Y" fmla="*/ 1425107 h 2612594"/>
                              <a:gd name="GluePoint315X" fmla="*/ 2575314 w 2647519"/>
                              <a:gd name="GluePoint315Y" fmla="*/ 1425174 h 2612594"/>
                              <a:gd name="GluePoint316X" fmla="*/ 2575725 w 2647519"/>
                              <a:gd name="GluePoint316Y" fmla="*/ 1429702 h 2612594"/>
                              <a:gd name="GluePoint317X" fmla="*/ 2574773 w 2647519"/>
                              <a:gd name="GluePoint317Y" fmla="*/ 1453515 h 2612594"/>
                              <a:gd name="GluePoint318X" fmla="*/ 2570963 w 2647519"/>
                              <a:gd name="GluePoint318Y" fmla="*/ 1467802 h 2612594"/>
                              <a:gd name="GluePoint319X" fmla="*/ 2548103 w 2647519"/>
                              <a:gd name="GluePoint319Y" fmla="*/ 1503997 h 2612594"/>
                              <a:gd name="GluePoint320X" fmla="*/ 2542388 w 2647519"/>
                              <a:gd name="GluePoint320Y" fmla="*/ 1535430 h 2612594"/>
                              <a:gd name="GluePoint321X" fmla="*/ 2536673 w 2647519"/>
                              <a:gd name="GluePoint321Y" fmla="*/ 1545907 h 2612594"/>
                              <a:gd name="GluePoint322X" fmla="*/ 2527148 w 2647519"/>
                              <a:gd name="GluePoint322Y" fmla="*/ 1591627 h 2612594"/>
                              <a:gd name="GluePoint323X" fmla="*/ 2516670 w 2647519"/>
                              <a:gd name="GluePoint323Y" fmla="*/ 1627822 h 2612594"/>
                              <a:gd name="GluePoint324X" fmla="*/ 2505240 w 2647519"/>
                              <a:gd name="GluePoint324Y" fmla="*/ 1663065 h 2612594"/>
                              <a:gd name="GluePoint325X" fmla="*/ 2498573 w 2647519"/>
                              <a:gd name="GluePoint325Y" fmla="*/ 1690687 h 2612594"/>
                              <a:gd name="GluePoint326X" fmla="*/ 2490953 w 2647519"/>
                              <a:gd name="GluePoint326Y" fmla="*/ 1719262 h 2612594"/>
                              <a:gd name="GluePoint327X" fmla="*/ 2497030 w 2647519"/>
                              <a:gd name="GluePoint327Y" fmla="*/ 1709810 h 2612594"/>
                              <a:gd name="GluePoint328X" fmla="*/ 2502383 w 2647519"/>
                              <a:gd name="GluePoint328Y" fmla="*/ 1689734 h 2612594"/>
                              <a:gd name="GluePoint329X" fmla="*/ 2507145 w 2647519"/>
                              <a:gd name="GluePoint329Y" fmla="*/ 1661159 h 2612594"/>
                              <a:gd name="GluePoint330X" fmla="*/ 2518575 w 2647519"/>
                              <a:gd name="GluePoint330Y" fmla="*/ 1625917 h 2612594"/>
                              <a:gd name="GluePoint331X" fmla="*/ 2529053 w 2647519"/>
                              <a:gd name="GluePoint331Y" fmla="*/ 1589722 h 2612594"/>
                              <a:gd name="GluePoint332X" fmla="*/ 2538578 w 2647519"/>
                              <a:gd name="GluePoint332Y" fmla="*/ 1544002 h 2612594"/>
                              <a:gd name="GluePoint333X" fmla="*/ 2544293 w 2647519"/>
                              <a:gd name="GluePoint333Y" fmla="*/ 1533524 h 2612594"/>
                              <a:gd name="GluePoint334X" fmla="*/ 2550008 w 2647519"/>
                              <a:gd name="GluePoint334Y" fmla="*/ 1502092 h 2612594"/>
                              <a:gd name="GluePoint335X" fmla="*/ 2572868 w 2647519"/>
                              <a:gd name="GluePoint335Y" fmla="*/ 1465897 h 2612594"/>
                              <a:gd name="GluePoint336X" fmla="*/ 2557628 w 2647519"/>
                              <a:gd name="GluePoint336Y" fmla="*/ 1539239 h 2612594"/>
                              <a:gd name="GluePoint337X" fmla="*/ 2546198 w 2647519"/>
                              <a:gd name="GluePoint337Y" fmla="*/ 1600199 h 2612594"/>
                              <a:gd name="GluePoint338X" fmla="*/ 2520480 w 2647519"/>
                              <a:gd name="GluePoint338Y" fmla="*/ 1678304 h 2612594"/>
                              <a:gd name="GluePoint339X" fmla="*/ 2515393 w 2647519"/>
                              <a:gd name="GluePoint339Y" fmla="*/ 1686218 h 2612594"/>
                              <a:gd name="GluePoint340X" fmla="*/ 2513218 w 2647519"/>
                              <a:gd name="GluePoint340Y" fmla="*/ 1698069 h 2612594"/>
                              <a:gd name="GluePoint341X" fmla="*/ 2506193 w 2647519"/>
                              <a:gd name="GluePoint341Y" fmla="*/ 1718310 h 2612594"/>
                              <a:gd name="GluePoint342X" fmla="*/ 2479523 w 2647519"/>
                              <a:gd name="GluePoint342Y" fmla="*/ 1776412 h 2612594"/>
                              <a:gd name="GluePoint343X" fmla="*/ 2467140 w 2647519"/>
                              <a:gd name="GluePoint343Y" fmla="*/ 1806892 h 2612594"/>
                              <a:gd name="GluePoint344X" fmla="*/ 2459520 w 2647519"/>
                              <a:gd name="GluePoint344Y" fmla="*/ 1823085 h 2612594"/>
                              <a:gd name="GluePoint345X" fmla="*/ 2449995 w 2647519"/>
                              <a:gd name="GluePoint345Y" fmla="*/ 1840230 h 2612594"/>
                              <a:gd name="GluePoint346X" fmla="*/ 2424278 w 2647519"/>
                              <a:gd name="GluePoint346Y" fmla="*/ 1885950 h 2612594"/>
                              <a:gd name="GluePoint347X" fmla="*/ 2396655 w 2647519"/>
                              <a:gd name="GluePoint347Y" fmla="*/ 1930717 h 2612594"/>
                              <a:gd name="GluePoint348X" fmla="*/ 2361413 w 2647519"/>
                              <a:gd name="GluePoint348Y" fmla="*/ 1990725 h 2612594"/>
                              <a:gd name="GluePoint349X" fmla="*/ 2322360 w 2647519"/>
                              <a:gd name="GluePoint349Y" fmla="*/ 2049780 h 2612594"/>
                              <a:gd name="GluePoint350X" fmla="*/ 2296643 w 2647519"/>
                              <a:gd name="GluePoint350Y" fmla="*/ 2083117 h 2612594"/>
                              <a:gd name="GluePoint351X" fmla="*/ 2269020 w 2647519"/>
                              <a:gd name="GluePoint351Y" fmla="*/ 2115502 h 2612594"/>
                              <a:gd name="GluePoint352X" fmla="*/ 2259495 w 2647519"/>
                              <a:gd name="GluePoint352Y" fmla="*/ 2128837 h 2612594"/>
                              <a:gd name="GluePoint353X" fmla="*/ 2249018 w 2647519"/>
                              <a:gd name="GluePoint353Y" fmla="*/ 2142172 h 2612594"/>
                              <a:gd name="GluePoint354X" fmla="*/ 2232825 w 2647519"/>
                              <a:gd name="GluePoint354Y" fmla="*/ 2155507 h 2612594"/>
                              <a:gd name="GluePoint355X" fmla="*/ 2206342 w 2647519"/>
                              <a:gd name="GluePoint355Y" fmla="*/ 2184829 h 2612594"/>
                              <a:gd name="GluePoint356X" fmla="*/ 2207107 w 2647519"/>
                              <a:gd name="GluePoint356Y" fmla="*/ 2187892 h 2612594"/>
                              <a:gd name="GluePoint357X" fmla="*/ 2179485 w 2647519"/>
                              <a:gd name="GluePoint357Y" fmla="*/ 2216467 h 2612594"/>
                              <a:gd name="GluePoint358X" fmla="*/ 2149957 w 2647519"/>
                              <a:gd name="GluePoint358Y" fmla="*/ 2237422 h 2612594"/>
                              <a:gd name="GluePoint359X" fmla="*/ 2126145 w 2647519"/>
                              <a:gd name="GluePoint359Y" fmla="*/ 2256472 h 2612594"/>
                              <a:gd name="GluePoint360X" fmla="*/ 2103587 w 2647519"/>
                              <a:gd name="GluePoint360Y" fmla="*/ 2272957 h 2612594"/>
                              <a:gd name="GluePoint361X" fmla="*/ 2107095 w 2647519"/>
                              <a:gd name="GluePoint361Y" fmla="*/ 2272665 h 2612594"/>
                              <a:gd name="GluePoint362X" fmla="*/ 2131860 w 2647519"/>
                              <a:gd name="GluePoint362Y" fmla="*/ 2254567 h 2612594"/>
                              <a:gd name="GluePoint363X" fmla="*/ 2155673 w 2647519"/>
                              <a:gd name="GluePoint363Y" fmla="*/ 2235517 h 2612594"/>
                              <a:gd name="GluePoint364X" fmla="*/ 2185200 w 2647519"/>
                              <a:gd name="GluePoint364Y" fmla="*/ 2214562 h 2612594"/>
                              <a:gd name="GluePoint365X" fmla="*/ 2212823 w 2647519"/>
                              <a:gd name="GluePoint365Y" fmla="*/ 2185987 h 2612594"/>
                              <a:gd name="GluePoint366X" fmla="*/ 2211870 w 2647519"/>
                              <a:gd name="GluePoint366Y" fmla="*/ 2182177 h 2612594"/>
                              <a:gd name="GluePoint367X" fmla="*/ 2238540 w 2647519"/>
                              <a:gd name="GluePoint367Y" fmla="*/ 2152650 h 2612594"/>
                              <a:gd name="GluePoint368X" fmla="*/ 2254733 w 2647519"/>
                              <a:gd name="GluePoint368Y" fmla="*/ 2139315 h 2612594"/>
                              <a:gd name="GluePoint369X" fmla="*/ 2265210 w 2647519"/>
                              <a:gd name="GluePoint369Y" fmla="*/ 2125980 h 2612594"/>
                              <a:gd name="GluePoint370X" fmla="*/ 2274735 w 2647519"/>
                              <a:gd name="GluePoint370Y" fmla="*/ 2112645 h 2612594"/>
                              <a:gd name="GluePoint371X" fmla="*/ 2302358 w 2647519"/>
                              <a:gd name="GluePoint371Y" fmla="*/ 2080260 h 2612594"/>
                              <a:gd name="GluePoint372X" fmla="*/ 2328075 w 2647519"/>
                              <a:gd name="GluePoint372Y" fmla="*/ 2046922 h 2612594"/>
                              <a:gd name="GluePoint373X" fmla="*/ 2367128 w 2647519"/>
                              <a:gd name="GluePoint373Y" fmla="*/ 1987867 h 2612594"/>
                              <a:gd name="GluePoint374X" fmla="*/ 2402370 w 2647519"/>
                              <a:gd name="GluePoint374Y" fmla="*/ 1927860 h 2612594"/>
                              <a:gd name="GluePoint375X" fmla="*/ 2429993 w 2647519"/>
                              <a:gd name="GluePoint375Y" fmla="*/ 1883092 h 2612594"/>
                              <a:gd name="GluePoint376X" fmla="*/ 2455710 w 2647519"/>
                              <a:gd name="GluePoint376Y" fmla="*/ 1837372 h 2612594"/>
                              <a:gd name="GluePoint377X" fmla="*/ 2465235 w 2647519"/>
                              <a:gd name="GluePoint377Y" fmla="*/ 1820227 h 2612594"/>
                              <a:gd name="GluePoint378X" fmla="*/ 2472855 w 2647519"/>
                              <a:gd name="GluePoint378Y" fmla="*/ 1804035 h 2612594"/>
                              <a:gd name="GluePoint379X" fmla="*/ 2485238 w 2647519"/>
                              <a:gd name="GluePoint379Y" fmla="*/ 1773555 h 2612594"/>
                              <a:gd name="GluePoint380X" fmla="*/ 2511908 w 2647519"/>
                              <a:gd name="GluePoint380Y" fmla="*/ 1715452 h 2612594"/>
                              <a:gd name="GluePoint381X" fmla="*/ 2522385 w 2647519"/>
                              <a:gd name="GluePoint381Y" fmla="*/ 1676400 h 2612594"/>
                              <a:gd name="GluePoint382X" fmla="*/ 2548103 w 2647519"/>
                              <a:gd name="GluePoint382Y" fmla="*/ 1598295 h 2612594"/>
                              <a:gd name="GluePoint383X" fmla="*/ 2559533 w 2647519"/>
                              <a:gd name="GluePoint383Y" fmla="*/ 1537335 h 2612594"/>
                              <a:gd name="GluePoint384X" fmla="*/ 2574773 w 2647519"/>
                              <a:gd name="GluePoint384Y" fmla="*/ 1463992 h 2612594"/>
                              <a:gd name="GluePoint385X" fmla="*/ 2578209 w 2647519"/>
                              <a:gd name="GluePoint385Y" fmla="*/ 1451109 h 2612594"/>
                              <a:gd name="GluePoint386X" fmla="*/ 2575725 w 2647519"/>
                              <a:gd name="GluePoint386Y" fmla="*/ 1450657 h 2612594"/>
                              <a:gd name="GluePoint387X" fmla="*/ 2576677 w 2647519"/>
                              <a:gd name="GluePoint387Y" fmla="*/ 1426845 h 2612594"/>
                              <a:gd name="GluePoint388X" fmla="*/ 2597632 w 2647519"/>
                              <a:gd name="GluePoint388Y" fmla="*/ 1404937 h 2612594"/>
                              <a:gd name="GluePoint389X" fmla="*/ 2586541 w 2647519"/>
                              <a:gd name="GluePoint389Y" fmla="*/ 1451152 h 2612594"/>
                              <a:gd name="GluePoint390X" fmla="*/ 2586542 w 2647519"/>
                              <a:gd name="GluePoint390Y" fmla="*/ 1451152 h 2612594"/>
                              <a:gd name="GluePoint391X" fmla="*/ 2597633 w 2647519"/>
                              <a:gd name="GluePoint391Y" fmla="*/ 1404938 h 2612594"/>
                              <a:gd name="GluePoint392X" fmla="*/ 2606205 w 2647519"/>
                              <a:gd name="GluePoint392Y" fmla="*/ 1395412 h 2612594"/>
                              <a:gd name="GluePoint393X" fmla="*/ 2600490 w 2647519"/>
                              <a:gd name="GluePoint393Y" fmla="*/ 1407795 h 2612594"/>
                              <a:gd name="GluePoint394X" fmla="*/ 2599181 w 2647519"/>
                              <a:gd name="GluePoint394Y" fmla="*/ 1433750 h 2612594"/>
                              <a:gd name="GluePoint395X" fmla="*/ 2598585 w 2647519"/>
                              <a:gd name="GluePoint395Y" fmla="*/ 1458277 h 2612594"/>
                              <a:gd name="GluePoint396X" fmla="*/ 2589060 w 2647519"/>
                              <a:gd name="GluePoint396Y" fmla="*/ 1487586 h 2612594"/>
                              <a:gd name="GluePoint397X" fmla="*/ 2589060 w 2647519"/>
                              <a:gd name="GluePoint397Y" fmla="*/ 1490934 h 2612594"/>
                              <a:gd name="GluePoint398X" fmla="*/ 2600490 w 2647519"/>
                              <a:gd name="GluePoint398Y" fmla="*/ 1458277 h 2612594"/>
                              <a:gd name="GluePoint399X" fmla="*/ 2602395 w 2647519"/>
                              <a:gd name="GluePoint399Y" fmla="*/ 1407794 h 2612594"/>
                              <a:gd name="GluePoint400X" fmla="*/ 2606836 w 2647519"/>
                              <a:gd name="GluePoint400Y" fmla="*/ 1398173 h 2612594"/>
                              <a:gd name="GluePoint401X" fmla="*/ 2565247 w 2647519"/>
                              <a:gd name="GluePoint401Y" fmla="*/ 1354454 h 2612594"/>
                              <a:gd name="GluePoint402X" fmla="*/ 2559006 w 2647519"/>
                              <a:gd name="GluePoint402Y" fmla="*/ 1369207 h 2612594"/>
                              <a:gd name="GluePoint403X" fmla="*/ 2556675 w 2647519"/>
                              <a:gd name="GluePoint403Y" fmla="*/ 1390650 h 2612594"/>
                              <a:gd name="GluePoint404X" fmla="*/ 2553670 w 2647519"/>
                              <a:gd name="GluePoint404Y" fmla="*/ 1380633 h 2612594"/>
                              <a:gd name="GluePoint405X" fmla="*/ 2552571 w 2647519"/>
                              <a:gd name="GluePoint405Y" fmla="*/ 1382047 h 2612594"/>
                              <a:gd name="GluePoint406X" fmla="*/ 2555723 w 2647519"/>
                              <a:gd name="GluePoint406Y" fmla="*/ 1392555 h 2612594"/>
                              <a:gd name="GluePoint407X" fmla="*/ 2553818 w 2647519"/>
                              <a:gd name="GluePoint407Y" fmla="*/ 1407795 h 2612594"/>
                              <a:gd name="GluePoint408X" fmla="*/ 2557628 w 2647519"/>
                              <a:gd name="GluePoint408Y" fmla="*/ 1420177 h 2612594"/>
                              <a:gd name="GluePoint409X" fmla="*/ 2560581 w 2647519"/>
                              <a:gd name="GluePoint409Y" fmla="*/ 1420013 h 2612594"/>
                              <a:gd name="GluePoint410X" fmla="*/ 2558580 w 2647519"/>
                              <a:gd name="GluePoint410Y" fmla="*/ 1413509 h 2612594"/>
                              <a:gd name="GluePoint411X" fmla="*/ 2560485 w 2647519"/>
                              <a:gd name="GluePoint411Y" fmla="*/ 1398269 h 2612594"/>
                              <a:gd name="GluePoint412X" fmla="*/ 2565247 w 2647519"/>
                              <a:gd name="GluePoint412Y" fmla="*/ 1354454 h 2612594"/>
                              <a:gd name="GluePoint413X" fmla="*/ 2645258 w 2647519"/>
                              <a:gd name="GluePoint413Y" fmla="*/ 1328737 h 2612594"/>
                              <a:gd name="GluePoint414X" fmla="*/ 2647163 w 2647519"/>
                              <a:gd name="GluePoint414Y" fmla="*/ 1329689 h 2612594"/>
                              <a:gd name="GluePoint415X" fmla="*/ 2646210 w 2647519"/>
                              <a:gd name="GluePoint415Y" fmla="*/ 1369694 h 2612594"/>
                              <a:gd name="GluePoint416X" fmla="*/ 2647163 w 2647519"/>
                              <a:gd name="GluePoint416Y" fmla="*/ 1397317 h 2612594"/>
                              <a:gd name="GluePoint417X" fmla="*/ 2644305 w 2647519"/>
                              <a:gd name="GluePoint417Y" fmla="*/ 1447799 h 2612594"/>
                              <a:gd name="GluePoint418X" fmla="*/ 2641448 w 2647519"/>
                              <a:gd name="GluePoint418Y" fmla="*/ 1476374 h 2612594"/>
                              <a:gd name="GluePoint419X" fmla="*/ 2632875 w 2647519"/>
                              <a:gd name="GluePoint419Y" fmla="*/ 1518284 h 2612594"/>
                              <a:gd name="GluePoint420X" fmla="*/ 2630018 w 2647519"/>
                              <a:gd name="GluePoint420Y" fmla="*/ 1553527 h 2612594"/>
                              <a:gd name="GluePoint421X" fmla="*/ 2615730 w 2647519"/>
                              <a:gd name="GluePoint421Y" fmla="*/ 1618297 h 2612594"/>
                              <a:gd name="GluePoint422X" fmla="*/ 2602395 w 2647519"/>
                              <a:gd name="GluePoint422Y" fmla="*/ 1674494 h 2612594"/>
                              <a:gd name="GluePoint423X" fmla="*/ 2578583 w 2647519"/>
                              <a:gd name="GluePoint423Y" fmla="*/ 1684972 h 2612594"/>
                              <a:gd name="GluePoint424X" fmla="*/ 2580488 w 2647519"/>
                              <a:gd name="GluePoint424Y" fmla="*/ 1679257 h 2612594"/>
                              <a:gd name="GluePoint425X" fmla="*/ 2584298 w 2647519"/>
                              <a:gd name="GluePoint425Y" fmla="*/ 1639252 h 2612594"/>
                              <a:gd name="GluePoint426X" fmla="*/ 2598585 w 2647519"/>
                              <a:gd name="GluePoint426Y" fmla="*/ 1597342 h 2612594"/>
                              <a:gd name="GluePoint427X" fmla="*/ 2610015 w 2647519"/>
                              <a:gd name="GluePoint427Y" fmla="*/ 1590675 h 2612594"/>
                              <a:gd name="GluePoint428X" fmla="*/ 2610015 w 2647519"/>
                              <a:gd name="GluePoint428Y" fmla="*/ 1590674 h 2612594"/>
                              <a:gd name="GluePoint429X" fmla="*/ 2622398 w 2647519"/>
                              <a:gd name="GluePoint429Y" fmla="*/ 1518284 h 2612594"/>
                              <a:gd name="GluePoint430X" fmla="*/ 2629065 w 2647519"/>
                              <a:gd name="GluePoint430Y" fmla="*/ 1483994 h 2612594"/>
                              <a:gd name="GluePoint431X" fmla="*/ 2634780 w 2647519"/>
                              <a:gd name="GluePoint431Y" fmla="*/ 1448752 h 2612594"/>
                              <a:gd name="GluePoint432X" fmla="*/ 2639543 w 2647519"/>
                              <a:gd name="GluePoint432Y" fmla="*/ 1415414 h 2612594"/>
                              <a:gd name="GluePoint433X" fmla="*/ 2641448 w 2647519"/>
                              <a:gd name="GluePoint433Y" fmla="*/ 1383982 h 2612594"/>
                              <a:gd name="GluePoint434X" fmla="*/ 2642400 w 2647519"/>
                              <a:gd name="GluePoint434Y" fmla="*/ 1357312 h 2612594"/>
                              <a:gd name="GluePoint435X" fmla="*/ 2644305 w 2647519"/>
                              <a:gd name="GluePoint435Y" fmla="*/ 1343024 h 2612594"/>
                              <a:gd name="GluePoint436X" fmla="*/ 2645258 w 2647519"/>
                              <a:gd name="GluePoint436Y" fmla="*/ 1328737 h 2612594"/>
                              <a:gd name="GluePoint437X" fmla="*/ 134151 w 2647519"/>
                              <a:gd name="GluePoint437Y" fmla="*/ 887095 h 2612594"/>
                              <a:gd name="GluePoint438X" fmla="*/ 134625 w 2647519"/>
                              <a:gd name="GluePoint438Y" fmla="*/ 887332 h 2612594"/>
                              <a:gd name="GluePoint439X" fmla="*/ 134670 w 2647519"/>
                              <a:gd name="GluePoint439Y" fmla="*/ 887199 h 2612594"/>
                              <a:gd name="GluePoint440X" fmla="*/ 191618 w 2647519"/>
                              <a:gd name="GluePoint440Y" fmla="*/ 750570 h 2612594"/>
                              <a:gd name="GluePoint441X" fmla="*/ 170663 w 2647519"/>
                              <a:gd name="GluePoint441Y" fmla="*/ 789622 h 2612594"/>
                              <a:gd name="GluePoint442X" fmla="*/ 153518 w 2647519"/>
                              <a:gd name="GluePoint442Y" fmla="*/ 803910 h 2612594"/>
                              <a:gd name="GluePoint443X" fmla="*/ 153477 w 2647519"/>
                              <a:gd name="GluePoint443Y" fmla="*/ 804822 h 2612594"/>
                              <a:gd name="GluePoint444X" fmla="*/ 151819 w 2647519"/>
                              <a:gd name="GluePoint444Y" fmla="*/ 841286 h 2612594"/>
                              <a:gd name="GluePoint445X" fmla="*/ 151867 w 2647519"/>
                              <a:gd name="GluePoint445Y" fmla="*/ 841199 h 2612594"/>
                              <a:gd name="GluePoint446X" fmla="*/ 153518 w 2647519"/>
                              <a:gd name="GluePoint446Y" fmla="*/ 804862 h 2612594"/>
                              <a:gd name="GluePoint447X" fmla="*/ 170663 w 2647519"/>
                              <a:gd name="GluePoint447Y" fmla="*/ 790574 h 2612594"/>
                              <a:gd name="GluePoint448X" fmla="*/ 191618 w 2647519"/>
                              <a:gd name="GluePoint448Y" fmla="*/ 751522 h 2612594"/>
                              <a:gd name="GluePoint449X" fmla="*/ 192332 w 2647519"/>
                              <a:gd name="GluePoint449Y" fmla="*/ 751998 h 2612594"/>
                              <a:gd name="GluePoint450X" fmla="*/ 192689 w 2647519"/>
                              <a:gd name="GluePoint450Y" fmla="*/ 751284 h 2612594"/>
                              <a:gd name="GluePoint451X" fmla="*/ 203047 w 2647519"/>
                              <a:gd name="GluePoint451Y" fmla="*/ 667702 h 2612594"/>
                              <a:gd name="GluePoint452X" fmla="*/ 189712 w 2647519"/>
                              <a:gd name="GluePoint452Y" fmla="*/ 677227 h 2612594"/>
                              <a:gd name="GluePoint453X" fmla="*/ 169710 w 2647519"/>
                              <a:gd name="GluePoint453Y" fmla="*/ 719137 h 2612594"/>
                              <a:gd name="GluePoint454X" fmla="*/ 174286 w 2647519"/>
                              <a:gd name="GluePoint454Y" fmla="*/ 722798 h 2612594"/>
                              <a:gd name="GluePoint455X" fmla="*/ 174435 w 2647519"/>
                              <a:gd name="GluePoint455Y" fmla="*/ 722155 h 2612594"/>
                              <a:gd name="GluePoint456X" fmla="*/ 170663 w 2647519"/>
                              <a:gd name="GluePoint456Y" fmla="*/ 719137 h 2612594"/>
                              <a:gd name="GluePoint457X" fmla="*/ 190665 w 2647519"/>
                              <a:gd name="GluePoint457Y" fmla="*/ 677227 h 2612594"/>
                              <a:gd name="GluePoint458X" fmla="*/ 202473 w 2647519"/>
                              <a:gd name="GluePoint458Y" fmla="*/ 668793 h 2612594"/>
                              <a:gd name="GluePoint459X" fmla="*/ 276390 w 2647519"/>
                              <a:gd name="GluePoint459Y" fmla="*/ 613410 h 2612594"/>
                              <a:gd name="GluePoint460X" fmla="*/ 275187 w 2647519"/>
                              <a:gd name="GluePoint460Y" fmla="*/ 614373 h 2612594"/>
                              <a:gd name="GluePoint461X" fmla="*/ 270080 w 2647519"/>
                              <a:gd name="GluePoint461Y" fmla="*/ 634008 h 2612594"/>
                              <a:gd name="GluePoint462X" fmla="*/ 266865 w 2647519"/>
                              <a:gd name="GluePoint462Y" fmla="*/ 643890 h 2612594"/>
                              <a:gd name="GluePoint463X" fmla="*/ 179235 w 2647519"/>
                              <a:gd name="GluePoint463Y" fmla="*/ 803910 h 2612594"/>
                              <a:gd name="GluePoint464X" fmla="*/ 166852 w 2647519"/>
                              <a:gd name="GluePoint464Y" fmla="*/ 842962 h 2612594"/>
                              <a:gd name="GluePoint465X" fmla="*/ 155422 w 2647519"/>
                              <a:gd name="GluePoint465Y" fmla="*/ 882967 h 2612594"/>
                              <a:gd name="GluePoint466X" fmla="*/ 130657 w 2647519"/>
                              <a:gd name="GluePoint466Y" fmla="*/ 966787 h 2612594"/>
                              <a:gd name="GluePoint467X" fmla="*/ 114465 w 2647519"/>
                              <a:gd name="GluePoint467Y" fmla="*/ 1023937 h 2612594"/>
                              <a:gd name="GluePoint468X" fmla="*/ 106845 w 2647519"/>
                              <a:gd name="GluePoint468Y" fmla="*/ 1066800 h 2612594"/>
                              <a:gd name="GluePoint469X" fmla="*/ 103035 w 2647519"/>
                              <a:gd name="GluePoint469Y" fmla="*/ 1088707 h 2612594"/>
                              <a:gd name="GluePoint470X" fmla="*/ 100177 w 2647519"/>
                              <a:gd name="GluePoint470Y" fmla="*/ 1110615 h 2612594"/>
                              <a:gd name="GluePoint471X" fmla="*/ 91605 w 2647519"/>
                              <a:gd name="GluePoint471Y" fmla="*/ 1169670 h 2612594"/>
                              <a:gd name="GluePoint472X" fmla="*/ 88747 w 2647519"/>
                              <a:gd name="GluePoint472Y" fmla="*/ 1205865 h 2612594"/>
                              <a:gd name="GluePoint473X" fmla="*/ 93510 w 2647519"/>
                              <a:gd name="GluePoint473Y" fmla="*/ 1243965 h 2612594"/>
                              <a:gd name="GluePoint474X" fmla="*/ 95742 w 2647519"/>
                              <a:gd name="GluePoint474Y" fmla="*/ 1223205 h 2612594"/>
                              <a:gd name="GluePoint475X" fmla="*/ 95415 w 2647519"/>
                              <a:gd name="GluePoint475Y" fmla="*/ 1216342 h 2612594"/>
                              <a:gd name="GluePoint476X" fmla="*/ 99225 w 2647519"/>
                              <a:gd name="GluePoint476Y" fmla="*/ 1176337 h 2612594"/>
                              <a:gd name="GluePoint477X" fmla="*/ 107797 w 2647519"/>
                              <a:gd name="GluePoint477Y" fmla="*/ 1117282 h 2612594"/>
                              <a:gd name="GluePoint478X" fmla="*/ 114596 w 2647519"/>
                              <a:gd name="GluePoint478Y" fmla="*/ 1109123 h 2612594"/>
                              <a:gd name="GluePoint479X" fmla="*/ 124469 w 2647519"/>
                              <a:gd name="GluePoint479Y" fmla="*/ 1043051 h 2612594"/>
                              <a:gd name="GluePoint480X" fmla="*/ 123990 w 2647519"/>
                              <a:gd name="GluePoint480Y" fmla="*/ 1031557 h 2612594"/>
                              <a:gd name="GluePoint481X" fmla="*/ 133400 w 2647519"/>
                              <a:gd name="GluePoint481Y" fmla="*/ 1004580 h 2612594"/>
                              <a:gd name="GluePoint482X" fmla="*/ 138999 w 2647519"/>
                              <a:gd name="GluePoint482Y" fmla="*/ 981931 h 2612594"/>
                              <a:gd name="GluePoint483X" fmla="*/ 137325 w 2647519"/>
                              <a:gd name="GluePoint483Y" fmla="*/ 985837 h 2612594"/>
                              <a:gd name="GluePoint484X" fmla="*/ 131610 w 2647519"/>
                              <a:gd name="GluePoint484Y" fmla="*/ 983932 h 2612594"/>
                              <a:gd name="GluePoint485X" fmla="*/ 117322 w 2647519"/>
                              <a:gd name="GluePoint485Y" fmla="*/ 1024890 h 2612594"/>
                              <a:gd name="GluePoint486X" fmla="*/ 118275 w 2647519"/>
                              <a:gd name="GluePoint486Y" fmla="*/ 1047750 h 2612594"/>
                              <a:gd name="GluePoint487X" fmla="*/ 111607 w 2647519"/>
                              <a:gd name="GluePoint487Y" fmla="*/ 1091565 h 2612594"/>
                              <a:gd name="GluePoint488X" fmla="*/ 110655 w 2647519"/>
                              <a:gd name="GluePoint488Y" fmla="*/ 1099185 h 2612594"/>
                              <a:gd name="GluePoint489X" fmla="*/ 101130 w 2647519"/>
                              <a:gd name="GluePoint489Y" fmla="*/ 1110615 h 2612594"/>
                              <a:gd name="GluePoint490X" fmla="*/ 103987 w 2647519"/>
                              <a:gd name="GluePoint490Y" fmla="*/ 1088707 h 2612594"/>
                              <a:gd name="GluePoint491X" fmla="*/ 107797 w 2647519"/>
                              <a:gd name="GluePoint491Y" fmla="*/ 1066800 h 2612594"/>
                              <a:gd name="GluePoint492X" fmla="*/ 115417 w 2647519"/>
                              <a:gd name="GluePoint492Y" fmla="*/ 1023937 h 2612594"/>
                              <a:gd name="GluePoint493X" fmla="*/ 131610 w 2647519"/>
                              <a:gd name="GluePoint493Y" fmla="*/ 966787 h 2612594"/>
                              <a:gd name="GluePoint494X" fmla="*/ 156375 w 2647519"/>
                              <a:gd name="GluePoint494Y" fmla="*/ 882967 h 2612594"/>
                              <a:gd name="GluePoint495X" fmla="*/ 167805 w 2647519"/>
                              <a:gd name="GluePoint495Y" fmla="*/ 842962 h 2612594"/>
                              <a:gd name="GluePoint496X" fmla="*/ 180187 w 2647519"/>
                              <a:gd name="GluePoint496Y" fmla="*/ 803910 h 2612594"/>
                              <a:gd name="GluePoint497X" fmla="*/ 267817 w 2647519"/>
                              <a:gd name="GluePoint497Y" fmla="*/ 643890 h 2612594"/>
                              <a:gd name="GluePoint498X" fmla="*/ 276390 w 2647519"/>
                              <a:gd name="GluePoint498Y" fmla="*/ 613410 h 2612594"/>
                              <a:gd name="GluePoint499X" fmla="*/ 293536 w 2647519"/>
                              <a:gd name="GluePoint499Y" fmla="*/ 518160 h 2612594"/>
                              <a:gd name="GluePoint500X" fmla="*/ 293535 w 2647519"/>
                              <a:gd name="GluePoint500Y" fmla="*/ 518160 h 2612594"/>
                              <a:gd name="GluePoint501X" fmla="*/ 298297 w 2647519"/>
                              <a:gd name="GluePoint501Y" fmla="*/ 521970 h 2612594"/>
                              <a:gd name="GluePoint502X" fmla="*/ 298297 w 2647519"/>
                              <a:gd name="GluePoint502Y" fmla="*/ 521969 h 2612594"/>
                              <a:gd name="GluePoint503X" fmla="*/ 465169 w 2647519"/>
                              <a:gd name="GluePoint503Y" fmla="*/ 382550 h 2612594"/>
                              <a:gd name="GluePoint504X" fmla="*/ 464986 w 2647519"/>
                              <a:gd name="GluePoint504Y" fmla="*/ 382696 h 2612594"/>
                              <a:gd name="GluePoint505X" fmla="*/ 464430 w 2647519"/>
                              <a:gd name="GluePoint505Y" fmla="*/ 383325 h 2612594"/>
                              <a:gd name="GluePoint506X" fmla="*/ 456651 w 2647519"/>
                              <a:gd name="GluePoint506Y" fmla="*/ 391477 h 2612594"/>
                              <a:gd name="GluePoint507X" fmla="*/ 454684 w 2647519"/>
                              <a:gd name="GluePoint507Y" fmla="*/ 394338 h 2612594"/>
                              <a:gd name="GluePoint508X" fmla="*/ 453399 w 2647519"/>
                              <a:gd name="GluePoint508Y" fmla="*/ 395790 h 2612594"/>
                              <a:gd name="GluePoint509X" fmla="*/ 447840 w 2647519"/>
                              <a:gd name="GluePoint509Y" fmla="*/ 403860 h 2612594"/>
                              <a:gd name="GluePoint510X" fmla="*/ 389738 w 2647519"/>
                              <a:gd name="GluePoint510Y" fmla="*/ 472440 h 2612594"/>
                              <a:gd name="GluePoint511X" fmla="*/ 373545 w 2647519"/>
                              <a:gd name="GluePoint511Y" fmla="*/ 491490 h 2612594"/>
                              <a:gd name="GluePoint512X" fmla="*/ 357353 w 2647519"/>
                              <a:gd name="GluePoint512Y" fmla="*/ 511492 h 2612594"/>
                              <a:gd name="GluePoint513X" fmla="*/ 285752 w 2647519"/>
                              <a:gd name="GluePoint513Y" fmla="*/ 590631 h 2612594"/>
                              <a:gd name="GluePoint514X" fmla="*/ 358305 w 2647519"/>
                              <a:gd name="GluePoint514Y" fmla="*/ 510540 h 2612594"/>
                              <a:gd name="GluePoint515X" fmla="*/ 374497 w 2647519"/>
                              <a:gd name="GluePoint515Y" fmla="*/ 490537 h 2612594"/>
                              <a:gd name="GluePoint516X" fmla="*/ 390690 w 2647519"/>
                              <a:gd name="GluePoint516Y" fmla="*/ 471487 h 2612594"/>
                              <a:gd name="GluePoint517X" fmla="*/ 448792 w 2647519"/>
                              <a:gd name="GluePoint517Y" fmla="*/ 402907 h 2612594"/>
                              <a:gd name="GluePoint518X" fmla="*/ 454684 w 2647519"/>
                              <a:gd name="GluePoint518Y" fmla="*/ 394338 h 2612594"/>
                              <a:gd name="GluePoint519X" fmla="*/ 464430 w 2647519"/>
                              <a:gd name="GluePoint519Y" fmla="*/ 383325 h 2612594"/>
                              <a:gd name="GluePoint520X" fmla="*/ 489348 w 2647519"/>
                              <a:gd name="GluePoint520Y" fmla="*/ 316869 h 2612594"/>
                              <a:gd name="GluePoint521X" fmla="*/ 481127 w 2647519"/>
                              <a:gd name="GluePoint521Y" fmla="*/ 319733 h 2612594"/>
                              <a:gd name="GluePoint522X" fmla="*/ 475013 w 2647519"/>
                              <a:gd name="GluePoint522Y" fmla="*/ 322003 h 2612594"/>
                              <a:gd name="GluePoint523X" fmla="*/ 473558 w 2647519"/>
                              <a:gd name="GluePoint523Y" fmla="*/ 323849 h 2612594"/>
                              <a:gd name="GluePoint524X" fmla="*/ 463080 w 2647519"/>
                              <a:gd name="GluePoint524Y" fmla="*/ 333374 h 2612594"/>
                              <a:gd name="GluePoint525X" fmla="*/ 436410 w 2647519"/>
                              <a:gd name="GluePoint525Y" fmla="*/ 350519 h 2612594"/>
                              <a:gd name="GluePoint526X" fmla="*/ 418313 w 2647519"/>
                              <a:gd name="GluePoint526Y" fmla="*/ 370522 h 2612594"/>
                              <a:gd name="GluePoint527X" fmla="*/ 401168 w 2647519"/>
                              <a:gd name="GluePoint527Y" fmla="*/ 390524 h 2612594"/>
                              <a:gd name="GluePoint528X" fmla="*/ 389738 w 2647519"/>
                              <a:gd name="GluePoint528Y" fmla="*/ 401002 h 2612594"/>
                              <a:gd name="GluePoint529X" fmla="*/ 389350 w 2647519"/>
                              <a:gd name="GluePoint529Y" fmla="*/ 400516 h 2612594"/>
                              <a:gd name="GluePoint530X" fmla="*/ 378546 w 2647519"/>
                              <a:gd name="GluePoint530Y" fmla="*/ 413504 h 2612594"/>
                              <a:gd name="GluePoint531X" fmla="*/ 360210 w 2647519"/>
                              <a:gd name="GluePoint531Y" fmla="*/ 436245 h 2612594"/>
                              <a:gd name="GluePoint532X" fmla="*/ 330683 w 2647519"/>
                              <a:gd name="GluePoint532Y" fmla="*/ 468630 h 2612594"/>
                              <a:gd name="GluePoint533X" fmla="*/ 335445 w 2647519"/>
                              <a:gd name="GluePoint533Y" fmla="*/ 474344 h 2612594"/>
                              <a:gd name="GluePoint534X" fmla="*/ 335536 w 2647519"/>
                              <a:gd name="GluePoint534Y" fmla="*/ 474264 h 2612594"/>
                              <a:gd name="GluePoint535X" fmla="*/ 331635 w 2647519"/>
                              <a:gd name="GluePoint535Y" fmla="*/ 469582 h 2612594"/>
                              <a:gd name="GluePoint536X" fmla="*/ 361162 w 2647519"/>
                              <a:gd name="GluePoint536Y" fmla="*/ 437197 h 2612594"/>
                              <a:gd name="GluePoint537X" fmla="*/ 390690 w 2647519"/>
                              <a:gd name="GluePoint537Y" fmla="*/ 401002 h 2612594"/>
                              <a:gd name="GluePoint538X" fmla="*/ 402120 w 2647519"/>
                              <a:gd name="GluePoint538Y" fmla="*/ 390525 h 2612594"/>
                              <a:gd name="GluePoint539X" fmla="*/ 419265 w 2647519"/>
                              <a:gd name="GluePoint539Y" fmla="*/ 370522 h 2612594"/>
                              <a:gd name="GluePoint540X" fmla="*/ 437362 w 2647519"/>
                              <a:gd name="GluePoint540Y" fmla="*/ 350520 h 2612594"/>
                              <a:gd name="GluePoint541X" fmla="*/ 464032 w 2647519"/>
                              <a:gd name="GluePoint541Y" fmla="*/ 333375 h 2612594"/>
                              <a:gd name="GluePoint542X" fmla="*/ 474510 w 2647519"/>
                              <a:gd name="GluePoint542Y" fmla="*/ 323850 h 2612594"/>
                              <a:gd name="GluePoint543X" fmla="*/ 485940 w 2647519"/>
                              <a:gd name="GluePoint543Y" fmla="*/ 319564 h 2612594"/>
                              <a:gd name="GluePoint544X" fmla="*/ 489548 w 2647519"/>
                              <a:gd name="GluePoint544Y" fmla="*/ 318444 h 2612594"/>
                              <a:gd name="GluePoint545X" fmla="*/ 1868970 w 2647519"/>
                              <a:gd name="GluePoint545Y" fmla="*/ 144780 h 2612594"/>
                              <a:gd name="GluePoint546X" fmla="*/ 1917547 w 2647519"/>
                              <a:gd name="GluePoint546Y" fmla="*/ 166687 h 2612594"/>
                              <a:gd name="GluePoint547X" fmla="*/ 1938502 w 2647519"/>
                              <a:gd name="GluePoint547Y" fmla="*/ 183832 h 2612594"/>
                              <a:gd name="GluePoint548X" fmla="*/ 1891830 w 2647519"/>
                              <a:gd name="GluePoint548Y" fmla="*/ 160972 h 2612594"/>
                              <a:gd name="GluePoint549X" fmla="*/ 1868970 w 2647519"/>
                              <a:gd name="GluePoint549Y" fmla="*/ 144780 h 2612594"/>
                              <a:gd name="GluePoint550X" fmla="*/ 1710855 w 2647519"/>
                              <a:gd name="GluePoint550Y" fmla="*/ 75247 h 2612594"/>
                              <a:gd name="GluePoint551X" fmla="*/ 1748955 w 2647519"/>
                              <a:gd name="GluePoint551Y" fmla="*/ 83819 h 2612594"/>
                              <a:gd name="GluePoint552X" fmla="*/ 1802295 w 2647519"/>
                              <a:gd name="GluePoint552Y" fmla="*/ 110489 h 2612594"/>
                              <a:gd name="GluePoint553X" fmla="*/ 1710855 w 2647519"/>
                              <a:gd name="GluePoint553Y" fmla="*/ 75247 h 2612594"/>
                              <a:gd name="GluePoint554X" fmla="*/ 1137451 w 2647519"/>
                              <a:gd name="GluePoint554Y" fmla="*/ 68937 h 2612594"/>
                              <a:gd name="GluePoint555X" fmla="*/ 1117448 w 2647519"/>
                              <a:gd name="GluePoint555Y" fmla="*/ 71437 h 2612594"/>
                              <a:gd name="GluePoint556X" fmla="*/ 1074585 w 2647519"/>
                              <a:gd name="GluePoint556Y" fmla="*/ 77152 h 2612594"/>
                              <a:gd name="GluePoint557X" fmla="*/ 1032675 w 2647519"/>
                              <a:gd name="GluePoint557Y" fmla="*/ 86677 h 2612594"/>
                              <a:gd name="GluePoint558X" fmla="*/ 1014578 w 2647519"/>
                              <a:gd name="GluePoint558Y" fmla="*/ 92392 h 2612594"/>
                              <a:gd name="GluePoint559X" fmla="*/ 993623 w 2647519"/>
                              <a:gd name="GluePoint559Y" fmla="*/ 98107 h 2612594"/>
                              <a:gd name="GluePoint560X" fmla="*/ 947769 w 2647519"/>
                              <a:gd name="GluePoint560Y" fmla="*/ 107115 h 2612594"/>
                              <a:gd name="GluePoint561X" fmla="*/ 939330 w 2647519"/>
                              <a:gd name="GluePoint561Y" fmla="*/ 110490 h 2612594"/>
                              <a:gd name="GluePoint562X" fmla="*/ 881228 w 2647519"/>
                              <a:gd name="GluePoint562Y" fmla="*/ 130492 h 2612594"/>
                              <a:gd name="GluePoint563X" fmla="*/ 824078 w 2647519"/>
                              <a:gd name="GluePoint563Y" fmla="*/ 153352 h 2612594"/>
                              <a:gd name="GluePoint564X" fmla="*/ 784073 w 2647519"/>
                              <a:gd name="GluePoint564Y" fmla="*/ 171450 h 2612594"/>
                              <a:gd name="GluePoint565X" fmla="*/ 757403 w 2647519"/>
                              <a:gd name="GluePoint565Y" fmla="*/ 181927 h 2612594"/>
                              <a:gd name="GluePoint566X" fmla="*/ 691680 w 2647519"/>
                              <a:gd name="GluePoint566Y" fmla="*/ 212407 h 2612594"/>
                              <a:gd name="GluePoint567X" fmla="*/ 660248 w 2647519"/>
                              <a:gd name="GluePoint567Y" fmla="*/ 232410 h 2612594"/>
                              <a:gd name="GluePoint568X" fmla="*/ 629768 w 2647519"/>
                              <a:gd name="GluePoint568Y" fmla="*/ 252412 h 2612594"/>
                              <a:gd name="GluePoint569X" fmla="*/ 581190 w 2647519"/>
                              <a:gd name="GluePoint569Y" fmla="*/ 288607 h 2612594"/>
                              <a:gd name="GluePoint570X" fmla="*/ 535470 w 2647519"/>
                              <a:gd name="GluePoint570Y" fmla="*/ 324802 h 2612594"/>
                              <a:gd name="GluePoint571X" fmla="*/ 491713 w 2647519"/>
                              <a:gd name="GluePoint571Y" fmla="*/ 362974 h 2612594"/>
                              <a:gd name="GluePoint572X" fmla="*/ 495465 w 2647519"/>
                              <a:gd name="GluePoint572Y" fmla="*/ 367665 h 2612594"/>
                              <a:gd name="GluePoint573X" fmla="*/ 504752 w 2647519"/>
                              <a:gd name="GluePoint573Y" fmla="*/ 361295 h 2612594"/>
                              <a:gd name="GluePoint574X" fmla="*/ 512657 w 2647519"/>
                              <a:gd name="GluePoint574Y" fmla="*/ 355403 h 2612594"/>
                              <a:gd name="GluePoint575X" fmla="*/ 541185 w 2647519"/>
                              <a:gd name="GluePoint575Y" fmla="*/ 330517 h 2612594"/>
                              <a:gd name="GluePoint576X" fmla="*/ 586905 w 2647519"/>
                              <a:gd name="GluePoint576Y" fmla="*/ 294322 h 2612594"/>
                              <a:gd name="GluePoint577X" fmla="*/ 635482 w 2647519"/>
                              <a:gd name="GluePoint577Y" fmla="*/ 258127 h 2612594"/>
                              <a:gd name="GluePoint578X" fmla="*/ 665962 w 2647519"/>
                              <a:gd name="GluePoint578Y" fmla="*/ 238124 h 2612594"/>
                              <a:gd name="GluePoint579X" fmla="*/ 697395 w 2647519"/>
                              <a:gd name="GluePoint579Y" fmla="*/ 218122 h 2612594"/>
                              <a:gd name="GluePoint580X" fmla="*/ 763117 w 2647519"/>
                              <a:gd name="GluePoint580Y" fmla="*/ 187642 h 2612594"/>
                              <a:gd name="GluePoint581X" fmla="*/ 788835 w 2647519"/>
                              <a:gd name="GluePoint581Y" fmla="*/ 174307 h 2612594"/>
                              <a:gd name="GluePoint582X" fmla="*/ 828840 w 2647519"/>
                              <a:gd name="GluePoint582Y" fmla="*/ 156209 h 2612594"/>
                              <a:gd name="GluePoint583X" fmla="*/ 885990 w 2647519"/>
                              <a:gd name="GluePoint583Y" fmla="*/ 133349 h 2612594"/>
                              <a:gd name="GluePoint584X" fmla="*/ 944092 w 2647519"/>
                              <a:gd name="GluePoint584Y" fmla="*/ 113347 h 2612594"/>
                              <a:gd name="GluePoint585X" fmla="*/ 968499 w 2647519"/>
                              <a:gd name="GluePoint585Y" fmla="*/ 108553 h 2612594"/>
                              <a:gd name="GluePoint586X" fmla="*/ 980289 w 2647519"/>
                              <a:gd name="GluePoint586Y" fmla="*/ 104524 h 2612594"/>
                              <a:gd name="GluePoint587X" fmla="*/ 1140765 w 2647519"/>
                              <a:gd name="GluePoint587Y" fmla="*/ 69904 h 2612594"/>
                              <a:gd name="GluePoint588X" fmla="*/ 1478088 w 2647519"/>
                              <a:gd name="GluePoint588Y" fmla="*/ 48458 h 2612594"/>
                              <a:gd name="GluePoint589X" fmla="*/ 1498447 w 2647519"/>
                              <a:gd name="GluePoint589Y" fmla="*/ 50482 h 2612594"/>
                              <a:gd name="GluePoint590X" fmla="*/ 1526070 w 2647519"/>
                              <a:gd name="GluePoint590Y" fmla="*/ 60007 h 2612594"/>
                              <a:gd name="GluePoint591X" fmla="*/ 1505115 w 2647519"/>
                              <a:gd name="GluePoint591Y" fmla="*/ 57150 h 2612594"/>
                              <a:gd name="GluePoint592X" fmla="*/ 1461300 w 2647519"/>
                              <a:gd name="GluePoint592Y" fmla="*/ 48577 h 2612594"/>
                              <a:gd name="GluePoint593X" fmla="*/ 1478088 w 2647519"/>
                              <a:gd name="GluePoint593Y" fmla="*/ 48458 h 2612594"/>
                              <a:gd name="GluePoint594X" fmla="*/ 1588935 w 2647519"/>
                              <a:gd name="GluePoint594Y" fmla="*/ 40957 h 2612594"/>
                              <a:gd name="GluePoint595X" fmla="*/ 1627987 w 2647519"/>
                              <a:gd name="GluePoint595Y" fmla="*/ 43814 h 2612594"/>
                              <a:gd name="GluePoint596X" fmla="*/ 1675612 w 2647519"/>
                              <a:gd name="GluePoint596Y" fmla="*/ 62864 h 2612594"/>
                              <a:gd name="GluePoint597X" fmla="*/ 1616557 w 2647519"/>
                              <a:gd name="GluePoint597Y" fmla="*/ 52387 h 2612594"/>
                              <a:gd name="GluePoint598X" fmla="*/ 1588935 w 2647519"/>
                              <a:gd name="GluePoint598Y" fmla="*/ 40957 h 2612594"/>
                              <a:gd name="GluePoint599X" fmla="*/ 1270324 w 2647519"/>
                              <a:gd name="GluePoint599Y" fmla="*/ 40719 h 2612594"/>
                              <a:gd name="GluePoint600X" fmla="*/ 1160310 w 2647519"/>
                              <a:gd name="GluePoint600Y" fmla="*/ 46672 h 2612594"/>
                              <a:gd name="GluePoint601X" fmla="*/ 1084110 w 2647519"/>
                              <a:gd name="GluePoint601Y" fmla="*/ 57149 h 2612594"/>
                              <a:gd name="GluePoint602X" fmla="*/ 1047915 w 2647519"/>
                              <a:gd name="GluePoint602Y" fmla="*/ 66674 h 2612594"/>
                              <a:gd name="GluePoint603X" fmla="*/ 1016482 w 2647519"/>
                              <a:gd name="GluePoint603Y" fmla="*/ 78104 h 2612594"/>
                              <a:gd name="GluePoint604X" fmla="*/ 972667 w 2647519"/>
                              <a:gd name="GluePoint604Y" fmla="*/ 83819 h 2612594"/>
                              <a:gd name="GluePoint605X" fmla="*/ 806932 w 2647519"/>
                              <a:gd name="GluePoint605Y" fmla="*/ 147637 h 2612594"/>
                              <a:gd name="GluePoint606X" fmla="*/ 746925 w 2647519"/>
                              <a:gd name="GluePoint606Y" fmla="*/ 174307 h 2612594"/>
                              <a:gd name="GluePoint607X" fmla="*/ 728827 w 2647519"/>
                              <a:gd name="GluePoint607Y" fmla="*/ 180974 h 2612594"/>
                              <a:gd name="GluePoint608X" fmla="*/ 712635 w 2647519"/>
                              <a:gd name="GluePoint608Y" fmla="*/ 189547 h 2612594"/>
                              <a:gd name="GluePoint609X" fmla="*/ 682155 w 2647519"/>
                              <a:gd name="GluePoint609Y" fmla="*/ 205739 h 2612594"/>
                              <a:gd name="GluePoint610X" fmla="*/ 634530 w 2647519"/>
                              <a:gd name="GluePoint610Y" fmla="*/ 230504 h 2612594"/>
                              <a:gd name="GluePoint611X" fmla="*/ 598335 w 2647519"/>
                              <a:gd name="GluePoint611Y" fmla="*/ 259079 h 2612594"/>
                              <a:gd name="GluePoint612X" fmla="*/ 493560 w 2647519"/>
                              <a:gd name="GluePoint612Y" fmla="*/ 340994 h 2612594"/>
                              <a:gd name="GluePoint613X" fmla="*/ 471664 w 2647519"/>
                              <a:gd name="GluePoint613Y" fmla="*/ 360034 h 2612594"/>
                              <a:gd name="GluePoint614X" fmla="*/ 450243 w 2647519"/>
                              <a:gd name="GluePoint614Y" fmla="*/ 379593 h 2612594"/>
                              <a:gd name="GluePoint615X" fmla="*/ 450697 w 2647519"/>
                              <a:gd name="GluePoint615Y" fmla="*/ 380047 h 2612594"/>
                              <a:gd name="GluePoint616X" fmla="*/ 285915 w 2647519"/>
                              <a:gd name="GluePoint616Y" fmla="*/ 573404 h 2612594"/>
                              <a:gd name="GluePoint617X" fmla="*/ 252577 w 2647519"/>
                              <a:gd name="GluePoint617Y" fmla="*/ 619124 h 2612594"/>
                              <a:gd name="GluePoint618X" fmla="*/ 237337 w 2647519"/>
                              <a:gd name="GluePoint618Y" fmla="*/ 646747 h 2612594"/>
                              <a:gd name="GluePoint619X" fmla="*/ 222097 w 2647519"/>
                              <a:gd name="GluePoint619Y" fmla="*/ 672464 h 2612594"/>
                              <a:gd name="GluePoint620X" fmla="*/ 193522 w 2647519"/>
                              <a:gd name="GluePoint620Y" fmla="*/ 725804 h 2612594"/>
                              <a:gd name="GluePoint621X" fmla="*/ 162439 w 2647519"/>
                              <a:gd name="GluePoint621Y" fmla="*/ 774785 h 2612594"/>
                              <a:gd name="GluePoint622X" fmla="*/ 162090 w 2647519"/>
                              <a:gd name="GluePoint622Y" fmla="*/ 776287 h 2612594"/>
                              <a:gd name="GluePoint623X" fmla="*/ 151612 w 2647519"/>
                              <a:gd name="GluePoint623Y" fmla="*/ 804862 h 2612594"/>
                              <a:gd name="GluePoint624X" fmla="*/ 143992 w 2647519"/>
                              <a:gd name="GluePoint624Y" fmla="*/ 818197 h 2612594"/>
                              <a:gd name="GluePoint625X" fmla="*/ 142087 w 2647519"/>
                              <a:gd name="GluePoint625Y" fmla="*/ 820102 h 2612594"/>
                              <a:gd name="GluePoint626X" fmla="*/ 133634 w 2647519"/>
                              <a:gd name="GluePoint626Y" fmla="*/ 848201 h 2612594"/>
                              <a:gd name="GluePoint627X" fmla="*/ 131610 w 2647519"/>
                              <a:gd name="GluePoint627Y" fmla="*/ 864870 h 2612594"/>
                              <a:gd name="GluePoint628X" fmla="*/ 129705 w 2647519"/>
                              <a:gd name="GluePoint628Y" fmla="*/ 888682 h 2612594"/>
                              <a:gd name="GluePoint629X" fmla="*/ 116370 w 2647519"/>
                              <a:gd name="GluePoint629Y" fmla="*/ 927735 h 2612594"/>
                              <a:gd name="GluePoint630X" fmla="*/ 103987 w 2647519"/>
                              <a:gd name="GluePoint630Y" fmla="*/ 966787 h 2612594"/>
                              <a:gd name="GluePoint631X" fmla="*/ 90652 w 2647519"/>
                              <a:gd name="GluePoint631Y" fmla="*/ 1023937 h 2612594"/>
                              <a:gd name="GluePoint632X" fmla="*/ 83032 w 2647519"/>
                              <a:gd name="GluePoint632Y" fmla="*/ 1076325 h 2612594"/>
                              <a:gd name="GluePoint633X" fmla="*/ 78270 w 2647519"/>
                              <a:gd name="GluePoint633Y" fmla="*/ 1128712 h 2612594"/>
                              <a:gd name="GluePoint634X" fmla="*/ 84937 w 2647519"/>
                              <a:gd name="GluePoint634Y" fmla="*/ 1092517 h 2612594"/>
                              <a:gd name="GluePoint635X" fmla="*/ 85555 w 2647519"/>
                              <a:gd name="GluePoint635Y" fmla="*/ 1089530 h 2612594"/>
                              <a:gd name="GluePoint636X" fmla="*/ 86842 w 2647519"/>
                              <a:gd name="GluePoint636Y" fmla="*/ 1075372 h 2612594"/>
                              <a:gd name="GluePoint637X" fmla="*/ 94462 w 2647519"/>
                              <a:gd name="GluePoint637Y" fmla="*/ 1022985 h 2612594"/>
                              <a:gd name="GluePoint638X" fmla="*/ 96848 w 2647519"/>
                              <a:gd name="GluePoint638Y" fmla="*/ 1023781 h 2612594"/>
                              <a:gd name="GluePoint639X" fmla="*/ 97055 w 2647519"/>
                              <a:gd name="GluePoint639Y" fmla="*/ 1022896 h 2612594"/>
                              <a:gd name="GluePoint640X" fmla="*/ 94463 w 2647519"/>
                              <a:gd name="GluePoint640Y" fmla="*/ 1022032 h 2612594"/>
                              <a:gd name="GluePoint641X" fmla="*/ 107798 w 2647519"/>
                              <a:gd name="GluePoint641Y" fmla="*/ 964882 h 2612594"/>
                              <a:gd name="GluePoint642X" fmla="*/ 120180 w 2647519"/>
                              <a:gd name="GluePoint642Y" fmla="*/ 925829 h 2612594"/>
                              <a:gd name="GluePoint643X" fmla="*/ 133454 w 2647519"/>
                              <a:gd name="GluePoint643Y" fmla="*/ 886956 h 2612594"/>
                              <a:gd name="GluePoint644X" fmla="*/ 132563 w 2647519"/>
                              <a:gd name="GluePoint644Y" fmla="*/ 886777 h 2612594"/>
                              <a:gd name="GluePoint645X" fmla="*/ 134468 w 2647519"/>
                              <a:gd name="GluePoint645Y" fmla="*/ 862965 h 2612594"/>
                              <a:gd name="GluePoint646X" fmla="*/ 144945 w 2647519"/>
                              <a:gd name="GluePoint646Y" fmla="*/ 818197 h 2612594"/>
                              <a:gd name="GluePoint647X" fmla="*/ 152565 w 2647519"/>
                              <a:gd name="GluePoint647Y" fmla="*/ 804862 h 2612594"/>
                              <a:gd name="GluePoint648X" fmla="*/ 152821 w 2647519"/>
                              <a:gd name="GluePoint648Y" fmla="*/ 804166 h 2612594"/>
                              <a:gd name="GluePoint649X" fmla="*/ 163043 w 2647519"/>
                              <a:gd name="GluePoint649Y" fmla="*/ 776287 h 2612594"/>
                              <a:gd name="GluePoint650X" fmla="*/ 194475 w 2647519"/>
                              <a:gd name="GluePoint650Y" fmla="*/ 726757 h 2612594"/>
                              <a:gd name="GluePoint651X" fmla="*/ 223050 w 2647519"/>
                              <a:gd name="GluePoint651Y" fmla="*/ 673417 h 2612594"/>
                              <a:gd name="GluePoint652X" fmla="*/ 238290 w 2647519"/>
                              <a:gd name="GluePoint652Y" fmla="*/ 647700 h 2612594"/>
                              <a:gd name="GluePoint653X" fmla="*/ 253530 w 2647519"/>
                              <a:gd name="GluePoint653Y" fmla="*/ 620077 h 2612594"/>
                              <a:gd name="GluePoint654X" fmla="*/ 286868 w 2647519"/>
                              <a:gd name="GluePoint654Y" fmla="*/ 574357 h 2612594"/>
                              <a:gd name="GluePoint655X" fmla="*/ 451650 w 2647519"/>
                              <a:gd name="GluePoint655Y" fmla="*/ 381000 h 2612594"/>
                              <a:gd name="GluePoint656X" fmla="*/ 495465 w 2647519"/>
                              <a:gd name="GluePoint656Y" fmla="*/ 340995 h 2612594"/>
                              <a:gd name="GluePoint657X" fmla="*/ 600240 w 2647519"/>
                              <a:gd name="GluePoint657Y" fmla="*/ 259080 h 2612594"/>
                              <a:gd name="GluePoint658X" fmla="*/ 636435 w 2647519"/>
                              <a:gd name="GluePoint658Y" fmla="*/ 230505 h 2612594"/>
                              <a:gd name="GluePoint659X" fmla="*/ 684060 w 2647519"/>
                              <a:gd name="GluePoint659Y" fmla="*/ 205740 h 2612594"/>
                              <a:gd name="GluePoint660X" fmla="*/ 714540 w 2647519"/>
                              <a:gd name="GluePoint660Y" fmla="*/ 189547 h 2612594"/>
                              <a:gd name="GluePoint661X" fmla="*/ 730733 w 2647519"/>
                              <a:gd name="GluePoint661Y" fmla="*/ 180975 h 2612594"/>
                              <a:gd name="GluePoint662X" fmla="*/ 748830 w 2647519"/>
                              <a:gd name="GluePoint662Y" fmla="*/ 174307 h 2612594"/>
                              <a:gd name="GluePoint663X" fmla="*/ 808838 w 2647519"/>
                              <a:gd name="GluePoint663Y" fmla="*/ 147637 h 2612594"/>
                              <a:gd name="GluePoint664X" fmla="*/ 974573 w 2647519"/>
                              <a:gd name="GluePoint664Y" fmla="*/ 83820 h 2612594"/>
                              <a:gd name="GluePoint665X" fmla="*/ 1018388 w 2647519"/>
                              <a:gd name="GluePoint665Y" fmla="*/ 78105 h 2612594"/>
                              <a:gd name="GluePoint666X" fmla="*/ 1049820 w 2647519"/>
                              <a:gd name="GluePoint666Y" fmla="*/ 66675 h 2612594"/>
                              <a:gd name="GluePoint667X" fmla="*/ 1086015 w 2647519"/>
                              <a:gd name="GluePoint667Y" fmla="*/ 57150 h 2612594"/>
                              <a:gd name="GluePoint668X" fmla="*/ 1162215 w 2647519"/>
                              <a:gd name="GluePoint668Y" fmla="*/ 46672 h 2612594"/>
                              <a:gd name="GluePoint669X" fmla="*/ 1272229 w 2647519"/>
                              <a:gd name="GluePoint669Y" fmla="*/ 41076 h 2612594"/>
                              <a:gd name="GluePoint670X" fmla="*/ 1360655 w 2647519"/>
                              <a:gd name="GluePoint670Y" fmla="*/ 44043 h 2612594"/>
                              <a:gd name="GluePoint671X" fmla="*/ 1404150 w 2647519"/>
                              <a:gd name="GluePoint671Y" fmla="*/ 0 h 2612594"/>
                              <a:gd name="GluePoint672X" fmla="*/ 1448917 w 2647519"/>
                              <a:gd name="GluePoint672Y" fmla="*/ 2857 h 2612594"/>
                              <a:gd name="GluePoint673X" fmla="*/ 1494637 w 2647519"/>
                              <a:gd name="GluePoint673Y" fmla="*/ 7620 h 2612594"/>
                              <a:gd name="GluePoint674X" fmla="*/ 1525117 w 2647519"/>
                              <a:gd name="GluePoint674Y" fmla="*/ 15240 h 2612594"/>
                              <a:gd name="GluePoint675X" fmla="*/ 1545120 w 2647519"/>
                              <a:gd name="GluePoint675Y" fmla="*/ 24765 h 2612594"/>
                              <a:gd name="GluePoint676X" fmla="*/ 1569885 w 2647519"/>
                              <a:gd name="GluePoint676Y" fmla="*/ 20002 h 2612594"/>
                              <a:gd name="GluePoint677X" fmla="*/ 1607032 w 2647519"/>
                              <a:gd name="GluePoint677Y" fmla="*/ 28575 h 2612594"/>
                              <a:gd name="GluePoint678X" fmla="*/ 1629892 w 2647519"/>
                              <a:gd name="GluePoint678Y" fmla="*/ 35242 h 2612594"/>
                              <a:gd name="GluePoint679X" fmla="*/ 1628940 w 2647519"/>
                              <a:gd name="GluePoint679Y" fmla="*/ 36195 h 2612594"/>
                              <a:gd name="GluePoint680X" fmla="*/ 1627987 w 2647519"/>
                              <a:gd name="GluePoint680Y" fmla="*/ 42862 h 2612594"/>
                              <a:gd name="GluePoint681X" fmla="*/ 1588935 w 2647519"/>
                              <a:gd name="GluePoint681Y" fmla="*/ 40005 h 2612594"/>
                              <a:gd name="GluePoint682X" fmla="*/ 1575600 w 2647519"/>
                              <a:gd name="GluePoint682Y" fmla="*/ 36195 h 2612594"/>
                              <a:gd name="GluePoint683X" fmla="*/ 1562265 w 2647519"/>
                              <a:gd name="GluePoint683Y" fmla="*/ 33337 h 2612594"/>
                              <a:gd name="GluePoint684X" fmla="*/ 1536547 w 2647519"/>
                              <a:gd name="GluePoint684Y" fmla="*/ 27622 h 2612594"/>
                              <a:gd name="GluePoint685X" fmla="*/ 1510830 w 2647519"/>
                              <a:gd name="GluePoint685Y" fmla="*/ 21907 h 2612594"/>
                              <a:gd name="GluePoint686X" fmla="*/ 1484160 w 2647519"/>
                              <a:gd name="GluePoint686Y" fmla="*/ 18097 h 2612594"/>
                              <a:gd name="GluePoint687X" fmla="*/ 1454633 w 2647519"/>
                              <a:gd name="GluePoint687Y" fmla="*/ 18097 h 2612594"/>
                              <a:gd name="GluePoint688X" fmla="*/ 1430820 w 2647519"/>
                              <a:gd name="GluePoint688Y" fmla="*/ 18097 h 2612594"/>
                              <a:gd name="GluePoint689X" fmla="*/ 1393673 w 2647519"/>
                              <a:gd name="GluePoint689Y" fmla="*/ 18097 h 2612594"/>
                              <a:gd name="GluePoint690X" fmla="*/ 1391928 w 2647519"/>
                              <a:gd name="GluePoint690Y" fmla="*/ 17540 h 2612594"/>
                              <a:gd name="GluePoint691X" fmla="*/ 1375575 w 2647519"/>
                              <a:gd name="GluePoint691Y" fmla="*/ 25717 h 2612594"/>
                              <a:gd name="GluePoint692X" fmla="*/ 1381290 w 2647519"/>
                              <a:gd name="GluePoint692Y" fmla="*/ 35242 h 2612594"/>
                              <a:gd name="GluePoint693X" fmla="*/ 1438440 w 2647519"/>
                              <a:gd name="GluePoint693Y" fmla="*/ 46672 h 2612594"/>
                              <a:gd name="GluePoint694X" fmla="*/ 1413008 w 2647519"/>
                              <a:gd name="GluePoint694Y" fmla="*/ 47116 h 2612594"/>
                              <a:gd name="GluePoint695X" fmla="*/ 1413437 w 2647519"/>
                              <a:gd name="GluePoint695Y" fmla="*/ 47149 h 2612594"/>
                              <a:gd name="GluePoint696X" fmla="*/ 1440345 w 2647519"/>
                              <a:gd name="GluePoint696Y" fmla="*/ 46672 h 2612594"/>
                              <a:gd name="GluePoint697X" fmla="*/ 1463205 w 2647519"/>
                              <a:gd name="GluePoint697Y" fmla="*/ 49530 h 2612594"/>
                              <a:gd name="GluePoint698X" fmla="*/ 1507020 w 2647519"/>
                              <a:gd name="GluePoint698Y" fmla="*/ 58102 h 2612594"/>
                              <a:gd name="GluePoint699X" fmla="*/ 1527975 w 2647519"/>
                              <a:gd name="GluePoint699Y" fmla="*/ 60960 h 2612594"/>
                              <a:gd name="GluePoint700X" fmla="*/ 1563218 w 2647519"/>
                              <a:gd name="GluePoint700Y" fmla="*/ 68580 h 2612594"/>
                              <a:gd name="GluePoint701X" fmla="*/ 1599413 w 2647519"/>
                              <a:gd name="GluePoint701Y" fmla="*/ 76200 h 2612594"/>
                              <a:gd name="GluePoint702X" fmla="*/ 1634655 w 2647519"/>
                              <a:gd name="GluePoint702Y" fmla="*/ 84772 h 2612594"/>
                              <a:gd name="GluePoint703X" fmla="*/ 1669898 w 2647519"/>
                              <a:gd name="GluePoint703Y" fmla="*/ 95250 h 2612594"/>
                              <a:gd name="GluePoint704X" fmla="*/ 1687043 w 2647519"/>
                              <a:gd name="GluePoint704Y" fmla="*/ 100012 h 2612594"/>
                              <a:gd name="GluePoint705X" fmla="*/ 1704188 w 2647519"/>
                              <a:gd name="GluePoint705Y" fmla="*/ 105727 h 2612594"/>
                              <a:gd name="GluePoint706X" fmla="*/ 1704409 w 2647519"/>
                              <a:gd name="GluePoint706Y" fmla="*/ 105929 h 2612594"/>
                              <a:gd name="GluePoint707X" fmla="*/ 1716704 w 2647519"/>
                              <a:gd name="GluePoint707Y" fmla="*/ 108049 h 2612594"/>
                              <a:gd name="GluePoint708X" fmla="*/ 1746499 w 2647519"/>
                              <a:gd name="GluePoint708Y" fmla="*/ 119121 h 2612594"/>
                              <a:gd name="GluePoint709X" fmla="*/ 1750661 w 2647519"/>
                              <a:gd name="GluePoint709Y" fmla="*/ 125427 h 2612594"/>
                              <a:gd name="GluePoint710X" fmla="*/ 1751813 w 2647519"/>
                              <a:gd name="GluePoint710Y" fmla="*/ 125730 h 2612594"/>
                              <a:gd name="GluePoint711X" fmla="*/ 1778483 w 2647519"/>
                              <a:gd name="GluePoint711Y" fmla="*/ 136207 h 2612594"/>
                              <a:gd name="GluePoint712X" fmla="*/ 1801343 w 2647519"/>
                              <a:gd name="GluePoint712Y" fmla="*/ 145732 h 2612594"/>
                              <a:gd name="GluePoint713X" fmla="*/ 1824203 w 2647519"/>
                              <a:gd name="GluePoint713Y" fmla="*/ 156210 h 2612594"/>
                              <a:gd name="GluePoint714X" fmla="*/ 1841348 w 2647519"/>
                              <a:gd name="GluePoint714Y" fmla="*/ 165735 h 2612594"/>
                              <a:gd name="GluePoint715X" fmla="*/ 1852778 w 2647519"/>
                              <a:gd name="GluePoint715Y" fmla="*/ 171450 h 2612594"/>
                              <a:gd name="GluePoint716X" fmla="*/ 1865160 w 2647519"/>
                              <a:gd name="GluePoint716Y" fmla="*/ 178117 h 2612594"/>
                              <a:gd name="GluePoint717X" fmla="*/ 1907070 w 2647519"/>
                              <a:gd name="GluePoint717Y" fmla="*/ 201930 h 2612594"/>
                              <a:gd name="GluePoint718X" fmla="*/ 1960410 w 2647519"/>
                              <a:gd name="GluePoint718Y" fmla="*/ 236220 h 2612594"/>
                              <a:gd name="GluePoint719X" fmla="*/ 1988033 w 2647519"/>
                              <a:gd name="GluePoint719Y" fmla="*/ 255270 h 2612594"/>
                              <a:gd name="GluePoint720X" fmla="*/ 1988833 w 2647519"/>
                              <a:gd name="GluePoint720Y" fmla="*/ 255841 h 2612594"/>
                              <a:gd name="GluePoint721X" fmla="*/ 2002949 w 2647519"/>
                              <a:gd name="GluePoint721Y" fmla="*/ 264417 h 2612594"/>
                              <a:gd name="GluePoint722X" fmla="*/ 2540483 w 2647519"/>
                              <a:gd name="GluePoint722Y" fmla="*/ 1275397 h 2612594"/>
                              <a:gd name="GluePoint723X" fmla="*/ 2540081 w 2647519"/>
                              <a:gd name="GluePoint723Y" fmla="*/ 1283368 h 2612594"/>
                              <a:gd name="GluePoint724X" fmla="*/ 2550960 w 2647519"/>
                              <a:gd name="GluePoint724Y" fmla="*/ 1284922 h 2612594"/>
                              <a:gd name="GluePoint725X" fmla="*/ 2561437 w 2647519"/>
                              <a:gd name="GluePoint725Y" fmla="*/ 1292542 h 2612594"/>
                              <a:gd name="GluePoint726X" fmla="*/ 2566200 w 2647519"/>
                              <a:gd name="GluePoint726Y" fmla="*/ 1318259 h 2612594"/>
                              <a:gd name="GluePoint727X" fmla="*/ 2584297 w 2647519"/>
                              <a:gd name="GluePoint727Y" fmla="*/ 1348739 h 2612594"/>
                              <a:gd name="GluePoint728X" fmla="*/ 2591918 w 2647519"/>
                              <a:gd name="GluePoint728Y" fmla="*/ 1349432 h 2612594"/>
                              <a:gd name="GluePoint729X" fmla="*/ 2591918 w 2647519"/>
                              <a:gd name="GluePoint729Y" fmla="*/ 1342072 h 2612594"/>
                              <a:gd name="GluePoint730X" fmla="*/ 2599661 w 2647519"/>
                              <a:gd name="GluePoint730Y" fmla="*/ 1320563 h 2612594"/>
                              <a:gd name="GluePoint731X" fmla="*/ 2599537 w 2647519"/>
                              <a:gd name="GluePoint731Y" fmla="*/ 1316355 h 2612594"/>
                              <a:gd name="GluePoint732X" fmla="*/ 2607157 w 2647519"/>
                              <a:gd name="GluePoint732Y" fmla="*/ 1290637 h 2612594"/>
                              <a:gd name="GluePoint733X" fmla="*/ 2617635 w 2647519"/>
                              <a:gd name="GluePoint733Y" fmla="*/ 1290637 h 2612594"/>
                              <a:gd name="GluePoint734X" fmla="*/ 2633827 w 2647519"/>
                              <a:gd name="GluePoint734Y" fmla="*/ 1280160 h 2612594"/>
                              <a:gd name="GluePoint735X" fmla="*/ 2635732 w 2647519"/>
                              <a:gd name="GluePoint735Y" fmla="*/ 1322070 h 2612594"/>
                              <a:gd name="GluePoint736X" fmla="*/ 2630970 w 2647519"/>
                              <a:gd name="GluePoint736Y" fmla="*/ 1342072 h 2612594"/>
                              <a:gd name="GluePoint737X" fmla="*/ 2625255 w 2647519"/>
                              <a:gd name="GluePoint737Y" fmla="*/ 1361122 h 2612594"/>
                              <a:gd name="GluePoint738X" fmla="*/ 2622397 w 2647519"/>
                              <a:gd name="GluePoint738Y" fmla="*/ 1392555 h 2612594"/>
                              <a:gd name="GluePoint739X" fmla="*/ 2621445 w 2647519"/>
                              <a:gd name="GluePoint739Y" fmla="*/ 1408747 h 2612594"/>
                              <a:gd name="GluePoint740X" fmla="*/ 2619540 w 2647519"/>
                              <a:gd name="GluePoint740Y" fmla="*/ 1424940 h 2612594"/>
                              <a:gd name="GluePoint741X" fmla="*/ 2615479 w 2647519"/>
                              <a:gd name="GluePoint741Y" fmla="*/ 1427648 h 2612594"/>
                              <a:gd name="GluePoint742X" fmla="*/ 2615730 w 2647519"/>
                              <a:gd name="GluePoint742Y" fmla="*/ 1428749 h 2612594"/>
                              <a:gd name="GluePoint743X" fmla="*/ 2619621 w 2647519"/>
                              <a:gd name="GluePoint743Y" fmla="*/ 1426155 h 2612594"/>
                              <a:gd name="GluePoint744X" fmla="*/ 2621445 w 2647519"/>
                              <a:gd name="GluePoint744Y" fmla="*/ 1410652 h 2612594"/>
                              <a:gd name="GluePoint745X" fmla="*/ 2622397 w 2647519"/>
                              <a:gd name="GluePoint745Y" fmla="*/ 1394460 h 2612594"/>
                              <a:gd name="GluePoint746X" fmla="*/ 2625255 w 2647519"/>
                              <a:gd name="GluePoint746Y" fmla="*/ 1363027 h 2612594"/>
                              <a:gd name="GluePoint747X" fmla="*/ 2630970 w 2647519"/>
                              <a:gd name="GluePoint747Y" fmla="*/ 1343977 h 2612594"/>
                              <a:gd name="GluePoint748X" fmla="*/ 2635732 w 2647519"/>
                              <a:gd name="GluePoint748Y" fmla="*/ 1323975 h 2612594"/>
                              <a:gd name="GluePoint749X" fmla="*/ 2643352 w 2647519"/>
                              <a:gd name="GluePoint749Y" fmla="*/ 1329690 h 2612594"/>
                              <a:gd name="GluePoint750X" fmla="*/ 2642400 w 2647519"/>
                              <a:gd name="GluePoint750Y" fmla="*/ 1343977 h 2612594"/>
                              <a:gd name="GluePoint751X" fmla="*/ 2640495 w 2647519"/>
                              <a:gd name="GluePoint751Y" fmla="*/ 1358265 h 2612594"/>
                              <a:gd name="GluePoint752X" fmla="*/ 2639542 w 2647519"/>
                              <a:gd name="GluePoint752Y" fmla="*/ 1384935 h 2612594"/>
                              <a:gd name="GluePoint753X" fmla="*/ 2637637 w 2647519"/>
                              <a:gd name="GluePoint753Y" fmla="*/ 1416367 h 2612594"/>
                              <a:gd name="GluePoint754X" fmla="*/ 2632875 w 2647519"/>
                              <a:gd name="GluePoint754Y" fmla="*/ 1449705 h 2612594"/>
                              <a:gd name="GluePoint755X" fmla="*/ 2627160 w 2647519"/>
                              <a:gd name="GluePoint755Y" fmla="*/ 1484947 h 2612594"/>
                              <a:gd name="GluePoint756X" fmla="*/ 2620492 w 2647519"/>
                              <a:gd name="GluePoint756Y" fmla="*/ 1519237 h 2612594"/>
                              <a:gd name="GluePoint757X" fmla="*/ 2608110 w 2647519"/>
                              <a:gd name="GluePoint757Y" fmla="*/ 1591627 h 2612594"/>
                              <a:gd name="GluePoint758X" fmla="*/ 2596680 w 2647519"/>
                              <a:gd name="GluePoint758Y" fmla="*/ 1598295 h 2612594"/>
                              <a:gd name="GluePoint759X" fmla="*/ 2582392 w 2647519"/>
                              <a:gd name="GluePoint759Y" fmla="*/ 1640205 h 2612594"/>
                              <a:gd name="GluePoint760X" fmla="*/ 2578582 w 2647519"/>
                              <a:gd name="GluePoint760Y" fmla="*/ 1680210 h 2612594"/>
                              <a:gd name="GluePoint761X" fmla="*/ 2576677 w 2647519"/>
                              <a:gd name="GluePoint761Y" fmla="*/ 1685925 h 2612594"/>
                              <a:gd name="GluePoint762X" fmla="*/ 2560485 w 2647519"/>
                              <a:gd name="GluePoint762Y" fmla="*/ 1729740 h 2612594"/>
                              <a:gd name="GluePoint763X" fmla="*/ 2555722 w 2647519"/>
                              <a:gd name="GluePoint763Y" fmla="*/ 1733550 h 2612594"/>
                              <a:gd name="GluePoint764X" fmla="*/ 2535720 w 2647519"/>
                              <a:gd name="GluePoint764Y" fmla="*/ 1780222 h 2612594"/>
                              <a:gd name="GluePoint765X" fmla="*/ 2556675 w 2647519"/>
                              <a:gd name="GluePoint765Y" fmla="*/ 1733550 h 2612594"/>
                              <a:gd name="GluePoint766X" fmla="*/ 2561437 w 2647519"/>
                              <a:gd name="GluePoint766Y" fmla="*/ 1729740 h 2612594"/>
                              <a:gd name="GluePoint767X" fmla="*/ 2530957 w 2647519"/>
                              <a:gd name="GluePoint767Y" fmla="*/ 1816417 h 2612594"/>
                              <a:gd name="GluePoint768X" fmla="*/ 2514765 w 2647519"/>
                              <a:gd name="GluePoint768Y" fmla="*/ 1824990 h 2612594"/>
                              <a:gd name="GluePoint769X" fmla="*/ 2511407 w 2647519"/>
                              <a:gd name="GluePoint769Y" fmla="*/ 1831707 h 2612594"/>
                              <a:gd name="GluePoint770X" fmla="*/ 2511908 w 2647519"/>
                              <a:gd name="GluePoint770Y" fmla="*/ 1832609 h 2612594"/>
                              <a:gd name="GluePoint771X" fmla="*/ 2515718 w 2647519"/>
                              <a:gd name="GluePoint771Y" fmla="*/ 1824989 h 2612594"/>
                              <a:gd name="GluePoint772X" fmla="*/ 2531910 w 2647519"/>
                              <a:gd name="GluePoint772Y" fmla="*/ 1816417 h 2612594"/>
                              <a:gd name="GluePoint773X" fmla="*/ 2520480 w 2647519"/>
                              <a:gd name="GluePoint773Y" fmla="*/ 1848802 h 2612594"/>
                              <a:gd name="GluePoint774X" fmla="*/ 2499525 w 2647519"/>
                              <a:gd name="GluePoint774Y" fmla="*/ 1886902 h 2612594"/>
                              <a:gd name="GluePoint775X" fmla="*/ 2489048 w 2647519"/>
                              <a:gd name="GluePoint775Y" fmla="*/ 1905952 h 2612594"/>
                              <a:gd name="GluePoint776X" fmla="*/ 2477618 w 2647519"/>
                              <a:gd name="GluePoint776Y" fmla="*/ 1925002 h 2612594"/>
                              <a:gd name="GluePoint777X" fmla="*/ 2469045 w 2647519"/>
                              <a:gd name="GluePoint777Y" fmla="*/ 1939289 h 2612594"/>
                              <a:gd name="GluePoint778X" fmla="*/ 2456663 w 2647519"/>
                              <a:gd name="GluePoint778Y" fmla="*/ 1966912 h 2612594"/>
                              <a:gd name="GluePoint779X" fmla="*/ 2443328 w 2647519"/>
                              <a:gd name="GluePoint779Y" fmla="*/ 1993582 h 2612594"/>
                              <a:gd name="GluePoint780X" fmla="*/ 2422373 w 2647519"/>
                              <a:gd name="GluePoint780Y" fmla="*/ 2022157 h 2612594"/>
                              <a:gd name="GluePoint781X" fmla="*/ 2401418 w 2647519"/>
                              <a:gd name="GluePoint781Y" fmla="*/ 2048827 h 2612594"/>
                              <a:gd name="GluePoint782X" fmla="*/ 2402291 w 2647519"/>
                              <a:gd name="GluePoint782Y" fmla="*/ 2047029 h 2612594"/>
                              <a:gd name="GluePoint783X" fmla="*/ 2378557 w 2647519"/>
                              <a:gd name="GluePoint783Y" fmla="*/ 2079307 h 2612594"/>
                              <a:gd name="GluePoint784X" fmla="*/ 2327122 w 2647519"/>
                              <a:gd name="GluePoint784Y" fmla="*/ 2135505 h 2612594"/>
                              <a:gd name="GluePoint785X" fmla="*/ 2316996 w 2647519"/>
                              <a:gd name="GluePoint785Y" fmla="*/ 2151085 h 2612594"/>
                              <a:gd name="GluePoint786X" fmla="*/ 2327122 w 2647519"/>
                              <a:gd name="GluePoint786Y" fmla="*/ 2136457 h 2612594"/>
                              <a:gd name="GluePoint787X" fmla="*/ 2378557 w 2647519"/>
                              <a:gd name="GluePoint787Y" fmla="*/ 2080259 h 2612594"/>
                              <a:gd name="GluePoint788X" fmla="*/ 2339505 w 2647519"/>
                              <a:gd name="GluePoint788Y" fmla="*/ 2139314 h 2612594"/>
                              <a:gd name="GluePoint789X" fmla="*/ 2319383 w 2647519"/>
                              <a:gd name="GluePoint789Y" fmla="*/ 2160389 h 2612594"/>
                              <a:gd name="GluePoint790X" fmla="*/ 2303230 w 2647519"/>
                              <a:gd name="GluePoint790Y" fmla="*/ 2172263 h 2612594"/>
                              <a:gd name="GluePoint791X" fmla="*/ 2302357 w 2647519"/>
                              <a:gd name="GluePoint791Y" fmla="*/ 2173605 h 2612594"/>
                              <a:gd name="GluePoint792X" fmla="*/ 2292258 w 2647519"/>
                              <a:gd name="GluePoint792Y" fmla="*/ 2181374 h 2612594"/>
                              <a:gd name="GluePoint793X" fmla="*/ 2291880 w 2647519"/>
                              <a:gd name="GluePoint793Y" fmla="*/ 2184082 h 2612594"/>
                              <a:gd name="GluePoint794X" fmla="*/ 2247112 w 2647519"/>
                              <a:gd name="GluePoint794Y" fmla="*/ 2229802 h 2612594"/>
                              <a:gd name="GluePoint795X" fmla="*/ 2199487 w 2647519"/>
                              <a:gd name="GluePoint795Y" fmla="*/ 2273617 h 2612594"/>
                              <a:gd name="GluePoint796X" fmla="*/ 2197285 w 2647519"/>
                              <a:gd name="GluePoint796Y" fmla="*/ 2275215 h 2612594"/>
                              <a:gd name="GluePoint797X" fmla="*/ 2181390 w 2647519"/>
                              <a:gd name="GluePoint797Y" fmla="*/ 2295524 h 2612594"/>
                              <a:gd name="GluePoint798X" fmla="*/ 2143290 w 2647519"/>
                              <a:gd name="GluePoint798Y" fmla="*/ 2324099 h 2612594"/>
                              <a:gd name="GluePoint799X" fmla="*/ 2107681 w 2647519"/>
                              <a:gd name="GluePoint799Y" fmla="*/ 2350806 h 2612594"/>
                              <a:gd name="GluePoint800X" fmla="*/ 2107553 w 2647519"/>
                              <a:gd name="GluePoint800Y" fmla="*/ 2350961 h 2612594"/>
                              <a:gd name="GluePoint801X" fmla="*/ 2143290 w 2647519"/>
                              <a:gd name="GluePoint801Y" fmla="*/ 2325052 h 2612594"/>
                              <a:gd name="GluePoint802X" fmla="*/ 2181390 w 2647519"/>
                              <a:gd name="GluePoint802Y" fmla="*/ 2296477 h 2612594"/>
                              <a:gd name="GluePoint803X" fmla="*/ 2149957 w 2647519"/>
                              <a:gd name="GluePoint803Y" fmla="*/ 2327909 h 2612594"/>
                              <a:gd name="GluePoint804X" fmla="*/ 2124359 w 2647519"/>
                              <a:gd name="GluePoint804Y" fmla="*/ 2344578 h 2612594"/>
                              <a:gd name="GluePoint805X" fmla="*/ 2106651 w 2647519"/>
                              <a:gd name="GluePoint805Y" fmla="*/ 2352057 h 2612594"/>
                              <a:gd name="GluePoint806X" fmla="*/ 2106142 w 2647519"/>
                              <a:gd name="GluePoint806Y" fmla="*/ 2352675 h 2612594"/>
                              <a:gd name="GluePoint807X" fmla="*/ 2087092 w 2647519"/>
                              <a:gd name="GluePoint807Y" fmla="*/ 2365057 h 2612594"/>
                              <a:gd name="GluePoint808X" fmla="*/ 2079914 w 2647519"/>
                              <a:gd name="GluePoint808Y" fmla="*/ 2368384 h 2612594"/>
                              <a:gd name="GluePoint809X" fmla="*/ 2061852 w 2647519"/>
                              <a:gd name="GluePoint809Y" fmla="*/ 2383036 h 2612594"/>
                              <a:gd name="GluePoint810X" fmla="*/ 2044230 w 2647519"/>
                              <a:gd name="GluePoint810Y" fmla="*/ 2395537 h 2612594"/>
                              <a:gd name="GluePoint811X" fmla="*/ 2017560 w 2647519"/>
                              <a:gd name="GluePoint811Y" fmla="*/ 2412682 h 2612594"/>
                              <a:gd name="GluePoint812X" fmla="*/ 2008988 w 2647519"/>
                              <a:gd name="GluePoint812Y" fmla="*/ 2413635 h 2612594"/>
                              <a:gd name="GluePoint813X" fmla="*/ 1999460 w 2647519"/>
                              <a:gd name="GluePoint813Y" fmla="*/ 2417870 h 2612594"/>
                              <a:gd name="GluePoint814X" fmla="*/ 1997979 w 2647519"/>
                              <a:gd name="GluePoint814Y" fmla="*/ 2418995 h 2612594"/>
                              <a:gd name="GluePoint815X" fmla="*/ 2009940 w 2647519"/>
                              <a:gd name="GluePoint815Y" fmla="*/ 2414587 h 2612594"/>
                              <a:gd name="GluePoint816X" fmla="*/ 2018513 w 2647519"/>
                              <a:gd name="GluePoint816Y" fmla="*/ 2413635 h 2612594"/>
                              <a:gd name="GluePoint817X" fmla="*/ 1984223 w 2647519"/>
                              <a:gd name="GluePoint817Y" fmla="*/ 2439352 h 2612594"/>
                              <a:gd name="GluePoint818X" fmla="*/ 1962315 w 2647519"/>
                              <a:gd name="GluePoint818Y" fmla="*/ 2450783 h 2612594"/>
                              <a:gd name="GluePoint819X" fmla="*/ 1940408 w 2647519"/>
                              <a:gd name="GluePoint819Y" fmla="*/ 2461260 h 2612594"/>
                              <a:gd name="GluePoint820X" fmla="*/ 1924934 w 2647519"/>
                              <a:gd name="GluePoint820Y" fmla="*/ 2463581 h 2612594"/>
                              <a:gd name="GluePoint821X" fmla="*/ 1922310 w 2647519"/>
                              <a:gd name="GluePoint821Y" fmla="*/ 2465070 h 2612594"/>
                              <a:gd name="GluePoint822X" fmla="*/ 1849920 w 2647519"/>
                              <a:gd name="GluePoint822Y" fmla="*/ 2496502 h 2612594"/>
                              <a:gd name="GluePoint823X" fmla="*/ 1846229 w 2647519"/>
                              <a:gd name="GluePoint823Y" fmla="*/ 2497341 h 2612594"/>
                              <a:gd name="GluePoint824X" fmla="*/ 1824203 w 2647519"/>
                              <a:gd name="GluePoint824Y" fmla="*/ 2511742 h 2612594"/>
                              <a:gd name="GluePoint825X" fmla="*/ 1836585 w 2647519"/>
                              <a:gd name="GluePoint825Y" fmla="*/ 2515552 h 2612594"/>
                              <a:gd name="GluePoint826X" fmla="*/ 1790865 w 2647519"/>
                              <a:gd name="GluePoint826Y" fmla="*/ 2535555 h 2612594"/>
                              <a:gd name="GluePoint827X" fmla="*/ 1794675 w 2647519"/>
                              <a:gd name="GluePoint827Y" fmla="*/ 2522220 h 2612594"/>
                              <a:gd name="GluePoint828X" fmla="*/ 1779435 w 2647519"/>
                              <a:gd name="GluePoint828Y" fmla="*/ 2527935 h 2612594"/>
                              <a:gd name="GluePoint829X" fmla="*/ 1765148 w 2647519"/>
                              <a:gd name="GluePoint829Y" fmla="*/ 2532697 h 2612594"/>
                              <a:gd name="GluePoint830X" fmla="*/ 1735620 w 2647519"/>
                              <a:gd name="GluePoint830Y" fmla="*/ 2542222 h 2612594"/>
                              <a:gd name="GluePoint831X" fmla="*/ 1731675 w 2647519"/>
                              <a:gd name="GluePoint831Y" fmla="*/ 2537487 h 2612594"/>
                              <a:gd name="GluePoint832X" fmla="*/ 1717522 w 2647519"/>
                              <a:gd name="GluePoint832Y" fmla="*/ 2540317 h 2612594"/>
                              <a:gd name="GluePoint833X" fmla="*/ 1700377 w 2647519"/>
                              <a:gd name="GluePoint833Y" fmla="*/ 2544127 h 2612594"/>
                              <a:gd name="GluePoint834X" fmla="*/ 1665135 w 2647519"/>
                              <a:gd name="GluePoint834Y" fmla="*/ 2552700 h 2612594"/>
                              <a:gd name="GluePoint835X" fmla="*/ 1663973 w 2647519"/>
                              <a:gd name="GluePoint835Y" fmla="*/ 2553240 h 2612594"/>
                              <a:gd name="GluePoint836X" fmla="*/ 1697520 w 2647519"/>
                              <a:gd name="GluePoint836Y" fmla="*/ 2545079 h 2612594"/>
                              <a:gd name="GluePoint837X" fmla="*/ 1714665 w 2647519"/>
                              <a:gd name="GluePoint837Y" fmla="*/ 2541269 h 2612594"/>
                              <a:gd name="GluePoint838X" fmla="*/ 1728952 w 2647519"/>
                              <a:gd name="GluePoint838Y" fmla="*/ 2538412 h 2612594"/>
                              <a:gd name="GluePoint839X" fmla="*/ 1734667 w 2647519"/>
                              <a:gd name="GluePoint839Y" fmla="*/ 2543174 h 2612594"/>
                              <a:gd name="GluePoint840X" fmla="*/ 1764195 w 2647519"/>
                              <a:gd name="GluePoint840Y" fmla="*/ 2533649 h 2612594"/>
                              <a:gd name="GluePoint841X" fmla="*/ 1778482 w 2647519"/>
                              <a:gd name="GluePoint841Y" fmla="*/ 2528887 h 2612594"/>
                              <a:gd name="GluePoint842X" fmla="*/ 1793722 w 2647519"/>
                              <a:gd name="GluePoint842Y" fmla="*/ 2523172 h 2612594"/>
                              <a:gd name="GluePoint843X" fmla="*/ 1789912 w 2647519"/>
                              <a:gd name="GluePoint843Y" fmla="*/ 2536507 h 2612594"/>
                              <a:gd name="GluePoint844X" fmla="*/ 1749907 w 2647519"/>
                              <a:gd name="GluePoint844Y" fmla="*/ 2555557 h 2612594"/>
                              <a:gd name="GluePoint845X" fmla="*/ 1747946 w 2647519"/>
                              <a:gd name="GluePoint845Y" fmla="*/ 2555008 h 2612594"/>
                              <a:gd name="GluePoint846X" fmla="*/ 1720380 w 2647519"/>
                              <a:gd name="GluePoint846Y" fmla="*/ 2566034 h 2612594"/>
                              <a:gd name="GluePoint847X" fmla="*/ 1697520 w 2647519"/>
                              <a:gd name="GluePoint847Y" fmla="*/ 2572702 h 2612594"/>
                              <a:gd name="GluePoint848X" fmla="*/ 1663230 w 2647519"/>
                              <a:gd name="GluePoint848Y" fmla="*/ 2581274 h 2612594"/>
                              <a:gd name="GluePoint849X" fmla="*/ 1649062 w 2647519"/>
                              <a:gd name="GluePoint849Y" fmla="*/ 2580084 h 2612594"/>
                              <a:gd name="GluePoint850X" fmla="*/ 1619428 w 2647519"/>
                              <a:gd name="GluePoint850Y" fmla="*/ 2585850 h 2612594"/>
                              <a:gd name="GluePoint851X" fmla="*/ 1618462 w 2647519"/>
                              <a:gd name="GluePoint851Y" fmla="*/ 2587942 h 2612594"/>
                              <a:gd name="GluePoint852X" fmla="*/ 1539405 w 2647519"/>
                              <a:gd name="GluePoint852Y" fmla="*/ 2603182 h 2612594"/>
                              <a:gd name="GluePoint853X" fmla="*/ 1521307 w 2647519"/>
                              <a:gd name="GluePoint853Y" fmla="*/ 2598419 h 2612594"/>
                              <a:gd name="GluePoint854X" fmla="*/ 1506067 w 2647519"/>
                              <a:gd name="GluePoint854Y" fmla="*/ 2598419 h 2612594"/>
                              <a:gd name="GluePoint855X" fmla="*/ 1479397 w 2647519"/>
                              <a:gd name="GluePoint855Y" fmla="*/ 2606992 h 2612594"/>
                              <a:gd name="GluePoint856X" fmla="*/ 1455585 w 2647519"/>
                              <a:gd name="GluePoint856Y" fmla="*/ 2608897 h 2612594"/>
                              <a:gd name="GluePoint857X" fmla="*/ 1431772 w 2647519"/>
                              <a:gd name="GluePoint857Y" fmla="*/ 2609849 h 2612594"/>
                              <a:gd name="GluePoint858X" fmla="*/ 1429185 w 2647519"/>
                              <a:gd name="GluePoint858Y" fmla="*/ 2608741 h 2612594"/>
                              <a:gd name="GluePoint859X" fmla="*/ 1407484 w 2647519"/>
                              <a:gd name="GluePoint859Y" fmla="*/ 2612588 h 2612594"/>
                              <a:gd name="GluePoint860X" fmla="*/ 1381290 w 2647519"/>
                              <a:gd name="GluePoint860Y" fmla="*/ 2607944 h 2612594"/>
                              <a:gd name="GluePoint861X" fmla="*/ 1382243 w 2647519"/>
                              <a:gd name="GluePoint861Y" fmla="*/ 2606992 h 2612594"/>
                              <a:gd name="GluePoint862X" fmla="*/ 1387005 w 2647519"/>
                              <a:gd name="GluePoint862Y" fmla="*/ 2600324 h 2612594"/>
                              <a:gd name="GluePoint863X" fmla="*/ 1365098 w 2647519"/>
                              <a:gd name="GluePoint863Y" fmla="*/ 2597467 h 2612594"/>
                              <a:gd name="GluePoint864X" fmla="*/ 1375575 w 2647519"/>
                              <a:gd name="GluePoint864Y" fmla="*/ 2591752 h 2612594"/>
                              <a:gd name="GluePoint865X" fmla="*/ 1407008 w 2647519"/>
                              <a:gd name="GluePoint865Y" fmla="*/ 2590799 h 2612594"/>
                              <a:gd name="GluePoint866X" fmla="*/ 1437488 w 2647519"/>
                              <a:gd name="GluePoint866Y" fmla="*/ 2589847 h 2612594"/>
                              <a:gd name="GluePoint867X" fmla="*/ 1481302 w 2647519"/>
                              <a:gd name="GluePoint867Y" fmla="*/ 2590799 h 2612594"/>
                              <a:gd name="GluePoint868X" fmla="*/ 1511782 w 2647519"/>
                              <a:gd name="GluePoint868Y" fmla="*/ 2587942 h 2612594"/>
                              <a:gd name="GluePoint869X" fmla="*/ 1568932 w 2647519"/>
                              <a:gd name="GluePoint869Y" fmla="*/ 2575559 h 2612594"/>
                              <a:gd name="GluePoint870X" fmla="*/ 1607032 w 2647519"/>
                              <a:gd name="GluePoint870Y" fmla="*/ 2566987 h 2612594"/>
                              <a:gd name="GluePoint871X" fmla="*/ 1635607 w 2647519"/>
                              <a:gd name="GluePoint871Y" fmla="*/ 2566034 h 2612594"/>
                              <a:gd name="GluePoint872X" fmla="*/ 1637595 w 2647519"/>
                              <a:gd name="GluePoint872Y" fmla="*/ 2565111 h 2612594"/>
                              <a:gd name="GluePoint873X" fmla="*/ 1609890 w 2647519"/>
                              <a:gd name="GluePoint873Y" fmla="*/ 2566035 h 2612594"/>
                              <a:gd name="GluePoint874X" fmla="*/ 1571790 w 2647519"/>
                              <a:gd name="GluePoint874Y" fmla="*/ 2574607 h 2612594"/>
                              <a:gd name="GluePoint875X" fmla="*/ 1514640 w 2647519"/>
                              <a:gd name="GluePoint875Y" fmla="*/ 2586990 h 2612594"/>
                              <a:gd name="GluePoint876X" fmla="*/ 1484160 w 2647519"/>
                              <a:gd name="GluePoint876Y" fmla="*/ 2589847 h 2612594"/>
                              <a:gd name="GluePoint877X" fmla="*/ 1440345 w 2647519"/>
                              <a:gd name="GluePoint877Y" fmla="*/ 2588895 h 2612594"/>
                              <a:gd name="GluePoint878X" fmla="*/ 1409865 w 2647519"/>
                              <a:gd name="GluePoint878Y" fmla="*/ 2589847 h 2612594"/>
                              <a:gd name="GluePoint879X" fmla="*/ 1378432 w 2647519"/>
                              <a:gd name="GluePoint879Y" fmla="*/ 2590800 h 2612594"/>
                              <a:gd name="GluePoint880X" fmla="*/ 1379385 w 2647519"/>
                              <a:gd name="GluePoint880Y" fmla="*/ 2586990 h 2612594"/>
                              <a:gd name="GluePoint881X" fmla="*/ 1386052 w 2647519"/>
                              <a:gd name="GluePoint881Y" fmla="*/ 2577465 h 2612594"/>
                              <a:gd name="GluePoint882X" fmla="*/ 1679422 w 2647519"/>
                              <a:gd name="GluePoint882Y" fmla="*/ 2528887 h 2612594"/>
                              <a:gd name="GluePoint883X" fmla="*/ 1878495 w 2647519"/>
                              <a:gd name="GluePoint883Y" fmla="*/ 2453640 h 2612594"/>
                              <a:gd name="GluePoint884X" fmla="*/ 1930882 w 2647519"/>
                              <a:gd name="GluePoint884Y" fmla="*/ 2426017 h 2612594"/>
                              <a:gd name="GluePoint885X" fmla="*/ 1960410 w 2647519"/>
                              <a:gd name="GluePoint885Y" fmla="*/ 2410777 h 2612594"/>
                              <a:gd name="GluePoint886X" fmla="*/ 1990890 w 2647519"/>
                              <a:gd name="GluePoint886Y" fmla="*/ 2394585 h 2612594"/>
                              <a:gd name="GluePoint887X" fmla="*/ 2048040 w 2647519"/>
                              <a:gd name="GluePoint887Y" fmla="*/ 2360295 h 2612594"/>
                              <a:gd name="GluePoint888X" fmla="*/ 2093760 w 2647519"/>
                              <a:gd name="GluePoint888Y" fmla="*/ 2325052 h 2612594"/>
                              <a:gd name="GluePoint889X" fmla="*/ 2179485 w 2647519"/>
                              <a:gd name="GluePoint889Y" fmla="*/ 2258377 h 2612594"/>
                              <a:gd name="GluePoint890X" fmla="*/ 2203297 w 2647519"/>
                              <a:gd name="GluePoint890Y" fmla="*/ 2239327 h 2612594"/>
                              <a:gd name="GluePoint891X" fmla="*/ 2226157 w 2647519"/>
                              <a:gd name="GluePoint891Y" fmla="*/ 2219325 h 2612594"/>
                              <a:gd name="GluePoint892X" fmla="*/ 2260447 w 2647519"/>
                              <a:gd name="GluePoint892Y" fmla="*/ 2187892 h 2612594"/>
                              <a:gd name="GluePoint893X" fmla="*/ 2274735 w 2647519"/>
                              <a:gd name="GluePoint893Y" fmla="*/ 2164080 h 2612594"/>
                              <a:gd name="GluePoint894X" fmla="*/ 2295258 w 2647519"/>
                              <a:gd name="GluePoint894Y" fmla="*/ 2145267 h 2612594"/>
                              <a:gd name="GluePoint895X" fmla="*/ 2295423 w 2647519"/>
                              <a:gd name="GluePoint895Y" fmla="*/ 2144085 h 2612594"/>
                              <a:gd name="GluePoint896X" fmla="*/ 2275688 w 2647519"/>
                              <a:gd name="GluePoint896Y" fmla="*/ 2162175 h 2612594"/>
                              <a:gd name="GluePoint897X" fmla="*/ 2261400 w 2647519"/>
                              <a:gd name="GluePoint897Y" fmla="*/ 2185987 h 2612594"/>
                              <a:gd name="GluePoint898X" fmla="*/ 2227110 w 2647519"/>
                              <a:gd name="GluePoint898Y" fmla="*/ 2217420 h 2612594"/>
                              <a:gd name="GluePoint899X" fmla="*/ 2204250 w 2647519"/>
                              <a:gd name="GluePoint899Y" fmla="*/ 2237422 h 2612594"/>
                              <a:gd name="GluePoint900X" fmla="*/ 2180438 w 2647519"/>
                              <a:gd name="GluePoint900Y" fmla="*/ 2256472 h 2612594"/>
                              <a:gd name="GluePoint901X" fmla="*/ 2094713 w 2647519"/>
                              <a:gd name="GluePoint901Y" fmla="*/ 2323147 h 2612594"/>
                              <a:gd name="GluePoint902X" fmla="*/ 2048993 w 2647519"/>
                              <a:gd name="GluePoint902Y" fmla="*/ 2358390 h 2612594"/>
                              <a:gd name="GluePoint903X" fmla="*/ 1991843 w 2647519"/>
                              <a:gd name="GluePoint903Y" fmla="*/ 2392680 h 2612594"/>
                              <a:gd name="GluePoint904X" fmla="*/ 1961363 w 2647519"/>
                              <a:gd name="GluePoint904Y" fmla="*/ 2408872 h 2612594"/>
                              <a:gd name="GluePoint905X" fmla="*/ 1931835 w 2647519"/>
                              <a:gd name="GluePoint905Y" fmla="*/ 2424112 h 2612594"/>
                              <a:gd name="GluePoint906X" fmla="*/ 1879448 w 2647519"/>
                              <a:gd name="GluePoint906Y" fmla="*/ 2451735 h 2612594"/>
                              <a:gd name="GluePoint907X" fmla="*/ 1680375 w 2647519"/>
                              <a:gd name="GluePoint907Y" fmla="*/ 2526982 h 2612594"/>
                              <a:gd name="GluePoint908X" fmla="*/ 1387005 w 2647519"/>
                              <a:gd name="GluePoint908Y" fmla="*/ 2575560 h 2612594"/>
                              <a:gd name="GluePoint909X" fmla="*/ 1365098 w 2647519"/>
                              <a:gd name="GluePoint909Y" fmla="*/ 2575560 h 2612594"/>
                              <a:gd name="GluePoint910X" fmla="*/ 1362240 w 2647519"/>
                              <a:gd name="GluePoint910Y" fmla="*/ 2567940 h 2612594"/>
                              <a:gd name="GluePoint911X" fmla="*/ 1339380 w 2647519"/>
                              <a:gd name="GluePoint911Y" fmla="*/ 2566987 h 2612594"/>
                              <a:gd name="GluePoint912X" fmla="*/ 1318425 w 2647519"/>
                              <a:gd name="GluePoint912Y" fmla="*/ 2575560 h 2612594"/>
                              <a:gd name="GluePoint913X" fmla="*/ 1257465 w 2647519"/>
                              <a:gd name="GluePoint913Y" fmla="*/ 2576512 h 2612594"/>
                              <a:gd name="GluePoint914X" fmla="*/ 1212698 w 2647519"/>
                              <a:gd name="GluePoint914Y" fmla="*/ 2574607 h 2612594"/>
                              <a:gd name="GluePoint915X" fmla="*/ 1190790 w 2647519"/>
                              <a:gd name="GluePoint915Y" fmla="*/ 2572702 h 2612594"/>
                              <a:gd name="GluePoint916X" fmla="*/ 1168883 w 2647519"/>
                              <a:gd name="GluePoint916Y" fmla="*/ 2568892 h 2612594"/>
                              <a:gd name="GluePoint917X" fmla="*/ 1182080 w 2647519"/>
                              <a:gd name="GluePoint917Y" fmla="*/ 2554816 h 2612594"/>
                              <a:gd name="GluePoint918X" fmla="*/ 1179360 w 2647519"/>
                              <a:gd name="GluePoint918Y" fmla="*/ 2555557 h 2612594"/>
                              <a:gd name="GluePoint919X" fmla="*/ 1130192 w 2647519"/>
                              <a:gd name="GluePoint919Y" fmla="*/ 2546452 h 2612594"/>
                              <a:gd name="GluePoint920X" fmla="*/ 1127925 w 2647519"/>
                              <a:gd name="GluePoint920Y" fmla="*/ 2546985 h 2612594"/>
                              <a:gd name="GluePoint921X" fmla="*/ 1033628 w 2647519"/>
                              <a:gd name="GluePoint921Y" fmla="*/ 2529840 h 2612594"/>
                              <a:gd name="GluePoint922X" fmla="*/ 996480 w 2647519"/>
                              <a:gd name="GluePoint922Y" fmla="*/ 2522220 h 2612594"/>
                              <a:gd name="GluePoint923X" fmla="*/ 964095 w 2647519"/>
                              <a:gd name="GluePoint923Y" fmla="*/ 2516505 h 2612594"/>
                              <a:gd name="GluePoint924X" fmla="*/ 925043 w 2647519"/>
                              <a:gd name="GluePoint924Y" fmla="*/ 2498407 h 2612594"/>
                              <a:gd name="GluePoint925X" fmla="*/ 876465 w 2647519"/>
                              <a:gd name="GluePoint925Y" fmla="*/ 2480310 h 2612594"/>
                              <a:gd name="GluePoint926X" fmla="*/ 825983 w 2647519"/>
                              <a:gd name="GluePoint926Y" fmla="*/ 2460307 h 2612594"/>
                              <a:gd name="GluePoint927X" fmla="*/ 834555 w 2647519"/>
                              <a:gd name="GluePoint927Y" fmla="*/ 2453640 h 2612594"/>
                              <a:gd name="GluePoint928X" fmla="*/ 869798 w 2647519"/>
                              <a:gd name="GluePoint928Y" fmla="*/ 2460307 h 2612594"/>
                              <a:gd name="GluePoint929X" fmla="*/ 885038 w 2647519"/>
                              <a:gd name="GluePoint929Y" fmla="*/ 2473642 h 2612594"/>
                              <a:gd name="GluePoint930X" fmla="*/ 937425 w 2647519"/>
                              <a:gd name="GluePoint930Y" fmla="*/ 2488882 h 2612594"/>
                              <a:gd name="GluePoint931X" fmla="*/ 1041248 w 2647519"/>
                              <a:gd name="GluePoint931Y" fmla="*/ 2515552 h 2612594"/>
                              <a:gd name="GluePoint932X" fmla="*/ 1066965 w 2647519"/>
                              <a:gd name="GluePoint932Y" fmla="*/ 2520315 h 2612594"/>
                              <a:gd name="GluePoint933X" fmla="*/ 1094588 w 2647519"/>
                              <a:gd name="GluePoint933Y" fmla="*/ 2525077 h 2612594"/>
                              <a:gd name="GluePoint934X" fmla="*/ 1125068 w 2647519"/>
                              <a:gd name="GluePoint934Y" fmla="*/ 2531745 h 2612594"/>
                              <a:gd name="GluePoint935X" fmla="*/ 1158657 w 2647519"/>
                              <a:gd name="GluePoint935Y" fmla="*/ 2539008 h 2612594"/>
                              <a:gd name="GluePoint936X" fmla="*/ 1161262 w 2647519"/>
                              <a:gd name="GluePoint936Y" fmla="*/ 2538412 h 2612594"/>
                              <a:gd name="GluePoint937X" fmla="*/ 1192695 w 2647519"/>
                              <a:gd name="GluePoint937Y" fmla="*/ 2543175 h 2612594"/>
                              <a:gd name="GluePoint938X" fmla="*/ 1193647 w 2647519"/>
                              <a:gd name="GluePoint938Y" fmla="*/ 2541270 h 2612594"/>
                              <a:gd name="GluePoint939X" fmla="*/ 1239367 w 2647519"/>
                              <a:gd name="GluePoint939Y" fmla="*/ 2543175 h 2612594"/>
                              <a:gd name="GluePoint940X" fmla="*/ 1246987 w 2647519"/>
                              <a:gd name="GluePoint940Y" fmla="*/ 2544127 h 2612594"/>
                              <a:gd name="GluePoint941X" fmla="*/ 1317472 w 2647519"/>
                              <a:gd name="GluePoint941Y" fmla="*/ 2544127 h 2612594"/>
                              <a:gd name="GluePoint942X" fmla="*/ 1368907 w 2647519"/>
                              <a:gd name="GluePoint942Y" fmla="*/ 2546032 h 2612594"/>
                              <a:gd name="GluePoint943X" fmla="*/ 1429867 w 2647519"/>
                              <a:gd name="GluePoint943Y" fmla="*/ 2541270 h 2612594"/>
                              <a:gd name="GluePoint944X" fmla="*/ 1437487 w 2647519"/>
                              <a:gd name="GluePoint944Y" fmla="*/ 2541270 h 2612594"/>
                              <a:gd name="GluePoint945X" fmla="*/ 1440345 w 2647519"/>
                              <a:gd name="GluePoint945Y" fmla="*/ 2548890 h 2612594"/>
                              <a:gd name="GluePoint946X" fmla="*/ 1500352 w 2647519"/>
                              <a:gd name="GluePoint946Y" fmla="*/ 2541270 h 2612594"/>
                              <a:gd name="GluePoint947X" fmla="*/ 1540357 w 2647519"/>
                              <a:gd name="GluePoint947Y" fmla="*/ 2531745 h 2612594"/>
                              <a:gd name="GluePoint948X" fmla="*/ 1563217 w 2647519"/>
                              <a:gd name="GluePoint948Y" fmla="*/ 2527935 h 2612594"/>
                              <a:gd name="GluePoint949X" fmla="*/ 1577505 w 2647519"/>
                              <a:gd name="GluePoint949Y" fmla="*/ 2526030 h 2612594"/>
                              <a:gd name="GluePoint950X" fmla="*/ 1608937 w 2647519"/>
                              <a:gd name="GluePoint950Y" fmla="*/ 2518410 h 2612594"/>
                              <a:gd name="GluePoint951X" fmla="*/ 1634655 w 2647519"/>
                              <a:gd name="GluePoint951Y" fmla="*/ 2512695 h 2612594"/>
                              <a:gd name="GluePoint952X" fmla="*/ 1660372 w 2647519"/>
                              <a:gd name="GluePoint952Y" fmla="*/ 2506027 h 2612594"/>
                              <a:gd name="GluePoint953X" fmla="*/ 1707545 w 2647519"/>
                              <a:gd name="GluePoint953Y" fmla="*/ 2497863 h 2612594"/>
                              <a:gd name="GluePoint954X" fmla="*/ 1713713 w 2647519"/>
                              <a:gd name="GluePoint954Y" fmla="*/ 2495550 h 2612594"/>
                              <a:gd name="GluePoint955X" fmla="*/ 1664183 w 2647519"/>
                              <a:gd name="GluePoint955Y" fmla="*/ 2504122 h 2612594"/>
                              <a:gd name="GluePoint956X" fmla="*/ 1638465 w 2647519"/>
                              <a:gd name="GluePoint956Y" fmla="*/ 2510790 h 2612594"/>
                              <a:gd name="GluePoint957X" fmla="*/ 1612748 w 2647519"/>
                              <a:gd name="GluePoint957Y" fmla="*/ 2516505 h 2612594"/>
                              <a:gd name="GluePoint958X" fmla="*/ 1581315 w 2647519"/>
                              <a:gd name="GluePoint958Y" fmla="*/ 2524125 h 2612594"/>
                              <a:gd name="GluePoint959X" fmla="*/ 1567028 w 2647519"/>
                              <a:gd name="GluePoint959Y" fmla="*/ 2526030 h 2612594"/>
                              <a:gd name="GluePoint960X" fmla="*/ 1544168 w 2647519"/>
                              <a:gd name="GluePoint960Y" fmla="*/ 2529840 h 2612594"/>
                              <a:gd name="GluePoint961X" fmla="*/ 1482255 w 2647519"/>
                              <a:gd name="GluePoint961Y" fmla="*/ 2535555 h 2612594"/>
                              <a:gd name="GluePoint962X" fmla="*/ 1440345 w 2647519"/>
                              <a:gd name="GluePoint962Y" fmla="*/ 2539365 h 2612594"/>
                              <a:gd name="GluePoint963X" fmla="*/ 1432725 w 2647519"/>
                              <a:gd name="GluePoint963Y" fmla="*/ 2539365 h 2612594"/>
                              <a:gd name="GluePoint964X" fmla="*/ 1371765 w 2647519"/>
                              <a:gd name="GluePoint964Y" fmla="*/ 2544127 h 2612594"/>
                              <a:gd name="GluePoint965X" fmla="*/ 1320330 w 2647519"/>
                              <a:gd name="GluePoint965Y" fmla="*/ 2542222 h 2612594"/>
                              <a:gd name="GluePoint966X" fmla="*/ 1249845 w 2647519"/>
                              <a:gd name="GluePoint966Y" fmla="*/ 2542222 h 2612594"/>
                              <a:gd name="GluePoint967X" fmla="*/ 1242225 w 2647519"/>
                              <a:gd name="GluePoint967Y" fmla="*/ 2541270 h 2612594"/>
                              <a:gd name="GluePoint968X" fmla="*/ 1212698 w 2647519"/>
                              <a:gd name="GluePoint968Y" fmla="*/ 2528887 h 2612594"/>
                              <a:gd name="GluePoint969X" fmla="*/ 1196505 w 2647519"/>
                              <a:gd name="GluePoint969Y" fmla="*/ 2539365 h 2612594"/>
                              <a:gd name="GluePoint970X" fmla="*/ 1196464 w 2647519"/>
                              <a:gd name="GluePoint970Y" fmla="*/ 2539447 h 2612594"/>
                              <a:gd name="GluePoint971X" fmla="*/ 1209840 w 2647519"/>
                              <a:gd name="GluePoint971Y" fmla="*/ 2530792 h 2612594"/>
                              <a:gd name="GluePoint972X" fmla="*/ 1239368 w 2647519"/>
                              <a:gd name="GluePoint972Y" fmla="*/ 2543174 h 2612594"/>
                              <a:gd name="GluePoint973X" fmla="*/ 1193648 w 2647519"/>
                              <a:gd name="GluePoint973Y" fmla="*/ 2541269 h 2612594"/>
                              <a:gd name="GluePoint974X" fmla="*/ 1194008 w 2647519"/>
                              <a:gd name="GluePoint974Y" fmla="*/ 2541036 h 2612594"/>
                              <a:gd name="GluePoint975X" fmla="*/ 1164120 w 2647519"/>
                              <a:gd name="GluePoint975Y" fmla="*/ 2536507 h 2612594"/>
                              <a:gd name="GluePoint976X" fmla="*/ 1128878 w 2647519"/>
                              <a:gd name="GluePoint976Y" fmla="*/ 2528887 h 2612594"/>
                              <a:gd name="GluePoint977X" fmla="*/ 1098398 w 2647519"/>
                              <a:gd name="GluePoint977Y" fmla="*/ 2522220 h 2612594"/>
                              <a:gd name="GluePoint978X" fmla="*/ 1070775 w 2647519"/>
                              <a:gd name="GluePoint978Y" fmla="*/ 2517457 h 2612594"/>
                              <a:gd name="GluePoint979X" fmla="*/ 1045058 w 2647519"/>
                              <a:gd name="GluePoint979Y" fmla="*/ 2512695 h 2612594"/>
                              <a:gd name="GluePoint980X" fmla="*/ 941235 w 2647519"/>
                              <a:gd name="GluePoint980Y" fmla="*/ 2486025 h 2612594"/>
                              <a:gd name="GluePoint981X" fmla="*/ 888848 w 2647519"/>
                              <a:gd name="GluePoint981Y" fmla="*/ 2470785 h 2612594"/>
                              <a:gd name="GluePoint982X" fmla="*/ 873608 w 2647519"/>
                              <a:gd name="GluePoint982Y" fmla="*/ 2457450 h 2612594"/>
                              <a:gd name="GluePoint983X" fmla="*/ 838365 w 2647519"/>
                              <a:gd name="GluePoint983Y" fmla="*/ 2450782 h 2612594"/>
                              <a:gd name="GluePoint984X" fmla="*/ 785978 w 2647519"/>
                              <a:gd name="GluePoint984Y" fmla="*/ 2424112 h 2612594"/>
                              <a:gd name="GluePoint985X" fmla="*/ 770738 w 2647519"/>
                              <a:gd name="GluePoint985Y" fmla="*/ 2425065 h 2612594"/>
                              <a:gd name="GluePoint986X" fmla="*/ 716445 w 2647519"/>
                              <a:gd name="GluePoint986Y" fmla="*/ 2397442 h 2612594"/>
                              <a:gd name="GluePoint987X" fmla="*/ 706920 w 2647519"/>
                              <a:gd name="GluePoint987Y" fmla="*/ 2380297 h 2612594"/>
                              <a:gd name="GluePoint988X" fmla="*/ 708825 w 2647519"/>
                              <a:gd name="GluePoint988Y" fmla="*/ 2379345 h 2612594"/>
                              <a:gd name="GluePoint989X" fmla="*/ 742163 w 2647519"/>
                              <a:gd name="GluePoint989Y" fmla="*/ 2397442 h 2612594"/>
                              <a:gd name="GluePoint990X" fmla="*/ 775500 w 2647519"/>
                              <a:gd name="GluePoint990Y" fmla="*/ 2415540 h 2612594"/>
                              <a:gd name="GluePoint991X" fmla="*/ 785025 w 2647519"/>
                              <a:gd name="GluePoint991Y" fmla="*/ 2409825 h 2612594"/>
                              <a:gd name="GluePoint992X" fmla="*/ 745973 w 2647519"/>
                              <a:gd name="GluePoint992Y" fmla="*/ 2384107 h 2612594"/>
                              <a:gd name="GluePoint993X" fmla="*/ 713588 w 2647519"/>
                              <a:gd name="GluePoint993Y" fmla="*/ 2369820 h 2612594"/>
                              <a:gd name="GluePoint994X" fmla="*/ 668820 w 2647519"/>
                              <a:gd name="GluePoint994Y" fmla="*/ 2344102 h 2612594"/>
                              <a:gd name="GluePoint995X" fmla="*/ 630720 w 2647519"/>
                              <a:gd name="GluePoint995Y" fmla="*/ 2319337 h 2612594"/>
                              <a:gd name="GluePoint996X" fmla="*/ 570713 w 2647519"/>
                              <a:gd name="GluePoint996Y" fmla="*/ 2293620 h 2612594"/>
                              <a:gd name="GluePoint997X" fmla="*/ 547853 w 2647519"/>
                              <a:gd name="GluePoint997Y" fmla="*/ 2274570 h 2612594"/>
                              <a:gd name="GluePoint998X" fmla="*/ 552615 w 2647519"/>
                              <a:gd name="GluePoint998Y" fmla="*/ 2272665 h 2612594"/>
                              <a:gd name="GluePoint999X" fmla="*/ 575475 w 2647519"/>
                              <a:gd name="GluePoint999Y" fmla="*/ 2279332 h 2612594"/>
                              <a:gd name="GluePoint1000X" fmla="*/ 527850 w 2647519"/>
                              <a:gd name="GluePoint1000Y" fmla="*/ 2229802 h 2612594"/>
                              <a:gd name="GluePoint1001X" fmla="*/ 501180 w 2647519"/>
                              <a:gd name="GluePoint1001Y" fmla="*/ 2207895 h 2612594"/>
                              <a:gd name="GluePoint1002X" fmla="*/ 476415 w 2647519"/>
                              <a:gd name="GluePoint1002Y" fmla="*/ 2185987 h 2612594"/>
                              <a:gd name="GluePoint1003X" fmla="*/ 444983 w 2647519"/>
                              <a:gd name="GluePoint1003Y" fmla="*/ 2160270 h 2612594"/>
                              <a:gd name="GluePoint1004X" fmla="*/ 399263 w 2647519"/>
                              <a:gd name="GluePoint1004Y" fmla="*/ 2109787 h 2612594"/>
                              <a:gd name="GluePoint1005X" fmla="*/ 396126 w 2647519"/>
                              <a:gd name="GluePoint1005Y" fmla="*/ 2099983 h 2612594"/>
                              <a:gd name="GluePoint1006X" fmla="*/ 386880 w 2647519"/>
                              <a:gd name="GluePoint1006Y" fmla="*/ 2090737 h 2612594"/>
                              <a:gd name="GluePoint1007X" fmla="*/ 355448 w 2647519"/>
                              <a:gd name="GluePoint1007Y" fmla="*/ 2056447 h 2612594"/>
                              <a:gd name="GluePoint1008X" fmla="*/ 351638 w 2647519"/>
                              <a:gd name="GluePoint1008Y" fmla="*/ 2039302 h 2612594"/>
                              <a:gd name="GluePoint1009X" fmla="*/ 339255 w 2647519"/>
                              <a:gd name="GluePoint1009Y" fmla="*/ 2022157 h 2612594"/>
                              <a:gd name="GluePoint1010X" fmla="*/ 337780 w 2647519"/>
                              <a:gd name="GluePoint1010Y" fmla="*/ 2019844 h 2612594"/>
                              <a:gd name="GluePoint1011X" fmla="*/ 323062 w 2647519"/>
                              <a:gd name="GluePoint1011Y" fmla="*/ 2009774 h 2612594"/>
                              <a:gd name="GluePoint1012X" fmla="*/ 294487 w 2647519"/>
                              <a:gd name="GluePoint1012Y" fmla="*/ 1968817 h 2612594"/>
                              <a:gd name="GluePoint1013X" fmla="*/ 278295 w 2647519"/>
                              <a:gd name="GluePoint1013Y" fmla="*/ 1930717 h 2612594"/>
                              <a:gd name="GluePoint1014X" fmla="*/ 276390 w 2647519"/>
                              <a:gd name="GluePoint1014Y" fmla="*/ 1930717 h 2612594"/>
                              <a:gd name="GluePoint1015X" fmla="*/ 254483 w 2647519"/>
                              <a:gd name="GluePoint1015Y" fmla="*/ 1888807 h 2612594"/>
                              <a:gd name="GluePoint1016X" fmla="*/ 233528 w 2647519"/>
                              <a:gd name="GluePoint1016Y" fmla="*/ 1846897 h 2612594"/>
                              <a:gd name="GluePoint1017X" fmla="*/ 211620 w 2647519"/>
                              <a:gd name="GluePoint1017Y" fmla="*/ 1798320 h 2612594"/>
                              <a:gd name="GluePoint1018X" fmla="*/ 191618 w 2647519"/>
                              <a:gd name="GluePoint1018Y" fmla="*/ 1748790 h 2612594"/>
                              <a:gd name="GluePoint1019X" fmla="*/ 211620 w 2647519"/>
                              <a:gd name="GluePoint1019Y" fmla="*/ 1782127 h 2612594"/>
                              <a:gd name="GluePoint1020X" fmla="*/ 231623 w 2647519"/>
                              <a:gd name="GluePoint1020Y" fmla="*/ 1824037 h 2612594"/>
                              <a:gd name="GluePoint1021X" fmla="*/ 238290 w 2647519"/>
                              <a:gd name="GluePoint1021Y" fmla="*/ 1846897 h 2612594"/>
                              <a:gd name="GluePoint1022X" fmla="*/ 241046 w 2647519"/>
                              <a:gd name="GluePoint1022Y" fmla="*/ 1850938 h 2612594"/>
                              <a:gd name="GluePoint1023X" fmla="*/ 237654 w 2647519"/>
                              <a:gd name="GluePoint1023Y" fmla="*/ 1833303 h 2612594"/>
                              <a:gd name="GluePoint1024X" fmla="*/ 228809 w 2647519"/>
                              <a:gd name="GluePoint1024Y" fmla="*/ 1817250 h 2612594"/>
                              <a:gd name="GluePoint1025X" fmla="*/ 214411 w 2647519"/>
                              <a:gd name="GluePoint1025Y" fmla="*/ 1784874 h 2612594"/>
                              <a:gd name="GluePoint1026X" fmla="*/ 197332 w 2647519"/>
                              <a:gd name="GluePoint1026Y" fmla="*/ 1756409 h 2612594"/>
                              <a:gd name="GluePoint1027X" fmla="*/ 176377 w 2647519"/>
                              <a:gd name="GluePoint1027Y" fmla="*/ 1699259 h 2612594"/>
                              <a:gd name="GluePoint1028X" fmla="*/ 158424 w 2647519"/>
                              <a:gd name="GluePoint1028Y" fmla="*/ 1640674 h 2612594"/>
                              <a:gd name="GluePoint1029X" fmla="*/ 152529 w 2647519"/>
                              <a:gd name="GluePoint1029Y" fmla="*/ 1623596 h 2612594"/>
                              <a:gd name="GluePoint1030X" fmla="*/ 126853 w 2647519"/>
                              <a:gd name="GluePoint1030Y" fmla="*/ 1521108 h 2612594"/>
                              <a:gd name="GluePoint1031X" fmla="*/ 115498 w 2647519"/>
                              <a:gd name="GluePoint1031Y" fmla="*/ 1446707 h 2612594"/>
                              <a:gd name="GluePoint1032X" fmla="*/ 115417 w 2647519"/>
                              <a:gd name="GluePoint1032Y" fmla="*/ 1448752 h 2612594"/>
                              <a:gd name="GluePoint1033X" fmla="*/ 116370 w 2647519"/>
                              <a:gd name="GluePoint1033Y" fmla="*/ 1463992 h 2612594"/>
                              <a:gd name="GluePoint1034X" fmla="*/ 121132 w 2647519"/>
                              <a:gd name="GluePoint1034Y" fmla="*/ 1499235 h 2612594"/>
                              <a:gd name="GluePoint1035X" fmla="*/ 126847 w 2647519"/>
                              <a:gd name="GluePoint1035Y" fmla="*/ 1535430 h 2612594"/>
                              <a:gd name="GluePoint1036X" fmla="*/ 117322 w 2647519"/>
                              <a:gd name="GluePoint1036Y" fmla="*/ 1503997 h 2612594"/>
                              <a:gd name="GluePoint1037X" fmla="*/ 110655 w 2647519"/>
                              <a:gd name="GluePoint1037Y" fmla="*/ 1463992 h 2612594"/>
                              <a:gd name="GluePoint1038X" fmla="*/ 103035 w 2647519"/>
                              <a:gd name="GluePoint1038Y" fmla="*/ 1463992 h 2612594"/>
                              <a:gd name="GluePoint1039X" fmla="*/ 98272 w 2647519"/>
                              <a:gd name="GluePoint1039Y" fmla="*/ 1427797 h 2612594"/>
                              <a:gd name="GluePoint1040X" fmla="*/ 91605 w 2647519"/>
                              <a:gd name="GluePoint1040Y" fmla="*/ 1404937 h 2612594"/>
                              <a:gd name="GluePoint1041X" fmla="*/ 85890 w 2647519"/>
                              <a:gd name="GluePoint1041Y" fmla="*/ 1383030 h 2612594"/>
                              <a:gd name="GluePoint1042X" fmla="*/ 69697 w 2647519"/>
                              <a:gd name="GluePoint1042Y" fmla="*/ 1365885 h 2612594"/>
                              <a:gd name="GluePoint1043X" fmla="*/ 64935 w 2647519"/>
                              <a:gd name="GluePoint1043Y" fmla="*/ 1365885 h 2612594"/>
                              <a:gd name="GluePoint1044X" fmla="*/ 60172 w 2647519"/>
                              <a:gd name="GluePoint1044Y" fmla="*/ 1342072 h 2612594"/>
                              <a:gd name="GluePoint1045X" fmla="*/ 58267 w 2647519"/>
                              <a:gd name="GluePoint1045Y" fmla="*/ 1311592 h 2612594"/>
                              <a:gd name="GluePoint1046X" fmla="*/ 62077 w 2647519"/>
                              <a:gd name="GluePoint1046Y" fmla="*/ 1268730 h 2612594"/>
                              <a:gd name="GluePoint1047X" fmla="*/ 63982 w 2647519"/>
                              <a:gd name="GluePoint1047Y" fmla="*/ 1253490 h 2612594"/>
                              <a:gd name="GluePoint1048X" fmla="*/ 67226 w 2647519"/>
                              <a:gd name="GluePoint1048Y" fmla="*/ 1243037 h 2612594"/>
                              <a:gd name="GluePoint1049X" fmla="*/ 65649 w 2647519"/>
                              <a:gd name="GluePoint1049Y" fmla="*/ 1219200 h 2612594"/>
                              <a:gd name="GluePoint1050X" fmla="*/ 67792 w 2647519"/>
                              <a:gd name="GluePoint1050Y" fmla="*/ 1183957 h 2612594"/>
                              <a:gd name="GluePoint1051X" fmla="*/ 71602 w 2647519"/>
                              <a:gd name="GluePoint1051Y" fmla="*/ 1176814 h 2612594"/>
                              <a:gd name="GluePoint1052X" fmla="*/ 71602 w 2647519"/>
                              <a:gd name="GluePoint1052Y" fmla="*/ 1172527 h 2612594"/>
                              <a:gd name="GluePoint1053X" fmla="*/ 63982 w 2647519"/>
                              <a:gd name="GluePoint1053Y" fmla="*/ 1186815 h 2612594"/>
                              <a:gd name="GluePoint1054X" fmla="*/ 57315 w 2647519"/>
                              <a:gd name="GluePoint1054Y" fmla="*/ 1177290 h 2612594"/>
                              <a:gd name="GluePoint1055X" fmla="*/ 44932 w 2647519"/>
                              <a:gd name="GluePoint1055Y" fmla="*/ 1160145 h 2612594"/>
                              <a:gd name="GluePoint1056X" fmla="*/ 42670 w 2647519"/>
                              <a:gd name="GluePoint1056Y" fmla="*/ 1146572 h 2612594"/>
                              <a:gd name="GluePoint1057X" fmla="*/ 42075 w 2647519"/>
                              <a:gd name="GluePoint1057Y" fmla="*/ 1147762 h 2612594"/>
                              <a:gd name="GluePoint1058X" fmla="*/ 38265 w 2647519"/>
                              <a:gd name="GluePoint1058Y" fmla="*/ 1185862 h 2612594"/>
                              <a:gd name="GluePoint1059X" fmla="*/ 35407 w 2647519"/>
                              <a:gd name="GluePoint1059Y" fmla="*/ 1223962 h 2612594"/>
                              <a:gd name="GluePoint1060X" fmla="*/ 32550 w 2647519"/>
                              <a:gd name="GluePoint1060Y" fmla="*/ 1253490 h 2612594"/>
                              <a:gd name="GluePoint1061X" fmla="*/ 32550 w 2647519"/>
                              <a:gd name="GluePoint1061Y" fmla="*/ 1314449 h 2612594"/>
                              <a:gd name="GluePoint1062X" fmla="*/ 33502 w 2647519"/>
                              <a:gd name="GluePoint1062Y" fmla="*/ 1345882 h 2612594"/>
                              <a:gd name="GluePoint1063X" fmla="*/ 35407 w 2647519"/>
                              <a:gd name="GluePoint1063Y" fmla="*/ 1377314 h 2612594"/>
                              <a:gd name="GluePoint1064X" fmla="*/ 26835 w 2647519"/>
                              <a:gd name="GluePoint1064Y" fmla="*/ 1406842 h 2612594"/>
                              <a:gd name="GluePoint1065X" fmla="*/ 24930 w 2647519"/>
                              <a:gd name="GluePoint1065Y" fmla="*/ 1406842 h 2612594"/>
                              <a:gd name="GluePoint1066X" fmla="*/ 19215 w 2647519"/>
                              <a:gd name="GluePoint1066Y" fmla="*/ 1349692 h 2612594"/>
                              <a:gd name="GluePoint1067X" fmla="*/ 19215 w 2647519"/>
                              <a:gd name="GluePoint1067Y" fmla="*/ 1290637 h 2612594"/>
                              <a:gd name="GluePoint1068X" fmla="*/ 23977 w 2647519"/>
                              <a:gd name="GluePoint1068Y" fmla="*/ 1244917 h 2612594"/>
                              <a:gd name="GluePoint1069X" fmla="*/ 32546 w 2647519"/>
                              <a:gd name="GluePoint1069Y" fmla="*/ 1253485 h 2612594"/>
                              <a:gd name="GluePoint1070X" fmla="*/ 24930 w 2647519"/>
                              <a:gd name="GluePoint1070Y" fmla="*/ 1243965 h 2612594"/>
                              <a:gd name="GluePoint1071X" fmla="*/ 23025 w 2647519"/>
                              <a:gd name="GluePoint1071Y" fmla="*/ 1209675 h 2612594"/>
                              <a:gd name="GluePoint1072X" fmla="*/ 24930 w 2647519"/>
                              <a:gd name="GluePoint1072Y" fmla="*/ 1157287 h 2612594"/>
                              <a:gd name="GluePoint1073X" fmla="*/ 25882 w 2647519"/>
                              <a:gd name="GluePoint1073Y" fmla="*/ 1143000 h 2612594"/>
                              <a:gd name="GluePoint1074X" fmla="*/ 28740 w 2647519"/>
                              <a:gd name="GluePoint1074Y" fmla="*/ 1119187 h 2612594"/>
                              <a:gd name="GluePoint1075X" fmla="*/ 40170 w 2647519"/>
                              <a:gd name="GluePoint1075Y" fmla="*/ 1076325 h 2612594"/>
                              <a:gd name="GluePoint1076X" fmla="*/ 45865 w 2647519"/>
                              <a:gd name="GluePoint1076Y" fmla="*/ 1047851 h 2612594"/>
                              <a:gd name="GluePoint1077X" fmla="*/ 43980 w 2647519"/>
                              <a:gd name="GluePoint1077Y" fmla="*/ 1041082 h 2612594"/>
                              <a:gd name="GluePoint1078X" fmla="*/ 37312 w 2647519"/>
                              <a:gd name="GluePoint1078Y" fmla="*/ 1079182 h 2612594"/>
                              <a:gd name="GluePoint1079X" fmla="*/ 25882 w 2647519"/>
                              <a:gd name="GluePoint1079Y" fmla="*/ 1122045 h 2612594"/>
                              <a:gd name="GluePoint1080X" fmla="*/ 23025 w 2647519"/>
                              <a:gd name="GluePoint1080Y" fmla="*/ 1145857 h 2612594"/>
                              <a:gd name="GluePoint1081X" fmla="*/ 22072 w 2647519"/>
                              <a:gd name="GluePoint1081Y" fmla="*/ 1160145 h 2612594"/>
                              <a:gd name="GluePoint1082X" fmla="*/ 20167 w 2647519"/>
                              <a:gd name="GluePoint1082Y" fmla="*/ 1212532 h 2612594"/>
                              <a:gd name="GluePoint1083X" fmla="*/ 22072 w 2647519"/>
                              <a:gd name="GluePoint1083Y" fmla="*/ 1246822 h 2612594"/>
                              <a:gd name="GluePoint1084X" fmla="*/ 17310 w 2647519"/>
                              <a:gd name="GluePoint1084Y" fmla="*/ 1292542 h 2612594"/>
                              <a:gd name="GluePoint1085X" fmla="*/ 17310 w 2647519"/>
                              <a:gd name="GluePoint1085Y" fmla="*/ 1351597 h 2612594"/>
                              <a:gd name="GluePoint1086X" fmla="*/ 23025 w 2647519"/>
                              <a:gd name="GluePoint1086Y" fmla="*/ 1408747 h 2612594"/>
                              <a:gd name="GluePoint1087X" fmla="*/ 24930 w 2647519"/>
                              <a:gd name="GluePoint1087Y" fmla="*/ 1408747 h 2612594"/>
                              <a:gd name="GluePoint1088X" fmla="*/ 37312 w 2647519"/>
                              <a:gd name="GluePoint1088Y" fmla="*/ 1463040 h 2612594"/>
                              <a:gd name="GluePoint1089X" fmla="*/ 43980 w 2647519"/>
                              <a:gd name="GluePoint1089Y" fmla="*/ 1507807 h 2612594"/>
                              <a:gd name="GluePoint1090X" fmla="*/ 58267 w 2647519"/>
                              <a:gd name="GluePoint1090Y" fmla="*/ 1553527 h 2612594"/>
                              <a:gd name="GluePoint1091X" fmla="*/ 80770 w 2647519"/>
                              <a:gd name="GluePoint1091Y" fmla="*/ 1651843 h 2612594"/>
                              <a:gd name="GluePoint1092X" fmla="*/ 82734 w 2647519"/>
                              <a:gd name="GluePoint1092Y" fmla="*/ 1670685 h 2612594"/>
                              <a:gd name="GluePoint1093X" fmla="*/ 86843 w 2647519"/>
                              <a:gd name="GluePoint1093Y" fmla="*/ 1670685 h 2612594"/>
                              <a:gd name="GluePoint1094X" fmla="*/ 107798 w 2647519"/>
                              <a:gd name="GluePoint1094Y" fmla="*/ 1721167 h 2612594"/>
                              <a:gd name="GluePoint1095X" fmla="*/ 115418 w 2647519"/>
                              <a:gd name="GluePoint1095Y" fmla="*/ 1746885 h 2612594"/>
                              <a:gd name="GluePoint1096X" fmla="*/ 101130 w 2647519"/>
                              <a:gd name="GluePoint1096Y" fmla="*/ 1724977 h 2612594"/>
                              <a:gd name="GluePoint1097X" fmla="*/ 85890 w 2647519"/>
                              <a:gd name="GluePoint1097Y" fmla="*/ 1690687 h 2612594"/>
                              <a:gd name="GluePoint1098X" fmla="*/ 84938 w 2647519"/>
                              <a:gd name="GluePoint1098Y" fmla="*/ 1700212 h 2612594"/>
                              <a:gd name="GluePoint1099X" fmla="*/ 76651 w 2647519"/>
                              <a:gd name="GluePoint1099Y" fmla="*/ 1674524 h 2612594"/>
                              <a:gd name="GluePoint1100X" fmla="*/ 70650 w 2647519"/>
                              <a:gd name="GluePoint1100Y" fmla="*/ 1675447 h 2612594"/>
                              <a:gd name="GluePoint1101X" fmla="*/ 63982 w 2647519"/>
                              <a:gd name="GluePoint1101Y" fmla="*/ 1653540 h 2612594"/>
                              <a:gd name="GluePoint1102X" fmla="*/ 41122 w 2647519"/>
                              <a:gd name="GluePoint1102Y" fmla="*/ 1601152 h 2612594"/>
                              <a:gd name="GluePoint1103X" fmla="*/ 26835 w 2647519"/>
                              <a:gd name="GluePoint1103Y" fmla="*/ 1554480 h 2612594"/>
                              <a:gd name="GluePoint1104X" fmla="*/ 25882 w 2647519"/>
                              <a:gd name="GluePoint1104Y" fmla="*/ 1515427 h 2612594"/>
                              <a:gd name="GluePoint1105X" fmla="*/ 19215 w 2647519"/>
                              <a:gd name="GluePoint1105Y" fmla="*/ 1469707 h 2612594"/>
                              <a:gd name="GluePoint1106X" fmla="*/ 14452 w 2647519"/>
                              <a:gd name="GluePoint1106Y" fmla="*/ 1423987 h 2612594"/>
                              <a:gd name="GluePoint1107X" fmla="*/ 3975 w 2647519"/>
                              <a:gd name="GluePoint1107Y" fmla="*/ 1390650 h 2612594"/>
                              <a:gd name="GluePoint1108X" fmla="*/ 10642 w 2647519"/>
                              <a:gd name="GluePoint1108Y" fmla="*/ 1213485 h 2612594"/>
                              <a:gd name="GluePoint1109X" fmla="*/ 17310 w 2647519"/>
                              <a:gd name="GluePoint1109Y" fmla="*/ 1167765 h 2612594"/>
                              <a:gd name="GluePoint1110X" fmla="*/ 11595 w 2647519"/>
                              <a:gd name="GluePoint1110Y" fmla="*/ 1143000 h 2612594"/>
                              <a:gd name="GluePoint1111X" fmla="*/ 23025 w 2647519"/>
                              <a:gd name="GluePoint1111Y" fmla="*/ 1074420 h 2612594"/>
                              <a:gd name="GluePoint1112X" fmla="*/ 25882 w 2647519"/>
                              <a:gd name="GluePoint1112Y" fmla="*/ 1058227 h 2612594"/>
                              <a:gd name="GluePoint1113X" fmla="*/ 33502 w 2647519"/>
                              <a:gd name="GluePoint1113Y" fmla="*/ 1002982 h 2612594"/>
                              <a:gd name="GluePoint1114X" fmla="*/ 53505 w 2647519"/>
                              <a:gd name="GluePoint1114Y" fmla="*/ 962977 h 2612594"/>
                              <a:gd name="GluePoint1115X" fmla="*/ 48742 w 2647519"/>
                              <a:gd name="GluePoint1115Y" fmla="*/ 1017270 h 2612594"/>
                              <a:gd name="GluePoint1116X" fmla="*/ 53503 w 2647519"/>
                              <a:gd name="GluePoint1116Y" fmla="*/ 1007964 h 2612594"/>
                              <a:gd name="GluePoint1117X" fmla="*/ 56362 w 2647519"/>
                              <a:gd name="GluePoint1117Y" fmla="*/ 985718 h 2612594"/>
                              <a:gd name="GluePoint1118X" fmla="*/ 57315 w 2647519"/>
                              <a:gd name="GluePoint1118Y" fmla="*/ 961072 h 2612594"/>
                              <a:gd name="GluePoint1119X" fmla="*/ 65887 w 2647519"/>
                              <a:gd name="GluePoint1119Y" fmla="*/ 929639 h 2612594"/>
                              <a:gd name="GluePoint1120X" fmla="*/ 79222 w 2647519"/>
                              <a:gd name="GluePoint1120Y" fmla="*/ 882014 h 2612594"/>
                              <a:gd name="GluePoint1121X" fmla="*/ 95415 w 2647519"/>
                              <a:gd name="GluePoint1121Y" fmla="*/ 833437 h 2612594"/>
                              <a:gd name="GluePoint1122X" fmla="*/ 96628 w 2647519"/>
                              <a:gd name="GluePoint1122Y" fmla="*/ 832072 h 2612594"/>
                              <a:gd name="GluePoint1123X" fmla="*/ 103988 w 2647519"/>
                              <a:gd name="GluePoint1123Y" fmla="*/ 793432 h 2612594"/>
                              <a:gd name="GluePoint1124X" fmla="*/ 114465 w 2647519"/>
                              <a:gd name="GluePoint1124Y" fmla="*/ 765809 h 2612594"/>
                              <a:gd name="GluePoint1125X" fmla="*/ 126848 w 2647519"/>
                              <a:gd name="GluePoint1125Y" fmla="*/ 742949 h 2612594"/>
                              <a:gd name="GluePoint1126X" fmla="*/ 151613 w 2647519"/>
                              <a:gd name="GluePoint1126Y" fmla="*/ 695324 h 2612594"/>
                              <a:gd name="GluePoint1127X" fmla="*/ 171615 w 2647519"/>
                              <a:gd name="GluePoint1127Y" fmla="*/ 652462 h 2612594"/>
                              <a:gd name="GluePoint1128X" fmla="*/ 200190 w 2647519"/>
                              <a:gd name="GluePoint1128Y" fmla="*/ 597217 h 2612594"/>
                              <a:gd name="GluePoint1129X" fmla="*/ 221145 w 2647519"/>
                              <a:gd name="GluePoint1129Y" fmla="*/ 573404 h 2612594"/>
                              <a:gd name="GluePoint1130X" fmla="*/ 238290 w 2647519"/>
                              <a:gd name="GluePoint1130Y" fmla="*/ 540067 h 2612594"/>
                              <a:gd name="GluePoint1131X" fmla="*/ 252578 w 2647519"/>
                              <a:gd name="GluePoint1131Y" fmla="*/ 519112 h 2612594"/>
                              <a:gd name="GluePoint1132X" fmla="*/ 267818 w 2647519"/>
                              <a:gd name="GluePoint1132Y" fmla="*/ 511492 h 2612594"/>
                              <a:gd name="GluePoint1133X" fmla="*/ 271628 w 2647519"/>
                              <a:gd name="GluePoint1133Y" fmla="*/ 505777 h 2612594"/>
                              <a:gd name="GluePoint1134X" fmla="*/ 286868 w 2647519"/>
                              <a:gd name="GluePoint1134Y" fmla="*/ 475297 h 2612594"/>
                              <a:gd name="GluePoint1135X" fmla="*/ 316395 w 2647519"/>
                              <a:gd name="GluePoint1135Y" fmla="*/ 441007 h 2612594"/>
                              <a:gd name="GluePoint1136X" fmla="*/ 317199 w 2647519"/>
                              <a:gd name="GluePoint1136Y" fmla="*/ 455339 h 2612594"/>
                              <a:gd name="GluePoint1137X" fmla="*/ 315045 w 2647519"/>
                              <a:gd name="GluePoint1137Y" fmla="*/ 461363 h 2612594"/>
                              <a:gd name="GluePoint1138X" fmla="*/ 345922 w 2647519"/>
                              <a:gd name="GluePoint1138Y" fmla="*/ 429577 h 2612594"/>
                              <a:gd name="GluePoint1139X" fmla="*/ 361162 w 2647519"/>
                              <a:gd name="GluePoint1139Y" fmla="*/ 409575 h 2612594"/>
                              <a:gd name="GluePoint1140X" fmla="*/ 381165 w 2647519"/>
                              <a:gd name="GluePoint1140Y" fmla="*/ 390525 h 2612594"/>
                              <a:gd name="GluePoint1141X" fmla="*/ 382889 w 2647519"/>
                              <a:gd name="GluePoint1141Y" fmla="*/ 392440 h 2612594"/>
                              <a:gd name="GluePoint1142X" fmla="*/ 382118 w 2647519"/>
                              <a:gd name="GluePoint1142Y" fmla="*/ 391477 h 2612594"/>
                              <a:gd name="GluePoint1143X" fmla="*/ 406883 w 2647519"/>
                              <a:gd name="GluePoint1143Y" fmla="*/ 366712 h 2612594"/>
                              <a:gd name="GluePoint1144X" fmla="*/ 431648 w 2647519"/>
                              <a:gd name="GluePoint1144Y" fmla="*/ 343852 h 2612594"/>
                              <a:gd name="GluePoint1145X" fmla="*/ 458318 w 2647519"/>
                              <a:gd name="GluePoint1145Y" fmla="*/ 315277 h 2612594"/>
                              <a:gd name="GluePoint1146X" fmla="*/ 495465 w 2647519"/>
                              <a:gd name="GluePoint1146Y" fmla="*/ 287654 h 2612594"/>
                              <a:gd name="GluePoint1147X" fmla="*/ 535470 w 2647519"/>
                              <a:gd name="GluePoint1147Y" fmla="*/ 258127 h 2612594"/>
                              <a:gd name="GluePoint1148X" fmla="*/ 559389 w 2647519"/>
                              <a:gd name="GluePoint1148Y" fmla="*/ 241440 h 2612594"/>
                              <a:gd name="GluePoint1149X" fmla="*/ 575475 w 2647519"/>
                              <a:gd name="GluePoint1149Y" fmla="*/ 226694 h 2612594"/>
                              <a:gd name="GluePoint1150X" fmla="*/ 604050 w 2647519"/>
                              <a:gd name="GluePoint1150Y" fmla="*/ 209549 h 2612594"/>
                              <a:gd name="GluePoint1151X" fmla="*/ 634530 w 2647519"/>
                              <a:gd name="GluePoint1151Y" fmla="*/ 193357 h 2612594"/>
                              <a:gd name="GluePoint1152X" fmla="*/ 638565 w 2647519"/>
                              <a:gd name="GluePoint1152Y" fmla="*/ 191282 h 2612594"/>
                              <a:gd name="GluePoint1153X" fmla="*/ 648937 w 2647519"/>
                              <a:gd name="GluePoint1153Y" fmla="*/ 181094 h 2612594"/>
                              <a:gd name="GluePoint1154X" fmla="*/ 665963 w 2647519"/>
                              <a:gd name="GluePoint1154Y" fmla="*/ 168592 h 2612594"/>
                              <a:gd name="GluePoint1155X" fmla="*/ 684656 w 2647519"/>
                              <a:gd name="GluePoint1155Y" fmla="*/ 159067 h 2612594"/>
                              <a:gd name="GluePoint1156X" fmla="*/ 697880 w 2647519"/>
                              <a:gd name="GluePoint1156Y" fmla="*/ 156023 h 2612594"/>
                              <a:gd name="GluePoint1157X" fmla="*/ 700252 w 2647519"/>
                              <a:gd name="GluePoint1157Y" fmla="*/ 154304 h 2612594"/>
                              <a:gd name="GluePoint1158X" fmla="*/ 959332 w 2647519"/>
                              <a:gd name="GluePoint1158Y" fmla="*/ 49529 h 2612594"/>
                              <a:gd name="GluePoint1159X" fmla="*/ 968945 w 2647519"/>
                              <a:gd name="GluePoint1159Y" fmla="*/ 47439 h 2612594"/>
                              <a:gd name="GluePoint1160X" fmla="*/ 995527 w 2647519"/>
                              <a:gd name="GluePoint1160Y" fmla="*/ 38099 h 2612594"/>
                              <a:gd name="GluePoint1161X" fmla="*/ 1013863 w 2647519"/>
                              <a:gd name="GluePoint1161Y" fmla="*/ 34408 h 2612594"/>
                              <a:gd name="GluePoint1162X" fmla="*/ 1023424 w 2647519"/>
                              <a:gd name="GluePoint1162Y" fmla="*/ 34327 h 2612594"/>
                              <a:gd name="GluePoint1163X" fmla="*/ 1026960 w 2647519"/>
                              <a:gd name="GluePoint1163Y" fmla="*/ 33337 h 2612594"/>
                              <a:gd name="GluePoint1164X" fmla="*/ 1244130 w 2647519"/>
                              <a:gd name="GluePoint1164Y" fmla="*/ 4762 h 2612594"/>
                              <a:gd name="GluePoint1165X" fmla="*/ 1305804 w 2647519"/>
                              <a:gd name="GluePoint1165Y" fmla="*/ 4524 h 2612594"/>
                              <a:gd name="GluePoint1166X" fmla="*/ 1371765 w 2647519"/>
                              <a:gd name="GluePoint1166Y" fmla="*/ 5714 h 2612594"/>
                              <a:gd name="GluePoint1167X" fmla="*/ 1372993 w 2647519"/>
                              <a:gd name="GluePoint1167Y" fmla="*/ 6635 h 2612594"/>
                              <a:gd name="GluePoint1168X" fmla="*/ 1405103 w 2647519"/>
                              <a:gd name="GluePoint1168Y" fmla="*/ 2857 h 2612594"/>
                              <a:gd name="GluePoint1169X" fmla="*/ 1434630 w 2647519"/>
                              <a:gd name="GluePoint1169Y" fmla="*/ 7619 h 2612594"/>
                              <a:gd name="GluePoint1170X" fmla="*/ 1464158 w 2647519"/>
                              <a:gd name="GluePoint1170Y" fmla="*/ 13334 h 2612594"/>
                              <a:gd name="GluePoint1171X" fmla="*/ 1479392 w 2647519"/>
                              <a:gd name="GluePoint1171Y" fmla="*/ 16797 h 2612594"/>
                              <a:gd name="GluePoint1172X" fmla="*/ 1463205 w 2647519"/>
                              <a:gd name="GluePoint1172Y" fmla="*/ 12382 h 2612594"/>
                              <a:gd name="GluePoint1173X" fmla="*/ 1433677 w 2647519"/>
                              <a:gd name="GluePoint1173Y" fmla="*/ 6667 h 2612594"/>
                              <a:gd name="GluePoint1174X" fmla="*/ 1404150 w 2647519"/>
                              <a:gd name="GluePoint1174Y" fmla="*/ 1905 h 2612594"/>
                              <a:gd name="GluePoint1175X" fmla="*/ 1404150 w 2647519"/>
                              <a:gd name="GluePoint1175Y" fmla="*/ 0 h 261259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  <a:cxn ang="0">
                                <a:pos x="GluePoint60X" y="GluePoint60Y"/>
                              </a:cxn>
                              <a:cxn ang="0">
                                <a:pos x="GluePoint61X" y="GluePoint61Y"/>
                              </a:cxn>
                              <a:cxn ang="0">
                                <a:pos x="GluePoint62X" y="GluePoint62Y"/>
                              </a:cxn>
                              <a:cxn ang="0">
                                <a:pos x="GluePoint63X" y="GluePoint63Y"/>
                              </a:cxn>
                              <a:cxn ang="0">
                                <a:pos x="GluePoint64X" y="GluePoint64Y"/>
                              </a:cxn>
                              <a:cxn ang="0">
                                <a:pos x="GluePoint65X" y="GluePoint65Y"/>
                              </a:cxn>
                              <a:cxn ang="0">
                                <a:pos x="GluePoint66X" y="GluePoint66Y"/>
                              </a:cxn>
                              <a:cxn ang="0">
                                <a:pos x="GluePoint67X" y="GluePoint67Y"/>
                              </a:cxn>
                              <a:cxn ang="0">
                                <a:pos x="GluePoint68X" y="GluePoint68Y"/>
                              </a:cxn>
                              <a:cxn ang="0">
                                <a:pos x="GluePoint69X" y="GluePoint69Y"/>
                              </a:cxn>
                              <a:cxn ang="0">
                                <a:pos x="GluePoint70X" y="GluePoint70Y"/>
                              </a:cxn>
                              <a:cxn ang="0">
                                <a:pos x="GluePoint71X" y="GluePoint71Y"/>
                              </a:cxn>
                              <a:cxn ang="0">
                                <a:pos x="GluePoint72X" y="GluePoint72Y"/>
                              </a:cxn>
                              <a:cxn ang="0">
                                <a:pos x="GluePoint73X" y="GluePoint73Y"/>
                              </a:cxn>
                              <a:cxn ang="0">
                                <a:pos x="GluePoint74X" y="GluePoint74Y"/>
                              </a:cxn>
                              <a:cxn ang="0">
                                <a:pos x="GluePoint75X" y="GluePoint75Y"/>
                              </a:cxn>
                              <a:cxn ang="0">
                                <a:pos x="GluePoint76X" y="GluePoint76Y"/>
                              </a:cxn>
                              <a:cxn ang="0">
                                <a:pos x="GluePoint77X" y="GluePoint77Y"/>
                              </a:cxn>
                              <a:cxn ang="0">
                                <a:pos x="GluePoint78X" y="GluePoint78Y"/>
                              </a:cxn>
                              <a:cxn ang="0">
                                <a:pos x="GluePoint79X" y="GluePoint79Y"/>
                              </a:cxn>
                              <a:cxn ang="0">
                                <a:pos x="GluePoint80X" y="GluePoint80Y"/>
                              </a:cxn>
                              <a:cxn ang="0">
                                <a:pos x="GluePoint81X" y="GluePoint81Y"/>
                              </a:cxn>
                              <a:cxn ang="0">
                                <a:pos x="GluePoint82X" y="GluePoint82Y"/>
                              </a:cxn>
                              <a:cxn ang="0">
                                <a:pos x="GluePoint83X" y="GluePoint83Y"/>
                              </a:cxn>
                              <a:cxn ang="0">
                                <a:pos x="GluePoint84X" y="GluePoint84Y"/>
                              </a:cxn>
                              <a:cxn ang="0">
                                <a:pos x="GluePoint85X" y="GluePoint85Y"/>
                              </a:cxn>
                              <a:cxn ang="0">
                                <a:pos x="GluePoint86X" y="GluePoint86Y"/>
                              </a:cxn>
                              <a:cxn ang="0">
                                <a:pos x="GluePoint87X" y="GluePoint87Y"/>
                              </a:cxn>
                              <a:cxn ang="0">
                                <a:pos x="GluePoint88X" y="GluePoint88Y"/>
                              </a:cxn>
                              <a:cxn ang="0">
                                <a:pos x="GluePoint89X" y="GluePoint89Y"/>
                              </a:cxn>
                              <a:cxn ang="0">
                                <a:pos x="GluePoint90X" y="GluePoint90Y"/>
                              </a:cxn>
                              <a:cxn ang="0">
                                <a:pos x="GluePoint91X" y="GluePoint91Y"/>
                              </a:cxn>
                              <a:cxn ang="0">
                                <a:pos x="GluePoint92X" y="GluePoint92Y"/>
                              </a:cxn>
                              <a:cxn ang="0">
                                <a:pos x="GluePoint93X" y="GluePoint93Y"/>
                              </a:cxn>
                              <a:cxn ang="0">
                                <a:pos x="GluePoint94X" y="GluePoint94Y"/>
                              </a:cxn>
                              <a:cxn ang="0">
                                <a:pos x="GluePoint95X" y="GluePoint95Y"/>
                              </a:cxn>
                              <a:cxn ang="0">
                                <a:pos x="GluePoint96X" y="GluePoint96Y"/>
                              </a:cxn>
                              <a:cxn ang="0">
                                <a:pos x="GluePoint97X" y="GluePoint97Y"/>
                              </a:cxn>
                              <a:cxn ang="0">
                                <a:pos x="GluePoint98X" y="GluePoint98Y"/>
                              </a:cxn>
                              <a:cxn ang="0">
                                <a:pos x="GluePoint99X" y="GluePoint99Y"/>
                              </a:cxn>
                              <a:cxn ang="0">
                                <a:pos x="GluePoint100X" y="GluePoint100Y"/>
                              </a:cxn>
                              <a:cxn ang="0">
                                <a:pos x="GluePoint101X" y="GluePoint101Y"/>
                              </a:cxn>
                              <a:cxn ang="0">
                                <a:pos x="GluePoint102X" y="GluePoint102Y"/>
                              </a:cxn>
                              <a:cxn ang="0">
                                <a:pos x="GluePoint103X" y="GluePoint103Y"/>
                              </a:cxn>
                              <a:cxn ang="0">
                                <a:pos x="GluePoint104X" y="GluePoint104Y"/>
                              </a:cxn>
                              <a:cxn ang="0">
                                <a:pos x="GluePoint105X" y="GluePoint105Y"/>
                              </a:cxn>
                              <a:cxn ang="0">
                                <a:pos x="GluePoint106X" y="GluePoint106Y"/>
                              </a:cxn>
                              <a:cxn ang="0">
                                <a:pos x="GluePoint107X" y="GluePoint107Y"/>
                              </a:cxn>
                              <a:cxn ang="0">
                                <a:pos x="GluePoint108X" y="GluePoint108Y"/>
                              </a:cxn>
                              <a:cxn ang="0">
                                <a:pos x="GluePoint109X" y="GluePoint109Y"/>
                              </a:cxn>
                              <a:cxn ang="0">
                                <a:pos x="GluePoint110X" y="GluePoint110Y"/>
                              </a:cxn>
                              <a:cxn ang="0">
                                <a:pos x="GluePoint111X" y="GluePoint111Y"/>
                              </a:cxn>
                              <a:cxn ang="0">
                                <a:pos x="GluePoint112X" y="GluePoint112Y"/>
                              </a:cxn>
                              <a:cxn ang="0">
                                <a:pos x="GluePoint113X" y="GluePoint113Y"/>
                              </a:cxn>
                              <a:cxn ang="0">
                                <a:pos x="GluePoint114X" y="GluePoint114Y"/>
                              </a:cxn>
                              <a:cxn ang="0">
                                <a:pos x="GluePoint115X" y="GluePoint115Y"/>
                              </a:cxn>
                              <a:cxn ang="0">
                                <a:pos x="GluePoint116X" y="GluePoint116Y"/>
                              </a:cxn>
                              <a:cxn ang="0">
                                <a:pos x="GluePoint117X" y="GluePoint117Y"/>
                              </a:cxn>
                              <a:cxn ang="0">
                                <a:pos x="GluePoint118X" y="GluePoint118Y"/>
                              </a:cxn>
                              <a:cxn ang="0">
                                <a:pos x="GluePoint119X" y="GluePoint119Y"/>
                              </a:cxn>
                              <a:cxn ang="0">
                                <a:pos x="GluePoint120X" y="GluePoint120Y"/>
                              </a:cxn>
                              <a:cxn ang="0">
                                <a:pos x="GluePoint121X" y="GluePoint121Y"/>
                              </a:cxn>
                              <a:cxn ang="0">
                                <a:pos x="GluePoint122X" y="GluePoint122Y"/>
                              </a:cxn>
                              <a:cxn ang="0">
                                <a:pos x="GluePoint123X" y="GluePoint123Y"/>
                              </a:cxn>
                              <a:cxn ang="0">
                                <a:pos x="GluePoint124X" y="GluePoint124Y"/>
                              </a:cxn>
                              <a:cxn ang="0">
                                <a:pos x="GluePoint125X" y="GluePoint125Y"/>
                              </a:cxn>
                              <a:cxn ang="0">
                                <a:pos x="GluePoint126X" y="GluePoint126Y"/>
                              </a:cxn>
                              <a:cxn ang="0">
                                <a:pos x="GluePoint127X" y="GluePoint127Y"/>
                              </a:cxn>
                              <a:cxn ang="0">
                                <a:pos x="GluePoint128X" y="GluePoint128Y"/>
                              </a:cxn>
                              <a:cxn ang="0">
                                <a:pos x="GluePoint129X" y="GluePoint129Y"/>
                              </a:cxn>
                              <a:cxn ang="0">
                                <a:pos x="GluePoint130X" y="GluePoint130Y"/>
                              </a:cxn>
                              <a:cxn ang="0">
                                <a:pos x="GluePoint131X" y="GluePoint131Y"/>
                              </a:cxn>
                              <a:cxn ang="0">
                                <a:pos x="GluePoint132X" y="GluePoint132Y"/>
                              </a:cxn>
                              <a:cxn ang="0">
                                <a:pos x="GluePoint133X" y="GluePoint133Y"/>
                              </a:cxn>
                              <a:cxn ang="0">
                                <a:pos x="GluePoint134X" y="GluePoint134Y"/>
                              </a:cxn>
                              <a:cxn ang="0">
                                <a:pos x="GluePoint135X" y="GluePoint135Y"/>
                              </a:cxn>
                              <a:cxn ang="0">
                                <a:pos x="GluePoint136X" y="GluePoint136Y"/>
                              </a:cxn>
                              <a:cxn ang="0">
                                <a:pos x="GluePoint137X" y="GluePoint137Y"/>
                              </a:cxn>
                              <a:cxn ang="0">
                                <a:pos x="GluePoint138X" y="GluePoint138Y"/>
                              </a:cxn>
                              <a:cxn ang="0">
                                <a:pos x="GluePoint139X" y="GluePoint139Y"/>
                              </a:cxn>
                              <a:cxn ang="0">
                                <a:pos x="GluePoint140X" y="GluePoint140Y"/>
                              </a:cxn>
                              <a:cxn ang="0">
                                <a:pos x="GluePoint141X" y="GluePoint141Y"/>
                              </a:cxn>
                              <a:cxn ang="0">
                                <a:pos x="GluePoint142X" y="GluePoint142Y"/>
                              </a:cxn>
                              <a:cxn ang="0">
                                <a:pos x="GluePoint143X" y="GluePoint143Y"/>
                              </a:cxn>
                              <a:cxn ang="0">
                                <a:pos x="GluePoint144X" y="GluePoint144Y"/>
                              </a:cxn>
                              <a:cxn ang="0">
                                <a:pos x="GluePoint145X" y="GluePoint145Y"/>
                              </a:cxn>
                              <a:cxn ang="0">
                                <a:pos x="GluePoint146X" y="GluePoint146Y"/>
                              </a:cxn>
                              <a:cxn ang="0">
                                <a:pos x="GluePoint147X" y="GluePoint147Y"/>
                              </a:cxn>
                              <a:cxn ang="0">
                                <a:pos x="GluePoint148X" y="GluePoint148Y"/>
                              </a:cxn>
                              <a:cxn ang="0">
                                <a:pos x="GluePoint149X" y="GluePoint149Y"/>
                              </a:cxn>
                              <a:cxn ang="0">
                                <a:pos x="GluePoint150X" y="GluePoint150Y"/>
                              </a:cxn>
                              <a:cxn ang="0">
                                <a:pos x="GluePoint151X" y="GluePoint151Y"/>
                              </a:cxn>
                              <a:cxn ang="0">
                                <a:pos x="GluePoint152X" y="GluePoint152Y"/>
                              </a:cxn>
                              <a:cxn ang="0">
                                <a:pos x="GluePoint153X" y="GluePoint153Y"/>
                              </a:cxn>
                              <a:cxn ang="0">
                                <a:pos x="GluePoint154X" y="GluePoint154Y"/>
                              </a:cxn>
                              <a:cxn ang="0">
                                <a:pos x="GluePoint155X" y="GluePoint155Y"/>
                              </a:cxn>
                              <a:cxn ang="0">
                                <a:pos x="GluePoint156X" y="GluePoint156Y"/>
                              </a:cxn>
                              <a:cxn ang="0">
                                <a:pos x="GluePoint157X" y="GluePoint157Y"/>
                              </a:cxn>
                              <a:cxn ang="0">
                                <a:pos x="GluePoint158X" y="GluePoint158Y"/>
                              </a:cxn>
                              <a:cxn ang="0">
                                <a:pos x="GluePoint159X" y="GluePoint159Y"/>
                              </a:cxn>
                              <a:cxn ang="0">
                                <a:pos x="GluePoint160X" y="GluePoint160Y"/>
                              </a:cxn>
                              <a:cxn ang="0">
                                <a:pos x="GluePoint161X" y="GluePoint161Y"/>
                              </a:cxn>
                              <a:cxn ang="0">
                                <a:pos x="GluePoint162X" y="GluePoint162Y"/>
                              </a:cxn>
                              <a:cxn ang="0">
                                <a:pos x="GluePoint163X" y="GluePoint163Y"/>
                              </a:cxn>
                              <a:cxn ang="0">
                                <a:pos x="GluePoint164X" y="GluePoint164Y"/>
                              </a:cxn>
                              <a:cxn ang="0">
                                <a:pos x="GluePoint165X" y="GluePoint165Y"/>
                              </a:cxn>
                              <a:cxn ang="0">
                                <a:pos x="GluePoint166X" y="GluePoint166Y"/>
                              </a:cxn>
                              <a:cxn ang="0">
                                <a:pos x="GluePoint167X" y="GluePoint167Y"/>
                              </a:cxn>
                              <a:cxn ang="0">
                                <a:pos x="GluePoint168X" y="GluePoint168Y"/>
                              </a:cxn>
                              <a:cxn ang="0">
                                <a:pos x="GluePoint169X" y="GluePoint169Y"/>
                              </a:cxn>
                              <a:cxn ang="0">
                                <a:pos x="GluePoint170X" y="GluePoint170Y"/>
                              </a:cxn>
                              <a:cxn ang="0">
                                <a:pos x="GluePoint171X" y="GluePoint171Y"/>
                              </a:cxn>
                              <a:cxn ang="0">
                                <a:pos x="GluePoint172X" y="GluePoint172Y"/>
                              </a:cxn>
                              <a:cxn ang="0">
                                <a:pos x="GluePoint173X" y="GluePoint173Y"/>
                              </a:cxn>
                              <a:cxn ang="0">
                                <a:pos x="GluePoint174X" y="GluePoint174Y"/>
                              </a:cxn>
                              <a:cxn ang="0">
                                <a:pos x="GluePoint175X" y="GluePoint175Y"/>
                              </a:cxn>
                              <a:cxn ang="0">
                                <a:pos x="GluePoint176X" y="GluePoint176Y"/>
                              </a:cxn>
                              <a:cxn ang="0">
                                <a:pos x="GluePoint177X" y="GluePoint177Y"/>
                              </a:cxn>
                              <a:cxn ang="0">
                                <a:pos x="GluePoint178X" y="GluePoint178Y"/>
                              </a:cxn>
                              <a:cxn ang="0">
                                <a:pos x="GluePoint179X" y="GluePoint179Y"/>
                              </a:cxn>
                              <a:cxn ang="0">
                                <a:pos x="GluePoint180X" y="GluePoint180Y"/>
                              </a:cxn>
                              <a:cxn ang="0">
                                <a:pos x="GluePoint181X" y="GluePoint181Y"/>
                              </a:cxn>
                              <a:cxn ang="0">
                                <a:pos x="GluePoint182X" y="GluePoint182Y"/>
                              </a:cxn>
                              <a:cxn ang="0">
                                <a:pos x="GluePoint183X" y="GluePoint183Y"/>
                              </a:cxn>
                              <a:cxn ang="0">
                                <a:pos x="GluePoint184X" y="GluePoint184Y"/>
                              </a:cxn>
                              <a:cxn ang="0">
                                <a:pos x="GluePoint185X" y="GluePoint185Y"/>
                              </a:cxn>
                              <a:cxn ang="0">
                                <a:pos x="GluePoint186X" y="GluePoint186Y"/>
                              </a:cxn>
                              <a:cxn ang="0">
                                <a:pos x="GluePoint187X" y="GluePoint187Y"/>
                              </a:cxn>
                              <a:cxn ang="0">
                                <a:pos x="GluePoint188X" y="GluePoint188Y"/>
                              </a:cxn>
                              <a:cxn ang="0">
                                <a:pos x="GluePoint189X" y="GluePoint189Y"/>
                              </a:cxn>
                              <a:cxn ang="0">
                                <a:pos x="GluePoint190X" y="GluePoint190Y"/>
                              </a:cxn>
                              <a:cxn ang="0">
                                <a:pos x="GluePoint191X" y="GluePoint191Y"/>
                              </a:cxn>
                              <a:cxn ang="0">
                                <a:pos x="GluePoint192X" y="GluePoint192Y"/>
                              </a:cxn>
                              <a:cxn ang="0">
                                <a:pos x="GluePoint193X" y="GluePoint193Y"/>
                              </a:cxn>
                              <a:cxn ang="0">
                                <a:pos x="GluePoint194X" y="GluePoint194Y"/>
                              </a:cxn>
                              <a:cxn ang="0">
                                <a:pos x="GluePoint195X" y="GluePoint195Y"/>
                              </a:cxn>
                              <a:cxn ang="0">
                                <a:pos x="GluePoint196X" y="GluePoint196Y"/>
                              </a:cxn>
                              <a:cxn ang="0">
                                <a:pos x="GluePoint197X" y="GluePoint197Y"/>
                              </a:cxn>
                              <a:cxn ang="0">
                                <a:pos x="GluePoint198X" y="GluePoint198Y"/>
                              </a:cxn>
                              <a:cxn ang="0">
                                <a:pos x="GluePoint199X" y="GluePoint199Y"/>
                              </a:cxn>
                              <a:cxn ang="0">
                                <a:pos x="GluePoint200X" y="GluePoint200Y"/>
                              </a:cxn>
                              <a:cxn ang="0">
                                <a:pos x="GluePoint201X" y="GluePoint201Y"/>
                              </a:cxn>
                              <a:cxn ang="0">
                                <a:pos x="GluePoint202X" y="GluePoint202Y"/>
                              </a:cxn>
                              <a:cxn ang="0">
                                <a:pos x="GluePoint203X" y="GluePoint203Y"/>
                              </a:cxn>
                              <a:cxn ang="0">
                                <a:pos x="GluePoint204X" y="GluePoint204Y"/>
                              </a:cxn>
                              <a:cxn ang="0">
                                <a:pos x="GluePoint205X" y="GluePoint205Y"/>
                              </a:cxn>
                              <a:cxn ang="0">
                                <a:pos x="GluePoint206X" y="GluePoint206Y"/>
                              </a:cxn>
                              <a:cxn ang="0">
                                <a:pos x="GluePoint207X" y="GluePoint207Y"/>
                              </a:cxn>
                              <a:cxn ang="0">
                                <a:pos x="GluePoint208X" y="GluePoint208Y"/>
                              </a:cxn>
                              <a:cxn ang="0">
                                <a:pos x="GluePoint209X" y="GluePoint209Y"/>
                              </a:cxn>
                              <a:cxn ang="0">
                                <a:pos x="GluePoint210X" y="GluePoint210Y"/>
                              </a:cxn>
                              <a:cxn ang="0">
                                <a:pos x="GluePoint211X" y="GluePoint211Y"/>
                              </a:cxn>
                              <a:cxn ang="0">
                                <a:pos x="GluePoint212X" y="GluePoint212Y"/>
                              </a:cxn>
                              <a:cxn ang="0">
                                <a:pos x="GluePoint213X" y="GluePoint213Y"/>
                              </a:cxn>
                              <a:cxn ang="0">
                                <a:pos x="GluePoint214X" y="GluePoint214Y"/>
                              </a:cxn>
                              <a:cxn ang="0">
                                <a:pos x="GluePoint215X" y="GluePoint215Y"/>
                              </a:cxn>
                              <a:cxn ang="0">
                                <a:pos x="GluePoint216X" y="GluePoint216Y"/>
                              </a:cxn>
                              <a:cxn ang="0">
                                <a:pos x="GluePoint217X" y="GluePoint217Y"/>
                              </a:cxn>
                              <a:cxn ang="0">
                                <a:pos x="GluePoint218X" y="GluePoint218Y"/>
                              </a:cxn>
                              <a:cxn ang="0">
                                <a:pos x="GluePoint219X" y="GluePoint219Y"/>
                              </a:cxn>
                              <a:cxn ang="0">
                                <a:pos x="GluePoint220X" y="GluePoint220Y"/>
                              </a:cxn>
                              <a:cxn ang="0">
                                <a:pos x="GluePoint221X" y="GluePoint221Y"/>
                              </a:cxn>
                              <a:cxn ang="0">
                                <a:pos x="GluePoint222X" y="GluePoint222Y"/>
                              </a:cxn>
                              <a:cxn ang="0">
                                <a:pos x="GluePoint223X" y="GluePoint223Y"/>
                              </a:cxn>
                              <a:cxn ang="0">
                                <a:pos x="GluePoint224X" y="GluePoint224Y"/>
                              </a:cxn>
                              <a:cxn ang="0">
                                <a:pos x="GluePoint225X" y="GluePoint225Y"/>
                              </a:cxn>
                              <a:cxn ang="0">
                                <a:pos x="GluePoint226X" y="GluePoint226Y"/>
                              </a:cxn>
                              <a:cxn ang="0">
                                <a:pos x="GluePoint227X" y="GluePoint227Y"/>
                              </a:cxn>
                              <a:cxn ang="0">
                                <a:pos x="GluePoint228X" y="GluePoint228Y"/>
                              </a:cxn>
                              <a:cxn ang="0">
                                <a:pos x="GluePoint229X" y="GluePoint229Y"/>
                              </a:cxn>
                              <a:cxn ang="0">
                                <a:pos x="GluePoint230X" y="GluePoint230Y"/>
                              </a:cxn>
                              <a:cxn ang="0">
                                <a:pos x="GluePoint231X" y="GluePoint231Y"/>
                              </a:cxn>
                              <a:cxn ang="0">
                                <a:pos x="GluePoint232X" y="GluePoint232Y"/>
                              </a:cxn>
                              <a:cxn ang="0">
                                <a:pos x="GluePoint233X" y="GluePoint233Y"/>
                              </a:cxn>
                              <a:cxn ang="0">
                                <a:pos x="GluePoint234X" y="GluePoint234Y"/>
                              </a:cxn>
                              <a:cxn ang="0">
                                <a:pos x="GluePoint235X" y="GluePoint235Y"/>
                              </a:cxn>
                              <a:cxn ang="0">
                                <a:pos x="GluePoint236X" y="GluePoint236Y"/>
                              </a:cxn>
                              <a:cxn ang="0">
                                <a:pos x="GluePoint237X" y="GluePoint237Y"/>
                              </a:cxn>
                              <a:cxn ang="0">
                                <a:pos x="GluePoint238X" y="GluePoint238Y"/>
                              </a:cxn>
                              <a:cxn ang="0">
                                <a:pos x="GluePoint239X" y="GluePoint239Y"/>
                              </a:cxn>
                              <a:cxn ang="0">
                                <a:pos x="GluePoint240X" y="GluePoint240Y"/>
                              </a:cxn>
                              <a:cxn ang="0">
                                <a:pos x="GluePoint241X" y="GluePoint241Y"/>
                              </a:cxn>
                              <a:cxn ang="0">
                                <a:pos x="GluePoint242X" y="GluePoint242Y"/>
                              </a:cxn>
                              <a:cxn ang="0">
                                <a:pos x="GluePoint243X" y="GluePoint243Y"/>
                              </a:cxn>
                              <a:cxn ang="0">
                                <a:pos x="GluePoint244X" y="GluePoint244Y"/>
                              </a:cxn>
                              <a:cxn ang="0">
                                <a:pos x="GluePoint245X" y="GluePoint245Y"/>
                              </a:cxn>
                              <a:cxn ang="0">
                                <a:pos x="GluePoint246X" y="GluePoint246Y"/>
                              </a:cxn>
                              <a:cxn ang="0">
                                <a:pos x="GluePoint247X" y="GluePoint247Y"/>
                              </a:cxn>
                              <a:cxn ang="0">
                                <a:pos x="GluePoint248X" y="GluePoint248Y"/>
                              </a:cxn>
                              <a:cxn ang="0">
                                <a:pos x="GluePoint249X" y="GluePoint249Y"/>
                              </a:cxn>
                              <a:cxn ang="0">
                                <a:pos x="GluePoint250X" y="GluePoint250Y"/>
                              </a:cxn>
                              <a:cxn ang="0">
                                <a:pos x="GluePoint251X" y="GluePoint251Y"/>
                              </a:cxn>
                              <a:cxn ang="0">
                                <a:pos x="GluePoint252X" y="GluePoint252Y"/>
                              </a:cxn>
                              <a:cxn ang="0">
                                <a:pos x="GluePoint253X" y="GluePoint253Y"/>
                              </a:cxn>
                              <a:cxn ang="0">
                                <a:pos x="GluePoint254X" y="GluePoint254Y"/>
                              </a:cxn>
                              <a:cxn ang="0">
                                <a:pos x="GluePoint255X" y="GluePoint255Y"/>
                              </a:cxn>
                              <a:cxn ang="0">
                                <a:pos x="GluePoint256X" y="GluePoint256Y"/>
                              </a:cxn>
                              <a:cxn ang="0">
                                <a:pos x="GluePoint257X" y="GluePoint257Y"/>
                              </a:cxn>
                              <a:cxn ang="0">
                                <a:pos x="GluePoint258X" y="GluePoint258Y"/>
                              </a:cxn>
                              <a:cxn ang="0">
                                <a:pos x="GluePoint259X" y="GluePoint259Y"/>
                              </a:cxn>
                              <a:cxn ang="0">
                                <a:pos x="GluePoint260X" y="GluePoint260Y"/>
                              </a:cxn>
                              <a:cxn ang="0">
                                <a:pos x="GluePoint261X" y="GluePoint261Y"/>
                              </a:cxn>
                              <a:cxn ang="0">
                                <a:pos x="GluePoint262X" y="GluePoint262Y"/>
                              </a:cxn>
                              <a:cxn ang="0">
                                <a:pos x="GluePoint263X" y="GluePoint263Y"/>
                              </a:cxn>
                              <a:cxn ang="0">
                                <a:pos x="GluePoint264X" y="GluePoint264Y"/>
                              </a:cxn>
                              <a:cxn ang="0">
                                <a:pos x="GluePoint265X" y="GluePoint265Y"/>
                              </a:cxn>
                              <a:cxn ang="0">
                                <a:pos x="GluePoint266X" y="GluePoint266Y"/>
                              </a:cxn>
                              <a:cxn ang="0">
                                <a:pos x="GluePoint267X" y="GluePoint267Y"/>
                              </a:cxn>
                              <a:cxn ang="0">
                                <a:pos x="GluePoint268X" y="GluePoint268Y"/>
                              </a:cxn>
                              <a:cxn ang="0">
                                <a:pos x="GluePoint269X" y="GluePoint269Y"/>
                              </a:cxn>
                              <a:cxn ang="0">
                                <a:pos x="GluePoint270X" y="GluePoint270Y"/>
                              </a:cxn>
                              <a:cxn ang="0">
                                <a:pos x="GluePoint271X" y="GluePoint271Y"/>
                              </a:cxn>
                              <a:cxn ang="0">
                                <a:pos x="GluePoint272X" y="GluePoint272Y"/>
                              </a:cxn>
                              <a:cxn ang="0">
                                <a:pos x="GluePoint273X" y="GluePoint273Y"/>
                              </a:cxn>
                              <a:cxn ang="0">
                                <a:pos x="GluePoint274X" y="GluePoint274Y"/>
                              </a:cxn>
                              <a:cxn ang="0">
                                <a:pos x="GluePoint275X" y="GluePoint275Y"/>
                              </a:cxn>
                              <a:cxn ang="0">
                                <a:pos x="GluePoint276X" y="GluePoint276Y"/>
                              </a:cxn>
                              <a:cxn ang="0">
                                <a:pos x="GluePoint277X" y="GluePoint277Y"/>
                              </a:cxn>
                              <a:cxn ang="0">
                                <a:pos x="GluePoint278X" y="GluePoint278Y"/>
                              </a:cxn>
                              <a:cxn ang="0">
                                <a:pos x="GluePoint279X" y="GluePoint279Y"/>
                              </a:cxn>
                              <a:cxn ang="0">
                                <a:pos x="GluePoint280X" y="GluePoint280Y"/>
                              </a:cxn>
                              <a:cxn ang="0">
                                <a:pos x="GluePoint281X" y="GluePoint281Y"/>
                              </a:cxn>
                              <a:cxn ang="0">
                                <a:pos x="GluePoint282X" y="GluePoint282Y"/>
                              </a:cxn>
                              <a:cxn ang="0">
                                <a:pos x="GluePoint283X" y="GluePoint283Y"/>
                              </a:cxn>
                              <a:cxn ang="0">
                                <a:pos x="GluePoint284X" y="GluePoint284Y"/>
                              </a:cxn>
                              <a:cxn ang="0">
                                <a:pos x="GluePoint285X" y="GluePoint285Y"/>
                              </a:cxn>
                              <a:cxn ang="0">
                                <a:pos x="GluePoint286X" y="GluePoint286Y"/>
                              </a:cxn>
                              <a:cxn ang="0">
                                <a:pos x="GluePoint287X" y="GluePoint287Y"/>
                              </a:cxn>
                              <a:cxn ang="0">
                                <a:pos x="GluePoint288X" y="GluePoint288Y"/>
                              </a:cxn>
                              <a:cxn ang="0">
                                <a:pos x="GluePoint289X" y="GluePoint289Y"/>
                              </a:cxn>
                              <a:cxn ang="0">
                                <a:pos x="GluePoint290X" y="GluePoint290Y"/>
                              </a:cxn>
                              <a:cxn ang="0">
                                <a:pos x="GluePoint291X" y="GluePoint291Y"/>
                              </a:cxn>
                              <a:cxn ang="0">
                                <a:pos x="GluePoint292X" y="GluePoint292Y"/>
                              </a:cxn>
                              <a:cxn ang="0">
                                <a:pos x="GluePoint293X" y="GluePoint293Y"/>
                              </a:cxn>
                              <a:cxn ang="0">
                                <a:pos x="GluePoint294X" y="GluePoint294Y"/>
                              </a:cxn>
                              <a:cxn ang="0">
                                <a:pos x="GluePoint295X" y="GluePoint295Y"/>
                              </a:cxn>
                              <a:cxn ang="0">
                                <a:pos x="GluePoint296X" y="GluePoint296Y"/>
                              </a:cxn>
                              <a:cxn ang="0">
                                <a:pos x="GluePoint297X" y="GluePoint297Y"/>
                              </a:cxn>
                              <a:cxn ang="0">
                                <a:pos x="GluePoint298X" y="GluePoint298Y"/>
                              </a:cxn>
                              <a:cxn ang="0">
                                <a:pos x="GluePoint299X" y="GluePoint299Y"/>
                              </a:cxn>
                              <a:cxn ang="0">
                                <a:pos x="GluePoint300X" y="GluePoint300Y"/>
                              </a:cxn>
                              <a:cxn ang="0">
                                <a:pos x="GluePoint301X" y="GluePoint301Y"/>
                              </a:cxn>
                              <a:cxn ang="0">
                                <a:pos x="GluePoint302X" y="GluePoint302Y"/>
                              </a:cxn>
                              <a:cxn ang="0">
                                <a:pos x="GluePoint303X" y="GluePoint303Y"/>
                              </a:cxn>
                              <a:cxn ang="0">
                                <a:pos x="GluePoint304X" y="GluePoint304Y"/>
                              </a:cxn>
                              <a:cxn ang="0">
                                <a:pos x="GluePoint305X" y="GluePoint305Y"/>
                              </a:cxn>
                              <a:cxn ang="0">
                                <a:pos x="GluePoint306X" y="GluePoint306Y"/>
                              </a:cxn>
                              <a:cxn ang="0">
                                <a:pos x="GluePoint307X" y="GluePoint307Y"/>
                              </a:cxn>
                              <a:cxn ang="0">
                                <a:pos x="GluePoint308X" y="GluePoint308Y"/>
                              </a:cxn>
                              <a:cxn ang="0">
                                <a:pos x="GluePoint309X" y="GluePoint309Y"/>
                              </a:cxn>
                              <a:cxn ang="0">
                                <a:pos x="GluePoint310X" y="GluePoint310Y"/>
                              </a:cxn>
                              <a:cxn ang="0">
                                <a:pos x="GluePoint311X" y="GluePoint311Y"/>
                              </a:cxn>
                              <a:cxn ang="0">
                                <a:pos x="GluePoint312X" y="GluePoint312Y"/>
                              </a:cxn>
                              <a:cxn ang="0">
                                <a:pos x="GluePoint313X" y="GluePoint313Y"/>
                              </a:cxn>
                              <a:cxn ang="0">
                                <a:pos x="GluePoint314X" y="GluePoint314Y"/>
                              </a:cxn>
                              <a:cxn ang="0">
                                <a:pos x="GluePoint315X" y="GluePoint315Y"/>
                              </a:cxn>
                              <a:cxn ang="0">
                                <a:pos x="GluePoint316X" y="GluePoint316Y"/>
                              </a:cxn>
                              <a:cxn ang="0">
                                <a:pos x="GluePoint317X" y="GluePoint317Y"/>
                              </a:cxn>
                              <a:cxn ang="0">
                                <a:pos x="GluePoint318X" y="GluePoint318Y"/>
                              </a:cxn>
                              <a:cxn ang="0">
                                <a:pos x="GluePoint319X" y="GluePoint319Y"/>
                              </a:cxn>
                              <a:cxn ang="0">
                                <a:pos x="GluePoint320X" y="GluePoint320Y"/>
                              </a:cxn>
                              <a:cxn ang="0">
                                <a:pos x="GluePoint321X" y="GluePoint321Y"/>
                              </a:cxn>
                              <a:cxn ang="0">
                                <a:pos x="GluePoint322X" y="GluePoint322Y"/>
                              </a:cxn>
                              <a:cxn ang="0">
                                <a:pos x="GluePoint323X" y="GluePoint323Y"/>
                              </a:cxn>
                              <a:cxn ang="0">
                                <a:pos x="GluePoint324X" y="GluePoint324Y"/>
                              </a:cxn>
                              <a:cxn ang="0">
                                <a:pos x="GluePoint325X" y="GluePoint325Y"/>
                              </a:cxn>
                              <a:cxn ang="0">
                                <a:pos x="GluePoint326X" y="GluePoint326Y"/>
                              </a:cxn>
                              <a:cxn ang="0">
                                <a:pos x="GluePoint327X" y="GluePoint327Y"/>
                              </a:cxn>
                              <a:cxn ang="0">
                                <a:pos x="GluePoint328X" y="GluePoint328Y"/>
                              </a:cxn>
                              <a:cxn ang="0">
                                <a:pos x="GluePoint329X" y="GluePoint329Y"/>
                              </a:cxn>
                              <a:cxn ang="0">
                                <a:pos x="GluePoint330X" y="GluePoint330Y"/>
                              </a:cxn>
                              <a:cxn ang="0">
                                <a:pos x="GluePoint331X" y="GluePoint331Y"/>
                              </a:cxn>
                              <a:cxn ang="0">
                                <a:pos x="GluePoint332X" y="GluePoint332Y"/>
                              </a:cxn>
                              <a:cxn ang="0">
                                <a:pos x="GluePoint333X" y="GluePoint333Y"/>
                              </a:cxn>
                              <a:cxn ang="0">
                                <a:pos x="GluePoint334X" y="GluePoint334Y"/>
                              </a:cxn>
                              <a:cxn ang="0">
                                <a:pos x="GluePoint335X" y="GluePoint335Y"/>
                              </a:cxn>
                              <a:cxn ang="0">
                                <a:pos x="GluePoint336X" y="GluePoint336Y"/>
                              </a:cxn>
                              <a:cxn ang="0">
                                <a:pos x="GluePoint337X" y="GluePoint337Y"/>
                              </a:cxn>
                              <a:cxn ang="0">
                                <a:pos x="GluePoint338X" y="GluePoint338Y"/>
                              </a:cxn>
                              <a:cxn ang="0">
                                <a:pos x="GluePoint339X" y="GluePoint339Y"/>
                              </a:cxn>
                              <a:cxn ang="0">
                                <a:pos x="GluePoint340X" y="GluePoint340Y"/>
                              </a:cxn>
                              <a:cxn ang="0">
                                <a:pos x="GluePoint341X" y="GluePoint341Y"/>
                              </a:cxn>
                              <a:cxn ang="0">
                                <a:pos x="GluePoint342X" y="GluePoint342Y"/>
                              </a:cxn>
                              <a:cxn ang="0">
                                <a:pos x="GluePoint343X" y="GluePoint343Y"/>
                              </a:cxn>
                              <a:cxn ang="0">
                                <a:pos x="GluePoint344X" y="GluePoint344Y"/>
                              </a:cxn>
                              <a:cxn ang="0">
                                <a:pos x="GluePoint345X" y="GluePoint345Y"/>
                              </a:cxn>
                              <a:cxn ang="0">
                                <a:pos x="GluePoint346X" y="GluePoint346Y"/>
                              </a:cxn>
                              <a:cxn ang="0">
                                <a:pos x="GluePoint347X" y="GluePoint347Y"/>
                              </a:cxn>
                              <a:cxn ang="0">
                                <a:pos x="GluePoint348X" y="GluePoint348Y"/>
                              </a:cxn>
                              <a:cxn ang="0">
                                <a:pos x="GluePoint349X" y="GluePoint349Y"/>
                              </a:cxn>
                              <a:cxn ang="0">
                                <a:pos x="GluePoint350X" y="GluePoint350Y"/>
                              </a:cxn>
                              <a:cxn ang="0">
                                <a:pos x="GluePoint351X" y="GluePoint351Y"/>
                              </a:cxn>
                              <a:cxn ang="0">
                                <a:pos x="GluePoint352X" y="GluePoint352Y"/>
                              </a:cxn>
                              <a:cxn ang="0">
                                <a:pos x="GluePoint353X" y="GluePoint353Y"/>
                              </a:cxn>
                              <a:cxn ang="0">
                                <a:pos x="GluePoint354X" y="GluePoint354Y"/>
                              </a:cxn>
                              <a:cxn ang="0">
                                <a:pos x="GluePoint355X" y="GluePoint355Y"/>
                              </a:cxn>
                              <a:cxn ang="0">
                                <a:pos x="GluePoint356X" y="GluePoint356Y"/>
                              </a:cxn>
                              <a:cxn ang="0">
                                <a:pos x="GluePoint357X" y="GluePoint357Y"/>
                              </a:cxn>
                              <a:cxn ang="0">
                                <a:pos x="GluePoint358X" y="GluePoint358Y"/>
                              </a:cxn>
                              <a:cxn ang="0">
                                <a:pos x="GluePoint359X" y="GluePoint359Y"/>
                              </a:cxn>
                              <a:cxn ang="0">
                                <a:pos x="GluePoint360X" y="GluePoint360Y"/>
                              </a:cxn>
                              <a:cxn ang="0">
                                <a:pos x="GluePoint361X" y="GluePoint361Y"/>
                              </a:cxn>
                              <a:cxn ang="0">
                                <a:pos x="GluePoint362X" y="GluePoint362Y"/>
                              </a:cxn>
                              <a:cxn ang="0">
                                <a:pos x="GluePoint363X" y="GluePoint363Y"/>
                              </a:cxn>
                              <a:cxn ang="0">
                                <a:pos x="GluePoint364X" y="GluePoint364Y"/>
                              </a:cxn>
                              <a:cxn ang="0">
                                <a:pos x="GluePoint365X" y="GluePoint365Y"/>
                              </a:cxn>
                              <a:cxn ang="0">
                                <a:pos x="GluePoint366X" y="GluePoint366Y"/>
                              </a:cxn>
                              <a:cxn ang="0">
                                <a:pos x="GluePoint367X" y="GluePoint367Y"/>
                              </a:cxn>
                              <a:cxn ang="0">
                                <a:pos x="GluePoint368X" y="GluePoint368Y"/>
                              </a:cxn>
                              <a:cxn ang="0">
                                <a:pos x="GluePoint369X" y="GluePoint369Y"/>
                              </a:cxn>
                              <a:cxn ang="0">
                                <a:pos x="GluePoint370X" y="GluePoint370Y"/>
                              </a:cxn>
                              <a:cxn ang="0">
                                <a:pos x="GluePoint371X" y="GluePoint371Y"/>
                              </a:cxn>
                              <a:cxn ang="0">
                                <a:pos x="GluePoint372X" y="GluePoint372Y"/>
                              </a:cxn>
                              <a:cxn ang="0">
                                <a:pos x="GluePoint373X" y="GluePoint373Y"/>
                              </a:cxn>
                              <a:cxn ang="0">
                                <a:pos x="GluePoint374X" y="GluePoint374Y"/>
                              </a:cxn>
                              <a:cxn ang="0">
                                <a:pos x="GluePoint375X" y="GluePoint375Y"/>
                              </a:cxn>
                              <a:cxn ang="0">
                                <a:pos x="GluePoint376X" y="GluePoint376Y"/>
                              </a:cxn>
                              <a:cxn ang="0">
                                <a:pos x="GluePoint377X" y="GluePoint377Y"/>
                              </a:cxn>
                              <a:cxn ang="0">
                                <a:pos x="GluePoint378X" y="GluePoint378Y"/>
                              </a:cxn>
                              <a:cxn ang="0">
                                <a:pos x="GluePoint379X" y="GluePoint379Y"/>
                              </a:cxn>
                              <a:cxn ang="0">
                                <a:pos x="GluePoint380X" y="GluePoint380Y"/>
                              </a:cxn>
                              <a:cxn ang="0">
                                <a:pos x="GluePoint381X" y="GluePoint381Y"/>
                              </a:cxn>
                              <a:cxn ang="0">
                                <a:pos x="GluePoint382X" y="GluePoint382Y"/>
                              </a:cxn>
                              <a:cxn ang="0">
                                <a:pos x="GluePoint383X" y="GluePoint383Y"/>
                              </a:cxn>
                              <a:cxn ang="0">
                                <a:pos x="GluePoint384X" y="GluePoint384Y"/>
                              </a:cxn>
                              <a:cxn ang="0">
                                <a:pos x="GluePoint385X" y="GluePoint385Y"/>
                              </a:cxn>
                              <a:cxn ang="0">
                                <a:pos x="GluePoint386X" y="GluePoint386Y"/>
                              </a:cxn>
                              <a:cxn ang="0">
                                <a:pos x="GluePoint387X" y="GluePoint387Y"/>
                              </a:cxn>
                              <a:cxn ang="0">
                                <a:pos x="GluePoint388X" y="GluePoint388Y"/>
                              </a:cxn>
                              <a:cxn ang="0">
                                <a:pos x="GluePoint389X" y="GluePoint389Y"/>
                              </a:cxn>
                              <a:cxn ang="0">
                                <a:pos x="GluePoint390X" y="GluePoint390Y"/>
                              </a:cxn>
                              <a:cxn ang="0">
                                <a:pos x="GluePoint391X" y="GluePoint391Y"/>
                              </a:cxn>
                              <a:cxn ang="0">
                                <a:pos x="GluePoint392X" y="GluePoint392Y"/>
                              </a:cxn>
                              <a:cxn ang="0">
                                <a:pos x="GluePoint393X" y="GluePoint393Y"/>
                              </a:cxn>
                              <a:cxn ang="0">
                                <a:pos x="GluePoint394X" y="GluePoint394Y"/>
                              </a:cxn>
                              <a:cxn ang="0">
                                <a:pos x="GluePoint395X" y="GluePoint395Y"/>
                              </a:cxn>
                              <a:cxn ang="0">
                                <a:pos x="GluePoint396X" y="GluePoint396Y"/>
                              </a:cxn>
                              <a:cxn ang="0">
                                <a:pos x="GluePoint397X" y="GluePoint397Y"/>
                              </a:cxn>
                              <a:cxn ang="0">
                                <a:pos x="GluePoint398X" y="GluePoint398Y"/>
                              </a:cxn>
                              <a:cxn ang="0">
                                <a:pos x="GluePoint399X" y="GluePoint399Y"/>
                              </a:cxn>
                              <a:cxn ang="0">
                                <a:pos x="GluePoint400X" y="GluePoint400Y"/>
                              </a:cxn>
                              <a:cxn ang="0">
                                <a:pos x="GluePoint401X" y="GluePoint401Y"/>
                              </a:cxn>
                              <a:cxn ang="0">
                                <a:pos x="GluePoint402X" y="GluePoint402Y"/>
                              </a:cxn>
                              <a:cxn ang="0">
                                <a:pos x="GluePoint403X" y="GluePoint403Y"/>
                              </a:cxn>
                              <a:cxn ang="0">
                                <a:pos x="GluePoint404X" y="GluePoint404Y"/>
                              </a:cxn>
                              <a:cxn ang="0">
                                <a:pos x="GluePoint405X" y="GluePoint405Y"/>
                              </a:cxn>
                              <a:cxn ang="0">
                                <a:pos x="GluePoint406X" y="GluePoint406Y"/>
                              </a:cxn>
                              <a:cxn ang="0">
                                <a:pos x="GluePoint407X" y="GluePoint407Y"/>
                              </a:cxn>
                              <a:cxn ang="0">
                                <a:pos x="GluePoint408X" y="GluePoint408Y"/>
                              </a:cxn>
                              <a:cxn ang="0">
                                <a:pos x="GluePoint409X" y="GluePoint409Y"/>
                              </a:cxn>
                              <a:cxn ang="0">
                                <a:pos x="GluePoint410X" y="GluePoint410Y"/>
                              </a:cxn>
                              <a:cxn ang="0">
                                <a:pos x="GluePoint411X" y="GluePoint411Y"/>
                              </a:cxn>
                              <a:cxn ang="0">
                                <a:pos x="GluePoint412X" y="GluePoint412Y"/>
                              </a:cxn>
                              <a:cxn ang="0">
                                <a:pos x="GluePoint413X" y="GluePoint413Y"/>
                              </a:cxn>
                              <a:cxn ang="0">
                                <a:pos x="GluePoint414X" y="GluePoint414Y"/>
                              </a:cxn>
                              <a:cxn ang="0">
                                <a:pos x="GluePoint415X" y="GluePoint415Y"/>
                              </a:cxn>
                              <a:cxn ang="0">
                                <a:pos x="GluePoint416X" y="GluePoint416Y"/>
                              </a:cxn>
                              <a:cxn ang="0">
                                <a:pos x="GluePoint417X" y="GluePoint417Y"/>
                              </a:cxn>
                              <a:cxn ang="0">
                                <a:pos x="GluePoint418X" y="GluePoint418Y"/>
                              </a:cxn>
                              <a:cxn ang="0">
                                <a:pos x="GluePoint419X" y="GluePoint419Y"/>
                              </a:cxn>
                              <a:cxn ang="0">
                                <a:pos x="GluePoint420X" y="GluePoint420Y"/>
                              </a:cxn>
                              <a:cxn ang="0">
                                <a:pos x="GluePoint421X" y="GluePoint421Y"/>
                              </a:cxn>
                              <a:cxn ang="0">
                                <a:pos x="GluePoint422X" y="GluePoint422Y"/>
                              </a:cxn>
                              <a:cxn ang="0">
                                <a:pos x="GluePoint423X" y="GluePoint423Y"/>
                              </a:cxn>
                              <a:cxn ang="0">
                                <a:pos x="GluePoint424X" y="GluePoint424Y"/>
                              </a:cxn>
                              <a:cxn ang="0">
                                <a:pos x="GluePoint425X" y="GluePoint425Y"/>
                              </a:cxn>
                              <a:cxn ang="0">
                                <a:pos x="GluePoint426X" y="GluePoint426Y"/>
                              </a:cxn>
                              <a:cxn ang="0">
                                <a:pos x="GluePoint427X" y="GluePoint427Y"/>
                              </a:cxn>
                              <a:cxn ang="0">
                                <a:pos x="GluePoint428X" y="GluePoint428Y"/>
                              </a:cxn>
                              <a:cxn ang="0">
                                <a:pos x="GluePoint429X" y="GluePoint429Y"/>
                              </a:cxn>
                              <a:cxn ang="0">
                                <a:pos x="GluePoint430X" y="GluePoint430Y"/>
                              </a:cxn>
                              <a:cxn ang="0">
                                <a:pos x="GluePoint431X" y="GluePoint431Y"/>
                              </a:cxn>
                              <a:cxn ang="0">
                                <a:pos x="GluePoint432X" y="GluePoint432Y"/>
                              </a:cxn>
                              <a:cxn ang="0">
                                <a:pos x="GluePoint433X" y="GluePoint433Y"/>
                              </a:cxn>
                              <a:cxn ang="0">
                                <a:pos x="GluePoint434X" y="GluePoint434Y"/>
                              </a:cxn>
                              <a:cxn ang="0">
                                <a:pos x="GluePoint435X" y="GluePoint435Y"/>
                              </a:cxn>
                              <a:cxn ang="0">
                                <a:pos x="GluePoint436X" y="GluePoint436Y"/>
                              </a:cxn>
                              <a:cxn ang="0">
                                <a:pos x="GluePoint437X" y="GluePoint437Y"/>
                              </a:cxn>
                              <a:cxn ang="0">
                                <a:pos x="GluePoint438X" y="GluePoint438Y"/>
                              </a:cxn>
                              <a:cxn ang="0">
                                <a:pos x="GluePoint439X" y="GluePoint439Y"/>
                              </a:cxn>
                              <a:cxn ang="0">
                                <a:pos x="GluePoint440X" y="GluePoint440Y"/>
                              </a:cxn>
                              <a:cxn ang="0">
                                <a:pos x="GluePoint441X" y="GluePoint441Y"/>
                              </a:cxn>
                              <a:cxn ang="0">
                                <a:pos x="GluePoint442X" y="GluePoint442Y"/>
                              </a:cxn>
                              <a:cxn ang="0">
                                <a:pos x="GluePoint443X" y="GluePoint443Y"/>
                              </a:cxn>
                              <a:cxn ang="0">
                                <a:pos x="GluePoint444X" y="GluePoint444Y"/>
                              </a:cxn>
                              <a:cxn ang="0">
                                <a:pos x="GluePoint445X" y="GluePoint445Y"/>
                              </a:cxn>
                              <a:cxn ang="0">
                                <a:pos x="GluePoint446X" y="GluePoint446Y"/>
                              </a:cxn>
                              <a:cxn ang="0">
                                <a:pos x="GluePoint447X" y="GluePoint447Y"/>
                              </a:cxn>
                              <a:cxn ang="0">
                                <a:pos x="GluePoint448X" y="GluePoint448Y"/>
                              </a:cxn>
                              <a:cxn ang="0">
                                <a:pos x="GluePoint449X" y="GluePoint449Y"/>
                              </a:cxn>
                              <a:cxn ang="0">
                                <a:pos x="GluePoint450X" y="GluePoint450Y"/>
                              </a:cxn>
                              <a:cxn ang="0">
                                <a:pos x="GluePoint451X" y="GluePoint451Y"/>
                              </a:cxn>
                              <a:cxn ang="0">
                                <a:pos x="GluePoint452X" y="GluePoint452Y"/>
                              </a:cxn>
                              <a:cxn ang="0">
                                <a:pos x="GluePoint453X" y="GluePoint453Y"/>
                              </a:cxn>
                              <a:cxn ang="0">
                                <a:pos x="GluePoint454X" y="GluePoint454Y"/>
                              </a:cxn>
                              <a:cxn ang="0">
                                <a:pos x="GluePoint455X" y="GluePoint455Y"/>
                              </a:cxn>
                              <a:cxn ang="0">
                                <a:pos x="GluePoint456X" y="GluePoint456Y"/>
                              </a:cxn>
                              <a:cxn ang="0">
                                <a:pos x="GluePoint457X" y="GluePoint457Y"/>
                              </a:cxn>
                              <a:cxn ang="0">
                                <a:pos x="GluePoint458X" y="GluePoint458Y"/>
                              </a:cxn>
                              <a:cxn ang="0">
                                <a:pos x="GluePoint459X" y="GluePoint459Y"/>
                              </a:cxn>
                              <a:cxn ang="0">
                                <a:pos x="GluePoint460X" y="GluePoint460Y"/>
                              </a:cxn>
                              <a:cxn ang="0">
                                <a:pos x="GluePoint461X" y="GluePoint461Y"/>
                              </a:cxn>
                              <a:cxn ang="0">
                                <a:pos x="GluePoint462X" y="GluePoint462Y"/>
                              </a:cxn>
                              <a:cxn ang="0">
                                <a:pos x="GluePoint463X" y="GluePoint463Y"/>
                              </a:cxn>
                              <a:cxn ang="0">
                                <a:pos x="GluePoint464X" y="GluePoint464Y"/>
                              </a:cxn>
                              <a:cxn ang="0">
                                <a:pos x="GluePoint465X" y="GluePoint465Y"/>
                              </a:cxn>
                              <a:cxn ang="0">
                                <a:pos x="GluePoint466X" y="GluePoint466Y"/>
                              </a:cxn>
                              <a:cxn ang="0">
                                <a:pos x="GluePoint467X" y="GluePoint467Y"/>
                              </a:cxn>
                              <a:cxn ang="0">
                                <a:pos x="GluePoint468X" y="GluePoint468Y"/>
                              </a:cxn>
                              <a:cxn ang="0">
                                <a:pos x="GluePoint469X" y="GluePoint469Y"/>
                              </a:cxn>
                              <a:cxn ang="0">
                                <a:pos x="GluePoint470X" y="GluePoint470Y"/>
                              </a:cxn>
                              <a:cxn ang="0">
                                <a:pos x="GluePoint471X" y="GluePoint471Y"/>
                              </a:cxn>
                              <a:cxn ang="0">
                                <a:pos x="GluePoint472X" y="GluePoint472Y"/>
                              </a:cxn>
                              <a:cxn ang="0">
                                <a:pos x="GluePoint473X" y="GluePoint473Y"/>
                              </a:cxn>
                              <a:cxn ang="0">
                                <a:pos x="GluePoint474X" y="GluePoint474Y"/>
                              </a:cxn>
                              <a:cxn ang="0">
                                <a:pos x="GluePoint475X" y="GluePoint475Y"/>
                              </a:cxn>
                              <a:cxn ang="0">
                                <a:pos x="GluePoint476X" y="GluePoint476Y"/>
                              </a:cxn>
                              <a:cxn ang="0">
                                <a:pos x="GluePoint477X" y="GluePoint477Y"/>
                              </a:cxn>
                              <a:cxn ang="0">
                                <a:pos x="GluePoint478X" y="GluePoint478Y"/>
                              </a:cxn>
                              <a:cxn ang="0">
                                <a:pos x="GluePoint479X" y="GluePoint479Y"/>
                              </a:cxn>
                              <a:cxn ang="0">
                                <a:pos x="GluePoint480X" y="GluePoint480Y"/>
                              </a:cxn>
                              <a:cxn ang="0">
                                <a:pos x="GluePoint481X" y="GluePoint481Y"/>
                              </a:cxn>
                              <a:cxn ang="0">
                                <a:pos x="GluePoint482X" y="GluePoint482Y"/>
                              </a:cxn>
                              <a:cxn ang="0">
                                <a:pos x="GluePoint483X" y="GluePoint483Y"/>
                              </a:cxn>
                              <a:cxn ang="0">
                                <a:pos x="GluePoint484X" y="GluePoint484Y"/>
                              </a:cxn>
                              <a:cxn ang="0">
                                <a:pos x="GluePoint485X" y="GluePoint485Y"/>
                              </a:cxn>
                              <a:cxn ang="0">
                                <a:pos x="GluePoint486X" y="GluePoint486Y"/>
                              </a:cxn>
                              <a:cxn ang="0">
                                <a:pos x="GluePoint487X" y="GluePoint487Y"/>
                              </a:cxn>
                              <a:cxn ang="0">
                                <a:pos x="GluePoint488X" y="GluePoint488Y"/>
                              </a:cxn>
                              <a:cxn ang="0">
                                <a:pos x="GluePoint489X" y="GluePoint489Y"/>
                              </a:cxn>
                              <a:cxn ang="0">
                                <a:pos x="GluePoint490X" y="GluePoint490Y"/>
                              </a:cxn>
                              <a:cxn ang="0">
                                <a:pos x="GluePoint491X" y="GluePoint491Y"/>
                              </a:cxn>
                              <a:cxn ang="0">
                                <a:pos x="GluePoint492X" y="GluePoint492Y"/>
                              </a:cxn>
                              <a:cxn ang="0">
                                <a:pos x="GluePoint493X" y="GluePoint493Y"/>
                              </a:cxn>
                              <a:cxn ang="0">
                                <a:pos x="GluePoint494X" y="GluePoint494Y"/>
                              </a:cxn>
                              <a:cxn ang="0">
                                <a:pos x="GluePoint495X" y="GluePoint495Y"/>
                              </a:cxn>
                              <a:cxn ang="0">
                                <a:pos x="GluePoint496X" y="GluePoint496Y"/>
                              </a:cxn>
                              <a:cxn ang="0">
                                <a:pos x="GluePoint497X" y="GluePoint497Y"/>
                              </a:cxn>
                              <a:cxn ang="0">
                                <a:pos x="GluePoint498X" y="GluePoint498Y"/>
                              </a:cxn>
                              <a:cxn ang="0">
                                <a:pos x="GluePoint499X" y="GluePoint499Y"/>
                              </a:cxn>
                              <a:cxn ang="0">
                                <a:pos x="GluePoint500X" y="GluePoint500Y"/>
                              </a:cxn>
                              <a:cxn ang="0">
                                <a:pos x="GluePoint501X" y="GluePoint501Y"/>
                              </a:cxn>
                              <a:cxn ang="0">
                                <a:pos x="GluePoint502X" y="GluePoint502Y"/>
                              </a:cxn>
                              <a:cxn ang="0">
                                <a:pos x="GluePoint503X" y="GluePoint503Y"/>
                              </a:cxn>
                              <a:cxn ang="0">
                                <a:pos x="GluePoint504X" y="GluePoint504Y"/>
                              </a:cxn>
                              <a:cxn ang="0">
                                <a:pos x="GluePoint505X" y="GluePoint505Y"/>
                              </a:cxn>
                              <a:cxn ang="0">
                                <a:pos x="GluePoint506X" y="GluePoint506Y"/>
                              </a:cxn>
                              <a:cxn ang="0">
                                <a:pos x="GluePoint507X" y="GluePoint507Y"/>
                              </a:cxn>
                              <a:cxn ang="0">
                                <a:pos x="GluePoint508X" y="GluePoint508Y"/>
                              </a:cxn>
                              <a:cxn ang="0">
                                <a:pos x="GluePoint509X" y="GluePoint509Y"/>
                              </a:cxn>
                              <a:cxn ang="0">
                                <a:pos x="GluePoint510X" y="GluePoint510Y"/>
                              </a:cxn>
                              <a:cxn ang="0">
                                <a:pos x="GluePoint511X" y="GluePoint511Y"/>
                              </a:cxn>
                              <a:cxn ang="0">
                                <a:pos x="GluePoint512X" y="GluePoint512Y"/>
                              </a:cxn>
                              <a:cxn ang="0">
                                <a:pos x="GluePoint513X" y="GluePoint513Y"/>
                              </a:cxn>
                              <a:cxn ang="0">
                                <a:pos x="GluePoint514X" y="GluePoint514Y"/>
                              </a:cxn>
                              <a:cxn ang="0">
                                <a:pos x="GluePoint515X" y="GluePoint515Y"/>
                              </a:cxn>
                              <a:cxn ang="0">
                                <a:pos x="GluePoint516X" y="GluePoint516Y"/>
                              </a:cxn>
                              <a:cxn ang="0">
                                <a:pos x="GluePoint517X" y="GluePoint517Y"/>
                              </a:cxn>
                              <a:cxn ang="0">
                                <a:pos x="GluePoint518X" y="GluePoint518Y"/>
                              </a:cxn>
                              <a:cxn ang="0">
                                <a:pos x="GluePoint519X" y="GluePoint519Y"/>
                              </a:cxn>
                              <a:cxn ang="0">
                                <a:pos x="GluePoint520X" y="GluePoint520Y"/>
                              </a:cxn>
                              <a:cxn ang="0">
                                <a:pos x="GluePoint521X" y="GluePoint521Y"/>
                              </a:cxn>
                              <a:cxn ang="0">
                                <a:pos x="GluePoint522X" y="GluePoint522Y"/>
                              </a:cxn>
                              <a:cxn ang="0">
                                <a:pos x="GluePoint523X" y="GluePoint523Y"/>
                              </a:cxn>
                              <a:cxn ang="0">
                                <a:pos x="GluePoint524X" y="GluePoint524Y"/>
                              </a:cxn>
                              <a:cxn ang="0">
                                <a:pos x="GluePoint525X" y="GluePoint525Y"/>
                              </a:cxn>
                              <a:cxn ang="0">
                                <a:pos x="GluePoint526X" y="GluePoint526Y"/>
                              </a:cxn>
                              <a:cxn ang="0">
                                <a:pos x="GluePoint527X" y="GluePoint527Y"/>
                              </a:cxn>
                              <a:cxn ang="0">
                                <a:pos x="GluePoint528X" y="GluePoint528Y"/>
                              </a:cxn>
                              <a:cxn ang="0">
                                <a:pos x="GluePoint529X" y="GluePoint529Y"/>
                              </a:cxn>
                              <a:cxn ang="0">
                                <a:pos x="GluePoint530X" y="GluePoint530Y"/>
                              </a:cxn>
                              <a:cxn ang="0">
                                <a:pos x="GluePoint531X" y="GluePoint531Y"/>
                              </a:cxn>
                              <a:cxn ang="0">
                                <a:pos x="GluePoint532X" y="GluePoint532Y"/>
                              </a:cxn>
                              <a:cxn ang="0">
                                <a:pos x="GluePoint533X" y="GluePoint533Y"/>
                              </a:cxn>
                              <a:cxn ang="0">
                                <a:pos x="GluePoint534X" y="GluePoint534Y"/>
                              </a:cxn>
                              <a:cxn ang="0">
                                <a:pos x="GluePoint535X" y="GluePoint535Y"/>
                              </a:cxn>
                              <a:cxn ang="0">
                                <a:pos x="GluePoint536X" y="GluePoint536Y"/>
                              </a:cxn>
                              <a:cxn ang="0">
                                <a:pos x="GluePoint537X" y="GluePoint537Y"/>
                              </a:cxn>
                              <a:cxn ang="0">
                                <a:pos x="GluePoint538X" y="GluePoint538Y"/>
                              </a:cxn>
                              <a:cxn ang="0">
                                <a:pos x="GluePoint539X" y="GluePoint539Y"/>
                              </a:cxn>
                              <a:cxn ang="0">
                                <a:pos x="GluePoint540X" y="GluePoint540Y"/>
                              </a:cxn>
                              <a:cxn ang="0">
                                <a:pos x="GluePoint541X" y="GluePoint541Y"/>
                              </a:cxn>
                              <a:cxn ang="0">
                                <a:pos x="GluePoint542X" y="GluePoint542Y"/>
                              </a:cxn>
                              <a:cxn ang="0">
                                <a:pos x="GluePoint543X" y="GluePoint543Y"/>
                              </a:cxn>
                              <a:cxn ang="0">
                                <a:pos x="GluePoint544X" y="GluePoint544Y"/>
                              </a:cxn>
                              <a:cxn ang="0">
                                <a:pos x="GluePoint545X" y="GluePoint545Y"/>
                              </a:cxn>
                              <a:cxn ang="0">
                                <a:pos x="GluePoint546X" y="GluePoint546Y"/>
                              </a:cxn>
                              <a:cxn ang="0">
                                <a:pos x="GluePoint547X" y="GluePoint547Y"/>
                              </a:cxn>
                              <a:cxn ang="0">
                                <a:pos x="GluePoint548X" y="GluePoint548Y"/>
                              </a:cxn>
                              <a:cxn ang="0">
                                <a:pos x="GluePoint549X" y="GluePoint549Y"/>
                              </a:cxn>
                              <a:cxn ang="0">
                                <a:pos x="GluePoint550X" y="GluePoint550Y"/>
                              </a:cxn>
                              <a:cxn ang="0">
                                <a:pos x="GluePoint551X" y="GluePoint551Y"/>
                              </a:cxn>
                              <a:cxn ang="0">
                                <a:pos x="GluePoint552X" y="GluePoint552Y"/>
                              </a:cxn>
                              <a:cxn ang="0">
                                <a:pos x="GluePoint553X" y="GluePoint553Y"/>
                              </a:cxn>
                              <a:cxn ang="0">
                                <a:pos x="GluePoint554X" y="GluePoint554Y"/>
                              </a:cxn>
                              <a:cxn ang="0">
                                <a:pos x="GluePoint555X" y="GluePoint555Y"/>
                              </a:cxn>
                              <a:cxn ang="0">
                                <a:pos x="GluePoint556X" y="GluePoint556Y"/>
                              </a:cxn>
                              <a:cxn ang="0">
                                <a:pos x="GluePoint557X" y="GluePoint557Y"/>
                              </a:cxn>
                              <a:cxn ang="0">
                                <a:pos x="GluePoint558X" y="GluePoint558Y"/>
                              </a:cxn>
                              <a:cxn ang="0">
                                <a:pos x="GluePoint559X" y="GluePoint559Y"/>
                              </a:cxn>
                              <a:cxn ang="0">
                                <a:pos x="GluePoint560X" y="GluePoint560Y"/>
                              </a:cxn>
                              <a:cxn ang="0">
                                <a:pos x="GluePoint561X" y="GluePoint561Y"/>
                              </a:cxn>
                              <a:cxn ang="0">
                                <a:pos x="GluePoint562X" y="GluePoint562Y"/>
                              </a:cxn>
                              <a:cxn ang="0">
                                <a:pos x="GluePoint563X" y="GluePoint563Y"/>
                              </a:cxn>
                              <a:cxn ang="0">
                                <a:pos x="GluePoint564X" y="GluePoint564Y"/>
                              </a:cxn>
                              <a:cxn ang="0">
                                <a:pos x="GluePoint565X" y="GluePoint565Y"/>
                              </a:cxn>
                              <a:cxn ang="0">
                                <a:pos x="GluePoint566X" y="GluePoint566Y"/>
                              </a:cxn>
                              <a:cxn ang="0">
                                <a:pos x="GluePoint567X" y="GluePoint567Y"/>
                              </a:cxn>
                              <a:cxn ang="0">
                                <a:pos x="GluePoint568X" y="GluePoint568Y"/>
                              </a:cxn>
                              <a:cxn ang="0">
                                <a:pos x="GluePoint569X" y="GluePoint569Y"/>
                              </a:cxn>
                              <a:cxn ang="0">
                                <a:pos x="GluePoint570X" y="GluePoint570Y"/>
                              </a:cxn>
                              <a:cxn ang="0">
                                <a:pos x="GluePoint571X" y="GluePoint571Y"/>
                              </a:cxn>
                              <a:cxn ang="0">
                                <a:pos x="GluePoint572X" y="GluePoint572Y"/>
                              </a:cxn>
                              <a:cxn ang="0">
                                <a:pos x="GluePoint573X" y="GluePoint573Y"/>
                              </a:cxn>
                              <a:cxn ang="0">
                                <a:pos x="GluePoint574X" y="GluePoint574Y"/>
                              </a:cxn>
                              <a:cxn ang="0">
                                <a:pos x="GluePoint575X" y="GluePoint575Y"/>
                              </a:cxn>
                              <a:cxn ang="0">
                                <a:pos x="GluePoint576X" y="GluePoint576Y"/>
                              </a:cxn>
                              <a:cxn ang="0">
                                <a:pos x="GluePoint577X" y="GluePoint577Y"/>
                              </a:cxn>
                              <a:cxn ang="0">
                                <a:pos x="GluePoint578X" y="GluePoint578Y"/>
                              </a:cxn>
                              <a:cxn ang="0">
                                <a:pos x="GluePoint579X" y="GluePoint579Y"/>
                              </a:cxn>
                              <a:cxn ang="0">
                                <a:pos x="GluePoint580X" y="GluePoint580Y"/>
                              </a:cxn>
                              <a:cxn ang="0">
                                <a:pos x="GluePoint581X" y="GluePoint581Y"/>
                              </a:cxn>
                              <a:cxn ang="0">
                                <a:pos x="GluePoint582X" y="GluePoint582Y"/>
                              </a:cxn>
                              <a:cxn ang="0">
                                <a:pos x="GluePoint583X" y="GluePoint583Y"/>
                              </a:cxn>
                              <a:cxn ang="0">
                                <a:pos x="GluePoint584X" y="GluePoint584Y"/>
                              </a:cxn>
                              <a:cxn ang="0">
                                <a:pos x="GluePoint585X" y="GluePoint585Y"/>
                              </a:cxn>
                              <a:cxn ang="0">
                                <a:pos x="GluePoint586X" y="GluePoint586Y"/>
                              </a:cxn>
                              <a:cxn ang="0">
                                <a:pos x="GluePoint587X" y="GluePoint587Y"/>
                              </a:cxn>
                              <a:cxn ang="0">
                                <a:pos x="GluePoint588X" y="GluePoint588Y"/>
                              </a:cxn>
                              <a:cxn ang="0">
                                <a:pos x="GluePoint589X" y="GluePoint589Y"/>
                              </a:cxn>
                              <a:cxn ang="0">
                                <a:pos x="GluePoint590X" y="GluePoint590Y"/>
                              </a:cxn>
                              <a:cxn ang="0">
                                <a:pos x="GluePoint591X" y="GluePoint591Y"/>
                              </a:cxn>
                              <a:cxn ang="0">
                                <a:pos x="GluePoint592X" y="GluePoint592Y"/>
                              </a:cxn>
                              <a:cxn ang="0">
                                <a:pos x="GluePoint593X" y="GluePoint593Y"/>
                              </a:cxn>
                              <a:cxn ang="0">
                                <a:pos x="GluePoint594X" y="GluePoint594Y"/>
                              </a:cxn>
                              <a:cxn ang="0">
                                <a:pos x="GluePoint595X" y="GluePoint595Y"/>
                              </a:cxn>
                              <a:cxn ang="0">
                                <a:pos x="GluePoint596X" y="GluePoint596Y"/>
                              </a:cxn>
                              <a:cxn ang="0">
                                <a:pos x="GluePoint597X" y="GluePoint597Y"/>
                              </a:cxn>
                              <a:cxn ang="0">
                                <a:pos x="GluePoint598X" y="GluePoint598Y"/>
                              </a:cxn>
                              <a:cxn ang="0">
                                <a:pos x="GluePoint599X" y="GluePoint599Y"/>
                              </a:cxn>
                              <a:cxn ang="0">
                                <a:pos x="GluePoint600X" y="GluePoint600Y"/>
                              </a:cxn>
                              <a:cxn ang="0">
                                <a:pos x="GluePoint601X" y="GluePoint601Y"/>
                              </a:cxn>
                              <a:cxn ang="0">
                                <a:pos x="GluePoint602X" y="GluePoint602Y"/>
                              </a:cxn>
                              <a:cxn ang="0">
                                <a:pos x="GluePoint603X" y="GluePoint603Y"/>
                              </a:cxn>
                              <a:cxn ang="0">
                                <a:pos x="GluePoint604X" y="GluePoint604Y"/>
                              </a:cxn>
                              <a:cxn ang="0">
                                <a:pos x="GluePoint605X" y="GluePoint605Y"/>
                              </a:cxn>
                              <a:cxn ang="0">
                                <a:pos x="GluePoint606X" y="GluePoint606Y"/>
                              </a:cxn>
                              <a:cxn ang="0">
                                <a:pos x="GluePoint607X" y="GluePoint607Y"/>
                              </a:cxn>
                              <a:cxn ang="0">
                                <a:pos x="GluePoint608X" y="GluePoint608Y"/>
                              </a:cxn>
                              <a:cxn ang="0">
                                <a:pos x="GluePoint609X" y="GluePoint609Y"/>
                              </a:cxn>
                              <a:cxn ang="0">
                                <a:pos x="GluePoint610X" y="GluePoint610Y"/>
                              </a:cxn>
                              <a:cxn ang="0">
                                <a:pos x="GluePoint611X" y="GluePoint611Y"/>
                              </a:cxn>
                              <a:cxn ang="0">
                                <a:pos x="GluePoint612X" y="GluePoint612Y"/>
                              </a:cxn>
                              <a:cxn ang="0">
                                <a:pos x="GluePoint613X" y="GluePoint613Y"/>
                              </a:cxn>
                              <a:cxn ang="0">
                                <a:pos x="GluePoint614X" y="GluePoint614Y"/>
                              </a:cxn>
                              <a:cxn ang="0">
                                <a:pos x="GluePoint615X" y="GluePoint615Y"/>
                              </a:cxn>
                              <a:cxn ang="0">
                                <a:pos x="GluePoint616X" y="GluePoint616Y"/>
                              </a:cxn>
                              <a:cxn ang="0">
                                <a:pos x="GluePoint617X" y="GluePoint617Y"/>
                              </a:cxn>
                              <a:cxn ang="0">
                                <a:pos x="GluePoint618X" y="GluePoint618Y"/>
                              </a:cxn>
                              <a:cxn ang="0">
                                <a:pos x="GluePoint619X" y="GluePoint619Y"/>
                              </a:cxn>
                              <a:cxn ang="0">
                                <a:pos x="GluePoint620X" y="GluePoint620Y"/>
                              </a:cxn>
                              <a:cxn ang="0">
                                <a:pos x="GluePoint621X" y="GluePoint621Y"/>
                              </a:cxn>
                              <a:cxn ang="0">
                                <a:pos x="GluePoint622X" y="GluePoint622Y"/>
                              </a:cxn>
                              <a:cxn ang="0">
                                <a:pos x="GluePoint623X" y="GluePoint623Y"/>
                              </a:cxn>
                              <a:cxn ang="0">
                                <a:pos x="GluePoint624X" y="GluePoint624Y"/>
                              </a:cxn>
                              <a:cxn ang="0">
                                <a:pos x="GluePoint625X" y="GluePoint625Y"/>
                              </a:cxn>
                              <a:cxn ang="0">
                                <a:pos x="GluePoint626X" y="GluePoint626Y"/>
                              </a:cxn>
                              <a:cxn ang="0">
                                <a:pos x="GluePoint627X" y="GluePoint627Y"/>
                              </a:cxn>
                              <a:cxn ang="0">
                                <a:pos x="GluePoint628X" y="GluePoint628Y"/>
                              </a:cxn>
                              <a:cxn ang="0">
                                <a:pos x="GluePoint629X" y="GluePoint629Y"/>
                              </a:cxn>
                              <a:cxn ang="0">
                                <a:pos x="GluePoint630X" y="GluePoint630Y"/>
                              </a:cxn>
                              <a:cxn ang="0">
                                <a:pos x="GluePoint631X" y="GluePoint631Y"/>
                              </a:cxn>
                              <a:cxn ang="0">
                                <a:pos x="GluePoint632X" y="GluePoint632Y"/>
                              </a:cxn>
                              <a:cxn ang="0">
                                <a:pos x="GluePoint633X" y="GluePoint633Y"/>
                              </a:cxn>
                              <a:cxn ang="0">
                                <a:pos x="GluePoint634X" y="GluePoint634Y"/>
                              </a:cxn>
                              <a:cxn ang="0">
                                <a:pos x="GluePoint635X" y="GluePoint635Y"/>
                              </a:cxn>
                              <a:cxn ang="0">
                                <a:pos x="GluePoint636X" y="GluePoint636Y"/>
                              </a:cxn>
                              <a:cxn ang="0">
                                <a:pos x="GluePoint637X" y="GluePoint637Y"/>
                              </a:cxn>
                              <a:cxn ang="0">
                                <a:pos x="GluePoint638X" y="GluePoint638Y"/>
                              </a:cxn>
                              <a:cxn ang="0">
                                <a:pos x="GluePoint639X" y="GluePoint639Y"/>
                              </a:cxn>
                              <a:cxn ang="0">
                                <a:pos x="GluePoint640X" y="GluePoint640Y"/>
                              </a:cxn>
                              <a:cxn ang="0">
                                <a:pos x="GluePoint641X" y="GluePoint641Y"/>
                              </a:cxn>
                              <a:cxn ang="0">
                                <a:pos x="GluePoint642X" y="GluePoint642Y"/>
                              </a:cxn>
                              <a:cxn ang="0">
                                <a:pos x="GluePoint643X" y="GluePoint643Y"/>
                              </a:cxn>
                              <a:cxn ang="0">
                                <a:pos x="GluePoint644X" y="GluePoint644Y"/>
                              </a:cxn>
                              <a:cxn ang="0">
                                <a:pos x="GluePoint645X" y="GluePoint645Y"/>
                              </a:cxn>
                              <a:cxn ang="0">
                                <a:pos x="GluePoint646X" y="GluePoint646Y"/>
                              </a:cxn>
                              <a:cxn ang="0">
                                <a:pos x="GluePoint647X" y="GluePoint647Y"/>
                              </a:cxn>
                              <a:cxn ang="0">
                                <a:pos x="GluePoint648X" y="GluePoint648Y"/>
                              </a:cxn>
                              <a:cxn ang="0">
                                <a:pos x="GluePoint649X" y="GluePoint649Y"/>
                              </a:cxn>
                              <a:cxn ang="0">
                                <a:pos x="GluePoint650X" y="GluePoint650Y"/>
                              </a:cxn>
                              <a:cxn ang="0">
                                <a:pos x="GluePoint651X" y="GluePoint651Y"/>
                              </a:cxn>
                              <a:cxn ang="0">
                                <a:pos x="GluePoint652X" y="GluePoint652Y"/>
                              </a:cxn>
                              <a:cxn ang="0">
                                <a:pos x="GluePoint653X" y="GluePoint653Y"/>
                              </a:cxn>
                              <a:cxn ang="0">
                                <a:pos x="GluePoint654X" y="GluePoint654Y"/>
                              </a:cxn>
                              <a:cxn ang="0">
                                <a:pos x="GluePoint655X" y="GluePoint655Y"/>
                              </a:cxn>
                              <a:cxn ang="0">
                                <a:pos x="GluePoint656X" y="GluePoint656Y"/>
                              </a:cxn>
                              <a:cxn ang="0">
                                <a:pos x="GluePoint657X" y="GluePoint657Y"/>
                              </a:cxn>
                              <a:cxn ang="0">
                                <a:pos x="GluePoint658X" y="GluePoint658Y"/>
                              </a:cxn>
                              <a:cxn ang="0">
                                <a:pos x="GluePoint659X" y="GluePoint659Y"/>
                              </a:cxn>
                              <a:cxn ang="0">
                                <a:pos x="GluePoint660X" y="GluePoint660Y"/>
                              </a:cxn>
                              <a:cxn ang="0">
                                <a:pos x="GluePoint661X" y="GluePoint661Y"/>
                              </a:cxn>
                              <a:cxn ang="0">
                                <a:pos x="GluePoint662X" y="GluePoint662Y"/>
                              </a:cxn>
                              <a:cxn ang="0">
                                <a:pos x="GluePoint663X" y="GluePoint663Y"/>
                              </a:cxn>
                              <a:cxn ang="0">
                                <a:pos x="GluePoint664X" y="GluePoint664Y"/>
                              </a:cxn>
                              <a:cxn ang="0">
                                <a:pos x="GluePoint665X" y="GluePoint665Y"/>
                              </a:cxn>
                              <a:cxn ang="0">
                                <a:pos x="GluePoint666X" y="GluePoint666Y"/>
                              </a:cxn>
                              <a:cxn ang="0">
                                <a:pos x="GluePoint667X" y="GluePoint667Y"/>
                              </a:cxn>
                              <a:cxn ang="0">
                                <a:pos x="GluePoint668X" y="GluePoint668Y"/>
                              </a:cxn>
                              <a:cxn ang="0">
                                <a:pos x="GluePoint669X" y="GluePoint669Y"/>
                              </a:cxn>
                              <a:cxn ang="0">
                                <a:pos x="GluePoint670X" y="GluePoint670Y"/>
                              </a:cxn>
                              <a:cxn ang="0">
                                <a:pos x="GluePoint671X" y="GluePoint671Y"/>
                              </a:cxn>
                              <a:cxn ang="0">
                                <a:pos x="GluePoint672X" y="GluePoint672Y"/>
                              </a:cxn>
                              <a:cxn ang="0">
                                <a:pos x="GluePoint673X" y="GluePoint673Y"/>
                              </a:cxn>
                              <a:cxn ang="0">
                                <a:pos x="GluePoint674X" y="GluePoint674Y"/>
                              </a:cxn>
                              <a:cxn ang="0">
                                <a:pos x="GluePoint675X" y="GluePoint675Y"/>
                              </a:cxn>
                              <a:cxn ang="0">
                                <a:pos x="GluePoint676X" y="GluePoint676Y"/>
                              </a:cxn>
                              <a:cxn ang="0">
                                <a:pos x="GluePoint677X" y="GluePoint677Y"/>
                              </a:cxn>
                              <a:cxn ang="0">
                                <a:pos x="GluePoint678X" y="GluePoint678Y"/>
                              </a:cxn>
                              <a:cxn ang="0">
                                <a:pos x="GluePoint679X" y="GluePoint679Y"/>
                              </a:cxn>
                              <a:cxn ang="0">
                                <a:pos x="GluePoint680X" y="GluePoint680Y"/>
                              </a:cxn>
                              <a:cxn ang="0">
                                <a:pos x="GluePoint681X" y="GluePoint681Y"/>
                              </a:cxn>
                              <a:cxn ang="0">
                                <a:pos x="GluePoint682X" y="GluePoint682Y"/>
                              </a:cxn>
                              <a:cxn ang="0">
                                <a:pos x="GluePoint683X" y="GluePoint683Y"/>
                              </a:cxn>
                              <a:cxn ang="0">
                                <a:pos x="GluePoint684X" y="GluePoint684Y"/>
                              </a:cxn>
                              <a:cxn ang="0">
                                <a:pos x="GluePoint685X" y="GluePoint685Y"/>
                              </a:cxn>
                              <a:cxn ang="0">
                                <a:pos x="GluePoint686X" y="GluePoint686Y"/>
                              </a:cxn>
                              <a:cxn ang="0">
                                <a:pos x="GluePoint687X" y="GluePoint687Y"/>
                              </a:cxn>
                              <a:cxn ang="0">
                                <a:pos x="GluePoint688X" y="GluePoint688Y"/>
                              </a:cxn>
                              <a:cxn ang="0">
                                <a:pos x="GluePoint689X" y="GluePoint689Y"/>
                              </a:cxn>
                              <a:cxn ang="0">
                                <a:pos x="GluePoint690X" y="GluePoint690Y"/>
                              </a:cxn>
                              <a:cxn ang="0">
                                <a:pos x="GluePoint691X" y="GluePoint691Y"/>
                              </a:cxn>
                              <a:cxn ang="0">
                                <a:pos x="GluePoint692X" y="GluePoint692Y"/>
                              </a:cxn>
                              <a:cxn ang="0">
                                <a:pos x="GluePoint693X" y="GluePoint693Y"/>
                              </a:cxn>
                              <a:cxn ang="0">
                                <a:pos x="GluePoint694X" y="GluePoint694Y"/>
                              </a:cxn>
                              <a:cxn ang="0">
                                <a:pos x="GluePoint695X" y="GluePoint695Y"/>
                              </a:cxn>
                              <a:cxn ang="0">
                                <a:pos x="GluePoint696X" y="GluePoint696Y"/>
                              </a:cxn>
                              <a:cxn ang="0">
                                <a:pos x="GluePoint697X" y="GluePoint697Y"/>
                              </a:cxn>
                              <a:cxn ang="0">
                                <a:pos x="GluePoint698X" y="GluePoint698Y"/>
                              </a:cxn>
                              <a:cxn ang="0">
                                <a:pos x="GluePoint699X" y="GluePoint699Y"/>
                              </a:cxn>
                              <a:cxn ang="0">
                                <a:pos x="GluePoint700X" y="GluePoint700Y"/>
                              </a:cxn>
                              <a:cxn ang="0">
                                <a:pos x="GluePoint701X" y="GluePoint701Y"/>
                              </a:cxn>
                              <a:cxn ang="0">
                                <a:pos x="GluePoint702X" y="GluePoint702Y"/>
                              </a:cxn>
                              <a:cxn ang="0">
                                <a:pos x="GluePoint703X" y="GluePoint703Y"/>
                              </a:cxn>
                              <a:cxn ang="0">
                                <a:pos x="GluePoint704X" y="GluePoint704Y"/>
                              </a:cxn>
                              <a:cxn ang="0">
                                <a:pos x="GluePoint705X" y="GluePoint705Y"/>
                              </a:cxn>
                              <a:cxn ang="0">
                                <a:pos x="GluePoint706X" y="GluePoint706Y"/>
                              </a:cxn>
                              <a:cxn ang="0">
                                <a:pos x="GluePoint707X" y="GluePoint707Y"/>
                              </a:cxn>
                              <a:cxn ang="0">
                                <a:pos x="GluePoint708X" y="GluePoint708Y"/>
                              </a:cxn>
                              <a:cxn ang="0">
                                <a:pos x="GluePoint709X" y="GluePoint709Y"/>
                              </a:cxn>
                              <a:cxn ang="0">
                                <a:pos x="GluePoint710X" y="GluePoint710Y"/>
                              </a:cxn>
                              <a:cxn ang="0">
                                <a:pos x="GluePoint711X" y="GluePoint711Y"/>
                              </a:cxn>
                              <a:cxn ang="0">
                                <a:pos x="GluePoint712X" y="GluePoint712Y"/>
                              </a:cxn>
                              <a:cxn ang="0">
                                <a:pos x="GluePoint713X" y="GluePoint713Y"/>
                              </a:cxn>
                              <a:cxn ang="0">
                                <a:pos x="GluePoint714X" y="GluePoint714Y"/>
                              </a:cxn>
                              <a:cxn ang="0">
                                <a:pos x="GluePoint715X" y="GluePoint715Y"/>
                              </a:cxn>
                              <a:cxn ang="0">
                                <a:pos x="GluePoint716X" y="GluePoint716Y"/>
                              </a:cxn>
                              <a:cxn ang="0">
                                <a:pos x="GluePoint717X" y="GluePoint717Y"/>
                              </a:cxn>
                              <a:cxn ang="0">
                                <a:pos x="GluePoint718X" y="GluePoint718Y"/>
                              </a:cxn>
                              <a:cxn ang="0">
                                <a:pos x="GluePoint719X" y="GluePoint719Y"/>
                              </a:cxn>
                              <a:cxn ang="0">
                                <a:pos x="GluePoint720X" y="GluePoint720Y"/>
                              </a:cxn>
                              <a:cxn ang="0">
                                <a:pos x="GluePoint721X" y="GluePoint721Y"/>
                              </a:cxn>
                              <a:cxn ang="0">
                                <a:pos x="GluePoint722X" y="GluePoint722Y"/>
                              </a:cxn>
                              <a:cxn ang="0">
                                <a:pos x="GluePoint723X" y="GluePoint723Y"/>
                              </a:cxn>
                              <a:cxn ang="0">
                                <a:pos x="GluePoint724X" y="GluePoint724Y"/>
                              </a:cxn>
                              <a:cxn ang="0">
                                <a:pos x="GluePoint725X" y="GluePoint725Y"/>
                              </a:cxn>
                              <a:cxn ang="0">
                                <a:pos x="GluePoint726X" y="GluePoint726Y"/>
                              </a:cxn>
                              <a:cxn ang="0">
                                <a:pos x="GluePoint727X" y="GluePoint727Y"/>
                              </a:cxn>
                              <a:cxn ang="0">
                                <a:pos x="GluePoint728X" y="GluePoint728Y"/>
                              </a:cxn>
                              <a:cxn ang="0">
                                <a:pos x="GluePoint729X" y="GluePoint729Y"/>
                              </a:cxn>
                              <a:cxn ang="0">
                                <a:pos x="GluePoint730X" y="GluePoint730Y"/>
                              </a:cxn>
                              <a:cxn ang="0">
                                <a:pos x="GluePoint731X" y="GluePoint731Y"/>
                              </a:cxn>
                              <a:cxn ang="0">
                                <a:pos x="GluePoint732X" y="GluePoint732Y"/>
                              </a:cxn>
                              <a:cxn ang="0">
                                <a:pos x="GluePoint733X" y="GluePoint733Y"/>
                              </a:cxn>
                              <a:cxn ang="0">
                                <a:pos x="GluePoint734X" y="GluePoint734Y"/>
                              </a:cxn>
                              <a:cxn ang="0">
                                <a:pos x="GluePoint735X" y="GluePoint735Y"/>
                              </a:cxn>
                              <a:cxn ang="0">
                                <a:pos x="GluePoint736X" y="GluePoint736Y"/>
                              </a:cxn>
                              <a:cxn ang="0">
                                <a:pos x="GluePoint737X" y="GluePoint737Y"/>
                              </a:cxn>
                              <a:cxn ang="0">
                                <a:pos x="GluePoint738X" y="GluePoint738Y"/>
                              </a:cxn>
                              <a:cxn ang="0">
                                <a:pos x="GluePoint739X" y="GluePoint739Y"/>
                              </a:cxn>
                              <a:cxn ang="0">
                                <a:pos x="GluePoint740X" y="GluePoint740Y"/>
                              </a:cxn>
                              <a:cxn ang="0">
                                <a:pos x="GluePoint741X" y="GluePoint741Y"/>
                              </a:cxn>
                              <a:cxn ang="0">
                                <a:pos x="GluePoint742X" y="GluePoint742Y"/>
                              </a:cxn>
                              <a:cxn ang="0">
                                <a:pos x="GluePoint743X" y="GluePoint743Y"/>
                              </a:cxn>
                              <a:cxn ang="0">
                                <a:pos x="GluePoint744X" y="GluePoint744Y"/>
                              </a:cxn>
                              <a:cxn ang="0">
                                <a:pos x="GluePoint745X" y="GluePoint745Y"/>
                              </a:cxn>
                              <a:cxn ang="0">
                                <a:pos x="GluePoint746X" y="GluePoint746Y"/>
                              </a:cxn>
                              <a:cxn ang="0">
                                <a:pos x="GluePoint747X" y="GluePoint747Y"/>
                              </a:cxn>
                              <a:cxn ang="0">
                                <a:pos x="GluePoint748X" y="GluePoint748Y"/>
                              </a:cxn>
                              <a:cxn ang="0">
                                <a:pos x="GluePoint749X" y="GluePoint749Y"/>
                              </a:cxn>
                              <a:cxn ang="0">
                                <a:pos x="GluePoint750X" y="GluePoint750Y"/>
                              </a:cxn>
                              <a:cxn ang="0">
                                <a:pos x="GluePoint751X" y="GluePoint751Y"/>
                              </a:cxn>
                              <a:cxn ang="0">
                                <a:pos x="GluePoint752X" y="GluePoint752Y"/>
                              </a:cxn>
                              <a:cxn ang="0">
                                <a:pos x="GluePoint753X" y="GluePoint753Y"/>
                              </a:cxn>
                              <a:cxn ang="0">
                                <a:pos x="GluePoint754X" y="GluePoint754Y"/>
                              </a:cxn>
                              <a:cxn ang="0">
                                <a:pos x="GluePoint755X" y="GluePoint755Y"/>
                              </a:cxn>
                              <a:cxn ang="0">
                                <a:pos x="GluePoint756X" y="GluePoint756Y"/>
                              </a:cxn>
                              <a:cxn ang="0">
                                <a:pos x="GluePoint757X" y="GluePoint757Y"/>
                              </a:cxn>
                              <a:cxn ang="0">
                                <a:pos x="GluePoint758X" y="GluePoint758Y"/>
                              </a:cxn>
                              <a:cxn ang="0">
                                <a:pos x="GluePoint759X" y="GluePoint759Y"/>
                              </a:cxn>
                              <a:cxn ang="0">
                                <a:pos x="GluePoint760X" y="GluePoint760Y"/>
                              </a:cxn>
                              <a:cxn ang="0">
                                <a:pos x="GluePoint761X" y="GluePoint761Y"/>
                              </a:cxn>
                              <a:cxn ang="0">
                                <a:pos x="GluePoint762X" y="GluePoint762Y"/>
                              </a:cxn>
                              <a:cxn ang="0">
                                <a:pos x="GluePoint763X" y="GluePoint763Y"/>
                              </a:cxn>
                              <a:cxn ang="0">
                                <a:pos x="GluePoint764X" y="GluePoint764Y"/>
                              </a:cxn>
                              <a:cxn ang="0">
                                <a:pos x="GluePoint765X" y="GluePoint765Y"/>
                              </a:cxn>
                              <a:cxn ang="0">
                                <a:pos x="GluePoint766X" y="GluePoint766Y"/>
                              </a:cxn>
                              <a:cxn ang="0">
                                <a:pos x="GluePoint767X" y="GluePoint767Y"/>
                              </a:cxn>
                              <a:cxn ang="0">
                                <a:pos x="GluePoint768X" y="GluePoint768Y"/>
                              </a:cxn>
                              <a:cxn ang="0">
                                <a:pos x="GluePoint769X" y="GluePoint769Y"/>
                              </a:cxn>
                              <a:cxn ang="0">
                                <a:pos x="GluePoint770X" y="GluePoint770Y"/>
                              </a:cxn>
                              <a:cxn ang="0">
                                <a:pos x="GluePoint771X" y="GluePoint771Y"/>
                              </a:cxn>
                              <a:cxn ang="0">
                                <a:pos x="GluePoint772X" y="GluePoint772Y"/>
                              </a:cxn>
                              <a:cxn ang="0">
                                <a:pos x="GluePoint773X" y="GluePoint773Y"/>
                              </a:cxn>
                              <a:cxn ang="0">
                                <a:pos x="GluePoint774X" y="GluePoint774Y"/>
                              </a:cxn>
                              <a:cxn ang="0">
                                <a:pos x="GluePoint775X" y="GluePoint775Y"/>
                              </a:cxn>
                              <a:cxn ang="0">
                                <a:pos x="GluePoint776X" y="GluePoint776Y"/>
                              </a:cxn>
                              <a:cxn ang="0">
                                <a:pos x="GluePoint777X" y="GluePoint777Y"/>
                              </a:cxn>
                              <a:cxn ang="0">
                                <a:pos x="GluePoint778X" y="GluePoint778Y"/>
                              </a:cxn>
                              <a:cxn ang="0">
                                <a:pos x="GluePoint779X" y="GluePoint779Y"/>
                              </a:cxn>
                              <a:cxn ang="0">
                                <a:pos x="GluePoint780X" y="GluePoint780Y"/>
                              </a:cxn>
                              <a:cxn ang="0">
                                <a:pos x="GluePoint781X" y="GluePoint781Y"/>
                              </a:cxn>
                              <a:cxn ang="0">
                                <a:pos x="GluePoint782X" y="GluePoint782Y"/>
                              </a:cxn>
                              <a:cxn ang="0">
                                <a:pos x="GluePoint783X" y="GluePoint783Y"/>
                              </a:cxn>
                              <a:cxn ang="0">
                                <a:pos x="GluePoint784X" y="GluePoint784Y"/>
                              </a:cxn>
                              <a:cxn ang="0">
                                <a:pos x="GluePoint785X" y="GluePoint785Y"/>
                              </a:cxn>
                              <a:cxn ang="0">
                                <a:pos x="GluePoint786X" y="GluePoint786Y"/>
                              </a:cxn>
                              <a:cxn ang="0">
                                <a:pos x="GluePoint787X" y="GluePoint787Y"/>
                              </a:cxn>
                              <a:cxn ang="0">
                                <a:pos x="GluePoint788X" y="GluePoint788Y"/>
                              </a:cxn>
                              <a:cxn ang="0">
                                <a:pos x="GluePoint789X" y="GluePoint789Y"/>
                              </a:cxn>
                              <a:cxn ang="0">
                                <a:pos x="GluePoint790X" y="GluePoint790Y"/>
                              </a:cxn>
                              <a:cxn ang="0">
                                <a:pos x="GluePoint791X" y="GluePoint791Y"/>
                              </a:cxn>
                              <a:cxn ang="0">
                                <a:pos x="GluePoint792X" y="GluePoint792Y"/>
                              </a:cxn>
                              <a:cxn ang="0">
                                <a:pos x="GluePoint793X" y="GluePoint793Y"/>
                              </a:cxn>
                              <a:cxn ang="0">
                                <a:pos x="GluePoint794X" y="GluePoint794Y"/>
                              </a:cxn>
                              <a:cxn ang="0">
                                <a:pos x="GluePoint795X" y="GluePoint795Y"/>
                              </a:cxn>
                              <a:cxn ang="0">
                                <a:pos x="GluePoint796X" y="GluePoint796Y"/>
                              </a:cxn>
                              <a:cxn ang="0">
                                <a:pos x="GluePoint797X" y="GluePoint797Y"/>
                              </a:cxn>
                              <a:cxn ang="0">
                                <a:pos x="GluePoint798X" y="GluePoint798Y"/>
                              </a:cxn>
                              <a:cxn ang="0">
                                <a:pos x="GluePoint799X" y="GluePoint799Y"/>
                              </a:cxn>
                              <a:cxn ang="0">
                                <a:pos x="GluePoint800X" y="GluePoint800Y"/>
                              </a:cxn>
                              <a:cxn ang="0">
                                <a:pos x="GluePoint801X" y="GluePoint801Y"/>
                              </a:cxn>
                              <a:cxn ang="0">
                                <a:pos x="GluePoint802X" y="GluePoint802Y"/>
                              </a:cxn>
                              <a:cxn ang="0">
                                <a:pos x="GluePoint803X" y="GluePoint803Y"/>
                              </a:cxn>
                              <a:cxn ang="0">
                                <a:pos x="GluePoint804X" y="GluePoint804Y"/>
                              </a:cxn>
                              <a:cxn ang="0">
                                <a:pos x="GluePoint805X" y="GluePoint805Y"/>
                              </a:cxn>
                              <a:cxn ang="0">
                                <a:pos x="GluePoint806X" y="GluePoint806Y"/>
                              </a:cxn>
                              <a:cxn ang="0">
                                <a:pos x="GluePoint807X" y="GluePoint807Y"/>
                              </a:cxn>
                              <a:cxn ang="0">
                                <a:pos x="GluePoint808X" y="GluePoint808Y"/>
                              </a:cxn>
                              <a:cxn ang="0">
                                <a:pos x="GluePoint809X" y="GluePoint809Y"/>
                              </a:cxn>
                              <a:cxn ang="0">
                                <a:pos x="GluePoint810X" y="GluePoint810Y"/>
                              </a:cxn>
                              <a:cxn ang="0">
                                <a:pos x="GluePoint811X" y="GluePoint811Y"/>
                              </a:cxn>
                              <a:cxn ang="0">
                                <a:pos x="GluePoint812X" y="GluePoint812Y"/>
                              </a:cxn>
                              <a:cxn ang="0">
                                <a:pos x="GluePoint813X" y="GluePoint813Y"/>
                              </a:cxn>
                              <a:cxn ang="0">
                                <a:pos x="GluePoint814X" y="GluePoint814Y"/>
                              </a:cxn>
                              <a:cxn ang="0">
                                <a:pos x="GluePoint815X" y="GluePoint815Y"/>
                              </a:cxn>
                              <a:cxn ang="0">
                                <a:pos x="GluePoint816X" y="GluePoint816Y"/>
                              </a:cxn>
                              <a:cxn ang="0">
                                <a:pos x="GluePoint817X" y="GluePoint817Y"/>
                              </a:cxn>
                              <a:cxn ang="0">
                                <a:pos x="GluePoint818X" y="GluePoint818Y"/>
                              </a:cxn>
                              <a:cxn ang="0">
                                <a:pos x="GluePoint819X" y="GluePoint819Y"/>
                              </a:cxn>
                              <a:cxn ang="0">
                                <a:pos x="GluePoint820X" y="GluePoint820Y"/>
                              </a:cxn>
                              <a:cxn ang="0">
                                <a:pos x="GluePoint821X" y="GluePoint821Y"/>
                              </a:cxn>
                              <a:cxn ang="0">
                                <a:pos x="GluePoint822X" y="GluePoint822Y"/>
                              </a:cxn>
                              <a:cxn ang="0">
                                <a:pos x="GluePoint823X" y="GluePoint823Y"/>
                              </a:cxn>
                              <a:cxn ang="0">
                                <a:pos x="GluePoint824X" y="GluePoint824Y"/>
                              </a:cxn>
                              <a:cxn ang="0">
                                <a:pos x="GluePoint825X" y="GluePoint825Y"/>
                              </a:cxn>
                              <a:cxn ang="0">
                                <a:pos x="GluePoint826X" y="GluePoint826Y"/>
                              </a:cxn>
                              <a:cxn ang="0">
                                <a:pos x="GluePoint827X" y="GluePoint827Y"/>
                              </a:cxn>
                              <a:cxn ang="0">
                                <a:pos x="GluePoint828X" y="GluePoint828Y"/>
                              </a:cxn>
                              <a:cxn ang="0">
                                <a:pos x="GluePoint829X" y="GluePoint829Y"/>
                              </a:cxn>
                              <a:cxn ang="0">
                                <a:pos x="GluePoint830X" y="GluePoint830Y"/>
                              </a:cxn>
                              <a:cxn ang="0">
                                <a:pos x="GluePoint831X" y="GluePoint831Y"/>
                              </a:cxn>
                              <a:cxn ang="0">
                                <a:pos x="GluePoint832X" y="GluePoint832Y"/>
                              </a:cxn>
                              <a:cxn ang="0">
                                <a:pos x="GluePoint833X" y="GluePoint833Y"/>
                              </a:cxn>
                              <a:cxn ang="0">
                                <a:pos x="GluePoint834X" y="GluePoint834Y"/>
                              </a:cxn>
                              <a:cxn ang="0">
                                <a:pos x="GluePoint835X" y="GluePoint835Y"/>
                              </a:cxn>
                              <a:cxn ang="0">
                                <a:pos x="GluePoint836X" y="GluePoint836Y"/>
                              </a:cxn>
                              <a:cxn ang="0">
                                <a:pos x="GluePoint837X" y="GluePoint837Y"/>
                              </a:cxn>
                              <a:cxn ang="0">
                                <a:pos x="GluePoint838X" y="GluePoint838Y"/>
                              </a:cxn>
                              <a:cxn ang="0">
                                <a:pos x="GluePoint839X" y="GluePoint839Y"/>
                              </a:cxn>
                              <a:cxn ang="0">
                                <a:pos x="GluePoint840X" y="GluePoint840Y"/>
                              </a:cxn>
                              <a:cxn ang="0">
                                <a:pos x="GluePoint841X" y="GluePoint841Y"/>
                              </a:cxn>
                              <a:cxn ang="0">
                                <a:pos x="GluePoint842X" y="GluePoint842Y"/>
                              </a:cxn>
                              <a:cxn ang="0">
                                <a:pos x="GluePoint843X" y="GluePoint843Y"/>
                              </a:cxn>
                              <a:cxn ang="0">
                                <a:pos x="GluePoint844X" y="GluePoint844Y"/>
                              </a:cxn>
                              <a:cxn ang="0">
                                <a:pos x="GluePoint845X" y="GluePoint845Y"/>
                              </a:cxn>
                              <a:cxn ang="0">
                                <a:pos x="GluePoint846X" y="GluePoint846Y"/>
                              </a:cxn>
                              <a:cxn ang="0">
                                <a:pos x="GluePoint847X" y="GluePoint847Y"/>
                              </a:cxn>
                              <a:cxn ang="0">
                                <a:pos x="GluePoint848X" y="GluePoint848Y"/>
                              </a:cxn>
                              <a:cxn ang="0">
                                <a:pos x="GluePoint849X" y="GluePoint849Y"/>
                              </a:cxn>
                              <a:cxn ang="0">
                                <a:pos x="GluePoint850X" y="GluePoint850Y"/>
                              </a:cxn>
                              <a:cxn ang="0">
                                <a:pos x="GluePoint851X" y="GluePoint851Y"/>
                              </a:cxn>
                              <a:cxn ang="0">
                                <a:pos x="GluePoint852X" y="GluePoint852Y"/>
                              </a:cxn>
                              <a:cxn ang="0">
                                <a:pos x="GluePoint853X" y="GluePoint853Y"/>
                              </a:cxn>
                              <a:cxn ang="0">
                                <a:pos x="GluePoint854X" y="GluePoint854Y"/>
                              </a:cxn>
                              <a:cxn ang="0">
                                <a:pos x="GluePoint855X" y="GluePoint855Y"/>
                              </a:cxn>
                              <a:cxn ang="0">
                                <a:pos x="GluePoint856X" y="GluePoint856Y"/>
                              </a:cxn>
                              <a:cxn ang="0">
                                <a:pos x="GluePoint857X" y="GluePoint857Y"/>
                              </a:cxn>
                              <a:cxn ang="0">
                                <a:pos x="GluePoint858X" y="GluePoint858Y"/>
                              </a:cxn>
                              <a:cxn ang="0">
                                <a:pos x="GluePoint859X" y="GluePoint859Y"/>
                              </a:cxn>
                              <a:cxn ang="0">
                                <a:pos x="GluePoint860X" y="GluePoint860Y"/>
                              </a:cxn>
                              <a:cxn ang="0">
                                <a:pos x="GluePoint861X" y="GluePoint861Y"/>
                              </a:cxn>
                              <a:cxn ang="0">
                                <a:pos x="GluePoint862X" y="GluePoint862Y"/>
                              </a:cxn>
                              <a:cxn ang="0">
                                <a:pos x="GluePoint863X" y="GluePoint863Y"/>
                              </a:cxn>
                              <a:cxn ang="0">
                                <a:pos x="GluePoint864X" y="GluePoint864Y"/>
                              </a:cxn>
                              <a:cxn ang="0">
                                <a:pos x="GluePoint865X" y="GluePoint865Y"/>
                              </a:cxn>
                              <a:cxn ang="0">
                                <a:pos x="GluePoint866X" y="GluePoint866Y"/>
                              </a:cxn>
                              <a:cxn ang="0">
                                <a:pos x="GluePoint867X" y="GluePoint867Y"/>
                              </a:cxn>
                              <a:cxn ang="0">
                                <a:pos x="GluePoint868X" y="GluePoint868Y"/>
                              </a:cxn>
                              <a:cxn ang="0">
                                <a:pos x="GluePoint869X" y="GluePoint869Y"/>
                              </a:cxn>
                              <a:cxn ang="0">
                                <a:pos x="GluePoint870X" y="GluePoint870Y"/>
                              </a:cxn>
                              <a:cxn ang="0">
                                <a:pos x="GluePoint871X" y="GluePoint871Y"/>
                              </a:cxn>
                              <a:cxn ang="0">
                                <a:pos x="GluePoint872X" y="GluePoint872Y"/>
                              </a:cxn>
                              <a:cxn ang="0">
                                <a:pos x="GluePoint873X" y="GluePoint873Y"/>
                              </a:cxn>
                              <a:cxn ang="0">
                                <a:pos x="GluePoint874X" y="GluePoint874Y"/>
                              </a:cxn>
                              <a:cxn ang="0">
                                <a:pos x="GluePoint875X" y="GluePoint875Y"/>
                              </a:cxn>
                              <a:cxn ang="0">
                                <a:pos x="GluePoint876X" y="GluePoint876Y"/>
                              </a:cxn>
                              <a:cxn ang="0">
                                <a:pos x="GluePoint877X" y="GluePoint877Y"/>
                              </a:cxn>
                              <a:cxn ang="0">
                                <a:pos x="GluePoint878X" y="GluePoint878Y"/>
                              </a:cxn>
                              <a:cxn ang="0">
                                <a:pos x="GluePoint879X" y="GluePoint879Y"/>
                              </a:cxn>
                              <a:cxn ang="0">
                                <a:pos x="GluePoint880X" y="GluePoint880Y"/>
                              </a:cxn>
                              <a:cxn ang="0">
                                <a:pos x="GluePoint881X" y="GluePoint881Y"/>
                              </a:cxn>
                              <a:cxn ang="0">
                                <a:pos x="GluePoint882X" y="GluePoint882Y"/>
                              </a:cxn>
                              <a:cxn ang="0">
                                <a:pos x="GluePoint883X" y="GluePoint883Y"/>
                              </a:cxn>
                              <a:cxn ang="0">
                                <a:pos x="GluePoint884X" y="GluePoint884Y"/>
                              </a:cxn>
                              <a:cxn ang="0">
                                <a:pos x="GluePoint885X" y="GluePoint885Y"/>
                              </a:cxn>
                              <a:cxn ang="0">
                                <a:pos x="GluePoint886X" y="GluePoint886Y"/>
                              </a:cxn>
                              <a:cxn ang="0">
                                <a:pos x="GluePoint887X" y="GluePoint887Y"/>
                              </a:cxn>
                              <a:cxn ang="0">
                                <a:pos x="GluePoint888X" y="GluePoint888Y"/>
                              </a:cxn>
                              <a:cxn ang="0">
                                <a:pos x="GluePoint889X" y="GluePoint889Y"/>
                              </a:cxn>
                              <a:cxn ang="0">
                                <a:pos x="GluePoint890X" y="GluePoint890Y"/>
                              </a:cxn>
                              <a:cxn ang="0">
                                <a:pos x="GluePoint891X" y="GluePoint891Y"/>
                              </a:cxn>
                              <a:cxn ang="0">
                                <a:pos x="GluePoint892X" y="GluePoint892Y"/>
                              </a:cxn>
                              <a:cxn ang="0">
                                <a:pos x="GluePoint893X" y="GluePoint893Y"/>
                              </a:cxn>
                              <a:cxn ang="0">
                                <a:pos x="GluePoint894X" y="GluePoint894Y"/>
                              </a:cxn>
                              <a:cxn ang="0">
                                <a:pos x="GluePoint895X" y="GluePoint895Y"/>
                              </a:cxn>
                              <a:cxn ang="0">
                                <a:pos x="GluePoint896X" y="GluePoint896Y"/>
                              </a:cxn>
                              <a:cxn ang="0">
                                <a:pos x="GluePoint897X" y="GluePoint897Y"/>
                              </a:cxn>
                              <a:cxn ang="0">
                                <a:pos x="GluePoint898X" y="GluePoint898Y"/>
                              </a:cxn>
                              <a:cxn ang="0">
                                <a:pos x="GluePoint899X" y="GluePoint899Y"/>
                              </a:cxn>
                              <a:cxn ang="0">
                                <a:pos x="GluePoint900X" y="GluePoint900Y"/>
                              </a:cxn>
                              <a:cxn ang="0">
                                <a:pos x="GluePoint901X" y="GluePoint901Y"/>
                              </a:cxn>
                              <a:cxn ang="0">
                                <a:pos x="GluePoint902X" y="GluePoint902Y"/>
                              </a:cxn>
                              <a:cxn ang="0">
                                <a:pos x="GluePoint903X" y="GluePoint903Y"/>
                              </a:cxn>
                              <a:cxn ang="0">
                                <a:pos x="GluePoint904X" y="GluePoint904Y"/>
                              </a:cxn>
                              <a:cxn ang="0">
                                <a:pos x="GluePoint905X" y="GluePoint905Y"/>
                              </a:cxn>
                              <a:cxn ang="0">
                                <a:pos x="GluePoint906X" y="GluePoint906Y"/>
                              </a:cxn>
                              <a:cxn ang="0">
                                <a:pos x="GluePoint907X" y="GluePoint907Y"/>
                              </a:cxn>
                              <a:cxn ang="0">
                                <a:pos x="GluePoint908X" y="GluePoint908Y"/>
                              </a:cxn>
                              <a:cxn ang="0">
                                <a:pos x="GluePoint909X" y="GluePoint909Y"/>
                              </a:cxn>
                              <a:cxn ang="0">
                                <a:pos x="GluePoint910X" y="GluePoint910Y"/>
                              </a:cxn>
                              <a:cxn ang="0">
                                <a:pos x="GluePoint911X" y="GluePoint911Y"/>
                              </a:cxn>
                              <a:cxn ang="0">
                                <a:pos x="GluePoint912X" y="GluePoint912Y"/>
                              </a:cxn>
                              <a:cxn ang="0">
                                <a:pos x="GluePoint913X" y="GluePoint913Y"/>
                              </a:cxn>
                              <a:cxn ang="0">
                                <a:pos x="GluePoint914X" y="GluePoint914Y"/>
                              </a:cxn>
                              <a:cxn ang="0">
                                <a:pos x="GluePoint915X" y="GluePoint915Y"/>
                              </a:cxn>
                              <a:cxn ang="0">
                                <a:pos x="GluePoint916X" y="GluePoint916Y"/>
                              </a:cxn>
                              <a:cxn ang="0">
                                <a:pos x="GluePoint917X" y="GluePoint917Y"/>
                              </a:cxn>
                              <a:cxn ang="0">
                                <a:pos x="GluePoint918X" y="GluePoint918Y"/>
                              </a:cxn>
                              <a:cxn ang="0">
                                <a:pos x="GluePoint919X" y="GluePoint919Y"/>
                              </a:cxn>
                              <a:cxn ang="0">
                                <a:pos x="GluePoint920X" y="GluePoint920Y"/>
                              </a:cxn>
                              <a:cxn ang="0">
                                <a:pos x="GluePoint921X" y="GluePoint921Y"/>
                              </a:cxn>
                              <a:cxn ang="0">
                                <a:pos x="GluePoint922X" y="GluePoint922Y"/>
                              </a:cxn>
                              <a:cxn ang="0">
                                <a:pos x="GluePoint923X" y="GluePoint923Y"/>
                              </a:cxn>
                              <a:cxn ang="0">
                                <a:pos x="GluePoint924X" y="GluePoint924Y"/>
                              </a:cxn>
                              <a:cxn ang="0">
                                <a:pos x="GluePoint925X" y="GluePoint925Y"/>
                              </a:cxn>
                              <a:cxn ang="0">
                                <a:pos x="GluePoint926X" y="GluePoint926Y"/>
                              </a:cxn>
                              <a:cxn ang="0">
                                <a:pos x="GluePoint927X" y="GluePoint927Y"/>
                              </a:cxn>
                              <a:cxn ang="0">
                                <a:pos x="GluePoint928X" y="GluePoint928Y"/>
                              </a:cxn>
                              <a:cxn ang="0">
                                <a:pos x="GluePoint929X" y="GluePoint929Y"/>
                              </a:cxn>
                              <a:cxn ang="0">
                                <a:pos x="GluePoint930X" y="GluePoint930Y"/>
                              </a:cxn>
                              <a:cxn ang="0">
                                <a:pos x="GluePoint931X" y="GluePoint931Y"/>
                              </a:cxn>
                              <a:cxn ang="0">
                                <a:pos x="GluePoint932X" y="GluePoint932Y"/>
                              </a:cxn>
                              <a:cxn ang="0">
                                <a:pos x="GluePoint933X" y="GluePoint933Y"/>
                              </a:cxn>
                              <a:cxn ang="0">
                                <a:pos x="GluePoint934X" y="GluePoint934Y"/>
                              </a:cxn>
                              <a:cxn ang="0">
                                <a:pos x="GluePoint935X" y="GluePoint935Y"/>
                              </a:cxn>
                              <a:cxn ang="0">
                                <a:pos x="GluePoint936X" y="GluePoint936Y"/>
                              </a:cxn>
                              <a:cxn ang="0">
                                <a:pos x="GluePoint937X" y="GluePoint937Y"/>
                              </a:cxn>
                              <a:cxn ang="0">
                                <a:pos x="GluePoint938X" y="GluePoint938Y"/>
                              </a:cxn>
                              <a:cxn ang="0">
                                <a:pos x="GluePoint939X" y="GluePoint939Y"/>
                              </a:cxn>
                              <a:cxn ang="0">
                                <a:pos x="GluePoint940X" y="GluePoint940Y"/>
                              </a:cxn>
                              <a:cxn ang="0">
                                <a:pos x="GluePoint941X" y="GluePoint941Y"/>
                              </a:cxn>
                              <a:cxn ang="0">
                                <a:pos x="GluePoint942X" y="GluePoint942Y"/>
                              </a:cxn>
                              <a:cxn ang="0">
                                <a:pos x="GluePoint943X" y="GluePoint943Y"/>
                              </a:cxn>
                              <a:cxn ang="0">
                                <a:pos x="GluePoint944X" y="GluePoint944Y"/>
                              </a:cxn>
                              <a:cxn ang="0">
                                <a:pos x="GluePoint945X" y="GluePoint945Y"/>
                              </a:cxn>
                              <a:cxn ang="0">
                                <a:pos x="GluePoint946X" y="GluePoint946Y"/>
                              </a:cxn>
                              <a:cxn ang="0">
                                <a:pos x="GluePoint947X" y="GluePoint947Y"/>
                              </a:cxn>
                              <a:cxn ang="0">
                                <a:pos x="GluePoint948X" y="GluePoint948Y"/>
                              </a:cxn>
                              <a:cxn ang="0">
                                <a:pos x="GluePoint949X" y="GluePoint949Y"/>
                              </a:cxn>
                              <a:cxn ang="0">
                                <a:pos x="GluePoint950X" y="GluePoint950Y"/>
                              </a:cxn>
                              <a:cxn ang="0">
                                <a:pos x="GluePoint951X" y="GluePoint951Y"/>
                              </a:cxn>
                              <a:cxn ang="0">
                                <a:pos x="GluePoint952X" y="GluePoint952Y"/>
                              </a:cxn>
                              <a:cxn ang="0">
                                <a:pos x="GluePoint953X" y="GluePoint953Y"/>
                              </a:cxn>
                              <a:cxn ang="0">
                                <a:pos x="GluePoint954X" y="GluePoint954Y"/>
                              </a:cxn>
                              <a:cxn ang="0">
                                <a:pos x="GluePoint955X" y="GluePoint955Y"/>
                              </a:cxn>
                              <a:cxn ang="0">
                                <a:pos x="GluePoint956X" y="GluePoint956Y"/>
                              </a:cxn>
                              <a:cxn ang="0">
                                <a:pos x="GluePoint957X" y="GluePoint957Y"/>
                              </a:cxn>
                              <a:cxn ang="0">
                                <a:pos x="GluePoint958X" y="GluePoint958Y"/>
                              </a:cxn>
                              <a:cxn ang="0">
                                <a:pos x="GluePoint959X" y="GluePoint959Y"/>
                              </a:cxn>
                              <a:cxn ang="0">
                                <a:pos x="GluePoint960X" y="GluePoint960Y"/>
                              </a:cxn>
                              <a:cxn ang="0">
                                <a:pos x="GluePoint961X" y="GluePoint961Y"/>
                              </a:cxn>
                              <a:cxn ang="0">
                                <a:pos x="GluePoint962X" y="GluePoint962Y"/>
                              </a:cxn>
                              <a:cxn ang="0">
                                <a:pos x="GluePoint963X" y="GluePoint963Y"/>
                              </a:cxn>
                              <a:cxn ang="0">
                                <a:pos x="GluePoint964X" y="GluePoint964Y"/>
                              </a:cxn>
                              <a:cxn ang="0">
                                <a:pos x="GluePoint965X" y="GluePoint965Y"/>
                              </a:cxn>
                              <a:cxn ang="0">
                                <a:pos x="GluePoint966X" y="GluePoint966Y"/>
                              </a:cxn>
                              <a:cxn ang="0">
                                <a:pos x="GluePoint967X" y="GluePoint967Y"/>
                              </a:cxn>
                              <a:cxn ang="0">
                                <a:pos x="GluePoint968X" y="GluePoint968Y"/>
                              </a:cxn>
                              <a:cxn ang="0">
                                <a:pos x="GluePoint969X" y="GluePoint969Y"/>
                              </a:cxn>
                              <a:cxn ang="0">
                                <a:pos x="GluePoint970X" y="GluePoint970Y"/>
                              </a:cxn>
                              <a:cxn ang="0">
                                <a:pos x="GluePoint971X" y="GluePoint971Y"/>
                              </a:cxn>
                              <a:cxn ang="0">
                                <a:pos x="GluePoint972X" y="GluePoint972Y"/>
                              </a:cxn>
                              <a:cxn ang="0">
                                <a:pos x="GluePoint973X" y="GluePoint973Y"/>
                              </a:cxn>
                              <a:cxn ang="0">
                                <a:pos x="GluePoint974X" y="GluePoint974Y"/>
                              </a:cxn>
                              <a:cxn ang="0">
                                <a:pos x="GluePoint975X" y="GluePoint975Y"/>
                              </a:cxn>
                              <a:cxn ang="0">
                                <a:pos x="GluePoint976X" y="GluePoint976Y"/>
                              </a:cxn>
                              <a:cxn ang="0">
                                <a:pos x="GluePoint977X" y="GluePoint977Y"/>
                              </a:cxn>
                              <a:cxn ang="0">
                                <a:pos x="GluePoint978X" y="GluePoint978Y"/>
                              </a:cxn>
                              <a:cxn ang="0">
                                <a:pos x="GluePoint979X" y="GluePoint979Y"/>
                              </a:cxn>
                              <a:cxn ang="0">
                                <a:pos x="GluePoint980X" y="GluePoint980Y"/>
                              </a:cxn>
                              <a:cxn ang="0">
                                <a:pos x="GluePoint981X" y="GluePoint981Y"/>
                              </a:cxn>
                              <a:cxn ang="0">
                                <a:pos x="GluePoint982X" y="GluePoint982Y"/>
                              </a:cxn>
                              <a:cxn ang="0">
                                <a:pos x="GluePoint983X" y="GluePoint983Y"/>
                              </a:cxn>
                              <a:cxn ang="0">
                                <a:pos x="GluePoint984X" y="GluePoint984Y"/>
                              </a:cxn>
                              <a:cxn ang="0">
                                <a:pos x="GluePoint985X" y="GluePoint985Y"/>
                              </a:cxn>
                              <a:cxn ang="0">
                                <a:pos x="GluePoint986X" y="GluePoint986Y"/>
                              </a:cxn>
                              <a:cxn ang="0">
                                <a:pos x="GluePoint987X" y="GluePoint987Y"/>
                              </a:cxn>
                              <a:cxn ang="0">
                                <a:pos x="GluePoint988X" y="GluePoint988Y"/>
                              </a:cxn>
                              <a:cxn ang="0">
                                <a:pos x="GluePoint989X" y="GluePoint989Y"/>
                              </a:cxn>
                              <a:cxn ang="0">
                                <a:pos x="GluePoint990X" y="GluePoint990Y"/>
                              </a:cxn>
                              <a:cxn ang="0">
                                <a:pos x="GluePoint991X" y="GluePoint991Y"/>
                              </a:cxn>
                              <a:cxn ang="0">
                                <a:pos x="GluePoint992X" y="GluePoint992Y"/>
                              </a:cxn>
                              <a:cxn ang="0">
                                <a:pos x="GluePoint993X" y="GluePoint993Y"/>
                              </a:cxn>
                              <a:cxn ang="0">
                                <a:pos x="GluePoint994X" y="GluePoint994Y"/>
                              </a:cxn>
                              <a:cxn ang="0">
                                <a:pos x="GluePoint995X" y="GluePoint995Y"/>
                              </a:cxn>
                              <a:cxn ang="0">
                                <a:pos x="GluePoint996X" y="GluePoint996Y"/>
                              </a:cxn>
                              <a:cxn ang="0">
                                <a:pos x="GluePoint997X" y="GluePoint997Y"/>
                              </a:cxn>
                              <a:cxn ang="0">
                                <a:pos x="GluePoint998X" y="GluePoint998Y"/>
                              </a:cxn>
                              <a:cxn ang="0">
                                <a:pos x="GluePoint999X" y="GluePoint999Y"/>
                              </a:cxn>
                              <a:cxn ang="0">
                                <a:pos x="GluePoint1000X" y="GluePoint1000Y"/>
                              </a:cxn>
                              <a:cxn ang="0">
                                <a:pos x="GluePoint1001X" y="GluePoint1001Y"/>
                              </a:cxn>
                              <a:cxn ang="0">
                                <a:pos x="GluePoint1002X" y="GluePoint1002Y"/>
                              </a:cxn>
                              <a:cxn ang="0">
                                <a:pos x="GluePoint1003X" y="GluePoint1003Y"/>
                              </a:cxn>
                              <a:cxn ang="0">
                                <a:pos x="GluePoint1004X" y="GluePoint1004Y"/>
                              </a:cxn>
                              <a:cxn ang="0">
                                <a:pos x="GluePoint1005X" y="GluePoint1005Y"/>
                              </a:cxn>
                              <a:cxn ang="0">
                                <a:pos x="GluePoint1006X" y="GluePoint1006Y"/>
                              </a:cxn>
                              <a:cxn ang="0">
                                <a:pos x="GluePoint1007X" y="GluePoint1007Y"/>
                              </a:cxn>
                              <a:cxn ang="0">
                                <a:pos x="GluePoint1008X" y="GluePoint1008Y"/>
                              </a:cxn>
                              <a:cxn ang="0">
                                <a:pos x="GluePoint1009X" y="GluePoint1009Y"/>
                              </a:cxn>
                              <a:cxn ang="0">
                                <a:pos x="GluePoint1010X" y="GluePoint1010Y"/>
                              </a:cxn>
                              <a:cxn ang="0">
                                <a:pos x="GluePoint1011X" y="GluePoint1011Y"/>
                              </a:cxn>
                              <a:cxn ang="0">
                                <a:pos x="GluePoint1012X" y="GluePoint1012Y"/>
                              </a:cxn>
                              <a:cxn ang="0">
                                <a:pos x="GluePoint1013X" y="GluePoint1013Y"/>
                              </a:cxn>
                              <a:cxn ang="0">
                                <a:pos x="GluePoint1014X" y="GluePoint1014Y"/>
                              </a:cxn>
                              <a:cxn ang="0">
                                <a:pos x="GluePoint1015X" y="GluePoint1015Y"/>
                              </a:cxn>
                              <a:cxn ang="0">
                                <a:pos x="GluePoint1016X" y="GluePoint1016Y"/>
                              </a:cxn>
                              <a:cxn ang="0">
                                <a:pos x="GluePoint1017X" y="GluePoint1017Y"/>
                              </a:cxn>
                              <a:cxn ang="0">
                                <a:pos x="GluePoint1018X" y="GluePoint1018Y"/>
                              </a:cxn>
                              <a:cxn ang="0">
                                <a:pos x="GluePoint1019X" y="GluePoint1019Y"/>
                              </a:cxn>
                              <a:cxn ang="0">
                                <a:pos x="GluePoint1020X" y="GluePoint1020Y"/>
                              </a:cxn>
                              <a:cxn ang="0">
                                <a:pos x="GluePoint1021X" y="GluePoint1021Y"/>
                              </a:cxn>
                              <a:cxn ang="0">
                                <a:pos x="GluePoint1022X" y="GluePoint1022Y"/>
                              </a:cxn>
                              <a:cxn ang="0">
                                <a:pos x="GluePoint1023X" y="GluePoint1023Y"/>
                              </a:cxn>
                              <a:cxn ang="0">
                                <a:pos x="GluePoint1024X" y="GluePoint1024Y"/>
                              </a:cxn>
                              <a:cxn ang="0">
                                <a:pos x="GluePoint1025X" y="GluePoint1025Y"/>
                              </a:cxn>
                              <a:cxn ang="0">
                                <a:pos x="GluePoint1026X" y="GluePoint1026Y"/>
                              </a:cxn>
                              <a:cxn ang="0">
                                <a:pos x="GluePoint1027X" y="GluePoint1027Y"/>
                              </a:cxn>
                              <a:cxn ang="0">
                                <a:pos x="GluePoint1028X" y="GluePoint1028Y"/>
                              </a:cxn>
                              <a:cxn ang="0">
                                <a:pos x="GluePoint1029X" y="GluePoint1029Y"/>
                              </a:cxn>
                              <a:cxn ang="0">
                                <a:pos x="GluePoint1030X" y="GluePoint1030Y"/>
                              </a:cxn>
                              <a:cxn ang="0">
                                <a:pos x="GluePoint1031X" y="GluePoint1031Y"/>
                              </a:cxn>
                              <a:cxn ang="0">
                                <a:pos x="GluePoint1032X" y="GluePoint1032Y"/>
                              </a:cxn>
                              <a:cxn ang="0">
                                <a:pos x="GluePoint1033X" y="GluePoint1033Y"/>
                              </a:cxn>
                              <a:cxn ang="0">
                                <a:pos x="GluePoint1034X" y="GluePoint1034Y"/>
                              </a:cxn>
                              <a:cxn ang="0">
                                <a:pos x="GluePoint1035X" y="GluePoint1035Y"/>
                              </a:cxn>
                              <a:cxn ang="0">
                                <a:pos x="GluePoint1036X" y="GluePoint1036Y"/>
                              </a:cxn>
                              <a:cxn ang="0">
                                <a:pos x="GluePoint1037X" y="GluePoint1037Y"/>
                              </a:cxn>
                              <a:cxn ang="0">
                                <a:pos x="GluePoint1038X" y="GluePoint1038Y"/>
                              </a:cxn>
                              <a:cxn ang="0">
                                <a:pos x="GluePoint1039X" y="GluePoint1039Y"/>
                              </a:cxn>
                              <a:cxn ang="0">
                                <a:pos x="GluePoint1040X" y="GluePoint1040Y"/>
                              </a:cxn>
                              <a:cxn ang="0">
                                <a:pos x="GluePoint1041X" y="GluePoint1041Y"/>
                              </a:cxn>
                              <a:cxn ang="0">
                                <a:pos x="GluePoint1042X" y="GluePoint1042Y"/>
                              </a:cxn>
                              <a:cxn ang="0">
                                <a:pos x="GluePoint1043X" y="GluePoint1043Y"/>
                              </a:cxn>
                              <a:cxn ang="0">
                                <a:pos x="GluePoint1044X" y="GluePoint1044Y"/>
                              </a:cxn>
                              <a:cxn ang="0">
                                <a:pos x="GluePoint1045X" y="GluePoint1045Y"/>
                              </a:cxn>
                              <a:cxn ang="0">
                                <a:pos x="GluePoint1046X" y="GluePoint1046Y"/>
                              </a:cxn>
                              <a:cxn ang="0">
                                <a:pos x="GluePoint1047X" y="GluePoint1047Y"/>
                              </a:cxn>
                              <a:cxn ang="0">
                                <a:pos x="GluePoint1048X" y="GluePoint1048Y"/>
                              </a:cxn>
                              <a:cxn ang="0">
                                <a:pos x="GluePoint1049X" y="GluePoint1049Y"/>
                              </a:cxn>
                              <a:cxn ang="0">
                                <a:pos x="GluePoint1050X" y="GluePoint1050Y"/>
                              </a:cxn>
                              <a:cxn ang="0">
                                <a:pos x="GluePoint1051X" y="GluePoint1051Y"/>
                              </a:cxn>
                              <a:cxn ang="0">
                                <a:pos x="GluePoint1052X" y="GluePoint1052Y"/>
                              </a:cxn>
                              <a:cxn ang="0">
                                <a:pos x="GluePoint1053X" y="GluePoint1053Y"/>
                              </a:cxn>
                              <a:cxn ang="0">
                                <a:pos x="GluePoint1054X" y="GluePoint1054Y"/>
                              </a:cxn>
                              <a:cxn ang="0">
                                <a:pos x="GluePoint1055X" y="GluePoint1055Y"/>
                              </a:cxn>
                              <a:cxn ang="0">
                                <a:pos x="GluePoint1056X" y="GluePoint1056Y"/>
                              </a:cxn>
                              <a:cxn ang="0">
                                <a:pos x="GluePoint1057X" y="GluePoint1057Y"/>
                              </a:cxn>
                              <a:cxn ang="0">
                                <a:pos x="GluePoint1058X" y="GluePoint1058Y"/>
                              </a:cxn>
                              <a:cxn ang="0">
                                <a:pos x="GluePoint1059X" y="GluePoint1059Y"/>
                              </a:cxn>
                              <a:cxn ang="0">
                                <a:pos x="GluePoint1060X" y="GluePoint1060Y"/>
                              </a:cxn>
                              <a:cxn ang="0">
                                <a:pos x="GluePoint1061X" y="GluePoint1061Y"/>
                              </a:cxn>
                              <a:cxn ang="0">
                                <a:pos x="GluePoint1062X" y="GluePoint1062Y"/>
                              </a:cxn>
                              <a:cxn ang="0">
                                <a:pos x="GluePoint1063X" y="GluePoint1063Y"/>
                              </a:cxn>
                              <a:cxn ang="0">
                                <a:pos x="GluePoint1064X" y="GluePoint1064Y"/>
                              </a:cxn>
                              <a:cxn ang="0">
                                <a:pos x="GluePoint1065X" y="GluePoint1065Y"/>
                              </a:cxn>
                              <a:cxn ang="0">
                                <a:pos x="GluePoint1066X" y="GluePoint1066Y"/>
                              </a:cxn>
                              <a:cxn ang="0">
                                <a:pos x="GluePoint1067X" y="GluePoint1067Y"/>
                              </a:cxn>
                              <a:cxn ang="0">
                                <a:pos x="GluePoint1068X" y="GluePoint1068Y"/>
                              </a:cxn>
                              <a:cxn ang="0">
                                <a:pos x="GluePoint1069X" y="GluePoint1069Y"/>
                              </a:cxn>
                              <a:cxn ang="0">
                                <a:pos x="GluePoint1070X" y="GluePoint1070Y"/>
                              </a:cxn>
                              <a:cxn ang="0">
                                <a:pos x="GluePoint1071X" y="GluePoint1071Y"/>
                              </a:cxn>
                              <a:cxn ang="0">
                                <a:pos x="GluePoint1072X" y="GluePoint1072Y"/>
                              </a:cxn>
                              <a:cxn ang="0">
                                <a:pos x="GluePoint1073X" y="GluePoint1073Y"/>
                              </a:cxn>
                              <a:cxn ang="0">
                                <a:pos x="GluePoint1074X" y="GluePoint1074Y"/>
                              </a:cxn>
                              <a:cxn ang="0">
                                <a:pos x="GluePoint1075X" y="GluePoint1075Y"/>
                              </a:cxn>
                              <a:cxn ang="0">
                                <a:pos x="GluePoint1076X" y="GluePoint1076Y"/>
                              </a:cxn>
                              <a:cxn ang="0">
                                <a:pos x="GluePoint1077X" y="GluePoint1077Y"/>
                              </a:cxn>
                              <a:cxn ang="0">
                                <a:pos x="GluePoint1078X" y="GluePoint1078Y"/>
                              </a:cxn>
                              <a:cxn ang="0">
                                <a:pos x="GluePoint1079X" y="GluePoint1079Y"/>
                              </a:cxn>
                              <a:cxn ang="0">
                                <a:pos x="GluePoint1080X" y="GluePoint1080Y"/>
                              </a:cxn>
                              <a:cxn ang="0">
                                <a:pos x="GluePoint1081X" y="GluePoint1081Y"/>
                              </a:cxn>
                              <a:cxn ang="0">
                                <a:pos x="GluePoint1082X" y="GluePoint1082Y"/>
                              </a:cxn>
                              <a:cxn ang="0">
                                <a:pos x="GluePoint1083X" y="GluePoint1083Y"/>
                              </a:cxn>
                              <a:cxn ang="0">
                                <a:pos x="GluePoint1084X" y="GluePoint1084Y"/>
                              </a:cxn>
                              <a:cxn ang="0">
                                <a:pos x="GluePoint1085X" y="GluePoint1085Y"/>
                              </a:cxn>
                              <a:cxn ang="0">
                                <a:pos x="GluePoint1086X" y="GluePoint1086Y"/>
                              </a:cxn>
                              <a:cxn ang="0">
                                <a:pos x="GluePoint1087X" y="GluePoint1087Y"/>
                              </a:cxn>
                              <a:cxn ang="0">
                                <a:pos x="GluePoint1088X" y="GluePoint1088Y"/>
                              </a:cxn>
                              <a:cxn ang="0">
                                <a:pos x="GluePoint1089X" y="GluePoint1089Y"/>
                              </a:cxn>
                              <a:cxn ang="0">
                                <a:pos x="GluePoint1090X" y="GluePoint1090Y"/>
                              </a:cxn>
                              <a:cxn ang="0">
                                <a:pos x="GluePoint1091X" y="GluePoint1091Y"/>
                              </a:cxn>
                              <a:cxn ang="0">
                                <a:pos x="GluePoint1092X" y="GluePoint1092Y"/>
                              </a:cxn>
                              <a:cxn ang="0">
                                <a:pos x="GluePoint1093X" y="GluePoint1093Y"/>
                              </a:cxn>
                              <a:cxn ang="0">
                                <a:pos x="GluePoint1094X" y="GluePoint1094Y"/>
                              </a:cxn>
                              <a:cxn ang="0">
                                <a:pos x="GluePoint1095X" y="GluePoint1095Y"/>
                              </a:cxn>
                              <a:cxn ang="0">
                                <a:pos x="GluePoint1096X" y="GluePoint1096Y"/>
                              </a:cxn>
                              <a:cxn ang="0">
                                <a:pos x="GluePoint1097X" y="GluePoint1097Y"/>
                              </a:cxn>
                              <a:cxn ang="0">
                                <a:pos x="GluePoint1098X" y="GluePoint1098Y"/>
                              </a:cxn>
                              <a:cxn ang="0">
                                <a:pos x="GluePoint1099X" y="GluePoint1099Y"/>
                              </a:cxn>
                              <a:cxn ang="0">
                                <a:pos x="GluePoint1100X" y="GluePoint1100Y"/>
                              </a:cxn>
                              <a:cxn ang="0">
                                <a:pos x="GluePoint1101X" y="GluePoint1101Y"/>
                              </a:cxn>
                              <a:cxn ang="0">
                                <a:pos x="GluePoint1102X" y="GluePoint1102Y"/>
                              </a:cxn>
                              <a:cxn ang="0">
                                <a:pos x="GluePoint1103X" y="GluePoint1103Y"/>
                              </a:cxn>
                              <a:cxn ang="0">
                                <a:pos x="GluePoint1104X" y="GluePoint1104Y"/>
                              </a:cxn>
                              <a:cxn ang="0">
                                <a:pos x="GluePoint1105X" y="GluePoint1105Y"/>
                              </a:cxn>
                              <a:cxn ang="0">
                                <a:pos x="GluePoint1106X" y="GluePoint1106Y"/>
                              </a:cxn>
                              <a:cxn ang="0">
                                <a:pos x="GluePoint1107X" y="GluePoint1107Y"/>
                              </a:cxn>
                              <a:cxn ang="0">
                                <a:pos x="GluePoint1108X" y="GluePoint1108Y"/>
                              </a:cxn>
                              <a:cxn ang="0">
                                <a:pos x="GluePoint1109X" y="GluePoint1109Y"/>
                              </a:cxn>
                              <a:cxn ang="0">
                                <a:pos x="GluePoint1110X" y="GluePoint1110Y"/>
                              </a:cxn>
                              <a:cxn ang="0">
                                <a:pos x="GluePoint1111X" y="GluePoint1111Y"/>
                              </a:cxn>
                              <a:cxn ang="0">
                                <a:pos x="GluePoint1112X" y="GluePoint1112Y"/>
                              </a:cxn>
                              <a:cxn ang="0">
                                <a:pos x="GluePoint1113X" y="GluePoint1113Y"/>
                              </a:cxn>
                              <a:cxn ang="0">
                                <a:pos x="GluePoint1114X" y="GluePoint1114Y"/>
                              </a:cxn>
                              <a:cxn ang="0">
                                <a:pos x="GluePoint1115X" y="GluePoint1115Y"/>
                              </a:cxn>
                              <a:cxn ang="0">
                                <a:pos x="GluePoint1116X" y="GluePoint1116Y"/>
                              </a:cxn>
                              <a:cxn ang="0">
                                <a:pos x="GluePoint1117X" y="GluePoint1117Y"/>
                              </a:cxn>
                              <a:cxn ang="0">
                                <a:pos x="GluePoint1118X" y="GluePoint1118Y"/>
                              </a:cxn>
                              <a:cxn ang="0">
                                <a:pos x="GluePoint1119X" y="GluePoint1119Y"/>
                              </a:cxn>
                              <a:cxn ang="0">
                                <a:pos x="GluePoint1120X" y="GluePoint1120Y"/>
                              </a:cxn>
                              <a:cxn ang="0">
                                <a:pos x="GluePoint1121X" y="GluePoint1121Y"/>
                              </a:cxn>
                              <a:cxn ang="0">
                                <a:pos x="GluePoint1122X" y="GluePoint1122Y"/>
                              </a:cxn>
                              <a:cxn ang="0">
                                <a:pos x="GluePoint1123X" y="GluePoint1123Y"/>
                              </a:cxn>
                              <a:cxn ang="0">
                                <a:pos x="GluePoint1124X" y="GluePoint1124Y"/>
                              </a:cxn>
                              <a:cxn ang="0">
                                <a:pos x="GluePoint1125X" y="GluePoint1125Y"/>
                              </a:cxn>
                              <a:cxn ang="0">
                                <a:pos x="GluePoint1126X" y="GluePoint1126Y"/>
                              </a:cxn>
                              <a:cxn ang="0">
                                <a:pos x="GluePoint1127X" y="GluePoint1127Y"/>
                              </a:cxn>
                              <a:cxn ang="0">
                                <a:pos x="GluePoint1128X" y="GluePoint1128Y"/>
                              </a:cxn>
                              <a:cxn ang="0">
                                <a:pos x="GluePoint1129X" y="GluePoint1129Y"/>
                              </a:cxn>
                              <a:cxn ang="0">
                                <a:pos x="GluePoint1130X" y="GluePoint1130Y"/>
                              </a:cxn>
                              <a:cxn ang="0">
                                <a:pos x="GluePoint1131X" y="GluePoint1131Y"/>
                              </a:cxn>
                              <a:cxn ang="0">
                                <a:pos x="GluePoint1132X" y="GluePoint1132Y"/>
                              </a:cxn>
                              <a:cxn ang="0">
                                <a:pos x="GluePoint1133X" y="GluePoint1133Y"/>
                              </a:cxn>
                              <a:cxn ang="0">
                                <a:pos x="GluePoint1134X" y="GluePoint1134Y"/>
                              </a:cxn>
                              <a:cxn ang="0">
                                <a:pos x="GluePoint1135X" y="GluePoint1135Y"/>
                              </a:cxn>
                              <a:cxn ang="0">
                                <a:pos x="GluePoint1136X" y="GluePoint1136Y"/>
                              </a:cxn>
                              <a:cxn ang="0">
                                <a:pos x="GluePoint1137X" y="GluePoint1137Y"/>
                              </a:cxn>
                              <a:cxn ang="0">
                                <a:pos x="GluePoint1138X" y="GluePoint1138Y"/>
                              </a:cxn>
                              <a:cxn ang="0">
                                <a:pos x="GluePoint1139X" y="GluePoint1139Y"/>
                              </a:cxn>
                              <a:cxn ang="0">
                                <a:pos x="GluePoint1140X" y="GluePoint1140Y"/>
                              </a:cxn>
                              <a:cxn ang="0">
                                <a:pos x="GluePoint1141X" y="GluePoint1141Y"/>
                              </a:cxn>
                              <a:cxn ang="0">
                                <a:pos x="GluePoint1142X" y="GluePoint1142Y"/>
                              </a:cxn>
                              <a:cxn ang="0">
                                <a:pos x="GluePoint1143X" y="GluePoint1143Y"/>
                              </a:cxn>
                              <a:cxn ang="0">
                                <a:pos x="GluePoint1144X" y="GluePoint1144Y"/>
                              </a:cxn>
                              <a:cxn ang="0">
                                <a:pos x="GluePoint1145X" y="GluePoint1145Y"/>
                              </a:cxn>
                              <a:cxn ang="0">
                                <a:pos x="GluePoint1146X" y="GluePoint1146Y"/>
                              </a:cxn>
                              <a:cxn ang="0">
                                <a:pos x="GluePoint1147X" y="GluePoint1147Y"/>
                              </a:cxn>
                              <a:cxn ang="0">
                                <a:pos x="GluePoint1148X" y="GluePoint1148Y"/>
                              </a:cxn>
                              <a:cxn ang="0">
                                <a:pos x="GluePoint1149X" y="GluePoint1149Y"/>
                              </a:cxn>
                              <a:cxn ang="0">
                                <a:pos x="GluePoint1150X" y="GluePoint1150Y"/>
                              </a:cxn>
                              <a:cxn ang="0">
                                <a:pos x="GluePoint1151X" y="GluePoint1151Y"/>
                              </a:cxn>
                              <a:cxn ang="0">
                                <a:pos x="GluePoint1152X" y="GluePoint1152Y"/>
                              </a:cxn>
                              <a:cxn ang="0">
                                <a:pos x="GluePoint1153X" y="GluePoint1153Y"/>
                              </a:cxn>
                              <a:cxn ang="0">
                                <a:pos x="GluePoint1154X" y="GluePoint1154Y"/>
                              </a:cxn>
                              <a:cxn ang="0">
                                <a:pos x="GluePoint1155X" y="GluePoint1155Y"/>
                              </a:cxn>
                              <a:cxn ang="0">
                                <a:pos x="GluePoint1156X" y="GluePoint1156Y"/>
                              </a:cxn>
                              <a:cxn ang="0">
                                <a:pos x="GluePoint1157X" y="GluePoint1157Y"/>
                              </a:cxn>
                              <a:cxn ang="0">
                                <a:pos x="GluePoint1158X" y="GluePoint1158Y"/>
                              </a:cxn>
                              <a:cxn ang="0">
                                <a:pos x="GluePoint1159X" y="GluePoint1159Y"/>
                              </a:cxn>
                              <a:cxn ang="0">
                                <a:pos x="GluePoint1160X" y="GluePoint1160Y"/>
                              </a:cxn>
                              <a:cxn ang="0">
                                <a:pos x="GluePoint1161X" y="GluePoint1161Y"/>
                              </a:cxn>
                              <a:cxn ang="0">
                                <a:pos x="GluePoint1162X" y="GluePoint1162Y"/>
                              </a:cxn>
                              <a:cxn ang="0">
                                <a:pos x="GluePoint1163X" y="GluePoint1163Y"/>
                              </a:cxn>
                              <a:cxn ang="0">
                                <a:pos x="GluePoint1164X" y="GluePoint1164Y"/>
                              </a:cxn>
                              <a:cxn ang="0">
                                <a:pos x="GluePoint1165X" y="GluePoint1165Y"/>
                              </a:cxn>
                              <a:cxn ang="0">
                                <a:pos x="GluePoint1166X" y="GluePoint1166Y"/>
                              </a:cxn>
                              <a:cxn ang="0">
                                <a:pos x="GluePoint1167X" y="GluePoint1167Y"/>
                              </a:cxn>
                              <a:cxn ang="0">
                                <a:pos x="GluePoint1168X" y="GluePoint1168Y"/>
                              </a:cxn>
                              <a:cxn ang="0">
                                <a:pos x="GluePoint1169X" y="GluePoint1169Y"/>
                              </a:cxn>
                              <a:cxn ang="0">
                                <a:pos x="GluePoint1170X" y="GluePoint1170Y"/>
                              </a:cxn>
                              <a:cxn ang="0">
                                <a:pos x="GluePoint1171X" y="GluePoint1171Y"/>
                              </a:cxn>
                              <a:cxn ang="0">
                                <a:pos x="GluePoint1172X" y="GluePoint1172Y"/>
                              </a:cxn>
                              <a:cxn ang="0">
                                <a:pos x="GluePoint1173X" y="GluePoint1173Y"/>
                              </a:cxn>
                              <a:cxn ang="0">
                                <a:pos x="GluePoint1174X" y="GluePoint1174Y"/>
                              </a:cxn>
                              <a:cxn ang="0">
                                <a:pos x="GluePoint1175X" y="GluePoint1175Y"/>
                              </a:cxn>
                            </a:cxnLst>
                            <a:rect l="textAreaLeft" t="textAreaTop" r="textAreaRight" b="textAreaBottom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t="0" r="0" b="100000"/>
                            </a:path>
                          </a:gradFill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4" name="Forma libre: Forma 18"/>
                        <wps:cNvSpPr/>
                        <wps:spPr>
                          <a:xfrm>
                            <a:off x="290880" y="415440"/>
                            <a:ext cx="3225240" cy="3031560"/>
                          </a:xfrm>
                          <a:custGeom>
                            <a:avLst/>
                            <a:gdLst>
                              <a:gd name="textAreaLeft" fmla="*/ 0 w 1828440"/>
                              <a:gd name="textAreaRight" fmla="*/ 1828800 w 1828440"/>
                              <a:gd name="textAreaTop" fmla="*/ 0 h 1718640"/>
                              <a:gd name="textAreaBottom" fmla="*/ 1719000 h 1718640"/>
                              <a:gd name="GluePoint1X" fmla="*/ 1439383 w 2647519"/>
                              <a:gd name="GluePoint1Y" fmla="*/ 2598425 h 2612594"/>
                              <a:gd name="GluePoint2X" fmla="*/ 1427010 w 2647519"/>
                              <a:gd name="GluePoint2Y" fmla="*/ 2605087 h 2612594"/>
                              <a:gd name="GluePoint3X" fmla="*/ 1427751 w 2647519"/>
                              <a:gd name="GluePoint3Y" fmla="*/ 2605405 h 2612594"/>
                              <a:gd name="GluePoint4X" fmla="*/ 1542263 w 2647519"/>
                              <a:gd name="GluePoint4Y" fmla="*/ 2530792 h 2612594"/>
                              <a:gd name="GluePoint5X" fmla="*/ 1502258 w 2647519"/>
                              <a:gd name="GluePoint5Y" fmla="*/ 2540317 h 2612594"/>
                              <a:gd name="GluePoint6X" fmla="*/ 1442250 w 2647519"/>
                              <a:gd name="GluePoint6Y" fmla="*/ 2547937 h 2612594"/>
                              <a:gd name="GluePoint7X" fmla="*/ 1439393 w 2647519"/>
                              <a:gd name="GluePoint7Y" fmla="*/ 2540317 h 2612594"/>
                              <a:gd name="GluePoint8X" fmla="*/ 1481303 w 2647519"/>
                              <a:gd name="GluePoint8Y" fmla="*/ 2536507 h 2612594"/>
                              <a:gd name="GluePoint9X" fmla="*/ 1542263 w 2647519"/>
                              <a:gd name="GluePoint9Y" fmla="*/ 2530792 h 2612594"/>
                              <a:gd name="GluePoint10X" fmla="*/ 1646323 w 2647519"/>
                              <a:gd name="GluePoint10Y" fmla="*/ 2520821 h 2612594"/>
                              <a:gd name="GluePoint11X" fmla="*/ 1643881 w 2647519"/>
                              <a:gd name="GluePoint11Y" fmla="*/ 2521511 h 2612594"/>
                              <a:gd name="GluePoint12X" fmla="*/ 1645133 w 2647519"/>
                              <a:gd name="GluePoint12Y" fmla="*/ 2521267 h 2612594"/>
                              <a:gd name="GluePoint13X" fmla="*/ 899801 w 2647519"/>
                              <a:gd name="GluePoint13Y" fmla="*/ 2506503 h 2612594"/>
                              <a:gd name="GluePoint14X" fmla="*/ 942187 w 2647519"/>
                              <a:gd name="GluePoint14Y" fmla="*/ 2517457 h 2612594"/>
                              <a:gd name="GluePoint15X" fmla="*/ 960285 w 2647519"/>
                              <a:gd name="GluePoint15Y" fmla="*/ 2518409 h 2612594"/>
                              <a:gd name="GluePoint16X" fmla="*/ 1010767 w 2647519"/>
                              <a:gd name="GluePoint16Y" fmla="*/ 2543175 h 2612594"/>
                              <a:gd name="GluePoint17X" fmla="*/ 1033627 w 2647519"/>
                              <a:gd name="GluePoint17Y" fmla="*/ 2547937 h 2612594"/>
                              <a:gd name="GluePoint18X" fmla="*/ 1035057 w 2647519"/>
                              <a:gd name="GluePoint18Y" fmla="*/ 2548414 h 2612594"/>
                              <a:gd name="GluePoint19X" fmla="*/ 1040295 w 2647519"/>
                              <a:gd name="GluePoint19Y" fmla="*/ 2543175 h 2612594"/>
                              <a:gd name="GluePoint20X" fmla="*/ 1060297 w 2647519"/>
                              <a:gd name="GluePoint20Y" fmla="*/ 2548890 h 2612594"/>
                              <a:gd name="GluePoint21X" fmla="*/ 1080300 w 2647519"/>
                              <a:gd name="GluePoint21Y" fmla="*/ 2553652 h 2612594"/>
                              <a:gd name="GluePoint22X" fmla="*/ 1119712 w 2647519"/>
                              <a:gd name="GluePoint22Y" fmla="*/ 2562818 h 2612594"/>
                              <a:gd name="GluePoint23X" fmla="*/ 1120305 w 2647519"/>
                              <a:gd name="GluePoint23Y" fmla="*/ 2562225 h 2612594"/>
                              <a:gd name="GluePoint24X" fmla="*/ 1166025 w 2647519"/>
                              <a:gd name="GluePoint24Y" fmla="*/ 2569845 h 2612594"/>
                              <a:gd name="GluePoint25X" fmla="*/ 1187932 w 2647519"/>
                              <a:gd name="GluePoint25Y" fmla="*/ 2573655 h 2612594"/>
                              <a:gd name="GluePoint26X" fmla="*/ 1209840 w 2647519"/>
                              <a:gd name="GluePoint26Y" fmla="*/ 2575560 h 2612594"/>
                              <a:gd name="GluePoint27X" fmla="*/ 1254607 w 2647519"/>
                              <a:gd name="GluePoint27Y" fmla="*/ 2577465 h 2612594"/>
                              <a:gd name="GluePoint28X" fmla="*/ 1315567 w 2647519"/>
                              <a:gd name="GluePoint28Y" fmla="*/ 2576512 h 2612594"/>
                              <a:gd name="GluePoint29X" fmla="*/ 1318213 w 2647519"/>
                              <a:gd name="GluePoint29Y" fmla="*/ 2576512 h 2612594"/>
                              <a:gd name="GluePoint30X" fmla="*/ 1324140 w 2647519"/>
                              <a:gd name="GluePoint30Y" fmla="*/ 2573178 h 2612594"/>
                              <a:gd name="GluePoint31X" fmla="*/ 1337475 w 2647519"/>
                              <a:gd name="GluePoint31Y" fmla="*/ 2568892 h 2612594"/>
                              <a:gd name="GluePoint32X" fmla="*/ 1351048 w 2647519"/>
                              <a:gd name="GluePoint32Y" fmla="*/ 2568654 h 2612594"/>
                              <a:gd name="GluePoint33X" fmla="*/ 1360335 w 2647519"/>
                              <a:gd name="GluePoint33Y" fmla="*/ 2569844 h 2612594"/>
                              <a:gd name="GluePoint34X" fmla="*/ 1362835 w 2647519"/>
                              <a:gd name="GluePoint34Y" fmla="*/ 2576512 h 2612594"/>
                              <a:gd name="GluePoint35X" fmla="*/ 1384147 w 2647519"/>
                              <a:gd name="GluePoint35Y" fmla="*/ 2576512 h 2612594"/>
                              <a:gd name="GluePoint36X" fmla="*/ 1377480 w 2647519"/>
                              <a:gd name="GluePoint36Y" fmla="*/ 2586037 h 2612594"/>
                              <a:gd name="GluePoint37X" fmla="*/ 1373670 w 2647519"/>
                              <a:gd name="GluePoint37Y" fmla="*/ 2590800 h 2612594"/>
                              <a:gd name="GluePoint38X" fmla="*/ 1361287 w 2647519"/>
                              <a:gd name="GluePoint38Y" fmla="*/ 2596515 h 2612594"/>
                              <a:gd name="GluePoint39X" fmla="*/ 1338427 w 2647519"/>
                              <a:gd name="GluePoint39Y" fmla="*/ 2596515 h 2612594"/>
                              <a:gd name="GluePoint40X" fmla="*/ 1308900 w 2647519"/>
                              <a:gd name="GluePoint40Y" fmla="*/ 2594610 h 2612594"/>
                              <a:gd name="GluePoint41X" fmla="*/ 1245082 w 2647519"/>
                              <a:gd name="GluePoint41Y" fmla="*/ 2592705 h 2612594"/>
                              <a:gd name="GluePoint42X" fmla="*/ 1197457 w 2647519"/>
                              <a:gd name="GluePoint42Y" fmla="*/ 2588895 h 2612594"/>
                              <a:gd name="GluePoint43X" fmla="*/ 1155547 w 2647519"/>
                              <a:gd name="GluePoint43Y" fmla="*/ 2583180 h 2612594"/>
                              <a:gd name="GluePoint44X" fmla="*/ 1113637 w 2647519"/>
                              <a:gd name="GluePoint44Y" fmla="*/ 2576512 h 2612594"/>
                              <a:gd name="GluePoint45X" fmla="*/ 1049820 w 2647519"/>
                              <a:gd name="GluePoint45Y" fmla="*/ 2566987 h 2612594"/>
                              <a:gd name="GluePoint46X" fmla="*/ 1000290 w 2647519"/>
                              <a:gd name="GluePoint46Y" fmla="*/ 2550795 h 2612594"/>
                              <a:gd name="GluePoint47X" fmla="*/ 1000863 w 2647519"/>
                              <a:gd name="GluePoint47Y" fmla="*/ 2550379 h 2612594"/>
                              <a:gd name="GluePoint48X" fmla="*/ 971715 w 2647519"/>
                              <a:gd name="GluePoint48Y" fmla="*/ 2541270 h 2612594"/>
                              <a:gd name="GluePoint49X" fmla="*/ 945997 w 2647519"/>
                              <a:gd name="GluePoint49Y" fmla="*/ 2529840 h 2612594"/>
                              <a:gd name="GluePoint50X" fmla="*/ 916470 w 2647519"/>
                              <a:gd name="GluePoint50Y" fmla="*/ 2520315 h 2612594"/>
                              <a:gd name="GluePoint51X" fmla="*/ 885990 w 2647519"/>
                              <a:gd name="GluePoint51Y" fmla="*/ 2509837 h 2612594"/>
                              <a:gd name="GluePoint52X" fmla="*/ 899801 w 2647519"/>
                              <a:gd name="GluePoint52Y" fmla="*/ 2506503 h 2612594"/>
                              <a:gd name="GluePoint53X" fmla="*/ 1460491 w 2647519"/>
                              <a:gd name="GluePoint53Y" fmla="*/ 2486082 h 2612594"/>
                              <a:gd name="GluePoint54X" fmla="*/ 1445939 w 2647519"/>
                              <a:gd name="GluePoint54Y" fmla="*/ 2488303 h 2612594"/>
                              <a:gd name="GluePoint55X" fmla="*/ 1345293 w 2647519"/>
                              <a:gd name="GluePoint55Y" fmla="*/ 2493385 h 2612594"/>
                              <a:gd name="GluePoint56X" fmla="*/ 1378432 w 2647519"/>
                              <a:gd name="GluePoint56Y" fmla="*/ 2497454 h 2612594"/>
                              <a:gd name="GluePoint57X" fmla="*/ 1387005 w 2647519"/>
                              <a:gd name="GluePoint57Y" fmla="*/ 2495549 h 2612594"/>
                              <a:gd name="GluePoint58X" fmla="*/ 1446060 w 2647519"/>
                              <a:gd name="GluePoint58Y" fmla="*/ 2488882 h 2612594"/>
                              <a:gd name="GluePoint59X" fmla="*/ 1455778 w 2647519"/>
                              <a:gd name="GluePoint59Y" fmla="*/ 2486992 h 2612594"/>
                              <a:gd name="GluePoint60X" fmla="*/ 1550918 w 2647519"/>
                              <a:gd name="GluePoint60Y" fmla="*/ 2472281 h 2612594"/>
                              <a:gd name="GluePoint61X" fmla="*/ 1501488 w 2647519"/>
                              <a:gd name="GluePoint61Y" fmla="*/ 2479825 h 2612594"/>
                              <a:gd name="GluePoint62X" fmla="*/ 1518450 w 2647519"/>
                              <a:gd name="GluePoint62Y" fmla="*/ 2480309 h 2612594"/>
                              <a:gd name="GluePoint63X" fmla="*/ 1542858 w 2647519"/>
                              <a:gd name="GluePoint63Y" fmla="*/ 2475785 h 2612594"/>
                              <a:gd name="GluePoint64X" fmla="*/ 1731355 w 2647519"/>
                              <a:gd name="GluePoint64Y" fmla="*/ 2470078 h 2612594"/>
                              <a:gd name="GluePoint65X" fmla="*/ 1576322 w 2647519"/>
                              <a:gd name="GluePoint65Y" fmla="*/ 2511364 h 2612594"/>
                              <a:gd name="GluePoint66X" fmla="*/ 1654777 w 2647519"/>
                              <a:gd name="GluePoint66Y" fmla="*/ 2493883 h 2612594"/>
                              <a:gd name="GluePoint67X" fmla="*/ 737400 w 2647519"/>
                              <a:gd name="GluePoint67Y" fmla="*/ 2450782 h 2612594"/>
                              <a:gd name="GluePoint68X" fmla="*/ 846937 w 2647519"/>
                              <a:gd name="GluePoint68Y" fmla="*/ 2497454 h 2612594"/>
                              <a:gd name="GluePoint69X" fmla="*/ 885990 w 2647519"/>
                              <a:gd name="GluePoint69Y" fmla="*/ 2509837 h 2612594"/>
                              <a:gd name="GluePoint70X" fmla="*/ 915517 w 2647519"/>
                              <a:gd name="GluePoint70Y" fmla="*/ 2520314 h 2612594"/>
                              <a:gd name="GluePoint71X" fmla="*/ 945045 w 2647519"/>
                              <a:gd name="GluePoint71Y" fmla="*/ 2529839 h 2612594"/>
                              <a:gd name="GluePoint72X" fmla="*/ 970762 w 2647519"/>
                              <a:gd name="GluePoint72Y" fmla="*/ 2541269 h 2612594"/>
                              <a:gd name="GluePoint73X" fmla="*/ 965047 w 2647519"/>
                              <a:gd name="GluePoint73Y" fmla="*/ 2546032 h 2612594"/>
                              <a:gd name="GluePoint74X" fmla="*/ 949807 w 2647519"/>
                              <a:gd name="GluePoint74Y" fmla="*/ 2543174 h 2612594"/>
                              <a:gd name="GluePoint75X" fmla="*/ 895515 w 2647519"/>
                              <a:gd name="GluePoint75Y" fmla="*/ 2523172 h 2612594"/>
                              <a:gd name="GluePoint76X" fmla="*/ 868845 w 2647519"/>
                              <a:gd name="GluePoint76Y" fmla="*/ 2512694 h 2612594"/>
                              <a:gd name="GluePoint77X" fmla="*/ 842175 w 2647519"/>
                              <a:gd name="GluePoint77Y" fmla="*/ 2501264 h 2612594"/>
                              <a:gd name="GluePoint78X" fmla="*/ 806932 w 2647519"/>
                              <a:gd name="GluePoint78Y" fmla="*/ 2488882 h 2612594"/>
                              <a:gd name="GluePoint79X" fmla="*/ 776452 w 2647519"/>
                              <a:gd name="GluePoint79Y" fmla="*/ 2475547 h 2612594"/>
                              <a:gd name="GluePoint80X" fmla="*/ 752640 w 2647519"/>
                              <a:gd name="GluePoint80Y" fmla="*/ 2463164 h 2612594"/>
                              <a:gd name="GluePoint81X" fmla="*/ 737400 w 2647519"/>
                              <a:gd name="GluePoint81Y" fmla="*/ 2450782 h 2612594"/>
                              <a:gd name="GluePoint82X" fmla="*/ 782168 w 2647519"/>
                              <a:gd name="GluePoint82Y" fmla="*/ 2426970 h 2612594"/>
                              <a:gd name="GluePoint83X" fmla="*/ 834555 w 2647519"/>
                              <a:gd name="GluePoint83Y" fmla="*/ 2453640 h 2612594"/>
                              <a:gd name="GluePoint84X" fmla="*/ 827888 w 2647519"/>
                              <a:gd name="GluePoint84Y" fmla="*/ 2457450 h 2612594"/>
                              <a:gd name="GluePoint85X" fmla="*/ 766928 w 2647519"/>
                              <a:gd name="GluePoint85Y" fmla="*/ 2427922 h 2612594"/>
                              <a:gd name="GluePoint86X" fmla="*/ 782168 w 2647519"/>
                              <a:gd name="GluePoint86Y" fmla="*/ 2426970 h 2612594"/>
                              <a:gd name="GluePoint87X" fmla="*/ 588810 w 2647519"/>
                              <a:gd name="GluePoint87Y" fmla="*/ 2362200 h 2612594"/>
                              <a:gd name="GluePoint88X" fmla="*/ 653580 w 2647519"/>
                              <a:gd name="GluePoint88Y" fmla="*/ 2398395 h 2612594"/>
                              <a:gd name="GluePoint89X" fmla="*/ 666915 w 2647519"/>
                              <a:gd name="GluePoint89Y" fmla="*/ 2413635 h 2612594"/>
                              <a:gd name="GluePoint90X" fmla="*/ 636435 w 2647519"/>
                              <a:gd name="GluePoint90Y" fmla="*/ 2397442 h 2612594"/>
                              <a:gd name="GluePoint91X" fmla="*/ 613575 w 2647519"/>
                              <a:gd name="GluePoint91Y" fmla="*/ 2383155 h 2612594"/>
                              <a:gd name="GluePoint92X" fmla="*/ 588810 w 2647519"/>
                              <a:gd name="GluePoint92Y" fmla="*/ 2362200 h 2612594"/>
                              <a:gd name="GluePoint93X" fmla="*/ 702387 w 2647519"/>
                              <a:gd name="GluePoint93Y" fmla="*/ 2337759 h 2612594"/>
                              <a:gd name="GluePoint94X" fmla="*/ 702396 w 2647519"/>
                              <a:gd name="GluePoint94Y" fmla="*/ 2338030 h 2612594"/>
                              <a:gd name="GluePoint95X" fmla="*/ 705613 w 2647519"/>
                              <a:gd name="GluePoint95Y" fmla="*/ 2341923 h 2612594"/>
                              <a:gd name="GluePoint96X" fmla="*/ 705967 w 2647519"/>
                              <a:gd name="GluePoint96Y" fmla="*/ 2340292 h 2612594"/>
                              <a:gd name="GluePoint97X" fmla="*/ 2093409 w 2647519"/>
                              <a:gd name="GluePoint97Y" fmla="*/ 2275234 h 2612594"/>
                              <a:gd name="GluePoint98X" fmla="*/ 2089950 w 2647519"/>
                              <a:gd name="GluePoint98Y" fmla="*/ 2275522 h 2612594"/>
                              <a:gd name="GluePoint99X" fmla="*/ 2032800 w 2647519"/>
                              <a:gd name="GluePoint99Y" fmla="*/ 2316480 h 2612594"/>
                              <a:gd name="GluePoint100X" fmla="*/ 1976602 w 2647519"/>
                              <a:gd name="GluePoint100Y" fmla="*/ 2346960 h 2612594"/>
                              <a:gd name="GluePoint101X" fmla="*/ 1936597 w 2647519"/>
                              <a:gd name="GluePoint101Y" fmla="*/ 2370772 h 2612594"/>
                              <a:gd name="GluePoint102X" fmla="*/ 1914690 w 2647519"/>
                              <a:gd name="GluePoint102Y" fmla="*/ 2380297 h 2612594"/>
                              <a:gd name="GluePoint103X" fmla="*/ 1891830 w 2647519"/>
                              <a:gd name="GluePoint103Y" fmla="*/ 2389822 h 2612594"/>
                              <a:gd name="GluePoint104X" fmla="*/ 1864207 w 2647519"/>
                              <a:gd name="GluePoint104Y" fmla="*/ 2404110 h 2612594"/>
                              <a:gd name="GluePoint105X" fmla="*/ 1843252 w 2647519"/>
                              <a:gd name="GluePoint105Y" fmla="*/ 2416492 h 2612594"/>
                              <a:gd name="GluePoint106X" fmla="*/ 1812772 w 2647519"/>
                              <a:gd name="GluePoint106Y" fmla="*/ 2428875 h 2612594"/>
                              <a:gd name="GluePoint107X" fmla="*/ 1781340 w 2647519"/>
                              <a:gd name="GluePoint107Y" fmla="*/ 2440305 h 2612594"/>
                              <a:gd name="GluePoint108X" fmla="*/ 1772767 w 2647519"/>
                              <a:gd name="GluePoint108Y" fmla="*/ 2448877 h 2612594"/>
                              <a:gd name="GluePoint109X" fmla="*/ 1759432 w 2647519"/>
                              <a:gd name="GluePoint109Y" fmla="*/ 2453640 h 2612594"/>
                              <a:gd name="GluePoint110X" fmla="*/ 1726095 w 2647519"/>
                              <a:gd name="GluePoint110Y" fmla="*/ 2459355 h 2612594"/>
                              <a:gd name="GluePoint111X" fmla="*/ 1683232 w 2647519"/>
                              <a:gd name="GluePoint111Y" fmla="*/ 2472690 h 2612594"/>
                              <a:gd name="GluePoint112X" fmla="*/ 1644180 w 2647519"/>
                              <a:gd name="GluePoint112Y" fmla="*/ 2485072 h 2612594"/>
                              <a:gd name="GluePoint113X" fmla="*/ 1601317 w 2647519"/>
                              <a:gd name="GluePoint113Y" fmla="*/ 2497455 h 2612594"/>
                              <a:gd name="GluePoint114X" fmla="*/ 1547977 w 2647519"/>
                              <a:gd name="GluePoint114Y" fmla="*/ 2510790 h 2612594"/>
                              <a:gd name="GluePoint115X" fmla="*/ 1472730 w 2647519"/>
                              <a:gd name="GluePoint115Y" fmla="*/ 2523172 h 2612594"/>
                              <a:gd name="GluePoint116X" fmla="*/ 1470825 w 2647519"/>
                              <a:gd name="GluePoint116Y" fmla="*/ 2526030 h 2612594"/>
                              <a:gd name="GluePoint117X" fmla="*/ 1434645 w 2647519"/>
                              <a:gd name="GluePoint117Y" fmla="*/ 2535075 h 2612594"/>
                              <a:gd name="GluePoint118X" fmla="*/ 1435583 w 2647519"/>
                              <a:gd name="GluePoint118Y" fmla="*/ 2535555 h 2612594"/>
                              <a:gd name="GluePoint119X" fmla="*/ 1475761 w 2647519"/>
                              <a:gd name="GluePoint119Y" fmla="*/ 2525510 h 2612594"/>
                              <a:gd name="GluePoint120X" fmla="*/ 1476540 w 2647519"/>
                              <a:gd name="GluePoint120Y" fmla="*/ 2523172 h 2612594"/>
                              <a:gd name="GluePoint121X" fmla="*/ 1551788 w 2647519"/>
                              <a:gd name="GluePoint121Y" fmla="*/ 2510790 h 2612594"/>
                              <a:gd name="GluePoint122X" fmla="*/ 1605128 w 2647519"/>
                              <a:gd name="GluePoint122Y" fmla="*/ 2497455 h 2612594"/>
                              <a:gd name="GluePoint123X" fmla="*/ 1647990 w 2647519"/>
                              <a:gd name="GluePoint123Y" fmla="*/ 2485072 h 2612594"/>
                              <a:gd name="GluePoint124X" fmla="*/ 1687043 w 2647519"/>
                              <a:gd name="GluePoint124Y" fmla="*/ 2472690 h 2612594"/>
                              <a:gd name="GluePoint125X" fmla="*/ 1729905 w 2647519"/>
                              <a:gd name="GluePoint125Y" fmla="*/ 2459355 h 2612594"/>
                              <a:gd name="GluePoint126X" fmla="*/ 1763243 w 2647519"/>
                              <a:gd name="GluePoint126Y" fmla="*/ 2453640 h 2612594"/>
                              <a:gd name="GluePoint127X" fmla="*/ 1740675 w 2647519"/>
                              <a:gd name="GluePoint127Y" fmla="*/ 2467181 h 2612594"/>
                              <a:gd name="GluePoint128X" fmla="*/ 1741335 w 2647519"/>
                              <a:gd name="GluePoint128Y" fmla="*/ 2466975 h 2612594"/>
                              <a:gd name="GluePoint129X" fmla="*/ 1765148 w 2647519"/>
                              <a:gd name="GluePoint129Y" fmla="*/ 2452687 h 2612594"/>
                              <a:gd name="GluePoint130X" fmla="*/ 1778483 w 2647519"/>
                              <a:gd name="GluePoint130Y" fmla="*/ 2447925 h 2612594"/>
                              <a:gd name="GluePoint131X" fmla="*/ 1779371 w 2647519"/>
                              <a:gd name="GluePoint131Y" fmla="*/ 2447679 h 2612594"/>
                              <a:gd name="GluePoint132X" fmla="*/ 1785150 w 2647519"/>
                              <a:gd name="GluePoint132Y" fmla="*/ 2441257 h 2612594"/>
                              <a:gd name="GluePoint133X" fmla="*/ 1816583 w 2647519"/>
                              <a:gd name="GluePoint133Y" fmla="*/ 2429827 h 2612594"/>
                              <a:gd name="GluePoint134X" fmla="*/ 1847063 w 2647519"/>
                              <a:gd name="GluePoint134Y" fmla="*/ 2417445 h 2612594"/>
                              <a:gd name="GluePoint135X" fmla="*/ 1868018 w 2647519"/>
                              <a:gd name="GluePoint135Y" fmla="*/ 2405062 h 2612594"/>
                              <a:gd name="GluePoint136X" fmla="*/ 1895640 w 2647519"/>
                              <a:gd name="GluePoint136Y" fmla="*/ 2390775 h 2612594"/>
                              <a:gd name="GluePoint137X" fmla="*/ 1918500 w 2647519"/>
                              <a:gd name="GluePoint137Y" fmla="*/ 2381250 h 2612594"/>
                              <a:gd name="GluePoint138X" fmla="*/ 1934176 w 2647519"/>
                              <a:gd name="GluePoint138Y" fmla="*/ 2374435 h 2612594"/>
                              <a:gd name="GluePoint139X" fmla="*/ 1942313 w 2647519"/>
                              <a:gd name="GluePoint139Y" fmla="*/ 2368867 h 2612594"/>
                              <a:gd name="GluePoint140X" fmla="*/ 1982318 w 2647519"/>
                              <a:gd name="GluePoint140Y" fmla="*/ 2345055 h 2612594"/>
                              <a:gd name="GluePoint141X" fmla="*/ 2038515 w 2647519"/>
                              <a:gd name="GluePoint141Y" fmla="*/ 2314575 h 2612594"/>
                              <a:gd name="GluePoint142X" fmla="*/ 460060 w 2647519"/>
                              <a:gd name="GluePoint142Y" fmla="*/ 2262062 h 2612594"/>
                              <a:gd name="GluePoint143X" fmla="*/ 463676 w 2647519"/>
                              <a:gd name="GluePoint143Y" fmla="*/ 2265164 h 2612594"/>
                              <a:gd name="GluePoint144X" fmla="*/ 464910 w 2647519"/>
                              <a:gd name="GluePoint144Y" fmla="*/ 2265793 h 2612594"/>
                              <a:gd name="GluePoint145X" fmla="*/ 2099801 w 2647519"/>
                              <a:gd name="GluePoint145Y" fmla="*/ 2237197 h 2612594"/>
                              <a:gd name="GluePoint146X" fmla="*/ 2099475 w 2647519"/>
                              <a:gd name="GluePoint146Y" fmla="*/ 2237422 h 2612594"/>
                              <a:gd name="GluePoint147X" fmla="*/ 2099475 w 2647519"/>
                              <a:gd name="GluePoint147Y" fmla="*/ 2237694 h 2612594"/>
                              <a:gd name="GluePoint148X" fmla="*/ 2100989 w 2647519"/>
                              <a:gd name="GluePoint148Y" fmla="*/ 2237910 h 2612594"/>
                              <a:gd name="GluePoint149X" fmla="*/ 2101380 w 2647519"/>
                              <a:gd name="GluePoint149Y" fmla="*/ 2237422 h 2612594"/>
                              <a:gd name="GluePoint150X" fmla="*/ 2120379 w 2647519"/>
                              <a:gd name="GluePoint150Y" fmla="*/ 2222979 h 2612594"/>
                              <a:gd name="GluePoint151X" fmla="*/ 2114756 w 2647519"/>
                              <a:gd name="GluePoint151Y" fmla="*/ 2226864 h 2612594"/>
                              <a:gd name="GluePoint152X" fmla="*/ 2113762 w 2647519"/>
                              <a:gd name="GluePoint152Y" fmla="*/ 2227897 h 2612594"/>
                              <a:gd name="GluePoint153X" fmla="*/ 2117618 w 2647519"/>
                              <a:gd name="GluePoint153Y" fmla="*/ 2225429 h 2612594"/>
                              <a:gd name="GluePoint154X" fmla="*/ 382287 w 2647519"/>
                              <a:gd name="GluePoint154Y" fmla="*/ 2175002 h 2612594"/>
                              <a:gd name="GluePoint155X" fmla="*/ 418259 w 2647519"/>
                              <a:gd name="GluePoint155Y" fmla="*/ 2217355 h 2612594"/>
                              <a:gd name="GluePoint156X" fmla="*/ 389737 w 2647519"/>
                              <a:gd name="GluePoint156Y" fmla="*/ 2183129 h 2612594"/>
                              <a:gd name="GluePoint157X" fmla="*/ 2187820 w 2647519"/>
                              <a:gd name="GluePoint157Y" fmla="*/ 2174974 h 2612594"/>
                              <a:gd name="GluePoint158X" fmla="*/ 2187735 w 2647519"/>
                              <a:gd name="GluePoint158Y" fmla="*/ 2175004 h 2612594"/>
                              <a:gd name="GluePoint159X" fmla="*/ 2187105 w 2647519"/>
                              <a:gd name="GluePoint159Y" fmla="*/ 2179320 h 2612594"/>
                              <a:gd name="GluePoint160X" fmla="*/ 2171865 w 2647519"/>
                              <a:gd name="GluePoint160Y" fmla="*/ 2196465 h 2612594"/>
                              <a:gd name="GluePoint161X" fmla="*/ 2153767 w 2647519"/>
                              <a:gd name="GluePoint161Y" fmla="*/ 2216467 h 2612594"/>
                              <a:gd name="GluePoint162X" fmla="*/ 2154858 w 2647519"/>
                              <a:gd name="GluePoint162Y" fmla="*/ 2216215 h 2612594"/>
                              <a:gd name="GluePoint163X" fmla="*/ 2171865 w 2647519"/>
                              <a:gd name="GluePoint163Y" fmla="*/ 2197417 h 2612594"/>
                              <a:gd name="GluePoint164X" fmla="*/ 2187105 w 2647519"/>
                              <a:gd name="GluePoint164Y" fmla="*/ 2180272 h 2612594"/>
                              <a:gd name="GluePoint165X" fmla="*/ 2187820 w 2647519"/>
                              <a:gd name="GluePoint165Y" fmla="*/ 2174974 h 2612594"/>
                              <a:gd name="GluePoint166X" fmla="*/ 475386 w 2647519"/>
                              <a:gd name="GluePoint166Y" fmla="*/ 2153526 h 2612594"/>
                              <a:gd name="GluePoint167X" fmla="*/ 477272 w 2647519"/>
                              <a:gd name="GluePoint167Y" fmla="*/ 2155821 h 2612594"/>
                              <a:gd name="GluePoint168X" fmla="*/ 477367 w 2647519"/>
                              <a:gd name="GluePoint168Y" fmla="*/ 2155507 h 2612594"/>
                              <a:gd name="GluePoint169X" fmla="*/ 334493 w 2647519"/>
                              <a:gd name="GluePoint169Y" fmla="*/ 2131694 h 2612594"/>
                              <a:gd name="GluePoint170X" fmla="*/ 359258 w 2647519"/>
                              <a:gd name="GluePoint170Y" fmla="*/ 2147887 h 2612594"/>
                              <a:gd name="GluePoint171X" fmla="*/ 360474 w 2647519"/>
                              <a:gd name="GluePoint171Y" fmla="*/ 2149319 h 2612594"/>
                              <a:gd name="GluePoint172X" fmla="*/ 371759 w 2647519"/>
                              <a:gd name="GluePoint172Y" fmla="*/ 2151816 h 2612594"/>
                              <a:gd name="GluePoint173X" fmla="*/ 397357 w 2647519"/>
                              <a:gd name="GluePoint173Y" fmla="*/ 2175509 h 2612594"/>
                              <a:gd name="GluePoint174X" fmla="*/ 432600 w 2647519"/>
                              <a:gd name="GluePoint174Y" fmla="*/ 2204084 h 2612594"/>
                              <a:gd name="GluePoint175X" fmla="*/ 447840 w 2647519"/>
                              <a:gd name="GluePoint175Y" fmla="*/ 2225039 h 2612594"/>
                              <a:gd name="GluePoint176X" fmla="*/ 456412 w 2647519"/>
                              <a:gd name="GluePoint176Y" fmla="*/ 2235517 h 2612594"/>
                              <a:gd name="GluePoint177X" fmla="*/ 492607 w 2647519"/>
                              <a:gd name="GluePoint177Y" fmla="*/ 2265997 h 2612594"/>
                              <a:gd name="GluePoint178X" fmla="*/ 482130 w 2647519"/>
                              <a:gd name="GluePoint178Y" fmla="*/ 2274569 h 2612594"/>
                              <a:gd name="GluePoint179X" fmla="*/ 448422 w 2647519"/>
                              <a:gd name="GluePoint179Y" fmla="*/ 2237115 h 2612594"/>
                              <a:gd name="GluePoint180X" fmla="*/ 446888 w 2647519"/>
                              <a:gd name="GluePoint180Y" fmla="*/ 2237422 h 2612594"/>
                              <a:gd name="GluePoint181X" fmla="*/ 446888 w 2647519"/>
                              <a:gd name="GluePoint181Y" fmla="*/ 2237422 h 2612594"/>
                              <a:gd name="GluePoint182X" fmla="*/ 478787 w 2647519"/>
                              <a:gd name="GluePoint182Y" fmla="*/ 2272865 h 2612594"/>
                              <a:gd name="GluePoint183X" fmla="*/ 482130 w 2647519"/>
                              <a:gd name="GluePoint183Y" fmla="*/ 2274569 h 2612594"/>
                              <a:gd name="GluePoint184X" fmla="*/ 492608 w 2647519"/>
                              <a:gd name="GluePoint184Y" fmla="*/ 2265997 h 2612594"/>
                              <a:gd name="GluePoint185X" fmla="*/ 583095 w 2647519"/>
                              <a:gd name="GluePoint185Y" fmla="*/ 2337434 h 2612594"/>
                              <a:gd name="GluePoint186X" fmla="*/ 564998 w 2647519"/>
                              <a:gd name="GluePoint186Y" fmla="*/ 2343149 h 2612594"/>
                              <a:gd name="GluePoint187X" fmla="*/ 571665 w 2647519"/>
                              <a:gd name="GluePoint187Y" fmla="*/ 2347912 h 2612594"/>
                              <a:gd name="GluePoint188X" fmla="*/ 544995 w 2647519"/>
                              <a:gd name="GluePoint188Y" fmla="*/ 2348864 h 2612594"/>
                              <a:gd name="GluePoint189X" fmla="*/ 527850 w 2647519"/>
                              <a:gd name="GluePoint189Y" fmla="*/ 2337434 h 2612594"/>
                              <a:gd name="GluePoint190X" fmla="*/ 511658 w 2647519"/>
                              <a:gd name="GluePoint190Y" fmla="*/ 2325052 h 2612594"/>
                              <a:gd name="GluePoint191X" fmla="*/ 471653 w 2647519"/>
                              <a:gd name="GluePoint191Y" fmla="*/ 2291714 h 2612594"/>
                              <a:gd name="GluePoint192X" fmla="*/ 434505 w 2647519"/>
                              <a:gd name="GluePoint192Y" fmla="*/ 2258377 h 2612594"/>
                              <a:gd name="GluePoint193X" fmla="*/ 400215 w 2647519"/>
                              <a:gd name="GluePoint193Y" fmla="*/ 2225039 h 2612594"/>
                              <a:gd name="GluePoint194X" fmla="*/ 384023 w 2647519"/>
                              <a:gd name="GluePoint194Y" fmla="*/ 2208847 h 2612594"/>
                              <a:gd name="GluePoint195X" fmla="*/ 368783 w 2647519"/>
                              <a:gd name="GluePoint195Y" fmla="*/ 2191702 h 2612594"/>
                              <a:gd name="GluePoint196X" fmla="*/ 374498 w 2647519"/>
                              <a:gd name="GluePoint196Y" fmla="*/ 2184082 h 2612594"/>
                              <a:gd name="GluePoint197X" fmla="*/ 393548 w 2647519"/>
                              <a:gd name="GluePoint197Y" fmla="*/ 2201227 h 2612594"/>
                              <a:gd name="GluePoint198X" fmla="*/ 414503 w 2647519"/>
                              <a:gd name="GluePoint198Y" fmla="*/ 2217419 h 2612594"/>
                              <a:gd name="GluePoint199X" fmla="*/ 440220 w 2647519"/>
                              <a:gd name="GluePoint199Y" fmla="*/ 2245042 h 2612594"/>
                              <a:gd name="GluePoint200X" fmla="*/ 442406 w 2647519"/>
                              <a:gd name="GluePoint200Y" fmla="*/ 2246917 h 2612594"/>
                              <a:gd name="GluePoint201X" fmla="*/ 414503 w 2647519"/>
                              <a:gd name="GluePoint201Y" fmla="*/ 2217419 h 2612594"/>
                              <a:gd name="GluePoint202X" fmla="*/ 394500 w 2647519"/>
                              <a:gd name="GluePoint202Y" fmla="*/ 2201227 h 2612594"/>
                              <a:gd name="GluePoint203X" fmla="*/ 375450 w 2647519"/>
                              <a:gd name="GluePoint203Y" fmla="*/ 2184082 h 2612594"/>
                              <a:gd name="GluePoint204X" fmla="*/ 354495 w 2647519"/>
                              <a:gd name="GluePoint204Y" fmla="*/ 2158364 h 2612594"/>
                              <a:gd name="GluePoint205X" fmla="*/ 334493 w 2647519"/>
                              <a:gd name="GluePoint205Y" fmla="*/ 2131694 h 2612594"/>
                              <a:gd name="GluePoint206X" fmla="*/ 2432850 w 2647519"/>
                              <a:gd name="GluePoint206Y" fmla="*/ 1980247 h 2612594"/>
                              <a:gd name="GluePoint207X" fmla="*/ 2432367 w 2647519"/>
                              <a:gd name="GluePoint207Y" fmla="*/ 1980454 h 2612594"/>
                              <a:gd name="GluePoint208X" fmla="*/ 2421963 w 2647519"/>
                              <a:gd name="GluePoint208Y" fmla="*/ 2005422 h 2612594"/>
                              <a:gd name="GluePoint209X" fmla="*/ 2422850 w 2647519"/>
                              <a:gd name="GluePoint209Y" fmla="*/ 1860918 h 2612594"/>
                              <a:gd name="GluePoint210X" fmla="*/ 2397608 w 2647519"/>
                              <a:gd name="GluePoint210Y" fmla="*/ 1897379 h 2612594"/>
                              <a:gd name="GluePoint211X" fmla="*/ 2385225 w 2647519"/>
                              <a:gd name="GluePoint211Y" fmla="*/ 1920239 h 2612594"/>
                              <a:gd name="GluePoint212X" fmla="*/ 2372843 w 2647519"/>
                              <a:gd name="GluePoint212Y" fmla="*/ 1941194 h 2612594"/>
                              <a:gd name="GluePoint213X" fmla="*/ 2343315 w 2647519"/>
                              <a:gd name="GluePoint213Y" fmla="*/ 1980247 h 2612594"/>
                              <a:gd name="GluePoint214X" fmla="*/ 2317598 w 2647519"/>
                              <a:gd name="GluePoint214Y" fmla="*/ 2019299 h 2612594"/>
                              <a:gd name="GluePoint215X" fmla="*/ 2294738 w 2647519"/>
                              <a:gd name="GluePoint215Y" fmla="*/ 2050732 h 2612594"/>
                              <a:gd name="GluePoint216X" fmla="*/ 2292831 w 2647519"/>
                              <a:gd name="GluePoint216Y" fmla="*/ 2051897 h 2612594"/>
                              <a:gd name="GluePoint217X" fmla="*/ 2291271 w 2647519"/>
                              <a:gd name="GluePoint217Y" fmla="*/ 2054208 h 2612594"/>
                              <a:gd name="GluePoint218X" fmla="*/ 2293785 w 2647519"/>
                              <a:gd name="GluePoint218Y" fmla="*/ 2052637 h 2612594"/>
                              <a:gd name="GluePoint219X" fmla="*/ 2316645 w 2647519"/>
                              <a:gd name="GluePoint219Y" fmla="*/ 2021205 h 2612594"/>
                              <a:gd name="GluePoint220X" fmla="*/ 2342363 w 2647519"/>
                              <a:gd name="GluePoint220Y" fmla="*/ 1982152 h 2612594"/>
                              <a:gd name="GluePoint221X" fmla="*/ 2371890 w 2647519"/>
                              <a:gd name="GluePoint221Y" fmla="*/ 1943100 h 2612594"/>
                              <a:gd name="GluePoint222X" fmla="*/ 2384273 w 2647519"/>
                              <a:gd name="GluePoint222Y" fmla="*/ 1922145 h 2612594"/>
                              <a:gd name="GluePoint223X" fmla="*/ 2396655 w 2647519"/>
                              <a:gd name="GluePoint223Y" fmla="*/ 1899285 h 2612594"/>
                              <a:gd name="GluePoint224X" fmla="*/ 2422373 w 2647519"/>
                              <a:gd name="GluePoint224Y" fmla="*/ 1862137 h 2612594"/>
                              <a:gd name="GluePoint225X" fmla="*/ 2498930 w 2647519"/>
                              <a:gd name="GluePoint225Y" fmla="*/ 1857612 h 2612594"/>
                              <a:gd name="GluePoint226X" fmla="*/ 2490953 w 2647519"/>
                              <a:gd name="GluePoint226Y" fmla="*/ 1875472 h 2612594"/>
                              <a:gd name="GluePoint227X" fmla="*/ 2473808 w 2647519"/>
                              <a:gd name="GluePoint227Y" fmla="*/ 1909762 h 2612594"/>
                              <a:gd name="GluePoint228X" fmla="*/ 2490953 w 2647519"/>
                              <a:gd name="GluePoint228Y" fmla="*/ 1875472 h 2612594"/>
                              <a:gd name="GluePoint229X" fmla="*/ 2498930 w 2647519"/>
                              <a:gd name="GluePoint229Y" fmla="*/ 1857612 h 2612594"/>
                              <a:gd name="GluePoint230X" fmla="*/ 2521433 w 2647519"/>
                              <a:gd name="GluePoint230Y" fmla="*/ 1847850 h 2612594"/>
                              <a:gd name="GluePoint231X" fmla="*/ 2509050 w 2647519"/>
                              <a:gd name="GluePoint231Y" fmla="*/ 1884997 h 2612594"/>
                              <a:gd name="GluePoint232X" fmla="*/ 2487143 w 2647519"/>
                              <a:gd name="GluePoint232Y" fmla="*/ 1925002 h 2612594"/>
                              <a:gd name="GluePoint233X" fmla="*/ 2465235 w 2647519"/>
                              <a:gd name="GluePoint233Y" fmla="*/ 1965960 h 2612594"/>
                              <a:gd name="GluePoint234X" fmla="*/ 2445233 w 2647519"/>
                              <a:gd name="GluePoint234Y" fmla="*/ 1991677 h 2612594"/>
                              <a:gd name="GluePoint235X" fmla="*/ 2458568 w 2647519"/>
                              <a:gd name="GluePoint235Y" fmla="*/ 1965007 h 2612594"/>
                              <a:gd name="GluePoint236X" fmla="*/ 2469998 w 2647519"/>
                              <a:gd name="GluePoint236Y" fmla="*/ 1938337 h 2612594"/>
                              <a:gd name="GluePoint237X" fmla="*/ 2478570 w 2647519"/>
                              <a:gd name="GluePoint237Y" fmla="*/ 1924050 h 2612594"/>
                              <a:gd name="GluePoint238X" fmla="*/ 2490000 w 2647519"/>
                              <a:gd name="GluePoint238Y" fmla="*/ 1905000 h 2612594"/>
                              <a:gd name="GluePoint239X" fmla="*/ 2500478 w 2647519"/>
                              <a:gd name="GluePoint239Y" fmla="*/ 1885950 h 2612594"/>
                              <a:gd name="GluePoint240X" fmla="*/ 2521433 w 2647519"/>
                              <a:gd name="GluePoint240Y" fmla="*/ 1847850 h 2612594"/>
                              <a:gd name="GluePoint241X" fmla="*/ 2459780 w 2647519"/>
                              <a:gd name="GluePoint241Y" fmla="*/ 1766202 h 2612594"/>
                              <a:gd name="GluePoint242X" fmla="*/ 2436660 w 2647519"/>
                              <a:gd name="GluePoint242Y" fmla="*/ 1806892 h 2612594"/>
                              <a:gd name="GluePoint243X" fmla="*/ 2436235 w 2647519"/>
                              <a:gd name="GluePoint243Y" fmla="*/ 1807870 h 2612594"/>
                              <a:gd name="GluePoint244X" fmla="*/ 2459520 w 2647519"/>
                              <a:gd name="GluePoint244Y" fmla="*/ 1766887 h 2612594"/>
                              <a:gd name="GluePoint245X" fmla="*/ 2472460 w 2647519"/>
                              <a:gd name="GluePoint245Y" fmla="*/ 1674043 h 2612594"/>
                              <a:gd name="GluePoint246X" fmla="*/ 2444672 w 2647519"/>
                              <a:gd name="GluePoint246Y" fmla="*/ 1749965 h 2612594"/>
                              <a:gd name="GluePoint247X" fmla="*/ 2386218 w 2647519"/>
                              <a:gd name="GluePoint247Y" fmla="*/ 1869449 h 2612594"/>
                              <a:gd name="GluePoint248X" fmla="*/ 2377659 w 2647519"/>
                              <a:gd name="GluePoint248Y" fmla="*/ 1882980 h 2612594"/>
                              <a:gd name="GluePoint249X" fmla="*/ 2377605 w 2647519"/>
                              <a:gd name="GluePoint249Y" fmla="*/ 1883092 h 2612594"/>
                              <a:gd name="GluePoint250X" fmla="*/ 2357602 w 2647519"/>
                              <a:gd name="GluePoint250Y" fmla="*/ 1917382 h 2612594"/>
                              <a:gd name="GluePoint251X" fmla="*/ 2337600 w 2647519"/>
                              <a:gd name="GluePoint251Y" fmla="*/ 1954530 h 2612594"/>
                              <a:gd name="GluePoint252X" fmla="*/ 2314740 w 2647519"/>
                              <a:gd name="GluePoint252Y" fmla="*/ 1983105 h 2612594"/>
                              <a:gd name="GluePoint253X" fmla="*/ 2295690 w 2647519"/>
                              <a:gd name="GluePoint253Y" fmla="*/ 2015490 h 2612594"/>
                              <a:gd name="GluePoint254X" fmla="*/ 2183295 w 2647519"/>
                              <a:gd name="GluePoint254Y" fmla="*/ 2142172 h 2612594"/>
                              <a:gd name="GluePoint255X" fmla="*/ 2146147 w 2647519"/>
                              <a:gd name="GluePoint255Y" fmla="*/ 2173605 h 2612594"/>
                              <a:gd name="GluePoint256X" fmla="*/ 2142583 w 2647519"/>
                              <a:gd name="GluePoint256Y" fmla="*/ 2176314 h 2612594"/>
                              <a:gd name="GluePoint257X" fmla="*/ 2141045 w 2647519"/>
                              <a:gd name="GluePoint257Y" fmla="*/ 2177871 h 2612594"/>
                              <a:gd name="GluePoint258X" fmla="*/ 2125512 w 2647519"/>
                              <a:gd name="GluePoint258Y" fmla="*/ 2190534 h 2612594"/>
                              <a:gd name="GluePoint259X" fmla="*/ 2112810 w 2647519"/>
                              <a:gd name="GluePoint259Y" fmla="*/ 2205037 h 2612594"/>
                              <a:gd name="GluePoint260X" fmla="*/ 2066137 w 2647519"/>
                              <a:gd name="GluePoint260Y" fmla="*/ 2240280 h 2612594"/>
                              <a:gd name="GluePoint261X" fmla="*/ 2058824 w 2647519"/>
                              <a:gd name="GluePoint261Y" fmla="*/ 2244899 h 2612594"/>
                              <a:gd name="GluePoint262X" fmla="*/ 2038960 w 2647519"/>
                              <a:gd name="GluePoint262Y" fmla="*/ 2261093 h 2612594"/>
                              <a:gd name="GluePoint263X" fmla="*/ 2036091 w 2647519"/>
                              <a:gd name="GluePoint263Y" fmla="*/ 2262956 h 2612594"/>
                              <a:gd name="GluePoint264X" fmla="*/ 2031847 w 2647519"/>
                              <a:gd name="GluePoint264Y" fmla="*/ 2266950 h 2612594"/>
                              <a:gd name="GluePoint265X" fmla="*/ 1994700 w 2647519"/>
                              <a:gd name="GluePoint265Y" fmla="*/ 2291715 h 2612594"/>
                              <a:gd name="GluePoint266X" fmla="*/ 1957552 w 2647519"/>
                              <a:gd name="GluePoint266Y" fmla="*/ 2314575 h 2612594"/>
                              <a:gd name="GluePoint267X" fmla="*/ 1953301 w 2647519"/>
                              <a:gd name="GluePoint267Y" fmla="*/ 2316730 h 2612594"/>
                              <a:gd name="GluePoint268X" fmla="*/ 1928148 w 2647519"/>
                              <a:gd name="GluePoint268Y" fmla="*/ 2333067 h 2612594"/>
                              <a:gd name="GluePoint269X" fmla="*/ 1920350 w 2647519"/>
                              <a:gd name="GluePoint269Y" fmla="*/ 2337000 h 2612594"/>
                              <a:gd name="GluePoint270X" fmla="*/ 1912785 w 2647519"/>
                              <a:gd name="GluePoint270Y" fmla="*/ 2342197 h 2612594"/>
                              <a:gd name="GluePoint271X" fmla="*/ 1887067 w 2647519"/>
                              <a:gd name="GluePoint271Y" fmla="*/ 2356485 h 2612594"/>
                              <a:gd name="GluePoint272X" fmla="*/ 1863039 w 2647519"/>
                              <a:gd name="GluePoint272Y" fmla="*/ 2365908 h 2612594"/>
                              <a:gd name="GluePoint273X" fmla="*/ 1809482 w 2647519"/>
                              <a:gd name="GluePoint273Y" fmla="*/ 2392922 h 2612594"/>
                              <a:gd name="GluePoint274X" fmla="*/ 1683836 w 2647519"/>
                              <a:gd name="GluePoint274Y" fmla="*/ 2439784 h 2612594"/>
                              <a:gd name="GluePoint275X" fmla="*/ 1596280 w 2647519"/>
                              <a:gd name="GluePoint275Y" fmla="*/ 2462297 h 2612594"/>
                              <a:gd name="GluePoint276X" fmla="*/ 1667040 w 2647519"/>
                              <a:gd name="GluePoint276Y" fmla="*/ 2448877 h 2612594"/>
                              <a:gd name="GluePoint277X" fmla="*/ 1680375 w 2647519"/>
                              <a:gd name="GluePoint277Y" fmla="*/ 2446019 h 2612594"/>
                              <a:gd name="GluePoint278X" fmla="*/ 1723237 w 2647519"/>
                              <a:gd name="GluePoint278Y" fmla="*/ 2430779 h 2612594"/>
                              <a:gd name="GluePoint279X" fmla="*/ 1749907 w 2647519"/>
                              <a:gd name="GluePoint279Y" fmla="*/ 2422207 h 2612594"/>
                              <a:gd name="GluePoint280X" fmla="*/ 1792770 w 2647519"/>
                              <a:gd name="GluePoint280Y" fmla="*/ 2400299 h 2612594"/>
                              <a:gd name="GluePoint281X" fmla="*/ 1841347 w 2647519"/>
                              <a:gd name="GluePoint281Y" fmla="*/ 2383154 h 2612594"/>
                              <a:gd name="GluePoint282X" fmla="*/ 1872470 w 2647519"/>
                              <a:gd name="GluePoint282Y" fmla="*/ 2370949 h 2612594"/>
                              <a:gd name="GluePoint283X" fmla="*/ 1886115 w 2647519"/>
                              <a:gd name="GluePoint283Y" fmla="*/ 2363152 h 2612594"/>
                              <a:gd name="GluePoint284X" fmla="*/ 1898496 w 2647519"/>
                              <a:gd name="GluePoint284Y" fmla="*/ 2359343 h 2612594"/>
                              <a:gd name="GluePoint285X" fmla="*/ 1915642 w 2647519"/>
                              <a:gd name="GluePoint285Y" fmla="*/ 2349817 h 2612594"/>
                              <a:gd name="GluePoint286X" fmla="*/ 1920147 w 2647519"/>
                              <a:gd name="GluePoint286Y" fmla="*/ 2346686 h 2612594"/>
                              <a:gd name="GluePoint287X" fmla="*/ 1931835 w 2647519"/>
                              <a:gd name="GluePoint287Y" fmla="*/ 2335530 h 2612594"/>
                              <a:gd name="GluePoint288X" fmla="*/ 1957552 w 2647519"/>
                              <a:gd name="GluePoint288Y" fmla="*/ 2320290 h 2612594"/>
                              <a:gd name="GluePoint289X" fmla="*/ 1986810 w 2647519"/>
                              <a:gd name="GluePoint289Y" fmla="*/ 2305948 h 2612594"/>
                              <a:gd name="GluePoint290X" fmla="*/ 1997557 w 2647519"/>
                              <a:gd name="GluePoint290Y" fmla="*/ 2299334 h 2612594"/>
                              <a:gd name="GluePoint291X" fmla="*/ 2034705 w 2647519"/>
                              <a:gd name="GluePoint291Y" fmla="*/ 2274569 h 2612594"/>
                              <a:gd name="GluePoint292X" fmla="*/ 2050897 w 2647519"/>
                              <a:gd name="GluePoint292Y" fmla="*/ 2259329 h 2612594"/>
                              <a:gd name="GluePoint293X" fmla="*/ 2068995 w 2647519"/>
                              <a:gd name="GluePoint293Y" fmla="*/ 2247899 h 2612594"/>
                              <a:gd name="GluePoint294X" fmla="*/ 2115667 w 2647519"/>
                              <a:gd name="GluePoint294Y" fmla="*/ 2212657 h 2612594"/>
                              <a:gd name="GluePoint295X" fmla="*/ 2149005 w 2647519"/>
                              <a:gd name="GluePoint295Y" fmla="*/ 2181224 h 2612594"/>
                              <a:gd name="GluePoint296X" fmla="*/ 2186152 w 2647519"/>
                              <a:gd name="GluePoint296Y" fmla="*/ 2149792 h 2612594"/>
                              <a:gd name="GluePoint297X" fmla="*/ 2298547 w 2647519"/>
                              <a:gd name="GluePoint297Y" fmla="*/ 2023109 h 2612594"/>
                              <a:gd name="GluePoint298X" fmla="*/ 2314015 w 2647519"/>
                              <a:gd name="GluePoint298Y" fmla="*/ 1996814 h 2612594"/>
                              <a:gd name="GluePoint299X" fmla="*/ 2314740 w 2647519"/>
                              <a:gd name="GluePoint299Y" fmla="*/ 1994534 h 2612594"/>
                              <a:gd name="GluePoint300X" fmla="*/ 2339505 w 2647519"/>
                              <a:gd name="GluePoint300Y" fmla="*/ 1956434 h 2612594"/>
                              <a:gd name="GluePoint301X" fmla="*/ 2347125 w 2647519"/>
                              <a:gd name="GluePoint301Y" fmla="*/ 1945004 h 2612594"/>
                              <a:gd name="GluePoint302X" fmla="*/ 2357257 w 2647519"/>
                              <a:gd name="GluePoint302Y" fmla="*/ 1930951 h 2612594"/>
                              <a:gd name="GluePoint303X" fmla="*/ 2360460 w 2647519"/>
                              <a:gd name="GluePoint303Y" fmla="*/ 1925002 h 2612594"/>
                              <a:gd name="GluePoint304X" fmla="*/ 2380462 w 2647519"/>
                              <a:gd name="GluePoint304Y" fmla="*/ 1890712 h 2612594"/>
                              <a:gd name="GluePoint305X" fmla="*/ 2419515 w 2647519"/>
                              <a:gd name="GluePoint305Y" fmla="*/ 1809749 h 2612594"/>
                              <a:gd name="GluePoint306X" fmla="*/ 2457615 w 2647519"/>
                              <a:gd name="GluePoint306Y" fmla="*/ 1723072 h 2612594"/>
                              <a:gd name="GluePoint307X" fmla="*/ 2468807 w 2647519"/>
                              <a:gd name="GluePoint307Y" fmla="*/ 1687829 h 2612594"/>
                              <a:gd name="GluePoint308X" fmla="*/ 2576677 w 2647519"/>
                              <a:gd name="GluePoint308Y" fmla="*/ 1589722 h 2612594"/>
                              <a:gd name="GluePoint309X" fmla="*/ 2573820 w 2647519"/>
                              <a:gd name="GluePoint309Y" fmla="*/ 1591627 h 2612594"/>
                              <a:gd name="GluePoint310X" fmla="*/ 2573820 w 2647519"/>
                              <a:gd name="GluePoint310Y" fmla="*/ 1591627 h 2612594"/>
                              <a:gd name="GluePoint311X" fmla="*/ 2585674 w 2647519"/>
                              <a:gd name="GluePoint311Y" fmla="*/ 1533271 h 2612594"/>
                              <a:gd name="GluePoint312X" fmla="*/ 2585332 w 2647519"/>
                              <a:gd name="GluePoint312Y" fmla="*/ 1534956 h 2612594"/>
                              <a:gd name="GluePoint313X" fmla="*/ 2588107 w 2647519"/>
                              <a:gd name="GluePoint313Y" fmla="*/ 1538287 h 2612594"/>
                              <a:gd name="GluePoint314X" fmla="*/ 2596680 w 2647519"/>
                              <a:gd name="GluePoint314Y" fmla="*/ 1547812 h 2612594"/>
                              <a:gd name="GluePoint315X" fmla="*/ 2602395 w 2647519"/>
                              <a:gd name="GluePoint315Y" fmla="*/ 1544002 h 2612594"/>
                              <a:gd name="GluePoint316X" fmla="*/ 2602539 w 2647519"/>
                              <a:gd name="GluePoint316Y" fmla="*/ 1543271 h 2612594"/>
                              <a:gd name="GluePoint317X" fmla="*/ 2598585 w 2647519"/>
                              <a:gd name="GluePoint317Y" fmla="*/ 1545907 h 2612594"/>
                              <a:gd name="GluePoint318X" fmla="*/ 2589060 w 2647519"/>
                              <a:gd name="GluePoint318Y" fmla="*/ 1537334 h 2612594"/>
                              <a:gd name="GluePoint319X" fmla="*/ 2577184 w 2647519"/>
                              <a:gd name="GluePoint319Y" fmla="*/ 1425070 h 2612594"/>
                              <a:gd name="GluePoint320X" fmla="*/ 2576519 w 2647519"/>
                              <a:gd name="GluePoint320Y" fmla="*/ 1425107 h 2612594"/>
                              <a:gd name="GluePoint321X" fmla="*/ 2575314 w 2647519"/>
                              <a:gd name="GluePoint321Y" fmla="*/ 1425174 h 2612594"/>
                              <a:gd name="GluePoint322X" fmla="*/ 2575725 w 2647519"/>
                              <a:gd name="GluePoint322Y" fmla="*/ 1429702 h 2612594"/>
                              <a:gd name="GluePoint323X" fmla="*/ 2574773 w 2647519"/>
                              <a:gd name="GluePoint323Y" fmla="*/ 1453515 h 2612594"/>
                              <a:gd name="GluePoint324X" fmla="*/ 2570963 w 2647519"/>
                              <a:gd name="GluePoint324Y" fmla="*/ 1467802 h 2612594"/>
                              <a:gd name="GluePoint325X" fmla="*/ 2548103 w 2647519"/>
                              <a:gd name="GluePoint325Y" fmla="*/ 1503997 h 2612594"/>
                              <a:gd name="GluePoint326X" fmla="*/ 2542388 w 2647519"/>
                              <a:gd name="GluePoint326Y" fmla="*/ 1535430 h 2612594"/>
                              <a:gd name="GluePoint327X" fmla="*/ 2536673 w 2647519"/>
                              <a:gd name="GluePoint327Y" fmla="*/ 1545907 h 2612594"/>
                              <a:gd name="GluePoint328X" fmla="*/ 2527148 w 2647519"/>
                              <a:gd name="GluePoint328Y" fmla="*/ 1591627 h 2612594"/>
                              <a:gd name="GluePoint329X" fmla="*/ 2516670 w 2647519"/>
                              <a:gd name="GluePoint329Y" fmla="*/ 1627822 h 2612594"/>
                              <a:gd name="GluePoint330X" fmla="*/ 2505240 w 2647519"/>
                              <a:gd name="GluePoint330Y" fmla="*/ 1663065 h 2612594"/>
                              <a:gd name="GluePoint331X" fmla="*/ 2498573 w 2647519"/>
                              <a:gd name="GluePoint331Y" fmla="*/ 1690687 h 2612594"/>
                              <a:gd name="GluePoint332X" fmla="*/ 2490953 w 2647519"/>
                              <a:gd name="GluePoint332Y" fmla="*/ 1719262 h 2612594"/>
                              <a:gd name="GluePoint333X" fmla="*/ 2497030 w 2647519"/>
                              <a:gd name="GluePoint333Y" fmla="*/ 1709809 h 2612594"/>
                              <a:gd name="GluePoint334X" fmla="*/ 2502383 w 2647519"/>
                              <a:gd name="GluePoint334Y" fmla="*/ 1689734 h 2612594"/>
                              <a:gd name="GluePoint335X" fmla="*/ 2507145 w 2647519"/>
                              <a:gd name="GluePoint335Y" fmla="*/ 1661159 h 2612594"/>
                              <a:gd name="GluePoint336X" fmla="*/ 2518575 w 2647519"/>
                              <a:gd name="GluePoint336Y" fmla="*/ 1625917 h 2612594"/>
                              <a:gd name="GluePoint337X" fmla="*/ 2529053 w 2647519"/>
                              <a:gd name="GluePoint337Y" fmla="*/ 1589722 h 2612594"/>
                              <a:gd name="GluePoint338X" fmla="*/ 2538578 w 2647519"/>
                              <a:gd name="GluePoint338Y" fmla="*/ 1544002 h 2612594"/>
                              <a:gd name="GluePoint339X" fmla="*/ 2544293 w 2647519"/>
                              <a:gd name="GluePoint339Y" fmla="*/ 1533524 h 2612594"/>
                              <a:gd name="GluePoint340X" fmla="*/ 2550008 w 2647519"/>
                              <a:gd name="GluePoint340Y" fmla="*/ 1502092 h 2612594"/>
                              <a:gd name="GluePoint341X" fmla="*/ 2572868 w 2647519"/>
                              <a:gd name="GluePoint341Y" fmla="*/ 1465897 h 2612594"/>
                              <a:gd name="GluePoint342X" fmla="*/ 2557628 w 2647519"/>
                              <a:gd name="GluePoint342Y" fmla="*/ 1539239 h 2612594"/>
                              <a:gd name="GluePoint343X" fmla="*/ 2546198 w 2647519"/>
                              <a:gd name="GluePoint343Y" fmla="*/ 1600199 h 2612594"/>
                              <a:gd name="GluePoint344X" fmla="*/ 2520480 w 2647519"/>
                              <a:gd name="GluePoint344Y" fmla="*/ 1678304 h 2612594"/>
                              <a:gd name="GluePoint345X" fmla="*/ 2515392 w 2647519"/>
                              <a:gd name="GluePoint345Y" fmla="*/ 1686218 h 2612594"/>
                              <a:gd name="GluePoint346X" fmla="*/ 2513217 w 2647519"/>
                              <a:gd name="GluePoint346Y" fmla="*/ 1698069 h 2612594"/>
                              <a:gd name="GluePoint347X" fmla="*/ 2506193 w 2647519"/>
                              <a:gd name="GluePoint347Y" fmla="*/ 1718310 h 2612594"/>
                              <a:gd name="GluePoint348X" fmla="*/ 2479523 w 2647519"/>
                              <a:gd name="GluePoint348Y" fmla="*/ 1776412 h 2612594"/>
                              <a:gd name="GluePoint349X" fmla="*/ 2467140 w 2647519"/>
                              <a:gd name="GluePoint349Y" fmla="*/ 1806892 h 2612594"/>
                              <a:gd name="GluePoint350X" fmla="*/ 2459520 w 2647519"/>
                              <a:gd name="GluePoint350Y" fmla="*/ 1823085 h 2612594"/>
                              <a:gd name="GluePoint351X" fmla="*/ 2449995 w 2647519"/>
                              <a:gd name="GluePoint351Y" fmla="*/ 1840230 h 2612594"/>
                              <a:gd name="GluePoint352X" fmla="*/ 2424278 w 2647519"/>
                              <a:gd name="GluePoint352Y" fmla="*/ 1885950 h 2612594"/>
                              <a:gd name="GluePoint353X" fmla="*/ 2396655 w 2647519"/>
                              <a:gd name="GluePoint353Y" fmla="*/ 1930717 h 2612594"/>
                              <a:gd name="GluePoint354X" fmla="*/ 2361413 w 2647519"/>
                              <a:gd name="GluePoint354Y" fmla="*/ 1990725 h 2612594"/>
                              <a:gd name="GluePoint355X" fmla="*/ 2322360 w 2647519"/>
                              <a:gd name="GluePoint355Y" fmla="*/ 2049780 h 2612594"/>
                              <a:gd name="GluePoint356X" fmla="*/ 2296643 w 2647519"/>
                              <a:gd name="GluePoint356Y" fmla="*/ 2083117 h 2612594"/>
                              <a:gd name="GluePoint357X" fmla="*/ 2269020 w 2647519"/>
                              <a:gd name="GluePoint357Y" fmla="*/ 2115502 h 2612594"/>
                              <a:gd name="GluePoint358X" fmla="*/ 2259495 w 2647519"/>
                              <a:gd name="GluePoint358Y" fmla="*/ 2128837 h 2612594"/>
                              <a:gd name="GluePoint359X" fmla="*/ 2249018 w 2647519"/>
                              <a:gd name="GluePoint359Y" fmla="*/ 2142172 h 2612594"/>
                              <a:gd name="GluePoint360X" fmla="*/ 2232825 w 2647519"/>
                              <a:gd name="GluePoint360Y" fmla="*/ 2155507 h 2612594"/>
                              <a:gd name="GluePoint361X" fmla="*/ 2206342 w 2647519"/>
                              <a:gd name="GluePoint361Y" fmla="*/ 2184829 h 2612594"/>
                              <a:gd name="GluePoint362X" fmla="*/ 2207107 w 2647519"/>
                              <a:gd name="GluePoint362Y" fmla="*/ 2187892 h 2612594"/>
                              <a:gd name="GluePoint363X" fmla="*/ 2179485 w 2647519"/>
                              <a:gd name="GluePoint363Y" fmla="*/ 2216467 h 2612594"/>
                              <a:gd name="GluePoint364X" fmla="*/ 2149957 w 2647519"/>
                              <a:gd name="GluePoint364Y" fmla="*/ 2237422 h 2612594"/>
                              <a:gd name="GluePoint365X" fmla="*/ 2126145 w 2647519"/>
                              <a:gd name="GluePoint365Y" fmla="*/ 2256472 h 2612594"/>
                              <a:gd name="GluePoint366X" fmla="*/ 2103587 w 2647519"/>
                              <a:gd name="GluePoint366Y" fmla="*/ 2272957 h 2612594"/>
                              <a:gd name="GluePoint367X" fmla="*/ 2107095 w 2647519"/>
                              <a:gd name="GluePoint367Y" fmla="*/ 2272665 h 2612594"/>
                              <a:gd name="GluePoint368X" fmla="*/ 2131860 w 2647519"/>
                              <a:gd name="GluePoint368Y" fmla="*/ 2254567 h 2612594"/>
                              <a:gd name="GluePoint369X" fmla="*/ 2155673 w 2647519"/>
                              <a:gd name="GluePoint369Y" fmla="*/ 2235517 h 2612594"/>
                              <a:gd name="GluePoint370X" fmla="*/ 2185200 w 2647519"/>
                              <a:gd name="GluePoint370Y" fmla="*/ 2214562 h 2612594"/>
                              <a:gd name="GluePoint371X" fmla="*/ 2212823 w 2647519"/>
                              <a:gd name="GluePoint371Y" fmla="*/ 2185987 h 2612594"/>
                              <a:gd name="GluePoint372X" fmla="*/ 2211870 w 2647519"/>
                              <a:gd name="GluePoint372Y" fmla="*/ 2182177 h 2612594"/>
                              <a:gd name="GluePoint373X" fmla="*/ 2238540 w 2647519"/>
                              <a:gd name="GluePoint373Y" fmla="*/ 2152650 h 2612594"/>
                              <a:gd name="GluePoint374X" fmla="*/ 2254733 w 2647519"/>
                              <a:gd name="GluePoint374Y" fmla="*/ 2139315 h 2612594"/>
                              <a:gd name="GluePoint375X" fmla="*/ 2265210 w 2647519"/>
                              <a:gd name="GluePoint375Y" fmla="*/ 2125980 h 2612594"/>
                              <a:gd name="GluePoint376X" fmla="*/ 2274735 w 2647519"/>
                              <a:gd name="GluePoint376Y" fmla="*/ 2112645 h 2612594"/>
                              <a:gd name="GluePoint377X" fmla="*/ 2302358 w 2647519"/>
                              <a:gd name="GluePoint377Y" fmla="*/ 2080260 h 2612594"/>
                              <a:gd name="GluePoint378X" fmla="*/ 2328075 w 2647519"/>
                              <a:gd name="GluePoint378Y" fmla="*/ 2046922 h 2612594"/>
                              <a:gd name="GluePoint379X" fmla="*/ 2367128 w 2647519"/>
                              <a:gd name="GluePoint379Y" fmla="*/ 1987867 h 2612594"/>
                              <a:gd name="GluePoint380X" fmla="*/ 2402370 w 2647519"/>
                              <a:gd name="GluePoint380Y" fmla="*/ 1927860 h 2612594"/>
                              <a:gd name="GluePoint381X" fmla="*/ 2429993 w 2647519"/>
                              <a:gd name="GluePoint381Y" fmla="*/ 1883092 h 2612594"/>
                              <a:gd name="GluePoint382X" fmla="*/ 2455710 w 2647519"/>
                              <a:gd name="GluePoint382Y" fmla="*/ 1837372 h 2612594"/>
                              <a:gd name="GluePoint383X" fmla="*/ 2465235 w 2647519"/>
                              <a:gd name="GluePoint383Y" fmla="*/ 1820227 h 2612594"/>
                              <a:gd name="GluePoint384X" fmla="*/ 2472855 w 2647519"/>
                              <a:gd name="GluePoint384Y" fmla="*/ 1804035 h 2612594"/>
                              <a:gd name="GluePoint385X" fmla="*/ 2485238 w 2647519"/>
                              <a:gd name="GluePoint385Y" fmla="*/ 1773555 h 2612594"/>
                              <a:gd name="GluePoint386X" fmla="*/ 2511908 w 2647519"/>
                              <a:gd name="GluePoint386Y" fmla="*/ 1715452 h 2612594"/>
                              <a:gd name="GluePoint387X" fmla="*/ 2522385 w 2647519"/>
                              <a:gd name="GluePoint387Y" fmla="*/ 1676400 h 2612594"/>
                              <a:gd name="GluePoint388X" fmla="*/ 2548103 w 2647519"/>
                              <a:gd name="GluePoint388Y" fmla="*/ 1598295 h 2612594"/>
                              <a:gd name="GluePoint389X" fmla="*/ 2559533 w 2647519"/>
                              <a:gd name="GluePoint389Y" fmla="*/ 1537335 h 2612594"/>
                              <a:gd name="GluePoint390X" fmla="*/ 2574773 w 2647519"/>
                              <a:gd name="GluePoint390Y" fmla="*/ 1463992 h 2612594"/>
                              <a:gd name="GluePoint391X" fmla="*/ 2578209 w 2647519"/>
                              <a:gd name="GluePoint391Y" fmla="*/ 1451109 h 2612594"/>
                              <a:gd name="GluePoint392X" fmla="*/ 2575725 w 2647519"/>
                              <a:gd name="GluePoint392Y" fmla="*/ 1450657 h 2612594"/>
                              <a:gd name="GluePoint393X" fmla="*/ 2576677 w 2647519"/>
                              <a:gd name="GluePoint393Y" fmla="*/ 1426845 h 2612594"/>
                              <a:gd name="GluePoint394X" fmla="*/ 2597632 w 2647519"/>
                              <a:gd name="GluePoint394Y" fmla="*/ 1404937 h 2612594"/>
                              <a:gd name="GluePoint395X" fmla="*/ 2586540 w 2647519"/>
                              <a:gd name="GluePoint395Y" fmla="*/ 1451152 h 2612594"/>
                              <a:gd name="GluePoint396X" fmla="*/ 2586541 w 2647519"/>
                              <a:gd name="GluePoint396Y" fmla="*/ 1451152 h 2612594"/>
                              <a:gd name="GluePoint397X" fmla="*/ 2597633 w 2647519"/>
                              <a:gd name="GluePoint397Y" fmla="*/ 1404938 h 2612594"/>
                              <a:gd name="GluePoint398X" fmla="*/ 2606205 w 2647519"/>
                              <a:gd name="GluePoint398Y" fmla="*/ 1395412 h 2612594"/>
                              <a:gd name="GluePoint399X" fmla="*/ 2600490 w 2647519"/>
                              <a:gd name="GluePoint399Y" fmla="*/ 1407795 h 2612594"/>
                              <a:gd name="GluePoint400X" fmla="*/ 2600490 w 2647519"/>
                              <a:gd name="GluePoint400Y" fmla="*/ 1407795 h 2612594"/>
                              <a:gd name="GluePoint401X" fmla="*/ 2599180 w 2647519"/>
                              <a:gd name="GluePoint401Y" fmla="*/ 1433750 h 2612594"/>
                              <a:gd name="GluePoint402X" fmla="*/ 2598585 w 2647519"/>
                              <a:gd name="GluePoint402Y" fmla="*/ 1458277 h 2612594"/>
                              <a:gd name="GluePoint403X" fmla="*/ 2589060 w 2647519"/>
                              <a:gd name="GluePoint403Y" fmla="*/ 1487586 h 2612594"/>
                              <a:gd name="GluePoint404X" fmla="*/ 2589060 w 2647519"/>
                              <a:gd name="GluePoint404Y" fmla="*/ 1490934 h 2612594"/>
                              <a:gd name="GluePoint405X" fmla="*/ 2600490 w 2647519"/>
                              <a:gd name="GluePoint405Y" fmla="*/ 1458277 h 2612594"/>
                              <a:gd name="GluePoint406X" fmla="*/ 2602395 w 2647519"/>
                              <a:gd name="GluePoint406Y" fmla="*/ 1407794 h 2612594"/>
                              <a:gd name="GluePoint407X" fmla="*/ 2606836 w 2647519"/>
                              <a:gd name="GluePoint407Y" fmla="*/ 1398173 h 2612594"/>
                              <a:gd name="GluePoint408X" fmla="*/ 2565247 w 2647519"/>
                              <a:gd name="GluePoint408Y" fmla="*/ 1354454 h 2612594"/>
                              <a:gd name="GluePoint409X" fmla="*/ 2559005 w 2647519"/>
                              <a:gd name="GluePoint409Y" fmla="*/ 1369208 h 2612594"/>
                              <a:gd name="GluePoint410X" fmla="*/ 2556675 w 2647519"/>
                              <a:gd name="GluePoint410Y" fmla="*/ 1390650 h 2612594"/>
                              <a:gd name="GluePoint411X" fmla="*/ 2553670 w 2647519"/>
                              <a:gd name="GluePoint411Y" fmla="*/ 1380633 h 2612594"/>
                              <a:gd name="GluePoint412X" fmla="*/ 2552571 w 2647519"/>
                              <a:gd name="GluePoint412Y" fmla="*/ 1382047 h 2612594"/>
                              <a:gd name="GluePoint413X" fmla="*/ 2555723 w 2647519"/>
                              <a:gd name="GluePoint413Y" fmla="*/ 1392555 h 2612594"/>
                              <a:gd name="GluePoint414X" fmla="*/ 2553818 w 2647519"/>
                              <a:gd name="GluePoint414Y" fmla="*/ 1407795 h 2612594"/>
                              <a:gd name="GluePoint415X" fmla="*/ 2557628 w 2647519"/>
                              <a:gd name="GluePoint415Y" fmla="*/ 1420177 h 2612594"/>
                              <a:gd name="GluePoint416X" fmla="*/ 2560581 w 2647519"/>
                              <a:gd name="GluePoint416Y" fmla="*/ 1420013 h 2612594"/>
                              <a:gd name="GluePoint417X" fmla="*/ 2558580 w 2647519"/>
                              <a:gd name="GluePoint417Y" fmla="*/ 1413509 h 2612594"/>
                              <a:gd name="GluePoint418X" fmla="*/ 2560485 w 2647519"/>
                              <a:gd name="GluePoint418Y" fmla="*/ 1398269 h 2612594"/>
                              <a:gd name="GluePoint419X" fmla="*/ 2565247 w 2647519"/>
                              <a:gd name="GluePoint419Y" fmla="*/ 1354454 h 2612594"/>
                              <a:gd name="GluePoint420X" fmla="*/ 2645258 w 2647519"/>
                              <a:gd name="GluePoint420Y" fmla="*/ 1328737 h 2612594"/>
                              <a:gd name="GluePoint421X" fmla="*/ 2647163 w 2647519"/>
                              <a:gd name="GluePoint421Y" fmla="*/ 1329689 h 2612594"/>
                              <a:gd name="GluePoint422X" fmla="*/ 2646210 w 2647519"/>
                              <a:gd name="GluePoint422Y" fmla="*/ 1369694 h 2612594"/>
                              <a:gd name="GluePoint423X" fmla="*/ 2647163 w 2647519"/>
                              <a:gd name="GluePoint423Y" fmla="*/ 1397317 h 2612594"/>
                              <a:gd name="GluePoint424X" fmla="*/ 2644305 w 2647519"/>
                              <a:gd name="GluePoint424Y" fmla="*/ 1447799 h 2612594"/>
                              <a:gd name="GluePoint425X" fmla="*/ 2641448 w 2647519"/>
                              <a:gd name="GluePoint425Y" fmla="*/ 1476374 h 2612594"/>
                              <a:gd name="GluePoint426X" fmla="*/ 2632875 w 2647519"/>
                              <a:gd name="GluePoint426Y" fmla="*/ 1518284 h 2612594"/>
                              <a:gd name="GluePoint427X" fmla="*/ 2630018 w 2647519"/>
                              <a:gd name="GluePoint427Y" fmla="*/ 1553527 h 2612594"/>
                              <a:gd name="GluePoint428X" fmla="*/ 2615730 w 2647519"/>
                              <a:gd name="GluePoint428Y" fmla="*/ 1618297 h 2612594"/>
                              <a:gd name="GluePoint429X" fmla="*/ 2602395 w 2647519"/>
                              <a:gd name="GluePoint429Y" fmla="*/ 1674494 h 2612594"/>
                              <a:gd name="GluePoint430X" fmla="*/ 2578583 w 2647519"/>
                              <a:gd name="GluePoint430Y" fmla="*/ 1684972 h 2612594"/>
                              <a:gd name="GluePoint431X" fmla="*/ 2580488 w 2647519"/>
                              <a:gd name="GluePoint431Y" fmla="*/ 1679257 h 2612594"/>
                              <a:gd name="GluePoint432X" fmla="*/ 2584298 w 2647519"/>
                              <a:gd name="GluePoint432Y" fmla="*/ 1639252 h 2612594"/>
                              <a:gd name="GluePoint433X" fmla="*/ 2598585 w 2647519"/>
                              <a:gd name="GluePoint433Y" fmla="*/ 1597342 h 2612594"/>
                              <a:gd name="GluePoint434X" fmla="*/ 2610015 w 2647519"/>
                              <a:gd name="GluePoint434Y" fmla="*/ 1590675 h 2612594"/>
                              <a:gd name="GluePoint435X" fmla="*/ 2610015 w 2647519"/>
                              <a:gd name="GluePoint435Y" fmla="*/ 1590674 h 2612594"/>
                              <a:gd name="GluePoint436X" fmla="*/ 2622398 w 2647519"/>
                              <a:gd name="GluePoint436Y" fmla="*/ 1518284 h 2612594"/>
                              <a:gd name="GluePoint437X" fmla="*/ 2629065 w 2647519"/>
                              <a:gd name="GluePoint437Y" fmla="*/ 1483994 h 2612594"/>
                              <a:gd name="GluePoint438X" fmla="*/ 2634780 w 2647519"/>
                              <a:gd name="GluePoint438Y" fmla="*/ 1448752 h 2612594"/>
                              <a:gd name="GluePoint439X" fmla="*/ 2639543 w 2647519"/>
                              <a:gd name="GluePoint439Y" fmla="*/ 1415414 h 2612594"/>
                              <a:gd name="GluePoint440X" fmla="*/ 2641448 w 2647519"/>
                              <a:gd name="GluePoint440Y" fmla="*/ 1383982 h 2612594"/>
                              <a:gd name="GluePoint441X" fmla="*/ 2642400 w 2647519"/>
                              <a:gd name="GluePoint441Y" fmla="*/ 1357312 h 2612594"/>
                              <a:gd name="GluePoint442X" fmla="*/ 2644305 w 2647519"/>
                              <a:gd name="GluePoint442Y" fmla="*/ 1343024 h 2612594"/>
                              <a:gd name="GluePoint443X" fmla="*/ 2645258 w 2647519"/>
                              <a:gd name="GluePoint443Y" fmla="*/ 1328737 h 2612594"/>
                              <a:gd name="GluePoint444X" fmla="*/ 134151 w 2647519"/>
                              <a:gd name="GluePoint444Y" fmla="*/ 887095 h 2612594"/>
                              <a:gd name="GluePoint445X" fmla="*/ 134625 w 2647519"/>
                              <a:gd name="GluePoint445Y" fmla="*/ 887332 h 2612594"/>
                              <a:gd name="GluePoint446X" fmla="*/ 134670 w 2647519"/>
                              <a:gd name="GluePoint446Y" fmla="*/ 887199 h 2612594"/>
                              <a:gd name="GluePoint447X" fmla="*/ 191618 w 2647519"/>
                              <a:gd name="GluePoint447Y" fmla="*/ 750570 h 2612594"/>
                              <a:gd name="GluePoint448X" fmla="*/ 170663 w 2647519"/>
                              <a:gd name="GluePoint448Y" fmla="*/ 789622 h 2612594"/>
                              <a:gd name="GluePoint449X" fmla="*/ 153518 w 2647519"/>
                              <a:gd name="GluePoint449Y" fmla="*/ 803910 h 2612594"/>
                              <a:gd name="GluePoint450X" fmla="*/ 153477 w 2647519"/>
                              <a:gd name="GluePoint450Y" fmla="*/ 804822 h 2612594"/>
                              <a:gd name="GluePoint451X" fmla="*/ 151819 w 2647519"/>
                              <a:gd name="GluePoint451Y" fmla="*/ 841286 h 2612594"/>
                              <a:gd name="GluePoint452X" fmla="*/ 151866 w 2647519"/>
                              <a:gd name="GluePoint452Y" fmla="*/ 841199 h 2612594"/>
                              <a:gd name="GluePoint453X" fmla="*/ 153518 w 2647519"/>
                              <a:gd name="GluePoint453Y" fmla="*/ 804862 h 2612594"/>
                              <a:gd name="GluePoint454X" fmla="*/ 170663 w 2647519"/>
                              <a:gd name="GluePoint454Y" fmla="*/ 790574 h 2612594"/>
                              <a:gd name="GluePoint455X" fmla="*/ 191618 w 2647519"/>
                              <a:gd name="GluePoint455Y" fmla="*/ 751522 h 2612594"/>
                              <a:gd name="GluePoint456X" fmla="*/ 192332 w 2647519"/>
                              <a:gd name="GluePoint456Y" fmla="*/ 751998 h 2612594"/>
                              <a:gd name="GluePoint457X" fmla="*/ 192689 w 2647519"/>
                              <a:gd name="GluePoint457Y" fmla="*/ 751284 h 2612594"/>
                              <a:gd name="GluePoint458X" fmla="*/ 203047 w 2647519"/>
                              <a:gd name="GluePoint458Y" fmla="*/ 667702 h 2612594"/>
                              <a:gd name="GluePoint459X" fmla="*/ 189712 w 2647519"/>
                              <a:gd name="GluePoint459Y" fmla="*/ 677227 h 2612594"/>
                              <a:gd name="GluePoint460X" fmla="*/ 169710 w 2647519"/>
                              <a:gd name="GluePoint460Y" fmla="*/ 719137 h 2612594"/>
                              <a:gd name="GluePoint461X" fmla="*/ 174286 w 2647519"/>
                              <a:gd name="GluePoint461Y" fmla="*/ 722798 h 2612594"/>
                              <a:gd name="GluePoint462X" fmla="*/ 174435 w 2647519"/>
                              <a:gd name="GluePoint462Y" fmla="*/ 722155 h 2612594"/>
                              <a:gd name="GluePoint463X" fmla="*/ 170663 w 2647519"/>
                              <a:gd name="GluePoint463Y" fmla="*/ 719137 h 2612594"/>
                              <a:gd name="GluePoint464X" fmla="*/ 190665 w 2647519"/>
                              <a:gd name="GluePoint464Y" fmla="*/ 677227 h 2612594"/>
                              <a:gd name="GluePoint465X" fmla="*/ 202473 w 2647519"/>
                              <a:gd name="GluePoint465Y" fmla="*/ 668793 h 2612594"/>
                              <a:gd name="GluePoint466X" fmla="*/ 276390 w 2647519"/>
                              <a:gd name="GluePoint466Y" fmla="*/ 613410 h 2612594"/>
                              <a:gd name="GluePoint467X" fmla="*/ 275187 w 2647519"/>
                              <a:gd name="GluePoint467Y" fmla="*/ 614373 h 2612594"/>
                              <a:gd name="GluePoint468X" fmla="*/ 270080 w 2647519"/>
                              <a:gd name="GluePoint468Y" fmla="*/ 634008 h 2612594"/>
                              <a:gd name="GluePoint469X" fmla="*/ 266865 w 2647519"/>
                              <a:gd name="GluePoint469Y" fmla="*/ 643890 h 2612594"/>
                              <a:gd name="GluePoint470X" fmla="*/ 179235 w 2647519"/>
                              <a:gd name="GluePoint470Y" fmla="*/ 803910 h 2612594"/>
                              <a:gd name="GluePoint471X" fmla="*/ 166852 w 2647519"/>
                              <a:gd name="GluePoint471Y" fmla="*/ 842962 h 2612594"/>
                              <a:gd name="GluePoint472X" fmla="*/ 155422 w 2647519"/>
                              <a:gd name="GluePoint472Y" fmla="*/ 882967 h 2612594"/>
                              <a:gd name="GluePoint473X" fmla="*/ 130657 w 2647519"/>
                              <a:gd name="GluePoint473Y" fmla="*/ 966787 h 2612594"/>
                              <a:gd name="GluePoint474X" fmla="*/ 114465 w 2647519"/>
                              <a:gd name="GluePoint474Y" fmla="*/ 1023937 h 2612594"/>
                              <a:gd name="GluePoint475X" fmla="*/ 106845 w 2647519"/>
                              <a:gd name="GluePoint475Y" fmla="*/ 1066800 h 2612594"/>
                              <a:gd name="GluePoint476X" fmla="*/ 103035 w 2647519"/>
                              <a:gd name="GluePoint476Y" fmla="*/ 1088707 h 2612594"/>
                              <a:gd name="GluePoint477X" fmla="*/ 100177 w 2647519"/>
                              <a:gd name="GluePoint477Y" fmla="*/ 1110615 h 2612594"/>
                              <a:gd name="GluePoint478X" fmla="*/ 91605 w 2647519"/>
                              <a:gd name="GluePoint478Y" fmla="*/ 1169670 h 2612594"/>
                              <a:gd name="GluePoint479X" fmla="*/ 88747 w 2647519"/>
                              <a:gd name="GluePoint479Y" fmla="*/ 1205865 h 2612594"/>
                              <a:gd name="GluePoint480X" fmla="*/ 93510 w 2647519"/>
                              <a:gd name="GluePoint480Y" fmla="*/ 1243965 h 2612594"/>
                              <a:gd name="GluePoint481X" fmla="*/ 95742 w 2647519"/>
                              <a:gd name="GluePoint481Y" fmla="*/ 1223205 h 2612594"/>
                              <a:gd name="GluePoint482X" fmla="*/ 95415 w 2647519"/>
                              <a:gd name="GluePoint482Y" fmla="*/ 1216342 h 2612594"/>
                              <a:gd name="GluePoint483X" fmla="*/ 99225 w 2647519"/>
                              <a:gd name="GluePoint483Y" fmla="*/ 1176337 h 2612594"/>
                              <a:gd name="GluePoint484X" fmla="*/ 107797 w 2647519"/>
                              <a:gd name="GluePoint484Y" fmla="*/ 1117282 h 2612594"/>
                              <a:gd name="GluePoint485X" fmla="*/ 114596 w 2647519"/>
                              <a:gd name="GluePoint485Y" fmla="*/ 1109123 h 2612594"/>
                              <a:gd name="GluePoint486X" fmla="*/ 124469 w 2647519"/>
                              <a:gd name="GluePoint486Y" fmla="*/ 1043051 h 2612594"/>
                              <a:gd name="GluePoint487X" fmla="*/ 123990 w 2647519"/>
                              <a:gd name="GluePoint487Y" fmla="*/ 1031557 h 2612594"/>
                              <a:gd name="GluePoint488X" fmla="*/ 133400 w 2647519"/>
                              <a:gd name="GluePoint488Y" fmla="*/ 1004581 h 2612594"/>
                              <a:gd name="GluePoint489X" fmla="*/ 138999 w 2647519"/>
                              <a:gd name="GluePoint489Y" fmla="*/ 981931 h 2612594"/>
                              <a:gd name="GluePoint490X" fmla="*/ 137325 w 2647519"/>
                              <a:gd name="GluePoint490Y" fmla="*/ 985837 h 2612594"/>
                              <a:gd name="GluePoint491X" fmla="*/ 131610 w 2647519"/>
                              <a:gd name="GluePoint491Y" fmla="*/ 983932 h 2612594"/>
                              <a:gd name="GluePoint492X" fmla="*/ 117322 w 2647519"/>
                              <a:gd name="GluePoint492Y" fmla="*/ 1024890 h 2612594"/>
                              <a:gd name="GluePoint493X" fmla="*/ 118275 w 2647519"/>
                              <a:gd name="GluePoint493Y" fmla="*/ 1047750 h 2612594"/>
                              <a:gd name="GluePoint494X" fmla="*/ 111607 w 2647519"/>
                              <a:gd name="GluePoint494Y" fmla="*/ 1091565 h 2612594"/>
                              <a:gd name="GluePoint495X" fmla="*/ 110655 w 2647519"/>
                              <a:gd name="GluePoint495Y" fmla="*/ 1099185 h 2612594"/>
                              <a:gd name="GluePoint496X" fmla="*/ 101130 w 2647519"/>
                              <a:gd name="GluePoint496Y" fmla="*/ 1110615 h 2612594"/>
                              <a:gd name="GluePoint497X" fmla="*/ 103987 w 2647519"/>
                              <a:gd name="GluePoint497Y" fmla="*/ 1088707 h 2612594"/>
                              <a:gd name="GluePoint498X" fmla="*/ 107797 w 2647519"/>
                              <a:gd name="GluePoint498Y" fmla="*/ 1066800 h 2612594"/>
                              <a:gd name="GluePoint499X" fmla="*/ 115417 w 2647519"/>
                              <a:gd name="GluePoint499Y" fmla="*/ 1023937 h 2612594"/>
                              <a:gd name="GluePoint500X" fmla="*/ 131610 w 2647519"/>
                              <a:gd name="GluePoint500Y" fmla="*/ 966787 h 2612594"/>
                              <a:gd name="GluePoint501X" fmla="*/ 156375 w 2647519"/>
                              <a:gd name="GluePoint501Y" fmla="*/ 882967 h 2612594"/>
                              <a:gd name="GluePoint502X" fmla="*/ 167805 w 2647519"/>
                              <a:gd name="GluePoint502Y" fmla="*/ 842962 h 2612594"/>
                              <a:gd name="GluePoint503X" fmla="*/ 180187 w 2647519"/>
                              <a:gd name="GluePoint503Y" fmla="*/ 803910 h 2612594"/>
                              <a:gd name="GluePoint504X" fmla="*/ 267817 w 2647519"/>
                              <a:gd name="GluePoint504Y" fmla="*/ 643890 h 2612594"/>
                              <a:gd name="GluePoint505X" fmla="*/ 276390 w 2647519"/>
                              <a:gd name="GluePoint505Y" fmla="*/ 613410 h 2612594"/>
                              <a:gd name="GluePoint506X" fmla="*/ 293536 w 2647519"/>
                              <a:gd name="GluePoint506Y" fmla="*/ 518160 h 2612594"/>
                              <a:gd name="GluePoint507X" fmla="*/ 293535 w 2647519"/>
                              <a:gd name="GluePoint507Y" fmla="*/ 518160 h 2612594"/>
                              <a:gd name="GluePoint508X" fmla="*/ 298297 w 2647519"/>
                              <a:gd name="GluePoint508Y" fmla="*/ 521970 h 2612594"/>
                              <a:gd name="GluePoint509X" fmla="*/ 298297 w 2647519"/>
                              <a:gd name="GluePoint509Y" fmla="*/ 521969 h 2612594"/>
                              <a:gd name="GluePoint510X" fmla="*/ 465169 w 2647519"/>
                              <a:gd name="GluePoint510Y" fmla="*/ 382550 h 2612594"/>
                              <a:gd name="GluePoint511X" fmla="*/ 464986 w 2647519"/>
                              <a:gd name="GluePoint511Y" fmla="*/ 382696 h 2612594"/>
                              <a:gd name="GluePoint512X" fmla="*/ 464431 w 2647519"/>
                              <a:gd name="GluePoint512Y" fmla="*/ 383323 h 2612594"/>
                              <a:gd name="GluePoint513X" fmla="*/ 456650 w 2647519"/>
                              <a:gd name="GluePoint513Y" fmla="*/ 391477 h 2612594"/>
                              <a:gd name="GluePoint514X" fmla="*/ 454683 w 2647519"/>
                              <a:gd name="GluePoint514Y" fmla="*/ 394339 h 2612594"/>
                              <a:gd name="GluePoint515X" fmla="*/ 453399 w 2647519"/>
                              <a:gd name="GluePoint515Y" fmla="*/ 395790 h 2612594"/>
                              <a:gd name="GluePoint516X" fmla="*/ 447840 w 2647519"/>
                              <a:gd name="GluePoint516Y" fmla="*/ 403860 h 2612594"/>
                              <a:gd name="GluePoint517X" fmla="*/ 389738 w 2647519"/>
                              <a:gd name="GluePoint517Y" fmla="*/ 472440 h 2612594"/>
                              <a:gd name="GluePoint518X" fmla="*/ 373545 w 2647519"/>
                              <a:gd name="GluePoint518Y" fmla="*/ 491490 h 2612594"/>
                              <a:gd name="GluePoint519X" fmla="*/ 357353 w 2647519"/>
                              <a:gd name="GluePoint519Y" fmla="*/ 511492 h 2612594"/>
                              <a:gd name="GluePoint520X" fmla="*/ 285782 w 2647519"/>
                              <a:gd name="GluePoint520Y" fmla="*/ 590597 h 2612594"/>
                              <a:gd name="GluePoint521X" fmla="*/ 358305 w 2647519"/>
                              <a:gd name="GluePoint521Y" fmla="*/ 510540 h 2612594"/>
                              <a:gd name="GluePoint522X" fmla="*/ 374497 w 2647519"/>
                              <a:gd name="GluePoint522Y" fmla="*/ 490537 h 2612594"/>
                              <a:gd name="GluePoint523X" fmla="*/ 390690 w 2647519"/>
                              <a:gd name="GluePoint523Y" fmla="*/ 471487 h 2612594"/>
                              <a:gd name="GluePoint524X" fmla="*/ 448792 w 2647519"/>
                              <a:gd name="GluePoint524Y" fmla="*/ 402907 h 2612594"/>
                              <a:gd name="GluePoint525X" fmla="*/ 454683 w 2647519"/>
                              <a:gd name="GluePoint525Y" fmla="*/ 394339 h 2612594"/>
                              <a:gd name="GluePoint526X" fmla="*/ 464431 w 2647519"/>
                              <a:gd name="GluePoint526Y" fmla="*/ 383323 h 2612594"/>
                              <a:gd name="GluePoint527X" fmla="*/ 489348 w 2647519"/>
                              <a:gd name="GluePoint527Y" fmla="*/ 316869 h 2612594"/>
                              <a:gd name="GluePoint528X" fmla="*/ 481127 w 2647519"/>
                              <a:gd name="GluePoint528Y" fmla="*/ 319733 h 2612594"/>
                              <a:gd name="GluePoint529X" fmla="*/ 475013 w 2647519"/>
                              <a:gd name="GluePoint529Y" fmla="*/ 322003 h 2612594"/>
                              <a:gd name="GluePoint530X" fmla="*/ 473558 w 2647519"/>
                              <a:gd name="GluePoint530Y" fmla="*/ 323849 h 2612594"/>
                              <a:gd name="GluePoint531X" fmla="*/ 463080 w 2647519"/>
                              <a:gd name="GluePoint531Y" fmla="*/ 333374 h 2612594"/>
                              <a:gd name="GluePoint532X" fmla="*/ 436410 w 2647519"/>
                              <a:gd name="GluePoint532Y" fmla="*/ 350519 h 2612594"/>
                              <a:gd name="GluePoint533X" fmla="*/ 418313 w 2647519"/>
                              <a:gd name="GluePoint533Y" fmla="*/ 370522 h 2612594"/>
                              <a:gd name="GluePoint534X" fmla="*/ 401168 w 2647519"/>
                              <a:gd name="GluePoint534Y" fmla="*/ 390524 h 2612594"/>
                              <a:gd name="GluePoint535X" fmla="*/ 389738 w 2647519"/>
                              <a:gd name="GluePoint535Y" fmla="*/ 401002 h 2612594"/>
                              <a:gd name="GluePoint536X" fmla="*/ 389349 w 2647519"/>
                              <a:gd name="GluePoint536Y" fmla="*/ 400516 h 2612594"/>
                              <a:gd name="GluePoint537X" fmla="*/ 378546 w 2647519"/>
                              <a:gd name="GluePoint537Y" fmla="*/ 413504 h 2612594"/>
                              <a:gd name="GluePoint538X" fmla="*/ 360210 w 2647519"/>
                              <a:gd name="GluePoint538Y" fmla="*/ 436245 h 2612594"/>
                              <a:gd name="GluePoint539X" fmla="*/ 330683 w 2647519"/>
                              <a:gd name="GluePoint539Y" fmla="*/ 468630 h 2612594"/>
                              <a:gd name="GluePoint540X" fmla="*/ 335445 w 2647519"/>
                              <a:gd name="GluePoint540Y" fmla="*/ 474344 h 2612594"/>
                              <a:gd name="GluePoint541X" fmla="*/ 335536 w 2647519"/>
                              <a:gd name="GluePoint541Y" fmla="*/ 474264 h 2612594"/>
                              <a:gd name="GluePoint542X" fmla="*/ 331635 w 2647519"/>
                              <a:gd name="GluePoint542Y" fmla="*/ 469582 h 2612594"/>
                              <a:gd name="GluePoint543X" fmla="*/ 361162 w 2647519"/>
                              <a:gd name="GluePoint543Y" fmla="*/ 437197 h 2612594"/>
                              <a:gd name="GluePoint544X" fmla="*/ 390690 w 2647519"/>
                              <a:gd name="GluePoint544Y" fmla="*/ 401002 h 2612594"/>
                              <a:gd name="GluePoint545X" fmla="*/ 402120 w 2647519"/>
                              <a:gd name="GluePoint545Y" fmla="*/ 390525 h 2612594"/>
                              <a:gd name="GluePoint546X" fmla="*/ 419265 w 2647519"/>
                              <a:gd name="GluePoint546Y" fmla="*/ 370522 h 2612594"/>
                              <a:gd name="GluePoint547X" fmla="*/ 437362 w 2647519"/>
                              <a:gd name="GluePoint547Y" fmla="*/ 350520 h 2612594"/>
                              <a:gd name="GluePoint548X" fmla="*/ 464032 w 2647519"/>
                              <a:gd name="GluePoint548Y" fmla="*/ 333375 h 2612594"/>
                              <a:gd name="GluePoint549X" fmla="*/ 474510 w 2647519"/>
                              <a:gd name="GluePoint549Y" fmla="*/ 323850 h 2612594"/>
                              <a:gd name="GluePoint550X" fmla="*/ 485940 w 2647519"/>
                              <a:gd name="GluePoint550Y" fmla="*/ 319564 h 2612594"/>
                              <a:gd name="GluePoint551X" fmla="*/ 489548 w 2647519"/>
                              <a:gd name="GluePoint551Y" fmla="*/ 318444 h 2612594"/>
                              <a:gd name="GluePoint552X" fmla="*/ 1868970 w 2647519"/>
                              <a:gd name="GluePoint552Y" fmla="*/ 144780 h 2612594"/>
                              <a:gd name="GluePoint553X" fmla="*/ 1917547 w 2647519"/>
                              <a:gd name="GluePoint553Y" fmla="*/ 166687 h 2612594"/>
                              <a:gd name="GluePoint554X" fmla="*/ 1938502 w 2647519"/>
                              <a:gd name="GluePoint554Y" fmla="*/ 183832 h 2612594"/>
                              <a:gd name="GluePoint555X" fmla="*/ 1891830 w 2647519"/>
                              <a:gd name="GluePoint555Y" fmla="*/ 160972 h 2612594"/>
                              <a:gd name="GluePoint556X" fmla="*/ 1868970 w 2647519"/>
                              <a:gd name="GluePoint556Y" fmla="*/ 144780 h 2612594"/>
                              <a:gd name="GluePoint557X" fmla="*/ 1710855 w 2647519"/>
                              <a:gd name="GluePoint557Y" fmla="*/ 75247 h 2612594"/>
                              <a:gd name="GluePoint558X" fmla="*/ 1748955 w 2647519"/>
                              <a:gd name="GluePoint558Y" fmla="*/ 83819 h 2612594"/>
                              <a:gd name="GluePoint559X" fmla="*/ 1802295 w 2647519"/>
                              <a:gd name="GluePoint559Y" fmla="*/ 110489 h 2612594"/>
                              <a:gd name="GluePoint560X" fmla="*/ 1710855 w 2647519"/>
                              <a:gd name="GluePoint560Y" fmla="*/ 75247 h 2612594"/>
                              <a:gd name="GluePoint561X" fmla="*/ 1137451 w 2647519"/>
                              <a:gd name="GluePoint561Y" fmla="*/ 68937 h 2612594"/>
                              <a:gd name="GluePoint562X" fmla="*/ 1117448 w 2647519"/>
                              <a:gd name="GluePoint562Y" fmla="*/ 71437 h 2612594"/>
                              <a:gd name="GluePoint563X" fmla="*/ 1074585 w 2647519"/>
                              <a:gd name="GluePoint563Y" fmla="*/ 77152 h 2612594"/>
                              <a:gd name="GluePoint564X" fmla="*/ 1032675 w 2647519"/>
                              <a:gd name="GluePoint564Y" fmla="*/ 86677 h 2612594"/>
                              <a:gd name="GluePoint565X" fmla="*/ 1014578 w 2647519"/>
                              <a:gd name="GluePoint565Y" fmla="*/ 92392 h 2612594"/>
                              <a:gd name="GluePoint566X" fmla="*/ 993623 w 2647519"/>
                              <a:gd name="GluePoint566Y" fmla="*/ 98107 h 2612594"/>
                              <a:gd name="GluePoint567X" fmla="*/ 947769 w 2647519"/>
                              <a:gd name="GluePoint567Y" fmla="*/ 107115 h 2612594"/>
                              <a:gd name="GluePoint568X" fmla="*/ 939330 w 2647519"/>
                              <a:gd name="GluePoint568Y" fmla="*/ 110490 h 2612594"/>
                              <a:gd name="GluePoint569X" fmla="*/ 881228 w 2647519"/>
                              <a:gd name="GluePoint569Y" fmla="*/ 130492 h 2612594"/>
                              <a:gd name="GluePoint570X" fmla="*/ 824078 w 2647519"/>
                              <a:gd name="GluePoint570Y" fmla="*/ 153352 h 2612594"/>
                              <a:gd name="GluePoint571X" fmla="*/ 784073 w 2647519"/>
                              <a:gd name="GluePoint571Y" fmla="*/ 171450 h 2612594"/>
                              <a:gd name="GluePoint572X" fmla="*/ 757403 w 2647519"/>
                              <a:gd name="GluePoint572Y" fmla="*/ 181927 h 2612594"/>
                              <a:gd name="GluePoint573X" fmla="*/ 691680 w 2647519"/>
                              <a:gd name="GluePoint573Y" fmla="*/ 212407 h 2612594"/>
                              <a:gd name="GluePoint574X" fmla="*/ 660248 w 2647519"/>
                              <a:gd name="GluePoint574Y" fmla="*/ 232410 h 2612594"/>
                              <a:gd name="GluePoint575X" fmla="*/ 629768 w 2647519"/>
                              <a:gd name="GluePoint575Y" fmla="*/ 252412 h 2612594"/>
                              <a:gd name="GluePoint576X" fmla="*/ 581190 w 2647519"/>
                              <a:gd name="GluePoint576Y" fmla="*/ 288607 h 2612594"/>
                              <a:gd name="GluePoint577X" fmla="*/ 535470 w 2647519"/>
                              <a:gd name="GluePoint577Y" fmla="*/ 324802 h 2612594"/>
                              <a:gd name="GluePoint578X" fmla="*/ 491713 w 2647519"/>
                              <a:gd name="GluePoint578Y" fmla="*/ 362974 h 2612594"/>
                              <a:gd name="GluePoint579X" fmla="*/ 495465 w 2647519"/>
                              <a:gd name="GluePoint579Y" fmla="*/ 367665 h 2612594"/>
                              <a:gd name="GluePoint580X" fmla="*/ 504752 w 2647519"/>
                              <a:gd name="GluePoint580Y" fmla="*/ 361295 h 2612594"/>
                              <a:gd name="GluePoint581X" fmla="*/ 512656 w 2647519"/>
                              <a:gd name="GluePoint581Y" fmla="*/ 355403 h 2612594"/>
                              <a:gd name="GluePoint582X" fmla="*/ 541185 w 2647519"/>
                              <a:gd name="GluePoint582Y" fmla="*/ 330517 h 2612594"/>
                              <a:gd name="GluePoint583X" fmla="*/ 586905 w 2647519"/>
                              <a:gd name="GluePoint583Y" fmla="*/ 294322 h 2612594"/>
                              <a:gd name="GluePoint584X" fmla="*/ 635482 w 2647519"/>
                              <a:gd name="GluePoint584Y" fmla="*/ 258127 h 2612594"/>
                              <a:gd name="GluePoint585X" fmla="*/ 665962 w 2647519"/>
                              <a:gd name="GluePoint585Y" fmla="*/ 238124 h 2612594"/>
                              <a:gd name="GluePoint586X" fmla="*/ 697395 w 2647519"/>
                              <a:gd name="GluePoint586Y" fmla="*/ 218122 h 2612594"/>
                              <a:gd name="GluePoint587X" fmla="*/ 763117 w 2647519"/>
                              <a:gd name="GluePoint587Y" fmla="*/ 187642 h 2612594"/>
                              <a:gd name="GluePoint588X" fmla="*/ 788835 w 2647519"/>
                              <a:gd name="GluePoint588Y" fmla="*/ 174307 h 2612594"/>
                              <a:gd name="GluePoint589X" fmla="*/ 828840 w 2647519"/>
                              <a:gd name="GluePoint589Y" fmla="*/ 156209 h 2612594"/>
                              <a:gd name="GluePoint590X" fmla="*/ 885990 w 2647519"/>
                              <a:gd name="GluePoint590Y" fmla="*/ 133349 h 2612594"/>
                              <a:gd name="GluePoint591X" fmla="*/ 944092 w 2647519"/>
                              <a:gd name="GluePoint591Y" fmla="*/ 113347 h 2612594"/>
                              <a:gd name="GluePoint592X" fmla="*/ 968499 w 2647519"/>
                              <a:gd name="GluePoint592Y" fmla="*/ 108553 h 2612594"/>
                              <a:gd name="GluePoint593X" fmla="*/ 980289 w 2647519"/>
                              <a:gd name="GluePoint593Y" fmla="*/ 104524 h 2612594"/>
                              <a:gd name="GluePoint594X" fmla="*/ 1140765 w 2647519"/>
                              <a:gd name="GluePoint594Y" fmla="*/ 69904 h 2612594"/>
                              <a:gd name="GluePoint595X" fmla="*/ 1478087 w 2647519"/>
                              <a:gd name="GluePoint595Y" fmla="*/ 48458 h 2612594"/>
                              <a:gd name="GluePoint596X" fmla="*/ 1498447 w 2647519"/>
                              <a:gd name="GluePoint596Y" fmla="*/ 50482 h 2612594"/>
                              <a:gd name="GluePoint597X" fmla="*/ 1526070 w 2647519"/>
                              <a:gd name="GluePoint597Y" fmla="*/ 60007 h 2612594"/>
                              <a:gd name="GluePoint598X" fmla="*/ 1505115 w 2647519"/>
                              <a:gd name="GluePoint598Y" fmla="*/ 57150 h 2612594"/>
                              <a:gd name="GluePoint599X" fmla="*/ 1461300 w 2647519"/>
                              <a:gd name="GluePoint599Y" fmla="*/ 48577 h 2612594"/>
                              <a:gd name="GluePoint600X" fmla="*/ 1478087 w 2647519"/>
                              <a:gd name="GluePoint600Y" fmla="*/ 48458 h 2612594"/>
                              <a:gd name="GluePoint601X" fmla="*/ 1588935 w 2647519"/>
                              <a:gd name="GluePoint601Y" fmla="*/ 40957 h 2612594"/>
                              <a:gd name="GluePoint602X" fmla="*/ 1627987 w 2647519"/>
                              <a:gd name="GluePoint602Y" fmla="*/ 43814 h 2612594"/>
                              <a:gd name="GluePoint603X" fmla="*/ 1675612 w 2647519"/>
                              <a:gd name="GluePoint603Y" fmla="*/ 62864 h 2612594"/>
                              <a:gd name="GluePoint604X" fmla="*/ 1616557 w 2647519"/>
                              <a:gd name="GluePoint604Y" fmla="*/ 52387 h 2612594"/>
                              <a:gd name="GluePoint605X" fmla="*/ 1588935 w 2647519"/>
                              <a:gd name="GluePoint605Y" fmla="*/ 40957 h 2612594"/>
                              <a:gd name="GluePoint606X" fmla="*/ 1270324 w 2647519"/>
                              <a:gd name="GluePoint606Y" fmla="*/ 40719 h 2612594"/>
                              <a:gd name="GluePoint607X" fmla="*/ 1160310 w 2647519"/>
                              <a:gd name="GluePoint607Y" fmla="*/ 46672 h 2612594"/>
                              <a:gd name="GluePoint608X" fmla="*/ 1084110 w 2647519"/>
                              <a:gd name="GluePoint608Y" fmla="*/ 57149 h 2612594"/>
                              <a:gd name="GluePoint609X" fmla="*/ 1047915 w 2647519"/>
                              <a:gd name="GluePoint609Y" fmla="*/ 66674 h 2612594"/>
                              <a:gd name="GluePoint610X" fmla="*/ 1016482 w 2647519"/>
                              <a:gd name="GluePoint610Y" fmla="*/ 78104 h 2612594"/>
                              <a:gd name="GluePoint611X" fmla="*/ 972667 w 2647519"/>
                              <a:gd name="GluePoint611Y" fmla="*/ 83819 h 2612594"/>
                              <a:gd name="GluePoint612X" fmla="*/ 806932 w 2647519"/>
                              <a:gd name="GluePoint612Y" fmla="*/ 147637 h 2612594"/>
                              <a:gd name="GluePoint613X" fmla="*/ 746925 w 2647519"/>
                              <a:gd name="GluePoint613Y" fmla="*/ 174307 h 2612594"/>
                              <a:gd name="GluePoint614X" fmla="*/ 728827 w 2647519"/>
                              <a:gd name="GluePoint614Y" fmla="*/ 180974 h 2612594"/>
                              <a:gd name="GluePoint615X" fmla="*/ 712635 w 2647519"/>
                              <a:gd name="GluePoint615Y" fmla="*/ 189547 h 2612594"/>
                              <a:gd name="GluePoint616X" fmla="*/ 682155 w 2647519"/>
                              <a:gd name="GluePoint616Y" fmla="*/ 205739 h 2612594"/>
                              <a:gd name="GluePoint617X" fmla="*/ 634530 w 2647519"/>
                              <a:gd name="GluePoint617Y" fmla="*/ 230504 h 2612594"/>
                              <a:gd name="GluePoint618X" fmla="*/ 598335 w 2647519"/>
                              <a:gd name="GluePoint618Y" fmla="*/ 259079 h 2612594"/>
                              <a:gd name="GluePoint619X" fmla="*/ 493560 w 2647519"/>
                              <a:gd name="GluePoint619Y" fmla="*/ 340994 h 2612594"/>
                              <a:gd name="GluePoint620X" fmla="*/ 471664 w 2647519"/>
                              <a:gd name="GluePoint620Y" fmla="*/ 360034 h 2612594"/>
                              <a:gd name="GluePoint621X" fmla="*/ 450243 w 2647519"/>
                              <a:gd name="GluePoint621Y" fmla="*/ 379593 h 2612594"/>
                              <a:gd name="GluePoint622X" fmla="*/ 450697 w 2647519"/>
                              <a:gd name="GluePoint622Y" fmla="*/ 380047 h 2612594"/>
                              <a:gd name="GluePoint623X" fmla="*/ 285915 w 2647519"/>
                              <a:gd name="GluePoint623Y" fmla="*/ 573404 h 2612594"/>
                              <a:gd name="GluePoint624X" fmla="*/ 252577 w 2647519"/>
                              <a:gd name="GluePoint624Y" fmla="*/ 619124 h 2612594"/>
                              <a:gd name="GluePoint625X" fmla="*/ 237337 w 2647519"/>
                              <a:gd name="GluePoint625Y" fmla="*/ 646747 h 2612594"/>
                              <a:gd name="GluePoint626X" fmla="*/ 222097 w 2647519"/>
                              <a:gd name="GluePoint626Y" fmla="*/ 672464 h 2612594"/>
                              <a:gd name="GluePoint627X" fmla="*/ 193522 w 2647519"/>
                              <a:gd name="GluePoint627Y" fmla="*/ 725804 h 2612594"/>
                              <a:gd name="GluePoint628X" fmla="*/ 162439 w 2647519"/>
                              <a:gd name="GluePoint628Y" fmla="*/ 774784 h 2612594"/>
                              <a:gd name="GluePoint629X" fmla="*/ 162090 w 2647519"/>
                              <a:gd name="GluePoint629Y" fmla="*/ 776287 h 2612594"/>
                              <a:gd name="GluePoint630X" fmla="*/ 151612 w 2647519"/>
                              <a:gd name="GluePoint630Y" fmla="*/ 804862 h 2612594"/>
                              <a:gd name="GluePoint631X" fmla="*/ 143992 w 2647519"/>
                              <a:gd name="GluePoint631Y" fmla="*/ 818197 h 2612594"/>
                              <a:gd name="GluePoint632X" fmla="*/ 142087 w 2647519"/>
                              <a:gd name="GluePoint632Y" fmla="*/ 820102 h 2612594"/>
                              <a:gd name="GluePoint633X" fmla="*/ 133634 w 2647519"/>
                              <a:gd name="GluePoint633Y" fmla="*/ 848201 h 2612594"/>
                              <a:gd name="GluePoint634X" fmla="*/ 131610 w 2647519"/>
                              <a:gd name="GluePoint634Y" fmla="*/ 864870 h 2612594"/>
                              <a:gd name="GluePoint635X" fmla="*/ 129705 w 2647519"/>
                              <a:gd name="GluePoint635Y" fmla="*/ 888682 h 2612594"/>
                              <a:gd name="GluePoint636X" fmla="*/ 116370 w 2647519"/>
                              <a:gd name="GluePoint636Y" fmla="*/ 927735 h 2612594"/>
                              <a:gd name="GluePoint637X" fmla="*/ 103987 w 2647519"/>
                              <a:gd name="GluePoint637Y" fmla="*/ 966787 h 2612594"/>
                              <a:gd name="GluePoint638X" fmla="*/ 90652 w 2647519"/>
                              <a:gd name="GluePoint638Y" fmla="*/ 1023937 h 2612594"/>
                              <a:gd name="GluePoint639X" fmla="*/ 83032 w 2647519"/>
                              <a:gd name="GluePoint639Y" fmla="*/ 1076325 h 2612594"/>
                              <a:gd name="GluePoint640X" fmla="*/ 78270 w 2647519"/>
                              <a:gd name="GluePoint640Y" fmla="*/ 1128712 h 2612594"/>
                              <a:gd name="GluePoint641X" fmla="*/ 84937 w 2647519"/>
                              <a:gd name="GluePoint641Y" fmla="*/ 1092517 h 2612594"/>
                              <a:gd name="GluePoint642X" fmla="*/ 85555 w 2647519"/>
                              <a:gd name="GluePoint642Y" fmla="*/ 1089530 h 2612594"/>
                              <a:gd name="GluePoint643X" fmla="*/ 86842 w 2647519"/>
                              <a:gd name="GluePoint643Y" fmla="*/ 1075372 h 2612594"/>
                              <a:gd name="GluePoint644X" fmla="*/ 94462 w 2647519"/>
                              <a:gd name="GluePoint644Y" fmla="*/ 1022985 h 2612594"/>
                              <a:gd name="GluePoint645X" fmla="*/ 96848 w 2647519"/>
                              <a:gd name="GluePoint645Y" fmla="*/ 1023781 h 2612594"/>
                              <a:gd name="GluePoint646X" fmla="*/ 97055 w 2647519"/>
                              <a:gd name="GluePoint646Y" fmla="*/ 1022896 h 2612594"/>
                              <a:gd name="GluePoint647X" fmla="*/ 94463 w 2647519"/>
                              <a:gd name="GluePoint647Y" fmla="*/ 1022032 h 2612594"/>
                              <a:gd name="GluePoint648X" fmla="*/ 107798 w 2647519"/>
                              <a:gd name="GluePoint648Y" fmla="*/ 964882 h 2612594"/>
                              <a:gd name="GluePoint649X" fmla="*/ 120180 w 2647519"/>
                              <a:gd name="GluePoint649Y" fmla="*/ 925829 h 2612594"/>
                              <a:gd name="GluePoint650X" fmla="*/ 133454 w 2647519"/>
                              <a:gd name="GluePoint650Y" fmla="*/ 886956 h 2612594"/>
                              <a:gd name="GluePoint651X" fmla="*/ 132563 w 2647519"/>
                              <a:gd name="GluePoint651Y" fmla="*/ 886777 h 2612594"/>
                              <a:gd name="GluePoint652X" fmla="*/ 134468 w 2647519"/>
                              <a:gd name="GluePoint652Y" fmla="*/ 862965 h 2612594"/>
                              <a:gd name="GluePoint653X" fmla="*/ 144945 w 2647519"/>
                              <a:gd name="GluePoint653Y" fmla="*/ 818197 h 2612594"/>
                              <a:gd name="GluePoint654X" fmla="*/ 152565 w 2647519"/>
                              <a:gd name="GluePoint654Y" fmla="*/ 804862 h 2612594"/>
                              <a:gd name="GluePoint655X" fmla="*/ 152821 w 2647519"/>
                              <a:gd name="GluePoint655Y" fmla="*/ 804166 h 2612594"/>
                              <a:gd name="GluePoint656X" fmla="*/ 163043 w 2647519"/>
                              <a:gd name="GluePoint656Y" fmla="*/ 776287 h 2612594"/>
                              <a:gd name="GluePoint657X" fmla="*/ 194475 w 2647519"/>
                              <a:gd name="GluePoint657Y" fmla="*/ 726757 h 2612594"/>
                              <a:gd name="GluePoint658X" fmla="*/ 223050 w 2647519"/>
                              <a:gd name="GluePoint658Y" fmla="*/ 673417 h 2612594"/>
                              <a:gd name="GluePoint659X" fmla="*/ 238290 w 2647519"/>
                              <a:gd name="GluePoint659Y" fmla="*/ 647700 h 2612594"/>
                              <a:gd name="GluePoint660X" fmla="*/ 253530 w 2647519"/>
                              <a:gd name="GluePoint660Y" fmla="*/ 620077 h 2612594"/>
                              <a:gd name="GluePoint661X" fmla="*/ 286868 w 2647519"/>
                              <a:gd name="GluePoint661Y" fmla="*/ 574357 h 2612594"/>
                              <a:gd name="GluePoint662X" fmla="*/ 451650 w 2647519"/>
                              <a:gd name="GluePoint662Y" fmla="*/ 381000 h 2612594"/>
                              <a:gd name="GluePoint663X" fmla="*/ 495465 w 2647519"/>
                              <a:gd name="GluePoint663Y" fmla="*/ 340995 h 2612594"/>
                              <a:gd name="GluePoint664X" fmla="*/ 600240 w 2647519"/>
                              <a:gd name="GluePoint664Y" fmla="*/ 259080 h 2612594"/>
                              <a:gd name="GluePoint665X" fmla="*/ 636435 w 2647519"/>
                              <a:gd name="GluePoint665Y" fmla="*/ 230505 h 2612594"/>
                              <a:gd name="GluePoint666X" fmla="*/ 684060 w 2647519"/>
                              <a:gd name="GluePoint666Y" fmla="*/ 205740 h 2612594"/>
                              <a:gd name="GluePoint667X" fmla="*/ 714540 w 2647519"/>
                              <a:gd name="GluePoint667Y" fmla="*/ 189547 h 2612594"/>
                              <a:gd name="GluePoint668X" fmla="*/ 730733 w 2647519"/>
                              <a:gd name="GluePoint668Y" fmla="*/ 180975 h 2612594"/>
                              <a:gd name="GluePoint669X" fmla="*/ 748830 w 2647519"/>
                              <a:gd name="GluePoint669Y" fmla="*/ 174307 h 2612594"/>
                              <a:gd name="GluePoint670X" fmla="*/ 808838 w 2647519"/>
                              <a:gd name="GluePoint670Y" fmla="*/ 147637 h 2612594"/>
                              <a:gd name="GluePoint671X" fmla="*/ 974573 w 2647519"/>
                              <a:gd name="GluePoint671Y" fmla="*/ 83820 h 2612594"/>
                              <a:gd name="GluePoint672X" fmla="*/ 1018388 w 2647519"/>
                              <a:gd name="GluePoint672Y" fmla="*/ 78105 h 2612594"/>
                              <a:gd name="GluePoint673X" fmla="*/ 1049820 w 2647519"/>
                              <a:gd name="GluePoint673Y" fmla="*/ 66675 h 2612594"/>
                              <a:gd name="GluePoint674X" fmla="*/ 1086015 w 2647519"/>
                              <a:gd name="GluePoint674Y" fmla="*/ 57150 h 2612594"/>
                              <a:gd name="GluePoint675X" fmla="*/ 1162215 w 2647519"/>
                              <a:gd name="GluePoint675Y" fmla="*/ 46672 h 2612594"/>
                              <a:gd name="GluePoint676X" fmla="*/ 1272229 w 2647519"/>
                              <a:gd name="GluePoint676Y" fmla="*/ 41076 h 2612594"/>
                              <a:gd name="GluePoint677X" fmla="*/ 1360655 w 2647519"/>
                              <a:gd name="GluePoint677Y" fmla="*/ 44043 h 2612594"/>
                              <a:gd name="GluePoint678X" fmla="*/ 1404150 w 2647519"/>
                              <a:gd name="GluePoint678Y" fmla="*/ 0 h 2612594"/>
                              <a:gd name="GluePoint679X" fmla="*/ 1448917 w 2647519"/>
                              <a:gd name="GluePoint679Y" fmla="*/ 2857 h 2612594"/>
                              <a:gd name="GluePoint680X" fmla="*/ 1494637 w 2647519"/>
                              <a:gd name="GluePoint680Y" fmla="*/ 7620 h 2612594"/>
                              <a:gd name="GluePoint681X" fmla="*/ 1525117 w 2647519"/>
                              <a:gd name="GluePoint681Y" fmla="*/ 15240 h 2612594"/>
                              <a:gd name="GluePoint682X" fmla="*/ 1545120 w 2647519"/>
                              <a:gd name="GluePoint682Y" fmla="*/ 24765 h 2612594"/>
                              <a:gd name="GluePoint683X" fmla="*/ 1569885 w 2647519"/>
                              <a:gd name="GluePoint683Y" fmla="*/ 20002 h 2612594"/>
                              <a:gd name="GluePoint684X" fmla="*/ 1607032 w 2647519"/>
                              <a:gd name="GluePoint684Y" fmla="*/ 28575 h 2612594"/>
                              <a:gd name="GluePoint685X" fmla="*/ 1629892 w 2647519"/>
                              <a:gd name="GluePoint685Y" fmla="*/ 35242 h 2612594"/>
                              <a:gd name="GluePoint686X" fmla="*/ 1628940 w 2647519"/>
                              <a:gd name="GluePoint686Y" fmla="*/ 36195 h 2612594"/>
                              <a:gd name="GluePoint687X" fmla="*/ 1627987 w 2647519"/>
                              <a:gd name="GluePoint687Y" fmla="*/ 42862 h 2612594"/>
                              <a:gd name="GluePoint688X" fmla="*/ 1588935 w 2647519"/>
                              <a:gd name="GluePoint688Y" fmla="*/ 40005 h 2612594"/>
                              <a:gd name="GluePoint689X" fmla="*/ 1575600 w 2647519"/>
                              <a:gd name="GluePoint689Y" fmla="*/ 36195 h 2612594"/>
                              <a:gd name="GluePoint690X" fmla="*/ 1562265 w 2647519"/>
                              <a:gd name="GluePoint690Y" fmla="*/ 33337 h 2612594"/>
                              <a:gd name="GluePoint691X" fmla="*/ 1536547 w 2647519"/>
                              <a:gd name="GluePoint691Y" fmla="*/ 27622 h 2612594"/>
                              <a:gd name="GluePoint692X" fmla="*/ 1510830 w 2647519"/>
                              <a:gd name="GluePoint692Y" fmla="*/ 21907 h 2612594"/>
                              <a:gd name="GluePoint693X" fmla="*/ 1484160 w 2647519"/>
                              <a:gd name="GluePoint693Y" fmla="*/ 18097 h 2612594"/>
                              <a:gd name="GluePoint694X" fmla="*/ 1454633 w 2647519"/>
                              <a:gd name="GluePoint694Y" fmla="*/ 18097 h 2612594"/>
                              <a:gd name="GluePoint695X" fmla="*/ 1430820 w 2647519"/>
                              <a:gd name="GluePoint695Y" fmla="*/ 18097 h 2612594"/>
                              <a:gd name="GluePoint696X" fmla="*/ 1393673 w 2647519"/>
                              <a:gd name="GluePoint696Y" fmla="*/ 18097 h 2612594"/>
                              <a:gd name="GluePoint697X" fmla="*/ 1391928 w 2647519"/>
                              <a:gd name="GluePoint697Y" fmla="*/ 17540 h 2612594"/>
                              <a:gd name="GluePoint698X" fmla="*/ 1375575 w 2647519"/>
                              <a:gd name="GluePoint698Y" fmla="*/ 25717 h 2612594"/>
                              <a:gd name="GluePoint699X" fmla="*/ 1381290 w 2647519"/>
                              <a:gd name="GluePoint699Y" fmla="*/ 35242 h 2612594"/>
                              <a:gd name="GluePoint700X" fmla="*/ 1438440 w 2647519"/>
                              <a:gd name="GluePoint700Y" fmla="*/ 46672 h 2612594"/>
                              <a:gd name="GluePoint701X" fmla="*/ 1413008 w 2647519"/>
                              <a:gd name="GluePoint701Y" fmla="*/ 47116 h 2612594"/>
                              <a:gd name="GluePoint702X" fmla="*/ 1413437 w 2647519"/>
                              <a:gd name="GluePoint702Y" fmla="*/ 47149 h 2612594"/>
                              <a:gd name="GluePoint703X" fmla="*/ 1440345 w 2647519"/>
                              <a:gd name="GluePoint703Y" fmla="*/ 46672 h 2612594"/>
                              <a:gd name="GluePoint704X" fmla="*/ 1463205 w 2647519"/>
                              <a:gd name="GluePoint704Y" fmla="*/ 49530 h 2612594"/>
                              <a:gd name="GluePoint705X" fmla="*/ 1507020 w 2647519"/>
                              <a:gd name="GluePoint705Y" fmla="*/ 58102 h 2612594"/>
                              <a:gd name="GluePoint706X" fmla="*/ 1527975 w 2647519"/>
                              <a:gd name="GluePoint706Y" fmla="*/ 60960 h 2612594"/>
                              <a:gd name="GluePoint707X" fmla="*/ 1563218 w 2647519"/>
                              <a:gd name="GluePoint707Y" fmla="*/ 68580 h 2612594"/>
                              <a:gd name="GluePoint708X" fmla="*/ 1599413 w 2647519"/>
                              <a:gd name="GluePoint708Y" fmla="*/ 76200 h 2612594"/>
                              <a:gd name="GluePoint709X" fmla="*/ 1634655 w 2647519"/>
                              <a:gd name="GluePoint709Y" fmla="*/ 84772 h 2612594"/>
                              <a:gd name="GluePoint710X" fmla="*/ 1669898 w 2647519"/>
                              <a:gd name="GluePoint710Y" fmla="*/ 95250 h 2612594"/>
                              <a:gd name="GluePoint711X" fmla="*/ 1687043 w 2647519"/>
                              <a:gd name="GluePoint711Y" fmla="*/ 100012 h 2612594"/>
                              <a:gd name="GluePoint712X" fmla="*/ 1704188 w 2647519"/>
                              <a:gd name="GluePoint712Y" fmla="*/ 105727 h 2612594"/>
                              <a:gd name="GluePoint713X" fmla="*/ 1704409 w 2647519"/>
                              <a:gd name="GluePoint713Y" fmla="*/ 105929 h 2612594"/>
                              <a:gd name="GluePoint714X" fmla="*/ 1716704 w 2647519"/>
                              <a:gd name="GluePoint714Y" fmla="*/ 108049 h 2612594"/>
                              <a:gd name="GluePoint715X" fmla="*/ 1746499 w 2647519"/>
                              <a:gd name="GluePoint715Y" fmla="*/ 119121 h 2612594"/>
                              <a:gd name="GluePoint716X" fmla="*/ 1750661 w 2647519"/>
                              <a:gd name="GluePoint716Y" fmla="*/ 125427 h 2612594"/>
                              <a:gd name="GluePoint717X" fmla="*/ 1751813 w 2647519"/>
                              <a:gd name="GluePoint717Y" fmla="*/ 125730 h 2612594"/>
                              <a:gd name="GluePoint718X" fmla="*/ 1778483 w 2647519"/>
                              <a:gd name="GluePoint718Y" fmla="*/ 136207 h 2612594"/>
                              <a:gd name="GluePoint719X" fmla="*/ 1801343 w 2647519"/>
                              <a:gd name="GluePoint719Y" fmla="*/ 145732 h 2612594"/>
                              <a:gd name="GluePoint720X" fmla="*/ 1824203 w 2647519"/>
                              <a:gd name="GluePoint720Y" fmla="*/ 156210 h 2612594"/>
                              <a:gd name="GluePoint721X" fmla="*/ 1841348 w 2647519"/>
                              <a:gd name="GluePoint721Y" fmla="*/ 165735 h 2612594"/>
                              <a:gd name="GluePoint722X" fmla="*/ 1852778 w 2647519"/>
                              <a:gd name="GluePoint722Y" fmla="*/ 171450 h 2612594"/>
                              <a:gd name="GluePoint723X" fmla="*/ 1865160 w 2647519"/>
                              <a:gd name="GluePoint723Y" fmla="*/ 178117 h 2612594"/>
                              <a:gd name="GluePoint724X" fmla="*/ 1907070 w 2647519"/>
                              <a:gd name="GluePoint724Y" fmla="*/ 201930 h 2612594"/>
                              <a:gd name="GluePoint725X" fmla="*/ 1960410 w 2647519"/>
                              <a:gd name="GluePoint725Y" fmla="*/ 236220 h 2612594"/>
                              <a:gd name="GluePoint726X" fmla="*/ 1988033 w 2647519"/>
                              <a:gd name="GluePoint726Y" fmla="*/ 255270 h 2612594"/>
                              <a:gd name="GluePoint727X" fmla="*/ 1988832 w 2647519"/>
                              <a:gd name="GluePoint727Y" fmla="*/ 255841 h 2612594"/>
                              <a:gd name="GluePoint728X" fmla="*/ 2002949 w 2647519"/>
                              <a:gd name="GluePoint728Y" fmla="*/ 264417 h 2612594"/>
                              <a:gd name="GluePoint729X" fmla="*/ 2540483 w 2647519"/>
                              <a:gd name="GluePoint729Y" fmla="*/ 1275397 h 2612594"/>
                              <a:gd name="GluePoint730X" fmla="*/ 2540080 w 2647519"/>
                              <a:gd name="GluePoint730Y" fmla="*/ 1283368 h 2612594"/>
                              <a:gd name="GluePoint731X" fmla="*/ 2550960 w 2647519"/>
                              <a:gd name="GluePoint731Y" fmla="*/ 1284922 h 2612594"/>
                              <a:gd name="GluePoint732X" fmla="*/ 2561437 w 2647519"/>
                              <a:gd name="GluePoint732Y" fmla="*/ 1292542 h 2612594"/>
                              <a:gd name="GluePoint733X" fmla="*/ 2566200 w 2647519"/>
                              <a:gd name="GluePoint733Y" fmla="*/ 1318259 h 2612594"/>
                              <a:gd name="GluePoint734X" fmla="*/ 2584297 w 2647519"/>
                              <a:gd name="GluePoint734Y" fmla="*/ 1348739 h 2612594"/>
                              <a:gd name="GluePoint735X" fmla="*/ 2591918 w 2647519"/>
                              <a:gd name="GluePoint735Y" fmla="*/ 1349432 h 2612594"/>
                              <a:gd name="GluePoint736X" fmla="*/ 2591918 w 2647519"/>
                              <a:gd name="GluePoint736Y" fmla="*/ 1342072 h 2612594"/>
                              <a:gd name="GluePoint737X" fmla="*/ 2599661 w 2647519"/>
                              <a:gd name="GluePoint737Y" fmla="*/ 1320563 h 2612594"/>
                              <a:gd name="GluePoint738X" fmla="*/ 2599537 w 2647519"/>
                              <a:gd name="GluePoint738Y" fmla="*/ 1316355 h 2612594"/>
                              <a:gd name="GluePoint739X" fmla="*/ 2607157 w 2647519"/>
                              <a:gd name="GluePoint739Y" fmla="*/ 1290637 h 2612594"/>
                              <a:gd name="GluePoint740X" fmla="*/ 2617635 w 2647519"/>
                              <a:gd name="GluePoint740Y" fmla="*/ 1290637 h 2612594"/>
                              <a:gd name="GluePoint741X" fmla="*/ 2633827 w 2647519"/>
                              <a:gd name="GluePoint741Y" fmla="*/ 1280160 h 2612594"/>
                              <a:gd name="GluePoint742X" fmla="*/ 2635732 w 2647519"/>
                              <a:gd name="GluePoint742Y" fmla="*/ 1322070 h 2612594"/>
                              <a:gd name="GluePoint743X" fmla="*/ 2630970 w 2647519"/>
                              <a:gd name="GluePoint743Y" fmla="*/ 1342072 h 2612594"/>
                              <a:gd name="GluePoint744X" fmla="*/ 2625255 w 2647519"/>
                              <a:gd name="GluePoint744Y" fmla="*/ 1361122 h 2612594"/>
                              <a:gd name="GluePoint745X" fmla="*/ 2622397 w 2647519"/>
                              <a:gd name="GluePoint745Y" fmla="*/ 1392555 h 2612594"/>
                              <a:gd name="GluePoint746X" fmla="*/ 2621445 w 2647519"/>
                              <a:gd name="GluePoint746Y" fmla="*/ 1408747 h 2612594"/>
                              <a:gd name="GluePoint747X" fmla="*/ 2619540 w 2647519"/>
                              <a:gd name="GluePoint747Y" fmla="*/ 1424940 h 2612594"/>
                              <a:gd name="GluePoint748X" fmla="*/ 2615478 w 2647519"/>
                              <a:gd name="GluePoint748Y" fmla="*/ 1427648 h 2612594"/>
                              <a:gd name="GluePoint749X" fmla="*/ 2615730 w 2647519"/>
                              <a:gd name="GluePoint749Y" fmla="*/ 1428749 h 2612594"/>
                              <a:gd name="GluePoint750X" fmla="*/ 2619621 w 2647519"/>
                              <a:gd name="GluePoint750Y" fmla="*/ 1426155 h 2612594"/>
                              <a:gd name="GluePoint751X" fmla="*/ 2621445 w 2647519"/>
                              <a:gd name="GluePoint751Y" fmla="*/ 1410652 h 2612594"/>
                              <a:gd name="GluePoint752X" fmla="*/ 2622397 w 2647519"/>
                              <a:gd name="GluePoint752Y" fmla="*/ 1394460 h 2612594"/>
                              <a:gd name="GluePoint753X" fmla="*/ 2625255 w 2647519"/>
                              <a:gd name="GluePoint753Y" fmla="*/ 1363027 h 2612594"/>
                              <a:gd name="GluePoint754X" fmla="*/ 2630970 w 2647519"/>
                              <a:gd name="GluePoint754Y" fmla="*/ 1343977 h 2612594"/>
                              <a:gd name="GluePoint755X" fmla="*/ 2635732 w 2647519"/>
                              <a:gd name="GluePoint755Y" fmla="*/ 1323975 h 2612594"/>
                              <a:gd name="GluePoint756X" fmla="*/ 2643352 w 2647519"/>
                              <a:gd name="GluePoint756Y" fmla="*/ 1329690 h 2612594"/>
                              <a:gd name="GluePoint757X" fmla="*/ 2642400 w 2647519"/>
                              <a:gd name="GluePoint757Y" fmla="*/ 1343977 h 2612594"/>
                              <a:gd name="GluePoint758X" fmla="*/ 2640495 w 2647519"/>
                              <a:gd name="GluePoint758Y" fmla="*/ 1358265 h 2612594"/>
                              <a:gd name="GluePoint759X" fmla="*/ 2639542 w 2647519"/>
                              <a:gd name="GluePoint759Y" fmla="*/ 1384935 h 2612594"/>
                              <a:gd name="GluePoint760X" fmla="*/ 2637637 w 2647519"/>
                              <a:gd name="GluePoint760Y" fmla="*/ 1416367 h 2612594"/>
                              <a:gd name="GluePoint761X" fmla="*/ 2632875 w 2647519"/>
                              <a:gd name="GluePoint761Y" fmla="*/ 1449705 h 2612594"/>
                              <a:gd name="GluePoint762X" fmla="*/ 2627160 w 2647519"/>
                              <a:gd name="GluePoint762Y" fmla="*/ 1484947 h 2612594"/>
                              <a:gd name="GluePoint763X" fmla="*/ 2620492 w 2647519"/>
                              <a:gd name="GluePoint763Y" fmla="*/ 1519237 h 2612594"/>
                              <a:gd name="GluePoint764X" fmla="*/ 2608110 w 2647519"/>
                              <a:gd name="GluePoint764Y" fmla="*/ 1591627 h 2612594"/>
                              <a:gd name="GluePoint765X" fmla="*/ 2596680 w 2647519"/>
                              <a:gd name="GluePoint765Y" fmla="*/ 1598295 h 2612594"/>
                              <a:gd name="GluePoint766X" fmla="*/ 2582392 w 2647519"/>
                              <a:gd name="GluePoint766Y" fmla="*/ 1640205 h 2612594"/>
                              <a:gd name="GluePoint767X" fmla="*/ 2578582 w 2647519"/>
                              <a:gd name="GluePoint767Y" fmla="*/ 1680210 h 2612594"/>
                              <a:gd name="GluePoint768X" fmla="*/ 2576677 w 2647519"/>
                              <a:gd name="GluePoint768Y" fmla="*/ 1685925 h 2612594"/>
                              <a:gd name="GluePoint769X" fmla="*/ 2560485 w 2647519"/>
                              <a:gd name="GluePoint769Y" fmla="*/ 1729740 h 2612594"/>
                              <a:gd name="GluePoint770X" fmla="*/ 2555722 w 2647519"/>
                              <a:gd name="GluePoint770Y" fmla="*/ 1733550 h 2612594"/>
                              <a:gd name="GluePoint771X" fmla="*/ 2535720 w 2647519"/>
                              <a:gd name="GluePoint771Y" fmla="*/ 1780222 h 2612594"/>
                              <a:gd name="GluePoint772X" fmla="*/ 2556675 w 2647519"/>
                              <a:gd name="GluePoint772Y" fmla="*/ 1733550 h 2612594"/>
                              <a:gd name="GluePoint773X" fmla="*/ 2561437 w 2647519"/>
                              <a:gd name="GluePoint773Y" fmla="*/ 1729740 h 2612594"/>
                              <a:gd name="GluePoint774X" fmla="*/ 2530957 w 2647519"/>
                              <a:gd name="GluePoint774Y" fmla="*/ 1816417 h 2612594"/>
                              <a:gd name="GluePoint775X" fmla="*/ 2514765 w 2647519"/>
                              <a:gd name="GluePoint775Y" fmla="*/ 1824990 h 2612594"/>
                              <a:gd name="GluePoint776X" fmla="*/ 2511407 w 2647519"/>
                              <a:gd name="GluePoint776Y" fmla="*/ 1831707 h 2612594"/>
                              <a:gd name="GluePoint777X" fmla="*/ 2511908 w 2647519"/>
                              <a:gd name="GluePoint777Y" fmla="*/ 1832609 h 2612594"/>
                              <a:gd name="GluePoint778X" fmla="*/ 2515718 w 2647519"/>
                              <a:gd name="GluePoint778Y" fmla="*/ 1824989 h 2612594"/>
                              <a:gd name="GluePoint779X" fmla="*/ 2531910 w 2647519"/>
                              <a:gd name="GluePoint779Y" fmla="*/ 1816417 h 2612594"/>
                              <a:gd name="GluePoint780X" fmla="*/ 2520480 w 2647519"/>
                              <a:gd name="GluePoint780Y" fmla="*/ 1848802 h 2612594"/>
                              <a:gd name="GluePoint781X" fmla="*/ 2499525 w 2647519"/>
                              <a:gd name="GluePoint781Y" fmla="*/ 1886902 h 2612594"/>
                              <a:gd name="GluePoint782X" fmla="*/ 2489048 w 2647519"/>
                              <a:gd name="GluePoint782Y" fmla="*/ 1905952 h 2612594"/>
                              <a:gd name="GluePoint783X" fmla="*/ 2477618 w 2647519"/>
                              <a:gd name="GluePoint783Y" fmla="*/ 1925002 h 2612594"/>
                              <a:gd name="GluePoint784X" fmla="*/ 2469045 w 2647519"/>
                              <a:gd name="GluePoint784Y" fmla="*/ 1939289 h 2612594"/>
                              <a:gd name="GluePoint785X" fmla="*/ 2456663 w 2647519"/>
                              <a:gd name="GluePoint785Y" fmla="*/ 1966912 h 2612594"/>
                              <a:gd name="GluePoint786X" fmla="*/ 2443328 w 2647519"/>
                              <a:gd name="GluePoint786Y" fmla="*/ 1993582 h 2612594"/>
                              <a:gd name="GluePoint787X" fmla="*/ 2422373 w 2647519"/>
                              <a:gd name="GluePoint787Y" fmla="*/ 2022157 h 2612594"/>
                              <a:gd name="GluePoint788X" fmla="*/ 2401418 w 2647519"/>
                              <a:gd name="GluePoint788Y" fmla="*/ 2048827 h 2612594"/>
                              <a:gd name="GluePoint789X" fmla="*/ 2402291 w 2647519"/>
                              <a:gd name="GluePoint789Y" fmla="*/ 2047029 h 2612594"/>
                              <a:gd name="GluePoint790X" fmla="*/ 2378557 w 2647519"/>
                              <a:gd name="GluePoint790Y" fmla="*/ 2079307 h 2612594"/>
                              <a:gd name="GluePoint791X" fmla="*/ 2327122 w 2647519"/>
                              <a:gd name="GluePoint791Y" fmla="*/ 2135505 h 2612594"/>
                              <a:gd name="GluePoint792X" fmla="*/ 2316995 w 2647519"/>
                              <a:gd name="GluePoint792Y" fmla="*/ 2151085 h 2612594"/>
                              <a:gd name="GluePoint793X" fmla="*/ 2327122 w 2647519"/>
                              <a:gd name="GluePoint793Y" fmla="*/ 2136457 h 2612594"/>
                              <a:gd name="GluePoint794X" fmla="*/ 2378557 w 2647519"/>
                              <a:gd name="GluePoint794Y" fmla="*/ 2080259 h 2612594"/>
                              <a:gd name="GluePoint795X" fmla="*/ 2339505 w 2647519"/>
                              <a:gd name="GluePoint795Y" fmla="*/ 2139314 h 2612594"/>
                              <a:gd name="GluePoint796X" fmla="*/ 2319383 w 2647519"/>
                              <a:gd name="GluePoint796Y" fmla="*/ 2160388 h 2612594"/>
                              <a:gd name="GluePoint797X" fmla="*/ 2303229 w 2647519"/>
                              <a:gd name="GluePoint797Y" fmla="*/ 2172263 h 2612594"/>
                              <a:gd name="GluePoint798X" fmla="*/ 2302357 w 2647519"/>
                              <a:gd name="GluePoint798Y" fmla="*/ 2173605 h 2612594"/>
                              <a:gd name="GluePoint799X" fmla="*/ 2292258 w 2647519"/>
                              <a:gd name="GluePoint799Y" fmla="*/ 2181374 h 2612594"/>
                              <a:gd name="GluePoint800X" fmla="*/ 2291880 w 2647519"/>
                              <a:gd name="GluePoint800Y" fmla="*/ 2184082 h 2612594"/>
                              <a:gd name="GluePoint801X" fmla="*/ 2247112 w 2647519"/>
                              <a:gd name="GluePoint801Y" fmla="*/ 2229802 h 2612594"/>
                              <a:gd name="GluePoint802X" fmla="*/ 2199487 w 2647519"/>
                              <a:gd name="GluePoint802Y" fmla="*/ 2273617 h 2612594"/>
                              <a:gd name="GluePoint803X" fmla="*/ 2197284 w 2647519"/>
                              <a:gd name="GluePoint803Y" fmla="*/ 2275215 h 2612594"/>
                              <a:gd name="GluePoint804X" fmla="*/ 2181390 w 2647519"/>
                              <a:gd name="GluePoint804Y" fmla="*/ 2295524 h 2612594"/>
                              <a:gd name="GluePoint805X" fmla="*/ 2143290 w 2647519"/>
                              <a:gd name="GluePoint805Y" fmla="*/ 2324099 h 2612594"/>
                              <a:gd name="GluePoint806X" fmla="*/ 2107680 w 2647519"/>
                              <a:gd name="GluePoint806Y" fmla="*/ 2350806 h 2612594"/>
                              <a:gd name="GluePoint807X" fmla="*/ 2107553 w 2647519"/>
                              <a:gd name="GluePoint807Y" fmla="*/ 2350961 h 2612594"/>
                              <a:gd name="GluePoint808X" fmla="*/ 2143290 w 2647519"/>
                              <a:gd name="GluePoint808Y" fmla="*/ 2325052 h 2612594"/>
                              <a:gd name="GluePoint809X" fmla="*/ 2181390 w 2647519"/>
                              <a:gd name="GluePoint809Y" fmla="*/ 2296477 h 2612594"/>
                              <a:gd name="GluePoint810X" fmla="*/ 2149957 w 2647519"/>
                              <a:gd name="GluePoint810Y" fmla="*/ 2327909 h 2612594"/>
                              <a:gd name="GluePoint811X" fmla="*/ 2124359 w 2647519"/>
                              <a:gd name="GluePoint811Y" fmla="*/ 2344578 h 2612594"/>
                              <a:gd name="GluePoint812X" fmla="*/ 2106651 w 2647519"/>
                              <a:gd name="GluePoint812Y" fmla="*/ 2352057 h 2612594"/>
                              <a:gd name="GluePoint813X" fmla="*/ 2106142 w 2647519"/>
                              <a:gd name="GluePoint813Y" fmla="*/ 2352675 h 2612594"/>
                              <a:gd name="GluePoint814X" fmla="*/ 2087092 w 2647519"/>
                              <a:gd name="GluePoint814Y" fmla="*/ 2365057 h 2612594"/>
                              <a:gd name="GluePoint815X" fmla="*/ 2079913 w 2647519"/>
                              <a:gd name="GluePoint815Y" fmla="*/ 2368384 h 2612594"/>
                              <a:gd name="GluePoint816X" fmla="*/ 2061852 w 2647519"/>
                              <a:gd name="GluePoint816Y" fmla="*/ 2383036 h 2612594"/>
                              <a:gd name="GluePoint817X" fmla="*/ 2044230 w 2647519"/>
                              <a:gd name="GluePoint817Y" fmla="*/ 2395537 h 2612594"/>
                              <a:gd name="GluePoint818X" fmla="*/ 2017560 w 2647519"/>
                              <a:gd name="GluePoint818Y" fmla="*/ 2412682 h 2612594"/>
                              <a:gd name="GluePoint819X" fmla="*/ 2008988 w 2647519"/>
                              <a:gd name="GluePoint819Y" fmla="*/ 2413635 h 2612594"/>
                              <a:gd name="GluePoint820X" fmla="*/ 1999459 w 2647519"/>
                              <a:gd name="GluePoint820Y" fmla="*/ 2417870 h 2612594"/>
                              <a:gd name="GluePoint821X" fmla="*/ 1997978 w 2647519"/>
                              <a:gd name="GluePoint821Y" fmla="*/ 2418994 h 2612594"/>
                              <a:gd name="GluePoint822X" fmla="*/ 2009940 w 2647519"/>
                              <a:gd name="GluePoint822Y" fmla="*/ 2414587 h 2612594"/>
                              <a:gd name="GluePoint823X" fmla="*/ 2018513 w 2647519"/>
                              <a:gd name="GluePoint823Y" fmla="*/ 2413635 h 2612594"/>
                              <a:gd name="GluePoint824X" fmla="*/ 1984223 w 2647519"/>
                              <a:gd name="GluePoint824Y" fmla="*/ 2439352 h 2612594"/>
                              <a:gd name="GluePoint825X" fmla="*/ 1962315 w 2647519"/>
                              <a:gd name="GluePoint825Y" fmla="*/ 2450783 h 2612594"/>
                              <a:gd name="GluePoint826X" fmla="*/ 1940408 w 2647519"/>
                              <a:gd name="GluePoint826Y" fmla="*/ 2461260 h 2612594"/>
                              <a:gd name="GluePoint827X" fmla="*/ 1924934 w 2647519"/>
                              <a:gd name="GluePoint827Y" fmla="*/ 2463581 h 2612594"/>
                              <a:gd name="GluePoint828X" fmla="*/ 1922310 w 2647519"/>
                              <a:gd name="GluePoint828Y" fmla="*/ 2465070 h 2612594"/>
                              <a:gd name="GluePoint829X" fmla="*/ 1849920 w 2647519"/>
                              <a:gd name="GluePoint829Y" fmla="*/ 2496502 h 2612594"/>
                              <a:gd name="GluePoint830X" fmla="*/ 1846229 w 2647519"/>
                              <a:gd name="GluePoint830Y" fmla="*/ 2497341 h 2612594"/>
                              <a:gd name="GluePoint831X" fmla="*/ 1824203 w 2647519"/>
                              <a:gd name="GluePoint831Y" fmla="*/ 2511742 h 2612594"/>
                              <a:gd name="GluePoint832X" fmla="*/ 1836585 w 2647519"/>
                              <a:gd name="GluePoint832Y" fmla="*/ 2515552 h 2612594"/>
                              <a:gd name="GluePoint833X" fmla="*/ 1790865 w 2647519"/>
                              <a:gd name="GluePoint833Y" fmla="*/ 2535555 h 2612594"/>
                              <a:gd name="GluePoint834X" fmla="*/ 1794675 w 2647519"/>
                              <a:gd name="GluePoint834Y" fmla="*/ 2522220 h 2612594"/>
                              <a:gd name="GluePoint835X" fmla="*/ 1779435 w 2647519"/>
                              <a:gd name="GluePoint835Y" fmla="*/ 2527935 h 2612594"/>
                              <a:gd name="GluePoint836X" fmla="*/ 1765148 w 2647519"/>
                              <a:gd name="GluePoint836Y" fmla="*/ 2532697 h 2612594"/>
                              <a:gd name="GluePoint837X" fmla="*/ 1735620 w 2647519"/>
                              <a:gd name="GluePoint837Y" fmla="*/ 2542222 h 2612594"/>
                              <a:gd name="GluePoint838X" fmla="*/ 1731675 w 2647519"/>
                              <a:gd name="GluePoint838Y" fmla="*/ 2537487 h 2612594"/>
                              <a:gd name="GluePoint839X" fmla="*/ 1717522 w 2647519"/>
                              <a:gd name="GluePoint839Y" fmla="*/ 2540317 h 2612594"/>
                              <a:gd name="GluePoint840X" fmla="*/ 1700377 w 2647519"/>
                              <a:gd name="GluePoint840Y" fmla="*/ 2544127 h 2612594"/>
                              <a:gd name="GluePoint841X" fmla="*/ 1665135 w 2647519"/>
                              <a:gd name="GluePoint841Y" fmla="*/ 2552700 h 2612594"/>
                              <a:gd name="GluePoint842X" fmla="*/ 1663973 w 2647519"/>
                              <a:gd name="GluePoint842Y" fmla="*/ 2553240 h 2612594"/>
                              <a:gd name="GluePoint843X" fmla="*/ 1697520 w 2647519"/>
                              <a:gd name="GluePoint843Y" fmla="*/ 2545079 h 2612594"/>
                              <a:gd name="GluePoint844X" fmla="*/ 1714665 w 2647519"/>
                              <a:gd name="GluePoint844Y" fmla="*/ 2541269 h 2612594"/>
                              <a:gd name="GluePoint845X" fmla="*/ 1728952 w 2647519"/>
                              <a:gd name="GluePoint845Y" fmla="*/ 2538412 h 2612594"/>
                              <a:gd name="GluePoint846X" fmla="*/ 1734667 w 2647519"/>
                              <a:gd name="GluePoint846Y" fmla="*/ 2543174 h 2612594"/>
                              <a:gd name="GluePoint847X" fmla="*/ 1764195 w 2647519"/>
                              <a:gd name="GluePoint847Y" fmla="*/ 2533649 h 2612594"/>
                              <a:gd name="GluePoint848X" fmla="*/ 1778482 w 2647519"/>
                              <a:gd name="GluePoint848Y" fmla="*/ 2528887 h 2612594"/>
                              <a:gd name="GluePoint849X" fmla="*/ 1793722 w 2647519"/>
                              <a:gd name="GluePoint849Y" fmla="*/ 2523172 h 2612594"/>
                              <a:gd name="GluePoint850X" fmla="*/ 1789912 w 2647519"/>
                              <a:gd name="GluePoint850Y" fmla="*/ 2536507 h 2612594"/>
                              <a:gd name="GluePoint851X" fmla="*/ 1749907 w 2647519"/>
                              <a:gd name="GluePoint851Y" fmla="*/ 2555557 h 2612594"/>
                              <a:gd name="GluePoint852X" fmla="*/ 1747946 w 2647519"/>
                              <a:gd name="GluePoint852Y" fmla="*/ 2555008 h 2612594"/>
                              <a:gd name="GluePoint853X" fmla="*/ 1720380 w 2647519"/>
                              <a:gd name="GluePoint853Y" fmla="*/ 2566034 h 2612594"/>
                              <a:gd name="GluePoint854X" fmla="*/ 1697520 w 2647519"/>
                              <a:gd name="GluePoint854Y" fmla="*/ 2572702 h 2612594"/>
                              <a:gd name="GluePoint855X" fmla="*/ 1663230 w 2647519"/>
                              <a:gd name="GluePoint855Y" fmla="*/ 2581274 h 2612594"/>
                              <a:gd name="GluePoint856X" fmla="*/ 1649062 w 2647519"/>
                              <a:gd name="GluePoint856Y" fmla="*/ 2580084 h 2612594"/>
                              <a:gd name="GluePoint857X" fmla="*/ 1619428 w 2647519"/>
                              <a:gd name="GluePoint857Y" fmla="*/ 2585850 h 2612594"/>
                              <a:gd name="GluePoint858X" fmla="*/ 1618462 w 2647519"/>
                              <a:gd name="GluePoint858Y" fmla="*/ 2587942 h 2612594"/>
                              <a:gd name="GluePoint859X" fmla="*/ 1539405 w 2647519"/>
                              <a:gd name="GluePoint859Y" fmla="*/ 2603182 h 2612594"/>
                              <a:gd name="GluePoint860X" fmla="*/ 1521307 w 2647519"/>
                              <a:gd name="GluePoint860Y" fmla="*/ 2598419 h 2612594"/>
                              <a:gd name="GluePoint861X" fmla="*/ 1506067 w 2647519"/>
                              <a:gd name="GluePoint861Y" fmla="*/ 2598419 h 2612594"/>
                              <a:gd name="GluePoint862X" fmla="*/ 1479397 w 2647519"/>
                              <a:gd name="GluePoint862Y" fmla="*/ 2606992 h 2612594"/>
                              <a:gd name="GluePoint863X" fmla="*/ 1455585 w 2647519"/>
                              <a:gd name="GluePoint863Y" fmla="*/ 2608897 h 2612594"/>
                              <a:gd name="GluePoint864X" fmla="*/ 1431772 w 2647519"/>
                              <a:gd name="GluePoint864Y" fmla="*/ 2609849 h 2612594"/>
                              <a:gd name="GluePoint865X" fmla="*/ 1429185 w 2647519"/>
                              <a:gd name="GluePoint865Y" fmla="*/ 2608741 h 2612594"/>
                              <a:gd name="GluePoint866X" fmla="*/ 1407484 w 2647519"/>
                              <a:gd name="GluePoint866Y" fmla="*/ 2612588 h 2612594"/>
                              <a:gd name="GluePoint867X" fmla="*/ 1381290 w 2647519"/>
                              <a:gd name="GluePoint867Y" fmla="*/ 2607944 h 2612594"/>
                              <a:gd name="GluePoint868X" fmla="*/ 1382243 w 2647519"/>
                              <a:gd name="GluePoint868Y" fmla="*/ 2606992 h 2612594"/>
                              <a:gd name="GluePoint869X" fmla="*/ 1387005 w 2647519"/>
                              <a:gd name="GluePoint869Y" fmla="*/ 2600324 h 2612594"/>
                              <a:gd name="GluePoint870X" fmla="*/ 1365098 w 2647519"/>
                              <a:gd name="GluePoint870Y" fmla="*/ 2597467 h 2612594"/>
                              <a:gd name="GluePoint871X" fmla="*/ 1375575 w 2647519"/>
                              <a:gd name="GluePoint871Y" fmla="*/ 2591752 h 2612594"/>
                              <a:gd name="GluePoint872X" fmla="*/ 1407008 w 2647519"/>
                              <a:gd name="GluePoint872Y" fmla="*/ 2590799 h 2612594"/>
                              <a:gd name="GluePoint873X" fmla="*/ 1437488 w 2647519"/>
                              <a:gd name="GluePoint873Y" fmla="*/ 2589847 h 2612594"/>
                              <a:gd name="GluePoint874X" fmla="*/ 1481302 w 2647519"/>
                              <a:gd name="GluePoint874Y" fmla="*/ 2590799 h 2612594"/>
                              <a:gd name="GluePoint875X" fmla="*/ 1511782 w 2647519"/>
                              <a:gd name="GluePoint875Y" fmla="*/ 2587942 h 2612594"/>
                              <a:gd name="GluePoint876X" fmla="*/ 1568932 w 2647519"/>
                              <a:gd name="GluePoint876Y" fmla="*/ 2575559 h 2612594"/>
                              <a:gd name="GluePoint877X" fmla="*/ 1607032 w 2647519"/>
                              <a:gd name="GluePoint877Y" fmla="*/ 2566987 h 2612594"/>
                              <a:gd name="GluePoint878X" fmla="*/ 1635607 w 2647519"/>
                              <a:gd name="GluePoint878Y" fmla="*/ 2566034 h 2612594"/>
                              <a:gd name="GluePoint879X" fmla="*/ 1637595 w 2647519"/>
                              <a:gd name="GluePoint879Y" fmla="*/ 2565111 h 2612594"/>
                              <a:gd name="GluePoint880X" fmla="*/ 1609890 w 2647519"/>
                              <a:gd name="GluePoint880Y" fmla="*/ 2566035 h 2612594"/>
                              <a:gd name="GluePoint881X" fmla="*/ 1571790 w 2647519"/>
                              <a:gd name="GluePoint881Y" fmla="*/ 2574607 h 2612594"/>
                              <a:gd name="GluePoint882X" fmla="*/ 1514640 w 2647519"/>
                              <a:gd name="GluePoint882Y" fmla="*/ 2586990 h 2612594"/>
                              <a:gd name="GluePoint883X" fmla="*/ 1484160 w 2647519"/>
                              <a:gd name="GluePoint883Y" fmla="*/ 2589847 h 2612594"/>
                              <a:gd name="GluePoint884X" fmla="*/ 1440345 w 2647519"/>
                              <a:gd name="GluePoint884Y" fmla="*/ 2588895 h 2612594"/>
                              <a:gd name="GluePoint885X" fmla="*/ 1409865 w 2647519"/>
                              <a:gd name="GluePoint885Y" fmla="*/ 2589847 h 2612594"/>
                              <a:gd name="GluePoint886X" fmla="*/ 1378432 w 2647519"/>
                              <a:gd name="GluePoint886Y" fmla="*/ 2590800 h 2612594"/>
                              <a:gd name="GluePoint887X" fmla="*/ 1379385 w 2647519"/>
                              <a:gd name="GluePoint887Y" fmla="*/ 2586990 h 2612594"/>
                              <a:gd name="GluePoint888X" fmla="*/ 1386052 w 2647519"/>
                              <a:gd name="GluePoint888Y" fmla="*/ 2577465 h 2612594"/>
                              <a:gd name="GluePoint889X" fmla="*/ 1679422 w 2647519"/>
                              <a:gd name="GluePoint889Y" fmla="*/ 2528887 h 2612594"/>
                              <a:gd name="GluePoint890X" fmla="*/ 1878495 w 2647519"/>
                              <a:gd name="GluePoint890Y" fmla="*/ 2453640 h 2612594"/>
                              <a:gd name="GluePoint891X" fmla="*/ 1930882 w 2647519"/>
                              <a:gd name="GluePoint891Y" fmla="*/ 2426017 h 2612594"/>
                              <a:gd name="GluePoint892X" fmla="*/ 1960410 w 2647519"/>
                              <a:gd name="GluePoint892Y" fmla="*/ 2410777 h 2612594"/>
                              <a:gd name="GluePoint893X" fmla="*/ 1990890 w 2647519"/>
                              <a:gd name="GluePoint893Y" fmla="*/ 2394585 h 2612594"/>
                              <a:gd name="GluePoint894X" fmla="*/ 2048040 w 2647519"/>
                              <a:gd name="GluePoint894Y" fmla="*/ 2360295 h 2612594"/>
                              <a:gd name="GluePoint895X" fmla="*/ 2093760 w 2647519"/>
                              <a:gd name="GluePoint895Y" fmla="*/ 2325052 h 2612594"/>
                              <a:gd name="GluePoint896X" fmla="*/ 2179485 w 2647519"/>
                              <a:gd name="GluePoint896Y" fmla="*/ 2258377 h 2612594"/>
                              <a:gd name="GluePoint897X" fmla="*/ 2203297 w 2647519"/>
                              <a:gd name="GluePoint897Y" fmla="*/ 2239327 h 2612594"/>
                              <a:gd name="GluePoint898X" fmla="*/ 2226157 w 2647519"/>
                              <a:gd name="GluePoint898Y" fmla="*/ 2219325 h 2612594"/>
                              <a:gd name="GluePoint899X" fmla="*/ 2260447 w 2647519"/>
                              <a:gd name="GluePoint899Y" fmla="*/ 2187892 h 2612594"/>
                              <a:gd name="GluePoint900X" fmla="*/ 2274735 w 2647519"/>
                              <a:gd name="GluePoint900Y" fmla="*/ 2164080 h 2612594"/>
                              <a:gd name="GluePoint901X" fmla="*/ 2295258 w 2647519"/>
                              <a:gd name="GluePoint901Y" fmla="*/ 2145267 h 2612594"/>
                              <a:gd name="GluePoint902X" fmla="*/ 2295423 w 2647519"/>
                              <a:gd name="GluePoint902Y" fmla="*/ 2144085 h 2612594"/>
                              <a:gd name="GluePoint903X" fmla="*/ 2275688 w 2647519"/>
                              <a:gd name="GluePoint903Y" fmla="*/ 2162175 h 2612594"/>
                              <a:gd name="GluePoint904X" fmla="*/ 2261400 w 2647519"/>
                              <a:gd name="GluePoint904Y" fmla="*/ 2185987 h 2612594"/>
                              <a:gd name="GluePoint905X" fmla="*/ 2227110 w 2647519"/>
                              <a:gd name="GluePoint905Y" fmla="*/ 2217420 h 2612594"/>
                              <a:gd name="GluePoint906X" fmla="*/ 2204250 w 2647519"/>
                              <a:gd name="GluePoint906Y" fmla="*/ 2237422 h 2612594"/>
                              <a:gd name="GluePoint907X" fmla="*/ 2180438 w 2647519"/>
                              <a:gd name="GluePoint907Y" fmla="*/ 2256472 h 2612594"/>
                              <a:gd name="GluePoint908X" fmla="*/ 2094713 w 2647519"/>
                              <a:gd name="GluePoint908Y" fmla="*/ 2323147 h 2612594"/>
                              <a:gd name="GluePoint909X" fmla="*/ 2048993 w 2647519"/>
                              <a:gd name="GluePoint909Y" fmla="*/ 2358390 h 2612594"/>
                              <a:gd name="GluePoint910X" fmla="*/ 1991843 w 2647519"/>
                              <a:gd name="GluePoint910Y" fmla="*/ 2392680 h 2612594"/>
                              <a:gd name="GluePoint911X" fmla="*/ 1961363 w 2647519"/>
                              <a:gd name="GluePoint911Y" fmla="*/ 2408872 h 2612594"/>
                              <a:gd name="GluePoint912X" fmla="*/ 1931835 w 2647519"/>
                              <a:gd name="GluePoint912Y" fmla="*/ 2424112 h 2612594"/>
                              <a:gd name="GluePoint913X" fmla="*/ 1879448 w 2647519"/>
                              <a:gd name="GluePoint913Y" fmla="*/ 2451735 h 2612594"/>
                              <a:gd name="GluePoint914X" fmla="*/ 1680375 w 2647519"/>
                              <a:gd name="GluePoint914Y" fmla="*/ 2526982 h 2612594"/>
                              <a:gd name="GluePoint915X" fmla="*/ 1387005 w 2647519"/>
                              <a:gd name="GluePoint915Y" fmla="*/ 2575560 h 2612594"/>
                              <a:gd name="GluePoint916X" fmla="*/ 1365098 w 2647519"/>
                              <a:gd name="GluePoint916Y" fmla="*/ 2575560 h 2612594"/>
                              <a:gd name="GluePoint917X" fmla="*/ 1362240 w 2647519"/>
                              <a:gd name="GluePoint917Y" fmla="*/ 2567940 h 2612594"/>
                              <a:gd name="GluePoint918X" fmla="*/ 1339380 w 2647519"/>
                              <a:gd name="GluePoint918Y" fmla="*/ 2566987 h 2612594"/>
                              <a:gd name="GluePoint919X" fmla="*/ 1318425 w 2647519"/>
                              <a:gd name="GluePoint919Y" fmla="*/ 2575560 h 2612594"/>
                              <a:gd name="GluePoint920X" fmla="*/ 1257465 w 2647519"/>
                              <a:gd name="GluePoint920Y" fmla="*/ 2576512 h 2612594"/>
                              <a:gd name="GluePoint921X" fmla="*/ 1212698 w 2647519"/>
                              <a:gd name="GluePoint921Y" fmla="*/ 2574607 h 2612594"/>
                              <a:gd name="GluePoint922X" fmla="*/ 1190790 w 2647519"/>
                              <a:gd name="GluePoint922Y" fmla="*/ 2572702 h 2612594"/>
                              <a:gd name="GluePoint923X" fmla="*/ 1168883 w 2647519"/>
                              <a:gd name="GluePoint923Y" fmla="*/ 2568892 h 2612594"/>
                              <a:gd name="GluePoint924X" fmla="*/ 1182079 w 2647519"/>
                              <a:gd name="GluePoint924Y" fmla="*/ 2554816 h 2612594"/>
                              <a:gd name="GluePoint925X" fmla="*/ 1179360 w 2647519"/>
                              <a:gd name="GluePoint925Y" fmla="*/ 2555557 h 2612594"/>
                              <a:gd name="GluePoint926X" fmla="*/ 1130192 w 2647519"/>
                              <a:gd name="GluePoint926Y" fmla="*/ 2546452 h 2612594"/>
                              <a:gd name="GluePoint927X" fmla="*/ 1127925 w 2647519"/>
                              <a:gd name="GluePoint927Y" fmla="*/ 2546985 h 2612594"/>
                              <a:gd name="GluePoint928X" fmla="*/ 1033628 w 2647519"/>
                              <a:gd name="GluePoint928Y" fmla="*/ 2529840 h 2612594"/>
                              <a:gd name="GluePoint929X" fmla="*/ 996480 w 2647519"/>
                              <a:gd name="GluePoint929Y" fmla="*/ 2522220 h 2612594"/>
                              <a:gd name="GluePoint930X" fmla="*/ 964095 w 2647519"/>
                              <a:gd name="GluePoint930Y" fmla="*/ 2516505 h 2612594"/>
                              <a:gd name="GluePoint931X" fmla="*/ 925043 w 2647519"/>
                              <a:gd name="GluePoint931Y" fmla="*/ 2498407 h 2612594"/>
                              <a:gd name="GluePoint932X" fmla="*/ 876465 w 2647519"/>
                              <a:gd name="GluePoint932Y" fmla="*/ 2480310 h 2612594"/>
                              <a:gd name="GluePoint933X" fmla="*/ 825983 w 2647519"/>
                              <a:gd name="GluePoint933Y" fmla="*/ 2460307 h 2612594"/>
                              <a:gd name="GluePoint934X" fmla="*/ 834555 w 2647519"/>
                              <a:gd name="GluePoint934Y" fmla="*/ 2453640 h 2612594"/>
                              <a:gd name="GluePoint935X" fmla="*/ 869798 w 2647519"/>
                              <a:gd name="GluePoint935Y" fmla="*/ 2460307 h 2612594"/>
                              <a:gd name="GluePoint936X" fmla="*/ 885038 w 2647519"/>
                              <a:gd name="GluePoint936Y" fmla="*/ 2473642 h 2612594"/>
                              <a:gd name="GluePoint937X" fmla="*/ 937425 w 2647519"/>
                              <a:gd name="GluePoint937Y" fmla="*/ 2488882 h 2612594"/>
                              <a:gd name="GluePoint938X" fmla="*/ 1041248 w 2647519"/>
                              <a:gd name="GluePoint938Y" fmla="*/ 2515552 h 2612594"/>
                              <a:gd name="GluePoint939X" fmla="*/ 1066965 w 2647519"/>
                              <a:gd name="GluePoint939Y" fmla="*/ 2520315 h 2612594"/>
                              <a:gd name="GluePoint940X" fmla="*/ 1094588 w 2647519"/>
                              <a:gd name="GluePoint940Y" fmla="*/ 2525077 h 2612594"/>
                              <a:gd name="GluePoint941X" fmla="*/ 1125068 w 2647519"/>
                              <a:gd name="GluePoint941Y" fmla="*/ 2531745 h 2612594"/>
                              <a:gd name="GluePoint942X" fmla="*/ 1158657 w 2647519"/>
                              <a:gd name="GluePoint942Y" fmla="*/ 2539008 h 2612594"/>
                              <a:gd name="GluePoint943X" fmla="*/ 1161262 w 2647519"/>
                              <a:gd name="GluePoint943Y" fmla="*/ 2538412 h 2612594"/>
                              <a:gd name="GluePoint944X" fmla="*/ 1192695 w 2647519"/>
                              <a:gd name="GluePoint944Y" fmla="*/ 2543175 h 2612594"/>
                              <a:gd name="GluePoint945X" fmla="*/ 1193647 w 2647519"/>
                              <a:gd name="GluePoint945Y" fmla="*/ 2541270 h 2612594"/>
                              <a:gd name="GluePoint946X" fmla="*/ 1239367 w 2647519"/>
                              <a:gd name="GluePoint946Y" fmla="*/ 2543175 h 2612594"/>
                              <a:gd name="GluePoint947X" fmla="*/ 1246987 w 2647519"/>
                              <a:gd name="GluePoint947Y" fmla="*/ 2544127 h 2612594"/>
                              <a:gd name="GluePoint948X" fmla="*/ 1317472 w 2647519"/>
                              <a:gd name="GluePoint948Y" fmla="*/ 2544127 h 2612594"/>
                              <a:gd name="GluePoint949X" fmla="*/ 1368907 w 2647519"/>
                              <a:gd name="GluePoint949Y" fmla="*/ 2546032 h 2612594"/>
                              <a:gd name="GluePoint950X" fmla="*/ 1429867 w 2647519"/>
                              <a:gd name="GluePoint950Y" fmla="*/ 2541270 h 2612594"/>
                              <a:gd name="GluePoint951X" fmla="*/ 1437487 w 2647519"/>
                              <a:gd name="GluePoint951Y" fmla="*/ 2541270 h 2612594"/>
                              <a:gd name="GluePoint952X" fmla="*/ 1440345 w 2647519"/>
                              <a:gd name="GluePoint952Y" fmla="*/ 2548890 h 2612594"/>
                              <a:gd name="GluePoint953X" fmla="*/ 1500352 w 2647519"/>
                              <a:gd name="GluePoint953Y" fmla="*/ 2541270 h 2612594"/>
                              <a:gd name="GluePoint954X" fmla="*/ 1540357 w 2647519"/>
                              <a:gd name="GluePoint954Y" fmla="*/ 2531745 h 2612594"/>
                              <a:gd name="GluePoint955X" fmla="*/ 1563217 w 2647519"/>
                              <a:gd name="GluePoint955Y" fmla="*/ 2527935 h 2612594"/>
                              <a:gd name="GluePoint956X" fmla="*/ 1577505 w 2647519"/>
                              <a:gd name="GluePoint956Y" fmla="*/ 2526030 h 2612594"/>
                              <a:gd name="GluePoint957X" fmla="*/ 1608937 w 2647519"/>
                              <a:gd name="GluePoint957Y" fmla="*/ 2518410 h 2612594"/>
                              <a:gd name="GluePoint958X" fmla="*/ 1634655 w 2647519"/>
                              <a:gd name="GluePoint958Y" fmla="*/ 2512695 h 2612594"/>
                              <a:gd name="GluePoint959X" fmla="*/ 1660372 w 2647519"/>
                              <a:gd name="GluePoint959Y" fmla="*/ 2506027 h 2612594"/>
                              <a:gd name="GluePoint960X" fmla="*/ 1707545 w 2647519"/>
                              <a:gd name="GluePoint960Y" fmla="*/ 2497863 h 2612594"/>
                              <a:gd name="GluePoint961X" fmla="*/ 1713713 w 2647519"/>
                              <a:gd name="GluePoint961Y" fmla="*/ 2495550 h 2612594"/>
                              <a:gd name="GluePoint962X" fmla="*/ 1664183 w 2647519"/>
                              <a:gd name="GluePoint962Y" fmla="*/ 2504122 h 2612594"/>
                              <a:gd name="GluePoint963X" fmla="*/ 1638465 w 2647519"/>
                              <a:gd name="GluePoint963Y" fmla="*/ 2510790 h 2612594"/>
                              <a:gd name="GluePoint964X" fmla="*/ 1612748 w 2647519"/>
                              <a:gd name="GluePoint964Y" fmla="*/ 2516505 h 2612594"/>
                              <a:gd name="GluePoint965X" fmla="*/ 1581315 w 2647519"/>
                              <a:gd name="GluePoint965Y" fmla="*/ 2524125 h 2612594"/>
                              <a:gd name="GluePoint966X" fmla="*/ 1567028 w 2647519"/>
                              <a:gd name="GluePoint966Y" fmla="*/ 2526030 h 2612594"/>
                              <a:gd name="GluePoint967X" fmla="*/ 1544168 w 2647519"/>
                              <a:gd name="GluePoint967Y" fmla="*/ 2529840 h 2612594"/>
                              <a:gd name="GluePoint968X" fmla="*/ 1482255 w 2647519"/>
                              <a:gd name="GluePoint968Y" fmla="*/ 2535555 h 2612594"/>
                              <a:gd name="GluePoint969X" fmla="*/ 1440345 w 2647519"/>
                              <a:gd name="GluePoint969Y" fmla="*/ 2539365 h 2612594"/>
                              <a:gd name="GluePoint970X" fmla="*/ 1432725 w 2647519"/>
                              <a:gd name="GluePoint970Y" fmla="*/ 2539365 h 2612594"/>
                              <a:gd name="GluePoint971X" fmla="*/ 1371765 w 2647519"/>
                              <a:gd name="GluePoint971Y" fmla="*/ 2544127 h 2612594"/>
                              <a:gd name="GluePoint972X" fmla="*/ 1320330 w 2647519"/>
                              <a:gd name="GluePoint972Y" fmla="*/ 2542222 h 2612594"/>
                              <a:gd name="GluePoint973X" fmla="*/ 1249845 w 2647519"/>
                              <a:gd name="GluePoint973Y" fmla="*/ 2542222 h 2612594"/>
                              <a:gd name="GluePoint974X" fmla="*/ 1242225 w 2647519"/>
                              <a:gd name="GluePoint974Y" fmla="*/ 2541270 h 2612594"/>
                              <a:gd name="GluePoint975X" fmla="*/ 1212698 w 2647519"/>
                              <a:gd name="GluePoint975Y" fmla="*/ 2528887 h 2612594"/>
                              <a:gd name="GluePoint976X" fmla="*/ 1196505 w 2647519"/>
                              <a:gd name="GluePoint976Y" fmla="*/ 2539365 h 2612594"/>
                              <a:gd name="GluePoint977X" fmla="*/ 1196464 w 2647519"/>
                              <a:gd name="GluePoint977Y" fmla="*/ 2539447 h 2612594"/>
                              <a:gd name="GluePoint978X" fmla="*/ 1209840 w 2647519"/>
                              <a:gd name="GluePoint978Y" fmla="*/ 2530792 h 2612594"/>
                              <a:gd name="GluePoint979X" fmla="*/ 1239368 w 2647519"/>
                              <a:gd name="GluePoint979Y" fmla="*/ 2543174 h 2612594"/>
                              <a:gd name="GluePoint980X" fmla="*/ 1193648 w 2647519"/>
                              <a:gd name="GluePoint980Y" fmla="*/ 2541269 h 2612594"/>
                              <a:gd name="GluePoint981X" fmla="*/ 1194008 w 2647519"/>
                              <a:gd name="GluePoint981Y" fmla="*/ 2541036 h 2612594"/>
                              <a:gd name="GluePoint982X" fmla="*/ 1164120 w 2647519"/>
                              <a:gd name="GluePoint982Y" fmla="*/ 2536507 h 2612594"/>
                              <a:gd name="GluePoint983X" fmla="*/ 1128878 w 2647519"/>
                              <a:gd name="GluePoint983Y" fmla="*/ 2528887 h 2612594"/>
                              <a:gd name="GluePoint984X" fmla="*/ 1098398 w 2647519"/>
                              <a:gd name="GluePoint984Y" fmla="*/ 2522220 h 2612594"/>
                              <a:gd name="GluePoint985X" fmla="*/ 1070775 w 2647519"/>
                              <a:gd name="GluePoint985Y" fmla="*/ 2517457 h 2612594"/>
                              <a:gd name="GluePoint986X" fmla="*/ 1045058 w 2647519"/>
                              <a:gd name="GluePoint986Y" fmla="*/ 2512695 h 2612594"/>
                              <a:gd name="GluePoint987X" fmla="*/ 941235 w 2647519"/>
                              <a:gd name="GluePoint987Y" fmla="*/ 2486025 h 2612594"/>
                              <a:gd name="GluePoint988X" fmla="*/ 888848 w 2647519"/>
                              <a:gd name="GluePoint988Y" fmla="*/ 2470785 h 2612594"/>
                              <a:gd name="GluePoint989X" fmla="*/ 873608 w 2647519"/>
                              <a:gd name="GluePoint989Y" fmla="*/ 2457450 h 2612594"/>
                              <a:gd name="GluePoint990X" fmla="*/ 838365 w 2647519"/>
                              <a:gd name="GluePoint990Y" fmla="*/ 2450782 h 2612594"/>
                              <a:gd name="GluePoint991X" fmla="*/ 785978 w 2647519"/>
                              <a:gd name="GluePoint991Y" fmla="*/ 2424112 h 2612594"/>
                              <a:gd name="GluePoint992X" fmla="*/ 770738 w 2647519"/>
                              <a:gd name="GluePoint992Y" fmla="*/ 2425065 h 2612594"/>
                              <a:gd name="GluePoint993X" fmla="*/ 716445 w 2647519"/>
                              <a:gd name="GluePoint993Y" fmla="*/ 2397442 h 2612594"/>
                              <a:gd name="GluePoint994X" fmla="*/ 706920 w 2647519"/>
                              <a:gd name="GluePoint994Y" fmla="*/ 2380297 h 2612594"/>
                              <a:gd name="GluePoint995X" fmla="*/ 708825 w 2647519"/>
                              <a:gd name="GluePoint995Y" fmla="*/ 2379345 h 2612594"/>
                              <a:gd name="GluePoint996X" fmla="*/ 742163 w 2647519"/>
                              <a:gd name="GluePoint996Y" fmla="*/ 2397442 h 2612594"/>
                              <a:gd name="GluePoint997X" fmla="*/ 775500 w 2647519"/>
                              <a:gd name="GluePoint997Y" fmla="*/ 2415540 h 2612594"/>
                              <a:gd name="GluePoint998X" fmla="*/ 785025 w 2647519"/>
                              <a:gd name="GluePoint998Y" fmla="*/ 2409825 h 2612594"/>
                              <a:gd name="GluePoint999X" fmla="*/ 745973 w 2647519"/>
                              <a:gd name="GluePoint999Y" fmla="*/ 2384107 h 2612594"/>
                              <a:gd name="GluePoint1000X" fmla="*/ 713588 w 2647519"/>
                              <a:gd name="GluePoint1000Y" fmla="*/ 2369820 h 2612594"/>
                              <a:gd name="GluePoint1001X" fmla="*/ 668820 w 2647519"/>
                              <a:gd name="GluePoint1001Y" fmla="*/ 2344102 h 2612594"/>
                              <a:gd name="GluePoint1002X" fmla="*/ 630720 w 2647519"/>
                              <a:gd name="GluePoint1002Y" fmla="*/ 2319337 h 2612594"/>
                              <a:gd name="GluePoint1003X" fmla="*/ 570713 w 2647519"/>
                              <a:gd name="GluePoint1003Y" fmla="*/ 2293620 h 2612594"/>
                              <a:gd name="GluePoint1004X" fmla="*/ 547853 w 2647519"/>
                              <a:gd name="GluePoint1004Y" fmla="*/ 2274570 h 2612594"/>
                              <a:gd name="GluePoint1005X" fmla="*/ 552615 w 2647519"/>
                              <a:gd name="GluePoint1005Y" fmla="*/ 2272665 h 2612594"/>
                              <a:gd name="GluePoint1006X" fmla="*/ 575475 w 2647519"/>
                              <a:gd name="GluePoint1006Y" fmla="*/ 2279332 h 2612594"/>
                              <a:gd name="GluePoint1007X" fmla="*/ 527850 w 2647519"/>
                              <a:gd name="GluePoint1007Y" fmla="*/ 2229802 h 2612594"/>
                              <a:gd name="GluePoint1008X" fmla="*/ 501180 w 2647519"/>
                              <a:gd name="GluePoint1008Y" fmla="*/ 2207895 h 2612594"/>
                              <a:gd name="GluePoint1009X" fmla="*/ 476415 w 2647519"/>
                              <a:gd name="GluePoint1009Y" fmla="*/ 2185987 h 2612594"/>
                              <a:gd name="GluePoint1010X" fmla="*/ 444983 w 2647519"/>
                              <a:gd name="GluePoint1010Y" fmla="*/ 2160270 h 2612594"/>
                              <a:gd name="GluePoint1011X" fmla="*/ 399263 w 2647519"/>
                              <a:gd name="GluePoint1011Y" fmla="*/ 2109787 h 2612594"/>
                              <a:gd name="GluePoint1012X" fmla="*/ 396126 w 2647519"/>
                              <a:gd name="GluePoint1012Y" fmla="*/ 2099983 h 2612594"/>
                              <a:gd name="GluePoint1013X" fmla="*/ 386880 w 2647519"/>
                              <a:gd name="GluePoint1013Y" fmla="*/ 2090737 h 2612594"/>
                              <a:gd name="GluePoint1014X" fmla="*/ 355448 w 2647519"/>
                              <a:gd name="GluePoint1014Y" fmla="*/ 2056447 h 2612594"/>
                              <a:gd name="GluePoint1015X" fmla="*/ 351638 w 2647519"/>
                              <a:gd name="GluePoint1015Y" fmla="*/ 2039302 h 2612594"/>
                              <a:gd name="GluePoint1016X" fmla="*/ 339255 w 2647519"/>
                              <a:gd name="GluePoint1016Y" fmla="*/ 2022157 h 2612594"/>
                              <a:gd name="GluePoint1017X" fmla="*/ 337780 w 2647519"/>
                              <a:gd name="GluePoint1017Y" fmla="*/ 2019844 h 2612594"/>
                              <a:gd name="GluePoint1018X" fmla="*/ 323062 w 2647519"/>
                              <a:gd name="GluePoint1018Y" fmla="*/ 2009774 h 2612594"/>
                              <a:gd name="GluePoint1019X" fmla="*/ 294487 w 2647519"/>
                              <a:gd name="GluePoint1019Y" fmla="*/ 1968817 h 2612594"/>
                              <a:gd name="GluePoint1020X" fmla="*/ 278295 w 2647519"/>
                              <a:gd name="GluePoint1020Y" fmla="*/ 1930717 h 2612594"/>
                              <a:gd name="GluePoint1021X" fmla="*/ 276390 w 2647519"/>
                              <a:gd name="GluePoint1021Y" fmla="*/ 1930717 h 2612594"/>
                              <a:gd name="GluePoint1022X" fmla="*/ 254483 w 2647519"/>
                              <a:gd name="GluePoint1022Y" fmla="*/ 1888807 h 2612594"/>
                              <a:gd name="GluePoint1023X" fmla="*/ 233528 w 2647519"/>
                              <a:gd name="GluePoint1023Y" fmla="*/ 1846897 h 2612594"/>
                              <a:gd name="GluePoint1024X" fmla="*/ 211620 w 2647519"/>
                              <a:gd name="GluePoint1024Y" fmla="*/ 1798320 h 2612594"/>
                              <a:gd name="GluePoint1025X" fmla="*/ 191618 w 2647519"/>
                              <a:gd name="GluePoint1025Y" fmla="*/ 1748790 h 2612594"/>
                              <a:gd name="GluePoint1026X" fmla="*/ 211620 w 2647519"/>
                              <a:gd name="GluePoint1026Y" fmla="*/ 1782127 h 2612594"/>
                              <a:gd name="GluePoint1027X" fmla="*/ 231623 w 2647519"/>
                              <a:gd name="GluePoint1027Y" fmla="*/ 1824037 h 2612594"/>
                              <a:gd name="GluePoint1028X" fmla="*/ 238290 w 2647519"/>
                              <a:gd name="GluePoint1028Y" fmla="*/ 1846897 h 2612594"/>
                              <a:gd name="GluePoint1029X" fmla="*/ 241045 w 2647519"/>
                              <a:gd name="GluePoint1029Y" fmla="*/ 1850938 h 2612594"/>
                              <a:gd name="GluePoint1030X" fmla="*/ 237654 w 2647519"/>
                              <a:gd name="GluePoint1030Y" fmla="*/ 1833304 h 2612594"/>
                              <a:gd name="GluePoint1031X" fmla="*/ 228808 w 2647519"/>
                              <a:gd name="GluePoint1031Y" fmla="*/ 1817251 h 2612594"/>
                              <a:gd name="GluePoint1032X" fmla="*/ 214410 w 2647519"/>
                              <a:gd name="GluePoint1032Y" fmla="*/ 1784873 h 2612594"/>
                              <a:gd name="GluePoint1033X" fmla="*/ 197332 w 2647519"/>
                              <a:gd name="GluePoint1033Y" fmla="*/ 1756409 h 2612594"/>
                              <a:gd name="GluePoint1034X" fmla="*/ 176377 w 2647519"/>
                              <a:gd name="GluePoint1034Y" fmla="*/ 1699259 h 2612594"/>
                              <a:gd name="GluePoint1035X" fmla="*/ 158426 w 2647519"/>
                              <a:gd name="GluePoint1035Y" fmla="*/ 1640679 h 2612594"/>
                              <a:gd name="GluePoint1036X" fmla="*/ 152529 w 2647519"/>
                              <a:gd name="GluePoint1036Y" fmla="*/ 1623596 h 2612594"/>
                              <a:gd name="GluePoint1037X" fmla="*/ 126853 w 2647519"/>
                              <a:gd name="GluePoint1037Y" fmla="*/ 1521108 h 2612594"/>
                              <a:gd name="GluePoint1038X" fmla="*/ 115498 w 2647519"/>
                              <a:gd name="GluePoint1038Y" fmla="*/ 1446707 h 2612594"/>
                              <a:gd name="GluePoint1039X" fmla="*/ 115417 w 2647519"/>
                              <a:gd name="GluePoint1039Y" fmla="*/ 1448752 h 2612594"/>
                              <a:gd name="GluePoint1040X" fmla="*/ 116370 w 2647519"/>
                              <a:gd name="GluePoint1040Y" fmla="*/ 1463992 h 2612594"/>
                              <a:gd name="GluePoint1041X" fmla="*/ 121132 w 2647519"/>
                              <a:gd name="GluePoint1041Y" fmla="*/ 1499235 h 2612594"/>
                              <a:gd name="GluePoint1042X" fmla="*/ 126847 w 2647519"/>
                              <a:gd name="GluePoint1042Y" fmla="*/ 1535430 h 2612594"/>
                              <a:gd name="GluePoint1043X" fmla="*/ 117322 w 2647519"/>
                              <a:gd name="GluePoint1043Y" fmla="*/ 1503997 h 2612594"/>
                              <a:gd name="GluePoint1044X" fmla="*/ 110655 w 2647519"/>
                              <a:gd name="GluePoint1044Y" fmla="*/ 1463992 h 2612594"/>
                              <a:gd name="GluePoint1045X" fmla="*/ 103035 w 2647519"/>
                              <a:gd name="GluePoint1045Y" fmla="*/ 1463992 h 2612594"/>
                              <a:gd name="GluePoint1046X" fmla="*/ 98272 w 2647519"/>
                              <a:gd name="GluePoint1046Y" fmla="*/ 1427797 h 2612594"/>
                              <a:gd name="GluePoint1047X" fmla="*/ 91605 w 2647519"/>
                              <a:gd name="GluePoint1047Y" fmla="*/ 1404937 h 2612594"/>
                              <a:gd name="GluePoint1048X" fmla="*/ 85890 w 2647519"/>
                              <a:gd name="GluePoint1048Y" fmla="*/ 1383030 h 2612594"/>
                              <a:gd name="GluePoint1049X" fmla="*/ 69697 w 2647519"/>
                              <a:gd name="GluePoint1049Y" fmla="*/ 1365885 h 2612594"/>
                              <a:gd name="GluePoint1050X" fmla="*/ 64935 w 2647519"/>
                              <a:gd name="GluePoint1050Y" fmla="*/ 1365885 h 2612594"/>
                              <a:gd name="GluePoint1051X" fmla="*/ 60172 w 2647519"/>
                              <a:gd name="GluePoint1051Y" fmla="*/ 1342072 h 2612594"/>
                              <a:gd name="GluePoint1052X" fmla="*/ 58267 w 2647519"/>
                              <a:gd name="GluePoint1052Y" fmla="*/ 1311592 h 2612594"/>
                              <a:gd name="GluePoint1053X" fmla="*/ 62077 w 2647519"/>
                              <a:gd name="GluePoint1053Y" fmla="*/ 1268730 h 2612594"/>
                              <a:gd name="GluePoint1054X" fmla="*/ 63982 w 2647519"/>
                              <a:gd name="GluePoint1054Y" fmla="*/ 1253490 h 2612594"/>
                              <a:gd name="GluePoint1055X" fmla="*/ 67226 w 2647519"/>
                              <a:gd name="GluePoint1055Y" fmla="*/ 1243037 h 2612594"/>
                              <a:gd name="GluePoint1056X" fmla="*/ 65649 w 2647519"/>
                              <a:gd name="GluePoint1056Y" fmla="*/ 1219200 h 2612594"/>
                              <a:gd name="GluePoint1057X" fmla="*/ 67792 w 2647519"/>
                              <a:gd name="GluePoint1057Y" fmla="*/ 1183957 h 2612594"/>
                              <a:gd name="GluePoint1058X" fmla="*/ 71602 w 2647519"/>
                              <a:gd name="GluePoint1058Y" fmla="*/ 1176814 h 2612594"/>
                              <a:gd name="GluePoint1059X" fmla="*/ 71602 w 2647519"/>
                              <a:gd name="GluePoint1059Y" fmla="*/ 1172527 h 2612594"/>
                              <a:gd name="GluePoint1060X" fmla="*/ 63982 w 2647519"/>
                              <a:gd name="GluePoint1060Y" fmla="*/ 1186815 h 2612594"/>
                              <a:gd name="GluePoint1061X" fmla="*/ 57315 w 2647519"/>
                              <a:gd name="GluePoint1061Y" fmla="*/ 1177290 h 2612594"/>
                              <a:gd name="GluePoint1062X" fmla="*/ 44932 w 2647519"/>
                              <a:gd name="GluePoint1062Y" fmla="*/ 1160145 h 2612594"/>
                              <a:gd name="GluePoint1063X" fmla="*/ 42670 w 2647519"/>
                              <a:gd name="GluePoint1063Y" fmla="*/ 1146572 h 2612594"/>
                              <a:gd name="GluePoint1064X" fmla="*/ 42075 w 2647519"/>
                              <a:gd name="GluePoint1064Y" fmla="*/ 1147762 h 2612594"/>
                              <a:gd name="GluePoint1065X" fmla="*/ 38265 w 2647519"/>
                              <a:gd name="GluePoint1065Y" fmla="*/ 1185862 h 2612594"/>
                              <a:gd name="GluePoint1066X" fmla="*/ 35407 w 2647519"/>
                              <a:gd name="GluePoint1066Y" fmla="*/ 1223962 h 2612594"/>
                              <a:gd name="GluePoint1067X" fmla="*/ 32550 w 2647519"/>
                              <a:gd name="GluePoint1067Y" fmla="*/ 1253490 h 2612594"/>
                              <a:gd name="GluePoint1068X" fmla="*/ 32550 w 2647519"/>
                              <a:gd name="GluePoint1068Y" fmla="*/ 1314449 h 2612594"/>
                              <a:gd name="GluePoint1069X" fmla="*/ 33502 w 2647519"/>
                              <a:gd name="GluePoint1069Y" fmla="*/ 1345882 h 2612594"/>
                              <a:gd name="GluePoint1070X" fmla="*/ 35407 w 2647519"/>
                              <a:gd name="GluePoint1070Y" fmla="*/ 1377314 h 2612594"/>
                              <a:gd name="GluePoint1071X" fmla="*/ 26835 w 2647519"/>
                              <a:gd name="GluePoint1071Y" fmla="*/ 1406842 h 2612594"/>
                              <a:gd name="GluePoint1072X" fmla="*/ 24930 w 2647519"/>
                              <a:gd name="GluePoint1072Y" fmla="*/ 1406842 h 2612594"/>
                              <a:gd name="GluePoint1073X" fmla="*/ 19215 w 2647519"/>
                              <a:gd name="GluePoint1073Y" fmla="*/ 1349692 h 2612594"/>
                              <a:gd name="GluePoint1074X" fmla="*/ 19215 w 2647519"/>
                              <a:gd name="GluePoint1074Y" fmla="*/ 1290637 h 2612594"/>
                              <a:gd name="GluePoint1075X" fmla="*/ 23977 w 2647519"/>
                              <a:gd name="GluePoint1075Y" fmla="*/ 1244917 h 2612594"/>
                              <a:gd name="GluePoint1076X" fmla="*/ 32546 w 2647519"/>
                              <a:gd name="GluePoint1076Y" fmla="*/ 1253485 h 2612594"/>
                              <a:gd name="GluePoint1077X" fmla="*/ 24930 w 2647519"/>
                              <a:gd name="GluePoint1077Y" fmla="*/ 1243965 h 2612594"/>
                              <a:gd name="GluePoint1078X" fmla="*/ 23025 w 2647519"/>
                              <a:gd name="GluePoint1078Y" fmla="*/ 1209675 h 2612594"/>
                              <a:gd name="GluePoint1079X" fmla="*/ 24930 w 2647519"/>
                              <a:gd name="GluePoint1079Y" fmla="*/ 1157287 h 2612594"/>
                              <a:gd name="GluePoint1080X" fmla="*/ 25882 w 2647519"/>
                              <a:gd name="GluePoint1080Y" fmla="*/ 1143000 h 2612594"/>
                              <a:gd name="GluePoint1081X" fmla="*/ 28740 w 2647519"/>
                              <a:gd name="GluePoint1081Y" fmla="*/ 1119187 h 2612594"/>
                              <a:gd name="GluePoint1082X" fmla="*/ 40170 w 2647519"/>
                              <a:gd name="GluePoint1082Y" fmla="*/ 1076325 h 2612594"/>
                              <a:gd name="GluePoint1083X" fmla="*/ 45865 w 2647519"/>
                              <a:gd name="GluePoint1083Y" fmla="*/ 1047851 h 2612594"/>
                              <a:gd name="GluePoint1084X" fmla="*/ 43980 w 2647519"/>
                              <a:gd name="GluePoint1084Y" fmla="*/ 1041082 h 2612594"/>
                              <a:gd name="GluePoint1085X" fmla="*/ 37312 w 2647519"/>
                              <a:gd name="GluePoint1085Y" fmla="*/ 1079182 h 2612594"/>
                              <a:gd name="GluePoint1086X" fmla="*/ 25882 w 2647519"/>
                              <a:gd name="GluePoint1086Y" fmla="*/ 1122045 h 2612594"/>
                              <a:gd name="GluePoint1087X" fmla="*/ 23025 w 2647519"/>
                              <a:gd name="GluePoint1087Y" fmla="*/ 1145857 h 2612594"/>
                              <a:gd name="GluePoint1088X" fmla="*/ 22072 w 2647519"/>
                              <a:gd name="GluePoint1088Y" fmla="*/ 1160145 h 2612594"/>
                              <a:gd name="GluePoint1089X" fmla="*/ 20167 w 2647519"/>
                              <a:gd name="GluePoint1089Y" fmla="*/ 1212532 h 2612594"/>
                              <a:gd name="GluePoint1090X" fmla="*/ 22072 w 2647519"/>
                              <a:gd name="GluePoint1090Y" fmla="*/ 1246822 h 2612594"/>
                              <a:gd name="GluePoint1091X" fmla="*/ 17310 w 2647519"/>
                              <a:gd name="GluePoint1091Y" fmla="*/ 1292542 h 2612594"/>
                              <a:gd name="GluePoint1092X" fmla="*/ 17310 w 2647519"/>
                              <a:gd name="GluePoint1092Y" fmla="*/ 1351597 h 2612594"/>
                              <a:gd name="GluePoint1093X" fmla="*/ 23025 w 2647519"/>
                              <a:gd name="GluePoint1093Y" fmla="*/ 1408747 h 2612594"/>
                              <a:gd name="GluePoint1094X" fmla="*/ 24930 w 2647519"/>
                              <a:gd name="GluePoint1094Y" fmla="*/ 1408747 h 2612594"/>
                              <a:gd name="GluePoint1095X" fmla="*/ 37312 w 2647519"/>
                              <a:gd name="GluePoint1095Y" fmla="*/ 1463040 h 2612594"/>
                              <a:gd name="GluePoint1096X" fmla="*/ 43980 w 2647519"/>
                              <a:gd name="GluePoint1096Y" fmla="*/ 1507807 h 2612594"/>
                              <a:gd name="GluePoint1097X" fmla="*/ 58267 w 2647519"/>
                              <a:gd name="GluePoint1097Y" fmla="*/ 1553527 h 2612594"/>
                              <a:gd name="GluePoint1098X" fmla="*/ 80770 w 2647519"/>
                              <a:gd name="GluePoint1098Y" fmla="*/ 1651843 h 2612594"/>
                              <a:gd name="GluePoint1099X" fmla="*/ 82734 w 2647519"/>
                              <a:gd name="GluePoint1099Y" fmla="*/ 1670685 h 2612594"/>
                              <a:gd name="GluePoint1100X" fmla="*/ 86843 w 2647519"/>
                              <a:gd name="GluePoint1100Y" fmla="*/ 1670685 h 2612594"/>
                              <a:gd name="GluePoint1101X" fmla="*/ 107798 w 2647519"/>
                              <a:gd name="GluePoint1101Y" fmla="*/ 1721167 h 2612594"/>
                              <a:gd name="GluePoint1102X" fmla="*/ 115418 w 2647519"/>
                              <a:gd name="GluePoint1102Y" fmla="*/ 1746885 h 2612594"/>
                              <a:gd name="GluePoint1103X" fmla="*/ 101130 w 2647519"/>
                              <a:gd name="GluePoint1103Y" fmla="*/ 1724977 h 2612594"/>
                              <a:gd name="GluePoint1104X" fmla="*/ 85890 w 2647519"/>
                              <a:gd name="GluePoint1104Y" fmla="*/ 1690687 h 2612594"/>
                              <a:gd name="GluePoint1105X" fmla="*/ 84938 w 2647519"/>
                              <a:gd name="GluePoint1105Y" fmla="*/ 1700212 h 2612594"/>
                              <a:gd name="GluePoint1106X" fmla="*/ 76651 w 2647519"/>
                              <a:gd name="GluePoint1106Y" fmla="*/ 1674524 h 2612594"/>
                              <a:gd name="GluePoint1107X" fmla="*/ 70650 w 2647519"/>
                              <a:gd name="GluePoint1107Y" fmla="*/ 1675447 h 2612594"/>
                              <a:gd name="GluePoint1108X" fmla="*/ 63982 w 2647519"/>
                              <a:gd name="GluePoint1108Y" fmla="*/ 1653540 h 2612594"/>
                              <a:gd name="GluePoint1109X" fmla="*/ 41122 w 2647519"/>
                              <a:gd name="GluePoint1109Y" fmla="*/ 1601152 h 2612594"/>
                              <a:gd name="GluePoint1110X" fmla="*/ 26835 w 2647519"/>
                              <a:gd name="GluePoint1110Y" fmla="*/ 1554480 h 2612594"/>
                              <a:gd name="GluePoint1111X" fmla="*/ 25882 w 2647519"/>
                              <a:gd name="GluePoint1111Y" fmla="*/ 1515427 h 2612594"/>
                              <a:gd name="GluePoint1112X" fmla="*/ 19215 w 2647519"/>
                              <a:gd name="GluePoint1112Y" fmla="*/ 1469707 h 2612594"/>
                              <a:gd name="GluePoint1113X" fmla="*/ 14452 w 2647519"/>
                              <a:gd name="GluePoint1113Y" fmla="*/ 1423987 h 2612594"/>
                              <a:gd name="GluePoint1114X" fmla="*/ 3975 w 2647519"/>
                              <a:gd name="GluePoint1114Y" fmla="*/ 1390650 h 2612594"/>
                              <a:gd name="GluePoint1115X" fmla="*/ 10642 w 2647519"/>
                              <a:gd name="GluePoint1115Y" fmla="*/ 1213485 h 2612594"/>
                              <a:gd name="GluePoint1116X" fmla="*/ 17310 w 2647519"/>
                              <a:gd name="GluePoint1116Y" fmla="*/ 1167765 h 2612594"/>
                              <a:gd name="GluePoint1117X" fmla="*/ 11595 w 2647519"/>
                              <a:gd name="GluePoint1117Y" fmla="*/ 1143000 h 2612594"/>
                              <a:gd name="GluePoint1118X" fmla="*/ 23025 w 2647519"/>
                              <a:gd name="GluePoint1118Y" fmla="*/ 1074420 h 2612594"/>
                              <a:gd name="GluePoint1119X" fmla="*/ 25882 w 2647519"/>
                              <a:gd name="GluePoint1119Y" fmla="*/ 1058227 h 2612594"/>
                              <a:gd name="GluePoint1120X" fmla="*/ 33502 w 2647519"/>
                              <a:gd name="GluePoint1120Y" fmla="*/ 1002982 h 2612594"/>
                              <a:gd name="GluePoint1121X" fmla="*/ 53505 w 2647519"/>
                              <a:gd name="GluePoint1121Y" fmla="*/ 962977 h 2612594"/>
                              <a:gd name="GluePoint1122X" fmla="*/ 48742 w 2647519"/>
                              <a:gd name="GluePoint1122Y" fmla="*/ 1017270 h 2612594"/>
                              <a:gd name="GluePoint1123X" fmla="*/ 53503 w 2647519"/>
                              <a:gd name="GluePoint1123Y" fmla="*/ 1007964 h 2612594"/>
                              <a:gd name="GluePoint1124X" fmla="*/ 56362 w 2647519"/>
                              <a:gd name="GluePoint1124Y" fmla="*/ 985718 h 2612594"/>
                              <a:gd name="GluePoint1125X" fmla="*/ 57315 w 2647519"/>
                              <a:gd name="GluePoint1125Y" fmla="*/ 961072 h 2612594"/>
                              <a:gd name="GluePoint1126X" fmla="*/ 65887 w 2647519"/>
                              <a:gd name="GluePoint1126Y" fmla="*/ 929639 h 2612594"/>
                              <a:gd name="GluePoint1127X" fmla="*/ 79222 w 2647519"/>
                              <a:gd name="GluePoint1127Y" fmla="*/ 882014 h 2612594"/>
                              <a:gd name="GluePoint1128X" fmla="*/ 95415 w 2647519"/>
                              <a:gd name="GluePoint1128Y" fmla="*/ 833437 h 2612594"/>
                              <a:gd name="GluePoint1129X" fmla="*/ 96628 w 2647519"/>
                              <a:gd name="GluePoint1129Y" fmla="*/ 832072 h 2612594"/>
                              <a:gd name="GluePoint1130X" fmla="*/ 103988 w 2647519"/>
                              <a:gd name="GluePoint1130Y" fmla="*/ 793432 h 2612594"/>
                              <a:gd name="GluePoint1131X" fmla="*/ 114465 w 2647519"/>
                              <a:gd name="GluePoint1131Y" fmla="*/ 765809 h 2612594"/>
                              <a:gd name="GluePoint1132X" fmla="*/ 126848 w 2647519"/>
                              <a:gd name="GluePoint1132Y" fmla="*/ 742949 h 2612594"/>
                              <a:gd name="GluePoint1133X" fmla="*/ 151613 w 2647519"/>
                              <a:gd name="GluePoint1133Y" fmla="*/ 695324 h 2612594"/>
                              <a:gd name="GluePoint1134X" fmla="*/ 171615 w 2647519"/>
                              <a:gd name="GluePoint1134Y" fmla="*/ 652462 h 2612594"/>
                              <a:gd name="GluePoint1135X" fmla="*/ 200190 w 2647519"/>
                              <a:gd name="GluePoint1135Y" fmla="*/ 597217 h 2612594"/>
                              <a:gd name="GluePoint1136X" fmla="*/ 221145 w 2647519"/>
                              <a:gd name="GluePoint1136Y" fmla="*/ 573404 h 2612594"/>
                              <a:gd name="GluePoint1137X" fmla="*/ 238290 w 2647519"/>
                              <a:gd name="GluePoint1137Y" fmla="*/ 540067 h 2612594"/>
                              <a:gd name="GluePoint1138X" fmla="*/ 252578 w 2647519"/>
                              <a:gd name="GluePoint1138Y" fmla="*/ 519112 h 2612594"/>
                              <a:gd name="GluePoint1139X" fmla="*/ 267818 w 2647519"/>
                              <a:gd name="GluePoint1139Y" fmla="*/ 511492 h 2612594"/>
                              <a:gd name="GluePoint1140X" fmla="*/ 271628 w 2647519"/>
                              <a:gd name="GluePoint1140Y" fmla="*/ 505777 h 2612594"/>
                              <a:gd name="GluePoint1141X" fmla="*/ 286868 w 2647519"/>
                              <a:gd name="GluePoint1141Y" fmla="*/ 475297 h 2612594"/>
                              <a:gd name="GluePoint1142X" fmla="*/ 316395 w 2647519"/>
                              <a:gd name="GluePoint1142Y" fmla="*/ 441007 h 2612594"/>
                              <a:gd name="GluePoint1143X" fmla="*/ 317199 w 2647519"/>
                              <a:gd name="GluePoint1143Y" fmla="*/ 455339 h 2612594"/>
                              <a:gd name="GluePoint1144X" fmla="*/ 315045 w 2647519"/>
                              <a:gd name="GluePoint1144Y" fmla="*/ 461363 h 2612594"/>
                              <a:gd name="GluePoint1145X" fmla="*/ 345922 w 2647519"/>
                              <a:gd name="GluePoint1145Y" fmla="*/ 429577 h 2612594"/>
                              <a:gd name="GluePoint1146X" fmla="*/ 361162 w 2647519"/>
                              <a:gd name="GluePoint1146Y" fmla="*/ 409575 h 2612594"/>
                              <a:gd name="GluePoint1147X" fmla="*/ 381165 w 2647519"/>
                              <a:gd name="GluePoint1147Y" fmla="*/ 390525 h 2612594"/>
                              <a:gd name="GluePoint1148X" fmla="*/ 382888 w 2647519"/>
                              <a:gd name="GluePoint1148Y" fmla="*/ 392440 h 2612594"/>
                              <a:gd name="GluePoint1149X" fmla="*/ 382118 w 2647519"/>
                              <a:gd name="GluePoint1149Y" fmla="*/ 391477 h 2612594"/>
                              <a:gd name="GluePoint1150X" fmla="*/ 406883 w 2647519"/>
                              <a:gd name="GluePoint1150Y" fmla="*/ 366712 h 2612594"/>
                              <a:gd name="GluePoint1151X" fmla="*/ 431648 w 2647519"/>
                              <a:gd name="GluePoint1151Y" fmla="*/ 343852 h 2612594"/>
                              <a:gd name="GluePoint1152X" fmla="*/ 458318 w 2647519"/>
                              <a:gd name="GluePoint1152Y" fmla="*/ 315277 h 2612594"/>
                              <a:gd name="GluePoint1153X" fmla="*/ 495465 w 2647519"/>
                              <a:gd name="GluePoint1153Y" fmla="*/ 287654 h 2612594"/>
                              <a:gd name="GluePoint1154X" fmla="*/ 535470 w 2647519"/>
                              <a:gd name="GluePoint1154Y" fmla="*/ 258127 h 2612594"/>
                              <a:gd name="GluePoint1155X" fmla="*/ 559389 w 2647519"/>
                              <a:gd name="GluePoint1155Y" fmla="*/ 241440 h 2612594"/>
                              <a:gd name="GluePoint1156X" fmla="*/ 575475 w 2647519"/>
                              <a:gd name="GluePoint1156Y" fmla="*/ 226694 h 2612594"/>
                              <a:gd name="GluePoint1157X" fmla="*/ 604050 w 2647519"/>
                              <a:gd name="GluePoint1157Y" fmla="*/ 209549 h 2612594"/>
                              <a:gd name="GluePoint1158X" fmla="*/ 634530 w 2647519"/>
                              <a:gd name="GluePoint1158Y" fmla="*/ 193357 h 2612594"/>
                              <a:gd name="GluePoint1159X" fmla="*/ 638565 w 2647519"/>
                              <a:gd name="GluePoint1159Y" fmla="*/ 191282 h 2612594"/>
                              <a:gd name="GluePoint1160X" fmla="*/ 648937 w 2647519"/>
                              <a:gd name="GluePoint1160Y" fmla="*/ 181094 h 2612594"/>
                              <a:gd name="GluePoint1161X" fmla="*/ 665963 w 2647519"/>
                              <a:gd name="GluePoint1161Y" fmla="*/ 168592 h 2612594"/>
                              <a:gd name="GluePoint1162X" fmla="*/ 684656 w 2647519"/>
                              <a:gd name="GluePoint1162Y" fmla="*/ 159067 h 2612594"/>
                              <a:gd name="GluePoint1163X" fmla="*/ 697880 w 2647519"/>
                              <a:gd name="GluePoint1163Y" fmla="*/ 156023 h 2612594"/>
                              <a:gd name="GluePoint1164X" fmla="*/ 700252 w 2647519"/>
                              <a:gd name="GluePoint1164Y" fmla="*/ 154304 h 2612594"/>
                              <a:gd name="GluePoint1165X" fmla="*/ 959332 w 2647519"/>
                              <a:gd name="GluePoint1165Y" fmla="*/ 49529 h 2612594"/>
                              <a:gd name="GluePoint1166X" fmla="*/ 968944 w 2647519"/>
                              <a:gd name="GluePoint1166Y" fmla="*/ 47439 h 2612594"/>
                              <a:gd name="GluePoint1167X" fmla="*/ 995527 w 2647519"/>
                              <a:gd name="GluePoint1167Y" fmla="*/ 38099 h 2612594"/>
                              <a:gd name="GluePoint1168X" fmla="*/ 1013863 w 2647519"/>
                              <a:gd name="GluePoint1168Y" fmla="*/ 34408 h 2612594"/>
                              <a:gd name="GluePoint1169X" fmla="*/ 1023424 w 2647519"/>
                              <a:gd name="GluePoint1169Y" fmla="*/ 34327 h 2612594"/>
                              <a:gd name="GluePoint1170X" fmla="*/ 1026960 w 2647519"/>
                              <a:gd name="GluePoint1170Y" fmla="*/ 33337 h 2612594"/>
                              <a:gd name="GluePoint1171X" fmla="*/ 1244130 w 2647519"/>
                              <a:gd name="GluePoint1171Y" fmla="*/ 4762 h 2612594"/>
                              <a:gd name="GluePoint1172X" fmla="*/ 1305804 w 2647519"/>
                              <a:gd name="GluePoint1172Y" fmla="*/ 4524 h 2612594"/>
                              <a:gd name="GluePoint1173X" fmla="*/ 1371765 w 2647519"/>
                              <a:gd name="GluePoint1173Y" fmla="*/ 5714 h 2612594"/>
                              <a:gd name="GluePoint1174X" fmla="*/ 1372993 w 2647519"/>
                              <a:gd name="GluePoint1174Y" fmla="*/ 6635 h 2612594"/>
                              <a:gd name="GluePoint1175X" fmla="*/ 1405103 w 2647519"/>
                              <a:gd name="GluePoint1175Y" fmla="*/ 2857 h 2612594"/>
                              <a:gd name="GluePoint1176X" fmla="*/ 1434630 w 2647519"/>
                              <a:gd name="GluePoint1176Y" fmla="*/ 7619 h 2612594"/>
                              <a:gd name="GluePoint1177X" fmla="*/ 1464158 w 2647519"/>
                              <a:gd name="GluePoint1177Y" fmla="*/ 13334 h 2612594"/>
                              <a:gd name="GluePoint1178X" fmla="*/ 1479392 w 2647519"/>
                              <a:gd name="GluePoint1178Y" fmla="*/ 16797 h 2612594"/>
                              <a:gd name="GluePoint1179X" fmla="*/ 1463205 w 2647519"/>
                              <a:gd name="GluePoint1179Y" fmla="*/ 12382 h 2612594"/>
                              <a:gd name="GluePoint1180X" fmla="*/ 1433677 w 2647519"/>
                              <a:gd name="GluePoint1180Y" fmla="*/ 6667 h 2612594"/>
                              <a:gd name="GluePoint1181X" fmla="*/ 1404150 w 2647519"/>
                              <a:gd name="GluePoint1181Y" fmla="*/ 1905 h 2612594"/>
                              <a:gd name="GluePoint1182X" fmla="*/ 1404150 w 2647519"/>
                              <a:gd name="GluePoint1182Y" fmla="*/ 0 h 261259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  <a:cxn ang="0">
                                <a:pos x="GluePoint60X" y="GluePoint60Y"/>
                              </a:cxn>
                              <a:cxn ang="0">
                                <a:pos x="GluePoint61X" y="GluePoint61Y"/>
                              </a:cxn>
                              <a:cxn ang="0">
                                <a:pos x="GluePoint62X" y="GluePoint62Y"/>
                              </a:cxn>
                              <a:cxn ang="0">
                                <a:pos x="GluePoint63X" y="GluePoint63Y"/>
                              </a:cxn>
                              <a:cxn ang="0">
                                <a:pos x="GluePoint64X" y="GluePoint64Y"/>
                              </a:cxn>
                              <a:cxn ang="0">
                                <a:pos x="GluePoint65X" y="GluePoint65Y"/>
                              </a:cxn>
                              <a:cxn ang="0">
                                <a:pos x="GluePoint66X" y="GluePoint66Y"/>
                              </a:cxn>
                              <a:cxn ang="0">
                                <a:pos x="GluePoint67X" y="GluePoint67Y"/>
                              </a:cxn>
                              <a:cxn ang="0">
                                <a:pos x="GluePoint68X" y="GluePoint68Y"/>
                              </a:cxn>
                              <a:cxn ang="0">
                                <a:pos x="GluePoint69X" y="GluePoint69Y"/>
                              </a:cxn>
                              <a:cxn ang="0">
                                <a:pos x="GluePoint70X" y="GluePoint70Y"/>
                              </a:cxn>
                              <a:cxn ang="0">
                                <a:pos x="GluePoint71X" y="GluePoint71Y"/>
                              </a:cxn>
                              <a:cxn ang="0">
                                <a:pos x="GluePoint72X" y="GluePoint72Y"/>
                              </a:cxn>
                              <a:cxn ang="0">
                                <a:pos x="GluePoint73X" y="GluePoint73Y"/>
                              </a:cxn>
                              <a:cxn ang="0">
                                <a:pos x="GluePoint74X" y="GluePoint74Y"/>
                              </a:cxn>
                              <a:cxn ang="0">
                                <a:pos x="GluePoint75X" y="GluePoint75Y"/>
                              </a:cxn>
                              <a:cxn ang="0">
                                <a:pos x="GluePoint76X" y="GluePoint76Y"/>
                              </a:cxn>
                              <a:cxn ang="0">
                                <a:pos x="GluePoint77X" y="GluePoint77Y"/>
                              </a:cxn>
                              <a:cxn ang="0">
                                <a:pos x="GluePoint78X" y="GluePoint78Y"/>
                              </a:cxn>
                              <a:cxn ang="0">
                                <a:pos x="GluePoint79X" y="GluePoint79Y"/>
                              </a:cxn>
                              <a:cxn ang="0">
                                <a:pos x="GluePoint80X" y="GluePoint80Y"/>
                              </a:cxn>
                              <a:cxn ang="0">
                                <a:pos x="GluePoint81X" y="GluePoint81Y"/>
                              </a:cxn>
                              <a:cxn ang="0">
                                <a:pos x="GluePoint82X" y="GluePoint82Y"/>
                              </a:cxn>
                              <a:cxn ang="0">
                                <a:pos x="GluePoint83X" y="GluePoint83Y"/>
                              </a:cxn>
                              <a:cxn ang="0">
                                <a:pos x="GluePoint84X" y="GluePoint84Y"/>
                              </a:cxn>
                              <a:cxn ang="0">
                                <a:pos x="GluePoint85X" y="GluePoint85Y"/>
                              </a:cxn>
                              <a:cxn ang="0">
                                <a:pos x="GluePoint86X" y="GluePoint86Y"/>
                              </a:cxn>
                              <a:cxn ang="0">
                                <a:pos x="GluePoint87X" y="GluePoint87Y"/>
                              </a:cxn>
                              <a:cxn ang="0">
                                <a:pos x="GluePoint88X" y="GluePoint88Y"/>
                              </a:cxn>
                              <a:cxn ang="0">
                                <a:pos x="GluePoint89X" y="GluePoint89Y"/>
                              </a:cxn>
                              <a:cxn ang="0">
                                <a:pos x="GluePoint90X" y="GluePoint90Y"/>
                              </a:cxn>
                              <a:cxn ang="0">
                                <a:pos x="GluePoint91X" y="GluePoint91Y"/>
                              </a:cxn>
                              <a:cxn ang="0">
                                <a:pos x="GluePoint92X" y="GluePoint92Y"/>
                              </a:cxn>
                              <a:cxn ang="0">
                                <a:pos x="GluePoint93X" y="GluePoint93Y"/>
                              </a:cxn>
                              <a:cxn ang="0">
                                <a:pos x="GluePoint94X" y="GluePoint94Y"/>
                              </a:cxn>
                              <a:cxn ang="0">
                                <a:pos x="GluePoint95X" y="GluePoint95Y"/>
                              </a:cxn>
                              <a:cxn ang="0">
                                <a:pos x="GluePoint96X" y="GluePoint96Y"/>
                              </a:cxn>
                              <a:cxn ang="0">
                                <a:pos x="GluePoint97X" y="GluePoint97Y"/>
                              </a:cxn>
                              <a:cxn ang="0">
                                <a:pos x="GluePoint98X" y="GluePoint98Y"/>
                              </a:cxn>
                              <a:cxn ang="0">
                                <a:pos x="GluePoint99X" y="GluePoint99Y"/>
                              </a:cxn>
                              <a:cxn ang="0">
                                <a:pos x="GluePoint100X" y="GluePoint100Y"/>
                              </a:cxn>
                              <a:cxn ang="0">
                                <a:pos x="GluePoint101X" y="GluePoint101Y"/>
                              </a:cxn>
                              <a:cxn ang="0">
                                <a:pos x="GluePoint102X" y="GluePoint102Y"/>
                              </a:cxn>
                              <a:cxn ang="0">
                                <a:pos x="GluePoint103X" y="GluePoint103Y"/>
                              </a:cxn>
                              <a:cxn ang="0">
                                <a:pos x="GluePoint104X" y="GluePoint104Y"/>
                              </a:cxn>
                              <a:cxn ang="0">
                                <a:pos x="GluePoint105X" y="GluePoint105Y"/>
                              </a:cxn>
                              <a:cxn ang="0">
                                <a:pos x="GluePoint106X" y="GluePoint106Y"/>
                              </a:cxn>
                              <a:cxn ang="0">
                                <a:pos x="GluePoint107X" y="GluePoint107Y"/>
                              </a:cxn>
                              <a:cxn ang="0">
                                <a:pos x="GluePoint108X" y="GluePoint108Y"/>
                              </a:cxn>
                              <a:cxn ang="0">
                                <a:pos x="GluePoint109X" y="GluePoint109Y"/>
                              </a:cxn>
                              <a:cxn ang="0">
                                <a:pos x="GluePoint110X" y="GluePoint110Y"/>
                              </a:cxn>
                              <a:cxn ang="0">
                                <a:pos x="GluePoint111X" y="GluePoint111Y"/>
                              </a:cxn>
                              <a:cxn ang="0">
                                <a:pos x="GluePoint112X" y="GluePoint112Y"/>
                              </a:cxn>
                              <a:cxn ang="0">
                                <a:pos x="GluePoint113X" y="GluePoint113Y"/>
                              </a:cxn>
                              <a:cxn ang="0">
                                <a:pos x="GluePoint114X" y="GluePoint114Y"/>
                              </a:cxn>
                              <a:cxn ang="0">
                                <a:pos x="GluePoint115X" y="GluePoint115Y"/>
                              </a:cxn>
                              <a:cxn ang="0">
                                <a:pos x="GluePoint116X" y="GluePoint116Y"/>
                              </a:cxn>
                              <a:cxn ang="0">
                                <a:pos x="GluePoint117X" y="GluePoint117Y"/>
                              </a:cxn>
                              <a:cxn ang="0">
                                <a:pos x="GluePoint118X" y="GluePoint118Y"/>
                              </a:cxn>
                              <a:cxn ang="0">
                                <a:pos x="GluePoint119X" y="GluePoint119Y"/>
                              </a:cxn>
                              <a:cxn ang="0">
                                <a:pos x="GluePoint120X" y="GluePoint120Y"/>
                              </a:cxn>
                              <a:cxn ang="0">
                                <a:pos x="GluePoint121X" y="GluePoint121Y"/>
                              </a:cxn>
                              <a:cxn ang="0">
                                <a:pos x="GluePoint122X" y="GluePoint122Y"/>
                              </a:cxn>
                              <a:cxn ang="0">
                                <a:pos x="GluePoint123X" y="GluePoint123Y"/>
                              </a:cxn>
                              <a:cxn ang="0">
                                <a:pos x="GluePoint124X" y="GluePoint124Y"/>
                              </a:cxn>
                              <a:cxn ang="0">
                                <a:pos x="GluePoint125X" y="GluePoint125Y"/>
                              </a:cxn>
                              <a:cxn ang="0">
                                <a:pos x="GluePoint126X" y="GluePoint126Y"/>
                              </a:cxn>
                              <a:cxn ang="0">
                                <a:pos x="GluePoint127X" y="GluePoint127Y"/>
                              </a:cxn>
                              <a:cxn ang="0">
                                <a:pos x="GluePoint128X" y="GluePoint128Y"/>
                              </a:cxn>
                              <a:cxn ang="0">
                                <a:pos x="GluePoint129X" y="GluePoint129Y"/>
                              </a:cxn>
                              <a:cxn ang="0">
                                <a:pos x="GluePoint130X" y="GluePoint130Y"/>
                              </a:cxn>
                              <a:cxn ang="0">
                                <a:pos x="GluePoint131X" y="GluePoint131Y"/>
                              </a:cxn>
                              <a:cxn ang="0">
                                <a:pos x="GluePoint132X" y="GluePoint132Y"/>
                              </a:cxn>
                              <a:cxn ang="0">
                                <a:pos x="GluePoint133X" y="GluePoint133Y"/>
                              </a:cxn>
                              <a:cxn ang="0">
                                <a:pos x="GluePoint134X" y="GluePoint134Y"/>
                              </a:cxn>
                              <a:cxn ang="0">
                                <a:pos x="GluePoint135X" y="GluePoint135Y"/>
                              </a:cxn>
                              <a:cxn ang="0">
                                <a:pos x="GluePoint136X" y="GluePoint136Y"/>
                              </a:cxn>
                              <a:cxn ang="0">
                                <a:pos x="GluePoint137X" y="GluePoint137Y"/>
                              </a:cxn>
                              <a:cxn ang="0">
                                <a:pos x="GluePoint138X" y="GluePoint138Y"/>
                              </a:cxn>
                              <a:cxn ang="0">
                                <a:pos x="GluePoint139X" y="GluePoint139Y"/>
                              </a:cxn>
                              <a:cxn ang="0">
                                <a:pos x="GluePoint140X" y="GluePoint140Y"/>
                              </a:cxn>
                              <a:cxn ang="0">
                                <a:pos x="GluePoint141X" y="GluePoint141Y"/>
                              </a:cxn>
                              <a:cxn ang="0">
                                <a:pos x="GluePoint142X" y="GluePoint142Y"/>
                              </a:cxn>
                              <a:cxn ang="0">
                                <a:pos x="GluePoint143X" y="GluePoint143Y"/>
                              </a:cxn>
                              <a:cxn ang="0">
                                <a:pos x="GluePoint144X" y="GluePoint144Y"/>
                              </a:cxn>
                              <a:cxn ang="0">
                                <a:pos x="GluePoint145X" y="GluePoint145Y"/>
                              </a:cxn>
                              <a:cxn ang="0">
                                <a:pos x="GluePoint146X" y="GluePoint146Y"/>
                              </a:cxn>
                              <a:cxn ang="0">
                                <a:pos x="GluePoint147X" y="GluePoint147Y"/>
                              </a:cxn>
                              <a:cxn ang="0">
                                <a:pos x="GluePoint148X" y="GluePoint148Y"/>
                              </a:cxn>
                              <a:cxn ang="0">
                                <a:pos x="GluePoint149X" y="GluePoint149Y"/>
                              </a:cxn>
                              <a:cxn ang="0">
                                <a:pos x="GluePoint150X" y="GluePoint150Y"/>
                              </a:cxn>
                              <a:cxn ang="0">
                                <a:pos x="GluePoint151X" y="GluePoint151Y"/>
                              </a:cxn>
                              <a:cxn ang="0">
                                <a:pos x="GluePoint152X" y="GluePoint152Y"/>
                              </a:cxn>
                              <a:cxn ang="0">
                                <a:pos x="GluePoint153X" y="GluePoint153Y"/>
                              </a:cxn>
                              <a:cxn ang="0">
                                <a:pos x="GluePoint154X" y="GluePoint154Y"/>
                              </a:cxn>
                              <a:cxn ang="0">
                                <a:pos x="GluePoint155X" y="GluePoint155Y"/>
                              </a:cxn>
                              <a:cxn ang="0">
                                <a:pos x="GluePoint156X" y="GluePoint156Y"/>
                              </a:cxn>
                              <a:cxn ang="0">
                                <a:pos x="GluePoint157X" y="GluePoint157Y"/>
                              </a:cxn>
                              <a:cxn ang="0">
                                <a:pos x="GluePoint158X" y="GluePoint158Y"/>
                              </a:cxn>
                              <a:cxn ang="0">
                                <a:pos x="GluePoint159X" y="GluePoint159Y"/>
                              </a:cxn>
                              <a:cxn ang="0">
                                <a:pos x="GluePoint160X" y="GluePoint160Y"/>
                              </a:cxn>
                              <a:cxn ang="0">
                                <a:pos x="GluePoint161X" y="GluePoint161Y"/>
                              </a:cxn>
                              <a:cxn ang="0">
                                <a:pos x="GluePoint162X" y="GluePoint162Y"/>
                              </a:cxn>
                              <a:cxn ang="0">
                                <a:pos x="GluePoint163X" y="GluePoint163Y"/>
                              </a:cxn>
                              <a:cxn ang="0">
                                <a:pos x="GluePoint164X" y="GluePoint164Y"/>
                              </a:cxn>
                              <a:cxn ang="0">
                                <a:pos x="GluePoint165X" y="GluePoint165Y"/>
                              </a:cxn>
                              <a:cxn ang="0">
                                <a:pos x="GluePoint166X" y="GluePoint166Y"/>
                              </a:cxn>
                              <a:cxn ang="0">
                                <a:pos x="GluePoint167X" y="GluePoint167Y"/>
                              </a:cxn>
                              <a:cxn ang="0">
                                <a:pos x="GluePoint168X" y="GluePoint168Y"/>
                              </a:cxn>
                              <a:cxn ang="0">
                                <a:pos x="GluePoint169X" y="GluePoint169Y"/>
                              </a:cxn>
                              <a:cxn ang="0">
                                <a:pos x="GluePoint170X" y="GluePoint170Y"/>
                              </a:cxn>
                              <a:cxn ang="0">
                                <a:pos x="GluePoint171X" y="GluePoint171Y"/>
                              </a:cxn>
                              <a:cxn ang="0">
                                <a:pos x="GluePoint172X" y="GluePoint172Y"/>
                              </a:cxn>
                              <a:cxn ang="0">
                                <a:pos x="GluePoint173X" y="GluePoint173Y"/>
                              </a:cxn>
                              <a:cxn ang="0">
                                <a:pos x="GluePoint174X" y="GluePoint174Y"/>
                              </a:cxn>
                              <a:cxn ang="0">
                                <a:pos x="GluePoint175X" y="GluePoint175Y"/>
                              </a:cxn>
                              <a:cxn ang="0">
                                <a:pos x="GluePoint176X" y="GluePoint176Y"/>
                              </a:cxn>
                              <a:cxn ang="0">
                                <a:pos x="GluePoint177X" y="GluePoint177Y"/>
                              </a:cxn>
                              <a:cxn ang="0">
                                <a:pos x="GluePoint178X" y="GluePoint178Y"/>
                              </a:cxn>
                              <a:cxn ang="0">
                                <a:pos x="GluePoint179X" y="GluePoint179Y"/>
                              </a:cxn>
                              <a:cxn ang="0">
                                <a:pos x="GluePoint180X" y="GluePoint180Y"/>
                              </a:cxn>
                              <a:cxn ang="0">
                                <a:pos x="GluePoint181X" y="GluePoint181Y"/>
                              </a:cxn>
                              <a:cxn ang="0">
                                <a:pos x="GluePoint182X" y="GluePoint182Y"/>
                              </a:cxn>
                              <a:cxn ang="0">
                                <a:pos x="GluePoint183X" y="GluePoint183Y"/>
                              </a:cxn>
                              <a:cxn ang="0">
                                <a:pos x="GluePoint184X" y="GluePoint184Y"/>
                              </a:cxn>
                              <a:cxn ang="0">
                                <a:pos x="GluePoint185X" y="GluePoint185Y"/>
                              </a:cxn>
                              <a:cxn ang="0">
                                <a:pos x="GluePoint186X" y="GluePoint186Y"/>
                              </a:cxn>
                              <a:cxn ang="0">
                                <a:pos x="GluePoint187X" y="GluePoint187Y"/>
                              </a:cxn>
                              <a:cxn ang="0">
                                <a:pos x="GluePoint188X" y="GluePoint188Y"/>
                              </a:cxn>
                              <a:cxn ang="0">
                                <a:pos x="GluePoint189X" y="GluePoint189Y"/>
                              </a:cxn>
                              <a:cxn ang="0">
                                <a:pos x="GluePoint190X" y="GluePoint190Y"/>
                              </a:cxn>
                              <a:cxn ang="0">
                                <a:pos x="GluePoint191X" y="GluePoint191Y"/>
                              </a:cxn>
                              <a:cxn ang="0">
                                <a:pos x="GluePoint192X" y="GluePoint192Y"/>
                              </a:cxn>
                              <a:cxn ang="0">
                                <a:pos x="GluePoint193X" y="GluePoint193Y"/>
                              </a:cxn>
                              <a:cxn ang="0">
                                <a:pos x="GluePoint194X" y="GluePoint194Y"/>
                              </a:cxn>
                              <a:cxn ang="0">
                                <a:pos x="GluePoint195X" y="GluePoint195Y"/>
                              </a:cxn>
                              <a:cxn ang="0">
                                <a:pos x="GluePoint196X" y="GluePoint196Y"/>
                              </a:cxn>
                              <a:cxn ang="0">
                                <a:pos x="GluePoint197X" y="GluePoint197Y"/>
                              </a:cxn>
                              <a:cxn ang="0">
                                <a:pos x="GluePoint198X" y="GluePoint198Y"/>
                              </a:cxn>
                              <a:cxn ang="0">
                                <a:pos x="GluePoint199X" y="GluePoint199Y"/>
                              </a:cxn>
                              <a:cxn ang="0">
                                <a:pos x="GluePoint200X" y="GluePoint200Y"/>
                              </a:cxn>
                              <a:cxn ang="0">
                                <a:pos x="GluePoint201X" y="GluePoint201Y"/>
                              </a:cxn>
                              <a:cxn ang="0">
                                <a:pos x="GluePoint202X" y="GluePoint202Y"/>
                              </a:cxn>
                              <a:cxn ang="0">
                                <a:pos x="GluePoint203X" y="GluePoint203Y"/>
                              </a:cxn>
                              <a:cxn ang="0">
                                <a:pos x="GluePoint204X" y="GluePoint204Y"/>
                              </a:cxn>
                              <a:cxn ang="0">
                                <a:pos x="GluePoint205X" y="GluePoint205Y"/>
                              </a:cxn>
                              <a:cxn ang="0">
                                <a:pos x="GluePoint206X" y="GluePoint206Y"/>
                              </a:cxn>
                              <a:cxn ang="0">
                                <a:pos x="GluePoint207X" y="GluePoint207Y"/>
                              </a:cxn>
                              <a:cxn ang="0">
                                <a:pos x="GluePoint208X" y="GluePoint208Y"/>
                              </a:cxn>
                              <a:cxn ang="0">
                                <a:pos x="GluePoint209X" y="GluePoint209Y"/>
                              </a:cxn>
                              <a:cxn ang="0">
                                <a:pos x="GluePoint210X" y="GluePoint210Y"/>
                              </a:cxn>
                              <a:cxn ang="0">
                                <a:pos x="GluePoint211X" y="GluePoint211Y"/>
                              </a:cxn>
                              <a:cxn ang="0">
                                <a:pos x="GluePoint212X" y="GluePoint212Y"/>
                              </a:cxn>
                              <a:cxn ang="0">
                                <a:pos x="GluePoint213X" y="GluePoint213Y"/>
                              </a:cxn>
                              <a:cxn ang="0">
                                <a:pos x="GluePoint214X" y="GluePoint214Y"/>
                              </a:cxn>
                              <a:cxn ang="0">
                                <a:pos x="GluePoint215X" y="GluePoint215Y"/>
                              </a:cxn>
                              <a:cxn ang="0">
                                <a:pos x="GluePoint216X" y="GluePoint216Y"/>
                              </a:cxn>
                              <a:cxn ang="0">
                                <a:pos x="GluePoint217X" y="GluePoint217Y"/>
                              </a:cxn>
                              <a:cxn ang="0">
                                <a:pos x="GluePoint218X" y="GluePoint218Y"/>
                              </a:cxn>
                              <a:cxn ang="0">
                                <a:pos x="GluePoint219X" y="GluePoint219Y"/>
                              </a:cxn>
                              <a:cxn ang="0">
                                <a:pos x="GluePoint220X" y="GluePoint220Y"/>
                              </a:cxn>
                              <a:cxn ang="0">
                                <a:pos x="GluePoint221X" y="GluePoint221Y"/>
                              </a:cxn>
                              <a:cxn ang="0">
                                <a:pos x="GluePoint222X" y="GluePoint222Y"/>
                              </a:cxn>
                              <a:cxn ang="0">
                                <a:pos x="GluePoint223X" y="GluePoint223Y"/>
                              </a:cxn>
                              <a:cxn ang="0">
                                <a:pos x="GluePoint224X" y="GluePoint224Y"/>
                              </a:cxn>
                              <a:cxn ang="0">
                                <a:pos x="GluePoint225X" y="GluePoint225Y"/>
                              </a:cxn>
                              <a:cxn ang="0">
                                <a:pos x="GluePoint226X" y="GluePoint226Y"/>
                              </a:cxn>
                              <a:cxn ang="0">
                                <a:pos x="GluePoint227X" y="GluePoint227Y"/>
                              </a:cxn>
                              <a:cxn ang="0">
                                <a:pos x="GluePoint228X" y="GluePoint228Y"/>
                              </a:cxn>
                              <a:cxn ang="0">
                                <a:pos x="GluePoint229X" y="GluePoint229Y"/>
                              </a:cxn>
                              <a:cxn ang="0">
                                <a:pos x="GluePoint230X" y="GluePoint230Y"/>
                              </a:cxn>
                              <a:cxn ang="0">
                                <a:pos x="GluePoint231X" y="GluePoint231Y"/>
                              </a:cxn>
                              <a:cxn ang="0">
                                <a:pos x="GluePoint232X" y="GluePoint232Y"/>
                              </a:cxn>
                              <a:cxn ang="0">
                                <a:pos x="GluePoint233X" y="GluePoint233Y"/>
                              </a:cxn>
                              <a:cxn ang="0">
                                <a:pos x="GluePoint234X" y="GluePoint234Y"/>
                              </a:cxn>
                              <a:cxn ang="0">
                                <a:pos x="GluePoint235X" y="GluePoint235Y"/>
                              </a:cxn>
                              <a:cxn ang="0">
                                <a:pos x="GluePoint236X" y="GluePoint236Y"/>
                              </a:cxn>
                              <a:cxn ang="0">
                                <a:pos x="GluePoint237X" y="GluePoint237Y"/>
                              </a:cxn>
                              <a:cxn ang="0">
                                <a:pos x="GluePoint238X" y="GluePoint238Y"/>
                              </a:cxn>
                              <a:cxn ang="0">
                                <a:pos x="GluePoint239X" y="GluePoint239Y"/>
                              </a:cxn>
                              <a:cxn ang="0">
                                <a:pos x="GluePoint240X" y="GluePoint240Y"/>
                              </a:cxn>
                              <a:cxn ang="0">
                                <a:pos x="GluePoint241X" y="GluePoint241Y"/>
                              </a:cxn>
                              <a:cxn ang="0">
                                <a:pos x="GluePoint242X" y="GluePoint242Y"/>
                              </a:cxn>
                              <a:cxn ang="0">
                                <a:pos x="GluePoint243X" y="GluePoint243Y"/>
                              </a:cxn>
                              <a:cxn ang="0">
                                <a:pos x="GluePoint244X" y="GluePoint244Y"/>
                              </a:cxn>
                              <a:cxn ang="0">
                                <a:pos x="GluePoint245X" y="GluePoint245Y"/>
                              </a:cxn>
                              <a:cxn ang="0">
                                <a:pos x="GluePoint246X" y="GluePoint246Y"/>
                              </a:cxn>
                              <a:cxn ang="0">
                                <a:pos x="GluePoint247X" y="GluePoint247Y"/>
                              </a:cxn>
                              <a:cxn ang="0">
                                <a:pos x="GluePoint248X" y="GluePoint248Y"/>
                              </a:cxn>
                              <a:cxn ang="0">
                                <a:pos x="GluePoint249X" y="GluePoint249Y"/>
                              </a:cxn>
                              <a:cxn ang="0">
                                <a:pos x="GluePoint250X" y="GluePoint250Y"/>
                              </a:cxn>
                              <a:cxn ang="0">
                                <a:pos x="GluePoint251X" y="GluePoint251Y"/>
                              </a:cxn>
                              <a:cxn ang="0">
                                <a:pos x="GluePoint252X" y="GluePoint252Y"/>
                              </a:cxn>
                              <a:cxn ang="0">
                                <a:pos x="GluePoint253X" y="GluePoint253Y"/>
                              </a:cxn>
                              <a:cxn ang="0">
                                <a:pos x="GluePoint254X" y="GluePoint254Y"/>
                              </a:cxn>
                              <a:cxn ang="0">
                                <a:pos x="GluePoint255X" y="GluePoint255Y"/>
                              </a:cxn>
                              <a:cxn ang="0">
                                <a:pos x="GluePoint256X" y="GluePoint256Y"/>
                              </a:cxn>
                              <a:cxn ang="0">
                                <a:pos x="GluePoint257X" y="GluePoint257Y"/>
                              </a:cxn>
                              <a:cxn ang="0">
                                <a:pos x="GluePoint258X" y="GluePoint258Y"/>
                              </a:cxn>
                              <a:cxn ang="0">
                                <a:pos x="GluePoint259X" y="GluePoint259Y"/>
                              </a:cxn>
                              <a:cxn ang="0">
                                <a:pos x="GluePoint260X" y="GluePoint260Y"/>
                              </a:cxn>
                              <a:cxn ang="0">
                                <a:pos x="GluePoint261X" y="GluePoint261Y"/>
                              </a:cxn>
                              <a:cxn ang="0">
                                <a:pos x="GluePoint262X" y="GluePoint262Y"/>
                              </a:cxn>
                              <a:cxn ang="0">
                                <a:pos x="GluePoint263X" y="GluePoint263Y"/>
                              </a:cxn>
                              <a:cxn ang="0">
                                <a:pos x="GluePoint264X" y="GluePoint264Y"/>
                              </a:cxn>
                              <a:cxn ang="0">
                                <a:pos x="GluePoint265X" y="GluePoint265Y"/>
                              </a:cxn>
                              <a:cxn ang="0">
                                <a:pos x="GluePoint266X" y="GluePoint266Y"/>
                              </a:cxn>
                              <a:cxn ang="0">
                                <a:pos x="GluePoint267X" y="GluePoint267Y"/>
                              </a:cxn>
                              <a:cxn ang="0">
                                <a:pos x="GluePoint268X" y="GluePoint268Y"/>
                              </a:cxn>
                              <a:cxn ang="0">
                                <a:pos x="GluePoint269X" y="GluePoint269Y"/>
                              </a:cxn>
                              <a:cxn ang="0">
                                <a:pos x="GluePoint270X" y="GluePoint270Y"/>
                              </a:cxn>
                              <a:cxn ang="0">
                                <a:pos x="GluePoint271X" y="GluePoint271Y"/>
                              </a:cxn>
                              <a:cxn ang="0">
                                <a:pos x="GluePoint272X" y="GluePoint272Y"/>
                              </a:cxn>
                              <a:cxn ang="0">
                                <a:pos x="GluePoint273X" y="GluePoint273Y"/>
                              </a:cxn>
                              <a:cxn ang="0">
                                <a:pos x="GluePoint274X" y="GluePoint274Y"/>
                              </a:cxn>
                              <a:cxn ang="0">
                                <a:pos x="GluePoint275X" y="GluePoint275Y"/>
                              </a:cxn>
                              <a:cxn ang="0">
                                <a:pos x="GluePoint276X" y="GluePoint276Y"/>
                              </a:cxn>
                              <a:cxn ang="0">
                                <a:pos x="GluePoint277X" y="GluePoint277Y"/>
                              </a:cxn>
                              <a:cxn ang="0">
                                <a:pos x="GluePoint278X" y="GluePoint278Y"/>
                              </a:cxn>
                              <a:cxn ang="0">
                                <a:pos x="GluePoint279X" y="GluePoint279Y"/>
                              </a:cxn>
                              <a:cxn ang="0">
                                <a:pos x="GluePoint280X" y="GluePoint280Y"/>
                              </a:cxn>
                              <a:cxn ang="0">
                                <a:pos x="GluePoint281X" y="GluePoint281Y"/>
                              </a:cxn>
                              <a:cxn ang="0">
                                <a:pos x="GluePoint282X" y="GluePoint282Y"/>
                              </a:cxn>
                              <a:cxn ang="0">
                                <a:pos x="GluePoint283X" y="GluePoint283Y"/>
                              </a:cxn>
                              <a:cxn ang="0">
                                <a:pos x="GluePoint284X" y="GluePoint284Y"/>
                              </a:cxn>
                              <a:cxn ang="0">
                                <a:pos x="GluePoint285X" y="GluePoint285Y"/>
                              </a:cxn>
                              <a:cxn ang="0">
                                <a:pos x="GluePoint286X" y="GluePoint286Y"/>
                              </a:cxn>
                              <a:cxn ang="0">
                                <a:pos x="GluePoint287X" y="GluePoint287Y"/>
                              </a:cxn>
                              <a:cxn ang="0">
                                <a:pos x="GluePoint288X" y="GluePoint288Y"/>
                              </a:cxn>
                              <a:cxn ang="0">
                                <a:pos x="GluePoint289X" y="GluePoint289Y"/>
                              </a:cxn>
                              <a:cxn ang="0">
                                <a:pos x="GluePoint290X" y="GluePoint290Y"/>
                              </a:cxn>
                              <a:cxn ang="0">
                                <a:pos x="GluePoint291X" y="GluePoint291Y"/>
                              </a:cxn>
                              <a:cxn ang="0">
                                <a:pos x="GluePoint292X" y="GluePoint292Y"/>
                              </a:cxn>
                              <a:cxn ang="0">
                                <a:pos x="GluePoint293X" y="GluePoint293Y"/>
                              </a:cxn>
                              <a:cxn ang="0">
                                <a:pos x="GluePoint294X" y="GluePoint294Y"/>
                              </a:cxn>
                              <a:cxn ang="0">
                                <a:pos x="GluePoint295X" y="GluePoint295Y"/>
                              </a:cxn>
                              <a:cxn ang="0">
                                <a:pos x="GluePoint296X" y="GluePoint296Y"/>
                              </a:cxn>
                              <a:cxn ang="0">
                                <a:pos x="GluePoint297X" y="GluePoint297Y"/>
                              </a:cxn>
                              <a:cxn ang="0">
                                <a:pos x="GluePoint298X" y="GluePoint298Y"/>
                              </a:cxn>
                              <a:cxn ang="0">
                                <a:pos x="GluePoint299X" y="GluePoint299Y"/>
                              </a:cxn>
                              <a:cxn ang="0">
                                <a:pos x="GluePoint300X" y="GluePoint300Y"/>
                              </a:cxn>
                              <a:cxn ang="0">
                                <a:pos x="GluePoint301X" y="GluePoint301Y"/>
                              </a:cxn>
                              <a:cxn ang="0">
                                <a:pos x="GluePoint302X" y="GluePoint302Y"/>
                              </a:cxn>
                              <a:cxn ang="0">
                                <a:pos x="GluePoint303X" y="GluePoint303Y"/>
                              </a:cxn>
                              <a:cxn ang="0">
                                <a:pos x="GluePoint304X" y="GluePoint304Y"/>
                              </a:cxn>
                              <a:cxn ang="0">
                                <a:pos x="GluePoint305X" y="GluePoint305Y"/>
                              </a:cxn>
                              <a:cxn ang="0">
                                <a:pos x="GluePoint306X" y="GluePoint306Y"/>
                              </a:cxn>
                              <a:cxn ang="0">
                                <a:pos x="GluePoint307X" y="GluePoint307Y"/>
                              </a:cxn>
                              <a:cxn ang="0">
                                <a:pos x="GluePoint308X" y="GluePoint308Y"/>
                              </a:cxn>
                              <a:cxn ang="0">
                                <a:pos x="GluePoint309X" y="GluePoint309Y"/>
                              </a:cxn>
                              <a:cxn ang="0">
                                <a:pos x="GluePoint310X" y="GluePoint310Y"/>
                              </a:cxn>
                              <a:cxn ang="0">
                                <a:pos x="GluePoint311X" y="GluePoint311Y"/>
                              </a:cxn>
                              <a:cxn ang="0">
                                <a:pos x="GluePoint312X" y="GluePoint312Y"/>
                              </a:cxn>
                              <a:cxn ang="0">
                                <a:pos x="GluePoint313X" y="GluePoint313Y"/>
                              </a:cxn>
                              <a:cxn ang="0">
                                <a:pos x="GluePoint314X" y="GluePoint314Y"/>
                              </a:cxn>
                              <a:cxn ang="0">
                                <a:pos x="GluePoint315X" y="GluePoint315Y"/>
                              </a:cxn>
                              <a:cxn ang="0">
                                <a:pos x="GluePoint316X" y="GluePoint316Y"/>
                              </a:cxn>
                              <a:cxn ang="0">
                                <a:pos x="GluePoint317X" y="GluePoint317Y"/>
                              </a:cxn>
                              <a:cxn ang="0">
                                <a:pos x="GluePoint318X" y="GluePoint318Y"/>
                              </a:cxn>
                              <a:cxn ang="0">
                                <a:pos x="GluePoint319X" y="GluePoint319Y"/>
                              </a:cxn>
                              <a:cxn ang="0">
                                <a:pos x="GluePoint320X" y="GluePoint320Y"/>
                              </a:cxn>
                              <a:cxn ang="0">
                                <a:pos x="GluePoint321X" y="GluePoint321Y"/>
                              </a:cxn>
                              <a:cxn ang="0">
                                <a:pos x="GluePoint322X" y="GluePoint322Y"/>
                              </a:cxn>
                              <a:cxn ang="0">
                                <a:pos x="GluePoint323X" y="GluePoint323Y"/>
                              </a:cxn>
                              <a:cxn ang="0">
                                <a:pos x="GluePoint324X" y="GluePoint324Y"/>
                              </a:cxn>
                              <a:cxn ang="0">
                                <a:pos x="GluePoint325X" y="GluePoint325Y"/>
                              </a:cxn>
                              <a:cxn ang="0">
                                <a:pos x="GluePoint326X" y="GluePoint326Y"/>
                              </a:cxn>
                              <a:cxn ang="0">
                                <a:pos x="GluePoint327X" y="GluePoint327Y"/>
                              </a:cxn>
                              <a:cxn ang="0">
                                <a:pos x="GluePoint328X" y="GluePoint328Y"/>
                              </a:cxn>
                              <a:cxn ang="0">
                                <a:pos x="GluePoint329X" y="GluePoint329Y"/>
                              </a:cxn>
                              <a:cxn ang="0">
                                <a:pos x="GluePoint330X" y="GluePoint330Y"/>
                              </a:cxn>
                              <a:cxn ang="0">
                                <a:pos x="GluePoint331X" y="GluePoint331Y"/>
                              </a:cxn>
                              <a:cxn ang="0">
                                <a:pos x="GluePoint332X" y="GluePoint332Y"/>
                              </a:cxn>
                              <a:cxn ang="0">
                                <a:pos x="GluePoint333X" y="GluePoint333Y"/>
                              </a:cxn>
                              <a:cxn ang="0">
                                <a:pos x="GluePoint334X" y="GluePoint334Y"/>
                              </a:cxn>
                              <a:cxn ang="0">
                                <a:pos x="GluePoint335X" y="GluePoint335Y"/>
                              </a:cxn>
                              <a:cxn ang="0">
                                <a:pos x="GluePoint336X" y="GluePoint336Y"/>
                              </a:cxn>
                              <a:cxn ang="0">
                                <a:pos x="GluePoint337X" y="GluePoint337Y"/>
                              </a:cxn>
                              <a:cxn ang="0">
                                <a:pos x="GluePoint338X" y="GluePoint338Y"/>
                              </a:cxn>
                              <a:cxn ang="0">
                                <a:pos x="GluePoint339X" y="GluePoint339Y"/>
                              </a:cxn>
                              <a:cxn ang="0">
                                <a:pos x="GluePoint340X" y="GluePoint340Y"/>
                              </a:cxn>
                              <a:cxn ang="0">
                                <a:pos x="GluePoint341X" y="GluePoint341Y"/>
                              </a:cxn>
                              <a:cxn ang="0">
                                <a:pos x="GluePoint342X" y="GluePoint342Y"/>
                              </a:cxn>
                              <a:cxn ang="0">
                                <a:pos x="GluePoint343X" y="GluePoint343Y"/>
                              </a:cxn>
                              <a:cxn ang="0">
                                <a:pos x="GluePoint344X" y="GluePoint344Y"/>
                              </a:cxn>
                              <a:cxn ang="0">
                                <a:pos x="GluePoint345X" y="GluePoint345Y"/>
                              </a:cxn>
                              <a:cxn ang="0">
                                <a:pos x="GluePoint346X" y="GluePoint346Y"/>
                              </a:cxn>
                              <a:cxn ang="0">
                                <a:pos x="GluePoint347X" y="GluePoint347Y"/>
                              </a:cxn>
                              <a:cxn ang="0">
                                <a:pos x="GluePoint348X" y="GluePoint348Y"/>
                              </a:cxn>
                              <a:cxn ang="0">
                                <a:pos x="GluePoint349X" y="GluePoint349Y"/>
                              </a:cxn>
                              <a:cxn ang="0">
                                <a:pos x="GluePoint350X" y="GluePoint350Y"/>
                              </a:cxn>
                              <a:cxn ang="0">
                                <a:pos x="GluePoint351X" y="GluePoint351Y"/>
                              </a:cxn>
                              <a:cxn ang="0">
                                <a:pos x="GluePoint352X" y="GluePoint352Y"/>
                              </a:cxn>
                              <a:cxn ang="0">
                                <a:pos x="GluePoint353X" y="GluePoint353Y"/>
                              </a:cxn>
                              <a:cxn ang="0">
                                <a:pos x="GluePoint354X" y="GluePoint354Y"/>
                              </a:cxn>
                              <a:cxn ang="0">
                                <a:pos x="GluePoint355X" y="GluePoint355Y"/>
                              </a:cxn>
                              <a:cxn ang="0">
                                <a:pos x="GluePoint356X" y="GluePoint356Y"/>
                              </a:cxn>
                              <a:cxn ang="0">
                                <a:pos x="GluePoint357X" y="GluePoint357Y"/>
                              </a:cxn>
                              <a:cxn ang="0">
                                <a:pos x="GluePoint358X" y="GluePoint358Y"/>
                              </a:cxn>
                              <a:cxn ang="0">
                                <a:pos x="GluePoint359X" y="GluePoint359Y"/>
                              </a:cxn>
                              <a:cxn ang="0">
                                <a:pos x="GluePoint360X" y="GluePoint360Y"/>
                              </a:cxn>
                              <a:cxn ang="0">
                                <a:pos x="GluePoint361X" y="GluePoint361Y"/>
                              </a:cxn>
                              <a:cxn ang="0">
                                <a:pos x="GluePoint362X" y="GluePoint362Y"/>
                              </a:cxn>
                              <a:cxn ang="0">
                                <a:pos x="GluePoint363X" y="GluePoint363Y"/>
                              </a:cxn>
                              <a:cxn ang="0">
                                <a:pos x="GluePoint364X" y="GluePoint364Y"/>
                              </a:cxn>
                              <a:cxn ang="0">
                                <a:pos x="GluePoint365X" y="GluePoint365Y"/>
                              </a:cxn>
                              <a:cxn ang="0">
                                <a:pos x="GluePoint366X" y="GluePoint366Y"/>
                              </a:cxn>
                              <a:cxn ang="0">
                                <a:pos x="GluePoint367X" y="GluePoint367Y"/>
                              </a:cxn>
                              <a:cxn ang="0">
                                <a:pos x="GluePoint368X" y="GluePoint368Y"/>
                              </a:cxn>
                              <a:cxn ang="0">
                                <a:pos x="GluePoint369X" y="GluePoint369Y"/>
                              </a:cxn>
                              <a:cxn ang="0">
                                <a:pos x="GluePoint370X" y="GluePoint370Y"/>
                              </a:cxn>
                              <a:cxn ang="0">
                                <a:pos x="GluePoint371X" y="GluePoint371Y"/>
                              </a:cxn>
                              <a:cxn ang="0">
                                <a:pos x="GluePoint372X" y="GluePoint372Y"/>
                              </a:cxn>
                              <a:cxn ang="0">
                                <a:pos x="GluePoint373X" y="GluePoint373Y"/>
                              </a:cxn>
                              <a:cxn ang="0">
                                <a:pos x="GluePoint374X" y="GluePoint374Y"/>
                              </a:cxn>
                              <a:cxn ang="0">
                                <a:pos x="GluePoint375X" y="GluePoint375Y"/>
                              </a:cxn>
                              <a:cxn ang="0">
                                <a:pos x="GluePoint376X" y="GluePoint376Y"/>
                              </a:cxn>
                              <a:cxn ang="0">
                                <a:pos x="GluePoint377X" y="GluePoint377Y"/>
                              </a:cxn>
                              <a:cxn ang="0">
                                <a:pos x="GluePoint378X" y="GluePoint378Y"/>
                              </a:cxn>
                              <a:cxn ang="0">
                                <a:pos x="GluePoint379X" y="GluePoint379Y"/>
                              </a:cxn>
                              <a:cxn ang="0">
                                <a:pos x="GluePoint380X" y="GluePoint380Y"/>
                              </a:cxn>
                              <a:cxn ang="0">
                                <a:pos x="GluePoint381X" y="GluePoint381Y"/>
                              </a:cxn>
                              <a:cxn ang="0">
                                <a:pos x="GluePoint382X" y="GluePoint382Y"/>
                              </a:cxn>
                              <a:cxn ang="0">
                                <a:pos x="GluePoint383X" y="GluePoint383Y"/>
                              </a:cxn>
                              <a:cxn ang="0">
                                <a:pos x="GluePoint384X" y="GluePoint384Y"/>
                              </a:cxn>
                              <a:cxn ang="0">
                                <a:pos x="GluePoint385X" y="GluePoint385Y"/>
                              </a:cxn>
                              <a:cxn ang="0">
                                <a:pos x="GluePoint386X" y="GluePoint386Y"/>
                              </a:cxn>
                              <a:cxn ang="0">
                                <a:pos x="GluePoint387X" y="GluePoint387Y"/>
                              </a:cxn>
                              <a:cxn ang="0">
                                <a:pos x="GluePoint388X" y="GluePoint388Y"/>
                              </a:cxn>
                              <a:cxn ang="0">
                                <a:pos x="GluePoint389X" y="GluePoint389Y"/>
                              </a:cxn>
                              <a:cxn ang="0">
                                <a:pos x="GluePoint390X" y="GluePoint390Y"/>
                              </a:cxn>
                              <a:cxn ang="0">
                                <a:pos x="GluePoint391X" y="GluePoint391Y"/>
                              </a:cxn>
                              <a:cxn ang="0">
                                <a:pos x="GluePoint392X" y="GluePoint392Y"/>
                              </a:cxn>
                              <a:cxn ang="0">
                                <a:pos x="GluePoint393X" y="GluePoint393Y"/>
                              </a:cxn>
                              <a:cxn ang="0">
                                <a:pos x="GluePoint394X" y="GluePoint394Y"/>
                              </a:cxn>
                              <a:cxn ang="0">
                                <a:pos x="GluePoint395X" y="GluePoint395Y"/>
                              </a:cxn>
                              <a:cxn ang="0">
                                <a:pos x="GluePoint396X" y="GluePoint396Y"/>
                              </a:cxn>
                              <a:cxn ang="0">
                                <a:pos x="GluePoint397X" y="GluePoint397Y"/>
                              </a:cxn>
                              <a:cxn ang="0">
                                <a:pos x="GluePoint398X" y="GluePoint398Y"/>
                              </a:cxn>
                              <a:cxn ang="0">
                                <a:pos x="GluePoint399X" y="GluePoint399Y"/>
                              </a:cxn>
                              <a:cxn ang="0">
                                <a:pos x="GluePoint400X" y="GluePoint400Y"/>
                              </a:cxn>
                              <a:cxn ang="0">
                                <a:pos x="GluePoint401X" y="GluePoint401Y"/>
                              </a:cxn>
                              <a:cxn ang="0">
                                <a:pos x="GluePoint402X" y="GluePoint402Y"/>
                              </a:cxn>
                              <a:cxn ang="0">
                                <a:pos x="GluePoint403X" y="GluePoint403Y"/>
                              </a:cxn>
                              <a:cxn ang="0">
                                <a:pos x="GluePoint404X" y="GluePoint404Y"/>
                              </a:cxn>
                              <a:cxn ang="0">
                                <a:pos x="GluePoint405X" y="GluePoint405Y"/>
                              </a:cxn>
                              <a:cxn ang="0">
                                <a:pos x="GluePoint406X" y="GluePoint406Y"/>
                              </a:cxn>
                              <a:cxn ang="0">
                                <a:pos x="GluePoint407X" y="GluePoint407Y"/>
                              </a:cxn>
                              <a:cxn ang="0">
                                <a:pos x="GluePoint408X" y="GluePoint408Y"/>
                              </a:cxn>
                              <a:cxn ang="0">
                                <a:pos x="GluePoint409X" y="GluePoint409Y"/>
                              </a:cxn>
                              <a:cxn ang="0">
                                <a:pos x="GluePoint410X" y="GluePoint410Y"/>
                              </a:cxn>
                              <a:cxn ang="0">
                                <a:pos x="GluePoint411X" y="GluePoint411Y"/>
                              </a:cxn>
                              <a:cxn ang="0">
                                <a:pos x="GluePoint412X" y="GluePoint412Y"/>
                              </a:cxn>
                              <a:cxn ang="0">
                                <a:pos x="GluePoint413X" y="GluePoint413Y"/>
                              </a:cxn>
                              <a:cxn ang="0">
                                <a:pos x="GluePoint414X" y="GluePoint414Y"/>
                              </a:cxn>
                              <a:cxn ang="0">
                                <a:pos x="GluePoint415X" y="GluePoint415Y"/>
                              </a:cxn>
                              <a:cxn ang="0">
                                <a:pos x="GluePoint416X" y="GluePoint416Y"/>
                              </a:cxn>
                              <a:cxn ang="0">
                                <a:pos x="GluePoint417X" y="GluePoint417Y"/>
                              </a:cxn>
                              <a:cxn ang="0">
                                <a:pos x="GluePoint418X" y="GluePoint418Y"/>
                              </a:cxn>
                              <a:cxn ang="0">
                                <a:pos x="GluePoint419X" y="GluePoint419Y"/>
                              </a:cxn>
                              <a:cxn ang="0">
                                <a:pos x="GluePoint420X" y="GluePoint420Y"/>
                              </a:cxn>
                              <a:cxn ang="0">
                                <a:pos x="GluePoint421X" y="GluePoint421Y"/>
                              </a:cxn>
                              <a:cxn ang="0">
                                <a:pos x="GluePoint422X" y="GluePoint422Y"/>
                              </a:cxn>
                              <a:cxn ang="0">
                                <a:pos x="GluePoint423X" y="GluePoint423Y"/>
                              </a:cxn>
                              <a:cxn ang="0">
                                <a:pos x="GluePoint424X" y="GluePoint424Y"/>
                              </a:cxn>
                              <a:cxn ang="0">
                                <a:pos x="GluePoint425X" y="GluePoint425Y"/>
                              </a:cxn>
                              <a:cxn ang="0">
                                <a:pos x="GluePoint426X" y="GluePoint426Y"/>
                              </a:cxn>
                              <a:cxn ang="0">
                                <a:pos x="GluePoint427X" y="GluePoint427Y"/>
                              </a:cxn>
                              <a:cxn ang="0">
                                <a:pos x="GluePoint428X" y="GluePoint428Y"/>
                              </a:cxn>
                              <a:cxn ang="0">
                                <a:pos x="GluePoint429X" y="GluePoint429Y"/>
                              </a:cxn>
                              <a:cxn ang="0">
                                <a:pos x="GluePoint430X" y="GluePoint430Y"/>
                              </a:cxn>
                              <a:cxn ang="0">
                                <a:pos x="GluePoint431X" y="GluePoint431Y"/>
                              </a:cxn>
                              <a:cxn ang="0">
                                <a:pos x="GluePoint432X" y="GluePoint432Y"/>
                              </a:cxn>
                              <a:cxn ang="0">
                                <a:pos x="GluePoint433X" y="GluePoint433Y"/>
                              </a:cxn>
                              <a:cxn ang="0">
                                <a:pos x="GluePoint434X" y="GluePoint434Y"/>
                              </a:cxn>
                              <a:cxn ang="0">
                                <a:pos x="GluePoint435X" y="GluePoint435Y"/>
                              </a:cxn>
                              <a:cxn ang="0">
                                <a:pos x="GluePoint436X" y="GluePoint436Y"/>
                              </a:cxn>
                              <a:cxn ang="0">
                                <a:pos x="GluePoint437X" y="GluePoint437Y"/>
                              </a:cxn>
                              <a:cxn ang="0">
                                <a:pos x="GluePoint438X" y="GluePoint438Y"/>
                              </a:cxn>
                              <a:cxn ang="0">
                                <a:pos x="GluePoint439X" y="GluePoint439Y"/>
                              </a:cxn>
                              <a:cxn ang="0">
                                <a:pos x="GluePoint440X" y="GluePoint440Y"/>
                              </a:cxn>
                              <a:cxn ang="0">
                                <a:pos x="GluePoint441X" y="GluePoint441Y"/>
                              </a:cxn>
                              <a:cxn ang="0">
                                <a:pos x="GluePoint442X" y="GluePoint442Y"/>
                              </a:cxn>
                              <a:cxn ang="0">
                                <a:pos x="GluePoint443X" y="GluePoint443Y"/>
                              </a:cxn>
                              <a:cxn ang="0">
                                <a:pos x="GluePoint444X" y="GluePoint444Y"/>
                              </a:cxn>
                              <a:cxn ang="0">
                                <a:pos x="GluePoint445X" y="GluePoint445Y"/>
                              </a:cxn>
                              <a:cxn ang="0">
                                <a:pos x="GluePoint446X" y="GluePoint446Y"/>
                              </a:cxn>
                              <a:cxn ang="0">
                                <a:pos x="GluePoint447X" y="GluePoint447Y"/>
                              </a:cxn>
                              <a:cxn ang="0">
                                <a:pos x="GluePoint448X" y="GluePoint448Y"/>
                              </a:cxn>
                              <a:cxn ang="0">
                                <a:pos x="GluePoint449X" y="GluePoint449Y"/>
                              </a:cxn>
                              <a:cxn ang="0">
                                <a:pos x="GluePoint450X" y="GluePoint450Y"/>
                              </a:cxn>
                              <a:cxn ang="0">
                                <a:pos x="GluePoint451X" y="GluePoint451Y"/>
                              </a:cxn>
                              <a:cxn ang="0">
                                <a:pos x="GluePoint452X" y="GluePoint452Y"/>
                              </a:cxn>
                              <a:cxn ang="0">
                                <a:pos x="GluePoint453X" y="GluePoint453Y"/>
                              </a:cxn>
                              <a:cxn ang="0">
                                <a:pos x="GluePoint454X" y="GluePoint454Y"/>
                              </a:cxn>
                              <a:cxn ang="0">
                                <a:pos x="GluePoint455X" y="GluePoint455Y"/>
                              </a:cxn>
                              <a:cxn ang="0">
                                <a:pos x="GluePoint456X" y="GluePoint456Y"/>
                              </a:cxn>
                              <a:cxn ang="0">
                                <a:pos x="GluePoint457X" y="GluePoint457Y"/>
                              </a:cxn>
                              <a:cxn ang="0">
                                <a:pos x="GluePoint458X" y="GluePoint458Y"/>
                              </a:cxn>
                              <a:cxn ang="0">
                                <a:pos x="GluePoint459X" y="GluePoint459Y"/>
                              </a:cxn>
                              <a:cxn ang="0">
                                <a:pos x="GluePoint460X" y="GluePoint460Y"/>
                              </a:cxn>
                              <a:cxn ang="0">
                                <a:pos x="GluePoint461X" y="GluePoint461Y"/>
                              </a:cxn>
                              <a:cxn ang="0">
                                <a:pos x="GluePoint462X" y="GluePoint462Y"/>
                              </a:cxn>
                              <a:cxn ang="0">
                                <a:pos x="GluePoint463X" y="GluePoint463Y"/>
                              </a:cxn>
                              <a:cxn ang="0">
                                <a:pos x="GluePoint464X" y="GluePoint464Y"/>
                              </a:cxn>
                              <a:cxn ang="0">
                                <a:pos x="GluePoint465X" y="GluePoint465Y"/>
                              </a:cxn>
                              <a:cxn ang="0">
                                <a:pos x="GluePoint466X" y="GluePoint466Y"/>
                              </a:cxn>
                              <a:cxn ang="0">
                                <a:pos x="GluePoint467X" y="GluePoint467Y"/>
                              </a:cxn>
                              <a:cxn ang="0">
                                <a:pos x="GluePoint468X" y="GluePoint468Y"/>
                              </a:cxn>
                              <a:cxn ang="0">
                                <a:pos x="GluePoint469X" y="GluePoint469Y"/>
                              </a:cxn>
                              <a:cxn ang="0">
                                <a:pos x="GluePoint470X" y="GluePoint470Y"/>
                              </a:cxn>
                              <a:cxn ang="0">
                                <a:pos x="GluePoint471X" y="GluePoint471Y"/>
                              </a:cxn>
                              <a:cxn ang="0">
                                <a:pos x="GluePoint472X" y="GluePoint472Y"/>
                              </a:cxn>
                              <a:cxn ang="0">
                                <a:pos x="GluePoint473X" y="GluePoint473Y"/>
                              </a:cxn>
                              <a:cxn ang="0">
                                <a:pos x="GluePoint474X" y="GluePoint474Y"/>
                              </a:cxn>
                              <a:cxn ang="0">
                                <a:pos x="GluePoint475X" y="GluePoint475Y"/>
                              </a:cxn>
                              <a:cxn ang="0">
                                <a:pos x="GluePoint476X" y="GluePoint476Y"/>
                              </a:cxn>
                              <a:cxn ang="0">
                                <a:pos x="GluePoint477X" y="GluePoint477Y"/>
                              </a:cxn>
                              <a:cxn ang="0">
                                <a:pos x="GluePoint478X" y="GluePoint478Y"/>
                              </a:cxn>
                              <a:cxn ang="0">
                                <a:pos x="GluePoint479X" y="GluePoint479Y"/>
                              </a:cxn>
                              <a:cxn ang="0">
                                <a:pos x="GluePoint480X" y="GluePoint480Y"/>
                              </a:cxn>
                              <a:cxn ang="0">
                                <a:pos x="GluePoint481X" y="GluePoint481Y"/>
                              </a:cxn>
                              <a:cxn ang="0">
                                <a:pos x="GluePoint482X" y="GluePoint482Y"/>
                              </a:cxn>
                              <a:cxn ang="0">
                                <a:pos x="GluePoint483X" y="GluePoint483Y"/>
                              </a:cxn>
                              <a:cxn ang="0">
                                <a:pos x="GluePoint484X" y="GluePoint484Y"/>
                              </a:cxn>
                              <a:cxn ang="0">
                                <a:pos x="GluePoint485X" y="GluePoint485Y"/>
                              </a:cxn>
                              <a:cxn ang="0">
                                <a:pos x="GluePoint486X" y="GluePoint486Y"/>
                              </a:cxn>
                              <a:cxn ang="0">
                                <a:pos x="GluePoint487X" y="GluePoint487Y"/>
                              </a:cxn>
                              <a:cxn ang="0">
                                <a:pos x="GluePoint488X" y="GluePoint488Y"/>
                              </a:cxn>
                              <a:cxn ang="0">
                                <a:pos x="GluePoint489X" y="GluePoint489Y"/>
                              </a:cxn>
                              <a:cxn ang="0">
                                <a:pos x="GluePoint490X" y="GluePoint490Y"/>
                              </a:cxn>
                              <a:cxn ang="0">
                                <a:pos x="GluePoint491X" y="GluePoint491Y"/>
                              </a:cxn>
                              <a:cxn ang="0">
                                <a:pos x="GluePoint492X" y="GluePoint492Y"/>
                              </a:cxn>
                              <a:cxn ang="0">
                                <a:pos x="GluePoint493X" y="GluePoint493Y"/>
                              </a:cxn>
                              <a:cxn ang="0">
                                <a:pos x="GluePoint494X" y="GluePoint494Y"/>
                              </a:cxn>
                              <a:cxn ang="0">
                                <a:pos x="GluePoint495X" y="GluePoint495Y"/>
                              </a:cxn>
                              <a:cxn ang="0">
                                <a:pos x="GluePoint496X" y="GluePoint496Y"/>
                              </a:cxn>
                              <a:cxn ang="0">
                                <a:pos x="GluePoint497X" y="GluePoint497Y"/>
                              </a:cxn>
                              <a:cxn ang="0">
                                <a:pos x="GluePoint498X" y="GluePoint498Y"/>
                              </a:cxn>
                              <a:cxn ang="0">
                                <a:pos x="GluePoint499X" y="GluePoint499Y"/>
                              </a:cxn>
                              <a:cxn ang="0">
                                <a:pos x="GluePoint500X" y="GluePoint500Y"/>
                              </a:cxn>
                              <a:cxn ang="0">
                                <a:pos x="GluePoint501X" y="GluePoint501Y"/>
                              </a:cxn>
                              <a:cxn ang="0">
                                <a:pos x="GluePoint502X" y="GluePoint502Y"/>
                              </a:cxn>
                              <a:cxn ang="0">
                                <a:pos x="GluePoint503X" y="GluePoint503Y"/>
                              </a:cxn>
                              <a:cxn ang="0">
                                <a:pos x="GluePoint504X" y="GluePoint504Y"/>
                              </a:cxn>
                              <a:cxn ang="0">
                                <a:pos x="GluePoint505X" y="GluePoint505Y"/>
                              </a:cxn>
                              <a:cxn ang="0">
                                <a:pos x="GluePoint506X" y="GluePoint506Y"/>
                              </a:cxn>
                              <a:cxn ang="0">
                                <a:pos x="GluePoint507X" y="GluePoint507Y"/>
                              </a:cxn>
                              <a:cxn ang="0">
                                <a:pos x="GluePoint508X" y="GluePoint508Y"/>
                              </a:cxn>
                              <a:cxn ang="0">
                                <a:pos x="GluePoint509X" y="GluePoint509Y"/>
                              </a:cxn>
                              <a:cxn ang="0">
                                <a:pos x="GluePoint510X" y="GluePoint510Y"/>
                              </a:cxn>
                              <a:cxn ang="0">
                                <a:pos x="GluePoint511X" y="GluePoint511Y"/>
                              </a:cxn>
                              <a:cxn ang="0">
                                <a:pos x="GluePoint512X" y="GluePoint512Y"/>
                              </a:cxn>
                              <a:cxn ang="0">
                                <a:pos x="GluePoint513X" y="GluePoint513Y"/>
                              </a:cxn>
                              <a:cxn ang="0">
                                <a:pos x="GluePoint514X" y="GluePoint514Y"/>
                              </a:cxn>
                              <a:cxn ang="0">
                                <a:pos x="GluePoint515X" y="GluePoint515Y"/>
                              </a:cxn>
                              <a:cxn ang="0">
                                <a:pos x="GluePoint516X" y="GluePoint516Y"/>
                              </a:cxn>
                              <a:cxn ang="0">
                                <a:pos x="GluePoint517X" y="GluePoint517Y"/>
                              </a:cxn>
                              <a:cxn ang="0">
                                <a:pos x="GluePoint518X" y="GluePoint518Y"/>
                              </a:cxn>
                              <a:cxn ang="0">
                                <a:pos x="GluePoint519X" y="GluePoint519Y"/>
                              </a:cxn>
                              <a:cxn ang="0">
                                <a:pos x="GluePoint520X" y="GluePoint520Y"/>
                              </a:cxn>
                              <a:cxn ang="0">
                                <a:pos x="GluePoint521X" y="GluePoint521Y"/>
                              </a:cxn>
                              <a:cxn ang="0">
                                <a:pos x="GluePoint522X" y="GluePoint522Y"/>
                              </a:cxn>
                              <a:cxn ang="0">
                                <a:pos x="GluePoint523X" y="GluePoint523Y"/>
                              </a:cxn>
                              <a:cxn ang="0">
                                <a:pos x="GluePoint524X" y="GluePoint524Y"/>
                              </a:cxn>
                              <a:cxn ang="0">
                                <a:pos x="GluePoint525X" y="GluePoint525Y"/>
                              </a:cxn>
                              <a:cxn ang="0">
                                <a:pos x="GluePoint526X" y="GluePoint526Y"/>
                              </a:cxn>
                              <a:cxn ang="0">
                                <a:pos x="GluePoint527X" y="GluePoint527Y"/>
                              </a:cxn>
                              <a:cxn ang="0">
                                <a:pos x="GluePoint528X" y="GluePoint528Y"/>
                              </a:cxn>
                              <a:cxn ang="0">
                                <a:pos x="GluePoint529X" y="GluePoint529Y"/>
                              </a:cxn>
                              <a:cxn ang="0">
                                <a:pos x="GluePoint530X" y="GluePoint530Y"/>
                              </a:cxn>
                              <a:cxn ang="0">
                                <a:pos x="GluePoint531X" y="GluePoint531Y"/>
                              </a:cxn>
                              <a:cxn ang="0">
                                <a:pos x="GluePoint532X" y="GluePoint532Y"/>
                              </a:cxn>
                              <a:cxn ang="0">
                                <a:pos x="GluePoint533X" y="GluePoint533Y"/>
                              </a:cxn>
                              <a:cxn ang="0">
                                <a:pos x="GluePoint534X" y="GluePoint534Y"/>
                              </a:cxn>
                              <a:cxn ang="0">
                                <a:pos x="GluePoint535X" y="GluePoint535Y"/>
                              </a:cxn>
                              <a:cxn ang="0">
                                <a:pos x="GluePoint536X" y="GluePoint536Y"/>
                              </a:cxn>
                              <a:cxn ang="0">
                                <a:pos x="GluePoint537X" y="GluePoint537Y"/>
                              </a:cxn>
                              <a:cxn ang="0">
                                <a:pos x="GluePoint538X" y="GluePoint538Y"/>
                              </a:cxn>
                              <a:cxn ang="0">
                                <a:pos x="GluePoint539X" y="GluePoint539Y"/>
                              </a:cxn>
                              <a:cxn ang="0">
                                <a:pos x="GluePoint540X" y="GluePoint540Y"/>
                              </a:cxn>
                              <a:cxn ang="0">
                                <a:pos x="GluePoint541X" y="GluePoint541Y"/>
                              </a:cxn>
                              <a:cxn ang="0">
                                <a:pos x="GluePoint542X" y="GluePoint542Y"/>
                              </a:cxn>
                              <a:cxn ang="0">
                                <a:pos x="GluePoint543X" y="GluePoint543Y"/>
                              </a:cxn>
                              <a:cxn ang="0">
                                <a:pos x="GluePoint544X" y="GluePoint544Y"/>
                              </a:cxn>
                              <a:cxn ang="0">
                                <a:pos x="GluePoint545X" y="GluePoint545Y"/>
                              </a:cxn>
                              <a:cxn ang="0">
                                <a:pos x="GluePoint546X" y="GluePoint546Y"/>
                              </a:cxn>
                              <a:cxn ang="0">
                                <a:pos x="GluePoint547X" y="GluePoint547Y"/>
                              </a:cxn>
                              <a:cxn ang="0">
                                <a:pos x="GluePoint548X" y="GluePoint548Y"/>
                              </a:cxn>
                              <a:cxn ang="0">
                                <a:pos x="GluePoint549X" y="GluePoint549Y"/>
                              </a:cxn>
                              <a:cxn ang="0">
                                <a:pos x="GluePoint550X" y="GluePoint550Y"/>
                              </a:cxn>
                              <a:cxn ang="0">
                                <a:pos x="GluePoint551X" y="GluePoint551Y"/>
                              </a:cxn>
                              <a:cxn ang="0">
                                <a:pos x="GluePoint552X" y="GluePoint552Y"/>
                              </a:cxn>
                              <a:cxn ang="0">
                                <a:pos x="GluePoint553X" y="GluePoint553Y"/>
                              </a:cxn>
                              <a:cxn ang="0">
                                <a:pos x="GluePoint554X" y="GluePoint554Y"/>
                              </a:cxn>
                              <a:cxn ang="0">
                                <a:pos x="GluePoint555X" y="GluePoint555Y"/>
                              </a:cxn>
                              <a:cxn ang="0">
                                <a:pos x="GluePoint556X" y="GluePoint556Y"/>
                              </a:cxn>
                              <a:cxn ang="0">
                                <a:pos x="GluePoint557X" y="GluePoint557Y"/>
                              </a:cxn>
                              <a:cxn ang="0">
                                <a:pos x="GluePoint558X" y="GluePoint558Y"/>
                              </a:cxn>
                              <a:cxn ang="0">
                                <a:pos x="GluePoint559X" y="GluePoint559Y"/>
                              </a:cxn>
                              <a:cxn ang="0">
                                <a:pos x="GluePoint560X" y="GluePoint560Y"/>
                              </a:cxn>
                              <a:cxn ang="0">
                                <a:pos x="GluePoint561X" y="GluePoint561Y"/>
                              </a:cxn>
                              <a:cxn ang="0">
                                <a:pos x="GluePoint562X" y="GluePoint562Y"/>
                              </a:cxn>
                              <a:cxn ang="0">
                                <a:pos x="GluePoint563X" y="GluePoint563Y"/>
                              </a:cxn>
                              <a:cxn ang="0">
                                <a:pos x="GluePoint564X" y="GluePoint564Y"/>
                              </a:cxn>
                              <a:cxn ang="0">
                                <a:pos x="GluePoint565X" y="GluePoint565Y"/>
                              </a:cxn>
                              <a:cxn ang="0">
                                <a:pos x="GluePoint566X" y="GluePoint566Y"/>
                              </a:cxn>
                              <a:cxn ang="0">
                                <a:pos x="GluePoint567X" y="GluePoint567Y"/>
                              </a:cxn>
                              <a:cxn ang="0">
                                <a:pos x="GluePoint568X" y="GluePoint568Y"/>
                              </a:cxn>
                              <a:cxn ang="0">
                                <a:pos x="GluePoint569X" y="GluePoint569Y"/>
                              </a:cxn>
                              <a:cxn ang="0">
                                <a:pos x="GluePoint570X" y="GluePoint570Y"/>
                              </a:cxn>
                              <a:cxn ang="0">
                                <a:pos x="GluePoint571X" y="GluePoint571Y"/>
                              </a:cxn>
                              <a:cxn ang="0">
                                <a:pos x="GluePoint572X" y="GluePoint572Y"/>
                              </a:cxn>
                              <a:cxn ang="0">
                                <a:pos x="GluePoint573X" y="GluePoint573Y"/>
                              </a:cxn>
                              <a:cxn ang="0">
                                <a:pos x="GluePoint574X" y="GluePoint574Y"/>
                              </a:cxn>
                              <a:cxn ang="0">
                                <a:pos x="GluePoint575X" y="GluePoint575Y"/>
                              </a:cxn>
                              <a:cxn ang="0">
                                <a:pos x="GluePoint576X" y="GluePoint576Y"/>
                              </a:cxn>
                              <a:cxn ang="0">
                                <a:pos x="GluePoint577X" y="GluePoint577Y"/>
                              </a:cxn>
                              <a:cxn ang="0">
                                <a:pos x="GluePoint578X" y="GluePoint578Y"/>
                              </a:cxn>
                              <a:cxn ang="0">
                                <a:pos x="GluePoint579X" y="GluePoint579Y"/>
                              </a:cxn>
                              <a:cxn ang="0">
                                <a:pos x="GluePoint580X" y="GluePoint580Y"/>
                              </a:cxn>
                              <a:cxn ang="0">
                                <a:pos x="GluePoint581X" y="GluePoint581Y"/>
                              </a:cxn>
                              <a:cxn ang="0">
                                <a:pos x="GluePoint582X" y="GluePoint582Y"/>
                              </a:cxn>
                              <a:cxn ang="0">
                                <a:pos x="GluePoint583X" y="GluePoint583Y"/>
                              </a:cxn>
                              <a:cxn ang="0">
                                <a:pos x="GluePoint584X" y="GluePoint584Y"/>
                              </a:cxn>
                              <a:cxn ang="0">
                                <a:pos x="GluePoint585X" y="GluePoint585Y"/>
                              </a:cxn>
                              <a:cxn ang="0">
                                <a:pos x="GluePoint586X" y="GluePoint586Y"/>
                              </a:cxn>
                              <a:cxn ang="0">
                                <a:pos x="GluePoint587X" y="GluePoint587Y"/>
                              </a:cxn>
                              <a:cxn ang="0">
                                <a:pos x="GluePoint588X" y="GluePoint588Y"/>
                              </a:cxn>
                              <a:cxn ang="0">
                                <a:pos x="GluePoint589X" y="GluePoint589Y"/>
                              </a:cxn>
                              <a:cxn ang="0">
                                <a:pos x="GluePoint590X" y="GluePoint590Y"/>
                              </a:cxn>
                              <a:cxn ang="0">
                                <a:pos x="GluePoint591X" y="GluePoint591Y"/>
                              </a:cxn>
                              <a:cxn ang="0">
                                <a:pos x="GluePoint592X" y="GluePoint592Y"/>
                              </a:cxn>
                              <a:cxn ang="0">
                                <a:pos x="GluePoint593X" y="GluePoint593Y"/>
                              </a:cxn>
                              <a:cxn ang="0">
                                <a:pos x="GluePoint594X" y="GluePoint594Y"/>
                              </a:cxn>
                              <a:cxn ang="0">
                                <a:pos x="GluePoint595X" y="GluePoint595Y"/>
                              </a:cxn>
                              <a:cxn ang="0">
                                <a:pos x="GluePoint596X" y="GluePoint596Y"/>
                              </a:cxn>
                              <a:cxn ang="0">
                                <a:pos x="GluePoint597X" y="GluePoint597Y"/>
                              </a:cxn>
                              <a:cxn ang="0">
                                <a:pos x="GluePoint598X" y="GluePoint598Y"/>
                              </a:cxn>
                              <a:cxn ang="0">
                                <a:pos x="GluePoint599X" y="GluePoint599Y"/>
                              </a:cxn>
                              <a:cxn ang="0">
                                <a:pos x="GluePoint600X" y="GluePoint600Y"/>
                              </a:cxn>
                              <a:cxn ang="0">
                                <a:pos x="GluePoint601X" y="GluePoint601Y"/>
                              </a:cxn>
                              <a:cxn ang="0">
                                <a:pos x="GluePoint602X" y="GluePoint602Y"/>
                              </a:cxn>
                              <a:cxn ang="0">
                                <a:pos x="GluePoint603X" y="GluePoint603Y"/>
                              </a:cxn>
                              <a:cxn ang="0">
                                <a:pos x="GluePoint604X" y="GluePoint604Y"/>
                              </a:cxn>
                              <a:cxn ang="0">
                                <a:pos x="GluePoint605X" y="GluePoint605Y"/>
                              </a:cxn>
                              <a:cxn ang="0">
                                <a:pos x="GluePoint606X" y="GluePoint606Y"/>
                              </a:cxn>
                              <a:cxn ang="0">
                                <a:pos x="GluePoint607X" y="GluePoint607Y"/>
                              </a:cxn>
                              <a:cxn ang="0">
                                <a:pos x="GluePoint608X" y="GluePoint608Y"/>
                              </a:cxn>
                              <a:cxn ang="0">
                                <a:pos x="GluePoint609X" y="GluePoint609Y"/>
                              </a:cxn>
                              <a:cxn ang="0">
                                <a:pos x="GluePoint610X" y="GluePoint610Y"/>
                              </a:cxn>
                              <a:cxn ang="0">
                                <a:pos x="GluePoint611X" y="GluePoint611Y"/>
                              </a:cxn>
                              <a:cxn ang="0">
                                <a:pos x="GluePoint612X" y="GluePoint612Y"/>
                              </a:cxn>
                              <a:cxn ang="0">
                                <a:pos x="GluePoint613X" y="GluePoint613Y"/>
                              </a:cxn>
                              <a:cxn ang="0">
                                <a:pos x="GluePoint614X" y="GluePoint614Y"/>
                              </a:cxn>
                              <a:cxn ang="0">
                                <a:pos x="GluePoint615X" y="GluePoint615Y"/>
                              </a:cxn>
                              <a:cxn ang="0">
                                <a:pos x="GluePoint616X" y="GluePoint616Y"/>
                              </a:cxn>
                              <a:cxn ang="0">
                                <a:pos x="GluePoint617X" y="GluePoint617Y"/>
                              </a:cxn>
                              <a:cxn ang="0">
                                <a:pos x="GluePoint618X" y="GluePoint618Y"/>
                              </a:cxn>
                              <a:cxn ang="0">
                                <a:pos x="GluePoint619X" y="GluePoint619Y"/>
                              </a:cxn>
                              <a:cxn ang="0">
                                <a:pos x="GluePoint620X" y="GluePoint620Y"/>
                              </a:cxn>
                              <a:cxn ang="0">
                                <a:pos x="GluePoint621X" y="GluePoint621Y"/>
                              </a:cxn>
                              <a:cxn ang="0">
                                <a:pos x="GluePoint622X" y="GluePoint622Y"/>
                              </a:cxn>
                              <a:cxn ang="0">
                                <a:pos x="GluePoint623X" y="GluePoint623Y"/>
                              </a:cxn>
                              <a:cxn ang="0">
                                <a:pos x="GluePoint624X" y="GluePoint624Y"/>
                              </a:cxn>
                              <a:cxn ang="0">
                                <a:pos x="GluePoint625X" y="GluePoint625Y"/>
                              </a:cxn>
                              <a:cxn ang="0">
                                <a:pos x="GluePoint626X" y="GluePoint626Y"/>
                              </a:cxn>
                              <a:cxn ang="0">
                                <a:pos x="GluePoint627X" y="GluePoint627Y"/>
                              </a:cxn>
                              <a:cxn ang="0">
                                <a:pos x="GluePoint628X" y="GluePoint628Y"/>
                              </a:cxn>
                              <a:cxn ang="0">
                                <a:pos x="GluePoint629X" y="GluePoint629Y"/>
                              </a:cxn>
                              <a:cxn ang="0">
                                <a:pos x="GluePoint630X" y="GluePoint630Y"/>
                              </a:cxn>
                              <a:cxn ang="0">
                                <a:pos x="GluePoint631X" y="GluePoint631Y"/>
                              </a:cxn>
                              <a:cxn ang="0">
                                <a:pos x="GluePoint632X" y="GluePoint632Y"/>
                              </a:cxn>
                              <a:cxn ang="0">
                                <a:pos x="GluePoint633X" y="GluePoint633Y"/>
                              </a:cxn>
                              <a:cxn ang="0">
                                <a:pos x="GluePoint634X" y="GluePoint634Y"/>
                              </a:cxn>
                              <a:cxn ang="0">
                                <a:pos x="GluePoint635X" y="GluePoint635Y"/>
                              </a:cxn>
                              <a:cxn ang="0">
                                <a:pos x="GluePoint636X" y="GluePoint636Y"/>
                              </a:cxn>
                              <a:cxn ang="0">
                                <a:pos x="GluePoint637X" y="GluePoint637Y"/>
                              </a:cxn>
                              <a:cxn ang="0">
                                <a:pos x="GluePoint638X" y="GluePoint638Y"/>
                              </a:cxn>
                              <a:cxn ang="0">
                                <a:pos x="GluePoint639X" y="GluePoint639Y"/>
                              </a:cxn>
                              <a:cxn ang="0">
                                <a:pos x="GluePoint640X" y="GluePoint640Y"/>
                              </a:cxn>
                              <a:cxn ang="0">
                                <a:pos x="GluePoint641X" y="GluePoint641Y"/>
                              </a:cxn>
                              <a:cxn ang="0">
                                <a:pos x="GluePoint642X" y="GluePoint642Y"/>
                              </a:cxn>
                              <a:cxn ang="0">
                                <a:pos x="GluePoint643X" y="GluePoint643Y"/>
                              </a:cxn>
                              <a:cxn ang="0">
                                <a:pos x="GluePoint644X" y="GluePoint644Y"/>
                              </a:cxn>
                              <a:cxn ang="0">
                                <a:pos x="GluePoint645X" y="GluePoint645Y"/>
                              </a:cxn>
                              <a:cxn ang="0">
                                <a:pos x="GluePoint646X" y="GluePoint646Y"/>
                              </a:cxn>
                              <a:cxn ang="0">
                                <a:pos x="GluePoint647X" y="GluePoint647Y"/>
                              </a:cxn>
                              <a:cxn ang="0">
                                <a:pos x="GluePoint648X" y="GluePoint648Y"/>
                              </a:cxn>
                              <a:cxn ang="0">
                                <a:pos x="GluePoint649X" y="GluePoint649Y"/>
                              </a:cxn>
                              <a:cxn ang="0">
                                <a:pos x="GluePoint650X" y="GluePoint650Y"/>
                              </a:cxn>
                              <a:cxn ang="0">
                                <a:pos x="GluePoint651X" y="GluePoint651Y"/>
                              </a:cxn>
                              <a:cxn ang="0">
                                <a:pos x="GluePoint652X" y="GluePoint652Y"/>
                              </a:cxn>
                              <a:cxn ang="0">
                                <a:pos x="GluePoint653X" y="GluePoint653Y"/>
                              </a:cxn>
                              <a:cxn ang="0">
                                <a:pos x="GluePoint654X" y="GluePoint654Y"/>
                              </a:cxn>
                              <a:cxn ang="0">
                                <a:pos x="GluePoint655X" y="GluePoint655Y"/>
                              </a:cxn>
                              <a:cxn ang="0">
                                <a:pos x="GluePoint656X" y="GluePoint656Y"/>
                              </a:cxn>
                              <a:cxn ang="0">
                                <a:pos x="GluePoint657X" y="GluePoint657Y"/>
                              </a:cxn>
                              <a:cxn ang="0">
                                <a:pos x="GluePoint658X" y="GluePoint658Y"/>
                              </a:cxn>
                              <a:cxn ang="0">
                                <a:pos x="GluePoint659X" y="GluePoint659Y"/>
                              </a:cxn>
                              <a:cxn ang="0">
                                <a:pos x="GluePoint660X" y="GluePoint660Y"/>
                              </a:cxn>
                              <a:cxn ang="0">
                                <a:pos x="GluePoint661X" y="GluePoint661Y"/>
                              </a:cxn>
                              <a:cxn ang="0">
                                <a:pos x="GluePoint662X" y="GluePoint662Y"/>
                              </a:cxn>
                              <a:cxn ang="0">
                                <a:pos x="GluePoint663X" y="GluePoint663Y"/>
                              </a:cxn>
                              <a:cxn ang="0">
                                <a:pos x="GluePoint664X" y="GluePoint664Y"/>
                              </a:cxn>
                              <a:cxn ang="0">
                                <a:pos x="GluePoint665X" y="GluePoint665Y"/>
                              </a:cxn>
                              <a:cxn ang="0">
                                <a:pos x="GluePoint666X" y="GluePoint666Y"/>
                              </a:cxn>
                              <a:cxn ang="0">
                                <a:pos x="GluePoint667X" y="GluePoint667Y"/>
                              </a:cxn>
                              <a:cxn ang="0">
                                <a:pos x="GluePoint668X" y="GluePoint668Y"/>
                              </a:cxn>
                              <a:cxn ang="0">
                                <a:pos x="GluePoint669X" y="GluePoint669Y"/>
                              </a:cxn>
                              <a:cxn ang="0">
                                <a:pos x="GluePoint670X" y="GluePoint670Y"/>
                              </a:cxn>
                              <a:cxn ang="0">
                                <a:pos x="GluePoint671X" y="GluePoint671Y"/>
                              </a:cxn>
                              <a:cxn ang="0">
                                <a:pos x="GluePoint672X" y="GluePoint672Y"/>
                              </a:cxn>
                              <a:cxn ang="0">
                                <a:pos x="GluePoint673X" y="GluePoint673Y"/>
                              </a:cxn>
                              <a:cxn ang="0">
                                <a:pos x="GluePoint674X" y="GluePoint674Y"/>
                              </a:cxn>
                              <a:cxn ang="0">
                                <a:pos x="GluePoint675X" y="GluePoint675Y"/>
                              </a:cxn>
                              <a:cxn ang="0">
                                <a:pos x="GluePoint676X" y="GluePoint676Y"/>
                              </a:cxn>
                              <a:cxn ang="0">
                                <a:pos x="GluePoint677X" y="GluePoint677Y"/>
                              </a:cxn>
                              <a:cxn ang="0">
                                <a:pos x="GluePoint678X" y="GluePoint678Y"/>
                              </a:cxn>
                              <a:cxn ang="0">
                                <a:pos x="GluePoint679X" y="GluePoint679Y"/>
                              </a:cxn>
                              <a:cxn ang="0">
                                <a:pos x="GluePoint680X" y="GluePoint680Y"/>
                              </a:cxn>
                              <a:cxn ang="0">
                                <a:pos x="GluePoint681X" y="GluePoint681Y"/>
                              </a:cxn>
                              <a:cxn ang="0">
                                <a:pos x="GluePoint682X" y="GluePoint682Y"/>
                              </a:cxn>
                              <a:cxn ang="0">
                                <a:pos x="GluePoint683X" y="GluePoint683Y"/>
                              </a:cxn>
                              <a:cxn ang="0">
                                <a:pos x="GluePoint684X" y="GluePoint684Y"/>
                              </a:cxn>
                              <a:cxn ang="0">
                                <a:pos x="GluePoint685X" y="GluePoint685Y"/>
                              </a:cxn>
                              <a:cxn ang="0">
                                <a:pos x="GluePoint686X" y="GluePoint686Y"/>
                              </a:cxn>
                              <a:cxn ang="0">
                                <a:pos x="GluePoint687X" y="GluePoint687Y"/>
                              </a:cxn>
                              <a:cxn ang="0">
                                <a:pos x="GluePoint688X" y="GluePoint688Y"/>
                              </a:cxn>
                              <a:cxn ang="0">
                                <a:pos x="GluePoint689X" y="GluePoint689Y"/>
                              </a:cxn>
                              <a:cxn ang="0">
                                <a:pos x="GluePoint690X" y="GluePoint690Y"/>
                              </a:cxn>
                              <a:cxn ang="0">
                                <a:pos x="GluePoint691X" y="GluePoint691Y"/>
                              </a:cxn>
                              <a:cxn ang="0">
                                <a:pos x="GluePoint692X" y="GluePoint692Y"/>
                              </a:cxn>
                              <a:cxn ang="0">
                                <a:pos x="GluePoint693X" y="GluePoint693Y"/>
                              </a:cxn>
                              <a:cxn ang="0">
                                <a:pos x="GluePoint694X" y="GluePoint694Y"/>
                              </a:cxn>
                              <a:cxn ang="0">
                                <a:pos x="GluePoint695X" y="GluePoint695Y"/>
                              </a:cxn>
                              <a:cxn ang="0">
                                <a:pos x="GluePoint696X" y="GluePoint696Y"/>
                              </a:cxn>
                              <a:cxn ang="0">
                                <a:pos x="GluePoint697X" y="GluePoint697Y"/>
                              </a:cxn>
                              <a:cxn ang="0">
                                <a:pos x="GluePoint698X" y="GluePoint698Y"/>
                              </a:cxn>
                              <a:cxn ang="0">
                                <a:pos x="GluePoint699X" y="GluePoint699Y"/>
                              </a:cxn>
                              <a:cxn ang="0">
                                <a:pos x="GluePoint700X" y="GluePoint700Y"/>
                              </a:cxn>
                              <a:cxn ang="0">
                                <a:pos x="GluePoint701X" y="GluePoint701Y"/>
                              </a:cxn>
                              <a:cxn ang="0">
                                <a:pos x="GluePoint702X" y="GluePoint702Y"/>
                              </a:cxn>
                              <a:cxn ang="0">
                                <a:pos x="GluePoint703X" y="GluePoint703Y"/>
                              </a:cxn>
                              <a:cxn ang="0">
                                <a:pos x="GluePoint704X" y="GluePoint704Y"/>
                              </a:cxn>
                              <a:cxn ang="0">
                                <a:pos x="GluePoint705X" y="GluePoint705Y"/>
                              </a:cxn>
                              <a:cxn ang="0">
                                <a:pos x="GluePoint706X" y="GluePoint706Y"/>
                              </a:cxn>
                              <a:cxn ang="0">
                                <a:pos x="GluePoint707X" y="GluePoint707Y"/>
                              </a:cxn>
                              <a:cxn ang="0">
                                <a:pos x="GluePoint708X" y="GluePoint708Y"/>
                              </a:cxn>
                              <a:cxn ang="0">
                                <a:pos x="GluePoint709X" y="GluePoint709Y"/>
                              </a:cxn>
                              <a:cxn ang="0">
                                <a:pos x="GluePoint710X" y="GluePoint710Y"/>
                              </a:cxn>
                              <a:cxn ang="0">
                                <a:pos x="GluePoint711X" y="GluePoint711Y"/>
                              </a:cxn>
                              <a:cxn ang="0">
                                <a:pos x="GluePoint712X" y="GluePoint712Y"/>
                              </a:cxn>
                              <a:cxn ang="0">
                                <a:pos x="GluePoint713X" y="GluePoint713Y"/>
                              </a:cxn>
                              <a:cxn ang="0">
                                <a:pos x="GluePoint714X" y="GluePoint714Y"/>
                              </a:cxn>
                              <a:cxn ang="0">
                                <a:pos x="GluePoint715X" y="GluePoint715Y"/>
                              </a:cxn>
                              <a:cxn ang="0">
                                <a:pos x="GluePoint716X" y="GluePoint716Y"/>
                              </a:cxn>
                              <a:cxn ang="0">
                                <a:pos x="GluePoint717X" y="GluePoint717Y"/>
                              </a:cxn>
                              <a:cxn ang="0">
                                <a:pos x="GluePoint718X" y="GluePoint718Y"/>
                              </a:cxn>
                              <a:cxn ang="0">
                                <a:pos x="GluePoint719X" y="GluePoint719Y"/>
                              </a:cxn>
                              <a:cxn ang="0">
                                <a:pos x="GluePoint720X" y="GluePoint720Y"/>
                              </a:cxn>
                              <a:cxn ang="0">
                                <a:pos x="GluePoint721X" y="GluePoint721Y"/>
                              </a:cxn>
                              <a:cxn ang="0">
                                <a:pos x="GluePoint722X" y="GluePoint722Y"/>
                              </a:cxn>
                              <a:cxn ang="0">
                                <a:pos x="GluePoint723X" y="GluePoint723Y"/>
                              </a:cxn>
                              <a:cxn ang="0">
                                <a:pos x="GluePoint724X" y="GluePoint724Y"/>
                              </a:cxn>
                              <a:cxn ang="0">
                                <a:pos x="GluePoint725X" y="GluePoint725Y"/>
                              </a:cxn>
                              <a:cxn ang="0">
                                <a:pos x="GluePoint726X" y="GluePoint726Y"/>
                              </a:cxn>
                              <a:cxn ang="0">
                                <a:pos x="GluePoint727X" y="GluePoint727Y"/>
                              </a:cxn>
                              <a:cxn ang="0">
                                <a:pos x="GluePoint728X" y="GluePoint728Y"/>
                              </a:cxn>
                              <a:cxn ang="0">
                                <a:pos x="GluePoint729X" y="GluePoint729Y"/>
                              </a:cxn>
                              <a:cxn ang="0">
                                <a:pos x="GluePoint730X" y="GluePoint730Y"/>
                              </a:cxn>
                              <a:cxn ang="0">
                                <a:pos x="GluePoint731X" y="GluePoint731Y"/>
                              </a:cxn>
                              <a:cxn ang="0">
                                <a:pos x="GluePoint732X" y="GluePoint732Y"/>
                              </a:cxn>
                              <a:cxn ang="0">
                                <a:pos x="GluePoint733X" y="GluePoint733Y"/>
                              </a:cxn>
                              <a:cxn ang="0">
                                <a:pos x="GluePoint734X" y="GluePoint734Y"/>
                              </a:cxn>
                              <a:cxn ang="0">
                                <a:pos x="GluePoint735X" y="GluePoint735Y"/>
                              </a:cxn>
                              <a:cxn ang="0">
                                <a:pos x="GluePoint736X" y="GluePoint736Y"/>
                              </a:cxn>
                              <a:cxn ang="0">
                                <a:pos x="GluePoint737X" y="GluePoint737Y"/>
                              </a:cxn>
                              <a:cxn ang="0">
                                <a:pos x="GluePoint738X" y="GluePoint738Y"/>
                              </a:cxn>
                              <a:cxn ang="0">
                                <a:pos x="GluePoint739X" y="GluePoint739Y"/>
                              </a:cxn>
                              <a:cxn ang="0">
                                <a:pos x="GluePoint740X" y="GluePoint740Y"/>
                              </a:cxn>
                              <a:cxn ang="0">
                                <a:pos x="GluePoint741X" y="GluePoint741Y"/>
                              </a:cxn>
                              <a:cxn ang="0">
                                <a:pos x="GluePoint742X" y="GluePoint742Y"/>
                              </a:cxn>
                              <a:cxn ang="0">
                                <a:pos x="GluePoint743X" y="GluePoint743Y"/>
                              </a:cxn>
                              <a:cxn ang="0">
                                <a:pos x="GluePoint744X" y="GluePoint744Y"/>
                              </a:cxn>
                              <a:cxn ang="0">
                                <a:pos x="GluePoint745X" y="GluePoint745Y"/>
                              </a:cxn>
                              <a:cxn ang="0">
                                <a:pos x="GluePoint746X" y="GluePoint746Y"/>
                              </a:cxn>
                              <a:cxn ang="0">
                                <a:pos x="GluePoint747X" y="GluePoint747Y"/>
                              </a:cxn>
                              <a:cxn ang="0">
                                <a:pos x="GluePoint748X" y="GluePoint748Y"/>
                              </a:cxn>
                              <a:cxn ang="0">
                                <a:pos x="GluePoint749X" y="GluePoint749Y"/>
                              </a:cxn>
                              <a:cxn ang="0">
                                <a:pos x="GluePoint750X" y="GluePoint750Y"/>
                              </a:cxn>
                              <a:cxn ang="0">
                                <a:pos x="GluePoint751X" y="GluePoint751Y"/>
                              </a:cxn>
                              <a:cxn ang="0">
                                <a:pos x="GluePoint752X" y="GluePoint752Y"/>
                              </a:cxn>
                              <a:cxn ang="0">
                                <a:pos x="GluePoint753X" y="GluePoint753Y"/>
                              </a:cxn>
                              <a:cxn ang="0">
                                <a:pos x="GluePoint754X" y="GluePoint754Y"/>
                              </a:cxn>
                              <a:cxn ang="0">
                                <a:pos x="GluePoint755X" y="GluePoint755Y"/>
                              </a:cxn>
                              <a:cxn ang="0">
                                <a:pos x="GluePoint756X" y="GluePoint756Y"/>
                              </a:cxn>
                              <a:cxn ang="0">
                                <a:pos x="GluePoint757X" y="GluePoint757Y"/>
                              </a:cxn>
                              <a:cxn ang="0">
                                <a:pos x="GluePoint758X" y="GluePoint758Y"/>
                              </a:cxn>
                              <a:cxn ang="0">
                                <a:pos x="GluePoint759X" y="GluePoint759Y"/>
                              </a:cxn>
                              <a:cxn ang="0">
                                <a:pos x="GluePoint760X" y="GluePoint760Y"/>
                              </a:cxn>
                              <a:cxn ang="0">
                                <a:pos x="GluePoint761X" y="GluePoint761Y"/>
                              </a:cxn>
                              <a:cxn ang="0">
                                <a:pos x="GluePoint762X" y="GluePoint762Y"/>
                              </a:cxn>
                              <a:cxn ang="0">
                                <a:pos x="GluePoint763X" y="GluePoint763Y"/>
                              </a:cxn>
                              <a:cxn ang="0">
                                <a:pos x="GluePoint764X" y="GluePoint764Y"/>
                              </a:cxn>
                              <a:cxn ang="0">
                                <a:pos x="GluePoint765X" y="GluePoint765Y"/>
                              </a:cxn>
                              <a:cxn ang="0">
                                <a:pos x="GluePoint766X" y="GluePoint766Y"/>
                              </a:cxn>
                              <a:cxn ang="0">
                                <a:pos x="GluePoint767X" y="GluePoint767Y"/>
                              </a:cxn>
                              <a:cxn ang="0">
                                <a:pos x="GluePoint768X" y="GluePoint768Y"/>
                              </a:cxn>
                              <a:cxn ang="0">
                                <a:pos x="GluePoint769X" y="GluePoint769Y"/>
                              </a:cxn>
                              <a:cxn ang="0">
                                <a:pos x="GluePoint770X" y="GluePoint770Y"/>
                              </a:cxn>
                              <a:cxn ang="0">
                                <a:pos x="GluePoint771X" y="GluePoint771Y"/>
                              </a:cxn>
                              <a:cxn ang="0">
                                <a:pos x="GluePoint772X" y="GluePoint772Y"/>
                              </a:cxn>
                              <a:cxn ang="0">
                                <a:pos x="GluePoint773X" y="GluePoint773Y"/>
                              </a:cxn>
                              <a:cxn ang="0">
                                <a:pos x="GluePoint774X" y="GluePoint774Y"/>
                              </a:cxn>
                              <a:cxn ang="0">
                                <a:pos x="GluePoint775X" y="GluePoint775Y"/>
                              </a:cxn>
                              <a:cxn ang="0">
                                <a:pos x="GluePoint776X" y="GluePoint776Y"/>
                              </a:cxn>
                              <a:cxn ang="0">
                                <a:pos x="GluePoint777X" y="GluePoint777Y"/>
                              </a:cxn>
                              <a:cxn ang="0">
                                <a:pos x="GluePoint778X" y="GluePoint778Y"/>
                              </a:cxn>
                              <a:cxn ang="0">
                                <a:pos x="GluePoint779X" y="GluePoint779Y"/>
                              </a:cxn>
                              <a:cxn ang="0">
                                <a:pos x="GluePoint780X" y="GluePoint780Y"/>
                              </a:cxn>
                              <a:cxn ang="0">
                                <a:pos x="GluePoint781X" y="GluePoint781Y"/>
                              </a:cxn>
                              <a:cxn ang="0">
                                <a:pos x="GluePoint782X" y="GluePoint782Y"/>
                              </a:cxn>
                              <a:cxn ang="0">
                                <a:pos x="GluePoint783X" y="GluePoint783Y"/>
                              </a:cxn>
                              <a:cxn ang="0">
                                <a:pos x="GluePoint784X" y="GluePoint784Y"/>
                              </a:cxn>
                              <a:cxn ang="0">
                                <a:pos x="GluePoint785X" y="GluePoint785Y"/>
                              </a:cxn>
                              <a:cxn ang="0">
                                <a:pos x="GluePoint786X" y="GluePoint786Y"/>
                              </a:cxn>
                              <a:cxn ang="0">
                                <a:pos x="GluePoint787X" y="GluePoint787Y"/>
                              </a:cxn>
                              <a:cxn ang="0">
                                <a:pos x="GluePoint788X" y="GluePoint788Y"/>
                              </a:cxn>
                              <a:cxn ang="0">
                                <a:pos x="GluePoint789X" y="GluePoint789Y"/>
                              </a:cxn>
                              <a:cxn ang="0">
                                <a:pos x="GluePoint790X" y="GluePoint790Y"/>
                              </a:cxn>
                              <a:cxn ang="0">
                                <a:pos x="GluePoint791X" y="GluePoint791Y"/>
                              </a:cxn>
                              <a:cxn ang="0">
                                <a:pos x="GluePoint792X" y="GluePoint792Y"/>
                              </a:cxn>
                              <a:cxn ang="0">
                                <a:pos x="GluePoint793X" y="GluePoint793Y"/>
                              </a:cxn>
                              <a:cxn ang="0">
                                <a:pos x="GluePoint794X" y="GluePoint794Y"/>
                              </a:cxn>
                              <a:cxn ang="0">
                                <a:pos x="GluePoint795X" y="GluePoint795Y"/>
                              </a:cxn>
                              <a:cxn ang="0">
                                <a:pos x="GluePoint796X" y="GluePoint796Y"/>
                              </a:cxn>
                              <a:cxn ang="0">
                                <a:pos x="GluePoint797X" y="GluePoint797Y"/>
                              </a:cxn>
                              <a:cxn ang="0">
                                <a:pos x="GluePoint798X" y="GluePoint798Y"/>
                              </a:cxn>
                              <a:cxn ang="0">
                                <a:pos x="GluePoint799X" y="GluePoint799Y"/>
                              </a:cxn>
                              <a:cxn ang="0">
                                <a:pos x="GluePoint800X" y="GluePoint800Y"/>
                              </a:cxn>
                              <a:cxn ang="0">
                                <a:pos x="GluePoint801X" y="GluePoint801Y"/>
                              </a:cxn>
                              <a:cxn ang="0">
                                <a:pos x="GluePoint802X" y="GluePoint802Y"/>
                              </a:cxn>
                              <a:cxn ang="0">
                                <a:pos x="GluePoint803X" y="GluePoint803Y"/>
                              </a:cxn>
                              <a:cxn ang="0">
                                <a:pos x="GluePoint804X" y="GluePoint804Y"/>
                              </a:cxn>
                              <a:cxn ang="0">
                                <a:pos x="GluePoint805X" y="GluePoint805Y"/>
                              </a:cxn>
                              <a:cxn ang="0">
                                <a:pos x="GluePoint806X" y="GluePoint806Y"/>
                              </a:cxn>
                              <a:cxn ang="0">
                                <a:pos x="GluePoint807X" y="GluePoint807Y"/>
                              </a:cxn>
                              <a:cxn ang="0">
                                <a:pos x="GluePoint808X" y="GluePoint808Y"/>
                              </a:cxn>
                              <a:cxn ang="0">
                                <a:pos x="GluePoint809X" y="GluePoint809Y"/>
                              </a:cxn>
                              <a:cxn ang="0">
                                <a:pos x="GluePoint810X" y="GluePoint810Y"/>
                              </a:cxn>
                              <a:cxn ang="0">
                                <a:pos x="GluePoint811X" y="GluePoint811Y"/>
                              </a:cxn>
                              <a:cxn ang="0">
                                <a:pos x="GluePoint812X" y="GluePoint812Y"/>
                              </a:cxn>
                              <a:cxn ang="0">
                                <a:pos x="GluePoint813X" y="GluePoint813Y"/>
                              </a:cxn>
                              <a:cxn ang="0">
                                <a:pos x="GluePoint814X" y="GluePoint814Y"/>
                              </a:cxn>
                              <a:cxn ang="0">
                                <a:pos x="GluePoint815X" y="GluePoint815Y"/>
                              </a:cxn>
                              <a:cxn ang="0">
                                <a:pos x="GluePoint816X" y="GluePoint816Y"/>
                              </a:cxn>
                              <a:cxn ang="0">
                                <a:pos x="GluePoint817X" y="GluePoint817Y"/>
                              </a:cxn>
                              <a:cxn ang="0">
                                <a:pos x="GluePoint818X" y="GluePoint818Y"/>
                              </a:cxn>
                              <a:cxn ang="0">
                                <a:pos x="GluePoint819X" y="GluePoint819Y"/>
                              </a:cxn>
                              <a:cxn ang="0">
                                <a:pos x="GluePoint820X" y="GluePoint820Y"/>
                              </a:cxn>
                              <a:cxn ang="0">
                                <a:pos x="GluePoint821X" y="GluePoint821Y"/>
                              </a:cxn>
                              <a:cxn ang="0">
                                <a:pos x="GluePoint822X" y="GluePoint822Y"/>
                              </a:cxn>
                              <a:cxn ang="0">
                                <a:pos x="GluePoint823X" y="GluePoint823Y"/>
                              </a:cxn>
                              <a:cxn ang="0">
                                <a:pos x="GluePoint824X" y="GluePoint824Y"/>
                              </a:cxn>
                              <a:cxn ang="0">
                                <a:pos x="GluePoint825X" y="GluePoint825Y"/>
                              </a:cxn>
                              <a:cxn ang="0">
                                <a:pos x="GluePoint826X" y="GluePoint826Y"/>
                              </a:cxn>
                              <a:cxn ang="0">
                                <a:pos x="GluePoint827X" y="GluePoint827Y"/>
                              </a:cxn>
                              <a:cxn ang="0">
                                <a:pos x="GluePoint828X" y="GluePoint828Y"/>
                              </a:cxn>
                              <a:cxn ang="0">
                                <a:pos x="GluePoint829X" y="GluePoint829Y"/>
                              </a:cxn>
                              <a:cxn ang="0">
                                <a:pos x="GluePoint830X" y="GluePoint830Y"/>
                              </a:cxn>
                              <a:cxn ang="0">
                                <a:pos x="GluePoint831X" y="GluePoint831Y"/>
                              </a:cxn>
                              <a:cxn ang="0">
                                <a:pos x="GluePoint832X" y="GluePoint832Y"/>
                              </a:cxn>
                              <a:cxn ang="0">
                                <a:pos x="GluePoint833X" y="GluePoint833Y"/>
                              </a:cxn>
                              <a:cxn ang="0">
                                <a:pos x="GluePoint834X" y="GluePoint834Y"/>
                              </a:cxn>
                              <a:cxn ang="0">
                                <a:pos x="GluePoint835X" y="GluePoint835Y"/>
                              </a:cxn>
                              <a:cxn ang="0">
                                <a:pos x="GluePoint836X" y="GluePoint836Y"/>
                              </a:cxn>
                              <a:cxn ang="0">
                                <a:pos x="GluePoint837X" y="GluePoint837Y"/>
                              </a:cxn>
                              <a:cxn ang="0">
                                <a:pos x="GluePoint838X" y="GluePoint838Y"/>
                              </a:cxn>
                              <a:cxn ang="0">
                                <a:pos x="GluePoint839X" y="GluePoint839Y"/>
                              </a:cxn>
                              <a:cxn ang="0">
                                <a:pos x="GluePoint840X" y="GluePoint840Y"/>
                              </a:cxn>
                              <a:cxn ang="0">
                                <a:pos x="GluePoint841X" y="GluePoint841Y"/>
                              </a:cxn>
                              <a:cxn ang="0">
                                <a:pos x="GluePoint842X" y="GluePoint842Y"/>
                              </a:cxn>
                              <a:cxn ang="0">
                                <a:pos x="GluePoint843X" y="GluePoint843Y"/>
                              </a:cxn>
                              <a:cxn ang="0">
                                <a:pos x="GluePoint844X" y="GluePoint844Y"/>
                              </a:cxn>
                              <a:cxn ang="0">
                                <a:pos x="GluePoint845X" y="GluePoint845Y"/>
                              </a:cxn>
                              <a:cxn ang="0">
                                <a:pos x="GluePoint846X" y="GluePoint846Y"/>
                              </a:cxn>
                              <a:cxn ang="0">
                                <a:pos x="GluePoint847X" y="GluePoint847Y"/>
                              </a:cxn>
                              <a:cxn ang="0">
                                <a:pos x="GluePoint848X" y="GluePoint848Y"/>
                              </a:cxn>
                              <a:cxn ang="0">
                                <a:pos x="GluePoint849X" y="GluePoint849Y"/>
                              </a:cxn>
                              <a:cxn ang="0">
                                <a:pos x="GluePoint850X" y="GluePoint850Y"/>
                              </a:cxn>
                              <a:cxn ang="0">
                                <a:pos x="GluePoint851X" y="GluePoint851Y"/>
                              </a:cxn>
                              <a:cxn ang="0">
                                <a:pos x="GluePoint852X" y="GluePoint852Y"/>
                              </a:cxn>
                              <a:cxn ang="0">
                                <a:pos x="GluePoint853X" y="GluePoint853Y"/>
                              </a:cxn>
                              <a:cxn ang="0">
                                <a:pos x="GluePoint854X" y="GluePoint854Y"/>
                              </a:cxn>
                              <a:cxn ang="0">
                                <a:pos x="GluePoint855X" y="GluePoint855Y"/>
                              </a:cxn>
                              <a:cxn ang="0">
                                <a:pos x="GluePoint856X" y="GluePoint856Y"/>
                              </a:cxn>
                              <a:cxn ang="0">
                                <a:pos x="GluePoint857X" y="GluePoint857Y"/>
                              </a:cxn>
                              <a:cxn ang="0">
                                <a:pos x="GluePoint858X" y="GluePoint858Y"/>
                              </a:cxn>
                              <a:cxn ang="0">
                                <a:pos x="GluePoint859X" y="GluePoint859Y"/>
                              </a:cxn>
                              <a:cxn ang="0">
                                <a:pos x="GluePoint860X" y="GluePoint860Y"/>
                              </a:cxn>
                              <a:cxn ang="0">
                                <a:pos x="GluePoint861X" y="GluePoint861Y"/>
                              </a:cxn>
                              <a:cxn ang="0">
                                <a:pos x="GluePoint862X" y="GluePoint862Y"/>
                              </a:cxn>
                              <a:cxn ang="0">
                                <a:pos x="GluePoint863X" y="GluePoint863Y"/>
                              </a:cxn>
                              <a:cxn ang="0">
                                <a:pos x="GluePoint864X" y="GluePoint864Y"/>
                              </a:cxn>
                              <a:cxn ang="0">
                                <a:pos x="GluePoint865X" y="GluePoint865Y"/>
                              </a:cxn>
                              <a:cxn ang="0">
                                <a:pos x="GluePoint866X" y="GluePoint866Y"/>
                              </a:cxn>
                              <a:cxn ang="0">
                                <a:pos x="GluePoint867X" y="GluePoint867Y"/>
                              </a:cxn>
                              <a:cxn ang="0">
                                <a:pos x="GluePoint868X" y="GluePoint868Y"/>
                              </a:cxn>
                              <a:cxn ang="0">
                                <a:pos x="GluePoint869X" y="GluePoint869Y"/>
                              </a:cxn>
                              <a:cxn ang="0">
                                <a:pos x="GluePoint870X" y="GluePoint870Y"/>
                              </a:cxn>
                              <a:cxn ang="0">
                                <a:pos x="GluePoint871X" y="GluePoint871Y"/>
                              </a:cxn>
                              <a:cxn ang="0">
                                <a:pos x="GluePoint872X" y="GluePoint872Y"/>
                              </a:cxn>
                              <a:cxn ang="0">
                                <a:pos x="GluePoint873X" y="GluePoint873Y"/>
                              </a:cxn>
                              <a:cxn ang="0">
                                <a:pos x="GluePoint874X" y="GluePoint874Y"/>
                              </a:cxn>
                              <a:cxn ang="0">
                                <a:pos x="GluePoint875X" y="GluePoint875Y"/>
                              </a:cxn>
                              <a:cxn ang="0">
                                <a:pos x="GluePoint876X" y="GluePoint876Y"/>
                              </a:cxn>
                              <a:cxn ang="0">
                                <a:pos x="GluePoint877X" y="GluePoint877Y"/>
                              </a:cxn>
                              <a:cxn ang="0">
                                <a:pos x="GluePoint878X" y="GluePoint878Y"/>
                              </a:cxn>
                              <a:cxn ang="0">
                                <a:pos x="GluePoint879X" y="GluePoint879Y"/>
                              </a:cxn>
                              <a:cxn ang="0">
                                <a:pos x="GluePoint880X" y="GluePoint880Y"/>
                              </a:cxn>
                              <a:cxn ang="0">
                                <a:pos x="GluePoint881X" y="GluePoint881Y"/>
                              </a:cxn>
                              <a:cxn ang="0">
                                <a:pos x="GluePoint882X" y="GluePoint882Y"/>
                              </a:cxn>
                              <a:cxn ang="0">
                                <a:pos x="GluePoint883X" y="GluePoint883Y"/>
                              </a:cxn>
                              <a:cxn ang="0">
                                <a:pos x="GluePoint884X" y="GluePoint884Y"/>
                              </a:cxn>
                              <a:cxn ang="0">
                                <a:pos x="GluePoint885X" y="GluePoint885Y"/>
                              </a:cxn>
                              <a:cxn ang="0">
                                <a:pos x="GluePoint886X" y="GluePoint886Y"/>
                              </a:cxn>
                              <a:cxn ang="0">
                                <a:pos x="GluePoint887X" y="GluePoint887Y"/>
                              </a:cxn>
                              <a:cxn ang="0">
                                <a:pos x="GluePoint888X" y="GluePoint888Y"/>
                              </a:cxn>
                              <a:cxn ang="0">
                                <a:pos x="GluePoint889X" y="GluePoint889Y"/>
                              </a:cxn>
                              <a:cxn ang="0">
                                <a:pos x="GluePoint890X" y="GluePoint890Y"/>
                              </a:cxn>
                              <a:cxn ang="0">
                                <a:pos x="GluePoint891X" y="GluePoint891Y"/>
                              </a:cxn>
                              <a:cxn ang="0">
                                <a:pos x="GluePoint892X" y="GluePoint892Y"/>
                              </a:cxn>
                              <a:cxn ang="0">
                                <a:pos x="GluePoint893X" y="GluePoint893Y"/>
                              </a:cxn>
                              <a:cxn ang="0">
                                <a:pos x="GluePoint894X" y="GluePoint894Y"/>
                              </a:cxn>
                              <a:cxn ang="0">
                                <a:pos x="GluePoint895X" y="GluePoint895Y"/>
                              </a:cxn>
                              <a:cxn ang="0">
                                <a:pos x="GluePoint896X" y="GluePoint896Y"/>
                              </a:cxn>
                              <a:cxn ang="0">
                                <a:pos x="GluePoint897X" y="GluePoint897Y"/>
                              </a:cxn>
                              <a:cxn ang="0">
                                <a:pos x="GluePoint898X" y="GluePoint898Y"/>
                              </a:cxn>
                              <a:cxn ang="0">
                                <a:pos x="GluePoint899X" y="GluePoint899Y"/>
                              </a:cxn>
                              <a:cxn ang="0">
                                <a:pos x="GluePoint900X" y="GluePoint900Y"/>
                              </a:cxn>
                              <a:cxn ang="0">
                                <a:pos x="GluePoint901X" y="GluePoint901Y"/>
                              </a:cxn>
                              <a:cxn ang="0">
                                <a:pos x="GluePoint902X" y="GluePoint902Y"/>
                              </a:cxn>
                              <a:cxn ang="0">
                                <a:pos x="GluePoint903X" y="GluePoint903Y"/>
                              </a:cxn>
                              <a:cxn ang="0">
                                <a:pos x="GluePoint904X" y="GluePoint904Y"/>
                              </a:cxn>
                              <a:cxn ang="0">
                                <a:pos x="GluePoint905X" y="GluePoint905Y"/>
                              </a:cxn>
                              <a:cxn ang="0">
                                <a:pos x="GluePoint906X" y="GluePoint906Y"/>
                              </a:cxn>
                              <a:cxn ang="0">
                                <a:pos x="GluePoint907X" y="GluePoint907Y"/>
                              </a:cxn>
                              <a:cxn ang="0">
                                <a:pos x="GluePoint908X" y="GluePoint908Y"/>
                              </a:cxn>
                              <a:cxn ang="0">
                                <a:pos x="GluePoint909X" y="GluePoint909Y"/>
                              </a:cxn>
                              <a:cxn ang="0">
                                <a:pos x="GluePoint910X" y="GluePoint910Y"/>
                              </a:cxn>
                              <a:cxn ang="0">
                                <a:pos x="GluePoint911X" y="GluePoint911Y"/>
                              </a:cxn>
                              <a:cxn ang="0">
                                <a:pos x="GluePoint912X" y="GluePoint912Y"/>
                              </a:cxn>
                              <a:cxn ang="0">
                                <a:pos x="GluePoint913X" y="GluePoint913Y"/>
                              </a:cxn>
                              <a:cxn ang="0">
                                <a:pos x="GluePoint914X" y="GluePoint914Y"/>
                              </a:cxn>
                              <a:cxn ang="0">
                                <a:pos x="GluePoint915X" y="GluePoint915Y"/>
                              </a:cxn>
                              <a:cxn ang="0">
                                <a:pos x="GluePoint916X" y="GluePoint916Y"/>
                              </a:cxn>
                              <a:cxn ang="0">
                                <a:pos x="GluePoint917X" y="GluePoint917Y"/>
                              </a:cxn>
                              <a:cxn ang="0">
                                <a:pos x="GluePoint918X" y="GluePoint918Y"/>
                              </a:cxn>
                              <a:cxn ang="0">
                                <a:pos x="GluePoint919X" y="GluePoint919Y"/>
                              </a:cxn>
                              <a:cxn ang="0">
                                <a:pos x="GluePoint920X" y="GluePoint920Y"/>
                              </a:cxn>
                              <a:cxn ang="0">
                                <a:pos x="GluePoint921X" y="GluePoint921Y"/>
                              </a:cxn>
                              <a:cxn ang="0">
                                <a:pos x="GluePoint922X" y="GluePoint922Y"/>
                              </a:cxn>
                              <a:cxn ang="0">
                                <a:pos x="GluePoint923X" y="GluePoint923Y"/>
                              </a:cxn>
                              <a:cxn ang="0">
                                <a:pos x="GluePoint924X" y="GluePoint924Y"/>
                              </a:cxn>
                              <a:cxn ang="0">
                                <a:pos x="GluePoint925X" y="GluePoint925Y"/>
                              </a:cxn>
                              <a:cxn ang="0">
                                <a:pos x="GluePoint926X" y="GluePoint926Y"/>
                              </a:cxn>
                              <a:cxn ang="0">
                                <a:pos x="GluePoint927X" y="GluePoint927Y"/>
                              </a:cxn>
                              <a:cxn ang="0">
                                <a:pos x="GluePoint928X" y="GluePoint928Y"/>
                              </a:cxn>
                              <a:cxn ang="0">
                                <a:pos x="GluePoint929X" y="GluePoint929Y"/>
                              </a:cxn>
                              <a:cxn ang="0">
                                <a:pos x="GluePoint930X" y="GluePoint930Y"/>
                              </a:cxn>
                              <a:cxn ang="0">
                                <a:pos x="GluePoint931X" y="GluePoint931Y"/>
                              </a:cxn>
                              <a:cxn ang="0">
                                <a:pos x="GluePoint932X" y="GluePoint932Y"/>
                              </a:cxn>
                              <a:cxn ang="0">
                                <a:pos x="GluePoint933X" y="GluePoint933Y"/>
                              </a:cxn>
                              <a:cxn ang="0">
                                <a:pos x="GluePoint934X" y="GluePoint934Y"/>
                              </a:cxn>
                              <a:cxn ang="0">
                                <a:pos x="GluePoint935X" y="GluePoint935Y"/>
                              </a:cxn>
                              <a:cxn ang="0">
                                <a:pos x="GluePoint936X" y="GluePoint936Y"/>
                              </a:cxn>
                              <a:cxn ang="0">
                                <a:pos x="GluePoint937X" y="GluePoint937Y"/>
                              </a:cxn>
                              <a:cxn ang="0">
                                <a:pos x="GluePoint938X" y="GluePoint938Y"/>
                              </a:cxn>
                              <a:cxn ang="0">
                                <a:pos x="GluePoint939X" y="GluePoint939Y"/>
                              </a:cxn>
                              <a:cxn ang="0">
                                <a:pos x="GluePoint940X" y="GluePoint940Y"/>
                              </a:cxn>
                              <a:cxn ang="0">
                                <a:pos x="GluePoint941X" y="GluePoint941Y"/>
                              </a:cxn>
                              <a:cxn ang="0">
                                <a:pos x="GluePoint942X" y="GluePoint942Y"/>
                              </a:cxn>
                              <a:cxn ang="0">
                                <a:pos x="GluePoint943X" y="GluePoint943Y"/>
                              </a:cxn>
                              <a:cxn ang="0">
                                <a:pos x="GluePoint944X" y="GluePoint944Y"/>
                              </a:cxn>
                              <a:cxn ang="0">
                                <a:pos x="GluePoint945X" y="GluePoint945Y"/>
                              </a:cxn>
                              <a:cxn ang="0">
                                <a:pos x="GluePoint946X" y="GluePoint946Y"/>
                              </a:cxn>
                              <a:cxn ang="0">
                                <a:pos x="GluePoint947X" y="GluePoint947Y"/>
                              </a:cxn>
                              <a:cxn ang="0">
                                <a:pos x="GluePoint948X" y="GluePoint948Y"/>
                              </a:cxn>
                              <a:cxn ang="0">
                                <a:pos x="GluePoint949X" y="GluePoint949Y"/>
                              </a:cxn>
                              <a:cxn ang="0">
                                <a:pos x="GluePoint950X" y="GluePoint950Y"/>
                              </a:cxn>
                              <a:cxn ang="0">
                                <a:pos x="GluePoint951X" y="GluePoint951Y"/>
                              </a:cxn>
                              <a:cxn ang="0">
                                <a:pos x="GluePoint952X" y="GluePoint952Y"/>
                              </a:cxn>
                              <a:cxn ang="0">
                                <a:pos x="GluePoint953X" y="GluePoint953Y"/>
                              </a:cxn>
                              <a:cxn ang="0">
                                <a:pos x="GluePoint954X" y="GluePoint954Y"/>
                              </a:cxn>
                              <a:cxn ang="0">
                                <a:pos x="GluePoint955X" y="GluePoint955Y"/>
                              </a:cxn>
                              <a:cxn ang="0">
                                <a:pos x="GluePoint956X" y="GluePoint956Y"/>
                              </a:cxn>
                              <a:cxn ang="0">
                                <a:pos x="GluePoint957X" y="GluePoint957Y"/>
                              </a:cxn>
                              <a:cxn ang="0">
                                <a:pos x="GluePoint958X" y="GluePoint958Y"/>
                              </a:cxn>
                              <a:cxn ang="0">
                                <a:pos x="GluePoint959X" y="GluePoint959Y"/>
                              </a:cxn>
                              <a:cxn ang="0">
                                <a:pos x="GluePoint960X" y="GluePoint960Y"/>
                              </a:cxn>
                              <a:cxn ang="0">
                                <a:pos x="GluePoint961X" y="GluePoint961Y"/>
                              </a:cxn>
                              <a:cxn ang="0">
                                <a:pos x="GluePoint962X" y="GluePoint962Y"/>
                              </a:cxn>
                              <a:cxn ang="0">
                                <a:pos x="GluePoint963X" y="GluePoint963Y"/>
                              </a:cxn>
                              <a:cxn ang="0">
                                <a:pos x="GluePoint964X" y="GluePoint964Y"/>
                              </a:cxn>
                              <a:cxn ang="0">
                                <a:pos x="GluePoint965X" y="GluePoint965Y"/>
                              </a:cxn>
                              <a:cxn ang="0">
                                <a:pos x="GluePoint966X" y="GluePoint966Y"/>
                              </a:cxn>
                              <a:cxn ang="0">
                                <a:pos x="GluePoint967X" y="GluePoint967Y"/>
                              </a:cxn>
                              <a:cxn ang="0">
                                <a:pos x="GluePoint968X" y="GluePoint968Y"/>
                              </a:cxn>
                              <a:cxn ang="0">
                                <a:pos x="GluePoint969X" y="GluePoint969Y"/>
                              </a:cxn>
                              <a:cxn ang="0">
                                <a:pos x="GluePoint970X" y="GluePoint970Y"/>
                              </a:cxn>
                              <a:cxn ang="0">
                                <a:pos x="GluePoint971X" y="GluePoint971Y"/>
                              </a:cxn>
                              <a:cxn ang="0">
                                <a:pos x="GluePoint972X" y="GluePoint972Y"/>
                              </a:cxn>
                              <a:cxn ang="0">
                                <a:pos x="GluePoint973X" y="GluePoint973Y"/>
                              </a:cxn>
                              <a:cxn ang="0">
                                <a:pos x="GluePoint974X" y="GluePoint974Y"/>
                              </a:cxn>
                              <a:cxn ang="0">
                                <a:pos x="GluePoint975X" y="GluePoint975Y"/>
                              </a:cxn>
                              <a:cxn ang="0">
                                <a:pos x="GluePoint976X" y="GluePoint976Y"/>
                              </a:cxn>
                              <a:cxn ang="0">
                                <a:pos x="GluePoint977X" y="GluePoint977Y"/>
                              </a:cxn>
                              <a:cxn ang="0">
                                <a:pos x="GluePoint978X" y="GluePoint978Y"/>
                              </a:cxn>
                              <a:cxn ang="0">
                                <a:pos x="GluePoint979X" y="GluePoint979Y"/>
                              </a:cxn>
                              <a:cxn ang="0">
                                <a:pos x="GluePoint980X" y="GluePoint980Y"/>
                              </a:cxn>
                              <a:cxn ang="0">
                                <a:pos x="GluePoint981X" y="GluePoint981Y"/>
                              </a:cxn>
                              <a:cxn ang="0">
                                <a:pos x="GluePoint982X" y="GluePoint982Y"/>
                              </a:cxn>
                              <a:cxn ang="0">
                                <a:pos x="GluePoint983X" y="GluePoint983Y"/>
                              </a:cxn>
                              <a:cxn ang="0">
                                <a:pos x="GluePoint984X" y="GluePoint984Y"/>
                              </a:cxn>
                              <a:cxn ang="0">
                                <a:pos x="GluePoint985X" y="GluePoint985Y"/>
                              </a:cxn>
                              <a:cxn ang="0">
                                <a:pos x="GluePoint986X" y="GluePoint986Y"/>
                              </a:cxn>
                              <a:cxn ang="0">
                                <a:pos x="GluePoint987X" y="GluePoint987Y"/>
                              </a:cxn>
                              <a:cxn ang="0">
                                <a:pos x="GluePoint988X" y="GluePoint988Y"/>
                              </a:cxn>
                              <a:cxn ang="0">
                                <a:pos x="GluePoint989X" y="GluePoint989Y"/>
                              </a:cxn>
                              <a:cxn ang="0">
                                <a:pos x="GluePoint990X" y="GluePoint990Y"/>
                              </a:cxn>
                              <a:cxn ang="0">
                                <a:pos x="GluePoint991X" y="GluePoint991Y"/>
                              </a:cxn>
                              <a:cxn ang="0">
                                <a:pos x="GluePoint992X" y="GluePoint992Y"/>
                              </a:cxn>
                              <a:cxn ang="0">
                                <a:pos x="GluePoint993X" y="GluePoint993Y"/>
                              </a:cxn>
                              <a:cxn ang="0">
                                <a:pos x="GluePoint994X" y="GluePoint994Y"/>
                              </a:cxn>
                              <a:cxn ang="0">
                                <a:pos x="GluePoint995X" y="GluePoint995Y"/>
                              </a:cxn>
                              <a:cxn ang="0">
                                <a:pos x="GluePoint996X" y="GluePoint996Y"/>
                              </a:cxn>
                              <a:cxn ang="0">
                                <a:pos x="GluePoint997X" y="GluePoint997Y"/>
                              </a:cxn>
                              <a:cxn ang="0">
                                <a:pos x="GluePoint998X" y="GluePoint998Y"/>
                              </a:cxn>
                              <a:cxn ang="0">
                                <a:pos x="GluePoint999X" y="GluePoint999Y"/>
                              </a:cxn>
                              <a:cxn ang="0">
                                <a:pos x="GluePoint1000X" y="GluePoint1000Y"/>
                              </a:cxn>
                              <a:cxn ang="0">
                                <a:pos x="GluePoint1001X" y="GluePoint1001Y"/>
                              </a:cxn>
                              <a:cxn ang="0">
                                <a:pos x="GluePoint1002X" y="GluePoint1002Y"/>
                              </a:cxn>
                              <a:cxn ang="0">
                                <a:pos x="GluePoint1003X" y="GluePoint1003Y"/>
                              </a:cxn>
                              <a:cxn ang="0">
                                <a:pos x="GluePoint1004X" y="GluePoint1004Y"/>
                              </a:cxn>
                              <a:cxn ang="0">
                                <a:pos x="GluePoint1005X" y="GluePoint1005Y"/>
                              </a:cxn>
                              <a:cxn ang="0">
                                <a:pos x="GluePoint1006X" y="GluePoint1006Y"/>
                              </a:cxn>
                              <a:cxn ang="0">
                                <a:pos x="GluePoint1007X" y="GluePoint1007Y"/>
                              </a:cxn>
                              <a:cxn ang="0">
                                <a:pos x="GluePoint1008X" y="GluePoint1008Y"/>
                              </a:cxn>
                              <a:cxn ang="0">
                                <a:pos x="GluePoint1009X" y="GluePoint1009Y"/>
                              </a:cxn>
                              <a:cxn ang="0">
                                <a:pos x="GluePoint1010X" y="GluePoint1010Y"/>
                              </a:cxn>
                              <a:cxn ang="0">
                                <a:pos x="GluePoint1011X" y="GluePoint1011Y"/>
                              </a:cxn>
                              <a:cxn ang="0">
                                <a:pos x="GluePoint1012X" y="GluePoint1012Y"/>
                              </a:cxn>
                              <a:cxn ang="0">
                                <a:pos x="GluePoint1013X" y="GluePoint1013Y"/>
                              </a:cxn>
                              <a:cxn ang="0">
                                <a:pos x="GluePoint1014X" y="GluePoint1014Y"/>
                              </a:cxn>
                              <a:cxn ang="0">
                                <a:pos x="GluePoint1015X" y="GluePoint1015Y"/>
                              </a:cxn>
                              <a:cxn ang="0">
                                <a:pos x="GluePoint1016X" y="GluePoint1016Y"/>
                              </a:cxn>
                              <a:cxn ang="0">
                                <a:pos x="GluePoint1017X" y="GluePoint1017Y"/>
                              </a:cxn>
                              <a:cxn ang="0">
                                <a:pos x="GluePoint1018X" y="GluePoint1018Y"/>
                              </a:cxn>
                              <a:cxn ang="0">
                                <a:pos x="GluePoint1019X" y="GluePoint1019Y"/>
                              </a:cxn>
                              <a:cxn ang="0">
                                <a:pos x="GluePoint1020X" y="GluePoint1020Y"/>
                              </a:cxn>
                              <a:cxn ang="0">
                                <a:pos x="GluePoint1021X" y="GluePoint1021Y"/>
                              </a:cxn>
                              <a:cxn ang="0">
                                <a:pos x="GluePoint1022X" y="GluePoint1022Y"/>
                              </a:cxn>
                              <a:cxn ang="0">
                                <a:pos x="GluePoint1023X" y="GluePoint1023Y"/>
                              </a:cxn>
                              <a:cxn ang="0">
                                <a:pos x="GluePoint1024X" y="GluePoint1024Y"/>
                              </a:cxn>
                              <a:cxn ang="0">
                                <a:pos x="GluePoint1025X" y="GluePoint1025Y"/>
                              </a:cxn>
                              <a:cxn ang="0">
                                <a:pos x="GluePoint1026X" y="GluePoint1026Y"/>
                              </a:cxn>
                              <a:cxn ang="0">
                                <a:pos x="GluePoint1027X" y="GluePoint1027Y"/>
                              </a:cxn>
                              <a:cxn ang="0">
                                <a:pos x="GluePoint1028X" y="GluePoint1028Y"/>
                              </a:cxn>
                              <a:cxn ang="0">
                                <a:pos x="GluePoint1029X" y="GluePoint1029Y"/>
                              </a:cxn>
                              <a:cxn ang="0">
                                <a:pos x="GluePoint1030X" y="GluePoint1030Y"/>
                              </a:cxn>
                              <a:cxn ang="0">
                                <a:pos x="GluePoint1031X" y="GluePoint1031Y"/>
                              </a:cxn>
                              <a:cxn ang="0">
                                <a:pos x="GluePoint1032X" y="GluePoint1032Y"/>
                              </a:cxn>
                              <a:cxn ang="0">
                                <a:pos x="GluePoint1033X" y="GluePoint1033Y"/>
                              </a:cxn>
                              <a:cxn ang="0">
                                <a:pos x="GluePoint1034X" y="GluePoint1034Y"/>
                              </a:cxn>
                              <a:cxn ang="0">
                                <a:pos x="GluePoint1035X" y="GluePoint1035Y"/>
                              </a:cxn>
                              <a:cxn ang="0">
                                <a:pos x="GluePoint1036X" y="GluePoint1036Y"/>
                              </a:cxn>
                              <a:cxn ang="0">
                                <a:pos x="GluePoint1037X" y="GluePoint1037Y"/>
                              </a:cxn>
                              <a:cxn ang="0">
                                <a:pos x="GluePoint1038X" y="GluePoint1038Y"/>
                              </a:cxn>
                              <a:cxn ang="0">
                                <a:pos x="GluePoint1039X" y="GluePoint1039Y"/>
                              </a:cxn>
                              <a:cxn ang="0">
                                <a:pos x="GluePoint1040X" y="GluePoint1040Y"/>
                              </a:cxn>
                              <a:cxn ang="0">
                                <a:pos x="GluePoint1041X" y="GluePoint1041Y"/>
                              </a:cxn>
                              <a:cxn ang="0">
                                <a:pos x="GluePoint1042X" y="GluePoint1042Y"/>
                              </a:cxn>
                              <a:cxn ang="0">
                                <a:pos x="GluePoint1043X" y="GluePoint1043Y"/>
                              </a:cxn>
                              <a:cxn ang="0">
                                <a:pos x="GluePoint1044X" y="GluePoint1044Y"/>
                              </a:cxn>
                              <a:cxn ang="0">
                                <a:pos x="GluePoint1045X" y="GluePoint1045Y"/>
                              </a:cxn>
                              <a:cxn ang="0">
                                <a:pos x="GluePoint1046X" y="GluePoint1046Y"/>
                              </a:cxn>
                              <a:cxn ang="0">
                                <a:pos x="GluePoint1047X" y="GluePoint1047Y"/>
                              </a:cxn>
                              <a:cxn ang="0">
                                <a:pos x="GluePoint1048X" y="GluePoint1048Y"/>
                              </a:cxn>
                              <a:cxn ang="0">
                                <a:pos x="GluePoint1049X" y="GluePoint1049Y"/>
                              </a:cxn>
                              <a:cxn ang="0">
                                <a:pos x="GluePoint1050X" y="GluePoint1050Y"/>
                              </a:cxn>
                              <a:cxn ang="0">
                                <a:pos x="GluePoint1051X" y="GluePoint1051Y"/>
                              </a:cxn>
                              <a:cxn ang="0">
                                <a:pos x="GluePoint1052X" y="GluePoint1052Y"/>
                              </a:cxn>
                              <a:cxn ang="0">
                                <a:pos x="GluePoint1053X" y="GluePoint1053Y"/>
                              </a:cxn>
                              <a:cxn ang="0">
                                <a:pos x="GluePoint1054X" y="GluePoint1054Y"/>
                              </a:cxn>
                              <a:cxn ang="0">
                                <a:pos x="GluePoint1055X" y="GluePoint1055Y"/>
                              </a:cxn>
                              <a:cxn ang="0">
                                <a:pos x="GluePoint1056X" y="GluePoint1056Y"/>
                              </a:cxn>
                              <a:cxn ang="0">
                                <a:pos x="GluePoint1057X" y="GluePoint1057Y"/>
                              </a:cxn>
                              <a:cxn ang="0">
                                <a:pos x="GluePoint1058X" y="GluePoint1058Y"/>
                              </a:cxn>
                              <a:cxn ang="0">
                                <a:pos x="GluePoint1059X" y="GluePoint1059Y"/>
                              </a:cxn>
                              <a:cxn ang="0">
                                <a:pos x="GluePoint1060X" y="GluePoint1060Y"/>
                              </a:cxn>
                              <a:cxn ang="0">
                                <a:pos x="GluePoint1061X" y="GluePoint1061Y"/>
                              </a:cxn>
                              <a:cxn ang="0">
                                <a:pos x="GluePoint1062X" y="GluePoint1062Y"/>
                              </a:cxn>
                              <a:cxn ang="0">
                                <a:pos x="GluePoint1063X" y="GluePoint1063Y"/>
                              </a:cxn>
                              <a:cxn ang="0">
                                <a:pos x="GluePoint1064X" y="GluePoint1064Y"/>
                              </a:cxn>
                              <a:cxn ang="0">
                                <a:pos x="GluePoint1065X" y="GluePoint1065Y"/>
                              </a:cxn>
                              <a:cxn ang="0">
                                <a:pos x="GluePoint1066X" y="GluePoint1066Y"/>
                              </a:cxn>
                              <a:cxn ang="0">
                                <a:pos x="GluePoint1067X" y="GluePoint1067Y"/>
                              </a:cxn>
                              <a:cxn ang="0">
                                <a:pos x="GluePoint1068X" y="GluePoint1068Y"/>
                              </a:cxn>
                              <a:cxn ang="0">
                                <a:pos x="GluePoint1069X" y="GluePoint1069Y"/>
                              </a:cxn>
                              <a:cxn ang="0">
                                <a:pos x="GluePoint1070X" y="GluePoint1070Y"/>
                              </a:cxn>
                              <a:cxn ang="0">
                                <a:pos x="GluePoint1071X" y="GluePoint1071Y"/>
                              </a:cxn>
                              <a:cxn ang="0">
                                <a:pos x="GluePoint1072X" y="GluePoint1072Y"/>
                              </a:cxn>
                              <a:cxn ang="0">
                                <a:pos x="GluePoint1073X" y="GluePoint1073Y"/>
                              </a:cxn>
                              <a:cxn ang="0">
                                <a:pos x="GluePoint1074X" y="GluePoint1074Y"/>
                              </a:cxn>
                              <a:cxn ang="0">
                                <a:pos x="GluePoint1075X" y="GluePoint1075Y"/>
                              </a:cxn>
                              <a:cxn ang="0">
                                <a:pos x="GluePoint1076X" y="GluePoint1076Y"/>
                              </a:cxn>
                              <a:cxn ang="0">
                                <a:pos x="GluePoint1077X" y="GluePoint1077Y"/>
                              </a:cxn>
                              <a:cxn ang="0">
                                <a:pos x="GluePoint1078X" y="GluePoint1078Y"/>
                              </a:cxn>
                              <a:cxn ang="0">
                                <a:pos x="GluePoint1079X" y="GluePoint1079Y"/>
                              </a:cxn>
                              <a:cxn ang="0">
                                <a:pos x="GluePoint1080X" y="GluePoint1080Y"/>
                              </a:cxn>
                              <a:cxn ang="0">
                                <a:pos x="GluePoint1081X" y="GluePoint1081Y"/>
                              </a:cxn>
                              <a:cxn ang="0">
                                <a:pos x="GluePoint1082X" y="GluePoint1082Y"/>
                              </a:cxn>
                              <a:cxn ang="0">
                                <a:pos x="GluePoint1083X" y="GluePoint1083Y"/>
                              </a:cxn>
                              <a:cxn ang="0">
                                <a:pos x="GluePoint1084X" y="GluePoint1084Y"/>
                              </a:cxn>
                              <a:cxn ang="0">
                                <a:pos x="GluePoint1085X" y="GluePoint1085Y"/>
                              </a:cxn>
                              <a:cxn ang="0">
                                <a:pos x="GluePoint1086X" y="GluePoint1086Y"/>
                              </a:cxn>
                              <a:cxn ang="0">
                                <a:pos x="GluePoint1087X" y="GluePoint1087Y"/>
                              </a:cxn>
                              <a:cxn ang="0">
                                <a:pos x="GluePoint1088X" y="GluePoint1088Y"/>
                              </a:cxn>
                              <a:cxn ang="0">
                                <a:pos x="GluePoint1089X" y="GluePoint1089Y"/>
                              </a:cxn>
                              <a:cxn ang="0">
                                <a:pos x="GluePoint1090X" y="GluePoint1090Y"/>
                              </a:cxn>
                              <a:cxn ang="0">
                                <a:pos x="GluePoint1091X" y="GluePoint1091Y"/>
                              </a:cxn>
                              <a:cxn ang="0">
                                <a:pos x="GluePoint1092X" y="GluePoint1092Y"/>
                              </a:cxn>
                              <a:cxn ang="0">
                                <a:pos x="GluePoint1093X" y="GluePoint1093Y"/>
                              </a:cxn>
                              <a:cxn ang="0">
                                <a:pos x="GluePoint1094X" y="GluePoint1094Y"/>
                              </a:cxn>
                              <a:cxn ang="0">
                                <a:pos x="GluePoint1095X" y="GluePoint1095Y"/>
                              </a:cxn>
                              <a:cxn ang="0">
                                <a:pos x="GluePoint1096X" y="GluePoint1096Y"/>
                              </a:cxn>
                              <a:cxn ang="0">
                                <a:pos x="GluePoint1097X" y="GluePoint1097Y"/>
                              </a:cxn>
                              <a:cxn ang="0">
                                <a:pos x="GluePoint1098X" y="GluePoint1098Y"/>
                              </a:cxn>
                              <a:cxn ang="0">
                                <a:pos x="GluePoint1099X" y="GluePoint1099Y"/>
                              </a:cxn>
                              <a:cxn ang="0">
                                <a:pos x="GluePoint1100X" y="GluePoint1100Y"/>
                              </a:cxn>
                              <a:cxn ang="0">
                                <a:pos x="GluePoint1101X" y="GluePoint1101Y"/>
                              </a:cxn>
                              <a:cxn ang="0">
                                <a:pos x="GluePoint1102X" y="GluePoint1102Y"/>
                              </a:cxn>
                              <a:cxn ang="0">
                                <a:pos x="GluePoint1103X" y="GluePoint1103Y"/>
                              </a:cxn>
                              <a:cxn ang="0">
                                <a:pos x="GluePoint1104X" y="GluePoint1104Y"/>
                              </a:cxn>
                              <a:cxn ang="0">
                                <a:pos x="GluePoint1105X" y="GluePoint1105Y"/>
                              </a:cxn>
                              <a:cxn ang="0">
                                <a:pos x="GluePoint1106X" y="GluePoint1106Y"/>
                              </a:cxn>
                              <a:cxn ang="0">
                                <a:pos x="GluePoint1107X" y="GluePoint1107Y"/>
                              </a:cxn>
                              <a:cxn ang="0">
                                <a:pos x="GluePoint1108X" y="GluePoint1108Y"/>
                              </a:cxn>
                              <a:cxn ang="0">
                                <a:pos x="GluePoint1109X" y="GluePoint1109Y"/>
                              </a:cxn>
                              <a:cxn ang="0">
                                <a:pos x="GluePoint1110X" y="GluePoint1110Y"/>
                              </a:cxn>
                              <a:cxn ang="0">
                                <a:pos x="GluePoint1111X" y="GluePoint1111Y"/>
                              </a:cxn>
                              <a:cxn ang="0">
                                <a:pos x="GluePoint1112X" y="GluePoint1112Y"/>
                              </a:cxn>
                              <a:cxn ang="0">
                                <a:pos x="GluePoint1113X" y="GluePoint1113Y"/>
                              </a:cxn>
                              <a:cxn ang="0">
                                <a:pos x="GluePoint1114X" y="GluePoint1114Y"/>
                              </a:cxn>
                              <a:cxn ang="0">
                                <a:pos x="GluePoint1115X" y="GluePoint1115Y"/>
                              </a:cxn>
                              <a:cxn ang="0">
                                <a:pos x="GluePoint1116X" y="GluePoint1116Y"/>
                              </a:cxn>
                              <a:cxn ang="0">
                                <a:pos x="GluePoint1117X" y="GluePoint1117Y"/>
                              </a:cxn>
                              <a:cxn ang="0">
                                <a:pos x="GluePoint1118X" y="GluePoint1118Y"/>
                              </a:cxn>
                              <a:cxn ang="0">
                                <a:pos x="GluePoint1119X" y="GluePoint1119Y"/>
                              </a:cxn>
                              <a:cxn ang="0">
                                <a:pos x="GluePoint1120X" y="GluePoint1120Y"/>
                              </a:cxn>
                              <a:cxn ang="0">
                                <a:pos x="GluePoint1121X" y="GluePoint1121Y"/>
                              </a:cxn>
                              <a:cxn ang="0">
                                <a:pos x="GluePoint1122X" y="GluePoint1122Y"/>
                              </a:cxn>
                              <a:cxn ang="0">
                                <a:pos x="GluePoint1123X" y="GluePoint1123Y"/>
                              </a:cxn>
                              <a:cxn ang="0">
                                <a:pos x="GluePoint1124X" y="GluePoint1124Y"/>
                              </a:cxn>
                              <a:cxn ang="0">
                                <a:pos x="GluePoint1125X" y="GluePoint1125Y"/>
                              </a:cxn>
                              <a:cxn ang="0">
                                <a:pos x="GluePoint1126X" y="GluePoint1126Y"/>
                              </a:cxn>
                              <a:cxn ang="0">
                                <a:pos x="GluePoint1127X" y="GluePoint1127Y"/>
                              </a:cxn>
                              <a:cxn ang="0">
                                <a:pos x="GluePoint1128X" y="GluePoint1128Y"/>
                              </a:cxn>
                              <a:cxn ang="0">
                                <a:pos x="GluePoint1129X" y="GluePoint1129Y"/>
                              </a:cxn>
                              <a:cxn ang="0">
                                <a:pos x="GluePoint1130X" y="GluePoint1130Y"/>
                              </a:cxn>
                              <a:cxn ang="0">
                                <a:pos x="GluePoint1131X" y="GluePoint1131Y"/>
                              </a:cxn>
                              <a:cxn ang="0">
                                <a:pos x="GluePoint1132X" y="GluePoint1132Y"/>
                              </a:cxn>
                              <a:cxn ang="0">
                                <a:pos x="GluePoint1133X" y="GluePoint1133Y"/>
                              </a:cxn>
                              <a:cxn ang="0">
                                <a:pos x="GluePoint1134X" y="GluePoint1134Y"/>
                              </a:cxn>
                              <a:cxn ang="0">
                                <a:pos x="GluePoint1135X" y="GluePoint1135Y"/>
                              </a:cxn>
                              <a:cxn ang="0">
                                <a:pos x="GluePoint1136X" y="GluePoint1136Y"/>
                              </a:cxn>
                              <a:cxn ang="0">
                                <a:pos x="GluePoint1137X" y="GluePoint1137Y"/>
                              </a:cxn>
                              <a:cxn ang="0">
                                <a:pos x="GluePoint1138X" y="GluePoint1138Y"/>
                              </a:cxn>
                              <a:cxn ang="0">
                                <a:pos x="GluePoint1139X" y="GluePoint1139Y"/>
                              </a:cxn>
                              <a:cxn ang="0">
                                <a:pos x="GluePoint1140X" y="GluePoint1140Y"/>
                              </a:cxn>
                              <a:cxn ang="0">
                                <a:pos x="GluePoint1141X" y="GluePoint1141Y"/>
                              </a:cxn>
                              <a:cxn ang="0">
                                <a:pos x="GluePoint1142X" y="GluePoint1142Y"/>
                              </a:cxn>
                              <a:cxn ang="0">
                                <a:pos x="GluePoint1143X" y="GluePoint1143Y"/>
                              </a:cxn>
                              <a:cxn ang="0">
                                <a:pos x="GluePoint1144X" y="GluePoint1144Y"/>
                              </a:cxn>
                              <a:cxn ang="0">
                                <a:pos x="GluePoint1145X" y="GluePoint1145Y"/>
                              </a:cxn>
                              <a:cxn ang="0">
                                <a:pos x="GluePoint1146X" y="GluePoint1146Y"/>
                              </a:cxn>
                              <a:cxn ang="0">
                                <a:pos x="GluePoint1147X" y="GluePoint1147Y"/>
                              </a:cxn>
                              <a:cxn ang="0">
                                <a:pos x="GluePoint1148X" y="GluePoint1148Y"/>
                              </a:cxn>
                              <a:cxn ang="0">
                                <a:pos x="GluePoint1149X" y="GluePoint1149Y"/>
                              </a:cxn>
                              <a:cxn ang="0">
                                <a:pos x="GluePoint1150X" y="GluePoint1150Y"/>
                              </a:cxn>
                              <a:cxn ang="0">
                                <a:pos x="GluePoint1151X" y="GluePoint1151Y"/>
                              </a:cxn>
                              <a:cxn ang="0">
                                <a:pos x="GluePoint1152X" y="GluePoint1152Y"/>
                              </a:cxn>
                              <a:cxn ang="0">
                                <a:pos x="GluePoint1153X" y="GluePoint1153Y"/>
                              </a:cxn>
                              <a:cxn ang="0">
                                <a:pos x="GluePoint1154X" y="GluePoint1154Y"/>
                              </a:cxn>
                              <a:cxn ang="0">
                                <a:pos x="GluePoint1155X" y="GluePoint1155Y"/>
                              </a:cxn>
                              <a:cxn ang="0">
                                <a:pos x="GluePoint1156X" y="GluePoint1156Y"/>
                              </a:cxn>
                              <a:cxn ang="0">
                                <a:pos x="GluePoint1157X" y="GluePoint1157Y"/>
                              </a:cxn>
                              <a:cxn ang="0">
                                <a:pos x="GluePoint1158X" y="GluePoint1158Y"/>
                              </a:cxn>
                              <a:cxn ang="0">
                                <a:pos x="GluePoint1159X" y="GluePoint1159Y"/>
                              </a:cxn>
                              <a:cxn ang="0">
                                <a:pos x="GluePoint1160X" y="GluePoint1160Y"/>
                              </a:cxn>
                              <a:cxn ang="0">
                                <a:pos x="GluePoint1161X" y="GluePoint1161Y"/>
                              </a:cxn>
                              <a:cxn ang="0">
                                <a:pos x="GluePoint1162X" y="GluePoint1162Y"/>
                              </a:cxn>
                              <a:cxn ang="0">
                                <a:pos x="GluePoint1163X" y="GluePoint1163Y"/>
                              </a:cxn>
                              <a:cxn ang="0">
                                <a:pos x="GluePoint1164X" y="GluePoint1164Y"/>
                              </a:cxn>
                              <a:cxn ang="0">
                                <a:pos x="GluePoint1165X" y="GluePoint1165Y"/>
                              </a:cxn>
                              <a:cxn ang="0">
                                <a:pos x="GluePoint1166X" y="GluePoint1166Y"/>
                              </a:cxn>
                              <a:cxn ang="0">
                                <a:pos x="GluePoint1167X" y="GluePoint1167Y"/>
                              </a:cxn>
                              <a:cxn ang="0">
                                <a:pos x="GluePoint1168X" y="GluePoint1168Y"/>
                              </a:cxn>
                              <a:cxn ang="0">
                                <a:pos x="GluePoint1169X" y="GluePoint1169Y"/>
                              </a:cxn>
                              <a:cxn ang="0">
                                <a:pos x="GluePoint1170X" y="GluePoint1170Y"/>
                              </a:cxn>
                              <a:cxn ang="0">
                                <a:pos x="GluePoint1171X" y="GluePoint1171Y"/>
                              </a:cxn>
                              <a:cxn ang="0">
                                <a:pos x="GluePoint1172X" y="GluePoint1172Y"/>
                              </a:cxn>
                              <a:cxn ang="0">
                                <a:pos x="GluePoint1173X" y="GluePoint1173Y"/>
                              </a:cxn>
                              <a:cxn ang="0">
                                <a:pos x="GluePoint1174X" y="GluePoint1174Y"/>
                              </a:cxn>
                              <a:cxn ang="0">
                                <a:pos x="GluePoint1175X" y="GluePoint1175Y"/>
                              </a:cxn>
                              <a:cxn ang="0">
                                <a:pos x="GluePoint1176X" y="GluePoint1176Y"/>
                              </a:cxn>
                              <a:cxn ang="0">
                                <a:pos x="GluePoint1177X" y="GluePoint1177Y"/>
                              </a:cxn>
                              <a:cxn ang="0">
                                <a:pos x="GluePoint1178X" y="GluePoint1178Y"/>
                              </a:cxn>
                              <a:cxn ang="0">
                                <a:pos x="GluePoint1179X" y="GluePoint1179Y"/>
                              </a:cxn>
                              <a:cxn ang="0">
                                <a:pos x="GluePoint1180X" y="GluePoint1180Y"/>
                              </a:cxn>
                              <a:cxn ang="0">
                                <a:pos x="GluePoint1181X" y="GluePoint1181Y"/>
                              </a:cxn>
                              <a:cxn ang="0">
                                <a:pos x="GluePoint1182X" y="GluePoint1182Y"/>
                              </a:cxn>
                            </a:cxnLst>
                            <a:rect l="textAreaLeft" t="textAreaTop" r="textAreaRight" b="textAreaBottom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  <wps:wsp>
                      <wps:cNvPr id="35" name="Rectángulo 4"/>
                      <wps:cNvSpPr/>
                      <wps:spPr>
                        <a:xfrm>
                          <a:off x="885240" y="0"/>
                          <a:ext cx="7772400" cy="2617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2720520" y="998280"/>
                          <a:ext cx="5946120" cy="9549720"/>
                        </a:xfrm>
                      </wpg:grpSpPr>
                      <wps:wsp>
                        <wps:cNvPr id="36" name="Forma libre: Forma 10"/>
                        <wps:cNvSpPr/>
                        <wps:spPr>
                          <a:xfrm flipH="1" flipV="1" rot="10800000">
                            <a:off x="3251520" y="7138080"/>
                            <a:ext cx="2694240" cy="2411640"/>
                          </a:xfrm>
                          <a:custGeom>
                            <a:avLst/>
                            <a:gdLst>
                              <a:gd name="textAreaLeft" fmla="*/ -360 w 1527480"/>
                              <a:gd name="textAreaRight" fmla="*/ 1527480 w 1527480"/>
                              <a:gd name="textAreaTop" fmla="*/ 360 h 1367280"/>
                              <a:gd name="textAreaBottom" fmla="*/ 1368000 h 1367280"/>
                              <a:gd name="GluePoint1X" fmla="*/ 1439383 w 2647519"/>
                              <a:gd name="GluePoint1Y" fmla="*/ 2598425 h 2612594"/>
                              <a:gd name="GluePoint2X" fmla="*/ 1427010 w 2647519"/>
                              <a:gd name="GluePoint2Y" fmla="*/ 2605087 h 2612594"/>
                              <a:gd name="GluePoint3X" fmla="*/ 1427751 w 2647519"/>
                              <a:gd name="GluePoint3Y" fmla="*/ 2605405 h 2612594"/>
                              <a:gd name="GluePoint4X" fmla="*/ 1542263 w 2647519"/>
                              <a:gd name="GluePoint4Y" fmla="*/ 2530792 h 2612594"/>
                              <a:gd name="GluePoint5X" fmla="*/ 1502258 w 2647519"/>
                              <a:gd name="GluePoint5Y" fmla="*/ 2540317 h 2612594"/>
                              <a:gd name="GluePoint6X" fmla="*/ 1442250 w 2647519"/>
                              <a:gd name="GluePoint6Y" fmla="*/ 2547937 h 2612594"/>
                              <a:gd name="GluePoint7X" fmla="*/ 1439393 w 2647519"/>
                              <a:gd name="GluePoint7Y" fmla="*/ 2540317 h 2612594"/>
                              <a:gd name="GluePoint8X" fmla="*/ 1481303 w 2647519"/>
                              <a:gd name="GluePoint8Y" fmla="*/ 2536507 h 2612594"/>
                              <a:gd name="GluePoint9X" fmla="*/ 1542263 w 2647519"/>
                              <a:gd name="GluePoint9Y" fmla="*/ 2530792 h 2612594"/>
                              <a:gd name="GluePoint10X" fmla="*/ 1646324 w 2647519"/>
                              <a:gd name="GluePoint10Y" fmla="*/ 2520821 h 2612594"/>
                              <a:gd name="GluePoint11X" fmla="*/ 1643880 w 2647519"/>
                              <a:gd name="GluePoint11Y" fmla="*/ 2521511 h 2612594"/>
                              <a:gd name="GluePoint12X" fmla="*/ 1645133 w 2647519"/>
                              <a:gd name="GluePoint12Y" fmla="*/ 2521267 h 2612594"/>
                              <a:gd name="GluePoint13X" fmla="*/ 899801 w 2647519"/>
                              <a:gd name="GluePoint13Y" fmla="*/ 2506503 h 2612594"/>
                              <a:gd name="GluePoint14X" fmla="*/ 942187 w 2647519"/>
                              <a:gd name="GluePoint14Y" fmla="*/ 2517457 h 2612594"/>
                              <a:gd name="GluePoint15X" fmla="*/ 960285 w 2647519"/>
                              <a:gd name="GluePoint15Y" fmla="*/ 2518409 h 2612594"/>
                              <a:gd name="GluePoint16X" fmla="*/ 1010767 w 2647519"/>
                              <a:gd name="GluePoint16Y" fmla="*/ 2543175 h 2612594"/>
                              <a:gd name="GluePoint17X" fmla="*/ 1033627 w 2647519"/>
                              <a:gd name="GluePoint17Y" fmla="*/ 2547937 h 2612594"/>
                              <a:gd name="GluePoint18X" fmla="*/ 1035057 w 2647519"/>
                              <a:gd name="GluePoint18Y" fmla="*/ 2548414 h 2612594"/>
                              <a:gd name="GluePoint19X" fmla="*/ 1040295 w 2647519"/>
                              <a:gd name="GluePoint19Y" fmla="*/ 2543175 h 2612594"/>
                              <a:gd name="GluePoint20X" fmla="*/ 1060297 w 2647519"/>
                              <a:gd name="GluePoint20Y" fmla="*/ 2548890 h 2612594"/>
                              <a:gd name="GluePoint21X" fmla="*/ 1080300 w 2647519"/>
                              <a:gd name="GluePoint21Y" fmla="*/ 2553652 h 2612594"/>
                              <a:gd name="GluePoint22X" fmla="*/ 1119713 w 2647519"/>
                              <a:gd name="GluePoint22Y" fmla="*/ 2562818 h 2612594"/>
                              <a:gd name="GluePoint23X" fmla="*/ 1120305 w 2647519"/>
                              <a:gd name="GluePoint23Y" fmla="*/ 2562225 h 2612594"/>
                              <a:gd name="GluePoint24X" fmla="*/ 1166025 w 2647519"/>
                              <a:gd name="GluePoint24Y" fmla="*/ 2569845 h 2612594"/>
                              <a:gd name="GluePoint25X" fmla="*/ 1187932 w 2647519"/>
                              <a:gd name="GluePoint25Y" fmla="*/ 2573655 h 2612594"/>
                              <a:gd name="GluePoint26X" fmla="*/ 1209840 w 2647519"/>
                              <a:gd name="GluePoint26Y" fmla="*/ 2575560 h 2612594"/>
                              <a:gd name="GluePoint27X" fmla="*/ 1254607 w 2647519"/>
                              <a:gd name="GluePoint27Y" fmla="*/ 2577465 h 2612594"/>
                              <a:gd name="GluePoint28X" fmla="*/ 1315567 w 2647519"/>
                              <a:gd name="GluePoint28Y" fmla="*/ 2576512 h 2612594"/>
                              <a:gd name="GluePoint29X" fmla="*/ 1318213 w 2647519"/>
                              <a:gd name="GluePoint29Y" fmla="*/ 2576512 h 2612594"/>
                              <a:gd name="GluePoint30X" fmla="*/ 1324140 w 2647519"/>
                              <a:gd name="GluePoint30Y" fmla="*/ 2573178 h 2612594"/>
                              <a:gd name="GluePoint31X" fmla="*/ 1337475 w 2647519"/>
                              <a:gd name="GluePoint31Y" fmla="*/ 2568892 h 2612594"/>
                              <a:gd name="GluePoint32X" fmla="*/ 1351048 w 2647519"/>
                              <a:gd name="GluePoint32Y" fmla="*/ 2568654 h 2612594"/>
                              <a:gd name="GluePoint33X" fmla="*/ 1360335 w 2647519"/>
                              <a:gd name="GluePoint33Y" fmla="*/ 2569844 h 2612594"/>
                              <a:gd name="GluePoint34X" fmla="*/ 1362835 w 2647519"/>
                              <a:gd name="GluePoint34Y" fmla="*/ 2576512 h 2612594"/>
                              <a:gd name="GluePoint35X" fmla="*/ 1384147 w 2647519"/>
                              <a:gd name="GluePoint35Y" fmla="*/ 2576512 h 2612594"/>
                              <a:gd name="GluePoint36X" fmla="*/ 1377480 w 2647519"/>
                              <a:gd name="GluePoint36Y" fmla="*/ 2586037 h 2612594"/>
                              <a:gd name="GluePoint37X" fmla="*/ 1373670 w 2647519"/>
                              <a:gd name="GluePoint37Y" fmla="*/ 2590800 h 2612594"/>
                              <a:gd name="GluePoint38X" fmla="*/ 1361287 w 2647519"/>
                              <a:gd name="GluePoint38Y" fmla="*/ 2596515 h 2612594"/>
                              <a:gd name="GluePoint39X" fmla="*/ 1338427 w 2647519"/>
                              <a:gd name="GluePoint39Y" fmla="*/ 2596515 h 2612594"/>
                              <a:gd name="GluePoint40X" fmla="*/ 1308900 w 2647519"/>
                              <a:gd name="GluePoint40Y" fmla="*/ 2594610 h 2612594"/>
                              <a:gd name="GluePoint41X" fmla="*/ 1245082 w 2647519"/>
                              <a:gd name="GluePoint41Y" fmla="*/ 2592705 h 2612594"/>
                              <a:gd name="GluePoint42X" fmla="*/ 1197457 w 2647519"/>
                              <a:gd name="GluePoint42Y" fmla="*/ 2588895 h 2612594"/>
                              <a:gd name="GluePoint43X" fmla="*/ 1155547 w 2647519"/>
                              <a:gd name="GluePoint43Y" fmla="*/ 2583180 h 2612594"/>
                              <a:gd name="GluePoint44X" fmla="*/ 1113637 w 2647519"/>
                              <a:gd name="GluePoint44Y" fmla="*/ 2576512 h 2612594"/>
                              <a:gd name="GluePoint45X" fmla="*/ 1049820 w 2647519"/>
                              <a:gd name="GluePoint45Y" fmla="*/ 2566987 h 2612594"/>
                              <a:gd name="GluePoint46X" fmla="*/ 1000290 w 2647519"/>
                              <a:gd name="GluePoint46Y" fmla="*/ 2550795 h 2612594"/>
                              <a:gd name="GluePoint47X" fmla="*/ 1000863 w 2647519"/>
                              <a:gd name="GluePoint47Y" fmla="*/ 2550379 h 2612594"/>
                              <a:gd name="GluePoint48X" fmla="*/ 971715 w 2647519"/>
                              <a:gd name="GluePoint48Y" fmla="*/ 2541270 h 2612594"/>
                              <a:gd name="GluePoint49X" fmla="*/ 945997 w 2647519"/>
                              <a:gd name="GluePoint49Y" fmla="*/ 2529840 h 2612594"/>
                              <a:gd name="GluePoint50X" fmla="*/ 916470 w 2647519"/>
                              <a:gd name="GluePoint50Y" fmla="*/ 2520315 h 2612594"/>
                              <a:gd name="GluePoint51X" fmla="*/ 885990 w 2647519"/>
                              <a:gd name="GluePoint51Y" fmla="*/ 2509837 h 2612594"/>
                              <a:gd name="GluePoint52X" fmla="*/ 899801 w 2647519"/>
                              <a:gd name="GluePoint52Y" fmla="*/ 2506503 h 2612594"/>
                              <a:gd name="GluePoint53X" fmla="*/ 1460492 w 2647519"/>
                              <a:gd name="GluePoint53Y" fmla="*/ 2486082 h 2612594"/>
                              <a:gd name="GluePoint54X" fmla="*/ 1445939 w 2647519"/>
                              <a:gd name="GluePoint54Y" fmla="*/ 2488303 h 2612594"/>
                              <a:gd name="GluePoint55X" fmla="*/ 1345293 w 2647519"/>
                              <a:gd name="GluePoint55Y" fmla="*/ 2493385 h 2612594"/>
                              <a:gd name="GluePoint56X" fmla="*/ 1378432 w 2647519"/>
                              <a:gd name="GluePoint56Y" fmla="*/ 2497454 h 2612594"/>
                              <a:gd name="GluePoint57X" fmla="*/ 1387005 w 2647519"/>
                              <a:gd name="GluePoint57Y" fmla="*/ 2495549 h 2612594"/>
                              <a:gd name="GluePoint58X" fmla="*/ 1446060 w 2647519"/>
                              <a:gd name="GluePoint58Y" fmla="*/ 2488882 h 2612594"/>
                              <a:gd name="GluePoint59X" fmla="*/ 1455778 w 2647519"/>
                              <a:gd name="GluePoint59Y" fmla="*/ 2486992 h 2612594"/>
                              <a:gd name="GluePoint60X" fmla="*/ 1550918 w 2647519"/>
                              <a:gd name="GluePoint60Y" fmla="*/ 2472281 h 2612594"/>
                              <a:gd name="GluePoint61X" fmla="*/ 1501488 w 2647519"/>
                              <a:gd name="GluePoint61Y" fmla="*/ 2479825 h 2612594"/>
                              <a:gd name="GluePoint62X" fmla="*/ 1518450 w 2647519"/>
                              <a:gd name="GluePoint62Y" fmla="*/ 2480309 h 2612594"/>
                              <a:gd name="GluePoint63X" fmla="*/ 1542858 w 2647519"/>
                              <a:gd name="GluePoint63Y" fmla="*/ 2475785 h 2612594"/>
                              <a:gd name="GluePoint64X" fmla="*/ 1731355 w 2647519"/>
                              <a:gd name="GluePoint64Y" fmla="*/ 2470078 h 2612594"/>
                              <a:gd name="GluePoint65X" fmla="*/ 1576323 w 2647519"/>
                              <a:gd name="GluePoint65Y" fmla="*/ 2511364 h 2612594"/>
                              <a:gd name="GluePoint66X" fmla="*/ 1654777 w 2647519"/>
                              <a:gd name="GluePoint66Y" fmla="*/ 2493883 h 2612594"/>
                              <a:gd name="GluePoint67X" fmla="*/ 737400 w 2647519"/>
                              <a:gd name="GluePoint67Y" fmla="*/ 2450782 h 2612594"/>
                              <a:gd name="GluePoint68X" fmla="*/ 846937 w 2647519"/>
                              <a:gd name="GluePoint68Y" fmla="*/ 2497454 h 2612594"/>
                              <a:gd name="GluePoint69X" fmla="*/ 885990 w 2647519"/>
                              <a:gd name="GluePoint69Y" fmla="*/ 2509837 h 2612594"/>
                              <a:gd name="GluePoint70X" fmla="*/ 915517 w 2647519"/>
                              <a:gd name="GluePoint70Y" fmla="*/ 2520314 h 2612594"/>
                              <a:gd name="GluePoint71X" fmla="*/ 945045 w 2647519"/>
                              <a:gd name="GluePoint71Y" fmla="*/ 2529839 h 2612594"/>
                              <a:gd name="GluePoint72X" fmla="*/ 970762 w 2647519"/>
                              <a:gd name="GluePoint72Y" fmla="*/ 2541269 h 2612594"/>
                              <a:gd name="GluePoint73X" fmla="*/ 965047 w 2647519"/>
                              <a:gd name="GluePoint73Y" fmla="*/ 2546032 h 2612594"/>
                              <a:gd name="GluePoint74X" fmla="*/ 949807 w 2647519"/>
                              <a:gd name="GluePoint74Y" fmla="*/ 2543174 h 2612594"/>
                              <a:gd name="GluePoint75X" fmla="*/ 895515 w 2647519"/>
                              <a:gd name="GluePoint75Y" fmla="*/ 2523172 h 2612594"/>
                              <a:gd name="GluePoint76X" fmla="*/ 868845 w 2647519"/>
                              <a:gd name="GluePoint76Y" fmla="*/ 2512694 h 2612594"/>
                              <a:gd name="GluePoint77X" fmla="*/ 842175 w 2647519"/>
                              <a:gd name="GluePoint77Y" fmla="*/ 2501264 h 2612594"/>
                              <a:gd name="GluePoint78X" fmla="*/ 806932 w 2647519"/>
                              <a:gd name="GluePoint78Y" fmla="*/ 2488882 h 2612594"/>
                              <a:gd name="GluePoint79X" fmla="*/ 776452 w 2647519"/>
                              <a:gd name="GluePoint79Y" fmla="*/ 2475547 h 2612594"/>
                              <a:gd name="GluePoint80X" fmla="*/ 752640 w 2647519"/>
                              <a:gd name="GluePoint80Y" fmla="*/ 2463164 h 2612594"/>
                              <a:gd name="GluePoint81X" fmla="*/ 737400 w 2647519"/>
                              <a:gd name="GluePoint81Y" fmla="*/ 2450782 h 2612594"/>
                              <a:gd name="GluePoint82X" fmla="*/ 782168 w 2647519"/>
                              <a:gd name="GluePoint82Y" fmla="*/ 2426970 h 2612594"/>
                              <a:gd name="GluePoint83X" fmla="*/ 834555 w 2647519"/>
                              <a:gd name="GluePoint83Y" fmla="*/ 2453640 h 2612594"/>
                              <a:gd name="GluePoint84X" fmla="*/ 827888 w 2647519"/>
                              <a:gd name="GluePoint84Y" fmla="*/ 2457450 h 2612594"/>
                              <a:gd name="GluePoint85X" fmla="*/ 766928 w 2647519"/>
                              <a:gd name="GluePoint85Y" fmla="*/ 2427922 h 2612594"/>
                              <a:gd name="GluePoint86X" fmla="*/ 782168 w 2647519"/>
                              <a:gd name="GluePoint86Y" fmla="*/ 2426970 h 2612594"/>
                              <a:gd name="GluePoint87X" fmla="*/ 588810 w 2647519"/>
                              <a:gd name="GluePoint87Y" fmla="*/ 2362200 h 2612594"/>
                              <a:gd name="GluePoint88X" fmla="*/ 653580 w 2647519"/>
                              <a:gd name="GluePoint88Y" fmla="*/ 2398395 h 2612594"/>
                              <a:gd name="GluePoint89X" fmla="*/ 666915 w 2647519"/>
                              <a:gd name="GluePoint89Y" fmla="*/ 2413635 h 2612594"/>
                              <a:gd name="GluePoint90X" fmla="*/ 636435 w 2647519"/>
                              <a:gd name="GluePoint90Y" fmla="*/ 2397442 h 2612594"/>
                              <a:gd name="GluePoint91X" fmla="*/ 613575 w 2647519"/>
                              <a:gd name="GluePoint91Y" fmla="*/ 2383155 h 2612594"/>
                              <a:gd name="GluePoint92X" fmla="*/ 588810 w 2647519"/>
                              <a:gd name="GluePoint92Y" fmla="*/ 2362200 h 2612594"/>
                              <a:gd name="GluePoint93X" fmla="*/ 702387 w 2647519"/>
                              <a:gd name="GluePoint93Y" fmla="*/ 2337759 h 2612594"/>
                              <a:gd name="GluePoint94X" fmla="*/ 702396 w 2647519"/>
                              <a:gd name="GluePoint94Y" fmla="*/ 2338030 h 2612594"/>
                              <a:gd name="GluePoint95X" fmla="*/ 705613 w 2647519"/>
                              <a:gd name="GluePoint95Y" fmla="*/ 2341924 h 2612594"/>
                              <a:gd name="GluePoint96X" fmla="*/ 705967 w 2647519"/>
                              <a:gd name="GluePoint96Y" fmla="*/ 2340292 h 2612594"/>
                              <a:gd name="GluePoint97X" fmla="*/ 2093409 w 2647519"/>
                              <a:gd name="GluePoint97Y" fmla="*/ 2275234 h 2612594"/>
                              <a:gd name="GluePoint98X" fmla="*/ 2089950 w 2647519"/>
                              <a:gd name="GluePoint98Y" fmla="*/ 2275522 h 2612594"/>
                              <a:gd name="GluePoint99X" fmla="*/ 2032800 w 2647519"/>
                              <a:gd name="GluePoint99Y" fmla="*/ 2316480 h 2612594"/>
                              <a:gd name="GluePoint100X" fmla="*/ 1976602 w 2647519"/>
                              <a:gd name="GluePoint100Y" fmla="*/ 2346960 h 2612594"/>
                              <a:gd name="GluePoint101X" fmla="*/ 1936597 w 2647519"/>
                              <a:gd name="GluePoint101Y" fmla="*/ 2370772 h 2612594"/>
                              <a:gd name="GluePoint102X" fmla="*/ 1914690 w 2647519"/>
                              <a:gd name="GluePoint102Y" fmla="*/ 2380297 h 2612594"/>
                              <a:gd name="GluePoint103X" fmla="*/ 1891830 w 2647519"/>
                              <a:gd name="GluePoint103Y" fmla="*/ 2389822 h 2612594"/>
                              <a:gd name="GluePoint104X" fmla="*/ 1864207 w 2647519"/>
                              <a:gd name="GluePoint104Y" fmla="*/ 2404110 h 2612594"/>
                              <a:gd name="GluePoint105X" fmla="*/ 1843252 w 2647519"/>
                              <a:gd name="GluePoint105Y" fmla="*/ 2416492 h 2612594"/>
                              <a:gd name="GluePoint106X" fmla="*/ 1812772 w 2647519"/>
                              <a:gd name="GluePoint106Y" fmla="*/ 2428875 h 2612594"/>
                              <a:gd name="GluePoint107X" fmla="*/ 1781340 w 2647519"/>
                              <a:gd name="GluePoint107Y" fmla="*/ 2440305 h 2612594"/>
                              <a:gd name="GluePoint108X" fmla="*/ 1772767 w 2647519"/>
                              <a:gd name="GluePoint108Y" fmla="*/ 2448877 h 2612594"/>
                              <a:gd name="GluePoint109X" fmla="*/ 1759432 w 2647519"/>
                              <a:gd name="GluePoint109Y" fmla="*/ 2453640 h 2612594"/>
                              <a:gd name="GluePoint110X" fmla="*/ 1726095 w 2647519"/>
                              <a:gd name="GluePoint110Y" fmla="*/ 2459355 h 2612594"/>
                              <a:gd name="GluePoint111X" fmla="*/ 1683232 w 2647519"/>
                              <a:gd name="GluePoint111Y" fmla="*/ 2472690 h 2612594"/>
                              <a:gd name="GluePoint112X" fmla="*/ 1644180 w 2647519"/>
                              <a:gd name="GluePoint112Y" fmla="*/ 2485072 h 2612594"/>
                              <a:gd name="GluePoint113X" fmla="*/ 1601317 w 2647519"/>
                              <a:gd name="GluePoint113Y" fmla="*/ 2497455 h 2612594"/>
                              <a:gd name="GluePoint114X" fmla="*/ 1547977 w 2647519"/>
                              <a:gd name="GluePoint114Y" fmla="*/ 2510790 h 2612594"/>
                              <a:gd name="GluePoint115X" fmla="*/ 1472730 w 2647519"/>
                              <a:gd name="GluePoint115Y" fmla="*/ 2523172 h 2612594"/>
                              <a:gd name="GluePoint116X" fmla="*/ 1470825 w 2647519"/>
                              <a:gd name="GluePoint116Y" fmla="*/ 2526030 h 2612594"/>
                              <a:gd name="GluePoint117X" fmla="*/ 1434646 w 2647519"/>
                              <a:gd name="GluePoint117Y" fmla="*/ 2535075 h 2612594"/>
                              <a:gd name="GluePoint118X" fmla="*/ 1435583 w 2647519"/>
                              <a:gd name="GluePoint118Y" fmla="*/ 2535555 h 2612594"/>
                              <a:gd name="GluePoint119X" fmla="*/ 1475761 w 2647519"/>
                              <a:gd name="GluePoint119Y" fmla="*/ 2525510 h 2612594"/>
                              <a:gd name="GluePoint120X" fmla="*/ 1476540 w 2647519"/>
                              <a:gd name="GluePoint120Y" fmla="*/ 2523172 h 2612594"/>
                              <a:gd name="GluePoint121X" fmla="*/ 1551788 w 2647519"/>
                              <a:gd name="GluePoint121Y" fmla="*/ 2510790 h 2612594"/>
                              <a:gd name="GluePoint122X" fmla="*/ 1605128 w 2647519"/>
                              <a:gd name="GluePoint122Y" fmla="*/ 2497455 h 2612594"/>
                              <a:gd name="GluePoint123X" fmla="*/ 1647990 w 2647519"/>
                              <a:gd name="GluePoint123Y" fmla="*/ 2485072 h 2612594"/>
                              <a:gd name="GluePoint124X" fmla="*/ 1687043 w 2647519"/>
                              <a:gd name="GluePoint124Y" fmla="*/ 2472690 h 2612594"/>
                              <a:gd name="GluePoint125X" fmla="*/ 1729905 w 2647519"/>
                              <a:gd name="GluePoint125Y" fmla="*/ 2459355 h 2612594"/>
                              <a:gd name="GluePoint126X" fmla="*/ 1763243 w 2647519"/>
                              <a:gd name="GluePoint126Y" fmla="*/ 2453640 h 2612594"/>
                              <a:gd name="GluePoint127X" fmla="*/ 1740675 w 2647519"/>
                              <a:gd name="GluePoint127Y" fmla="*/ 2467181 h 2612594"/>
                              <a:gd name="GluePoint128X" fmla="*/ 1741335 w 2647519"/>
                              <a:gd name="GluePoint128Y" fmla="*/ 2466975 h 2612594"/>
                              <a:gd name="GluePoint129X" fmla="*/ 1765148 w 2647519"/>
                              <a:gd name="GluePoint129Y" fmla="*/ 2452687 h 2612594"/>
                              <a:gd name="GluePoint130X" fmla="*/ 1778483 w 2647519"/>
                              <a:gd name="GluePoint130Y" fmla="*/ 2447925 h 2612594"/>
                              <a:gd name="GluePoint131X" fmla="*/ 1779371 w 2647519"/>
                              <a:gd name="GluePoint131Y" fmla="*/ 2447679 h 2612594"/>
                              <a:gd name="GluePoint132X" fmla="*/ 1785150 w 2647519"/>
                              <a:gd name="GluePoint132Y" fmla="*/ 2441257 h 2612594"/>
                              <a:gd name="GluePoint133X" fmla="*/ 1816583 w 2647519"/>
                              <a:gd name="GluePoint133Y" fmla="*/ 2429827 h 2612594"/>
                              <a:gd name="GluePoint134X" fmla="*/ 1847063 w 2647519"/>
                              <a:gd name="GluePoint134Y" fmla="*/ 2417445 h 2612594"/>
                              <a:gd name="GluePoint135X" fmla="*/ 1868018 w 2647519"/>
                              <a:gd name="GluePoint135Y" fmla="*/ 2405062 h 2612594"/>
                              <a:gd name="GluePoint136X" fmla="*/ 1895640 w 2647519"/>
                              <a:gd name="GluePoint136Y" fmla="*/ 2390775 h 2612594"/>
                              <a:gd name="GluePoint137X" fmla="*/ 1918500 w 2647519"/>
                              <a:gd name="GluePoint137Y" fmla="*/ 2381250 h 2612594"/>
                              <a:gd name="GluePoint138X" fmla="*/ 1934176 w 2647519"/>
                              <a:gd name="GluePoint138Y" fmla="*/ 2374435 h 2612594"/>
                              <a:gd name="GluePoint139X" fmla="*/ 1942313 w 2647519"/>
                              <a:gd name="GluePoint139Y" fmla="*/ 2368867 h 2612594"/>
                              <a:gd name="GluePoint140X" fmla="*/ 1982318 w 2647519"/>
                              <a:gd name="GluePoint140Y" fmla="*/ 2345055 h 2612594"/>
                              <a:gd name="GluePoint141X" fmla="*/ 2038515 w 2647519"/>
                              <a:gd name="GluePoint141Y" fmla="*/ 2314575 h 2612594"/>
                              <a:gd name="GluePoint142X" fmla="*/ 460060 w 2647519"/>
                              <a:gd name="GluePoint142Y" fmla="*/ 2262062 h 2612594"/>
                              <a:gd name="GluePoint143X" fmla="*/ 463676 w 2647519"/>
                              <a:gd name="GluePoint143Y" fmla="*/ 2265164 h 2612594"/>
                              <a:gd name="GluePoint144X" fmla="*/ 464911 w 2647519"/>
                              <a:gd name="GluePoint144Y" fmla="*/ 2265793 h 2612594"/>
                              <a:gd name="GluePoint145X" fmla="*/ 2099802 w 2647519"/>
                              <a:gd name="GluePoint145Y" fmla="*/ 2237197 h 2612594"/>
                              <a:gd name="GluePoint146X" fmla="*/ 2099475 w 2647519"/>
                              <a:gd name="GluePoint146Y" fmla="*/ 2237422 h 2612594"/>
                              <a:gd name="GluePoint147X" fmla="*/ 2099475 w 2647519"/>
                              <a:gd name="GluePoint147Y" fmla="*/ 2237694 h 2612594"/>
                              <a:gd name="GluePoint148X" fmla="*/ 2100989 w 2647519"/>
                              <a:gd name="GluePoint148Y" fmla="*/ 2237910 h 2612594"/>
                              <a:gd name="GluePoint149X" fmla="*/ 2101380 w 2647519"/>
                              <a:gd name="GluePoint149Y" fmla="*/ 2237422 h 2612594"/>
                              <a:gd name="GluePoint150X" fmla="*/ 2120380 w 2647519"/>
                              <a:gd name="GluePoint150Y" fmla="*/ 2222979 h 2612594"/>
                              <a:gd name="GluePoint151X" fmla="*/ 2114756 w 2647519"/>
                              <a:gd name="GluePoint151Y" fmla="*/ 2226864 h 2612594"/>
                              <a:gd name="GluePoint152X" fmla="*/ 2113762 w 2647519"/>
                              <a:gd name="GluePoint152Y" fmla="*/ 2227897 h 2612594"/>
                              <a:gd name="GluePoint153X" fmla="*/ 2117618 w 2647519"/>
                              <a:gd name="GluePoint153Y" fmla="*/ 2225429 h 2612594"/>
                              <a:gd name="GluePoint154X" fmla="*/ 382287 w 2647519"/>
                              <a:gd name="GluePoint154Y" fmla="*/ 2175002 h 2612594"/>
                              <a:gd name="GluePoint155X" fmla="*/ 418261 w 2647519"/>
                              <a:gd name="GluePoint155Y" fmla="*/ 2217358 h 2612594"/>
                              <a:gd name="GluePoint156X" fmla="*/ 389737 w 2647519"/>
                              <a:gd name="GluePoint156Y" fmla="*/ 2183129 h 2612594"/>
                              <a:gd name="GluePoint157X" fmla="*/ 2187820 w 2647519"/>
                              <a:gd name="GluePoint157Y" fmla="*/ 2174974 h 2612594"/>
                              <a:gd name="GluePoint158X" fmla="*/ 2187735 w 2647519"/>
                              <a:gd name="GluePoint158Y" fmla="*/ 2175004 h 2612594"/>
                              <a:gd name="GluePoint159X" fmla="*/ 2187105 w 2647519"/>
                              <a:gd name="GluePoint159Y" fmla="*/ 2179320 h 2612594"/>
                              <a:gd name="GluePoint160X" fmla="*/ 2171865 w 2647519"/>
                              <a:gd name="GluePoint160Y" fmla="*/ 2196465 h 2612594"/>
                              <a:gd name="GluePoint161X" fmla="*/ 2153767 w 2647519"/>
                              <a:gd name="GluePoint161Y" fmla="*/ 2216467 h 2612594"/>
                              <a:gd name="GluePoint162X" fmla="*/ 2154858 w 2647519"/>
                              <a:gd name="GluePoint162Y" fmla="*/ 2216216 h 2612594"/>
                              <a:gd name="GluePoint163X" fmla="*/ 2171865 w 2647519"/>
                              <a:gd name="GluePoint163Y" fmla="*/ 2197417 h 2612594"/>
                              <a:gd name="GluePoint164X" fmla="*/ 2187105 w 2647519"/>
                              <a:gd name="GluePoint164Y" fmla="*/ 2180272 h 2612594"/>
                              <a:gd name="GluePoint165X" fmla="*/ 2187820 w 2647519"/>
                              <a:gd name="GluePoint165Y" fmla="*/ 2174974 h 2612594"/>
                              <a:gd name="GluePoint166X" fmla="*/ 475386 w 2647519"/>
                              <a:gd name="GluePoint166Y" fmla="*/ 2153525 h 2612594"/>
                              <a:gd name="GluePoint167X" fmla="*/ 477272 w 2647519"/>
                              <a:gd name="GluePoint167Y" fmla="*/ 2155822 h 2612594"/>
                              <a:gd name="GluePoint168X" fmla="*/ 477367 w 2647519"/>
                              <a:gd name="GluePoint168Y" fmla="*/ 2155507 h 2612594"/>
                              <a:gd name="GluePoint169X" fmla="*/ 334493 w 2647519"/>
                              <a:gd name="GluePoint169Y" fmla="*/ 2131694 h 2612594"/>
                              <a:gd name="GluePoint170X" fmla="*/ 359258 w 2647519"/>
                              <a:gd name="GluePoint170Y" fmla="*/ 2147887 h 2612594"/>
                              <a:gd name="GluePoint171X" fmla="*/ 360474 w 2647519"/>
                              <a:gd name="GluePoint171Y" fmla="*/ 2149319 h 2612594"/>
                              <a:gd name="GluePoint172X" fmla="*/ 371759 w 2647519"/>
                              <a:gd name="GluePoint172Y" fmla="*/ 2151816 h 2612594"/>
                              <a:gd name="GluePoint173X" fmla="*/ 397357 w 2647519"/>
                              <a:gd name="GluePoint173Y" fmla="*/ 2175509 h 2612594"/>
                              <a:gd name="GluePoint174X" fmla="*/ 432600 w 2647519"/>
                              <a:gd name="GluePoint174Y" fmla="*/ 2204084 h 2612594"/>
                              <a:gd name="GluePoint175X" fmla="*/ 447840 w 2647519"/>
                              <a:gd name="GluePoint175Y" fmla="*/ 2225039 h 2612594"/>
                              <a:gd name="GluePoint176X" fmla="*/ 456412 w 2647519"/>
                              <a:gd name="GluePoint176Y" fmla="*/ 2235517 h 2612594"/>
                              <a:gd name="GluePoint177X" fmla="*/ 492607 w 2647519"/>
                              <a:gd name="GluePoint177Y" fmla="*/ 2265997 h 2612594"/>
                              <a:gd name="GluePoint178X" fmla="*/ 482130 w 2647519"/>
                              <a:gd name="GluePoint178Y" fmla="*/ 2274569 h 2612594"/>
                              <a:gd name="GluePoint179X" fmla="*/ 448422 w 2647519"/>
                              <a:gd name="GluePoint179Y" fmla="*/ 2237115 h 2612594"/>
                              <a:gd name="GluePoint180X" fmla="*/ 446888 w 2647519"/>
                              <a:gd name="GluePoint180Y" fmla="*/ 2237422 h 2612594"/>
                              <a:gd name="GluePoint181X" fmla="*/ 478787 w 2647519"/>
                              <a:gd name="GluePoint181Y" fmla="*/ 2272865 h 2612594"/>
                              <a:gd name="GluePoint182X" fmla="*/ 482130 w 2647519"/>
                              <a:gd name="GluePoint182Y" fmla="*/ 2274569 h 2612594"/>
                              <a:gd name="GluePoint183X" fmla="*/ 492608 w 2647519"/>
                              <a:gd name="GluePoint183Y" fmla="*/ 2265997 h 2612594"/>
                              <a:gd name="GluePoint184X" fmla="*/ 583095 w 2647519"/>
                              <a:gd name="GluePoint184Y" fmla="*/ 2337434 h 2612594"/>
                              <a:gd name="GluePoint185X" fmla="*/ 564998 w 2647519"/>
                              <a:gd name="GluePoint185Y" fmla="*/ 2343149 h 2612594"/>
                              <a:gd name="GluePoint186X" fmla="*/ 571665 w 2647519"/>
                              <a:gd name="GluePoint186Y" fmla="*/ 2347912 h 2612594"/>
                              <a:gd name="GluePoint187X" fmla="*/ 544995 w 2647519"/>
                              <a:gd name="GluePoint187Y" fmla="*/ 2348864 h 2612594"/>
                              <a:gd name="GluePoint188X" fmla="*/ 527850 w 2647519"/>
                              <a:gd name="GluePoint188Y" fmla="*/ 2337434 h 2612594"/>
                              <a:gd name="GluePoint189X" fmla="*/ 511658 w 2647519"/>
                              <a:gd name="GluePoint189Y" fmla="*/ 2325052 h 2612594"/>
                              <a:gd name="GluePoint190X" fmla="*/ 471653 w 2647519"/>
                              <a:gd name="GluePoint190Y" fmla="*/ 2291714 h 2612594"/>
                              <a:gd name="GluePoint191X" fmla="*/ 434505 w 2647519"/>
                              <a:gd name="GluePoint191Y" fmla="*/ 2258377 h 2612594"/>
                              <a:gd name="GluePoint192X" fmla="*/ 400215 w 2647519"/>
                              <a:gd name="GluePoint192Y" fmla="*/ 2225039 h 2612594"/>
                              <a:gd name="GluePoint193X" fmla="*/ 384023 w 2647519"/>
                              <a:gd name="GluePoint193Y" fmla="*/ 2208847 h 2612594"/>
                              <a:gd name="GluePoint194X" fmla="*/ 368783 w 2647519"/>
                              <a:gd name="GluePoint194Y" fmla="*/ 2191702 h 2612594"/>
                              <a:gd name="GluePoint195X" fmla="*/ 374498 w 2647519"/>
                              <a:gd name="GluePoint195Y" fmla="*/ 2184082 h 2612594"/>
                              <a:gd name="GluePoint196X" fmla="*/ 393548 w 2647519"/>
                              <a:gd name="GluePoint196Y" fmla="*/ 2201227 h 2612594"/>
                              <a:gd name="GluePoint197X" fmla="*/ 414503 w 2647519"/>
                              <a:gd name="GluePoint197Y" fmla="*/ 2217419 h 2612594"/>
                              <a:gd name="GluePoint198X" fmla="*/ 440220 w 2647519"/>
                              <a:gd name="GluePoint198Y" fmla="*/ 2245042 h 2612594"/>
                              <a:gd name="GluePoint199X" fmla="*/ 442406 w 2647519"/>
                              <a:gd name="GluePoint199Y" fmla="*/ 2246917 h 2612594"/>
                              <a:gd name="GluePoint200X" fmla="*/ 414503 w 2647519"/>
                              <a:gd name="GluePoint200Y" fmla="*/ 2217419 h 2612594"/>
                              <a:gd name="GluePoint201X" fmla="*/ 394500 w 2647519"/>
                              <a:gd name="GluePoint201Y" fmla="*/ 2201227 h 2612594"/>
                              <a:gd name="GluePoint202X" fmla="*/ 375450 w 2647519"/>
                              <a:gd name="GluePoint202Y" fmla="*/ 2184082 h 2612594"/>
                              <a:gd name="GluePoint203X" fmla="*/ 354495 w 2647519"/>
                              <a:gd name="GluePoint203Y" fmla="*/ 2158364 h 2612594"/>
                              <a:gd name="GluePoint204X" fmla="*/ 334493 w 2647519"/>
                              <a:gd name="GluePoint204Y" fmla="*/ 2131694 h 2612594"/>
                              <a:gd name="GluePoint205X" fmla="*/ 2432850 w 2647519"/>
                              <a:gd name="GluePoint205Y" fmla="*/ 1980247 h 2612594"/>
                              <a:gd name="GluePoint206X" fmla="*/ 2432367 w 2647519"/>
                              <a:gd name="GluePoint206Y" fmla="*/ 1980454 h 2612594"/>
                              <a:gd name="GluePoint207X" fmla="*/ 2421964 w 2647519"/>
                              <a:gd name="GluePoint207Y" fmla="*/ 2005422 h 2612594"/>
                              <a:gd name="GluePoint208X" fmla="*/ 2422850 w 2647519"/>
                              <a:gd name="GluePoint208Y" fmla="*/ 1860918 h 2612594"/>
                              <a:gd name="GluePoint209X" fmla="*/ 2397608 w 2647519"/>
                              <a:gd name="GluePoint209Y" fmla="*/ 1897379 h 2612594"/>
                              <a:gd name="GluePoint210X" fmla="*/ 2385225 w 2647519"/>
                              <a:gd name="GluePoint210Y" fmla="*/ 1920239 h 2612594"/>
                              <a:gd name="GluePoint211X" fmla="*/ 2372843 w 2647519"/>
                              <a:gd name="GluePoint211Y" fmla="*/ 1941194 h 2612594"/>
                              <a:gd name="GluePoint212X" fmla="*/ 2343315 w 2647519"/>
                              <a:gd name="GluePoint212Y" fmla="*/ 1980247 h 2612594"/>
                              <a:gd name="GluePoint213X" fmla="*/ 2317598 w 2647519"/>
                              <a:gd name="GluePoint213Y" fmla="*/ 2019299 h 2612594"/>
                              <a:gd name="GluePoint214X" fmla="*/ 2294738 w 2647519"/>
                              <a:gd name="GluePoint214Y" fmla="*/ 2050732 h 2612594"/>
                              <a:gd name="GluePoint215X" fmla="*/ 2292832 w 2647519"/>
                              <a:gd name="GluePoint215Y" fmla="*/ 2051897 h 2612594"/>
                              <a:gd name="GluePoint216X" fmla="*/ 2291272 w 2647519"/>
                              <a:gd name="GluePoint216Y" fmla="*/ 2054208 h 2612594"/>
                              <a:gd name="GluePoint217X" fmla="*/ 2293785 w 2647519"/>
                              <a:gd name="GluePoint217Y" fmla="*/ 2052637 h 2612594"/>
                              <a:gd name="GluePoint218X" fmla="*/ 2316645 w 2647519"/>
                              <a:gd name="GluePoint218Y" fmla="*/ 2021205 h 2612594"/>
                              <a:gd name="GluePoint219X" fmla="*/ 2342363 w 2647519"/>
                              <a:gd name="GluePoint219Y" fmla="*/ 1982152 h 2612594"/>
                              <a:gd name="GluePoint220X" fmla="*/ 2371890 w 2647519"/>
                              <a:gd name="GluePoint220Y" fmla="*/ 1943100 h 2612594"/>
                              <a:gd name="GluePoint221X" fmla="*/ 2384273 w 2647519"/>
                              <a:gd name="GluePoint221Y" fmla="*/ 1922145 h 2612594"/>
                              <a:gd name="GluePoint222X" fmla="*/ 2396655 w 2647519"/>
                              <a:gd name="GluePoint222Y" fmla="*/ 1899285 h 2612594"/>
                              <a:gd name="GluePoint223X" fmla="*/ 2422373 w 2647519"/>
                              <a:gd name="GluePoint223Y" fmla="*/ 1862137 h 2612594"/>
                              <a:gd name="GluePoint224X" fmla="*/ 2521433 w 2647519"/>
                              <a:gd name="GluePoint224Y" fmla="*/ 1847850 h 2612594"/>
                              <a:gd name="GluePoint225X" fmla="*/ 2509050 w 2647519"/>
                              <a:gd name="GluePoint225Y" fmla="*/ 1884997 h 2612594"/>
                              <a:gd name="GluePoint226X" fmla="*/ 2487143 w 2647519"/>
                              <a:gd name="GluePoint226Y" fmla="*/ 1925002 h 2612594"/>
                              <a:gd name="GluePoint227X" fmla="*/ 2465235 w 2647519"/>
                              <a:gd name="GluePoint227Y" fmla="*/ 1965960 h 2612594"/>
                              <a:gd name="GluePoint228X" fmla="*/ 2445233 w 2647519"/>
                              <a:gd name="GluePoint228Y" fmla="*/ 1991677 h 2612594"/>
                              <a:gd name="GluePoint229X" fmla="*/ 2458568 w 2647519"/>
                              <a:gd name="GluePoint229Y" fmla="*/ 1965007 h 2612594"/>
                              <a:gd name="GluePoint230X" fmla="*/ 2469998 w 2647519"/>
                              <a:gd name="GluePoint230Y" fmla="*/ 1938337 h 2612594"/>
                              <a:gd name="GluePoint231X" fmla="*/ 2478570 w 2647519"/>
                              <a:gd name="GluePoint231Y" fmla="*/ 1924050 h 2612594"/>
                              <a:gd name="GluePoint232X" fmla="*/ 2490000 w 2647519"/>
                              <a:gd name="GluePoint232Y" fmla="*/ 1905000 h 2612594"/>
                              <a:gd name="GluePoint233X" fmla="*/ 2500478 w 2647519"/>
                              <a:gd name="GluePoint233Y" fmla="*/ 1885950 h 2612594"/>
                              <a:gd name="GluePoint234X" fmla="*/ 2521433 w 2647519"/>
                              <a:gd name="GluePoint234Y" fmla="*/ 1847850 h 2612594"/>
                              <a:gd name="GluePoint235X" fmla="*/ 2459780 w 2647519"/>
                              <a:gd name="GluePoint235Y" fmla="*/ 1766202 h 2612594"/>
                              <a:gd name="GluePoint236X" fmla="*/ 2436660 w 2647519"/>
                              <a:gd name="GluePoint236Y" fmla="*/ 1806892 h 2612594"/>
                              <a:gd name="GluePoint237X" fmla="*/ 2436235 w 2647519"/>
                              <a:gd name="GluePoint237Y" fmla="*/ 1807870 h 2612594"/>
                              <a:gd name="GluePoint238X" fmla="*/ 2459520 w 2647519"/>
                              <a:gd name="GluePoint238Y" fmla="*/ 1766887 h 2612594"/>
                              <a:gd name="GluePoint239X" fmla="*/ 2472460 w 2647519"/>
                              <a:gd name="GluePoint239Y" fmla="*/ 1674043 h 2612594"/>
                              <a:gd name="GluePoint240X" fmla="*/ 2444672 w 2647519"/>
                              <a:gd name="GluePoint240Y" fmla="*/ 1749965 h 2612594"/>
                              <a:gd name="GluePoint241X" fmla="*/ 2386218 w 2647519"/>
                              <a:gd name="GluePoint241Y" fmla="*/ 1869449 h 2612594"/>
                              <a:gd name="GluePoint242X" fmla="*/ 2377660 w 2647519"/>
                              <a:gd name="GluePoint242Y" fmla="*/ 1882980 h 2612594"/>
                              <a:gd name="GluePoint243X" fmla="*/ 2377605 w 2647519"/>
                              <a:gd name="GluePoint243Y" fmla="*/ 1883092 h 2612594"/>
                              <a:gd name="GluePoint244X" fmla="*/ 2357602 w 2647519"/>
                              <a:gd name="GluePoint244Y" fmla="*/ 1917382 h 2612594"/>
                              <a:gd name="GluePoint245X" fmla="*/ 2337600 w 2647519"/>
                              <a:gd name="GluePoint245Y" fmla="*/ 1954530 h 2612594"/>
                              <a:gd name="GluePoint246X" fmla="*/ 2314740 w 2647519"/>
                              <a:gd name="GluePoint246Y" fmla="*/ 1983105 h 2612594"/>
                              <a:gd name="GluePoint247X" fmla="*/ 2295690 w 2647519"/>
                              <a:gd name="GluePoint247Y" fmla="*/ 2015490 h 2612594"/>
                              <a:gd name="GluePoint248X" fmla="*/ 2183295 w 2647519"/>
                              <a:gd name="GluePoint248Y" fmla="*/ 2142172 h 2612594"/>
                              <a:gd name="GluePoint249X" fmla="*/ 2146147 w 2647519"/>
                              <a:gd name="GluePoint249Y" fmla="*/ 2173605 h 2612594"/>
                              <a:gd name="GluePoint250X" fmla="*/ 2142583 w 2647519"/>
                              <a:gd name="GluePoint250Y" fmla="*/ 2176315 h 2612594"/>
                              <a:gd name="GluePoint251X" fmla="*/ 2141046 w 2647519"/>
                              <a:gd name="GluePoint251Y" fmla="*/ 2177871 h 2612594"/>
                              <a:gd name="GluePoint252X" fmla="*/ 2125512 w 2647519"/>
                              <a:gd name="GluePoint252Y" fmla="*/ 2190534 h 2612594"/>
                              <a:gd name="GluePoint253X" fmla="*/ 2112810 w 2647519"/>
                              <a:gd name="GluePoint253Y" fmla="*/ 2205037 h 2612594"/>
                              <a:gd name="GluePoint254X" fmla="*/ 2066137 w 2647519"/>
                              <a:gd name="GluePoint254Y" fmla="*/ 2240280 h 2612594"/>
                              <a:gd name="GluePoint255X" fmla="*/ 2058824 w 2647519"/>
                              <a:gd name="GluePoint255Y" fmla="*/ 2244900 h 2612594"/>
                              <a:gd name="GluePoint256X" fmla="*/ 2038960 w 2647519"/>
                              <a:gd name="GluePoint256Y" fmla="*/ 2261093 h 2612594"/>
                              <a:gd name="GluePoint257X" fmla="*/ 2036092 w 2647519"/>
                              <a:gd name="GluePoint257Y" fmla="*/ 2262956 h 2612594"/>
                              <a:gd name="GluePoint258X" fmla="*/ 2031847 w 2647519"/>
                              <a:gd name="GluePoint258Y" fmla="*/ 2266950 h 2612594"/>
                              <a:gd name="GluePoint259X" fmla="*/ 1994700 w 2647519"/>
                              <a:gd name="GluePoint259Y" fmla="*/ 2291715 h 2612594"/>
                              <a:gd name="GluePoint260X" fmla="*/ 1957552 w 2647519"/>
                              <a:gd name="GluePoint260Y" fmla="*/ 2314575 h 2612594"/>
                              <a:gd name="GluePoint261X" fmla="*/ 1953300 w 2647519"/>
                              <a:gd name="GluePoint261Y" fmla="*/ 2316730 h 2612594"/>
                              <a:gd name="GluePoint262X" fmla="*/ 1928148 w 2647519"/>
                              <a:gd name="GluePoint262Y" fmla="*/ 2333067 h 2612594"/>
                              <a:gd name="GluePoint263X" fmla="*/ 1920351 w 2647519"/>
                              <a:gd name="GluePoint263Y" fmla="*/ 2337000 h 2612594"/>
                              <a:gd name="GluePoint264X" fmla="*/ 1912785 w 2647519"/>
                              <a:gd name="GluePoint264Y" fmla="*/ 2342197 h 2612594"/>
                              <a:gd name="GluePoint265X" fmla="*/ 1887067 w 2647519"/>
                              <a:gd name="GluePoint265Y" fmla="*/ 2356485 h 2612594"/>
                              <a:gd name="GluePoint266X" fmla="*/ 1863038 w 2647519"/>
                              <a:gd name="GluePoint266Y" fmla="*/ 2365909 h 2612594"/>
                              <a:gd name="GluePoint267X" fmla="*/ 1809483 w 2647519"/>
                              <a:gd name="GluePoint267Y" fmla="*/ 2392922 h 2612594"/>
                              <a:gd name="GluePoint268X" fmla="*/ 1683836 w 2647519"/>
                              <a:gd name="GluePoint268Y" fmla="*/ 2439784 h 2612594"/>
                              <a:gd name="GluePoint269X" fmla="*/ 1596280 w 2647519"/>
                              <a:gd name="GluePoint269Y" fmla="*/ 2462297 h 2612594"/>
                              <a:gd name="GluePoint270X" fmla="*/ 1667040 w 2647519"/>
                              <a:gd name="GluePoint270Y" fmla="*/ 2448877 h 2612594"/>
                              <a:gd name="GluePoint271X" fmla="*/ 1680375 w 2647519"/>
                              <a:gd name="GluePoint271Y" fmla="*/ 2446019 h 2612594"/>
                              <a:gd name="GluePoint272X" fmla="*/ 1723237 w 2647519"/>
                              <a:gd name="GluePoint272Y" fmla="*/ 2430779 h 2612594"/>
                              <a:gd name="GluePoint273X" fmla="*/ 1749907 w 2647519"/>
                              <a:gd name="GluePoint273Y" fmla="*/ 2422207 h 2612594"/>
                              <a:gd name="GluePoint274X" fmla="*/ 1792770 w 2647519"/>
                              <a:gd name="GluePoint274Y" fmla="*/ 2400299 h 2612594"/>
                              <a:gd name="GluePoint275X" fmla="*/ 1841347 w 2647519"/>
                              <a:gd name="GluePoint275Y" fmla="*/ 2383154 h 2612594"/>
                              <a:gd name="GluePoint276X" fmla="*/ 1872470 w 2647519"/>
                              <a:gd name="GluePoint276Y" fmla="*/ 2370949 h 2612594"/>
                              <a:gd name="GluePoint277X" fmla="*/ 1886115 w 2647519"/>
                              <a:gd name="GluePoint277Y" fmla="*/ 2363152 h 2612594"/>
                              <a:gd name="GluePoint278X" fmla="*/ 1898496 w 2647519"/>
                              <a:gd name="GluePoint278Y" fmla="*/ 2359343 h 2612594"/>
                              <a:gd name="GluePoint279X" fmla="*/ 1915642 w 2647519"/>
                              <a:gd name="GluePoint279Y" fmla="*/ 2349817 h 2612594"/>
                              <a:gd name="GluePoint280X" fmla="*/ 1920147 w 2647519"/>
                              <a:gd name="GluePoint280Y" fmla="*/ 2346686 h 2612594"/>
                              <a:gd name="GluePoint281X" fmla="*/ 1931835 w 2647519"/>
                              <a:gd name="GluePoint281Y" fmla="*/ 2335530 h 2612594"/>
                              <a:gd name="GluePoint282X" fmla="*/ 1957552 w 2647519"/>
                              <a:gd name="GluePoint282Y" fmla="*/ 2320290 h 2612594"/>
                              <a:gd name="GluePoint283X" fmla="*/ 1986810 w 2647519"/>
                              <a:gd name="GluePoint283Y" fmla="*/ 2305948 h 2612594"/>
                              <a:gd name="GluePoint284X" fmla="*/ 1997557 w 2647519"/>
                              <a:gd name="GluePoint284Y" fmla="*/ 2299334 h 2612594"/>
                              <a:gd name="GluePoint285X" fmla="*/ 2034705 w 2647519"/>
                              <a:gd name="GluePoint285Y" fmla="*/ 2274569 h 2612594"/>
                              <a:gd name="GluePoint286X" fmla="*/ 2050897 w 2647519"/>
                              <a:gd name="GluePoint286Y" fmla="*/ 2259329 h 2612594"/>
                              <a:gd name="GluePoint287X" fmla="*/ 2068995 w 2647519"/>
                              <a:gd name="GluePoint287Y" fmla="*/ 2247899 h 2612594"/>
                              <a:gd name="GluePoint288X" fmla="*/ 2115667 w 2647519"/>
                              <a:gd name="GluePoint288Y" fmla="*/ 2212657 h 2612594"/>
                              <a:gd name="GluePoint289X" fmla="*/ 2149005 w 2647519"/>
                              <a:gd name="GluePoint289Y" fmla="*/ 2181224 h 2612594"/>
                              <a:gd name="GluePoint290X" fmla="*/ 2186152 w 2647519"/>
                              <a:gd name="GluePoint290Y" fmla="*/ 2149792 h 2612594"/>
                              <a:gd name="GluePoint291X" fmla="*/ 2298547 w 2647519"/>
                              <a:gd name="GluePoint291Y" fmla="*/ 2023109 h 2612594"/>
                              <a:gd name="GluePoint292X" fmla="*/ 2314015 w 2647519"/>
                              <a:gd name="GluePoint292Y" fmla="*/ 1996814 h 2612594"/>
                              <a:gd name="GluePoint293X" fmla="*/ 2314740 w 2647519"/>
                              <a:gd name="GluePoint293Y" fmla="*/ 1994534 h 2612594"/>
                              <a:gd name="GluePoint294X" fmla="*/ 2339505 w 2647519"/>
                              <a:gd name="GluePoint294Y" fmla="*/ 1956434 h 2612594"/>
                              <a:gd name="GluePoint295X" fmla="*/ 2347125 w 2647519"/>
                              <a:gd name="GluePoint295Y" fmla="*/ 1945004 h 2612594"/>
                              <a:gd name="GluePoint296X" fmla="*/ 2357257 w 2647519"/>
                              <a:gd name="GluePoint296Y" fmla="*/ 1930951 h 2612594"/>
                              <a:gd name="GluePoint297X" fmla="*/ 2360460 w 2647519"/>
                              <a:gd name="GluePoint297Y" fmla="*/ 1925002 h 2612594"/>
                              <a:gd name="GluePoint298X" fmla="*/ 2380462 w 2647519"/>
                              <a:gd name="GluePoint298Y" fmla="*/ 1890712 h 2612594"/>
                              <a:gd name="GluePoint299X" fmla="*/ 2419515 w 2647519"/>
                              <a:gd name="GluePoint299Y" fmla="*/ 1809749 h 2612594"/>
                              <a:gd name="GluePoint300X" fmla="*/ 2457615 w 2647519"/>
                              <a:gd name="GluePoint300Y" fmla="*/ 1723072 h 2612594"/>
                              <a:gd name="GluePoint301X" fmla="*/ 2468807 w 2647519"/>
                              <a:gd name="GluePoint301Y" fmla="*/ 1687829 h 2612594"/>
                              <a:gd name="GluePoint302X" fmla="*/ 2576677 w 2647519"/>
                              <a:gd name="GluePoint302Y" fmla="*/ 1589722 h 2612594"/>
                              <a:gd name="GluePoint303X" fmla="*/ 2573820 w 2647519"/>
                              <a:gd name="GluePoint303Y" fmla="*/ 1591627 h 2612594"/>
                              <a:gd name="GluePoint304X" fmla="*/ 2573820 w 2647519"/>
                              <a:gd name="GluePoint304Y" fmla="*/ 1591627 h 2612594"/>
                              <a:gd name="GluePoint305X" fmla="*/ 2585674 w 2647519"/>
                              <a:gd name="GluePoint305Y" fmla="*/ 1533271 h 2612594"/>
                              <a:gd name="GluePoint306X" fmla="*/ 2585332 w 2647519"/>
                              <a:gd name="GluePoint306Y" fmla="*/ 1534956 h 2612594"/>
                              <a:gd name="GluePoint307X" fmla="*/ 2588107 w 2647519"/>
                              <a:gd name="GluePoint307Y" fmla="*/ 1538287 h 2612594"/>
                              <a:gd name="GluePoint308X" fmla="*/ 2596680 w 2647519"/>
                              <a:gd name="GluePoint308Y" fmla="*/ 1547812 h 2612594"/>
                              <a:gd name="GluePoint309X" fmla="*/ 2602395 w 2647519"/>
                              <a:gd name="GluePoint309Y" fmla="*/ 1544002 h 2612594"/>
                              <a:gd name="GluePoint310X" fmla="*/ 2602539 w 2647519"/>
                              <a:gd name="GluePoint310Y" fmla="*/ 1543271 h 2612594"/>
                              <a:gd name="GluePoint311X" fmla="*/ 2598585 w 2647519"/>
                              <a:gd name="GluePoint311Y" fmla="*/ 1545907 h 2612594"/>
                              <a:gd name="GluePoint312X" fmla="*/ 2589060 w 2647519"/>
                              <a:gd name="GluePoint312Y" fmla="*/ 1537334 h 2612594"/>
                              <a:gd name="GluePoint313X" fmla="*/ 2577184 w 2647519"/>
                              <a:gd name="GluePoint313Y" fmla="*/ 1425070 h 2612594"/>
                              <a:gd name="GluePoint314X" fmla="*/ 2576519 w 2647519"/>
                              <a:gd name="GluePoint314Y" fmla="*/ 1425107 h 2612594"/>
                              <a:gd name="GluePoint315X" fmla="*/ 2575314 w 2647519"/>
                              <a:gd name="GluePoint315Y" fmla="*/ 1425174 h 2612594"/>
                              <a:gd name="GluePoint316X" fmla="*/ 2575725 w 2647519"/>
                              <a:gd name="GluePoint316Y" fmla="*/ 1429702 h 2612594"/>
                              <a:gd name="GluePoint317X" fmla="*/ 2574773 w 2647519"/>
                              <a:gd name="GluePoint317Y" fmla="*/ 1453515 h 2612594"/>
                              <a:gd name="GluePoint318X" fmla="*/ 2570963 w 2647519"/>
                              <a:gd name="GluePoint318Y" fmla="*/ 1467802 h 2612594"/>
                              <a:gd name="GluePoint319X" fmla="*/ 2548103 w 2647519"/>
                              <a:gd name="GluePoint319Y" fmla="*/ 1503997 h 2612594"/>
                              <a:gd name="GluePoint320X" fmla="*/ 2542388 w 2647519"/>
                              <a:gd name="GluePoint320Y" fmla="*/ 1535430 h 2612594"/>
                              <a:gd name="GluePoint321X" fmla="*/ 2536673 w 2647519"/>
                              <a:gd name="GluePoint321Y" fmla="*/ 1545907 h 2612594"/>
                              <a:gd name="GluePoint322X" fmla="*/ 2527148 w 2647519"/>
                              <a:gd name="GluePoint322Y" fmla="*/ 1591627 h 2612594"/>
                              <a:gd name="GluePoint323X" fmla="*/ 2516670 w 2647519"/>
                              <a:gd name="GluePoint323Y" fmla="*/ 1627822 h 2612594"/>
                              <a:gd name="GluePoint324X" fmla="*/ 2505240 w 2647519"/>
                              <a:gd name="GluePoint324Y" fmla="*/ 1663065 h 2612594"/>
                              <a:gd name="GluePoint325X" fmla="*/ 2498573 w 2647519"/>
                              <a:gd name="GluePoint325Y" fmla="*/ 1690687 h 2612594"/>
                              <a:gd name="GluePoint326X" fmla="*/ 2490953 w 2647519"/>
                              <a:gd name="GluePoint326Y" fmla="*/ 1719262 h 2612594"/>
                              <a:gd name="GluePoint327X" fmla="*/ 2497030 w 2647519"/>
                              <a:gd name="GluePoint327Y" fmla="*/ 1709810 h 2612594"/>
                              <a:gd name="GluePoint328X" fmla="*/ 2502383 w 2647519"/>
                              <a:gd name="GluePoint328Y" fmla="*/ 1689734 h 2612594"/>
                              <a:gd name="GluePoint329X" fmla="*/ 2507145 w 2647519"/>
                              <a:gd name="GluePoint329Y" fmla="*/ 1661159 h 2612594"/>
                              <a:gd name="GluePoint330X" fmla="*/ 2518575 w 2647519"/>
                              <a:gd name="GluePoint330Y" fmla="*/ 1625917 h 2612594"/>
                              <a:gd name="GluePoint331X" fmla="*/ 2529053 w 2647519"/>
                              <a:gd name="GluePoint331Y" fmla="*/ 1589722 h 2612594"/>
                              <a:gd name="GluePoint332X" fmla="*/ 2538578 w 2647519"/>
                              <a:gd name="GluePoint332Y" fmla="*/ 1544002 h 2612594"/>
                              <a:gd name="GluePoint333X" fmla="*/ 2544293 w 2647519"/>
                              <a:gd name="GluePoint333Y" fmla="*/ 1533524 h 2612594"/>
                              <a:gd name="GluePoint334X" fmla="*/ 2550008 w 2647519"/>
                              <a:gd name="GluePoint334Y" fmla="*/ 1502092 h 2612594"/>
                              <a:gd name="GluePoint335X" fmla="*/ 2572868 w 2647519"/>
                              <a:gd name="GluePoint335Y" fmla="*/ 1465897 h 2612594"/>
                              <a:gd name="GluePoint336X" fmla="*/ 2557628 w 2647519"/>
                              <a:gd name="GluePoint336Y" fmla="*/ 1539239 h 2612594"/>
                              <a:gd name="GluePoint337X" fmla="*/ 2546198 w 2647519"/>
                              <a:gd name="GluePoint337Y" fmla="*/ 1600199 h 2612594"/>
                              <a:gd name="GluePoint338X" fmla="*/ 2520480 w 2647519"/>
                              <a:gd name="GluePoint338Y" fmla="*/ 1678304 h 2612594"/>
                              <a:gd name="GluePoint339X" fmla="*/ 2515393 w 2647519"/>
                              <a:gd name="GluePoint339Y" fmla="*/ 1686218 h 2612594"/>
                              <a:gd name="GluePoint340X" fmla="*/ 2513218 w 2647519"/>
                              <a:gd name="GluePoint340Y" fmla="*/ 1698069 h 2612594"/>
                              <a:gd name="GluePoint341X" fmla="*/ 2506193 w 2647519"/>
                              <a:gd name="GluePoint341Y" fmla="*/ 1718310 h 2612594"/>
                              <a:gd name="GluePoint342X" fmla="*/ 2479523 w 2647519"/>
                              <a:gd name="GluePoint342Y" fmla="*/ 1776412 h 2612594"/>
                              <a:gd name="GluePoint343X" fmla="*/ 2467140 w 2647519"/>
                              <a:gd name="GluePoint343Y" fmla="*/ 1806892 h 2612594"/>
                              <a:gd name="GluePoint344X" fmla="*/ 2459520 w 2647519"/>
                              <a:gd name="GluePoint344Y" fmla="*/ 1823085 h 2612594"/>
                              <a:gd name="GluePoint345X" fmla="*/ 2449995 w 2647519"/>
                              <a:gd name="GluePoint345Y" fmla="*/ 1840230 h 2612594"/>
                              <a:gd name="GluePoint346X" fmla="*/ 2424278 w 2647519"/>
                              <a:gd name="GluePoint346Y" fmla="*/ 1885950 h 2612594"/>
                              <a:gd name="GluePoint347X" fmla="*/ 2396655 w 2647519"/>
                              <a:gd name="GluePoint347Y" fmla="*/ 1930717 h 2612594"/>
                              <a:gd name="GluePoint348X" fmla="*/ 2361413 w 2647519"/>
                              <a:gd name="GluePoint348Y" fmla="*/ 1990725 h 2612594"/>
                              <a:gd name="GluePoint349X" fmla="*/ 2322360 w 2647519"/>
                              <a:gd name="GluePoint349Y" fmla="*/ 2049780 h 2612594"/>
                              <a:gd name="GluePoint350X" fmla="*/ 2296643 w 2647519"/>
                              <a:gd name="GluePoint350Y" fmla="*/ 2083117 h 2612594"/>
                              <a:gd name="GluePoint351X" fmla="*/ 2269020 w 2647519"/>
                              <a:gd name="GluePoint351Y" fmla="*/ 2115502 h 2612594"/>
                              <a:gd name="GluePoint352X" fmla="*/ 2259495 w 2647519"/>
                              <a:gd name="GluePoint352Y" fmla="*/ 2128837 h 2612594"/>
                              <a:gd name="GluePoint353X" fmla="*/ 2249018 w 2647519"/>
                              <a:gd name="GluePoint353Y" fmla="*/ 2142172 h 2612594"/>
                              <a:gd name="GluePoint354X" fmla="*/ 2232825 w 2647519"/>
                              <a:gd name="GluePoint354Y" fmla="*/ 2155507 h 2612594"/>
                              <a:gd name="GluePoint355X" fmla="*/ 2206342 w 2647519"/>
                              <a:gd name="GluePoint355Y" fmla="*/ 2184829 h 2612594"/>
                              <a:gd name="GluePoint356X" fmla="*/ 2207107 w 2647519"/>
                              <a:gd name="GluePoint356Y" fmla="*/ 2187892 h 2612594"/>
                              <a:gd name="GluePoint357X" fmla="*/ 2179485 w 2647519"/>
                              <a:gd name="GluePoint357Y" fmla="*/ 2216467 h 2612594"/>
                              <a:gd name="GluePoint358X" fmla="*/ 2149957 w 2647519"/>
                              <a:gd name="GluePoint358Y" fmla="*/ 2237422 h 2612594"/>
                              <a:gd name="GluePoint359X" fmla="*/ 2126145 w 2647519"/>
                              <a:gd name="GluePoint359Y" fmla="*/ 2256472 h 2612594"/>
                              <a:gd name="GluePoint360X" fmla="*/ 2103587 w 2647519"/>
                              <a:gd name="GluePoint360Y" fmla="*/ 2272957 h 2612594"/>
                              <a:gd name="GluePoint361X" fmla="*/ 2107095 w 2647519"/>
                              <a:gd name="GluePoint361Y" fmla="*/ 2272665 h 2612594"/>
                              <a:gd name="GluePoint362X" fmla="*/ 2131860 w 2647519"/>
                              <a:gd name="GluePoint362Y" fmla="*/ 2254567 h 2612594"/>
                              <a:gd name="GluePoint363X" fmla="*/ 2155673 w 2647519"/>
                              <a:gd name="GluePoint363Y" fmla="*/ 2235517 h 2612594"/>
                              <a:gd name="GluePoint364X" fmla="*/ 2185200 w 2647519"/>
                              <a:gd name="GluePoint364Y" fmla="*/ 2214562 h 2612594"/>
                              <a:gd name="GluePoint365X" fmla="*/ 2212823 w 2647519"/>
                              <a:gd name="GluePoint365Y" fmla="*/ 2185987 h 2612594"/>
                              <a:gd name="GluePoint366X" fmla="*/ 2211870 w 2647519"/>
                              <a:gd name="GluePoint366Y" fmla="*/ 2182177 h 2612594"/>
                              <a:gd name="GluePoint367X" fmla="*/ 2238540 w 2647519"/>
                              <a:gd name="GluePoint367Y" fmla="*/ 2152650 h 2612594"/>
                              <a:gd name="GluePoint368X" fmla="*/ 2254733 w 2647519"/>
                              <a:gd name="GluePoint368Y" fmla="*/ 2139315 h 2612594"/>
                              <a:gd name="GluePoint369X" fmla="*/ 2265210 w 2647519"/>
                              <a:gd name="GluePoint369Y" fmla="*/ 2125980 h 2612594"/>
                              <a:gd name="GluePoint370X" fmla="*/ 2274735 w 2647519"/>
                              <a:gd name="GluePoint370Y" fmla="*/ 2112645 h 2612594"/>
                              <a:gd name="GluePoint371X" fmla="*/ 2302358 w 2647519"/>
                              <a:gd name="GluePoint371Y" fmla="*/ 2080260 h 2612594"/>
                              <a:gd name="GluePoint372X" fmla="*/ 2328075 w 2647519"/>
                              <a:gd name="GluePoint372Y" fmla="*/ 2046922 h 2612594"/>
                              <a:gd name="GluePoint373X" fmla="*/ 2367128 w 2647519"/>
                              <a:gd name="GluePoint373Y" fmla="*/ 1987867 h 2612594"/>
                              <a:gd name="GluePoint374X" fmla="*/ 2402370 w 2647519"/>
                              <a:gd name="GluePoint374Y" fmla="*/ 1927860 h 2612594"/>
                              <a:gd name="GluePoint375X" fmla="*/ 2429993 w 2647519"/>
                              <a:gd name="GluePoint375Y" fmla="*/ 1883092 h 2612594"/>
                              <a:gd name="GluePoint376X" fmla="*/ 2455710 w 2647519"/>
                              <a:gd name="GluePoint376Y" fmla="*/ 1837372 h 2612594"/>
                              <a:gd name="GluePoint377X" fmla="*/ 2465235 w 2647519"/>
                              <a:gd name="GluePoint377Y" fmla="*/ 1820227 h 2612594"/>
                              <a:gd name="GluePoint378X" fmla="*/ 2472855 w 2647519"/>
                              <a:gd name="GluePoint378Y" fmla="*/ 1804035 h 2612594"/>
                              <a:gd name="GluePoint379X" fmla="*/ 2485238 w 2647519"/>
                              <a:gd name="GluePoint379Y" fmla="*/ 1773555 h 2612594"/>
                              <a:gd name="GluePoint380X" fmla="*/ 2511908 w 2647519"/>
                              <a:gd name="GluePoint380Y" fmla="*/ 1715452 h 2612594"/>
                              <a:gd name="GluePoint381X" fmla="*/ 2522385 w 2647519"/>
                              <a:gd name="GluePoint381Y" fmla="*/ 1676400 h 2612594"/>
                              <a:gd name="GluePoint382X" fmla="*/ 2548103 w 2647519"/>
                              <a:gd name="GluePoint382Y" fmla="*/ 1598295 h 2612594"/>
                              <a:gd name="GluePoint383X" fmla="*/ 2559533 w 2647519"/>
                              <a:gd name="GluePoint383Y" fmla="*/ 1537335 h 2612594"/>
                              <a:gd name="GluePoint384X" fmla="*/ 2574773 w 2647519"/>
                              <a:gd name="GluePoint384Y" fmla="*/ 1463992 h 2612594"/>
                              <a:gd name="GluePoint385X" fmla="*/ 2578209 w 2647519"/>
                              <a:gd name="GluePoint385Y" fmla="*/ 1451109 h 2612594"/>
                              <a:gd name="GluePoint386X" fmla="*/ 2575725 w 2647519"/>
                              <a:gd name="GluePoint386Y" fmla="*/ 1450657 h 2612594"/>
                              <a:gd name="GluePoint387X" fmla="*/ 2576677 w 2647519"/>
                              <a:gd name="GluePoint387Y" fmla="*/ 1426845 h 2612594"/>
                              <a:gd name="GluePoint388X" fmla="*/ 2597632 w 2647519"/>
                              <a:gd name="GluePoint388Y" fmla="*/ 1404937 h 2612594"/>
                              <a:gd name="GluePoint389X" fmla="*/ 2586541 w 2647519"/>
                              <a:gd name="GluePoint389Y" fmla="*/ 1451152 h 2612594"/>
                              <a:gd name="GluePoint390X" fmla="*/ 2586542 w 2647519"/>
                              <a:gd name="GluePoint390Y" fmla="*/ 1451152 h 2612594"/>
                              <a:gd name="GluePoint391X" fmla="*/ 2597633 w 2647519"/>
                              <a:gd name="GluePoint391Y" fmla="*/ 1404938 h 2612594"/>
                              <a:gd name="GluePoint392X" fmla="*/ 2606205 w 2647519"/>
                              <a:gd name="GluePoint392Y" fmla="*/ 1395412 h 2612594"/>
                              <a:gd name="GluePoint393X" fmla="*/ 2600490 w 2647519"/>
                              <a:gd name="GluePoint393Y" fmla="*/ 1407795 h 2612594"/>
                              <a:gd name="GluePoint394X" fmla="*/ 2599181 w 2647519"/>
                              <a:gd name="GluePoint394Y" fmla="*/ 1433750 h 2612594"/>
                              <a:gd name="GluePoint395X" fmla="*/ 2598585 w 2647519"/>
                              <a:gd name="GluePoint395Y" fmla="*/ 1458277 h 2612594"/>
                              <a:gd name="GluePoint396X" fmla="*/ 2589060 w 2647519"/>
                              <a:gd name="GluePoint396Y" fmla="*/ 1487586 h 2612594"/>
                              <a:gd name="GluePoint397X" fmla="*/ 2589060 w 2647519"/>
                              <a:gd name="GluePoint397Y" fmla="*/ 1490934 h 2612594"/>
                              <a:gd name="GluePoint398X" fmla="*/ 2600490 w 2647519"/>
                              <a:gd name="GluePoint398Y" fmla="*/ 1458277 h 2612594"/>
                              <a:gd name="GluePoint399X" fmla="*/ 2602395 w 2647519"/>
                              <a:gd name="GluePoint399Y" fmla="*/ 1407794 h 2612594"/>
                              <a:gd name="GluePoint400X" fmla="*/ 2606836 w 2647519"/>
                              <a:gd name="GluePoint400Y" fmla="*/ 1398173 h 2612594"/>
                              <a:gd name="GluePoint401X" fmla="*/ 2565247 w 2647519"/>
                              <a:gd name="GluePoint401Y" fmla="*/ 1354454 h 2612594"/>
                              <a:gd name="GluePoint402X" fmla="*/ 2559006 w 2647519"/>
                              <a:gd name="GluePoint402Y" fmla="*/ 1369207 h 2612594"/>
                              <a:gd name="GluePoint403X" fmla="*/ 2556675 w 2647519"/>
                              <a:gd name="GluePoint403Y" fmla="*/ 1390650 h 2612594"/>
                              <a:gd name="GluePoint404X" fmla="*/ 2553670 w 2647519"/>
                              <a:gd name="GluePoint404Y" fmla="*/ 1380633 h 2612594"/>
                              <a:gd name="GluePoint405X" fmla="*/ 2552571 w 2647519"/>
                              <a:gd name="GluePoint405Y" fmla="*/ 1382047 h 2612594"/>
                              <a:gd name="GluePoint406X" fmla="*/ 2555723 w 2647519"/>
                              <a:gd name="GluePoint406Y" fmla="*/ 1392555 h 2612594"/>
                              <a:gd name="GluePoint407X" fmla="*/ 2553818 w 2647519"/>
                              <a:gd name="GluePoint407Y" fmla="*/ 1407795 h 2612594"/>
                              <a:gd name="GluePoint408X" fmla="*/ 2557628 w 2647519"/>
                              <a:gd name="GluePoint408Y" fmla="*/ 1420177 h 2612594"/>
                              <a:gd name="GluePoint409X" fmla="*/ 2560581 w 2647519"/>
                              <a:gd name="GluePoint409Y" fmla="*/ 1420013 h 2612594"/>
                              <a:gd name="GluePoint410X" fmla="*/ 2558580 w 2647519"/>
                              <a:gd name="GluePoint410Y" fmla="*/ 1413509 h 2612594"/>
                              <a:gd name="GluePoint411X" fmla="*/ 2560485 w 2647519"/>
                              <a:gd name="GluePoint411Y" fmla="*/ 1398269 h 2612594"/>
                              <a:gd name="GluePoint412X" fmla="*/ 2565247 w 2647519"/>
                              <a:gd name="GluePoint412Y" fmla="*/ 1354454 h 2612594"/>
                              <a:gd name="GluePoint413X" fmla="*/ 2645258 w 2647519"/>
                              <a:gd name="GluePoint413Y" fmla="*/ 1328737 h 2612594"/>
                              <a:gd name="GluePoint414X" fmla="*/ 2647163 w 2647519"/>
                              <a:gd name="GluePoint414Y" fmla="*/ 1329689 h 2612594"/>
                              <a:gd name="GluePoint415X" fmla="*/ 2646210 w 2647519"/>
                              <a:gd name="GluePoint415Y" fmla="*/ 1369694 h 2612594"/>
                              <a:gd name="GluePoint416X" fmla="*/ 2647163 w 2647519"/>
                              <a:gd name="GluePoint416Y" fmla="*/ 1397317 h 2612594"/>
                              <a:gd name="GluePoint417X" fmla="*/ 2644305 w 2647519"/>
                              <a:gd name="GluePoint417Y" fmla="*/ 1447799 h 2612594"/>
                              <a:gd name="GluePoint418X" fmla="*/ 2641448 w 2647519"/>
                              <a:gd name="GluePoint418Y" fmla="*/ 1476374 h 2612594"/>
                              <a:gd name="GluePoint419X" fmla="*/ 2632875 w 2647519"/>
                              <a:gd name="GluePoint419Y" fmla="*/ 1518284 h 2612594"/>
                              <a:gd name="GluePoint420X" fmla="*/ 2630018 w 2647519"/>
                              <a:gd name="GluePoint420Y" fmla="*/ 1553527 h 2612594"/>
                              <a:gd name="GluePoint421X" fmla="*/ 2615730 w 2647519"/>
                              <a:gd name="GluePoint421Y" fmla="*/ 1618297 h 2612594"/>
                              <a:gd name="GluePoint422X" fmla="*/ 2602395 w 2647519"/>
                              <a:gd name="GluePoint422Y" fmla="*/ 1674494 h 2612594"/>
                              <a:gd name="GluePoint423X" fmla="*/ 2578583 w 2647519"/>
                              <a:gd name="GluePoint423Y" fmla="*/ 1684972 h 2612594"/>
                              <a:gd name="GluePoint424X" fmla="*/ 2580488 w 2647519"/>
                              <a:gd name="GluePoint424Y" fmla="*/ 1679257 h 2612594"/>
                              <a:gd name="GluePoint425X" fmla="*/ 2584298 w 2647519"/>
                              <a:gd name="GluePoint425Y" fmla="*/ 1639252 h 2612594"/>
                              <a:gd name="GluePoint426X" fmla="*/ 2598585 w 2647519"/>
                              <a:gd name="GluePoint426Y" fmla="*/ 1597342 h 2612594"/>
                              <a:gd name="GluePoint427X" fmla="*/ 2610015 w 2647519"/>
                              <a:gd name="GluePoint427Y" fmla="*/ 1590675 h 2612594"/>
                              <a:gd name="GluePoint428X" fmla="*/ 2610015 w 2647519"/>
                              <a:gd name="GluePoint428Y" fmla="*/ 1590674 h 2612594"/>
                              <a:gd name="GluePoint429X" fmla="*/ 2622398 w 2647519"/>
                              <a:gd name="GluePoint429Y" fmla="*/ 1518284 h 2612594"/>
                              <a:gd name="GluePoint430X" fmla="*/ 2629065 w 2647519"/>
                              <a:gd name="GluePoint430Y" fmla="*/ 1483994 h 2612594"/>
                              <a:gd name="GluePoint431X" fmla="*/ 2634780 w 2647519"/>
                              <a:gd name="GluePoint431Y" fmla="*/ 1448752 h 2612594"/>
                              <a:gd name="GluePoint432X" fmla="*/ 2639543 w 2647519"/>
                              <a:gd name="GluePoint432Y" fmla="*/ 1415414 h 2612594"/>
                              <a:gd name="GluePoint433X" fmla="*/ 2641448 w 2647519"/>
                              <a:gd name="GluePoint433Y" fmla="*/ 1383982 h 2612594"/>
                              <a:gd name="GluePoint434X" fmla="*/ 2642400 w 2647519"/>
                              <a:gd name="GluePoint434Y" fmla="*/ 1357312 h 2612594"/>
                              <a:gd name="GluePoint435X" fmla="*/ 2644305 w 2647519"/>
                              <a:gd name="GluePoint435Y" fmla="*/ 1343024 h 2612594"/>
                              <a:gd name="GluePoint436X" fmla="*/ 2645258 w 2647519"/>
                              <a:gd name="GluePoint436Y" fmla="*/ 1328737 h 2612594"/>
                              <a:gd name="GluePoint437X" fmla="*/ 134151 w 2647519"/>
                              <a:gd name="GluePoint437Y" fmla="*/ 887095 h 2612594"/>
                              <a:gd name="GluePoint438X" fmla="*/ 134625 w 2647519"/>
                              <a:gd name="GluePoint438Y" fmla="*/ 887332 h 2612594"/>
                              <a:gd name="GluePoint439X" fmla="*/ 134670 w 2647519"/>
                              <a:gd name="GluePoint439Y" fmla="*/ 887199 h 2612594"/>
                              <a:gd name="GluePoint440X" fmla="*/ 191618 w 2647519"/>
                              <a:gd name="GluePoint440Y" fmla="*/ 750570 h 2612594"/>
                              <a:gd name="GluePoint441X" fmla="*/ 170663 w 2647519"/>
                              <a:gd name="GluePoint441Y" fmla="*/ 789622 h 2612594"/>
                              <a:gd name="GluePoint442X" fmla="*/ 153518 w 2647519"/>
                              <a:gd name="GluePoint442Y" fmla="*/ 803910 h 2612594"/>
                              <a:gd name="GluePoint443X" fmla="*/ 153477 w 2647519"/>
                              <a:gd name="GluePoint443Y" fmla="*/ 804822 h 2612594"/>
                              <a:gd name="GluePoint444X" fmla="*/ 151819 w 2647519"/>
                              <a:gd name="GluePoint444Y" fmla="*/ 841286 h 2612594"/>
                              <a:gd name="GluePoint445X" fmla="*/ 151867 w 2647519"/>
                              <a:gd name="GluePoint445Y" fmla="*/ 841199 h 2612594"/>
                              <a:gd name="GluePoint446X" fmla="*/ 153518 w 2647519"/>
                              <a:gd name="GluePoint446Y" fmla="*/ 804862 h 2612594"/>
                              <a:gd name="GluePoint447X" fmla="*/ 170663 w 2647519"/>
                              <a:gd name="GluePoint447Y" fmla="*/ 790574 h 2612594"/>
                              <a:gd name="GluePoint448X" fmla="*/ 191618 w 2647519"/>
                              <a:gd name="GluePoint448Y" fmla="*/ 751522 h 2612594"/>
                              <a:gd name="GluePoint449X" fmla="*/ 192332 w 2647519"/>
                              <a:gd name="GluePoint449Y" fmla="*/ 751998 h 2612594"/>
                              <a:gd name="GluePoint450X" fmla="*/ 192689 w 2647519"/>
                              <a:gd name="GluePoint450Y" fmla="*/ 751284 h 2612594"/>
                              <a:gd name="GluePoint451X" fmla="*/ 203047 w 2647519"/>
                              <a:gd name="GluePoint451Y" fmla="*/ 667702 h 2612594"/>
                              <a:gd name="GluePoint452X" fmla="*/ 189712 w 2647519"/>
                              <a:gd name="GluePoint452Y" fmla="*/ 677227 h 2612594"/>
                              <a:gd name="GluePoint453X" fmla="*/ 169710 w 2647519"/>
                              <a:gd name="GluePoint453Y" fmla="*/ 719137 h 2612594"/>
                              <a:gd name="GluePoint454X" fmla="*/ 174286 w 2647519"/>
                              <a:gd name="GluePoint454Y" fmla="*/ 722798 h 2612594"/>
                              <a:gd name="GluePoint455X" fmla="*/ 174435 w 2647519"/>
                              <a:gd name="GluePoint455Y" fmla="*/ 722155 h 2612594"/>
                              <a:gd name="GluePoint456X" fmla="*/ 170663 w 2647519"/>
                              <a:gd name="GluePoint456Y" fmla="*/ 719137 h 2612594"/>
                              <a:gd name="GluePoint457X" fmla="*/ 190665 w 2647519"/>
                              <a:gd name="GluePoint457Y" fmla="*/ 677227 h 2612594"/>
                              <a:gd name="GluePoint458X" fmla="*/ 202473 w 2647519"/>
                              <a:gd name="GluePoint458Y" fmla="*/ 668793 h 2612594"/>
                              <a:gd name="GluePoint459X" fmla="*/ 276390 w 2647519"/>
                              <a:gd name="GluePoint459Y" fmla="*/ 613410 h 2612594"/>
                              <a:gd name="GluePoint460X" fmla="*/ 275187 w 2647519"/>
                              <a:gd name="GluePoint460Y" fmla="*/ 614373 h 2612594"/>
                              <a:gd name="GluePoint461X" fmla="*/ 270080 w 2647519"/>
                              <a:gd name="GluePoint461Y" fmla="*/ 634008 h 2612594"/>
                              <a:gd name="GluePoint462X" fmla="*/ 266865 w 2647519"/>
                              <a:gd name="GluePoint462Y" fmla="*/ 643890 h 2612594"/>
                              <a:gd name="GluePoint463X" fmla="*/ 179235 w 2647519"/>
                              <a:gd name="GluePoint463Y" fmla="*/ 803910 h 2612594"/>
                              <a:gd name="GluePoint464X" fmla="*/ 166852 w 2647519"/>
                              <a:gd name="GluePoint464Y" fmla="*/ 842962 h 2612594"/>
                              <a:gd name="GluePoint465X" fmla="*/ 155422 w 2647519"/>
                              <a:gd name="GluePoint465Y" fmla="*/ 882967 h 2612594"/>
                              <a:gd name="GluePoint466X" fmla="*/ 130657 w 2647519"/>
                              <a:gd name="GluePoint466Y" fmla="*/ 966787 h 2612594"/>
                              <a:gd name="GluePoint467X" fmla="*/ 114465 w 2647519"/>
                              <a:gd name="GluePoint467Y" fmla="*/ 1023937 h 2612594"/>
                              <a:gd name="GluePoint468X" fmla="*/ 106845 w 2647519"/>
                              <a:gd name="GluePoint468Y" fmla="*/ 1066800 h 2612594"/>
                              <a:gd name="GluePoint469X" fmla="*/ 103035 w 2647519"/>
                              <a:gd name="GluePoint469Y" fmla="*/ 1088707 h 2612594"/>
                              <a:gd name="GluePoint470X" fmla="*/ 100177 w 2647519"/>
                              <a:gd name="GluePoint470Y" fmla="*/ 1110615 h 2612594"/>
                              <a:gd name="GluePoint471X" fmla="*/ 91605 w 2647519"/>
                              <a:gd name="GluePoint471Y" fmla="*/ 1169670 h 2612594"/>
                              <a:gd name="GluePoint472X" fmla="*/ 88747 w 2647519"/>
                              <a:gd name="GluePoint472Y" fmla="*/ 1205865 h 2612594"/>
                              <a:gd name="GluePoint473X" fmla="*/ 93510 w 2647519"/>
                              <a:gd name="GluePoint473Y" fmla="*/ 1243965 h 2612594"/>
                              <a:gd name="GluePoint474X" fmla="*/ 95742 w 2647519"/>
                              <a:gd name="GluePoint474Y" fmla="*/ 1223205 h 2612594"/>
                              <a:gd name="GluePoint475X" fmla="*/ 95415 w 2647519"/>
                              <a:gd name="GluePoint475Y" fmla="*/ 1216342 h 2612594"/>
                              <a:gd name="GluePoint476X" fmla="*/ 99225 w 2647519"/>
                              <a:gd name="GluePoint476Y" fmla="*/ 1176337 h 2612594"/>
                              <a:gd name="GluePoint477X" fmla="*/ 107797 w 2647519"/>
                              <a:gd name="GluePoint477Y" fmla="*/ 1117282 h 2612594"/>
                              <a:gd name="GluePoint478X" fmla="*/ 114596 w 2647519"/>
                              <a:gd name="GluePoint478Y" fmla="*/ 1109123 h 2612594"/>
                              <a:gd name="GluePoint479X" fmla="*/ 124469 w 2647519"/>
                              <a:gd name="GluePoint479Y" fmla="*/ 1043051 h 2612594"/>
                              <a:gd name="GluePoint480X" fmla="*/ 123990 w 2647519"/>
                              <a:gd name="GluePoint480Y" fmla="*/ 1031557 h 2612594"/>
                              <a:gd name="GluePoint481X" fmla="*/ 133400 w 2647519"/>
                              <a:gd name="GluePoint481Y" fmla="*/ 1004580 h 2612594"/>
                              <a:gd name="GluePoint482X" fmla="*/ 138999 w 2647519"/>
                              <a:gd name="GluePoint482Y" fmla="*/ 981931 h 2612594"/>
                              <a:gd name="GluePoint483X" fmla="*/ 137325 w 2647519"/>
                              <a:gd name="GluePoint483Y" fmla="*/ 985837 h 2612594"/>
                              <a:gd name="GluePoint484X" fmla="*/ 131610 w 2647519"/>
                              <a:gd name="GluePoint484Y" fmla="*/ 983932 h 2612594"/>
                              <a:gd name="GluePoint485X" fmla="*/ 117322 w 2647519"/>
                              <a:gd name="GluePoint485Y" fmla="*/ 1024890 h 2612594"/>
                              <a:gd name="GluePoint486X" fmla="*/ 118275 w 2647519"/>
                              <a:gd name="GluePoint486Y" fmla="*/ 1047750 h 2612594"/>
                              <a:gd name="GluePoint487X" fmla="*/ 111607 w 2647519"/>
                              <a:gd name="GluePoint487Y" fmla="*/ 1091565 h 2612594"/>
                              <a:gd name="GluePoint488X" fmla="*/ 110655 w 2647519"/>
                              <a:gd name="GluePoint488Y" fmla="*/ 1099185 h 2612594"/>
                              <a:gd name="GluePoint489X" fmla="*/ 101130 w 2647519"/>
                              <a:gd name="GluePoint489Y" fmla="*/ 1110615 h 2612594"/>
                              <a:gd name="GluePoint490X" fmla="*/ 103987 w 2647519"/>
                              <a:gd name="GluePoint490Y" fmla="*/ 1088707 h 2612594"/>
                              <a:gd name="GluePoint491X" fmla="*/ 107797 w 2647519"/>
                              <a:gd name="GluePoint491Y" fmla="*/ 1066800 h 2612594"/>
                              <a:gd name="GluePoint492X" fmla="*/ 115417 w 2647519"/>
                              <a:gd name="GluePoint492Y" fmla="*/ 1023937 h 2612594"/>
                              <a:gd name="GluePoint493X" fmla="*/ 131610 w 2647519"/>
                              <a:gd name="GluePoint493Y" fmla="*/ 966787 h 2612594"/>
                              <a:gd name="GluePoint494X" fmla="*/ 156375 w 2647519"/>
                              <a:gd name="GluePoint494Y" fmla="*/ 882967 h 2612594"/>
                              <a:gd name="GluePoint495X" fmla="*/ 167805 w 2647519"/>
                              <a:gd name="GluePoint495Y" fmla="*/ 842962 h 2612594"/>
                              <a:gd name="GluePoint496X" fmla="*/ 180187 w 2647519"/>
                              <a:gd name="GluePoint496Y" fmla="*/ 803910 h 2612594"/>
                              <a:gd name="GluePoint497X" fmla="*/ 267817 w 2647519"/>
                              <a:gd name="GluePoint497Y" fmla="*/ 643890 h 2612594"/>
                              <a:gd name="GluePoint498X" fmla="*/ 276390 w 2647519"/>
                              <a:gd name="GluePoint498Y" fmla="*/ 613410 h 2612594"/>
                              <a:gd name="GluePoint499X" fmla="*/ 293536 w 2647519"/>
                              <a:gd name="GluePoint499Y" fmla="*/ 518160 h 2612594"/>
                              <a:gd name="GluePoint500X" fmla="*/ 293535 w 2647519"/>
                              <a:gd name="GluePoint500Y" fmla="*/ 518160 h 2612594"/>
                              <a:gd name="GluePoint501X" fmla="*/ 298297 w 2647519"/>
                              <a:gd name="GluePoint501Y" fmla="*/ 521970 h 2612594"/>
                              <a:gd name="GluePoint502X" fmla="*/ 298297 w 2647519"/>
                              <a:gd name="GluePoint502Y" fmla="*/ 521969 h 2612594"/>
                              <a:gd name="GluePoint503X" fmla="*/ 465169 w 2647519"/>
                              <a:gd name="GluePoint503Y" fmla="*/ 382550 h 2612594"/>
                              <a:gd name="GluePoint504X" fmla="*/ 464986 w 2647519"/>
                              <a:gd name="GluePoint504Y" fmla="*/ 382696 h 2612594"/>
                              <a:gd name="GluePoint505X" fmla="*/ 464430 w 2647519"/>
                              <a:gd name="GluePoint505Y" fmla="*/ 383325 h 2612594"/>
                              <a:gd name="GluePoint506X" fmla="*/ 456651 w 2647519"/>
                              <a:gd name="GluePoint506Y" fmla="*/ 391477 h 2612594"/>
                              <a:gd name="GluePoint507X" fmla="*/ 454684 w 2647519"/>
                              <a:gd name="GluePoint507Y" fmla="*/ 394338 h 2612594"/>
                              <a:gd name="GluePoint508X" fmla="*/ 453399 w 2647519"/>
                              <a:gd name="GluePoint508Y" fmla="*/ 395790 h 2612594"/>
                              <a:gd name="GluePoint509X" fmla="*/ 447840 w 2647519"/>
                              <a:gd name="GluePoint509Y" fmla="*/ 403860 h 2612594"/>
                              <a:gd name="GluePoint510X" fmla="*/ 389738 w 2647519"/>
                              <a:gd name="GluePoint510Y" fmla="*/ 472440 h 2612594"/>
                              <a:gd name="GluePoint511X" fmla="*/ 373545 w 2647519"/>
                              <a:gd name="GluePoint511Y" fmla="*/ 491490 h 2612594"/>
                              <a:gd name="GluePoint512X" fmla="*/ 357353 w 2647519"/>
                              <a:gd name="GluePoint512Y" fmla="*/ 511492 h 2612594"/>
                              <a:gd name="GluePoint513X" fmla="*/ 285752 w 2647519"/>
                              <a:gd name="GluePoint513Y" fmla="*/ 590631 h 2612594"/>
                              <a:gd name="GluePoint514X" fmla="*/ 358305 w 2647519"/>
                              <a:gd name="GluePoint514Y" fmla="*/ 510540 h 2612594"/>
                              <a:gd name="GluePoint515X" fmla="*/ 374497 w 2647519"/>
                              <a:gd name="GluePoint515Y" fmla="*/ 490537 h 2612594"/>
                              <a:gd name="GluePoint516X" fmla="*/ 390690 w 2647519"/>
                              <a:gd name="GluePoint516Y" fmla="*/ 471487 h 2612594"/>
                              <a:gd name="GluePoint517X" fmla="*/ 448792 w 2647519"/>
                              <a:gd name="GluePoint517Y" fmla="*/ 402907 h 2612594"/>
                              <a:gd name="GluePoint518X" fmla="*/ 454684 w 2647519"/>
                              <a:gd name="GluePoint518Y" fmla="*/ 394338 h 2612594"/>
                              <a:gd name="GluePoint519X" fmla="*/ 464430 w 2647519"/>
                              <a:gd name="GluePoint519Y" fmla="*/ 383325 h 2612594"/>
                              <a:gd name="GluePoint520X" fmla="*/ 489348 w 2647519"/>
                              <a:gd name="GluePoint520Y" fmla="*/ 316869 h 2612594"/>
                              <a:gd name="GluePoint521X" fmla="*/ 481127 w 2647519"/>
                              <a:gd name="GluePoint521Y" fmla="*/ 319733 h 2612594"/>
                              <a:gd name="GluePoint522X" fmla="*/ 475013 w 2647519"/>
                              <a:gd name="GluePoint522Y" fmla="*/ 322003 h 2612594"/>
                              <a:gd name="GluePoint523X" fmla="*/ 473558 w 2647519"/>
                              <a:gd name="GluePoint523Y" fmla="*/ 323849 h 2612594"/>
                              <a:gd name="GluePoint524X" fmla="*/ 463080 w 2647519"/>
                              <a:gd name="GluePoint524Y" fmla="*/ 333374 h 2612594"/>
                              <a:gd name="GluePoint525X" fmla="*/ 436410 w 2647519"/>
                              <a:gd name="GluePoint525Y" fmla="*/ 350519 h 2612594"/>
                              <a:gd name="GluePoint526X" fmla="*/ 418313 w 2647519"/>
                              <a:gd name="GluePoint526Y" fmla="*/ 370522 h 2612594"/>
                              <a:gd name="GluePoint527X" fmla="*/ 401168 w 2647519"/>
                              <a:gd name="GluePoint527Y" fmla="*/ 390524 h 2612594"/>
                              <a:gd name="GluePoint528X" fmla="*/ 389738 w 2647519"/>
                              <a:gd name="GluePoint528Y" fmla="*/ 401002 h 2612594"/>
                              <a:gd name="GluePoint529X" fmla="*/ 389350 w 2647519"/>
                              <a:gd name="GluePoint529Y" fmla="*/ 400516 h 2612594"/>
                              <a:gd name="GluePoint530X" fmla="*/ 378546 w 2647519"/>
                              <a:gd name="GluePoint530Y" fmla="*/ 413504 h 2612594"/>
                              <a:gd name="GluePoint531X" fmla="*/ 360210 w 2647519"/>
                              <a:gd name="GluePoint531Y" fmla="*/ 436245 h 2612594"/>
                              <a:gd name="GluePoint532X" fmla="*/ 330683 w 2647519"/>
                              <a:gd name="GluePoint532Y" fmla="*/ 468630 h 2612594"/>
                              <a:gd name="GluePoint533X" fmla="*/ 335445 w 2647519"/>
                              <a:gd name="GluePoint533Y" fmla="*/ 474344 h 2612594"/>
                              <a:gd name="GluePoint534X" fmla="*/ 335536 w 2647519"/>
                              <a:gd name="GluePoint534Y" fmla="*/ 474264 h 2612594"/>
                              <a:gd name="GluePoint535X" fmla="*/ 331635 w 2647519"/>
                              <a:gd name="GluePoint535Y" fmla="*/ 469582 h 2612594"/>
                              <a:gd name="GluePoint536X" fmla="*/ 361162 w 2647519"/>
                              <a:gd name="GluePoint536Y" fmla="*/ 437197 h 2612594"/>
                              <a:gd name="GluePoint537X" fmla="*/ 390690 w 2647519"/>
                              <a:gd name="GluePoint537Y" fmla="*/ 401002 h 2612594"/>
                              <a:gd name="GluePoint538X" fmla="*/ 402120 w 2647519"/>
                              <a:gd name="GluePoint538Y" fmla="*/ 390525 h 2612594"/>
                              <a:gd name="GluePoint539X" fmla="*/ 419265 w 2647519"/>
                              <a:gd name="GluePoint539Y" fmla="*/ 370522 h 2612594"/>
                              <a:gd name="GluePoint540X" fmla="*/ 437362 w 2647519"/>
                              <a:gd name="GluePoint540Y" fmla="*/ 350520 h 2612594"/>
                              <a:gd name="GluePoint541X" fmla="*/ 464032 w 2647519"/>
                              <a:gd name="GluePoint541Y" fmla="*/ 333375 h 2612594"/>
                              <a:gd name="GluePoint542X" fmla="*/ 474510 w 2647519"/>
                              <a:gd name="GluePoint542Y" fmla="*/ 323850 h 2612594"/>
                              <a:gd name="GluePoint543X" fmla="*/ 485940 w 2647519"/>
                              <a:gd name="GluePoint543Y" fmla="*/ 319564 h 2612594"/>
                              <a:gd name="GluePoint544X" fmla="*/ 489548 w 2647519"/>
                              <a:gd name="GluePoint544Y" fmla="*/ 318444 h 2612594"/>
                              <a:gd name="GluePoint545X" fmla="*/ 1868970 w 2647519"/>
                              <a:gd name="GluePoint545Y" fmla="*/ 144780 h 2612594"/>
                              <a:gd name="GluePoint546X" fmla="*/ 1917547 w 2647519"/>
                              <a:gd name="GluePoint546Y" fmla="*/ 166687 h 2612594"/>
                              <a:gd name="GluePoint547X" fmla="*/ 1938502 w 2647519"/>
                              <a:gd name="GluePoint547Y" fmla="*/ 183832 h 2612594"/>
                              <a:gd name="GluePoint548X" fmla="*/ 1891830 w 2647519"/>
                              <a:gd name="GluePoint548Y" fmla="*/ 160972 h 2612594"/>
                              <a:gd name="GluePoint549X" fmla="*/ 1868970 w 2647519"/>
                              <a:gd name="GluePoint549Y" fmla="*/ 144780 h 2612594"/>
                              <a:gd name="GluePoint550X" fmla="*/ 1710855 w 2647519"/>
                              <a:gd name="GluePoint550Y" fmla="*/ 75247 h 2612594"/>
                              <a:gd name="GluePoint551X" fmla="*/ 1748955 w 2647519"/>
                              <a:gd name="GluePoint551Y" fmla="*/ 83819 h 2612594"/>
                              <a:gd name="GluePoint552X" fmla="*/ 1802295 w 2647519"/>
                              <a:gd name="GluePoint552Y" fmla="*/ 110489 h 2612594"/>
                              <a:gd name="GluePoint553X" fmla="*/ 1710855 w 2647519"/>
                              <a:gd name="GluePoint553Y" fmla="*/ 75247 h 2612594"/>
                              <a:gd name="GluePoint554X" fmla="*/ 1137451 w 2647519"/>
                              <a:gd name="GluePoint554Y" fmla="*/ 68937 h 2612594"/>
                              <a:gd name="GluePoint555X" fmla="*/ 1117448 w 2647519"/>
                              <a:gd name="GluePoint555Y" fmla="*/ 71437 h 2612594"/>
                              <a:gd name="GluePoint556X" fmla="*/ 1074585 w 2647519"/>
                              <a:gd name="GluePoint556Y" fmla="*/ 77152 h 2612594"/>
                              <a:gd name="GluePoint557X" fmla="*/ 1032675 w 2647519"/>
                              <a:gd name="GluePoint557Y" fmla="*/ 86677 h 2612594"/>
                              <a:gd name="GluePoint558X" fmla="*/ 1014578 w 2647519"/>
                              <a:gd name="GluePoint558Y" fmla="*/ 92392 h 2612594"/>
                              <a:gd name="GluePoint559X" fmla="*/ 993623 w 2647519"/>
                              <a:gd name="GluePoint559Y" fmla="*/ 98107 h 2612594"/>
                              <a:gd name="GluePoint560X" fmla="*/ 947769 w 2647519"/>
                              <a:gd name="GluePoint560Y" fmla="*/ 107115 h 2612594"/>
                              <a:gd name="GluePoint561X" fmla="*/ 939330 w 2647519"/>
                              <a:gd name="GluePoint561Y" fmla="*/ 110490 h 2612594"/>
                              <a:gd name="GluePoint562X" fmla="*/ 881228 w 2647519"/>
                              <a:gd name="GluePoint562Y" fmla="*/ 130492 h 2612594"/>
                              <a:gd name="GluePoint563X" fmla="*/ 824078 w 2647519"/>
                              <a:gd name="GluePoint563Y" fmla="*/ 153352 h 2612594"/>
                              <a:gd name="GluePoint564X" fmla="*/ 784073 w 2647519"/>
                              <a:gd name="GluePoint564Y" fmla="*/ 171450 h 2612594"/>
                              <a:gd name="GluePoint565X" fmla="*/ 757403 w 2647519"/>
                              <a:gd name="GluePoint565Y" fmla="*/ 181927 h 2612594"/>
                              <a:gd name="GluePoint566X" fmla="*/ 691680 w 2647519"/>
                              <a:gd name="GluePoint566Y" fmla="*/ 212407 h 2612594"/>
                              <a:gd name="GluePoint567X" fmla="*/ 660248 w 2647519"/>
                              <a:gd name="GluePoint567Y" fmla="*/ 232410 h 2612594"/>
                              <a:gd name="GluePoint568X" fmla="*/ 629768 w 2647519"/>
                              <a:gd name="GluePoint568Y" fmla="*/ 252412 h 2612594"/>
                              <a:gd name="GluePoint569X" fmla="*/ 581190 w 2647519"/>
                              <a:gd name="GluePoint569Y" fmla="*/ 288607 h 2612594"/>
                              <a:gd name="GluePoint570X" fmla="*/ 535470 w 2647519"/>
                              <a:gd name="GluePoint570Y" fmla="*/ 324802 h 2612594"/>
                              <a:gd name="GluePoint571X" fmla="*/ 491713 w 2647519"/>
                              <a:gd name="GluePoint571Y" fmla="*/ 362974 h 2612594"/>
                              <a:gd name="GluePoint572X" fmla="*/ 495465 w 2647519"/>
                              <a:gd name="GluePoint572Y" fmla="*/ 367665 h 2612594"/>
                              <a:gd name="GluePoint573X" fmla="*/ 504752 w 2647519"/>
                              <a:gd name="GluePoint573Y" fmla="*/ 361295 h 2612594"/>
                              <a:gd name="GluePoint574X" fmla="*/ 512657 w 2647519"/>
                              <a:gd name="GluePoint574Y" fmla="*/ 355403 h 2612594"/>
                              <a:gd name="GluePoint575X" fmla="*/ 541185 w 2647519"/>
                              <a:gd name="GluePoint575Y" fmla="*/ 330517 h 2612594"/>
                              <a:gd name="GluePoint576X" fmla="*/ 586905 w 2647519"/>
                              <a:gd name="GluePoint576Y" fmla="*/ 294322 h 2612594"/>
                              <a:gd name="GluePoint577X" fmla="*/ 635482 w 2647519"/>
                              <a:gd name="GluePoint577Y" fmla="*/ 258127 h 2612594"/>
                              <a:gd name="GluePoint578X" fmla="*/ 665962 w 2647519"/>
                              <a:gd name="GluePoint578Y" fmla="*/ 238124 h 2612594"/>
                              <a:gd name="GluePoint579X" fmla="*/ 697395 w 2647519"/>
                              <a:gd name="GluePoint579Y" fmla="*/ 218122 h 2612594"/>
                              <a:gd name="GluePoint580X" fmla="*/ 763117 w 2647519"/>
                              <a:gd name="GluePoint580Y" fmla="*/ 187642 h 2612594"/>
                              <a:gd name="GluePoint581X" fmla="*/ 788835 w 2647519"/>
                              <a:gd name="GluePoint581Y" fmla="*/ 174307 h 2612594"/>
                              <a:gd name="GluePoint582X" fmla="*/ 828840 w 2647519"/>
                              <a:gd name="GluePoint582Y" fmla="*/ 156209 h 2612594"/>
                              <a:gd name="GluePoint583X" fmla="*/ 885990 w 2647519"/>
                              <a:gd name="GluePoint583Y" fmla="*/ 133349 h 2612594"/>
                              <a:gd name="GluePoint584X" fmla="*/ 944092 w 2647519"/>
                              <a:gd name="GluePoint584Y" fmla="*/ 113347 h 2612594"/>
                              <a:gd name="GluePoint585X" fmla="*/ 968499 w 2647519"/>
                              <a:gd name="GluePoint585Y" fmla="*/ 108553 h 2612594"/>
                              <a:gd name="GluePoint586X" fmla="*/ 980289 w 2647519"/>
                              <a:gd name="GluePoint586Y" fmla="*/ 104524 h 2612594"/>
                              <a:gd name="GluePoint587X" fmla="*/ 1140765 w 2647519"/>
                              <a:gd name="GluePoint587Y" fmla="*/ 69904 h 2612594"/>
                              <a:gd name="GluePoint588X" fmla="*/ 1478088 w 2647519"/>
                              <a:gd name="GluePoint588Y" fmla="*/ 48458 h 2612594"/>
                              <a:gd name="GluePoint589X" fmla="*/ 1498447 w 2647519"/>
                              <a:gd name="GluePoint589Y" fmla="*/ 50482 h 2612594"/>
                              <a:gd name="GluePoint590X" fmla="*/ 1526070 w 2647519"/>
                              <a:gd name="GluePoint590Y" fmla="*/ 60007 h 2612594"/>
                              <a:gd name="GluePoint591X" fmla="*/ 1505115 w 2647519"/>
                              <a:gd name="GluePoint591Y" fmla="*/ 57150 h 2612594"/>
                              <a:gd name="GluePoint592X" fmla="*/ 1461300 w 2647519"/>
                              <a:gd name="GluePoint592Y" fmla="*/ 48577 h 2612594"/>
                              <a:gd name="GluePoint593X" fmla="*/ 1478088 w 2647519"/>
                              <a:gd name="GluePoint593Y" fmla="*/ 48458 h 2612594"/>
                              <a:gd name="GluePoint594X" fmla="*/ 1588935 w 2647519"/>
                              <a:gd name="GluePoint594Y" fmla="*/ 40957 h 2612594"/>
                              <a:gd name="GluePoint595X" fmla="*/ 1627987 w 2647519"/>
                              <a:gd name="GluePoint595Y" fmla="*/ 43814 h 2612594"/>
                              <a:gd name="GluePoint596X" fmla="*/ 1675612 w 2647519"/>
                              <a:gd name="GluePoint596Y" fmla="*/ 62864 h 2612594"/>
                              <a:gd name="GluePoint597X" fmla="*/ 1616557 w 2647519"/>
                              <a:gd name="GluePoint597Y" fmla="*/ 52387 h 2612594"/>
                              <a:gd name="GluePoint598X" fmla="*/ 1588935 w 2647519"/>
                              <a:gd name="GluePoint598Y" fmla="*/ 40957 h 2612594"/>
                              <a:gd name="GluePoint599X" fmla="*/ 1270324 w 2647519"/>
                              <a:gd name="GluePoint599Y" fmla="*/ 40719 h 2612594"/>
                              <a:gd name="GluePoint600X" fmla="*/ 1160310 w 2647519"/>
                              <a:gd name="GluePoint600Y" fmla="*/ 46672 h 2612594"/>
                              <a:gd name="GluePoint601X" fmla="*/ 1084110 w 2647519"/>
                              <a:gd name="GluePoint601Y" fmla="*/ 57149 h 2612594"/>
                              <a:gd name="GluePoint602X" fmla="*/ 1047915 w 2647519"/>
                              <a:gd name="GluePoint602Y" fmla="*/ 66674 h 2612594"/>
                              <a:gd name="GluePoint603X" fmla="*/ 1016482 w 2647519"/>
                              <a:gd name="GluePoint603Y" fmla="*/ 78104 h 2612594"/>
                              <a:gd name="GluePoint604X" fmla="*/ 972667 w 2647519"/>
                              <a:gd name="GluePoint604Y" fmla="*/ 83819 h 2612594"/>
                              <a:gd name="GluePoint605X" fmla="*/ 806932 w 2647519"/>
                              <a:gd name="GluePoint605Y" fmla="*/ 147637 h 2612594"/>
                              <a:gd name="GluePoint606X" fmla="*/ 746925 w 2647519"/>
                              <a:gd name="GluePoint606Y" fmla="*/ 174307 h 2612594"/>
                              <a:gd name="GluePoint607X" fmla="*/ 728827 w 2647519"/>
                              <a:gd name="GluePoint607Y" fmla="*/ 180974 h 2612594"/>
                              <a:gd name="GluePoint608X" fmla="*/ 712635 w 2647519"/>
                              <a:gd name="GluePoint608Y" fmla="*/ 189547 h 2612594"/>
                              <a:gd name="GluePoint609X" fmla="*/ 682155 w 2647519"/>
                              <a:gd name="GluePoint609Y" fmla="*/ 205739 h 2612594"/>
                              <a:gd name="GluePoint610X" fmla="*/ 634530 w 2647519"/>
                              <a:gd name="GluePoint610Y" fmla="*/ 230504 h 2612594"/>
                              <a:gd name="GluePoint611X" fmla="*/ 598335 w 2647519"/>
                              <a:gd name="GluePoint611Y" fmla="*/ 259079 h 2612594"/>
                              <a:gd name="GluePoint612X" fmla="*/ 493560 w 2647519"/>
                              <a:gd name="GluePoint612Y" fmla="*/ 340994 h 2612594"/>
                              <a:gd name="GluePoint613X" fmla="*/ 471664 w 2647519"/>
                              <a:gd name="GluePoint613Y" fmla="*/ 360034 h 2612594"/>
                              <a:gd name="GluePoint614X" fmla="*/ 450243 w 2647519"/>
                              <a:gd name="GluePoint614Y" fmla="*/ 379593 h 2612594"/>
                              <a:gd name="GluePoint615X" fmla="*/ 450697 w 2647519"/>
                              <a:gd name="GluePoint615Y" fmla="*/ 380047 h 2612594"/>
                              <a:gd name="GluePoint616X" fmla="*/ 285915 w 2647519"/>
                              <a:gd name="GluePoint616Y" fmla="*/ 573404 h 2612594"/>
                              <a:gd name="GluePoint617X" fmla="*/ 252577 w 2647519"/>
                              <a:gd name="GluePoint617Y" fmla="*/ 619124 h 2612594"/>
                              <a:gd name="GluePoint618X" fmla="*/ 237337 w 2647519"/>
                              <a:gd name="GluePoint618Y" fmla="*/ 646747 h 2612594"/>
                              <a:gd name="GluePoint619X" fmla="*/ 222097 w 2647519"/>
                              <a:gd name="GluePoint619Y" fmla="*/ 672464 h 2612594"/>
                              <a:gd name="GluePoint620X" fmla="*/ 193522 w 2647519"/>
                              <a:gd name="GluePoint620Y" fmla="*/ 725804 h 2612594"/>
                              <a:gd name="GluePoint621X" fmla="*/ 162439 w 2647519"/>
                              <a:gd name="GluePoint621Y" fmla="*/ 774785 h 2612594"/>
                              <a:gd name="GluePoint622X" fmla="*/ 162090 w 2647519"/>
                              <a:gd name="GluePoint622Y" fmla="*/ 776287 h 2612594"/>
                              <a:gd name="GluePoint623X" fmla="*/ 151612 w 2647519"/>
                              <a:gd name="GluePoint623Y" fmla="*/ 804862 h 2612594"/>
                              <a:gd name="GluePoint624X" fmla="*/ 143992 w 2647519"/>
                              <a:gd name="GluePoint624Y" fmla="*/ 818197 h 2612594"/>
                              <a:gd name="GluePoint625X" fmla="*/ 142087 w 2647519"/>
                              <a:gd name="GluePoint625Y" fmla="*/ 820102 h 2612594"/>
                              <a:gd name="GluePoint626X" fmla="*/ 133634 w 2647519"/>
                              <a:gd name="GluePoint626Y" fmla="*/ 848201 h 2612594"/>
                              <a:gd name="GluePoint627X" fmla="*/ 131610 w 2647519"/>
                              <a:gd name="GluePoint627Y" fmla="*/ 864870 h 2612594"/>
                              <a:gd name="GluePoint628X" fmla="*/ 129705 w 2647519"/>
                              <a:gd name="GluePoint628Y" fmla="*/ 888682 h 2612594"/>
                              <a:gd name="GluePoint629X" fmla="*/ 116370 w 2647519"/>
                              <a:gd name="GluePoint629Y" fmla="*/ 927735 h 2612594"/>
                              <a:gd name="GluePoint630X" fmla="*/ 103987 w 2647519"/>
                              <a:gd name="GluePoint630Y" fmla="*/ 966787 h 2612594"/>
                              <a:gd name="GluePoint631X" fmla="*/ 90652 w 2647519"/>
                              <a:gd name="GluePoint631Y" fmla="*/ 1023937 h 2612594"/>
                              <a:gd name="GluePoint632X" fmla="*/ 83032 w 2647519"/>
                              <a:gd name="GluePoint632Y" fmla="*/ 1076325 h 2612594"/>
                              <a:gd name="GluePoint633X" fmla="*/ 78270 w 2647519"/>
                              <a:gd name="GluePoint633Y" fmla="*/ 1128712 h 2612594"/>
                              <a:gd name="GluePoint634X" fmla="*/ 84937 w 2647519"/>
                              <a:gd name="GluePoint634Y" fmla="*/ 1092517 h 2612594"/>
                              <a:gd name="GluePoint635X" fmla="*/ 85555 w 2647519"/>
                              <a:gd name="GluePoint635Y" fmla="*/ 1089530 h 2612594"/>
                              <a:gd name="GluePoint636X" fmla="*/ 86842 w 2647519"/>
                              <a:gd name="GluePoint636Y" fmla="*/ 1075372 h 2612594"/>
                              <a:gd name="GluePoint637X" fmla="*/ 94462 w 2647519"/>
                              <a:gd name="GluePoint637Y" fmla="*/ 1022985 h 2612594"/>
                              <a:gd name="GluePoint638X" fmla="*/ 96848 w 2647519"/>
                              <a:gd name="GluePoint638Y" fmla="*/ 1023781 h 2612594"/>
                              <a:gd name="GluePoint639X" fmla="*/ 97055 w 2647519"/>
                              <a:gd name="GluePoint639Y" fmla="*/ 1022896 h 2612594"/>
                              <a:gd name="GluePoint640X" fmla="*/ 94463 w 2647519"/>
                              <a:gd name="GluePoint640Y" fmla="*/ 1022032 h 2612594"/>
                              <a:gd name="GluePoint641X" fmla="*/ 107798 w 2647519"/>
                              <a:gd name="GluePoint641Y" fmla="*/ 964882 h 2612594"/>
                              <a:gd name="GluePoint642X" fmla="*/ 120180 w 2647519"/>
                              <a:gd name="GluePoint642Y" fmla="*/ 925829 h 2612594"/>
                              <a:gd name="GluePoint643X" fmla="*/ 133454 w 2647519"/>
                              <a:gd name="GluePoint643Y" fmla="*/ 886956 h 2612594"/>
                              <a:gd name="GluePoint644X" fmla="*/ 132563 w 2647519"/>
                              <a:gd name="GluePoint644Y" fmla="*/ 886777 h 2612594"/>
                              <a:gd name="GluePoint645X" fmla="*/ 134468 w 2647519"/>
                              <a:gd name="GluePoint645Y" fmla="*/ 862965 h 2612594"/>
                              <a:gd name="GluePoint646X" fmla="*/ 144945 w 2647519"/>
                              <a:gd name="GluePoint646Y" fmla="*/ 818197 h 2612594"/>
                              <a:gd name="GluePoint647X" fmla="*/ 152565 w 2647519"/>
                              <a:gd name="GluePoint647Y" fmla="*/ 804862 h 2612594"/>
                              <a:gd name="GluePoint648X" fmla="*/ 152821 w 2647519"/>
                              <a:gd name="GluePoint648Y" fmla="*/ 804166 h 2612594"/>
                              <a:gd name="GluePoint649X" fmla="*/ 163043 w 2647519"/>
                              <a:gd name="GluePoint649Y" fmla="*/ 776287 h 2612594"/>
                              <a:gd name="GluePoint650X" fmla="*/ 194475 w 2647519"/>
                              <a:gd name="GluePoint650Y" fmla="*/ 726757 h 2612594"/>
                              <a:gd name="GluePoint651X" fmla="*/ 223050 w 2647519"/>
                              <a:gd name="GluePoint651Y" fmla="*/ 673417 h 2612594"/>
                              <a:gd name="GluePoint652X" fmla="*/ 238290 w 2647519"/>
                              <a:gd name="GluePoint652Y" fmla="*/ 647700 h 2612594"/>
                              <a:gd name="GluePoint653X" fmla="*/ 253530 w 2647519"/>
                              <a:gd name="GluePoint653Y" fmla="*/ 620077 h 2612594"/>
                              <a:gd name="GluePoint654X" fmla="*/ 286868 w 2647519"/>
                              <a:gd name="GluePoint654Y" fmla="*/ 574357 h 2612594"/>
                              <a:gd name="GluePoint655X" fmla="*/ 451650 w 2647519"/>
                              <a:gd name="GluePoint655Y" fmla="*/ 381000 h 2612594"/>
                              <a:gd name="GluePoint656X" fmla="*/ 495465 w 2647519"/>
                              <a:gd name="GluePoint656Y" fmla="*/ 340995 h 2612594"/>
                              <a:gd name="GluePoint657X" fmla="*/ 600240 w 2647519"/>
                              <a:gd name="GluePoint657Y" fmla="*/ 259080 h 2612594"/>
                              <a:gd name="GluePoint658X" fmla="*/ 636435 w 2647519"/>
                              <a:gd name="GluePoint658Y" fmla="*/ 230505 h 2612594"/>
                              <a:gd name="GluePoint659X" fmla="*/ 684060 w 2647519"/>
                              <a:gd name="GluePoint659Y" fmla="*/ 205740 h 2612594"/>
                              <a:gd name="GluePoint660X" fmla="*/ 714540 w 2647519"/>
                              <a:gd name="GluePoint660Y" fmla="*/ 189547 h 2612594"/>
                              <a:gd name="GluePoint661X" fmla="*/ 730733 w 2647519"/>
                              <a:gd name="GluePoint661Y" fmla="*/ 180975 h 2612594"/>
                              <a:gd name="GluePoint662X" fmla="*/ 748830 w 2647519"/>
                              <a:gd name="GluePoint662Y" fmla="*/ 174307 h 2612594"/>
                              <a:gd name="GluePoint663X" fmla="*/ 808838 w 2647519"/>
                              <a:gd name="GluePoint663Y" fmla="*/ 147637 h 2612594"/>
                              <a:gd name="GluePoint664X" fmla="*/ 974573 w 2647519"/>
                              <a:gd name="GluePoint664Y" fmla="*/ 83820 h 2612594"/>
                              <a:gd name="GluePoint665X" fmla="*/ 1018388 w 2647519"/>
                              <a:gd name="GluePoint665Y" fmla="*/ 78105 h 2612594"/>
                              <a:gd name="GluePoint666X" fmla="*/ 1049820 w 2647519"/>
                              <a:gd name="GluePoint666Y" fmla="*/ 66675 h 2612594"/>
                              <a:gd name="GluePoint667X" fmla="*/ 1086015 w 2647519"/>
                              <a:gd name="GluePoint667Y" fmla="*/ 57150 h 2612594"/>
                              <a:gd name="GluePoint668X" fmla="*/ 1162215 w 2647519"/>
                              <a:gd name="GluePoint668Y" fmla="*/ 46672 h 2612594"/>
                              <a:gd name="GluePoint669X" fmla="*/ 1272229 w 2647519"/>
                              <a:gd name="GluePoint669Y" fmla="*/ 41076 h 2612594"/>
                              <a:gd name="GluePoint670X" fmla="*/ 1360655 w 2647519"/>
                              <a:gd name="GluePoint670Y" fmla="*/ 44043 h 2612594"/>
                              <a:gd name="GluePoint671X" fmla="*/ 1404150 w 2647519"/>
                              <a:gd name="GluePoint671Y" fmla="*/ 0 h 2612594"/>
                              <a:gd name="GluePoint672X" fmla="*/ 1448917 w 2647519"/>
                              <a:gd name="GluePoint672Y" fmla="*/ 2857 h 2612594"/>
                              <a:gd name="GluePoint673X" fmla="*/ 1494637 w 2647519"/>
                              <a:gd name="GluePoint673Y" fmla="*/ 7620 h 2612594"/>
                              <a:gd name="GluePoint674X" fmla="*/ 1525117 w 2647519"/>
                              <a:gd name="GluePoint674Y" fmla="*/ 15240 h 2612594"/>
                              <a:gd name="GluePoint675X" fmla="*/ 1545120 w 2647519"/>
                              <a:gd name="GluePoint675Y" fmla="*/ 24765 h 2612594"/>
                              <a:gd name="GluePoint676X" fmla="*/ 1569885 w 2647519"/>
                              <a:gd name="GluePoint676Y" fmla="*/ 20002 h 2612594"/>
                              <a:gd name="GluePoint677X" fmla="*/ 1607032 w 2647519"/>
                              <a:gd name="GluePoint677Y" fmla="*/ 28575 h 2612594"/>
                              <a:gd name="GluePoint678X" fmla="*/ 1629892 w 2647519"/>
                              <a:gd name="GluePoint678Y" fmla="*/ 35242 h 2612594"/>
                              <a:gd name="GluePoint679X" fmla="*/ 1628940 w 2647519"/>
                              <a:gd name="GluePoint679Y" fmla="*/ 36195 h 2612594"/>
                              <a:gd name="GluePoint680X" fmla="*/ 1627987 w 2647519"/>
                              <a:gd name="GluePoint680Y" fmla="*/ 42862 h 2612594"/>
                              <a:gd name="GluePoint681X" fmla="*/ 1588935 w 2647519"/>
                              <a:gd name="GluePoint681Y" fmla="*/ 40005 h 2612594"/>
                              <a:gd name="GluePoint682X" fmla="*/ 1575600 w 2647519"/>
                              <a:gd name="GluePoint682Y" fmla="*/ 36195 h 2612594"/>
                              <a:gd name="GluePoint683X" fmla="*/ 1562265 w 2647519"/>
                              <a:gd name="GluePoint683Y" fmla="*/ 33337 h 2612594"/>
                              <a:gd name="GluePoint684X" fmla="*/ 1536547 w 2647519"/>
                              <a:gd name="GluePoint684Y" fmla="*/ 27622 h 2612594"/>
                              <a:gd name="GluePoint685X" fmla="*/ 1510830 w 2647519"/>
                              <a:gd name="GluePoint685Y" fmla="*/ 21907 h 2612594"/>
                              <a:gd name="GluePoint686X" fmla="*/ 1484160 w 2647519"/>
                              <a:gd name="GluePoint686Y" fmla="*/ 18097 h 2612594"/>
                              <a:gd name="GluePoint687X" fmla="*/ 1454633 w 2647519"/>
                              <a:gd name="GluePoint687Y" fmla="*/ 18097 h 2612594"/>
                              <a:gd name="GluePoint688X" fmla="*/ 1430820 w 2647519"/>
                              <a:gd name="GluePoint688Y" fmla="*/ 18097 h 2612594"/>
                              <a:gd name="GluePoint689X" fmla="*/ 1393673 w 2647519"/>
                              <a:gd name="GluePoint689Y" fmla="*/ 18097 h 2612594"/>
                              <a:gd name="GluePoint690X" fmla="*/ 1391928 w 2647519"/>
                              <a:gd name="GluePoint690Y" fmla="*/ 17540 h 2612594"/>
                              <a:gd name="GluePoint691X" fmla="*/ 1375575 w 2647519"/>
                              <a:gd name="GluePoint691Y" fmla="*/ 25717 h 2612594"/>
                              <a:gd name="GluePoint692X" fmla="*/ 1381290 w 2647519"/>
                              <a:gd name="GluePoint692Y" fmla="*/ 35242 h 2612594"/>
                              <a:gd name="GluePoint693X" fmla="*/ 1438440 w 2647519"/>
                              <a:gd name="GluePoint693Y" fmla="*/ 46672 h 2612594"/>
                              <a:gd name="GluePoint694X" fmla="*/ 1413008 w 2647519"/>
                              <a:gd name="GluePoint694Y" fmla="*/ 47116 h 2612594"/>
                              <a:gd name="GluePoint695X" fmla="*/ 1413437 w 2647519"/>
                              <a:gd name="GluePoint695Y" fmla="*/ 47149 h 2612594"/>
                              <a:gd name="GluePoint696X" fmla="*/ 1440345 w 2647519"/>
                              <a:gd name="GluePoint696Y" fmla="*/ 46672 h 2612594"/>
                              <a:gd name="GluePoint697X" fmla="*/ 1463205 w 2647519"/>
                              <a:gd name="GluePoint697Y" fmla="*/ 49530 h 2612594"/>
                              <a:gd name="GluePoint698X" fmla="*/ 1507020 w 2647519"/>
                              <a:gd name="GluePoint698Y" fmla="*/ 58102 h 2612594"/>
                              <a:gd name="GluePoint699X" fmla="*/ 1527975 w 2647519"/>
                              <a:gd name="GluePoint699Y" fmla="*/ 60960 h 2612594"/>
                              <a:gd name="GluePoint700X" fmla="*/ 1563218 w 2647519"/>
                              <a:gd name="GluePoint700Y" fmla="*/ 68580 h 2612594"/>
                              <a:gd name="GluePoint701X" fmla="*/ 1599413 w 2647519"/>
                              <a:gd name="GluePoint701Y" fmla="*/ 76200 h 2612594"/>
                              <a:gd name="GluePoint702X" fmla="*/ 1634655 w 2647519"/>
                              <a:gd name="GluePoint702Y" fmla="*/ 84772 h 2612594"/>
                              <a:gd name="GluePoint703X" fmla="*/ 1669898 w 2647519"/>
                              <a:gd name="GluePoint703Y" fmla="*/ 95250 h 2612594"/>
                              <a:gd name="GluePoint704X" fmla="*/ 1687043 w 2647519"/>
                              <a:gd name="GluePoint704Y" fmla="*/ 100012 h 2612594"/>
                              <a:gd name="GluePoint705X" fmla="*/ 1704188 w 2647519"/>
                              <a:gd name="GluePoint705Y" fmla="*/ 105727 h 2612594"/>
                              <a:gd name="GluePoint706X" fmla="*/ 1704409 w 2647519"/>
                              <a:gd name="GluePoint706Y" fmla="*/ 105929 h 2612594"/>
                              <a:gd name="GluePoint707X" fmla="*/ 1716704 w 2647519"/>
                              <a:gd name="GluePoint707Y" fmla="*/ 108049 h 2612594"/>
                              <a:gd name="GluePoint708X" fmla="*/ 1746499 w 2647519"/>
                              <a:gd name="GluePoint708Y" fmla="*/ 119121 h 2612594"/>
                              <a:gd name="GluePoint709X" fmla="*/ 1750661 w 2647519"/>
                              <a:gd name="GluePoint709Y" fmla="*/ 125427 h 2612594"/>
                              <a:gd name="GluePoint710X" fmla="*/ 1751813 w 2647519"/>
                              <a:gd name="GluePoint710Y" fmla="*/ 125730 h 2612594"/>
                              <a:gd name="GluePoint711X" fmla="*/ 1778483 w 2647519"/>
                              <a:gd name="GluePoint711Y" fmla="*/ 136207 h 2612594"/>
                              <a:gd name="GluePoint712X" fmla="*/ 1801343 w 2647519"/>
                              <a:gd name="GluePoint712Y" fmla="*/ 145732 h 2612594"/>
                              <a:gd name="GluePoint713X" fmla="*/ 1824203 w 2647519"/>
                              <a:gd name="GluePoint713Y" fmla="*/ 156210 h 2612594"/>
                              <a:gd name="GluePoint714X" fmla="*/ 1841348 w 2647519"/>
                              <a:gd name="GluePoint714Y" fmla="*/ 165735 h 2612594"/>
                              <a:gd name="GluePoint715X" fmla="*/ 1852778 w 2647519"/>
                              <a:gd name="GluePoint715Y" fmla="*/ 171450 h 2612594"/>
                              <a:gd name="GluePoint716X" fmla="*/ 1865160 w 2647519"/>
                              <a:gd name="GluePoint716Y" fmla="*/ 178117 h 2612594"/>
                              <a:gd name="GluePoint717X" fmla="*/ 1907070 w 2647519"/>
                              <a:gd name="GluePoint717Y" fmla="*/ 201930 h 2612594"/>
                              <a:gd name="GluePoint718X" fmla="*/ 1960410 w 2647519"/>
                              <a:gd name="GluePoint718Y" fmla="*/ 236220 h 2612594"/>
                              <a:gd name="GluePoint719X" fmla="*/ 1988033 w 2647519"/>
                              <a:gd name="GluePoint719Y" fmla="*/ 255270 h 2612594"/>
                              <a:gd name="GluePoint720X" fmla="*/ 1988833 w 2647519"/>
                              <a:gd name="GluePoint720Y" fmla="*/ 255841 h 2612594"/>
                              <a:gd name="GluePoint721X" fmla="*/ 2002949 w 2647519"/>
                              <a:gd name="GluePoint721Y" fmla="*/ 264417 h 2612594"/>
                              <a:gd name="GluePoint722X" fmla="*/ 2540483 w 2647519"/>
                              <a:gd name="GluePoint722Y" fmla="*/ 1275397 h 2612594"/>
                              <a:gd name="GluePoint723X" fmla="*/ 2540081 w 2647519"/>
                              <a:gd name="GluePoint723Y" fmla="*/ 1283368 h 2612594"/>
                              <a:gd name="GluePoint724X" fmla="*/ 2550960 w 2647519"/>
                              <a:gd name="GluePoint724Y" fmla="*/ 1284922 h 2612594"/>
                              <a:gd name="GluePoint725X" fmla="*/ 2561437 w 2647519"/>
                              <a:gd name="GluePoint725Y" fmla="*/ 1292542 h 2612594"/>
                              <a:gd name="GluePoint726X" fmla="*/ 2566200 w 2647519"/>
                              <a:gd name="GluePoint726Y" fmla="*/ 1318259 h 2612594"/>
                              <a:gd name="GluePoint727X" fmla="*/ 2584297 w 2647519"/>
                              <a:gd name="GluePoint727Y" fmla="*/ 1348739 h 2612594"/>
                              <a:gd name="GluePoint728X" fmla="*/ 2591918 w 2647519"/>
                              <a:gd name="GluePoint728Y" fmla="*/ 1349432 h 2612594"/>
                              <a:gd name="GluePoint729X" fmla="*/ 2591918 w 2647519"/>
                              <a:gd name="GluePoint729Y" fmla="*/ 1342072 h 2612594"/>
                              <a:gd name="GluePoint730X" fmla="*/ 2599661 w 2647519"/>
                              <a:gd name="GluePoint730Y" fmla="*/ 1320563 h 2612594"/>
                              <a:gd name="GluePoint731X" fmla="*/ 2599537 w 2647519"/>
                              <a:gd name="GluePoint731Y" fmla="*/ 1316355 h 2612594"/>
                              <a:gd name="GluePoint732X" fmla="*/ 2607157 w 2647519"/>
                              <a:gd name="GluePoint732Y" fmla="*/ 1290637 h 2612594"/>
                              <a:gd name="GluePoint733X" fmla="*/ 2617635 w 2647519"/>
                              <a:gd name="GluePoint733Y" fmla="*/ 1290637 h 2612594"/>
                              <a:gd name="GluePoint734X" fmla="*/ 2633827 w 2647519"/>
                              <a:gd name="GluePoint734Y" fmla="*/ 1280160 h 2612594"/>
                              <a:gd name="GluePoint735X" fmla="*/ 2635732 w 2647519"/>
                              <a:gd name="GluePoint735Y" fmla="*/ 1322070 h 2612594"/>
                              <a:gd name="GluePoint736X" fmla="*/ 2630970 w 2647519"/>
                              <a:gd name="GluePoint736Y" fmla="*/ 1342072 h 2612594"/>
                              <a:gd name="GluePoint737X" fmla="*/ 2625255 w 2647519"/>
                              <a:gd name="GluePoint737Y" fmla="*/ 1361122 h 2612594"/>
                              <a:gd name="GluePoint738X" fmla="*/ 2622397 w 2647519"/>
                              <a:gd name="GluePoint738Y" fmla="*/ 1392555 h 2612594"/>
                              <a:gd name="GluePoint739X" fmla="*/ 2621445 w 2647519"/>
                              <a:gd name="GluePoint739Y" fmla="*/ 1408747 h 2612594"/>
                              <a:gd name="GluePoint740X" fmla="*/ 2619540 w 2647519"/>
                              <a:gd name="GluePoint740Y" fmla="*/ 1424940 h 2612594"/>
                              <a:gd name="GluePoint741X" fmla="*/ 2615479 w 2647519"/>
                              <a:gd name="GluePoint741Y" fmla="*/ 1427648 h 2612594"/>
                              <a:gd name="GluePoint742X" fmla="*/ 2615730 w 2647519"/>
                              <a:gd name="GluePoint742Y" fmla="*/ 1428749 h 2612594"/>
                              <a:gd name="GluePoint743X" fmla="*/ 2619621 w 2647519"/>
                              <a:gd name="GluePoint743Y" fmla="*/ 1426155 h 2612594"/>
                              <a:gd name="GluePoint744X" fmla="*/ 2621445 w 2647519"/>
                              <a:gd name="GluePoint744Y" fmla="*/ 1410652 h 2612594"/>
                              <a:gd name="GluePoint745X" fmla="*/ 2622397 w 2647519"/>
                              <a:gd name="GluePoint745Y" fmla="*/ 1394460 h 2612594"/>
                              <a:gd name="GluePoint746X" fmla="*/ 2625255 w 2647519"/>
                              <a:gd name="GluePoint746Y" fmla="*/ 1363027 h 2612594"/>
                              <a:gd name="GluePoint747X" fmla="*/ 2630970 w 2647519"/>
                              <a:gd name="GluePoint747Y" fmla="*/ 1343977 h 2612594"/>
                              <a:gd name="GluePoint748X" fmla="*/ 2635732 w 2647519"/>
                              <a:gd name="GluePoint748Y" fmla="*/ 1323975 h 2612594"/>
                              <a:gd name="GluePoint749X" fmla="*/ 2643352 w 2647519"/>
                              <a:gd name="GluePoint749Y" fmla="*/ 1329690 h 2612594"/>
                              <a:gd name="GluePoint750X" fmla="*/ 2642400 w 2647519"/>
                              <a:gd name="GluePoint750Y" fmla="*/ 1343977 h 2612594"/>
                              <a:gd name="GluePoint751X" fmla="*/ 2640495 w 2647519"/>
                              <a:gd name="GluePoint751Y" fmla="*/ 1358265 h 2612594"/>
                              <a:gd name="GluePoint752X" fmla="*/ 2639542 w 2647519"/>
                              <a:gd name="GluePoint752Y" fmla="*/ 1384935 h 2612594"/>
                              <a:gd name="GluePoint753X" fmla="*/ 2637637 w 2647519"/>
                              <a:gd name="GluePoint753Y" fmla="*/ 1416367 h 2612594"/>
                              <a:gd name="GluePoint754X" fmla="*/ 2632875 w 2647519"/>
                              <a:gd name="GluePoint754Y" fmla="*/ 1449705 h 2612594"/>
                              <a:gd name="GluePoint755X" fmla="*/ 2627160 w 2647519"/>
                              <a:gd name="GluePoint755Y" fmla="*/ 1484947 h 2612594"/>
                              <a:gd name="GluePoint756X" fmla="*/ 2620492 w 2647519"/>
                              <a:gd name="GluePoint756Y" fmla="*/ 1519237 h 2612594"/>
                              <a:gd name="GluePoint757X" fmla="*/ 2608110 w 2647519"/>
                              <a:gd name="GluePoint757Y" fmla="*/ 1591627 h 2612594"/>
                              <a:gd name="GluePoint758X" fmla="*/ 2596680 w 2647519"/>
                              <a:gd name="GluePoint758Y" fmla="*/ 1598295 h 2612594"/>
                              <a:gd name="GluePoint759X" fmla="*/ 2582392 w 2647519"/>
                              <a:gd name="GluePoint759Y" fmla="*/ 1640205 h 2612594"/>
                              <a:gd name="GluePoint760X" fmla="*/ 2578582 w 2647519"/>
                              <a:gd name="GluePoint760Y" fmla="*/ 1680210 h 2612594"/>
                              <a:gd name="GluePoint761X" fmla="*/ 2576677 w 2647519"/>
                              <a:gd name="GluePoint761Y" fmla="*/ 1685925 h 2612594"/>
                              <a:gd name="GluePoint762X" fmla="*/ 2560485 w 2647519"/>
                              <a:gd name="GluePoint762Y" fmla="*/ 1729740 h 2612594"/>
                              <a:gd name="GluePoint763X" fmla="*/ 2555722 w 2647519"/>
                              <a:gd name="GluePoint763Y" fmla="*/ 1733550 h 2612594"/>
                              <a:gd name="GluePoint764X" fmla="*/ 2535720 w 2647519"/>
                              <a:gd name="GluePoint764Y" fmla="*/ 1780222 h 2612594"/>
                              <a:gd name="GluePoint765X" fmla="*/ 2556675 w 2647519"/>
                              <a:gd name="GluePoint765Y" fmla="*/ 1733550 h 2612594"/>
                              <a:gd name="GluePoint766X" fmla="*/ 2561437 w 2647519"/>
                              <a:gd name="GluePoint766Y" fmla="*/ 1729740 h 2612594"/>
                              <a:gd name="GluePoint767X" fmla="*/ 2530957 w 2647519"/>
                              <a:gd name="GluePoint767Y" fmla="*/ 1816417 h 2612594"/>
                              <a:gd name="GluePoint768X" fmla="*/ 2514765 w 2647519"/>
                              <a:gd name="GluePoint768Y" fmla="*/ 1824990 h 2612594"/>
                              <a:gd name="GluePoint769X" fmla="*/ 2511407 w 2647519"/>
                              <a:gd name="GluePoint769Y" fmla="*/ 1831707 h 2612594"/>
                              <a:gd name="GluePoint770X" fmla="*/ 2511908 w 2647519"/>
                              <a:gd name="GluePoint770Y" fmla="*/ 1832609 h 2612594"/>
                              <a:gd name="GluePoint771X" fmla="*/ 2515718 w 2647519"/>
                              <a:gd name="GluePoint771Y" fmla="*/ 1824989 h 2612594"/>
                              <a:gd name="GluePoint772X" fmla="*/ 2531910 w 2647519"/>
                              <a:gd name="GluePoint772Y" fmla="*/ 1816417 h 2612594"/>
                              <a:gd name="GluePoint773X" fmla="*/ 2520480 w 2647519"/>
                              <a:gd name="GluePoint773Y" fmla="*/ 1848802 h 2612594"/>
                              <a:gd name="GluePoint774X" fmla="*/ 2499525 w 2647519"/>
                              <a:gd name="GluePoint774Y" fmla="*/ 1886902 h 2612594"/>
                              <a:gd name="GluePoint775X" fmla="*/ 2489048 w 2647519"/>
                              <a:gd name="GluePoint775Y" fmla="*/ 1905952 h 2612594"/>
                              <a:gd name="GluePoint776X" fmla="*/ 2477618 w 2647519"/>
                              <a:gd name="GluePoint776Y" fmla="*/ 1925002 h 2612594"/>
                              <a:gd name="GluePoint777X" fmla="*/ 2469045 w 2647519"/>
                              <a:gd name="GluePoint777Y" fmla="*/ 1939289 h 2612594"/>
                              <a:gd name="GluePoint778X" fmla="*/ 2456663 w 2647519"/>
                              <a:gd name="GluePoint778Y" fmla="*/ 1966912 h 2612594"/>
                              <a:gd name="GluePoint779X" fmla="*/ 2443328 w 2647519"/>
                              <a:gd name="GluePoint779Y" fmla="*/ 1993582 h 2612594"/>
                              <a:gd name="GluePoint780X" fmla="*/ 2422373 w 2647519"/>
                              <a:gd name="GluePoint780Y" fmla="*/ 2022157 h 2612594"/>
                              <a:gd name="GluePoint781X" fmla="*/ 2401418 w 2647519"/>
                              <a:gd name="GluePoint781Y" fmla="*/ 2048827 h 2612594"/>
                              <a:gd name="GluePoint782X" fmla="*/ 2402291 w 2647519"/>
                              <a:gd name="GluePoint782Y" fmla="*/ 2047029 h 2612594"/>
                              <a:gd name="GluePoint783X" fmla="*/ 2378557 w 2647519"/>
                              <a:gd name="GluePoint783Y" fmla="*/ 2079307 h 2612594"/>
                              <a:gd name="GluePoint784X" fmla="*/ 2327122 w 2647519"/>
                              <a:gd name="GluePoint784Y" fmla="*/ 2135505 h 2612594"/>
                              <a:gd name="GluePoint785X" fmla="*/ 2316996 w 2647519"/>
                              <a:gd name="GluePoint785Y" fmla="*/ 2151085 h 2612594"/>
                              <a:gd name="GluePoint786X" fmla="*/ 2327122 w 2647519"/>
                              <a:gd name="GluePoint786Y" fmla="*/ 2136457 h 2612594"/>
                              <a:gd name="GluePoint787X" fmla="*/ 2378557 w 2647519"/>
                              <a:gd name="GluePoint787Y" fmla="*/ 2080259 h 2612594"/>
                              <a:gd name="GluePoint788X" fmla="*/ 2339505 w 2647519"/>
                              <a:gd name="GluePoint788Y" fmla="*/ 2139314 h 2612594"/>
                              <a:gd name="GluePoint789X" fmla="*/ 2319383 w 2647519"/>
                              <a:gd name="GluePoint789Y" fmla="*/ 2160389 h 2612594"/>
                              <a:gd name="GluePoint790X" fmla="*/ 2303230 w 2647519"/>
                              <a:gd name="GluePoint790Y" fmla="*/ 2172263 h 2612594"/>
                              <a:gd name="GluePoint791X" fmla="*/ 2302357 w 2647519"/>
                              <a:gd name="GluePoint791Y" fmla="*/ 2173605 h 2612594"/>
                              <a:gd name="GluePoint792X" fmla="*/ 2292258 w 2647519"/>
                              <a:gd name="GluePoint792Y" fmla="*/ 2181374 h 2612594"/>
                              <a:gd name="GluePoint793X" fmla="*/ 2291880 w 2647519"/>
                              <a:gd name="GluePoint793Y" fmla="*/ 2184082 h 2612594"/>
                              <a:gd name="GluePoint794X" fmla="*/ 2247112 w 2647519"/>
                              <a:gd name="GluePoint794Y" fmla="*/ 2229802 h 2612594"/>
                              <a:gd name="GluePoint795X" fmla="*/ 2199487 w 2647519"/>
                              <a:gd name="GluePoint795Y" fmla="*/ 2273617 h 2612594"/>
                              <a:gd name="GluePoint796X" fmla="*/ 2197285 w 2647519"/>
                              <a:gd name="GluePoint796Y" fmla="*/ 2275215 h 2612594"/>
                              <a:gd name="GluePoint797X" fmla="*/ 2181390 w 2647519"/>
                              <a:gd name="GluePoint797Y" fmla="*/ 2295524 h 2612594"/>
                              <a:gd name="GluePoint798X" fmla="*/ 2143290 w 2647519"/>
                              <a:gd name="GluePoint798Y" fmla="*/ 2324099 h 2612594"/>
                              <a:gd name="GluePoint799X" fmla="*/ 2107681 w 2647519"/>
                              <a:gd name="GluePoint799Y" fmla="*/ 2350806 h 2612594"/>
                              <a:gd name="GluePoint800X" fmla="*/ 2107553 w 2647519"/>
                              <a:gd name="GluePoint800Y" fmla="*/ 2350961 h 2612594"/>
                              <a:gd name="GluePoint801X" fmla="*/ 2143290 w 2647519"/>
                              <a:gd name="GluePoint801Y" fmla="*/ 2325052 h 2612594"/>
                              <a:gd name="GluePoint802X" fmla="*/ 2181390 w 2647519"/>
                              <a:gd name="GluePoint802Y" fmla="*/ 2296477 h 2612594"/>
                              <a:gd name="GluePoint803X" fmla="*/ 2149957 w 2647519"/>
                              <a:gd name="GluePoint803Y" fmla="*/ 2327909 h 2612594"/>
                              <a:gd name="GluePoint804X" fmla="*/ 2124359 w 2647519"/>
                              <a:gd name="GluePoint804Y" fmla="*/ 2344578 h 2612594"/>
                              <a:gd name="GluePoint805X" fmla="*/ 2106651 w 2647519"/>
                              <a:gd name="GluePoint805Y" fmla="*/ 2352057 h 2612594"/>
                              <a:gd name="GluePoint806X" fmla="*/ 2106142 w 2647519"/>
                              <a:gd name="GluePoint806Y" fmla="*/ 2352675 h 2612594"/>
                              <a:gd name="GluePoint807X" fmla="*/ 2087092 w 2647519"/>
                              <a:gd name="GluePoint807Y" fmla="*/ 2365057 h 2612594"/>
                              <a:gd name="GluePoint808X" fmla="*/ 2079914 w 2647519"/>
                              <a:gd name="GluePoint808Y" fmla="*/ 2368384 h 2612594"/>
                              <a:gd name="GluePoint809X" fmla="*/ 2061852 w 2647519"/>
                              <a:gd name="GluePoint809Y" fmla="*/ 2383036 h 2612594"/>
                              <a:gd name="GluePoint810X" fmla="*/ 2044230 w 2647519"/>
                              <a:gd name="GluePoint810Y" fmla="*/ 2395537 h 2612594"/>
                              <a:gd name="GluePoint811X" fmla="*/ 2017560 w 2647519"/>
                              <a:gd name="GluePoint811Y" fmla="*/ 2412682 h 2612594"/>
                              <a:gd name="GluePoint812X" fmla="*/ 2008988 w 2647519"/>
                              <a:gd name="GluePoint812Y" fmla="*/ 2413635 h 2612594"/>
                              <a:gd name="GluePoint813X" fmla="*/ 1999460 w 2647519"/>
                              <a:gd name="GluePoint813Y" fmla="*/ 2417870 h 2612594"/>
                              <a:gd name="GluePoint814X" fmla="*/ 1997979 w 2647519"/>
                              <a:gd name="GluePoint814Y" fmla="*/ 2418995 h 2612594"/>
                              <a:gd name="GluePoint815X" fmla="*/ 2009940 w 2647519"/>
                              <a:gd name="GluePoint815Y" fmla="*/ 2414587 h 2612594"/>
                              <a:gd name="GluePoint816X" fmla="*/ 2018513 w 2647519"/>
                              <a:gd name="GluePoint816Y" fmla="*/ 2413635 h 2612594"/>
                              <a:gd name="GluePoint817X" fmla="*/ 1984223 w 2647519"/>
                              <a:gd name="GluePoint817Y" fmla="*/ 2439352 h 2612594"/>
                              <a:gd name="GluePoint818X" fmla="*/ 1962315 w 2647519"/>
                              <a:gd name="GluePoint818Y" fmla="*/ 2450783 h 2612594"/>
                              <a:gd name="GluePoint819X" fmla="*/ 1940408 w 2647519"/>
                              <a:gd name="GluePoint819Y" fmla="*/ 2461260 h 2612594"/>
                              <a:gd name="GluePoint820X" fmla="*/ 1924934 w 2647519"/>
                              <a:gd name="GluePoint820Y" fmla="*/ 2463581 h 2612594"/>
                              <a:gd name="GluePoint821X" fmla="*/ 1922310 w 2647519"/>
                              <a:gd name="GluePoint821Y" fmla="*/ 2465070 h 2612594"/>
                              <a:gd name="GluePoint822X" fmla="*/ 1849920 w 2647519"/>
                              <a:gd name="GluePoint822Y" fmla="*/ 2496502 h 2612594"/>
                              <a:gd name="GluePoint823X" fmla="*/ 1846229 w 2647519"/>
                              <a:gd name="GluePoint823Y" fmla="*/ 2497341 h 2612594"/>
                              <a:gd name="GluePoint824X" fmla="*/ 1824203 w 2647519"/>
                              <a:gd name="GluePoint824Y" fmla="*/ 2511742 h 2612594"/>
                              <a:gd name="GluePoint825X" fmla="*/ 1836585 w 2647519"/>
                              <a:gd name="GluePoint825Y" fmla="*/ 2515552 h 2612594"/>
                              <a:gd name="GluePoint826X" fmla="*/ 1790865 w 2647519"/>
                              <a:gd name="GluePoint826Y" fmla="*/ 2535555 h 2612594"/>
                              <a:gd name="GluePoint827X" fmla="*/ 1794675 w 2647519"/>
                              <a:gd name="GluePoint827Y" fmla="*/ 2522220 h 2612594"/>
                              <a:gd name="GluePoint828X" fmla="*/ 1779435 w 2647519"/>
                              <a:gd name="GluePoint828Y" fmla="*/ 2527935 h 2612594"/>
                              <a:gd name="GluePoint829X" fmla="*/ 1765148 w 2647519"/>
                              <a:gd name="GluePoint829Y" fmla="*/ 2532697 h 2612594"/>
                              <a:gd name="GluePoint830X" fmla="*/ 1735620 w 2647519"/>
                              <a:gd name="GluePoint830Y" fmla="*/ 2542222 h 2612594"/>
                              <a:gd name="GluePoint831X" fmla="*/ 1731675 w 2647519"/>
                              <a:gd name="GluePoint831Y" fmla="*/ 2537487 h 2612594"/>
                              <a:gd name="GluePoint832X" fmla="*/ 1717522 w 2647519"/>
                              <a:gd name="GluePoint832Y" fmla="*/ 2540317 h 2612594"/>
                              <a:gd name="GluePoint833X" fmla="*/ 1700377 w 2647519"/>
                              <a:gd name="GluePoint833Y" fmla="*/ 2544127 h 2612594"/>
                              <a:gd name="GluePoint834X" fmla="*/ 1665135 w 2647519"/>
                              <a:gd name="GluePoint834Y" fmla="*/ 2552700 h 2612594"/>
                              <a:gd name="GluePoint835X" fmla="*/ 1663973 w 2647519"/>
                              <a:gd name="GluePoint835Y" fmla="*/ 2553240 h 2612594"/>
                              <a:gd name="GluePoint836X" fmla="*/ 1697520 w 2647519"/>
                              <a:gd name="GluePoint836Y" fmla="*/ 2545079 h 2612594"/>
                              <a:gd name="GluePoint837X" fmla="*/ 1714665 w 2647519"/>
                              <a:gd name="GluePoint837Y" fmla="*/ 2541269 h 2612594"/>
                              <a:gd name="GluePoint838X" fmla="*/ 1728952 w 2647519"/>
                              <a:gd name="GluePoint838Y" fmla="*/ 2538412 h 2612594"/>
                              <a:gd name="GluePoint839X" fmla="*/ 1734667 w 2647519"/>
                              <a:gd name="GluePoint839Y" fmla="*/ 2543174 h 2612594"/>
                              <a:gd name="GluePoint840X" fmla="*/ 1764195 w 2647519"/>
                              <a:gd name="GluePoint840Y" fmla="*/ 2533649 h 2612594"/>
                              <a:gd name="GluePoint841X" fmla="*/ 1778482 w 2647519"/>
                              <a:gd name="GluePoint841Y" fmla="*/ 2528887 h 2612594"/>
                              <a:gd name="GluePoint842X" fmla="*/ 1793722 w 2647519"/>
                              <a:gd name="GluePoint842Y" fmla="*/ 2523172 h 2612594"/>
                              <a:gd name="GluePoint843X" fmla="*/ 1789912 w 2647519"/>
                              <a:gd name="GluePoint843Y" fmla="*/ 2536507 h 2612594"/>
                              <a:gd name="GluePoint844X" fmla="*/ 1749907 w 2647519"/>
                              <a:gd name="GluePoint844Y" fmla="*/ 2555557 h 2612594"/>
                              <a:gd name="GluePoint845X" fmla="*/ 1747946 w 2647519"/>
                              <a:gd name="GluePoint845Y" fmla="*/ 2555008 h 2612594"/>
                              <a:gd name="GluePoint846X" fmla="*/ 1720380 w 2647519"/>
                              <a:gd name="GluePoint846Y" fmla="*/ 2566034 h 2612594"/>
                              <a:gd name="GluePoint847X" fmla="*/ 1697520 w 2647519"/>
                              <a:gd name="GluePoint847Y" fmla="*/ 2572702 h 2612594"/>
                              <a:gd name="GluePoint848X" fmla="*/ 1663230 w 2647519"/>
                              <a:gd name="GluePoint848Y" fmla="*/ 2581274 h 2612594"/>
                              <a:gd name="GluePoint849X" fmla="*/ 1649062 w 2647519"/>
                              <a:gd name="GluePoint849Y" fmla="*/ 2580084 h 2612594"/>
                              <a:gd name="GluePoint850X" fmla="*/ 1619428 w 2647519"/>
                              <a:gd name="GluePoint850Y" fmla="*/ 2585850 h 2612594"/>
                              <a:gd name="GluePoint851X" fmla="*/ 1618462 w 2647519"/>
                              <a:gd name="GluePoint851Y" fmla="*/ 2587942 h 2612594"/>
                              <a:gd name="GluePoint852X" fmla="*/ 1539405 w 2647519"/>
                              <a:gd name="GluePoint852Y" fmla="*/ 2603182 h 2612594"/>
                              <a:gd name="GluePoint853X" fmla="*/ 1521307 w 2647519"/>
                              <a:gd name="GluePoint853Y" fmla="*/ 2598419 h 2612594"/>
                              <a:gd name="GluePoint854X" fmla="*/ 1506067 w 2647519"/>
                              <a:gd name="GluePoint854Y" fmla="*/ 2598419 h 2612594"/>
                              <a:gd name="GluePoint855X" fmla="*/ 1479397 w 2647519"/>
                              <a:gd name="GluePoint855Y" fmla="*/ 2606992 h 2612594"/>
                              <a:gd name="GluePoint856X" fmla="*/ 1455585 w 2647519"/>
                              <a:gd name="GluePoint856Y" fmla="*/ 2608897 h 2612594"/>
                              <a:gd name="GluePoint857X" fmla="*/ 1431772 w 2647519"/>
                              <a:gd name="GluePoint857Y" fmla="*/ 2609849 h 2612594"/>
                              <a:gd name="GluePoint858X" fmla="*/ 1429185 w 2647519"/>
                              <a:gd name="GluePoint858Y" fmla="*/ 2608741 h 2612594"/>
                              <a:gd name="GluePoint859X" fmla="*/ 1407484 w 2647519"/>
                              <a:gd name="GluePoint859Y" fmla="*/ 2612588 h 2612594"/>
                              <a:gd name="GluePoint860X" fmla="*/ 1381290 w 2647519"/>
                              <a:gd name="GluePoint860Y" fmla="*/ 2607944 h 2612594"/>
                              <a:gd name="GluePoint861X" fmla="*/ 1382243 w 2647519"/>
                              <a:gd name="GluePoint861Y" fmla="*/ 2606992 h 2612594"/>
                              <a:gd name="GluePoint862X" fmla="*/ 1387005 w 2647519"/>
                              <a:gd name="GluePoint862Y" fmla="*/ 2600324 h 2612594"/>
                              <a:gd name="GluePoint863X" fmla="*/ 1365098 w 2647519"/>
                              <a:gd name="GluePoint863Y" fmla="*/ 2597467 h 2612594"/>
                              <a:gd name="GluePoint864X" fmla="*/ 1375575 w 2647519"/>
                              <a:gd name="GluePoint864Y" fmla="*/ 2591752 h 2612594"/>
                              <a:gd name="GluePoint865X" fmla="*/ 1407008 w 2647519"/>
                              <a:gd name="GluePoint865Y" fmla="*/ 2590799 h 2612594"/>
                              <a:gd name="GluePoint866X" fmla="*/ 1437488 w 2647519"/>
                              <a:gd name="GluePoint866Y" fmla="*/ 2589847 h 2612594"/>
                              <a:gd name="GluePoint867X" fmla="*/ 1481302 w 2647519"/>
                              <a:gd name="GluePoint867Y" fmla="*/ 2590799 h 2612594"/>
                              <a:gd name="GluePoint868X" fmla="*/ 1511782 w 2647519"/>
                              <a:gd name="GluePoint868Y" fmla="*/ 2587942 h 2612594"/>
                              <a:gd name="GluePoint869X" fmla="*/ 1568932 w 2647519"/>
                              <a:gd name="GluePoint869Y" fmla="*/ 2575559 h 2612594"/>
                              <a:gd name="GluePoint870X" fmla="*/ 1607032 w 2647519"/>
                              <a:gd name="GluePoint870Y" fmla="*/ 2566987 h 2612594"/>
                              <a:gd name="GluePoint871X" fmla="*/ 1635607 w 2647519"/>
                              <a:gd name="GluePoint871Y" fmla="*/ 2566034 h 2612594"/>
                              <a:gd name="GluePoint872X" fmla="*/ 1637595 w 2647519"/>
                              <a:gd name="GluePoint872Y" fmla="*/ 2565111 h 2612594"/>
                              <a:gd name="GluePoint873X" fmla="*/ 1609890 w 2647519"/>
                              <a:gd name="GluePoint873Y" fmla="*/ 2566035 h 2612594"/>
                              <a:gd name="GluePoint874X" fmla="*/ 1571790 w 2647519"/>
                              <a:gd name="GluePoint874Y" fmla="*/ 2574607 h 2612594"/>
                              <a:gd name="GluePoint875X" fmla="*/ 1514640 w 2647519"/>
                              <a:gd name="GluePoint875Y" fmla="*/ 2586990 h 2612594"/>
                              <a:gd name="GluePoint876X" fmla="*/ 1484160 w 2647519"/>
                              <a:gd name="GluePoint876Y" fmla="*/ 2589847 h 2612594"/>
                              <a:gd name="GluePoint877X" fmla="*/ 1440345 w 2647519"/>
                              <a:gd name="GluePoint877Y" fmla="*/ 2588895 h 2612594"/>
                              <a:gd name="GluePoint878X" fmla="*/ 1409865 w 2647519"/>
                              <a:gd name="GluePoint878Y" fmla="*/ 2589847 h 2612594"/>
                              <a:gd name="GluePoint879X" fmla="*/ 1378432 w 2647519"/>
                              <a:gd name="GluePoint879Y" fmla="*/ 2590800 h 2612594"/>
                              <a:gd name="GluePoint880X" fmla="*/ 1379385 w 2647519"/>
                              <a:gd name="GluePoint880Y" fmla="*/ 2586990 h 2612594"/>
                              <a:gd name="GluePoint881X" fmla="*/ 1386052 w 2647519"/>
                              <a:gd name="GluePoint881Y" fmla="*/ 2577465 h 2612594"/>
                              <a:gd name="GluePoint882X" fmla="*/ 1679422 w 2647519"/>
                              <a:gd name="GluePoint882Y" fmla="*/ 2528887 h 2612594"/>
                              <a:gd name="GluePoint883X" fmla="*/ 1878495 w 2647519"/>
                              <a:gd name="GluePoint883Y" fmla="*/ 2453640 h 2612594"/>
                              <a:gd name="GluePoint884X" fmla="*/ 1930882 w 2647519"/>
                              <a:gd name="GluePoint884Y" fmla="*/ 2426017 h 2612594"/>
                              <a:gd name="GluePoint885X" fmla="*/ 1960410 w 2647519"/>
                              <a:gd name="GluePoint885Y" fmla="*/ 2410777 h 2612594"/>
                              <a:gd name="GluePoint886X" fmla="*/ 1990890 w 2647519"/>
                              <a:gd name="GluePoint886Y" fmla="*/ 2394585 h 2612594"/>
                              <a:gd name="GluePoint887X" fmla="*/ 2048040 w 2647519"/>
                              <a:gd name="GluePoint887Y" fmla="*/ 2360295 h 2612594"/>
                              <a:gd name="GluePoint888X" fmla="*/ 2093760 w 2647519"/>
                              <a:gd name="GluePoint888Y" fmla="*/ 2325052 h 2612594"/>
                              <a:gd name="GluePoint889X" fmla="*/ 2179485 w 2647519"/>
                              <a:gd name="GluePoint889Y" fmla="*/ 2258377 h 2612594"/>
                              <a:gd name="GluePoint890X" fmla="*/ 2203297 w 2647519"/>
                              <a:gd name="GluePoint890Y" fmla="*/ 2239327 h 2612594"/>
                              <a:gd name="GluePoint891X" fmla="*/ 2226157 w 2647519"/>
                              <a:gd name="GluePoint891Y" fmla="*/ 2219325 h 2612594"/>
                              <a:gd name="GluePoint892X" fmla="*/ 2260447 w 2647519"/>
                              <a:gd name="GluePoint892Y" fmla="*/ 2187892 h 2612594"/>
                              <a:gd name="GluePoint893X" fmla="*/ 2274735 w 2647519"/>
                              <a:gd name="GluePoint893Y" fmla="*/ 2164080 h 2612594"/>
                              <a:gd name="GluePoint894X" fmla="*/ 2295258 w 2647519"/>
                              <a:gd name="GluePoint894Y" fmla="*/ 2145267 h 2612594"/>
                              <a:gd name="GluePoint895X" fmla="*/ 2295423 w 2647519"/>
                              <a:gd name="GluePoint895Y" fmla="*/ 2144085 h 2612594"/>
                              <a:gd name="GluePoint896X" fmla="*/ 2275688 w 2647519"/>
                              <a:gd name="GluePoint896Y" fmla="*/ 2162175 h 2612594"/>
                              <a:gd name="GluePoint897X" fmla="*/ 2261400 w 2647519"/>
                              <a:gd name="GluePoint897Y" fmla="*/ 2185987 h 2612594"/>
                              <a:gd name="GluePoint898X" fmla="*/ 2227110 w 2647519"/>
                              <a:gd name="GluePoint898Y" fmla="*/ 2217420 h 2612594"/>
                              <a:gd name="GluePoint899X" fmla="*/ 2204250 w 2647519"/>
                              <a:gd name="GluePoint899Y" fmla="*/ 2237422 h 2612594"/>
                              <a:gd name="GluePoint900X" fmla="*/ 2180438 w 2647519"/>
                              <a:gd name="GluePoint900Y" fmla="*/ 2256472 h 2612594"/>
                              <a:gd name="GluePoint901X" fmla="*/ 2094713 w 2647519"/>
                              <a:gd name="GluePoint901Y" fmla="*/ 2323147 h 2612594"/>
                              <a:gd name="GluePoint902X" fmla="*/ 2048993 w 2647519"/>
                              <a:gd name="GluePoint902Y" fmla="*/ 2358390 h 2612594"/>
                              <a:gd name="GluePoint903X" fmla="*/ 1991843 w 2647519"/>
                              <a:gd name="GluePoint903Y" fmla="*/ 2392680 h 2612594"/>
                              <a:gd name="GluePoint904X" fmla="*/ 1961363 w 2647519"/>
                              <a:gd name="GluePoint904Y" fmla="*/ 2408872 h 2612594"/>
                              <a:gd name="GluePoint905X" fmla="*/ 1931835 w 2647519"/>
                              <a:gd name="GluePoint905Y" fmla="*/ 2424112 h 2612594"/>
                              <a:gd name="GluePoint906X" fmla="*/ 1879448 w 2647519"/>
                              <a:gd name="GluePoint906Y" fmla="*/ 2451735 h 2612594"/>
                              <a:gd name="GluePoint907X" fmla="*/ 1680375 w 2647519"/>
                              <a:gd name="GluePoint907Y" fmla="*/ 2526982 h 2612594"/>
                              <a:gd name="GluePoint908X" fmla="*/ 1387005 w 2647519"/>
                              <a:gd name="GluePoint908Y" fmla="*/ 2575560 h 2612594"/>
                              <a:gd name="GluePoint909X" fmla="*/ 1365098 w 2647519"/>
                              <a:gd name="GluePoint909Y" fmla="*/ 2575560 h 2612594"/>
                              <a:gd name="GluePoint910X" fmla="*/ 1362240 w 2647519"/>
                              <a:gd name="GluePoint910Y" fmla="*/ 2567940 h 2612594"/>
                              <a:gd name="GluePoint911X" fmla="*/ 1339380 w 2647519"/>
                              <a:gd name="GluePoint911Y" fmla="*/ 2566987 h 2612594"/>
                              <a:gd name="GluePoint912X" fmla="*/ 1318425 w 2647519"/>
                              <a:gd name="GluePoint912Y" fmla="*/ 2575560 h 2612594"/>
                              <a:gd name="GluePoint913X" fmla="*/ 1257465 w 2647519"/>
                              <a:gd name="GluePoint913Y" fmla="*/ 2576512 h 2612594"/>
                              <a:gd name="GluePoint914X" fmla="*/ 1212698 w 2647519"/>
                              <a:gd name="GluePoint914Y" fmla="*/ 2574607 h 2612594"/>
                              <a:gd name="GluePoint915X" fmla="*/ 1190790 w 2647519"/>
                              <a:gd name="GluePoint915Y" fmla="*/ 2572702 h 2612594"/>
                              <a:gd name="GluePoint916X" fmla="*/ 1168883 w 2647519"/>
                              <a:gd name="GluePoint916Y" fmla="*/ 2568892 h 2612594"/>
                              <a:gd name="GluePoint917X" fmla="*/ 1182080 w 2647519"/>
                              <a:gd name="GluePoint917Y" fmla="*/ 2554816 h 2612594"/>
                              <a:gd name="GluePoint918X" fmla="*/ 1179360 w 2647519"/>
                              <a:gd name="GluePoint918Y" fmla="*/ 2555557 h 2612594"/>
                              <a:gd name="GluePoint919X" fmla="*/ 1130192 w 2647519"/>
                              <a:gd name="GluePoint919Y" fmla="*/ 2546452 h 2612594"/>
                              <a:gd name="GluePoint920X" fmla="*/ 1127925 w 2647519"/>
                              <a:gd name="GluePoint920Y" fmla="*/ 2546985 h 2612594"/>
                              <a:gd name="GluePoint921X" fmla="*/ 1033628 w 2647519"/>
                              <a:gd name="GluePoint921Y" fmla="*/ 2529840 h 2612594"/>
                              <a:gd name="GluePoint922X" fmla="*/ 996480 w 2647519"/>
                              <a:gd name="GluePoint922Y" fmla="*/ 2522220 h 2612594"/>
                              <a:gd name="GluePoint923X" fmla="*/ 964095 w 2647519"/>
                              <a:gd name="GluePoint923Y" fmla="*/ 2516505 h 2612594"/>
                              <a:gd name="GluePoint924X" fmla="*/ 925043 w 2647519"/>
                              <a:gd name="GluePoint924Y" fmla="*/ 2498407 h 2612594"/>
                              <a:gd name="GluePoint925X" fmla="*/ 876465 w 2647519"/>
                              <a:gd name="GluePoint925Y" fmla="*/ 2480310 h 2612594"/>
                              <a:gd name="GluePoint926X" fmla="*/ 825983 w 2647519"/>
                              <a:gd name="GluePoint926Y" fmla="*/ 2460307 h 2612594"/>
                              <a:gd name="GluePoint927X" fmla="*/ 834555 w 2647519"/>
                              <a:gd name="GluePoint927Y" fmla="*/ 2453640 h 2612594"/>
                              <a:gd name="GluePoint928X" fmla="*/ 869798 w 2647519"/>
                              <a:gd name="GluePoint928Y" fmla="*/ 2460307 h 2612594"/>
                              <a:gd name="GluePoint929X" fmla="*/ 885038 w 2647519"/>
                              <a:gd name="GluePoint929Y" fmla="*/ 2473642 h 2612594"/>
                              <a:gd name="GluePoint930X" fmla="*/ 937425 w 2647519"/>
                              <a:gd name="GluePoint930Y" fmla="*/ 2488882 h 2612594"/>
                              <a:gd name="GluePoint931X" fmla="*/ 1041248 w 2647519"/>
                              <a:gd name="GluePoint931Y" fmla="*/ 2515552 h 2612594"/>
                              <a:gd name="GluePoint932X" fmla="*/ 1066965 w 2647519"/>
                              <a:gd name="GluePoint932Y" fmla="*/ 2520315 h 2612594"/>
                              <a:gd name="GluePoint933X" fmla="*/ 1094588 w 2647519"/>
                              <a:gd name="GluePoint933Y" fmla="*/ 2525077 h 2612594"/>
                              <a:gd name="GluePoint934X" fmla="*/ 1125068 w 2647519"/>
                              <a:gd name="GluePoint934Y" fmla="*/ 2531745 h 2612594"/>
                              <a:gd name="GluePoint935X" fmla="*/ 1158657 w 2647519"/>
                              <a:gd name="GluePoint935Y" fmla="*/ 2539008 h 2612594"/>
                              <a:gd name="GluePoint936X" fmla="*/ 1161262 w 2647519"/>
                              <a:gd name="GluePoint936Y" fmla="*/ 2538412 h 2612594"/>
                              <a:gd name="GluePoint937X" fmla="*/ 1192695 w 2647519"/>
                              <a:gd name="GluePoint937Y" fmla="*/ 2543175 h 2612594"/>
                              <a:gd name="GluePoint938X" fmla="*/ 1193647 w 2647519"/>
                              <a:gd name="GluePoint938Y" fmla="*/ 2541270 h 2612594"/>
                              <a:gd name="GluePoint939X" fmla="*/ 1239367 w 2647519"/>
                              <a:gd name="GluePoint939Y" fmla="*/ 2543175 h 2612594"/>
                              <a:gd name="GluePoint940X" fmla="*/ 1246987 w 2647519"/>
                              <a:gd name="GluePoint940Y" fmla="*/ 2544127 h 2612594"/>
                              <a:gd name="GluePoint941X" fmla="*/ 1317472 w 2647519"/>
                              <a:gd name="GluePoint941Y" fmla="*/ 2544127 h 2612594"/>
                              <a:gd name="GluePoint942X" fmla="*/ 1368907 w 2647519"/>
                              <a:gd name="GluePoint942Y" fmla="*/ 2546032 h 2612594"/>
                              <a:gd name="GluePoint943X" fmla="*/ 1429867 w 2647519"/>
                              <a:gd name="GluePoint943Y" fmla="*/ 2541270 h 2612594"/>
                              <a:gd name="GluePoint944X" fmla="*/ 1437487 w 2647519"/>
                              <a:gd name="GluePoint944Y" fmla="*/ 2541270 h 2612594"/>
                              <a:gd name="GluePoint945X" fmla="*/ 1440345 w 2647519"/>
                              <a:gd name="GluePoint945Y" fmla="*/ 2548890 h 2612594"/>
                              <a:gd name="GluePoint946X" fmla="*/ 1500352 w 2647519"/>
                              <a:gd name="GluePoint946Y" fmla="*/ 2541270 h 2612594"/>
                              <a:gd name="GluePoint947X" fmla="*/ 1540357 w 2647519"/>
                              <a:gd name="GluePoint947Y" fmla="*/ 2531745 h 2612594"/>
                              <a:gd name="GluePoint948X" fmla="*/ 1563217 w 2647519"/>
                              <a:gd name="GluePoint948Y" fmla="*/ 2527935 h 2612594"/>
                              <a:gd name="GluePoint949X" fmla="*/ 1577505 w 2647519"/>
                              <a:gd name="GluePoint949Y" fmla="*/ 2526030 h 2612594"/>
                              <a:gd name="GluePoint950X" fmla="*/ 1608937 w 2647519"/>
                              <a:gd name="GluePoint950Y" fmla="*/ 2518410 h 2612594"/>
                              <a:gd name="GluePoint951X" fmla="*/ 1634655 w 2647519"/>
                              <a:gd name="GluePoint951Y" fmla="*/ 2512695 h 2612594"/>
                              <a:gd name="GluePoint952X" fmla="*/ 1660372 w 2647519"/>
                              <a:gd name="GluePoint952Y" fmla="*/ 2506027 h 2612594"/>
                              <a:gd name="GluePoint953X" fmla="*/ 1707545 w 2647519"/>
                              <a:gd name="GluePoint953Y" fmla="*/ 2497863 h 2612594"/>
                              <a:gd name="GluePoint954X" fmla="*/ 1713713 w 2647519"/>
                              <a:gd name="GluePoint954Y" fmla="*/ 2495550 h 2612594"/>
                              <a:gd name="GluePoint955X" fmla="*/ 1664183 w 2647519"/>
                              <a:gd name="GluePoint955Y" fmla="*/ 2504122 h 2612594"/>
                              <a:gd name="GluePoint956X" fmla="*/ 1638465 w 2647519"/>
                              <a:gd name="GluePoint956Y" fmla="*/ 2510790 h 2612594"/>
                              <a:gd name="GluePoint957X" fmla="*/ 1612748 w 2647519"/>
                              <a:gd name="GluePoint957Y" fmla="*/ 2516505 h 2612594"/>
                              <a:gd name="GluePoint958X" fmla="*/ 1581315 w 2647519"/>
                              <a:gd name="GluePoint958Y" fmla="*/ 2524125 h 2612594"/>
                              <a:gd name="GluePoint959X" fmla="*/ 1567028 w 2647519"/>
                              <a:gd name="GluePoint959Y" fmla="*/ 2526030 h 2612594"/>
                              <a:gd name="GluePoint960X" fmla="*/ 1544168 w 2647519"/>
                              <a:gd name="GluePoint960Y" fmla="*/ 2529840 h 2612594"/>
                              <a:gd name="GluePoint961X" fmla="*/ 1482255 w 2647519"/>
                              <a:gd name="GluePoint961Y" fmla="*/ 2535555 h 2612594"/>
                              <a:gd name="GluePoint962X" fmla="*/ 1440345 w 2647519"/>
                              <a:gd name="GluePoint962Y" fmla="*/ 2539365 h 2612594"/>
                              <a:gd name="GluePoint963X" fmla="*/ 1432725 w 2647519"/>
                              <a:gd name="GluePoint963Y" fmla="*/ 2539365 h 2612594"/>
                              <a:gd name="GluePoint964X" fmla="*/ 1371765 w 2647519"/>
                              <a:gd name="GluePoint964Y" fmla="*/ 2544127 h 2612594"/>
                              <a:gd name="GluePoint965X" fmla="*/ 1320330 w 2647519"/>
                              <a:gd name="GluePoint965Y" fmla="*/ 2542222 h 2612594"/>
                              <a:gd name="GluePoint966X" fmla="*/ 1249845 w 2647519"/>
                              <a:gd name="GluePoint966Y" fmla="*/ 2542222 h 2612594"/>
                              <a:gd name="GluePoint967X" fmla="*/ 1242225 w 2647519"/>
                              <a:gd name="GluePoint967Y" fmla="*/ 2541270 h 2612594"/>
                              <a:gd name="GluePoint968X" fmla="*/ 1212698 w 2647519"/>
                              <a:gd name="GluePoint968Y" fmla="*/ 2528887 h 2612594"/>
                              <a:gd name="GluePoint969X" fmla="*/ 1196505 w 2647519"/>
                              <a:gd name="GluePoint969Y" fmla="*/ 2539365 h 2612594"/>
                              <a:gd name="GluePoint970X" fmla="*/ 1196464 w 2647519"/>
                              <a:gd name="GluePoint970Y" fmla="*/ 2539447 h 2612594"/>
                              <a:gd name="GluePoint971X" fmla="*/ 1209840 w 2647519"/>
                              <a:gd name="GluePoint971Y" fmla="*/ 2530792 h 2612594"/>
                              <a:gd name="GluePoint972X" fmla="*/ 1239368 w 2647519"/>
                              <a:gd name="GluePoint972Y" fmla="*/ 2543174 h 2612594"/>
                              <a:gd name="GluePoint973X" fmla="*/ 1193648 w 2647519"/>
                              <a:gd name="GluePoint973Y" fmla="*/ 2541269 h 2612594"/>
                              <a:gd name="GluePoint974X" fmla="*/ 1194008 w 2647519"/>
                              <a:gd name="GluePoint974Y" fmla="*/ 2541036 h 2612594"/>
                              <a:gd name="GluePoint975X" fmla="*/ 1164120 w 2647519"/>
                              <a:gd name="GluePoint975Y" fmla="*/ 2536507 h 2612594"/>
                              <a:gd name="GluePoint976X" fmla="*/ 1128878 w 2647519"/>
                              <a:gd name="GluePoint976Y" fmla="*/ 2528887 h 2612594"/>
                              <a:gd name="GluePoint977X" fmla="*/ 1098398 w 2647519"/>
                              <a:gd name="GluePoint977Y" fmla="*/ 2522220 h 2612594"/>
                              <a:gd name="GluePoint978X" fmla="*/ 1070775 w 2647519"/>
                              <a:gd name="GluePoint978Y" fmla="*/ 2517457 h 2612594"/>
                              <a:gd name="GluePoint979X" fmla="*/ 1045058 w 2647519"/>
                              <a:gd name="GluePoint979Y" fmla="*/ 2512695 h 2612594"/>
                              <a:gd name="GluePoint980X" fmla="*/ 941235 w 2647519"/>
                              <a:gd name="GluePoint980Y" fmla="*/ 2486025 h 2612594"/>
                              <a:gd name="GluePoint981X" fmla="*/ 888848 w 2647519"/>
                              <a:gd name="GluePoint981Y" fmla="*/ 2470785 h 2612594"/>
                              <a:gd name="GluePoint982X" fmla="*/ 873608 w 2647519"/>
                              <a:gd name="GluePoint982Y" fmla="*/ 2457450 h 2612594"/>
                              <a:gd name="GluePoint983X" fmla="*/ 838365 w 2647519"/>
                              <a:gd name="GluePoint983Y" fmla="*/ 2450782 h 2612594"/>
                              <a:gd name="GluePoint984X" fmla="*/ 785978 w 2647519"/>
                              <a:gd name="GluePoint984Y" fmla="*/ 2424112 h 2612594"/>
                              <a:gd name="GluePoint985X" fmla="*/ 770738 w 2647519"/>
                              <a:gd name="GluePoint985Y" fmla="*/ 2425065 h 2612594"/>
                              <a:gd name="GluePoint986X" fmla="*/ 716445 w 2647519"/>
                              <a:gd name="GluePoint986Y" fmla="*/ 2397442 h 2612594"/>
                              <a:gd name="GluePoint987X" fmla="*/ 706920 w 2647519"/>
                              <a:gd name="GluePoint987Y" fmla="*/ 2380297 h 2612594"/>
                              <a:gd name="GluePoint988X" fmla="*/ 708825 w 2647519"/>
                              <a:gd name="GluePoint988Y" fmla="*/ 2379345 h 2612594"/>
                              <a:gd name="GluePoint989X" fmla="*/ 742163 w 2647519"/>
                              <a:gd name="GluePoint989Y" fmla="*/ 2397442 h 2612594"/>
                              <a:gd name="GluePoint990X" fmla="*/ 775500 w 2647519"/>
                              <a:gd name="GluePoint990Y" fmla="*/ 2415540 h 2612594"/>
                              <a:gd name="GluePoint991X" fmla="*/ 785025 w 2647519"/>
                              <a:gd name="GluePoint991Y" fmla="*/ 2409825 h 2612594"/>
                              <a:gd name="GluePoint992X" fmla="*/ 745973 w 2647519"/>
                              <a:gd name="GluePoint992Y" fmla="*/ 2384107 h 2612594"/>
                              <a:gd name="GluePoint993X" fmla="*/ 713588 w 2647519"/>
                              <a:gd name="GluePoint993Y" fmla="*/ 2369820 h 2612594"/>
                              <a:gd name="GluePoint994X" fmla="*/ 668820 w 2647519"/>
                              <a:gd name="GluePoint994Y" fmla="*/ 2344102 h 2612594"/>
                              <a:gd name="GluePoint995X" fmla="*/ 630720 w 2647519"/>
                              <a:gd name="GluePoint995Y" fmla="*/ 2319337 h 2612594"/>
                              <a:gd name="GluePoint996X" fmla="*/ 570713 w 2647519"/>
                              <a:gd name="GluePoint996Y" fmla="*/ 2293620 h 2612594"/>
                              <a:gd name="GluePoint997X" fmla="*/ 547853 w 2647519"/>
                              <a:gd name="GluePoint997Y" fmla="*/ 2274570 h 2612594"/>
                              <a:gd name="GluePoint998X" fmla="*/ 552615 w 2647519"/>
                              <a:gd name="GluePoint998Y" fmla="*/ 2272665 h 2612594"/>
                              <a:gd name="GluePoint999X" fmla="*/ 575475 w 2647519"/>
                              <a:gd name="GluePoint999Y" fmla="*/ 2279332 h 2612594"/>
                              <a:gd name="GluePoint1000X" fmla="*/ 527850 w 2647519"/>
                              <a:gd name="GluePoint1000Y" fmla="*/ 2229802 h 2612594"/>
                              <a:gd name="GluePoint1001X" fmla="*/ 501180 w 2647519"/>
                              <a:gd name="GluePoint1001Y" fmla="*/ 2207895 h 2612594"/>
                              <a:gd name="GluePoint1002X" fmla="*/ 476415 w 2647519"/>
                              <a:gd name="GluePoint1002Y" fmla="*/ 2185987 h 2612594"/>
                              <a:gd name="GluePoint1003X" fmla="*/ 444983 w 2647519"/>
                              <a:gd name="GluePoint1003Y" fmla="*/ 2160270 h 2612594"/>
                              <a:gd name="GluePoint1004X" fmla="*/ 399263 w 2647519"/>
                              <a:gd name="GluePoint1004Y" fmla="*/ 2109787 h 2612594"/>
                              <a:gd name="GluePoint1005X" fmla="*/ 396126 w 2647519"/>
                              <a:gd name="GluePoint1005Y" fmla="*/ 2099983 h 2612594"/>
                              <a:gd name="GluePoint1006X" fmla="*/ 386880 w 2647519"/>
                              <a:gd name="GluePoint1006Y" fmla="*/ 2090737 h 2612594"/>
                              <a:gd name="GluePoint1007X" fmla="*/ 355448 w 2647519"/>
                              <a:gd name="GluePoint1007Y" fmla="*/ 2056447 h 2612594"/>
                              <a:gd name="GluePoint1008X" fmla="*/ 351638 w 2647519"/>
                              <a:gd name="GluePoint1008Y" fmla="*/ 2039302 h 2612594"/>
                              <a:gd name="GluePoint1009X" fmla="*/ 339255 w 2647519"/>
                              <a:gd name="GluePoint1009Y" fmla="*/ 2022157 h 2612594"/>
                              <a:gd name="GluePoint1010X" fmla="*/ 337780 w 2647519"/>
                              <a:gd name="GluePoint1010Y" fmla="*/ 2019844 h 2612594"/>
                              <a:gd name="GluePoint1011X" fmla="*/ 323062 w 2647519"/>
                              <a:gd name="GluePoint1011Y" fmla="*/ 2009774 h 2612594"/>
                              <a:gd name="GluePoint1012X" fmla="*/ 294487 w 2647519"/>
                              <a:gd name="GluePoint1012Y" fmla="*/ 1968817 h 2612594"/>
                              <a:gd name="GluePoint1013X" fmla="*/ 278295 w 2647519"/>
                              <a:gd name="GluePoint1013Y" fmla="*/ 1930717 h 2612594"/>
                              <a:gd name="GluePoint1014X" fmla="*/ 276390 w 2647519"/>
                              <a:gd name="GluePoint1014Y" fmla="*/ 1930717 h 2612594"/>
                              <a:gd name="GluePoint1015X" fmla="*/ 254483 w 2647519"/>
                              <a:gd name="GluePoint1015Y" fmla="*/ 1888807 h 2612594"/>
                              <a:gd name="GluePoint1016X" fmla="*/ 233528 w 2647519"/>
                              <a:gd name="GluePoint1016Y" fmla="*/ 1846897 h 2612594"/>
                              <a:gd name="GluePoint1017X" fmla="*/ 211620 w 2647519"/>
                              <a:gd name="GluePoint1017Y" fmla="*/ 1798320 h 2612594"/>
                              <a:gd name="GluePoint1018X" fmla="*/ 191618 w 2647519"/>
                              <a:gd name="GluePoint1018Y" fmla="*/ 1748790 h 2612594"/>
                              <a:gd name="GluePoint1019X" fmla="*/ 211620 w 2647519"/>
                              <a:gd name="GluePoint1019Y" fmla="*/ 1782127 h 2612594"/>
                              <a:gd name="GluePoint1020X" fmla="*/ 231623 w 2647519"/>
                              <a:gd name="GluePoint1020Y" fmla="*/ 1824037 h 2612594"/>
                              <a:gd name="GluePoint1021X" fmla="*/ 238290 w 2647519"/>
                              <a:gd name="GluePoint1021Y" fmla="*/ 1846897 h 2612594"/>
                              <a:gd name="GluePoint1022X" fmla="*/ 241046 w 2647519"/>
                              <a:gd name="GluePoint1022Y" fmla="*/ 1850938 h 2612594"/>
                              <a:gd name="GluePoint1023X" fmla="*/ 237654 w 2647519"/>
                              <a:gd name="GluePoint1023Y" fmla="*/ 1833303 h 2612594"/>
                              <a:gd name="GluePoint1024X" fmla="*/ 228809 w 2647519"/>
                              <a:gd name="GluePoint1024Y" fmla="*/ 1817250 h 2612594"/>
                              <a:gd name="GluePoint1025X" fmla="*/ 214411 w 2647519"/>
                              <a:gd name="GluePoint1025Y" fmla="*/ 1784874 h 2612594"/>
                              <a:gd name="GluePoint1026X" fmla="*/ 197332 w 2647519"/>
                              <a:gd name="GluePoint1026Y" fmla="*/ 1756409 h 2612594"/>
                              <a:gd name="GluePoint1027X" fmla="*/ 176377 w 2647519"/>
                              <a:gd name="GluePoint1027Y" fmla="*/ 1699259 h 2612594"/>
                              <a:gd name="GluePoint1028X" fmla="*/ 158424 w 2647519"/>
                              <a:gd name="GluePoint1028Y" fmla="*/ 1640674 h 2612594"/>
                              <a:gd name="GluePoint1029X" fmla="*/ 152529 w 2647519"/>
                              <a:gd name="GluePoint1029Y" fmla="*/ 1623596 h 2612594"/>
                              <a:gd name="GluePoint1030X" fmla="*/ 126853 w 2647519"/>
                              <a:gd name="GluePoint1030Y" fmla="*/ 1521108 h 2612594"/>
                              <a:gd name="GluePoint1031X" fmla="*/ 115498 w 2647519"/>
                              <a:gd name="GluePoint1031Y" fmla="*/ 1446707 h 2612594"/>
                              <a:gd name="GluePoint1032X" fmla="*/ 115417 w 2647519"/>
                              <a:gd name="GluePoint1032Y" fmla="*/ 1448752 h 2612594"/>
                              <a:gd name="GluePoint1033X" fmla="*/ 116370 w 2647519"/>
                              <a:gd name="GluePoint1033Y" fmla="*/ 1463992 h 2612594"/>
                              <a:gd name="GluePoint1034X" fmla="*/ 121132 w 2647519"/>
                              <a:gd name="GluePoint1034Y" fmla="*/ 1499235 h 2612594"/>
                              <a:gd name="GluePoint1035X" fmla="*/ 126847 w 2647519"/>
                              <a:gd name="GluePoint1035Y" fmla="*/ 1535430 h 2612594"/>
                              <a:gd name="GluePoint1036X" fmla="*/ 117322 w 2647519"/>
                              <a:gd name="GluePoint1036Y" fmla="*/ 1503997 h 2612594"/>
                              <a:gd name="GluePoint1037X" fmla="*/ 110655 w 2647519"/>
                              <a:gd name="GluePoint1037Y" fmla="*/ 1463992 h 2612594"/>
                              <a:gd name="GluePoint1038X" fmla="*/ 103035 w 2647519"/>
                              <a:gd name="GluePoint1038Y" fmla="*/ 1463992 h 2612594"/>
                              <a:gd name="GluePoint1039X" fmla="*/ 98272 w 2647519"/>
                              <a:gd name="GluePoint1039Y" fmla="*/ 1427797 h 2612594"/>
                              <a:gd name="GluePoint1040X" fmla="*/ 91605 w 2647519"/>
                              <a:gd name="GluePoint1040Y" fmla="*/ 1404937 h 2612594"/>
                              <a:gd name="GluePoint1041X" fmla="*/ 85890 w 2647519"/>
                              <a:gd name="GluePoint1041Y" fmla="*/ 1383030 h 2612594"/>
                              <a:gd name="GluePoint1042X" fmla="*/ 69697 w 2647519"/>
                              <a:gd name="GluePoint1042Y" fmla="*/ 1365885 h 2612594"/>
                              <a:gd name="GluePoint1043X" fmla="*/ 64935 w 2647519"/>
                              <a:gd name="GluePoint1043Y" fmla="*/ 1365885 h 2612594"/>
                              <a:gd name="GluePoint1044X" fmla="*/ 60172 w 2647519"/>
                              <a:gd name="GluePoint1044Y" fmla="*/ 1342072 h 2612594"/>
                              <a:gd name="GluePoint1045X" fmla="*/ 58267 w 2647519"/>
                              <a:gd name="GluePoint1045Y" fmla="*/ 1311592 h 2612594"/>
                              <a:gd name="GluePoint1046X" fmla="*/ 62077 w 2647519"/>
                              <a:gd name="GluePoint1046Y" fmla="*/ 1268730 h 2612594"/>
                              <a:gd name="GluePoint1047X" fmla="*/ 63982 w 2647519"/>
                              <a:gd name="GluePoint1047Y" fmla="*/ 1253490 h 2612594"/>
                              <a:gd name="GluePoint1048X" fmla="*/ 67226 w 2647519"/>
                              <a:gd name="GluePoint1048Y" fmla="*/ 1243037 h 2612594"/>
                              <a:gd name="GluePoint1049X" fmla="*/ 65649 w 2647519"/>
                              <a:gd name="GluePoint1049Y" fmla="*/ 1219200 h 2612594"/>
                              <a:gd name="GluePoint1050X" fmla="*/ 67792 w 2647519"/>
                              <a:gd name="GluePoint1050Y" fmla="*/ 1183957 h 2612594"/>
                              <a:gd name="GluePoint1051X" fmla="*/ 71602 w 2647519"/>
                              <a:gd name="GluePoint1051Y" fmla="*/ 1176814 h 2612594"/>
                              <a:gd name="GluePoint1052X" fmla="*/ 71602 w 2647519"/>
                              <a:gd name="GluePoint1052Y" fmla="*/ 1172527 h 2612594"/>
                              <a:gd name="GluePoint1053X" fmla="*/ 63982 w 2647519"/>
                              <a:gd name="GluePoint1053Y" fmla="*/ 1186815 h 2612594"/>
                              <a:gd name="GluePoint1054X" fmla="*/ 57315 w 2647519"/>
                              <a:gd name="GluePoint1054Y" fmla="*/ 1177290 h 2612594"/>
                              <a:gd name="GluePoint1055X" fmla="*/ 44932 w 2647519"/>
                              <a:gd name="GluePoint1055Y" fmla="*/ 1160145 h 2612594"/>
                              <a:gd name="GluePoint1056X" fmla="*/ 42670 w 2647519"/>
                              <a:gd name="GluePoint1056Y" fmla="*/ 1146572 h 2612594"/>
                              <a:gd name="GluePoint1057X" fmla="*/ 42075 w 2647519"/>
                              <a:gd name="GluePoint1057Y" fmla="*/ 1147762 h 2612594"/>
                              <a:gd name="GluePoint1058X" fmla="*/ 38265 w 2647519"/>
                              <a:gd name="GluePoint1058Y" fmla="*/ 1185862 h 2612594"/>
                              <a:gd name="GluePoint1059X" fmla="*/ 35407 w 2647519"/>
                              <a:gd name="GluePoint1059Y" fmla="*/ 1223962 h 2612594"/>
                              <a:gd name="GluePoint1060X" fmla="*/ 32550 w 2647519"/>
                              <a:gd name="GluePoint1060Y" fmla="*/ 1253490 h 2612594"/>
                              <a:gd name="GluePoint1061X" fmla="*/ 32550 w 2647519"/>
                              <a:gd name="GluePoint1061Y" fmla="*/ 1314449 h 2612594"/>
                              <a:gd name="GluePoint1062X" fmla="*/ 33502 w 2647519"/>
                              <a:gd name="GluePoint1062Y" fmla="*/ 1345882 h 2612594"/>
                              <a:gd name="GluePoint1063X" fmla="*/ 35407 w 2647519"/>
                              <a:gd name="GluePoint1063Y" fmla="*/ 1377314 h 2612594"/>
                              <a:gd name="GluePoint1064X" fmla="*/ 26835 w 2647519"/>
                              <a:gd name="GluePoint1064Y" fmla="*/ 1406842 h 2612594"/>
                              <a:gd name="GluePoint1065X" fmla="*/ 24930 w 2647519"/>
                              <a:gd name="GluePoint1065Y" fmla="*/ 1406842 h 2612594"/>
                              <a:gd name="GluePoint1066X" fmla="*/ 19215 w 2647519"/>
                              <a:gd name="GluePoint1066Y" fmla="*/ 1349692 h 2612594"/>
                              <a:gd name="GluePoint1067X" fmla="*/ 19215 w 2647519"/>
                              <a:gd name="GluePoint1067Y" fmla="*/ 1290637 h 2612594"/>
                              <a:gd name="GluePoint1068X" fmla="*/ 23977 w 2647519"/>
                              <a:gd name="GluePoint1068Y" fmla="*/ 1244917 h 2612594"/>
                              <a:gd name="GluePoint1069X" fmla="*/ 32546 w 2647519"/>
                              <a:gd name="GluePoint1069Y" fmla="*/ 1253485 h 2612594"/>
                              <a:gd name="GluePoint1070X" fmla="*/ 24930 w 2647519"/>
                              <a:gd name="GluePoint1070Y" fmla="*/ 1243965 h 2612594"/>
                              <a:gd name="GluePoint1071X" fmla="*/ 23025 w 2647519"/>
                              <a:gd name="GluePoint1071Y" fmla="*/ 1209675 h 2612594"/>
                              <a:gd name="GluePoint1072X" fmla="*/ 24930 w 2647519"/>
                              <a:gd name="GluePoint1072Y" fmla="*/ 1157287 h 2612594"/>
                              <a:gd name="GluePoint1073X" fmla="*/ 25882 w 2647519"/>
                              <a:gd name="GluePoint1073Y" fmla="*/ 1143000 h 2612594"/>
                              <a:gd name="GluePoint1074X" fmla="*/ 28740 w 2647519"/>
                              <a:gd name="GluePoint1074Y" fmla="*/ 1119187 h 2612594"/>
                              <a:gd name="GluePoint1075X" fmla="*/ 40170 w 2647519"/>
                              <a:gd name="GluePoint1075Y" fmla="*/ 1076325 h 2612594"/>
                              <a:gd name="GluePoint1076X" fmla="*/ 45865 w 2647519"/>
                              <a:gd name="GluePoint1076Y" fmla="*/ 1047851 h 2612594"/>
                              <a:gd name="GluePoint1077X" fmla="*/ 43980 w 2647519"/>
                              <a:gd name="GluePoint1077Y" fmla="*/ 1041082 h 2612594"/>
                              <a:gd name="GluePoint1078X" fmla="*/ 37312 w 2647519"/>
                              <a:gd name="GluePoint1078Y" fmla="*/ 1079182 h 2612594"/>
                              <a:gd name="GluePoint1079X" fmla="*/ 25882 w 2647519"/>
                              <a:gd name="GluePoint1079Y" fmla="*/ 1122045 h 2612594"/>
                              <a:gd name="GluePoint1080X" fmla="*/ 23025 w 2647519"/>
                              <a:gd name="GluePoint1080Y" fmla="*/ 1145857 h 2612594"/>
                              <a:gd name="GluePoint1081X" fmla="*/ 22072 w 2647519"/>
                              <a:gd name="GluePoint1081Y" fmla="*/ 1160145 h 2612594"/>
                              <a:gd name="GluePoint1082X" fmla="*/ 20167 w 2647519"/>
                              <a:gd name="GluePoint1082Y" fmla="*/ 1212532 h 2612594"/>
                              <a:gd name="GluePoint1083X" fmla="*/ 22072 w 2647519"/>
                              <a:gd name="GluePoint1083Y" fmla="*/ 1246822 h 2612594"/>
                              <a:gd name="GluePoint1084X" fmla="*/ 17310 w 2647519"/>
                              <a:gd name="GluePoint1084Y" fmla="*/ 1292542 h 2612594"/>
                              <a:gd name="GluePoint1085X" fmla="*/ 17310 w 2647519"/>
                              <a:gd name="GluePoint1085Y" fmla="*/ 1351597 h 2612594"/>
                              <a:gd name="GluePoint1086X" fmla="*/ 23025 w 2647519"/>
                              <a:gd name="GluePoint1086Y" fmla="*/ 1408747 h 2612594"/>
                              <a:gd name="GluePoint1087X" fmla="*/ 24930 w 2647519"/>
                              <a:gd name="GluePoint1087Y" fmla="*/ 1408747 h 2612594"/>
                              <a:gd name="GluePoint1088X" fmla="*/ 37312 w 2647519"/>
                              <a:gd name="GluePoint1088Y" fmla="*/ 1463040 h 2612594"/>
                              <a:gd name="GluePoint1089X" fmla="*/ 43980 w 2647519"/>
                              <a:gd name="GluePoint1089Y" fmla="*/ 1507807 h 2612594"/>
                              <a:gd name="GluePoint1090X" fmla="*/ 58267 w 2647519"/>
                              <a:gd name="GluePoint1090Y" fmla="*/ 1553527 h 2612594"/>
                              <a:gd name="GluePoint1091X" fmla="*/ 80770 w 2647519"/>
                              <a:gd name="GluePoint1091Y" fmla="*/ 1651843 h 2612594"/>
                              <a:gd name="GluePoint1092X" fmla="*/ 82734 w 2647519"/>
                              <a:gd name="GluePoint1092Y" fmla="*/ 1670685 h 2612594"/>
                              <a:gd name="GluePoint1093X" fmla="*/ 86843 w 2647519"/>
                              <a:gd name="GluePoint1093Y" fmla="*/ 1670685 h 2612594"/>
                              <a:gd name="GluePoint1094X" fmla="*/ 107798 w 2647519"/>
                              <a:gd name="GluePoint1094Y" fmla="*/ 1721167 h 2612594"/>
                              <a:gd name="GluePoint1095X" fmla="*/ 115418 w 2647519"/>
                              <a:gd name="GluePoint1095Y" fmla="*/ 1746885 h 2612594"/>
                              <a:gd name="GluePoint1096X" fmla="*/ 101130 w 2647519"/>
                              <a:gd name="GluePoint1096Y" fmla="*/ 1724977 h 2612594"/>
                              <a:gd name="GluePoint1097X" fmla="*/ 85890 w 2647519"/>
                              <a:gd name="GluePoint1097Y" fmla="*/ 1690687 h 2612594"/>
                              <a:gd name="GluePoint1098X" fmla="*/ 84938 w 2647519"/>
                              <a:gd name="GluePoint1098Y" fmla="*/ 1700212 h 2612594"/>
                              <a:gd name="GluePoint1099X" fmla="*/ 76651 w 2647519"/>
                              <a:gd name="GluePoint1099Y" fmla="*/ 1674524 h 2612594"/>
                              <a:gd name="GluePoint1100X" fmla="*/ 70650 w 2647519"/>
                              <a:gd name="GluePoint1100Y" fmla="*/ 1675447 h 2612594"/>
                              <a:gd name="GluePoint1101X" fmla="*/ 63982 w 2647519"/>
                              <a:gd name="GluePoint1101Y" fmla="*/ 1653540 h 2612594"/>
                              <a:gd name="GluePoint1102X" fmla="*/ 41122 w 2647519"/>
                              <a:gd name="GluePoint1102Y" fmla="*/ 1601152 h 2612594"/>
                              <a:gd name="GluePoint1103X" fmla="*/ 26835 w 2647519"/>
                              <a:gd name="GluePoint1103Y" fmla="*/ 1554480 h 2612594"/>
                              <a:gd name="GluePoint1104X" fmla="*/ 25882 w 2647519"/>
                              <a:gd name="GluePoint1104Y" fmla="*/ 1515427 h 2612594"/>
                              <a:gd name="GluePoint1105X" fmla="*/ 19215 w 2647519"/>
                              <a:gd name="GluePoint1105Y" fmla="*/ 1469707 h 2612594"/>
                              <a:gd name="GluePoint1106X" fmla="*/ 14452 w 2647519"/>
                              <a:gd name="GluePoint1106Y" fmla="*/ 1423987 h 2612594"/>
                              <a:gd name="GluePoint1107X" fmla="*/ 3975 w 2647519"/>
                              <a:gd name="GluePoint1107Y" fmla="*/ 1390650 h 2612594"/>
                              <a:gd name="GluePoint1108X" fmla="*/ 10642 w 2647519"/>
                              <a:gd name="GluePoint1108Y" fmla="*/ 1213485 h 2612594"/>
                              <a:gd name="GluePoint1109X" fmla="*/ 17310 w 2647519"/>
                              <a:gd name="GluePoint1109Y" fmla="*/ 1167765 h 2612594"/>
                              <a:gd name="GluePoint1110X" fmla="*/ 11595 w 2647519"/>
                              <a:gd name="GluePoint1110Y" fmla="*/ 1143000 h 2612594"/>
                              <a:gd name="GluePoint1111X" fmla="*/ 23025 w 2647519"/>
                              <a:gd name="GluePoint1111Y" fmla="*/ 1074420 h 2612594"/>
                              <a:gd name="GluePoint1112X" fmla="*/ 25882 w 2647519"/>
                              <a:gd name="GluePoint1112Y" fmla="*/ 1058227 h 2612594"/>
                              <a:gd name="GluePoint1113X" fmla="*/ 33502 w 2647519"/>
                              <a:gd name="GluePoint1113Y" fmla="*/ 1002982 h 2612594"/>
                              <a:gd name="GluePoint1114X" fmla="*/ 53505 w 2647519"/>
                              <a:gd name="GluePoint1114Y" fmla="*/ 962977 h 2612594"/>
                              <a:gd name="GluePoint1115X" fmla="*/ 48742 w 2647519"/>
                              <a:gd name="GluePoint1115Y" fmla="*/ 1017270 h 2612594"/>
                              <a:gd name="GluePoint1116X" fmla="*/ 53503 w 2647519"/>
                              <a:gd name="GluePoint1116Y" fmla="*/ 1007964 h 2612594"/>
                              <a:gd name="GluePoint1117X" fmla="*/ 56362 w 2647519"/>
                              <a:gd name="GluePoint1117Y" fmla="*/ 985718 h 2612594"/>
                              <a:gd name="GluePoint1118X" fmla="*/ 57315 w 2647519"/>
                              <a:gd name="GluePoint1118Y" fmla="*/ 961072 h 2612594"/>
                              <a:gd name="GluePoint1119X" fmla="*/ 65887 w 2647519"/>
                              <a:gd name="GluePoint1119Y" fmla="*/ 929639 h 2612594"/>
                              <a:gd name="GluePoint1120X" fmla="*/ 79222 w 2647519"/>
                              <a:gd name="GluePoint1120Y" fmla="*/ 882014 h 2612594"/>
                              <a:gd name="GluePoint1121X" fmla="*/ 95415 w 2647519"/>
                              <a:gd name="GluePoint1121Y" fmla="*/ 833437 h 2612594"/>
                              <a:gd name="GluePoint1122X" fmla="*/ 96628 w 2647519"/>
                              <a:gd name="GluePoint1122Y" fmla="*/ 832072 h 2612594"/>
                              <a:gd name="GluePoint1123X" fmla="*/ 103988 w 2647519"/>
                              <a:gd name="GluePoint1123Y" fmla="*/ 793432 h 2612594"/>
                              <a:gd name="GluePoint1124X" fmla="*/ 114465 w 2647519"/>
                              <a:gd name="GluePoint1124Y" fmla="*/ 765809 h 2612594"/>
                              <a:gd name="GluePoint1125X" fmla="*/ 126848 w 2647519"/>
                              <a:gd name="GluePoint1125Y" fmla="*/ 742949 h 2612594"/>
                              <a:gd name="GluePoint1126X" fmla="*/ 151613 w 2647519"/>
                              <a:gd name="GluePoint1126Y" fmla="*/ 695324 h 2612594"/>
                              <a:gd name="GluePoint1127X" fmla="*/ 171615 w 2647519"/>
                              <a:gd name="GluePoint1127Y" fmla="*/ 652462 h 2612594"/>
                              <a:gd name="GluePoint1128X" fmla="*/ 200190 w 2647519"/>
                              <a:gd name="GluePoint1128Y" fmla="*/ 597217 h 2612594"/>
                              <a:gd name="GluePoint1129X" fmla="*/ 221145 w 2647519"/>
                              <a:gd name="GluePoint1129Y" fmla="*/ 573404 h 2612594"/>
                              <a:gd name="GluePoint1130X" fmla="*/ 238290 w 2647519"/>
                              <a:gd name="GluePoint1130Y" fmla="*/ 540067 h 2612594"/>
                              <a:gd name="GluePoint1131X" fmla="*/ 252578 w 2647519"/>
                              <a:gd name="GluePoint1131Y" fmla="*/ 519112 h 2612594"/>
                              <a:gd name="GluePoint1132X" fmla="*/ 267818 w 2647519"/>
                              <a:gd name="GluePoint1132Y" fmla="*/ 511492 h 2612594"/>
                              <a:gd name="GluePoint1133X" fmla="*/ 271628 w 2647519"/>
                              <a:gd name="GluePoint1133Y" fmla="*/ 505777 h 2612594"/>
                              <a:gd name="GluePoint1134X" fmla="*/ 286868 w 2647519"/>
                              <a:gd name="GluePoint1134Y" fmla="*/ 475297 h 2612594"/>
                              <a:gd name="GluePoint1135X" fmla="*/ 316395 w 2647519"/>
                              <a:gd name="GluePoint1135Y" fmla="*/ 441007 h 2612594"/>
                              <a:gd name="GluePoint1136X" fmla="*/ 317199 w 2647519"/>
                              <a:gd name="GluePoint1136Y" fmla="*/ 455339 h 2612594"/>
                              <a:gd name="GluePoint1137X" fmla="*/ 315045 w 2647519"/>
                              <a:gd name="GluePoint1137Y" fmla="*/ 461363 h 2612594"/>
                              <a:gd name="GluePoint1138X" fmla="*/ 345922 w 2647519"/>
                              <a:gd name="GluePoint1138Y" fmla="*/ 429577 h 2612594"/>
                              <a:gd name="GluePoint1139X" fmla="*/ 361162 w 2647519"/>
                              <a:gd name="GluePoint1139Y" fmla="*/ 409575 h 2612594"/>
                              <a:gd name="GluePoint1140X" fmla="*/ 381165 w 2647519"/>
                              <a:gd name="GluePoint1140Y" fmla="*/ 390525 h 2612594"/>
                              <a:gd name="GluePoint1141X" fmla="*/ 382889 w 2647519"/>
                              <a:gd name="GluePoint1141Y" fmla="*/ 392440 h 2612594"/>
                              <a:gd name="GluePoint1142X" fmla="*/ 382118 w 2647519"/>
                              <a:gd name="GluePoint1142Y" fmla="*/ 391477 h 2612594"/>
                              <a:gd name="GluePoint1143X" fmla="*/ 406883 w 2647519"/>
                              <a:gd name="GluePoint1143Y" fmla="*/ 366712 h 2612594"/>
                              <a:gd name="GluePoint1144X" fmla="*/ 431648 w 2647519"/>
                              <a:gd name="GluePoint1144Y" fmla="*/ 343852 h 2612594"/>
                              <a:gd name="GluePoint1145X" fmla="*/ 458318 w 2647519"/>
                              <a:gd name="GluePoint1145Y" fmla="*/ 315277 h 2612594"/>
                              <a:gd name="GluePoint1146X" fmla="*/ 495465 w 2647519"/>
                              <a:gd name="GluePoint1146Y" fmla="*/ 287654 h 2612594"/>
                              <a:gd name="GluePoint1147X" fmla="*/ 535470 w 2647519"/>
                              <a:gd name="GluePoint1147Y" fmla="*/ 258127 h 2612594"/>
                              <a:gd name="GluePoint1148X" fmla="*/ 559389 w 2647519"/>
                              <a:gd name="GluePoint1148Y" fmla="*/ 241440 h 2612594"/>
                              <a:gd name="GluePoint1149X" fmla="*/ 575475 w 2647519"/>
                              <a:gd name="GluePoint1149Y" fmla="*/ 226694 h 2612594"/>
                              <a:gd name="GluePoint1150X" fmla="*/ 604050 w 2647519"/>
                              <a:gd name="GluePoint1150Y" fmla="*/ 209549 h 2612594"/>
                              <a:gd name="GluePoint1151X" fmla="*/ 634530 w 2647519"/>
                              <a:gd name="GluePoint1151Y" fmla="*/ 193357 h 2612594"/>
                              <a:gd name="GluePoint1152X" fmla="*/ 638565 w 2647519"/>
                              <a:gd name="GluePoint1152Y" fmla="*/ 191282 h 2612594"/>
                              <a:gd name="GluePoint1153X" fmla="*/ 648937 w 2647519"/>
                              <a:gd name="GluePoint1153Y" fmla="*/ 181094 h 2612594"/>
                              <a:gd name="GluePoint1154X" fmla="*/ 665963 w 2647519"/>
                              <a:gd name="GluePoint1154Y" fmla="*/ 168592 h 2612594"/>
                              <a:gd name="GluePoint1155X" fmla="*/ 684656 w 2647519"/>
                              <a:gd name="GluePoint1155Y" fmla="*/ 159067 h 2612594"/>
                              <a:gd name="GluePoint1156X" fmla="*/ 697880 w 2647519"/>
                              <a:gd name="GluePoint1156Y" fmla="*/ 156023 h 2612594"/>
                              <a:gd name="GluePoint1157X" fmla="*/ 700252 w 2647519"/>
                              <a:gd name="GluePoint1157Y" fmla="*/ 154304 h 2612594"/>
                              <a:gd name="GluePoint1158X" fmla="*/ 959332 w 2647519"/>
                              <a:gd name="GluePoint1158Y" fmla="*/ 49529 h 2612594"/>
                              <a:gd name="GluePoint1159X" fmla="*/ 968945 w 2647519"/>
                              <a:gd name="GluePoint1159Y" fmla="*/ 47439 h 2612594"/>
                              <a:gd name="GluePoint1160X" fmla="*/ 995527 w 2647519"/>
                              <a:gd name="GluePoint1160Y" fmla="*/ 38099 h 2612594"/>
                              <a:gd name="GluePoint1161X" fmla="*/ 1013863 w 2647519"/>
                              <a:gd name="GluePoint1161Y" fmla="*/ 34408 h 2612594"/>
                              <a:gd name="GluePoint1162X" fmla="*/ 1023424 w 2647519"/>
                              <a:gd name="GluePoint1162Y" fmla="*/ 34327 h 2612594"/>
                              <a:gd name="GluePoint1163X" fmla="*/ 1026960 w 2647519"/>
                              <a:gd name="GluePoint1163Y" fmla="*/ 33337 h 2612594"/>
                              <a:gd name="GluePoint1164X" fmla="*/ 1244130 w 2647519"/>
                              <a:gd name="GluePoint1164Y" fmla="*/ 4762 h 2612594"/>
                              <a:gd name="GluePoint1165X" fmla="*/ 1305804 w 2647519"/>
                              <a:gd name="GluePoint1165Y" fmla="*/ 4524 h 2612594"/>
                              <a:gd name="GluePoint1166X" fmla="*/ 1371765 w 2647519"/>
                              <a:gd name="GluePoint1166Y" fmla="*/ 5714 h 2612594"/>
                              <a:gd name="GluePoint1167X" fmla="*/ 1372993 w 2647519"/>
                              <a:gd name="GluePoint1167Y" fmla="*/ 6635 h 2612594"/>
                              <a:gd name="GluePoint1168X" fmla="*/ 1405103 w 2647519"/>
                              <a:gd name="GluePoint1168Y" fmla="*/ 2857 h 2612594"/>
                              <a:gd name="GluePoint1169X" fmla="*/ 1434630 w 2647519"/>
                              <a:gd name="GluePoint1169Y" fmla="*/ 7619 h 2612594"/>
                              <a:gd name="GluePoint1170X" fmla="*/ 1464158 w 2647519"/>
                              <a:gd name="GluePoint1170Y" fmla="*/ 13334 h 2612594"/>
                              <a:gd name="GluePoint1171X" fmla="*/ 1479392 w 2647519"/>
                              <a:gd name="GluePoint1171Y" fmla="*/ 16797 h 2612594"/>
                              <a:gd name="GluePoint1172X" fmla="*/ 1463205 w 2647519"/>
                              <a:gd name="GluePoint1172Y" fmla="*/ 12382 h 2612594"/>
                              <a:gd name="GluePoint1173X" fmla="*/ 1433677 w 2647519"/>
                              <a:gd name="GluePoint1173Y" fmla="*/ 6667 h 2612594"/>
                              <a:gd name="GluePoint1174X" fmla="*/ 1404150 w 2647519"/>
                              <a:gd name="GluePoint1174Y" fmla="*/ 1905 h 2612594"/>
                              <a:gd name="GluePoint1175X" fmla="*/ 1404150 w 2647519"/>
                              <a:gd name="GluePoint1175Y" fmla="*/ 0 h 261259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  <a:cxn ang="0">
                                <a:pos x="GluePoint60X" y="GluePoint60Y"/>
                              </a:cxn>
                              <a:cxn ang="0">
                                <a:pos x="GluePoint61X" y="GluePoint61Y"/>
                              </a:cxn>
                              <a:cxn ang="0">
                                <a:pos x="GluePoint62X" y="GluePoint62Y"/>
                              </a:cxn>
                              <a:cxn ang="0">
                                <a:pos x="GluePoint63X" y="GluePoint63Y"/>
                              </a:cxn>
                              <a:cxn ang="0">
                                <a:pos x="GluePoint64X" y="GluePoint64Y"/>
                              </a:cxn>
                              <a:cxn ang="0">
                                <a:pos x="GluePoint65X" y="GluePoint65Y"/>
                              </a:cxn>
                              <a:cxn ang="0">
                                <a:pos x="GluePoint66X" y="GluePoint66Y"/>
                              </a:cxn>
                              <a:cxn ang="0">
                                <a:pos x="GluePoint67X" y="GluePoint67Y"/>
                              </a:cxn>
                              <a:cxn ang="0">
                                <a:pos x="GluePoint68X" y="GluePoint68Y"/>
                              </a:cxn>
                              <a:cxn ang="0">
                                <a:pos x="GluePoint69X" y="GluePoint69Y"/>
                              </a:cxn>
                              <a:cxn ang="0">
                                <a:pos x="GluePoint70X" y="GluePoint70Y"/>
                              </a:cxn>
                              <a:cxn ang="0">
                                <a:pos x="GluePoint71X" y="GluePoint71Y"/>
                              </a:cxn>
                              <a:cxn ang="0">
                                <a:pos x="GluePoint72X" y="GluePoint72Y"/>
                              </a:cxn>
                              <a:cxn ang="0">
                                <a:pos x="GluePoint73X" y="GluePoint73Y"/>
                              </a:cxn>
                              <a:cxn ang="0">
                                <a:pos x="GluePoint74X" y="GluePoint74Y"/>
                              </a:cxn>
                              <a:cxn ang="0">
                                <a:pos x="GluePoint75X" y="GluePoint75Y"/>
                              </a:cxn>
                              <a:cxn ang="0">
                                <a:pos x="GluePoint76X" y="GluePoint76Y"/>
                              </a:cxn>
                              <a:cxn ang="0">
                                <a:pos x="GluePoint77X" y="GluePoint77Y"/>
                              </a:cxn>
                              <a:cxn ang="0">
                                <a:pos x="GluePoint78X" y="GluePoint78Y"/>
                              </a:cxn>
                              <a:cxn ang="0">
                                <a:pos x="GluePoint79X" y="GluePoint79Y"/>
                              </a:cxn>
                              <a:cxn ang="0">
                                <a:pos x="GluePoint80X" y="GluePoint80Y"/>
                              </a:cxn>
                              <a:cxn ang="0">
                                <a:pos x="GluePoint81X" y="GluePoint81Y"/>
                              </a:cxn>
                              <a:cxn ang="0">
                                <a:pos x="GluePoint82X" y="GluePoint82Y"/>
                              </a:cxn>
                              <a:cxn ang="0">
                                <a:pos x="GluePoint83X" y="GluePoint83Y"/>
                              </a:cxn>
                              <a:cxn ang="0">
                                <a:pos x="GluePoint84X" y="GluePoint84Y"/>
                              </a:cxn>
                              <a:cxn ang="0">
                                <a:pos x="GluePoint85X" y="GluePoint85Y"/>
                              </a:cxn>
                              <a:cxn ang="0">
                                <a:pos x="GluePoint86X" y="GluePoint86Y"/>
                              </a:cxn>
                              <a:cxn ang="0">
                                <a:pos x="GluePoint87X" y="GluePoint87Y"/>
                              </a:cxn>
                              <a:cxn ang="0">
                                <a:pos x="GluePoint88X" y="GluePoint88Y"/>
                              </a:cxn>
                              <a:cxn ang="0">
                                <a:pos x="GluePoint89X" y="GluePoint89Y"/>
                              </a:cxn>
                              <a:cxn ang="0">
                                <a:pos x="GluePoint90X" y="GluePoint90Y"/>
                              </a:cxn>
                              <a:cxn ang="0">
                                <a:pos x="GluePoint91X" y="GluePoint91Y"/>
                              </a:cxn>
                              <a:cxn ang="0">
                                <a:pos x="GluePoint92X" y="GluePoint92Y"/>
                              </a:cxn>
                              <a:cxn ang="0">
                                <a:pos x="GluePoint93X" y="GluePoint93Y"/>
                              </a:cxn>
                              <a:cxn ang="0">
                                <a:pos x="GluePoint94X" y="GluePoint94Y"/>
                              </a:cxn>
                              <a:cxn ang="0">
                                <a:pos x="GluePoint95X" y="GluePoint95Y"/>
                              </a:cxn>
                              <a:cxn ang="0">
                                <a:pos x="GluePoint96X" y="GluePoint96Y"/>
                              </a:cxn>
                              <a:cxn ang="0">
                                <a:pos x="GluePoint97X" y="GluePoint97Y"/>
                              </a:cxn>
                              <a:cxn ang="0">
                                <a:pos x="GluePoint98X" y="GluePoint98Y"/>
                              </a:cxn>
                              <a:cxn ang="0">
                                <a:pos x="GluePoint99X" y="GluePoint99Y"/>
                              </a:cxn>
                              <a:cxn ang="0">
                                <a:pos x="GluePoint100X" y="GluePoint100Y"/>
                              </a:cxn>
                              <a:cxn ang="0">
                                <a:pos x="GluePoint101X" y="GluePoint101Y"/>
                              </a:cxn>
                              <a:cxn ang="0">
                                <a:pos x="GluePoint102X" y="GluePoint102Y"/>
                              </a:cxn>
                              <a:cxn ang="0">
                                <a:pos x="GluePoint103X" y="GluePoint103Y"/>
                              </a:cxn>
                              <a:cxn ang="0">
                                <a:pos x="GluePoint104X" y="GluePoint104Y"/>
                              </a:cxn>
                              <a:cxn ang="0">
                                <a:pos x="GluePoint105X" y="GluePoint105Y"/>
                              </a:cxn>
                              <a:cxn ang="0">
                                <a:pos x="GluePoint106X" y="GluePoint106Y"/>
                              </a:cxn>
                              <a:cxn ang="0">
                                <a:pos x="GluePoint107X" y="GluePoint107Y"/>
                              </a:cxn>
                              <a:cxn ang="0">
                                <a:pos x="GluePoint108X" y="GluePoint108Y"/>
                              </a:cxn>
                              <a:cxn ang="0">
                                <a:pos x="GluePoint109X" y="GluePoint109Y"/>
                              </a:cxn>
                              <a:cxn ang="0">
                                <a:pos x="GluePoint110X" y="GluePoint110Y"/>
                              </a:cxn>
                              <a:cxn ang="0">
                                <a:pos x="GluePoint111X" y="GluePoint111Y"/>
                              </a:cxn>
                              <a:cxn ang="0">
                                <a:pos x="GluePoint112X" y="GluePoint112Y"/>
                              </a:cxn>
                              <a:cxn ang="0">
                                <a:pos x="GluePoint113X" y="GluePoint113Y"/>
                              </a:cxn>
                              <a:cxn ang="0">
                                <a:pos x="GluePoint114X" y="GluePoint114Y"/>
                              </a:cxn>
                              <a:cxn ang="0">
                                <a:pos x="GluePoint115X" y="GluePoint115Y"/>
                              </a:cxn>
                              <a:cxn ang="0">
                                <a:pos x="GluePoint116X" y="GluePoint116Y"/>
                              </a:cxn>
                              <a:cxn ang="0">
                                <a:pos x="GluePoint117X" y="GluePoint117Y"/>
                              </a:cxn>
                              <a:cxn ang="0">
                                <a:pos x="GluePoint118X" y="GluePoint118Y"/>
                              </a:cxn>
                              <a:cxn ang="0">
                                <a:pos x="GluePoint119X" y="GluePoint119Y"/>
                              </a:cxn>
                              <a:cxn ang="0">
                                <a:pos x="GluePoint120X" y="GluePoint120Y"/>
                              </a:cxn>
                              <a:cxn ang="0">
                                <a:pos x="GluePoint121X" y="GluePoint121Y"/>
                              </a:cxn>
                              <a:cxn ang="0">
                                <a:pos x="GluePoint122X" y="GluePoint122Y"/>
                              </a:cxn>
                              <a:cxn ang="0">
                                <a:pos x="GluePoint123X" y="GluePoint123Y"/>
                              </a:cxn>
                              <a:cxn ang="0">
                                <a:pos x="GluePoint124X" y="GluePoint124Y"/>
                              </a:cxn>
                              <a:cxn ang="0">
                                <a:pos x="GluePoint125X" y="GluePoint125Y"/>
                              </a:cxn>
                              <a:cxn ang="0">
                                <a:pos x="GluePoint126X" y="GluePoint126Y"/>
                              </a:cxn>
                              <a:cxn ang="0">
                                <a:pos x="GluePoint127X" y="GluePoint127Y"/>
                              </a:cxn>
                              <a:cxn ang="0">
                                <a:pos x="GluePoint128X" y="GluePoint128Y"/>
                              </a:cxn>
                              <a:cxn ang="0">
                                <a:pos x="GluePoint129X" y="GluePoint129Y"/>
                              </a:cxn>
                              <a:cxn ang="0">
                                <a:pos x="GluePoint130X" y="GluePoint130Y"/>
                              </a:cxn>
                              <a:cxn ang="0">
                                <a:pos x="GluePoint131X" y="GluePoint131Y"/>
                              </a:cxn>
                              <a:cxn ang="0">
                                <a:pos x="GluePoint132X" y="GluePoint132Y"/>
                              </a:cxn>
                              <a:cxn ang="0">
                                <a:pos x="GluePoint133X" y="GluePoint133Y"/>
                              </a:cxn>
                              <a:cxn ang="0">
                                <a:pos x="GluePoint134X" y="GluePoint134Y"/>
                              </a:cxn>
                              <a:cxn ang="0">
                                <a:pos x="GluePoint135X" y="GluePoint135Y"/>
                              </a:cxn>
                              <a:cxn ang="0">
                                <a:pos x="GluePoint136X" y="GluePoint136Y"/>
                              </a:cxn>
                              <a:cxn ang="0">
                                <a:pos x="GluePoint137X" y="GluePoint137Y"/>
                              </a:cxn>
                              <a:cxn ang="0">
                                <a:pos x="GluePoint138X" y="GluePoint138Y"/>
                              </a:cxn>
                              <a:cxn ang="0">
                                <a:pos x="GluePoint139X" y="GluePoint139Y"/>
                              </a:cxn>
                              <a:cxn ang="0">
                                <a:pos x="GluePoint140X" y="GluePoint140Y"/>
                              </a:cxn>
                              <a:cxn ang="0">
                                <a:pos x="GluePoint141X" y="GluePoint141Y"/>
                              </a:cxn>
                              <a:cxn ang="0">
                                <a:pos x="GluePoint142X" y="GluePoint142Y"/>
                              </a:cxn>
                              <a:cxn ang="0">
                                <a:pos x="GluePoint143X" y="GluePoint143Y"/>
                              </a:cxn>
                              <a:cxn ang="0">
                                <a:pos x="GluePoint144X" y="GluePoint144Y"/>
                              </a:cxn>
                              <a:cxn ang="0">
                                <a:pos x="GluePoint145X" y="GluePoint145Y"/>
                              </a:cxn>
                              <a:cxn ang="0">
                                <a:pos x="GluePoint146X" y="GluePoint146Y"/>
                              </a:cxn>
                              <a:cxn ang="0">
                                <a:pos x="GluePoint147X" y="GluePoint147Y"/>
                              </a:cxn>
                              <a:cxn ang="0">
                                <a:pos x="GluePoint148X" y="GluePoint148Y"/>
                              </a:cxn>
                              <a:cxn ang="0">
                                <a:pos x="GluePoint149X" y="GluePoint149Y"/>
                              </a:cxn>
                              <a:cxn ang="0">
                                <a:pos x="GluePoint150X" y="GluePoint150Y"/>
                              </a:cxn>
                              <a:cxn ang="0">
                                <a:pos x="GluePoint151X" y="GluePoint151Y"/>
                              </a:cxn>
                              <a:cxn ang="0">
                                <a:pos x="GluePoint152X" y="GluePoint152Y"/>
                              </a:cxn>
                              <a:cxn ang="0">
                                <a:pos x="GluePoint153X" y="GluePoint153Y"/>
                              </a:cxn>
                              <a:cxn ang="0">
                                <a:pos x="GluePoint154X" y="GluePoint154Y"/>
                              </a:cxn>
                              <a:cxn ang="0">
                                <a:pos x="GluePoint155X" y="GluePoint155Y"/>
                              </a:cxn>
                              <a:cxn ang="0">
                                <a:pos x="GluePoint156X" y="GluePoint156Y"/>
                              </a:cxn>
                              <a:cxn ang="0">
                                <a:pos x="GluePoint157X" y="GluePoint157Y"/>
                              </a:cxn>
                              <a:cxn ang="0">
                                <a:pos x="GluePoint158X" y="GluePoint158Y"/>
                              </a:cxn>
                              <a:cxn ang="0">
                                <a:pos x="GluePoint159X" y="GluePoint159Y"/>
                              </a:cxn>
                              <a:cxn ang="0">
                                <a:pos x="GluePoint160X" y="GluePoint160Y"/>
                              </a:cxn>
                              <a:cxn ang="0">
                                <a:pos x="GluePoint161X" y="GluePoint161Y"/>
                              </a:cxn>
                              <a:cxn ang="0">
                                <a:pos x="GluePoint162X" y="GluePoint162Y"/>
                              </a:cxn>
                              <a:cxn ang="0">
                                <a:pos x="GluePoint163X" y="GluePoint163Y"/>
                              </a:cxn>
                              <a:cxn ang="0">
                                <a:pos x="GluePoint164X" y="GluePoint164Y"/>
                              </a:cxn>
                              <a:cxn ang="0">
                                <a:pos x="GluePoint165X" y="GluePoint165Y"/>
                              </a:cxn>
                              <a:cxn ang="0">
                                <a:pos x="GluePoint166X" y="GluePoint166Y"/>
                              </a:cxn>
                              <a:cxn ang="0">
                                <a:pos x="GluePoint167X" y="GluePoint167Y"/>
                              </a:cxn>
                              <a:cxn ang="0">
                                <a:pos x="GluePoint168X" y="GluePoint168Y"/>
                              </a:cxn>
                              <a:cxn ang="0">
                                <a:pos x="GluePoint169X" y="GluePoint169Y"/>
                              </a:cxn>
                              <a:cxn ang="0">
                                <a:pos x="GluePoint170X" y="GluePoint170Y"/>
                              </a:cxn>
                              <a:cxn ang="0">
                                <a:pos x="GluePoint171X" y="GluePoint171Y"/>
                              </a:cxn>
                              <a:cxn ang="0">
                                <a:pos x="GluePoint172X" y="GluePoint172Y"/>
                              </a:cxn>
                              <a:cxn ang="0">
                                <a:pos x="GluePoint173X" y="GluePoint173Y"/>
                              </a:cxn>
                              <a:cxn ang="0">
                                <a:pos x="GluePoint174X" y="GluePoint174Y"/>
                              </a:cxn>
                              <a:cxn ang="0">
                                <a:pos x="GluePoint175X" y="GluePoint175Y"/>
                              </a:cxn>
                              <a:cxn ang="0">
                                <a:pos x="GluePoint176X" y="GluePoint176Y"/>
                              </a:cxn>
                              <a:cxn ang="0">
                                <a:pos x="GluePoint177X" y="GluePoint177Y"/>
                              </a:cxn>
                              <a:cxn ang="0">
                                <a:pos x="GluePoint178X" y="GluePoint178Y"/>
                              </a:cxn>
                              <a:cxn ang="0">
                                <a:pos x="GluePoint179X" y="GluePoint179Y"/>
                              </a:cxn>
                              <a:cxn ang="0">
                                <a:pos x="GluePoint180X" y="GluePoint180Y"/>
                              </a:cxn>
                              <a:cxn ang="0">
                                <a:pos x="GluePoint181X" y="GluePoint181Y"/>
                              </a:cxn>
                              <a:cxn ang="0">
                                <a:pos x="GluePoint182X" y="GluePoint182Y"/>
                              </a:cxn>
                              <a:cxn ang="0">
                                <a:pos x="GluePoint183X" y="GluePoint183Y"/>
                              </a:cxn>
                              <a:cxn ang="0">
                                <a:pos x="GluePoint184X" y="GluePoint184Y"/>
                              </a:cxn>
                              <a:cxn ang="0">
                                <a:pos x="GluePoint185X" y="GluePoint185Y"/>
                              </a:cxn>
                              <a:cxn ang="0">
                                <a:pos x="GluePoint186X" y="GluePoint186Y"/>
                              </a:cxn>
                              <a:cxn ang="0">
                                <a:pos x="GluePoint187X" y="GluePoint187Y"/>
                              </a:cxn>
                              <a:cxn ang="0">
                                <a:pos x="GluePoint188X" y="GluePoint188Y"/>
                              </a:cxn>
                              <a:cxn ang="0">
                                <a:pos x="GluePoint189X" y="GluePoint189Y"/>
                              </a:cxn>
                              <a:cxn ang="0">
                                <a:pos x="GluePoint190X" y="GluePoint190Y"/>
                              </a:cxn>
                              <a:cxn ang="0">
                                <a:pos x="GluePoint191X" y="GluePoint191Y"/>
                              </a:cxn>
                              <a:cxn ang="0">
                                <a:pos x="GluePoint192X" y="GluePoint192Y"/>
                              </a:cxn>
                              <a:cxn ang="0">
                                <a:pos x="GluePoint193X" y="GluePoint193Y"/>
                              </a:cxn>
                              <a:cxn ang="0">
                                <a:pos x="GluePoint194X" y="GluePoint194Y"/>
                              </a:cxn>
                              <a:cxn ang="0">
                                <a:pos x="GluePoint195X" y="GluePoint195Y"/>
                              </a:cxn>
                              <a:cxn ang="0">
                                <a:pos x="GluePoint196X" y="GluePoint196Y"/>
                              </a:cxn>
                              <a:cxn ang="0">
                                <a:pos x="GluePoint197X" y="GluePoint197Y"/>
                              </a:cxn>
                              <a:cxn ang="0">
                                <a:pos x="GluePoint198X" y="GluePoint198Y"/>
                              </a:cxn>
                              <a:cxn ang="0">
                                <a:pos x="GluePoint199X" y="GluePoint199Y"/>
                              </a:cxn>
                              <a:cxn ang="0">
                                <a:pos x="GluePoint200X" y="GluePoint200Y"/>
                              </a:cxn>
                              <a:cxn ang="0">
                                <a:pos x="GluePoint201X" y="GluePoint201Y"/>
                              </a:cxn>
                              <a:cxn ang="0">
                                <a:pos x="GluePoint202X" y="GluePoint202Y"/>
                              </a:cxn>
                              <a:cxn ang="0">
                                <a:pos x="GluePoint203X" y="GluePoint203Y"/>
                              </a:cxn>
                              <a:cxn ang="0">
                                <a:pos x="GluePoint204X" y="GluePoint204Y"/>
                              </a:cxn>
                              <a:cxn ang="0">
                                <a:pos x="GluePoint205X" y="GluePoint205Y"/>
                              </a:cxn>
                              <a:cxn ang="0">
                                <a:pos x="GluePoint206X" y="GluePoint206Y"/>
                              </a:cxn>
                              <a:cxn ang="0">
                                <a:pos x="GluePoint207X" y="GluePoint207Y"/>
                              </a:cxn>
                              <a:cxn ang="0">
                                <a:pos x="GluePoint208X" y="GluePoint208Y"/>
                              </a:cxn>
                              <a:cxn ang="0">
                                <a:pos x="GluePoint209X" y="GluePoint209Y"/>
                              </a:cxn>
                              <a:cxn ang="0">
                                <a:pos x="GluePoint210X" y="GluePoint210Y"/>
                              </a:cxn>
                              <a:cxn ang="0">
                                <a:pos x="GluePoint211X" y="GluePoint211Y"/>
                              </a:cxn>
                              <a:cxn ang="0">
                                <a:pos x="GluePoint212X" y="GluePoint212Y"/>
                              </a:cxn>
                              <a:cxn ang="0">
                                <a:pos x="GluePoint213X" y="GluePoint213Y"/>
                              </a:cxn>
                              <a:cxn ang="0">
                                <a:pos x="GluePoint214X" y="GluePoint214Y"/>
                              </a:cxn>
                              <a:cxn ang="0">
                                <a:pos x="GluePoint215X" y="GluePoint215Y"/>
                              </a:cxn>
                              <a:cxn ang="0">
                                <a:pos x="GluePoint216X" y="GluePoint216Y"/>
                              </a:cxn>
                              <a:cxn ang="0">
                                <a:pos x="GluePoint217X" y="GluePoint217Y"/>
                              </a:cxn>
                              <a:cxn ang="0">
                                <a:pos x="GluePoint218X" y="GluePoint218Y"/>
                              </a:cxn>
                              <a:cxn ang="0">
                                <a:pos x="GluePoint219X" y="GluePoint219Y"/>
                              </a:cxn>
                              <a:cxn ang="0">
                                <a:pos x="GluePoint220X" y="GluePoint220Y"/>
                              </a:cxn>
                              <a:cxn ang="0">
                                <a:pos x="GluePoint221X" y="GluePoint221Y"/>
                              </a:cxn>
                              <a:cxn ang="0">
                                <a:pos x="GluePoint222X" y="GluePoint222Y"/>
                              </a:cxn>
                              <a:cxn ang="0">
                                <a:pos x="GluePoint223X" y="GluePoint223Y"/>
                              </a:cxn>
                              <a:cxn ang="0">
                                <a:pos x="GluePoint224X" y="GluePoint224Y"/>
                              </a:cxn>
                              <a:cxn ang="0">
                                <a:pos x="GluePoint225X" y="GluePoint225Y"/>
                              </a:cxn>
                              <a:cxn ang="0">
                                <a:pos x="GluePoint226X" y="GluePoint226Y"/>
                              </a:cxn>
                              <a:cxn ang="0">
                                <a:pos x="GluePoint227X" y="GluePoint227Y"/>
                              </a:cxn>
                              <a:cxn ang="0">
                                <a:pos x="GluePoint228X" y="GluePoint228Y"/>
                              </a:cxn>
                              <a:cxn ang="0">
                                <a:pos x="GluePoint229X" y="GluePoint229Y"/>
                              </a:cxn>
                              <a:cxn ang="0">
                                <a:pos x="GluePoint230X" y="GluePoint230Y"/>
                              </a:cxn>
                              <a:cxn ang="0">
                                <a:pos x="GluePoint231X" y="GluePoint231Y"/>
                              </a:cxn>
                              <a:cxn ang="0">
                                <a:pos x="GluePoint232X" y="GluePoint232Y"/>
                              </a:cxn>
                              <a:cxn ang="0">
                                <a:pos x="GluePoint233X" y="GluePoint233Y"/>
                              </a:cxn>
                              <a:cxn ang="0">
                                <a:pos x="GluePoint234X" y="GluePoint234Y"/>
                              </a:cxn>
                              <a:cxn ang="0">
                                <a:pos x="GluePoint235X" y="GluePoint235Y"/>
                              </a:cxn>
                              <a:cxn ang="0">
                                <a:pos x="GluePoint236X" y="GluePoint236Y"/>
                              </a:cxn>
                              <a:cxn ang="0">
                                <a:pos x="GluePoint237X" y="GluePoint237Y"/>
                              </a:cxn>
                              <a:cxn ang="0">
                                <a:pos x="GluePoint238X" y="GluePoint238Y"/>
                              </a:cxn>
                              <a:cxn ang="0">
                                <a:pos x="GluePoint239X" y="GluePoint239Y"/>
                              </a:cxn>
                              <a:cxn ang="0">
                                <a:pos x="GluePoint240X" y="GluePoint240Y"/>
                              </a:cxn>
                              <a:cxn ang="0">
                                <a:pos x="GluePoint241X" y="GluePoint241Y"/>
                              </a:cxn>
                              <a:cxn ang="0">
                                <a:pos x="GluePoint242X" y="GluePoint242Y"/>
                              </a:cxn>
                              <a:cxn ang="0">
                                <a:pos x="GluePoint243X" y="GluePoint243Y"/>
                              </a:cxn>
                              <a:cxn ang="0">
                                <a:pos x="GluePoint244X" y="GluePoint244Y"/>
                              </a:cxn>
                              <a:cxn ang="0">
                                <a:pos x="GluePoint245X" y="GluePoint245Y"/>
                              </a:cxn>
                              <a:cxn ang="0">
                                <a:pos x="GluePoint246X" y="GluePoint246Y"/>
                              </a:cxn>
                              <a:cxn ang="0">
                                <a:pos x="GluePoint247X" y="GluePoint247Y"/>
                              </a:cxn>
                              <a:cxn ang="0">
                                <a:pos x="GluePoint248X" y="GluePoint248Y"/>
                              </a:cxn>
                              <a:cxn ang="0">
                                <a:pos x="GluePoint249X" y="GluePoint249Y"/>
                              </a:cxn>
                              <a:cxn ang="0">
                                <a:pos x="GluePoint250X" y="GluePoint250Y"/>
                              </a:cxn>
                              <a:cxn ang="0">
                                <a:pos x="GluePoint251X" y="GluePoint251Y"/>
                              </a:cxn>
                              <a:cxn ang="0">
                                <a:pos x="GluePoint252X" y="GluePoint252Y"/>
                              </a:cxn>
                              <a:cxn ang="0">
                                <a:pos x="GluePoint253X" y="GluePoint253Y"/>
                              </a:cxn>
                              <a:cxn ang="0">
                                <a:pos x="GluePoint254X" y="GluePoint254Y"/>
                              </a:cxn>
                              <a:cxn ang="0">
                                <a:pos x="GluePoint255X" y="GluePoint255Y"/>
                              </a:cxn>
                              <a:cxn ang="0">
                                <a:pos x="GluePoint256X" y="GluePoint256Y"/>
                              </a:cxn>
                              <a:cxn ang="0">
                                <a:pos x="GluePoint257X" y="GluePoint257Y"/>
                              </a:cxn>
                              <a:cxn ang="0">
                                <a:pos x="GluePoint258X" y="GluePoint258Y"/>
                              </a:cxn>
                              <a:cxn ang="0">
                                <a:pos x="GluePoint259X" y="GluePoint259Y"/>
                              </a:cxn>
                              <a:cxn ang="0">
                                <a:pos x="GluePoint260X" y="GluePoint260Y"/>
                              </a:cxn>
                              <a:cxn ang="0">
                                <a:pos x="GluePoint261X" y="GluePoint261Y"/>
                              </a:cxn>
                              <a:cxn ang="0">
                                <a:pos x="GluePoint262X" y="GluePoint262Y"/>
                              </a:cxn>
                              <a:cxn ang="0">
                                <a:pos x="GluePoint263X" y="GluePoint263Y"/>
                              </a:cxn>
                              <a:cxn ang="0">
                                <a:pos x="GluePoint264X" y="GluePoint264Y"/>
                              </a:cxn>
                              <a:cxn ang="0">
                                <a:pos x="GluePoint265X" y="GluePoint265Y"/>
                              </a:cxn>
                              <a:cxn ang="0">
                                <a:pos x="GluePoint266X" y="GluePoint266Y"/>
                              </a:cxn>
                              <a:cxn ang="0">
                                <a:pos x="GluePoint267X" y="GluePoint267Y"/>
                              </a:cxn>
                              <a:cxn ang="0">
                                <a:pos x="GluePoint268X" y="GluePoint268Y"/>
                              </a:cxn>
                              <a:cxn ang="0">
                                <a:pos x="GluePoint269X" y="GluePoint269Y"/>
                              </a:cxn>
                              <a:cxn ang="0">
                                <a:pos x="GluePoint270X" y="GluePoint270Y"/>
                              </a:cxn>
                              <a:cxn ang="0">
                                <a:pos x="GluePoint271X" y="GluePoint271Y"/>
                              </a:cxn>
                              <a:cxn ang="0">
                                <a:pos x="GluePoint272X" y="GluePoint272Y"/>
                              </a:cxn>
                              <a:cxn ang="0">
                                <a:pos x="GluePoint273X" y="GluePoint273Y"/>
                              </a:cxn>
                              <a:cxn ang="0">
                                <a:pos x="GluePoint274X" y="GluePoint274Y"/>
                              </a:cxn>
                              <a:cxn ang="0">
                                <a:pos x="GluePoint275X" y="GluePoint275Y"/>
                              </a:cxn>
                              <a:cxn ang="0">
                                <a:pos x="GluePoint276X" y="GluePoint276Y"/>
                              </a:cxn>
                              <a:cxn ang="0">
                                <a:pos x="GluePoint277X" y="GluePoint277Y"/>
                              </a:cxn>
                              <a:cxn ang="0">
                                <a:pos x="GluePoint278X" y="GluePoint278Y"/>
                              </a:cxn>
                              <a:cxn ang="0">
                                <a:pos x="GluePoint279X" y="GluePoint279Y"/>
                              </a:cxn>
                              <a:cxn ang="0">
                                <a:pos x="GluePoint280X" y="GluePoint280Y"/>
                              </a:cxn>
                              <a:cxn ang="0">
                                <a:pos x="GluePoint281X" y="GluePoint281Y"/>
                              </a:cxn>
                              <a:cxn ang="0">
                                <a:pos x="GluePoint282X" y="GluePoint282Y"/>
                              </a:cxn>
                              <a:cxn ang="0">
                                <a:pos x="GluePoint283X" y="GluePoint283Y"/>
                              </a:cxn>
                              <a:cxn ang="0">
                                <a:pos x="GluePoint284X" y="GluePoint284Y"/>
                              </a:cxn>
                              <a:cxn ang="0">
                                <a:pos x="GluePoint285X" y="GluePoint285Y"/>
                              </a:cxn>
                              <a:cxn ang="0">
                                <a:pos x="GluePoint286X" y="GluePoint286Y"/>
                              </a:cxn>
                              <a:cxn ang="0">
                                <a:pos x="GluePoint287X" y="GluePoint287Y"/>
                              </a:cxn>
                              <a:cxn ang="0">
                                <a:pos x="GluePoint288X" y="GluePoint288Y"/>
                              </a:cxn>
                              <a:cxn ang="0">
                                <a:pos x="GluePoint289X" y="GluePoint289Y"/>
                              </a:cxn>
                              <a:cxn ang="0">
                                <a:pos x="GluePoint290X" y="GluePoint290Y"/>
                              </a:cxn>
                              <a:cxn ang="0">
                                <a:pos x="GluePoint291X" y="GluePoint291Y"/>
                              </a:cxn>
                              <a:cxn ang="0">
                                <a:pos x="GluePoint292X" y="GluePoint292Y"/>
                              </a:cxn>
                              <a:cxn ang="0">
                                <a:pos x="GluePoint293X" y="GluePoint293Y"/>
                              </a:cxn>
                              <a:cxn ang="0">
                                <a:pos x="GluePoint294X" y="GluePoint294Y"/>
                              </a:cxn>
                              <a:cxn ang="0">
                                <a:pos x="GluePoint295X" y="GluePoint295Y"/>
                              </a:cxn>
                              <a:cxn ang="0">
                                <a:pos x="GluePoint296X" y="GluePoint296Y"/>
                              </a:cxn>
                              <a:cxn ang="0">
                                <a:pos x="GluePoint297X" y="GluePoint297Y"/>
                              </a:cxn>
                              <a:cxn ang="0">
                                <a:pos x="GluePoint298X" y="GluePoint298Y"/>
                              </a:cxn>
                              <a:cxn ang="0">
                                <a:pos x="GluePoint299X" y="GluePoint299Y"/>
                              </a:cxn>
                              <a:cxn ang="0">
                                <a:pos x="GluePoint300X" y="GluePoint300Y"/>
                              </a:cxn>
                              <a:cxn ang="0">
                                <a:pos x="GluePoint301X" y="GluePoint301Y"/>
                              </a:cxn>
                              <a:cxn ang="0">
                                <a:pos x="GluePoint302X" y="GluePoint302Y"/>
                              </a:cxn>
                              <a:cxn ang="0">
                                <a:pos x="GluePoint303X" y="GluePoint303Y"/>
                              </a:cxn>
                              <a:cxn ang="0">
                                <a:pos x="GluePoint304X" y="GluePoint304Y"/>
                              </a:cxn>
                              <a:cxn ang="0">
                                <a:pos x="GluePoint305X" y="GluePoint305Y"/>
                              </a:cxn>
                              <a:cxn ang="0">
                                <a:pos x="GluePoint306X" y="GluePoint306Y"/>
                              </a:cxn>
                              <a:cxn ang="0">
                                <a:pos x="GluePoint307X" y="GluePoint307Y"/>
                              </a:cxn>
                              <a:cxn ang="0">
                                <a:pos x="GluePoint308X" y="GluePoint308Y"/>
                              </a:cxn>
                              <a:cxn ang="0">
                                <a:pos x="GluePoint309X" y="GluePoint309Y"/>
                              </a:cxn>
                              <a:cxn ang="0">
                                <a:pos x="GluePoint310X" y="GluePoint310Y"/>
                              </a:cxn>
                              <a:cxn ang="0">
                                <a:pos x="GluePoint311X" y="GluePoint311Y"/>
                              </a:cxn>
                              <a:cxn ang="0">
                                <a:pos x="GluePoint312X" y="GluePoint312Y"/>
                              </a:cxn>
                              <a:cxn ang="0">
                                <a:pos x="GluePoint313X" y="GluePoint313Y"/>
                              </a:cxn>
                              <a:cxn ang="0">
                                <a:pos x="GluePoint314X" y="GluePoint314Y"/>
                              </a:cxn>
                              <a:cxn ang="0">
                                <a:pos x="GluePoint315X" y="GluePoint315Y"/>
                              </a:cxn>
                              <a:cxn ang="0">
                                <a:pos x="GluePoint316X" y="GluePoint316Y"/>
                              </a:cxn>
                              <a:cxn ang="0">
                                <a:pos x="GluePoint317X" y="GluePoint317Y"/>
                              </a:cxn>
                              <a:cxn ang="0">
                                <a:pos x="GluePoint318X" y="GluePoint318Y"/>
                              </a:cxn>
                              <a:cxn ang="0">
                                <a:pos x="GluePoint319X" y="GluePoint319Y"/>
                              </a:cxn>
                              <a:cxn ang="0">
                                <a:pos x="GluePoint320X" y="GluePoint320Y"/>
                              </a:cxn>
                              <a:cxn ang="0">
                                <a:pos x="GluePoint321X" y="GluePoint321Y"/>
                              </a:cxn>
                              <a:cxn ang="0">
                                <a:pos x="GluePoint322X" y="GluePoint322Y"/>
                              </a:cxn>
                              <a:cxn ang="0">
                                <a:pos x="GluePoint323X" y="GluePoint323Y"/>
                              </a:cxn>
                              <a:cxn ang="0">
                                <a:pos x="GluePoint324X" y="GluePoint324Y"/>
                              </a:cxn>
                              <a:cxn ang="0">
                                <a:pos x="GluePoint325X" y="GluePoint325Y"/>
                              </a:cxn>
                              <a:cxn ang="0">
                                <a:pos x="GluePoint326X" y="GluePoint326Y"/>
                              </a:cxn>
                              <a:cxn ang="0">
                                <a:pos x="GluePoint327X" y="GluePoint327Y"/>
                              </a:cxn>
                              <a:cxn ang="0">
                                <a:pos x="GluePoint328X" y="GluePoint328Y"/>
                              </a:cxn>
                              <a:cxn ang="0">
                                <a:pos x="GluePoint329X" y="GluePoint329Y"/>
                              </a:cxn>
                              <a:cxn ang="0">
                                <a:pos x="GluePoint330X" y="GluePoint330Y"/>
                              </a:cxn>
                              <a:cxn ang="0">
                                <a:pos x="GluePoint331X" y="GluePoint331Y"/>
                              </a:cxn>
                              <a:cxn ang="0">
                                <a:pos x="GluePoint332X" y="GluePoint332Y"/>
                              </a:cxn>
                              <a:cxn ang="0">
                                <a:pos x="GluePoint333X" y="GluePoint333Y"/>
                              </a:cxn>
                              <a:cxn ang="0">
                                <a:pos x="GluePoint334X" y="GluePoint334Y"/>
                              </a:cxn>
                              <a:cxn ang="0">
                                <a:pos x="GluePoint335X" y="GluePoint335Y"/>
                              </a:cxn>
                              <a:cxn ang="0">
                                <a:pos x="GluePoint336X" y="GluePoint336Y"/>
                              </a:cxn>
                              <a:cxn ang="0">
                                <a:pos x="GluePoint337X" y="GluePoint337Y"/>
                              </a:cxn>
                              <a:cxn ang="0">
                                <a:pos x="GluePoint338X" y="GluePoint338Y"/>
                              </a:cxn>
                              <a:cxn ang="0">
                                <a:pos x="GluePoint339X" y="GluePoint339Y"/>
                              </a:cxn>
                              <a:cxn ang="0">
                                <a:pos x="GluePoint340X" y="GluePoint340Y"/>
                              </a:cxn>
                              <a:cxn ang="0">
                                <a:pos x="GluePoint341X" y="GluePoint341Y"/>
                              </a:cxn>
                              <a:cxn ang="0">
                                <a:pos x="GluePoint342X" y="GluePoint342Y"/>
                              </a:cxn>
                              <a:cxn ang="0">
                                <a:pos x="GluePoint343X" y="GluePoint343Y"/>
                              </a:cxn>
                              <a:cxn ang="0">
                                <a:pos x="GluePoint344X" y="GluePoint344Y"/>
                              </a:cxn>
                              <a:cxn ang="0">
                                <a:pos x="GluePoint345X" y="GluePoint345Y"/>
                              </a:cxn>
                              <a:cxn ang="0">
                                <a:pos x="GluePoint346X" y="GluePoint346Y"/>
                              </a:cxn>
                              <a:cxn ang="0">
                                <a:pos x="GluePoint347X" y="GluePoint347Y"/>
                              </a:cxn>
                              <a:cxn ang="0">
                                <a:pos x="GluePoint348X" y="GluePoint348Y"/>
                              </a:cxn>
                              <a:cxn ang="0">
                                <a:pos x="GluePoint349X" y="GluePoint349Y"/>
                              </a:cxn>
                              <a:cxn ang="0">
                                <a:pos x="GluePoint350X" y="GluePoint350Y"/>
                              </a:cxn>
                              <a:cxn ang="0">
                                <a:pos x="GluePoint351X" y="GluePoint351Y"/>
                              </a:cxn>
                              <a:cxn ang="0">
                                <a:pos x="GluePoint352X" y="GluePoint352Y"/>
                              </a:cxn>
                              <a:cxn ang="0">
                                <a:pos x="GluePoint353X" y="GluePoint353Y"/>
                              </a:cxn>
                              <a:cxn ang="0">
                                <a:pos x="GluePoint354X" y="GluePoint354Y"/>
                              </a:cxn>
                              <a:cxn ang="0">
                                <a:pos x="GluePoint355X" y="GluePoint355Y"/>
                              </a:cxn>
                              <a:cxn ang="0">
                                <a:pos x="GluePoint356X" y="GluePoint356Y"/>
                              </a:cxn>
                              <a:cxn ang="0">
                                <a:pos x="GluePoint357X" y="GluePoint357Y"/>
                              </a:cxn>
                              <a:cxn ang="0">
                                <a:pos x="GluePoint358X" y="GluePoint358Y"/>
                              </a:cxn>
                              <a:cxn ang="0">
                                <a:pos x="GluePoint359X" y="GluePoint359Y"/>
                              </a:cxn>
                              <a:cxn ang="0">
                                <a:pos x="GluePoint360X" y="GluePoint360Y"/>
                              </a:cxn>
                              <a:cxn ang="0">
                                <a:pos x="GluePoint361X" y="GluePoint361Y"/>
                              </a:cxn>
                              <a:cxn ang="0">
                                <a:pos x="GluePoint362X" y="GluePoint362Y"/>
                              </a:cxn>
                              <a:cxn ang="0">
                                <a:pos x="GluePoint363X" y="GluePoint363Y"/>
                              </a:cxn>
                              <a:cxn ang="0">
                                <a:pos x="GluePoint364X" y="GluePoint364Y"/>
                              </a:cxn>
                              <a:cxn ang="0">
                                <a:pos x="GluePoint365X" y="GluePoint365Y"/>
                              </a:cxn>
                              <a:cxn ang="0">
                                <a:pos x="GluePoint366X" y="GluePoint366Y"/>
                              </a:cxn>
                              <a:cxn ang="0">
                                <a:pos x="GluePoint367X" y="GluePoint367Y"/>
                              </a:cxn>
                              <a:cxn ang="0">
                                <a:pos x="GluePoint368X" y="GluePoint368Y"/>
                              </a:cxn>
                              <a:cxn ang="0">
                                <a:pos x="GluePoint369X" y="GluePoint369Y"/>
                              </a:cxn>
                              <a:cxn ang="0">
                                <a:pos x="GluePoint370X" y="GluePoint370Y"/>
                              </a:cxn>
                              <a:cxn ang="0">
                                <a:pos x="GluePoint371X" y="GluePoint371Y"/>
                              </a:cxn>
                              <a:cxn ang="0">
                                <a:pos x="GluePoint372X" y="GluePoint372Y"/>
                              </a:cxn>
                              <a:cxn ang="0">
                                <a:pos x="GluePoint373X" y="GluePoint373Y"/>
                              </a:cxn>
                              <a:cxn ang="0">
                                <a:pos x="GluePoint374X" y="GluePoint374Y"/>
                              </a:cxn>
                              <a:cxn ang="0">
                                <a:pos x="GluePoint375X" y="GluePoint375Y"/>
                              </a:cxn>
                              <a:cxn ang="0">
                                <a:pos x="GluePoint376X" y="GluePoint376Y"/>
                              </a:cxn>
                              <a:cxn ang="0">
                                <a:pos x="GluePoint377X" y="GluePoint377Y"/>
                              </a:cxn>
                              <a:cxn ang="0">
                                <a:pos x="GluePoint378X" y="GluePoint378Y"/>
                              </a:cxn>
                              <a:cxn ang="0">
                                <a:pos x="GluePoint379X" y="GluePoint379Y"/>
                              </a:cxn>
                              <a:cxn ang="0">
                                <a:pos x="GluePoint380X" y="GluePoint380Y"/>
                              </a:cxn>
                              <a:cxn ang="0">
                                <a:pos x="GluePoint381X" y="GluePoint381Y"/>
                              </a:cxn>
                              <a:cxn ang="0">
                                <a:pos x="GluePoint382X" y="GluePoint382Y"/>
                              </a:cxn>
                              <a:cxn ang="0">
                                <a:pos x="GluePoint383X" y="GluePoint383Y"/>
                              </a:cxn>
                              <a:cxn ang="0">
                                <a:pos x="GluePoint384X" y="GluePoint384Y"/>
                              </a:cxn>
                              <a:cxn ang="0">
                                <a:pos x="GluePoint385X" y="GluePoint385Y"/>
                              </a:cxn>
                              <a:cxn ang="0">
                                <a:pos x="GluePoint386X" y="GluePoint386Y"/>
                              </a:cxn>
                              <a:cxn ang="0">
                                <a:pos x="GluePoint387X" y="GluePoint387Y"/>
                              </a:cxn>
                              <a:cxn ang="0">
                                <a:pos x="GluePoint388X" y="GluePoint388Y"/>
                              </a:cxn>
                              <a:cxn ang="0">
                                <a:pos x="GluePoint389X" y="GluePoint389Y"/>
                              </a:cxn>
                              <a:cxn ang="0">
                                <a:pos x="GluePoint390X" y="GluePoint390Y"/>
                              </a:cxn>
                              <a:cxn ang="0">
                                <a:pos x="GluePoint391X" y="GluePoint391Y"/>
                              </a:cxn>
                              <a:cxn ang="0">
                                <a:pos x="GluePoint392X" y="GluePoint392Y"/>
                              </a:cxn>
                              <a:cxn ang="0">
                                <a:pos x="GluePoint393X" y="GluePoint393Y"/>
                              </a:cxn>
                              <a:cxn ang="0">
                                <a:pos x="GluePoint394X" y="GluePoint394Y"/>
                              </a:cxn>
                              <a:cxn ang="0">
                                <a:pos x="GluePoint395X" y="GluePoint395Y"/>
                              </a:cxn>
                              <a:cxn ang="0">
                                <a:pos x="GluePoint396X" y="GluePoint396Y"/>
                              </a:cxn>
                              <a:cxn ang="0">
                                <a:pos x="GluePoint397X" y="GluePoint397Y"/>
                              </a:cxn>
                              <a:cxn ang="0">
                                <a:pos x="GluePoint398X" y="GluePoint398Y"/>
                              </a:cxn>
                              <a:cxn ang="0">
                                <a:pos x="GluePoint399X" y="GluePoint399Y"/>
                              </a:cxn>
                              <a:cxn ang="0">
                                <a:pos x="GluePoint400X" y="GluePoint400Y"/>
                              </a:cxn>
                              <a:cxn ang="0">
                                <a:pos x="GluePoint401X" y="GluePoint401Y"/>
                              </a:cxn>
                              <a:cxn ang="0">
                                <a:pos x="GluePoint402X" y="GluePoint402Y"/>
                              </a:cxn>
                              <a:cxn ang="0">
                                <a:pos x="GluePoint403X" y="GluePoint403Y"/>
                              </a:cxn>
                              <a:cxn ang="0">
                                <a:pos x="GluePoint404X" y="GluePoint404Y"/>
                              </a:cxn>
                              <a:cxn ang="0">
                                <a:pos x="GluePoint405X" y="GluePoint405Y"/>
                              </a:cxn>
                              <a:cxn ang="0">
                                <a:pos x="GluePoint406X" y="GluePoint406Y"/>
                              </a:cxn>
                              <a:cxn ang="0">
                                <a:pos x="GluePoint407X" y="GluePoint407Y"/>
                              </a:cxn>
                              <a:cxn ang="0">
                                <a:pos x="GluePoint408X" y="GluePoint408Y"/>
                              </a:cxn>
                              <a:cxn ang="0">
                                <a:pos x="GluePoint409X" y="GluePoint409Y"/>
                              </a:cxn>
                              <a:cxn ang="0">
                                <a:pos x="GluePoint410X" y="GluePoint410Y"/>
                              </a:cxn>
                              <a:cxn ang="0">
                                <a:pos x="GluePoint411X" y="GluePoint411Y"/>
                              </a:cxn>
                              <a:cxn ang="0">
                                <a:pos x="GluePoint412X" y="GluePoint412Y"/>
                              </a:cxn>
                              <a:cxn ang="0">
                                <a:pos x="GluePoint413X" y="GluePoint413Y"/>
                              </a:cxn>
                              <a:cxn ang="0">
                                <a:pos x="GluePoint414X" y="GluePoint414Y"/>
                              </a:cxn>
                              <a:cxn ang="0">
                                <a:pos x="GluePoint415X" y="GluePoint415Y"/>
                              </a:cxn>
                              <a:cxn ang="0">
                                <a:pos x="GluePoint416X" y="GluePoint416Y"/>
                              </a:cxn>
                              <a:cxn ang="0">
                                <a:pos x="GluePoint417X" y="GluePoint417Y"/>
                              </a:cxn>
                              <a:cxn ang="0">
                                <a:pos x="GluePoint418X" y="GluePoint418Y"/>
                              </a:cxn>
                              <a:cxn ang="0">
                                <a:pos x="GluePoint419X" y="GluePoint419Y"/>
                              </a:cxn>
                              <a:cxn ang="0">
                                <a:pos x="GluePoint420X" y="GluePoint420Y"/>
                              </a:cxn>
                              <a:cxn ang="0">
                                <a:pos x="GluePoint421X" y="GluePoint421Y"/>
                              </a:cxn>
                              <a:cxn ang="0">
                                <a:pos x="GluePoint422X" y="GluePoint422Y"/>
                              </a:cxn>
                              <a:cxn ang="0">
                                <a:pos x="GluePoint423X" y="GluePoint423Y"/>
                              </a:cxn>
                              <a:cxn ang="0">
                                <a:pos x="GluePoint424X" y="GluePoint424Y"/>
                              </a:cxn>
                              <a:cxn ang="0">
                                <a:pos x="GluePoint425X" y="GluePoint425Y"/>
                              </a:cxn>
                              <a:cxn ang="0">
                                <a:pos x="GluePoint426X" y="GluePoint426Y"/>
                              </a:cxn>
                              <a:cxn ang="0">
                                <a:pos x="GluePoint427X" y="GluePoint427Y"/>
                              </a:cxn>
                              <a:cxn ang="0">
                                <a:pos x="GluePoint428X" y="GluePoint428Y"/>
                              </a:cxn>
                              <a:cxn ang="0">
                                <a:pos x="GluePoint429X" y="GluePoint429Y"/>
                              </a:cxn>
                              <a:cxn ang="0">
                                <a:pos x="GluePoint430X" y="GluePoint430Y"/>
                              </a:cxn>
                              <a:cxn ang="0">
                                <a:pos x="GluePoint431X" y="GluePoint431Y"/>
                              </a:cxn>
                              <a:cxn ang="0">
                                <a:pos x="GluePoint432X" y="GluePoint432Y"/>
                              </a:cxn>
                              <a:cxn ang="0">
                                <a:pos x="GluePoint433X" y="GluePoint433Y"/>
                              </a:cxn>
                              <a:cxn ang="0">
                                <a:pos x="GluePoint434X" y="GluePoint434Y"/>
                              </a:cxn>
                              <a:cxn ang="0">
                                <a:pos x="GluePoint435X" y="GluePoint435Y"/>
                              </a:cxn>
                              <a:cxn ang="0">
                                <a:pos x="GluePoint436X" y="GluePoint436Y"/>
                              </a:cxn>
                              <a:cxn ang="0">
                                <a:pos x="GluePoint437X" y="GluePoint437Y"/>
                              </a:cxn>
                              <a:cxn ang="0">
                                <a:pos x="GluePoint438X" y="GluePoint438Y"/>
                              </a:cxn>
                              <a:cxn ang="0">
                                <a:pos x="GluePoint439X" y="GluePoint439Y"/>
                              </a:cxn>
                              <a:cxn ang="0">
                                <a:pos x="GluePoint440X" y="GluePoint440Y"/>
                              </a:cxn>
                              <a:cxn ang="0">
                                <a:pos x="GluePoint441X" y="GluePoint441Y"/>
                              </a:cxn>
                              <a:cxn ang="0">
                                <a:pos x="GluePoint442X" y="GluePoint442Y"/>
                              </a:cxn>
                              <a:cxn ang="0">
                                <a:pos x="GluePoint443X" y="GluePoint443Y"/>
                              </a:cxn>
                              <a:cxn ang="0">
                                <a:pos x="GluePoint444X" y="GluePoint444Y"/>
                              </a:cxn>
                              <a:cxn ang="0">
                                <a:pos x="GluePoint445X" y="GluePoint445Y"/>
                              </a:cxn>
                              <a:cxn ang="0">
                                <a:pos x="GluePoint446X" y="GluePoint446Y"/>
                              </a:cxn>
                              <a:cxn ang="0">
                                <a:pos x="GluePoint447X" y="GluePoint447Y"/>
                              </a:cxn>
                              <a:cxn ang="0">
                                <a:pos x="GluePoint448X" y="GluePoint448Y"/>
                              </a:cxn>
                              <a:cxn ang="0">
                                <a:pos x="GluePoint449X" y="GluePoint449Y"/>
                              </a:cxn>
                              <a:cxn ang="0">
                                <a:pos x="GluePoint450X" y="GluePoint450Y"/>
                              </a:cxn>
                              <a:cxn ang="0">
                                <a:pos x="GluePoint451X" y="GluePoint451Y"/>
                              </a:cxn>
                              <a:cxn ang="0">
                                <a:pos x="GluePoint452X" y="GluePoint452Y"/>
                              </a:cxn>
                              <a:cxn ang="0">
                                <a:pos x="GluePoint453X" y="GluePoint453Y"/>
                              </a:cxn>
                              <a:cxn ang="0">
                                <a:pos x="GluePoint454X" y="GluePoint454Y"/>
                              </a:cxn>
                              <a:cxn ang="0">
                                <a:pos x="GluePoint455X" y="GluePoint455Y"/>
                              </a:cxn>
                              <a:cxn ang="0">
                                <a:pos x="GluePoint456X" y="GluePoint456Y"/>
                              </a:cxn>
                              <a:cxn ang="0">
                                <a:pos x="GluePoint457X" y="GluePoint457Y"/>
                              </a:cxn>
                              <a:cxn ang="0">
                                <a:pos x="GluePoint458X" y="GluePoint458Y"/>
                              </a:cxn>
                              <a:cxn ang="0">
                                <a:pos x="GluePoint459X" y="GluePoint459Y"/>
                              </a:cxn>
                              <a:cxn ang="0">
                                <a:pos x="GluePoint460X" y="GluePoint460Y"/>
                              </a:cxn>
                              <a:cxn ang="0">
                                <a:pos x="GluePoint461X" y="GluePoint461Y"/>
                              </a:cxn>
                              <a:cxn ang="0">
                                <a:pos x="GluePoint462X" y="GluePoint462Y"/>
                              </a:cxn>
                              <a:cxn ang="0">
                                <a:pos x="GluePoint463X" y="GluePoint463Y"/>
                              </a:cxn>
                              <a:cxn ang="0">
                                <a:pos x="GluePoint464X" y="GluePoint464Y"/>
                              </a:cxn>
                              <a:cxn ang="0">
                                <a:pos x="GluePoint465X" y="GluePoint465Y"/>
                              </a:cxn>
                              <a:cxn ang="0">
                                <a:pos x="GluePoint466X" y="GluePoint466Y"/>
                              </a:cxn>
                              <a:cxn ang="0">
                                <a:pos x="GluePoint467X" y="GluePoint467Y"/>
                              </a:cxn>
                              <a:cxn ang="0">
                                <a:pos x="GluePoint468X" y="GluePoint468Y"/>
                              </a:cxn>
                              <a:cxn ang="0">
                                <a:pos x="GluePoint469X" y="GluePoint469Y"/>
                              </a:cxn>
                              <a:cxn ang="0">
                                <a:pos x="GluePoint470X" y="GluePoint470Y"/>
                              </a:cxn>
                              <a:cxn ang="0">
                                <a:pos x="GluePoint471X" y="GluePoint471Y"/>
                              </a:cxn>
                              <a:cxn ang="0">
                                <a:pos x="GluePoint472X" y="GluePoint472Y"/>
                              </a:cxn>
                              <a:cxn ang="0">
                                <a:pos x="GluePoint473X" y="GluePoint473Y"/>
                              </a:cxn>
                              <a:cxn ang="0">
                                <a:pos x="GluePoint474X" y="GluePoint474Y"/>
                              </a:cxn>
                              <a:cxn ang="0">
                                <a:pos x="GluePoint475X" y="GluePoint475Y"/>
                              </a:cxn>
                              <a:cxn ang="0">
                                <a:pos x="GluePoint476X" y="GluePoint476Y"/>
                              </a:cxn>
                              <a:cxn ang="0">
                                <a:pos x="GluePoint477X" y="GluePoint477Y"/>
                              </a:cxn>
                              <a:cxn ang="0">
                                <a:pos x="GluePoint478X" y="GluePoint478Y"/>
                              </a:cxn>
                              <a:cxn ang="0">
                                <a:pos x="GluePoint479X" y="GluePoint479Y"/>
                              </a:cxn>
                              <a:cxn ang="0">
                                <a:pos x="GluePoint480X" y="GluePoint480Y"/>
                              </a:cxn>
                              <a:cxn ang="0">
                                <a:pos x="GluePoint481X" y="GluePoint481Y"/>
                              </a:cxn>
                              <a:cxn ang="0">
                                <a:pos x="GluePoint482X" y="GluePoint482Y"/>
                              </a:cxn>
                              <a:cxn ang="0">
                                <a:pos x="GluePoint483X" y="GluePoint483Y"/>
                              </a:cxn>
                              <a:cxn ang="0">
                                <a:pos x="GluePoint484X" y="GluePoint484Y"/>
                              </a:cxn>
                              <a:cxn ang="0">
                                <a:pos x="GluePoint485X" y="GluePoint485Y"/>
                              </a:cxn>
                              <a:cxn ang="0">
                                <a:pos x="GluePoint486X" y="GluePoint486Y"/>
                              </a:cxn>
                              <a:cxn ang="0">
                                <a:pos x="GluePoint487X" y="GluePoint487Y"/>
                              </a:cxn>
                              <a:cxn ang="0">
                                <a:pos x="GluePoint488X" y="GluePoint488Y"/>
                              </a:cxn>
                              <a:cxn ang="0">
                                <a:pos x="GluePoint489X" y="GluePoint489Y"/>
                              </a:cxn>
                              <a:cxn ang="0">
                                <a:pos x="GluePoint490X" y="GluePoint490Y"/>
                              </a:cxn>
                              <a:cxn ang="0">
                                <a:pos x="GluePoint491X" y="GluePoint491Y"/>
                              </a:cxn>
                              <a:cxn ang="0">
                                <a:pos x="GluePoint492X" y="GluePoint492Y"/>
                              </a:cxn>
                              <a:cxn ang="0">
                                <a:pos x="GluePoint493X" y="GluePoint493Y"/>
                              </a:cxn>
                              <a:cxn ang="0">
                                <a:pos x="GluePoint494X" y="GluePoint494Y"/>
                              </a:cxn>
                              <a:cxn ang="0">
                                <a:pos x="GluePoint495X" y="GluePoint495Y"/>
                              </a:cxn>
                              <a:cxn ang="0">
                                <a:pos x="GluePoint496X" y="GluePoint496Y"/>
                              </a:cxn>
                              <a:cxn ang="0">
                                <a:pos x="GluePoint497X" y="GluePoint497Y"/>
                              </a:cxn>
                              <a:cxn ang="0">
                                <a:pos x="GluePoint498X" y="GluePoint498Y"/>
                              </a:cxn>
                              <a:cxn ang="0">
                                <a:pos x="GluePoint499X" y="GluePoint499Y"/>
                              </a:cxn>
                              <a:cxn ang="0">
                                <a:pos x="GluePoint500X" y="GluePoint500Y"/>
                              </a:cxn>
                              <a:cxn ang="0">
                                <a:pos x="GluePoint501X" y="GluePoint501Y"/>
                              </a:cxn>
                              <a:cxn ang="0">
                                <a:pos x="GluePoint502X" y="GluePoint502Y"/>
                              </a:cxn>
                              <a:cxn ang="0">
                                <a:pos x="GluePoint503X" y="GluePoint503Y"/>
                              </a:cxn>
                              <a:cxn ang="0">
                                <a:pos x="GluePoint504X" y="GluePoint504Y"/>
                              </a:cxn>
                              <a:cxn ang="0">
                                <a:pos x="GluePoint505X" y="GluePoint505Y"/>
                              </a:cxn>
                              <a:cxn ang="0">
                                <a:pos x="GluePoint506X" y="GluePoint506Y"/>
                              </a:cxn>
                              <a:cxn ang="0">
                                <a:pos x="GluePoint507X" y="GluePoint507Y"/>
                              </a:cxn>
                              <a:cxn ang="0">
                                <a:pos x="GluePoint508X" y="GluePoint508Y"/>
                              </a:cxn>
                              <a:cxn ang="0">
                                <a:pos x="GluePoint509X" y="GluePoint509Y"/>
                              </a:cxn>
                              <a:cxn ang="0">
                                <a:pos x="GluePoint510X" y="GluePoint510Y"/>
                              </a:cxn>
                              <a:cxn ang="0">
                                <a:pos x="GluePoint511X" y="GluePoint511Y"/>
                              </a:cxn>
                              <a:cxn ang="0">
                                <a:pos x="GluePoint512X" y="GluePoint512Y"/>
                              </a:cxn>
                              <a:cxn ang="0">
                                <a:pos x="GluePoint513X" y="GluePoint513Y"/>
                              </a:cxn>
                              <a:cxn ang="0">
                                <a:pos x="GluePoint514X" y="GluePoint514Y"/>
                              </a:cxn>
                              <a:cxn ang="0">
                                <a:pos x="GluePoint515X" y="GluePoint515Y"/>
                              </a:cxn>
                              <a:cxn ang="0">
                                <a:pos x="GluePoint516X" y="GluePoint516Y"/>
                              </a:cxn>
                              <a:cxn ang="0">
                                <a:pos x="GluePoint517X" y="GluePoint517Y"/>
                              </a:cxn>
                              <a:cxn ang="0">
                                <a:pos x="GluePoint518X" y="GluePoint518Y"/>
                              </a:cxn>
                              <a:cxn ang="0">
                                <a:pos x="GluePoint519X" y="GluePoint519Y"/>
                              </a:cxn>
                              <a:cxn ang="0">
                                <a:pos x="GluePoint520X" y="GluePoint520Y"/>
                              </a:cxn>
                              <a:cxn ang="0">
                                <a:pos x="GluePoint521X" y="GluePoint521Y"/>
                              </a:cxn>
                              <a:cxn ang="0">
                                <a:pos x="GluePoint522X" y="GluePoint522Y"/>
                              </a:cxn>
                              <a:cxn ang="0">
                                <a:pos x="GluePoint523X" y="GluePoint523Y"/>
                              </a:cxn>
                              <a:cxn ang="0">
                                <a:pos x="GluePoint524X" y="GluePoint524Y"/>
                              </a:cxn>
                              <a:cxn ang="0">
                                <a:pos x="GluePoint525X" y="GluePoint525Y"/>
                              </a:cxn>
                              <a:cxn ang="0">
                                <a:pos x="GluePoint526X" y="GluePoint526Y"/>
                              </a:cxn>
                              <a:cxn ang="0">
                                <a:pos x="GluePoint527X" y="GluePoint527Y"/>
                              </a:cxn>
                              <a:cxn ang="0">
                                <a:pos x="GluePoint528X" y="GluePoint528Y"/>
                              </a:cxn>
                              <a:cxn ang="0">
                                <a:pos x="GluePoint529X" y="GluePoint529Y"/>
                              </a:cxn>
                              <a:cxn ang="0">
                                <a:pos x="GluePoint530X" y="GluePoint530Y"/>
                              </a:cxn>
                              <a:cxn ang="0">
                                <a:pos x="GluePoint531X" y="GluePoint531Y"/>
                              </a:cxn>
                              <a:cxn ang="0">
                                <a:pos x="GluePoint532X" y="GluePoint532Y"/>
                              </a:cxn>
                              <a:cxn ang="0">
                                <a:pos x="GluePoint533X" y="GluePoint533Y"/>
                              </a:cxn>
                              <a:cxn ang="0">
                                <a:pos x="GluePoint534X" y="GluePoint534Y"/>
                              </a:cxn>
                              <a:cxn ang="0">
                                <a:pos x="GluePoint535X" y="GluePoint535Y"/>
                              </a:cxn>
                              <a:cxn ang="0">
                                <a:pos x="GluePoint536X" y="GluePoint536Y"/>
                              </a:cxn>
                              <a:cxn ang="0">
                                <a:pos x="GluePoint537X" y="GluePoint537Y"/>
                              </a:cxn>
                              <a:cxn ang="0">
                                <a:pos x="GluePoint538X" y="GluePoint538Y"/>
                              </a:cxn>
                              <a:cxn ang="0">
                                <a:pos x="GluePoint539X" y="GluePoint539Y"/>
                              </a:cxn>
                              <a:cxn ang="0">
                                <a:pos x="GluePoint540X" y="GluePoint540Y"/>
                              </a:cxn>
                              <a:cxn ang="0">
                                <a:pos x="GluePoint541X" y="GluePoint541Y"/>
                              </a:cxn>
                              <a:cxn ang="0">
                                <a:pos x="GluePoint542X" y="GluePoint542Y"/>
                              </a:cxn>
                              <a:cxn ang="0">
                                <a:pos x="GluePoint543X" y="GluePoint543Y"/>
                              </a:cxn>
                              <a:cxn ang="0">
                                <a:pos x="GluePoint544X" y="GluePoint544Y"/>
                              </a:cxn>
                              <a:cxn ang="0">
                                <a:pos x="GluePoint545X" y="GluePoint545Y"/>
                              </a:cxn>
                              <a:cxn ang="0">
                                <a:pos x="GluePoint546X" y="GluePoint546Y"/>
                              </a:cxn>
                              <a:cxn ang="0">
                                <a:pos x="GluePoint547X" y="GluePoint547Y"/>
                              </a:cxn>
                              <a:cxn ang="0">
                                <a:pos x="GluePoint548X" y="GluePoint548Y"/>
                              </a:cxn>
                              <a:cxn ang="0">
                                <a:pos x="GluePoint549X" y="GluePoint549Y"/>
                              </a:cxn>
                              <a:cxn ang="0">
                                <a:pos x="GluePoint550X" y="GluePoint550Y"/>
                              </a:cxn>
                              <a:cxn ang="0">
                                <a:pos x="GluePoint551X" y="GluePoint551Y"/>
                              </a:cxn>
                              <a:cxn ang="0">
                                <a:pos x="GluePoint552X" y="GluePoint552Y"/>
                              </a:cxn>
                              <a:cxn ang="0">
                                <a:pos x="GluePoint553X" y="GluePoint553Y"/>
                              </a:cxn>
                              <a:cxn ang="0">
                                <a:pos x="GluePoint554X" y="GluePoint554Y"/>
                              </a:cxn>
                              <a:cxn ang="0">
                                <a:pos x="GluePoint555X" y="GluePoint555Y"/>
                              </a:cxn>
                              <a:cxn ang="0">
                                <a:pos x="GluePoint556X" y="GluePoint556Y"/>
                              </a:cxn>
                              <a:cxn ang="0">
                                <a:pos x="GluePoint557X" y="GluePoint557Y"/>
                              </a:cxn>
                              <a:cxn ang="0">
                                <a:pos x="GluePoint558X" y="GluePoint558Y"/>
                              </a:cxn>
                              <a:cxn ang="0">
                                <a:pos x="GluePoint559X" y="GluePoint559Y"/>
                              </a:cxn>
                              <a:cxn ang="0">
                                <a:pos x="GluePoint560X" y="GluePoint560Y"/>
                              </a:cxn>
                              <a:cxn ang="0">
                                <a:pos x="GluePoint561X" y="GluePoint561Y"/>
                              </a:cxn>
                              <a:cxn ang="0">
                                <a:pos x="GluePoint562X" y="GluePoint562Y"/>
                              </a:cxn>
                              <a:cxn ang="0">
                                <a:pos x="GluePoint563X" y="GluePoint563Y"/>
                              </a:cxn>
                              <a:cxn ang="0">
                                <a:pos x="GluePoint564X" y="GluePoint564Y"/>
                              </a:cxn>
                              <a:cxn ang="0">
                                <a:pos x="GluePoint565X" y="GluePoint565Y"/>
                              </a:cxn>
                              <a:cxn ang="0">
                                <a:pos x="GluePoint566X" y="GluePoint566Y"/>
                              </a:cxn>
                              <a:cxn ang="0">
                                <a:pos x="GluePoint567X" y="GluePoint567Y"/>
                              </a:cxn>
                              <a:cxn ang="0">
                                <a:pos x="GluePoint568X" y="GluePoint568Y"/>
                              </a:cxn>
                              <a:cxn ang="0">
                                <a:pos x="GluePoint569X" y="GluePoint569Y"/>
                              </a:cxn>
                              <a:cxn ang="0">
                                <a:pos x="GluePoint570X" y="GluePoint570Y"/>
                              </a:cxn>
                              <a:cxn ang="0">
                                <a:pos x="GluePoint571X" y="GluePoint571Y"/>
                              </a:cxn>
                              <a:cxn ang="0">
                                <a:pos x="GluePoint572X" y="GluePoint572Y"/>
                              </a:cxn>
                              <a:cxn ang="0">
                                <a:pos x="GluePoint573X" y="GluePoint573Y"/>
                              </a:cxn>
                              <a:cxn ang="0">
                                <a:pos x="GluePoint574X" y="GluePoint574Y"/>
                              </a:cxn>
                              <a:cxn ang="0">
                                <a:pos x="GluePoint575X" y="GluePoint575Y"/>
                              </a:cxn>
                              <a:cxn ang="0">
                                <a:pos x="GluePoint576X" y="GluePoint576Y"/>
                              </a:cxn>
                              <a:cxn ang="0">
                                <a:pos x="GluePoint577X" y="GluePoint577Y"/>
                              </a:cxn>
                              <a:cxn ang="0">
                                <a:pos x="GluePoint578X" y="GluePoint578Y"/>
                              </a:cxn>
                              <a:cxn ang="0">
                                <a:pos x="GluePoint579X" y="GluePoint579Y"/>
                              </a:cxn>
                              <a:cxn ang="0">
                                <a:pos x="GluePoint580X" y="GluePoint580Y"/>
                              </a:cxn>
                              <a:cxn ang="0">
                                <a:pos x="GluePoint581X" y="GluePoint581Y"/>
                              </a:cxn>
                              <a:cxn ang="0">
                                <a:pos x="GluePoint582X" y="GluePoint582Y"/>
                              </a:cxn>
                              <a:cxn ang="0">
                                <a:pos x="GluePoint583X" y="GluePoint583Y"/>
                              </a:cxn>
                              <a:cxn ang="0">
                                <a:pos x="GluePoint584X" y="GluePoint584Y"/>
                              </a:cxn>
                              <a:cxn ang="0">
                                <a:pos x="GluePoint585X" y="GluePoint585Y"/>
                              </a:cxn>
                              <a:cxn ang="0">
                                <a:pos x="GluePoint586X" y="GluePoint586Y"/>
                              </a:cxn>
                              <a:cxn ang="0">
                                <a:pos x="GluePoint587X" y="GluePoint587Y"/>
                              </a:cxn>
                              <a:cxn ang="0">
                                <a:pos x="GluePoint588X" y="GluePoint588Y"/>
                              </a:cxn>
                              <a:cxn ang="0">
                                <a:pos x="GluePoint589X" y="GluePoint589Y"/>
                              </a:cxn>
                              <a:cxn ang="0">
                                <a:pos x="GluePoint590X" y="GluePoint590Y"/>
                              </a:cxn>
                              <a:cxn ang="0">
                                <a:pos x="GluePoint591X" y="GluePoint591Y"/>
                              </a:cxn>
                              <a:cxn ang="0">
                                <a:pos x="GluePoint592X" y="GluePoint592Y"/>
                              </a:cxn>
                              <a:cxn ang="0">
                                <a:pos x="GluePoint593X" y="GluePoint593Y"/>
                              </a:cxn>
                              <a:cxn ang="0">
                                <a:pos x="GluePoint594X" y="GluePoint594Y"/>
                              </a:cxn>
                              <a:cxn ang="0">
                                <a:pos x="GluePoint595X" y="GluePoint595Y"/>
                              </a:cxn>
                              <a:cxn ang="0">
                                <a:pos x="GluePoint596X" y="GluePoint596Y"/>
                              </a:cxn>
                              <a:cxn ang="0">
                                <a:pos x="GluePoint597X" y="GluePoint597Y"/>
                              </a:cxn>
                              <a:cxn ang="0">
                                <a:pos x="GluePoint598X" y="GluePoint598Y"/>
                              </a:cxn>
                              <a:cxn ang="0">
                                <a:pos x="GluePoint599X" y="GluePoint599Y"/>
                              </a:cxn>
                              <a:cxn ang="0">
                                <a:pos x="GluePoint600X" y="GluePoint600Y"/>
                              </a:cxn>
                              <a:cxn ang="0">
                                <a:pos x="GluePoint601X" y="GluePoint601Y"/>
                              </a:cxn>
                              <a:cxn ang="0">
                                <a:pos x="GluePoint602X" y="GluePoint602Y"/>
                              </a:cxn>
                              <a:cxn ang="0">
                                <a:pos x="GluePoint603X" y="GluePoint603Y"/>
                              </a:cxn>
                              <a:cxn ang="0">
                                <a:pos x="GluePoint604X" y="GluePoint604Y"/>
                              </a:cxn>
                              <a:cxn ang="0">
                                <a:pos x="GluePoint605X" y="GluePoint605Y"/>
                              </a:cxn>
                              <a:cxn ang="0">
                                <a:pos x="GluePoint606X" y="GluePoint606Y"/>
                              </a:cxn>
                              <a:cxn ang="0">
                                <a:pos x="GluePoint607X" y="GluePoint607Y"/>
                              </a:cxn>
                              <a:cxn ang="0">
                                <a:pos x="GluePoint608X" y="GluePoint608Y"/>
                              </a:cxn>
                              <a:cxn ang="0">
                                <a:pos x="GluePoint609X" y="GluePoint609Y"/>
                              </a:cxn>
                              <a:cxn ang="0">
                                <a:pos x="GluePoint610X" y="GluePoint610Y"/>
                              </a:cxn>
                              <a:cxn ang="0">
                                <a:pos x="GluePoint611X" y="GluePoint611Y"/>
                              </a:cxn>
                              <a:cxn ang="0">
                                <a:pos x="GluePoint612X" y="GluePoint612Y"/>
                              </a:cxn>
                              <a:cxn ang="0">
                                <a:pos x="GluePoint613X" y="GluePoint613Y"/>
                              </a:cxn>
                              <a:cxn ang="0">
                                <a:pos x="GluePoint614X" y="GluePoint614Y"/>
                              </a:cxn>
                              <a:cxn ang="0">
                                <a:pos x="GluePoint615X" y="GluePoint615Y"/>
                              </a:cxn>
                              <a:cxn ang="0">
                                <a:pos x="GluePoint616X" y="GluePoint616Y"/>
                              </a:cxn>
                              <a:cxn ang="0">
                                <a:pos x="GluePoint617X" y="GluePoint617Y"/>
                              </a:cxn>
                              <a:cxn ang="0">
                                <a:pos x="GluePoint618X" y="GluePoint618Y"/>
                              </a:cxn>
                              <a:cxn ang="0">
                                <a:pos x="GluePoint619X" y="GluePoint619Y"/>
                              </a:cxn>
                              <a:cxn ang="0">
                                <a:pos x="GluePoint620X" y="GluePoint620Y"/>
                              </a:cxn>
                              <a:cxn ang="0">
                                <a:pos x="GluePoint621X" y="GluePoint621Y"/>
                              </a:cxn>
                              <a:cxn ang="0">
                                <a:pos x="GluePoint622X" y="GluePoint622Y"/>
                              </a:cxn>
                              <a:cxn ang="0">
                                <a:pos x="GluePoint623X" y="GluePoint623Y"/>
                              </a:cxn>
                              <a:cxn ang="0">
                                <a:pos x="GluePoint624X" y="GluePoint624Y"/>
                              </a:cxn>
                              <a:cxn ang="0">
                                <a:pos x="GluePoint625X" y="GluePoint625Y"/>
                              </a:cxn>
                              <a:cxn ang="0">
                                <a:pos x="GluePoint626X" y="GluePoint626Y"/>
                              </a:cxn>
                              <a:cxn ang="0">
                                <a:pos x="GluePoint627X" y="GluePoint627Y"/>
                              </a:cxn>
                              <a:cxn ang="0">
                                <a:pos x="GluePoint628X" y="GluePoint628Y"/>
                              </a:cxn>
                              <a:cxn ang="0">
                                <a:pos x="GluePoint629X" y="GluePoint629Y"/>
                              </a:cxn>
                              <a:cxn ang="0">
                                <a:pos x="GluePoint630X" y="GluePoint630Y"/>
                              </a:cxn>
                              <a:cxn ang="0">
                                <a:pos x="GluePoint631X" y="GluePoint631Y"/>
                              </a:cxn>
                              <a:cxn ang="0">
                                <a:pos x="GluePoint632X" y="GluePoint632Y"/>
                              </a:cxn>
                              <a:cxn ang="0">
                                <a:pos x="GluePoint633X" y="GluePoint633Y"/>
                              </a:cxn>
                              <a:cxn ang="0">
                                <a:pos x="GluePoint634X" y="GluePoint634Y"/>
                              </a:cxn>
                              <a:cxn ang="0">
                                <a:pos x="GluePoint635X" y="GluePoint635Y"/>
                              </a:cxn>
                              <a:cxn ang="0">
                                <a:pos x="GluePoint636X" y="GluePoint636Y"/>
                              </a:cxn>
                              <a:cxn ang="0">
                                <a:pos x="GluePoint637X" y="GluePoint637Y"/>
                              </a:cxn>
                              <a:cxn ang="0">
                                <a:pos x="GluePoint638X" y="GluePoint638Y"/>
                              </a:cxn>
                              <a:cxn ang="0">
                                <a:pos x="GluePoint639X" y="GluePoint639Y"/>
                              </a:cxn>
                              <a:cxn ang="0">
                                <a:pos x="GluePoint640X" y="GluePoint640Y"/>
                              </a:cxn>
                              <a:cxn ang="0">
                                <a:pos x="GluePoint641X" y="GluePoint641Y"/>
                              </a:cxn>
                              <a:cxn ang="0">
                                <a:pos x="GluePoint642X" y="GluePoint642Y"/>
                              </a:cxn>
                              <a:cxn ang="0">
                                <a:pos x="GluePoint643X" y="GluePoint643Y"/>
                              </a:cxn>
                              <a:cxn ang="0">
                                <a:pos x="GluePoint644X" y="GluePoint644Y"/>
                              </a:cxn>
                              <a:cxn ang="0">
                                <a:pos x="GluePoint645X" y="GluePoint645Y"/>
                              </a:cxn>
                              <a:cxn ang="0">
                                <a:pos x="GluePoint646X" y="GluePoint646Y"/>
                              </a:cxn>
                              <a:cxn ang="0">
                                <a:pos x="GluePoint647X" y="GluePoint647Y"/>
                              </a:cxn>
                              <a:cxn ang="0">
                                <a:pos x="GluePoint648X" y="GluePoint648Y"/>
                              </a:cxn>
                              <a:cxn ang="0">
                                <a:pos x="GluePoint649X" y="GluePoint649Y"/>
                              </a:cxn>
                              <a:cxn ang="0">
                                <a:pos x="GluePoint650X" y="GluePoint650Y"/>
                              </a:cxn>
                              <a:cxn ang="0">
                                <a:pos x="GluePoint651X" y="GluePoint651Y"/>
                              </a:cxn>
                              <a:cxn ang="0">
                                <a:pos x="GluePoint652X" y="GluePoint652Y"/>
                              </a:cxn>
                              <a:cxn ang="0">
                                <a:pos x="GluePoint653X" y="GluePoint653Y"/>
                              </a:cxn>
                              <a:cxn ang="0">
                                <a:pos x="GluePoint654X" y="GluePoint654Y"/>
                              </a:cxn>
                              <a:cxn ang="0">
                                <a:pos x="GluePoint655X" y="GluePoint655Y"/>
                              </a:cxn>
                              <a:cxn ang="0">
                                <a:pos x="GluePoint656X" y="GluePoint656Y"/>
                              </a:cxn>
                              <a:cxn ang="0">
                                <a:pos x="GluePoint657X" y="GluePoint657Y"/>
                              </a:cxn>
                              <a:cxn ang="0">
                                <a:pos x="GluePoint658X" y="GluePoint658Y"/>
                              </a:cxn>
                              <a:cxn ang="0">
                                <a:pos x="GluePoint659X" y="GluePoint659Y"/>
                              </a:cxn>
                              <a:cxn ang="0">
                                <a:pos x="GluePoint660X" y="GluePoint660Y"/>
                              </a:cxn>
                              <a:cxn ang="0">
                                <a:pos x="GluePoint661X" y="GluePoint661Y"/>
                              </a:cxn>
                              <a:cxn ang="0">
                                <a:pos x="GluePoint662X" y="GluePoint662Y"/>
                              </a:cxn>
                              <a:cxn ang="0">
                                <a:pos x="GluePoint663X" y="GluePoint663Y"/>
                              </a:cxn>
                              <a:cxn ang="0">
                                <a:pos x="GluePoint664X" y="GluePoint664Y"/>
                              </a:cxn>
                              <a:cxn ang="0">
                                <a:pos x="GluePoint665X" y="GluePoint665Y"/>
                              </a:cxn>
                              <a:cxn ang="0">
                                <a:pos x="GluePoint666X" y="GluePoint666Y"/>
                              </a:cxn>
                              <a:cxn ang="0">
                                <a:pos x="GluePoint667X" y="GluePoint667Y"/>
                              </a:cxn>
                              <a:cxn ang="0">
                                <a:pos x="GluePoint668X" y="GluePoint668Y"/>
                              </a:cxn>
                              <a:cxn ang="0">
                                <a:pos x="GluePoint669X" y="GluePoint669Y"/>
                              </a:cxn>
                              <a:cxn ang="0">
                                <a:pos x="GluePoint670X" y="GluePoint670Y"/>
                              </a:cxn>
                              <a:cxn ang="0">
                                <a:pos x="GluePoint671X" y="GluePoint671Y"/>
                              </a:cxn>
                              <a:cxn ang="0">
                                <a:pos x="GluePoint672X" y="GluePoint672Y"/>
                              </a:cxn>
                              <a:cxn ang="0">
                                <a:pos x="GluePoint673X" y="GluePoint673Y"/>
                              </a:cxn>
                              <a:cxn ang="0">
                                <a:pos x="GluePoint674X" y="GluePoint674Y"/>
                              </a:cxn>
                              <a:cxn ang="0">
                                <a:pos x="GluePoint675X" y="GluePoint675Y"/>
                              </a:cxn>
                              <a:cxn ang="0">
                                <a:pos x="GluePoint676X" y="GluePoint676Y"/>
                              </a:cxn>
                              <a:cxn ang="0">
                                <a:pos x="GluePoint677X" y="GluePoint677Y"/>
                              </a:cxn>
                              <a:cxn ang="0">
                                <a:pos x="GluePoint678X" y="GluePoint678Y"/>
                              </a:cxn>
                              <a:cxn ang="0">
                                <a:pos x="GluePoint679X" y="GluePoint679Y"/>
                              </a:cxn>
                              <a:cxn ang="0">
                                <a:pos x="GluePoint680X" y="GluePoint680Y"/>
                              </a:cxn>
                              <a:cxn ang="0">
                                <a:pos x="GluePoint681X" y="GluePoint681Y"/>
                              </a:cxn>
                              <a:cxn ang="0">
                                <a:pos x="GluePoint682X" y="GluePoint682Y"/>
                              </a:cxn>
                              <a:cxn ang="0">
                                <a:pos x="GluePoint683X" y="GluePoint683Y"/>
                              </a:cxn>
                              <a:cxn ang="0">
                                <a:pos x="GluePoint684X" y="GluePoint684Y"/>
                              </a:cxn>
                              <a:cxn ang="0">
                                <a:pos x="GluePoint685X" y="GluePoint685Y"/>
                              </a:cxn>
                              <a:cxn ang="0">
                                <a:pos x="GluePoint686X" y="GluePoint686Y"/>
                              </a:cxn>
                              <a:cxn ang="0">
                                <a:pos x="GluePoint687X" y="GluePoint687Y"/>
                              </a:cxn>
                              <a:cxn ang="0">
                                <a:pos x="GluePoint688X" y="GluePoint688Y"/>
                              </a:cxn>
                              <a:cxn ang="0">
                                <a:pos x="GluePoint689X" y="GluePoint689Y"/>
                              </a:cxn>
                              <a:cxn ang="0">
                                <a:pos x="GluePoint690X" y="GluePoint690Y"/>
                              </a:cxn>
                              <a:cxn ang="0">
                                <a:pos x="GluePoint691X" y="GluePoint691Y"/>
                              </a:cxn>
                              <a:cxn ang="0">
                                <a:pos x="GluePoint692X" y="GluePoint692Y"/>
                              </a:cxn>
                              <a:cxn ang="0">
                                <a:pos x="GluePoint693X" y="GluePoint693Y"/>
                              </a:cxn>
                              <a:cxn ang="0">
                                <a:pos x="GluePoint694X" y="GluePoint694Y"/>
                              </a:cxn>
                              <a:cxn ang="0">
                                <a:pos x="GluePoint695X" y="GluePoint695Y"/>
                              </a:cxn>
                              <a:cxn ang="0">
                                <a:pos x="GluePoint696X" y="GluePoint696Y"/>
                              </a:cxn>
                              <a:cxn ang="0">
                                <a:pos x="GluePoint697X" y="GluePoint697Y"/>
                              </a:cxn>
                              <a:cxn ang="0">
                                <a:pos x="GluePoint698X" y="GluePoint698Y"/>
                              </a:cxn>
                              <a:cxn ang="0">
                                <a:pos x="GluePoint699X" y="GluePoint699Y"/>
                              </a:cxn>
                              <a:cxn ang="0">
                                <a:pos x="GluePoint700X" y="GluePoint700Y"/>
                              </a:cxn>
                              <a:cxn ang="0">
                                <a:pos x="GluePoint701X" y="GluePoint701Y"/>
                              </a:cxn>
                              <a:cxn ang="0">
                                <a:pos x="GluePoint702X" y="GluePoint702Y"/>
                              </a:cxn>
                              <a:cxn ang="0">
                                <a:pos x="GluePoint703X" y="GluePoint703Y"/>
                              </a:cxn>
                              <a:cxn ang="0">
                                <a:pos x="GluePoint704X" y="GluePoint704Y"/>
                              </a:cxn>
                              <a:cxn ang="0">
                                <a:pos x="GluePoint705X" y="GluePoint705Y"/>
                              </a:cxn>
                              <a:cxn ang="0">
                                <a:pos x="GluePoint706X" y="GluePoint706Y"/>
                              </a:cxn>
                              <a:cxn ang="0">
                                <a:pos x="GluePoint707X" y="GluePoint707Y"/>
                              </a:cxn>
                              <a:cxn ang="0">
                                <a:pos x="GluePoint708X" y="GluePoint708Y"/>
                              </a:cxn>
                              <a:cxn ang="0">
                                <a:pos x="GluePoint709X" y="GluePoint709Y"/>
                              </a:cxn>
                              <a:cxn ang="0">
                                <a:pos x="GluePoint710X" y="GluePoint710Y"/>
                              </a:cxn>
                              <a:cxn ang="0">
                                <a:pos x="GluePoint711X" y="GluePoint711Y"/>
                              </a:cxn>
                              <a:cxn ang="0">
                                <a:pos x="GluePoint712X" y="GluePoint712Y"/>
                              </a:cxn>
                              <a:cxn ang="0">
                                <a:pos x="GluePoint713X" y="GluePoint713Y"/>
                              </a:cxn>
                              <a:cxn ang="0">
                                <a:pos x="GluePoint714X" y="GluePoint714Y"/>
                              </a:cxn>
                              <a:cxn ang="0">
                                <a:pos x="GluePoint715X" y="GluePoint715Y"/>
                              </a:cxn>
                              <a:cxn ang="0">
                                <a:pos x="GluePoint716X" y="GluePoint716Y"/>
                              </a:cxn>
                              <a:cxn ang="0">
                                <a:pos x="GluePoint717X" y="GluePoint717Y"/>
                              </a:cxn>
                              <a:cxn ang="0">
                                <a:pos x="GluePoint718X" y="GluePoint718Y"/>
                              </a:cxn>
                              <a:cxn ang="0">
                                <a:pos x="GluePoint719X" y="GluePoint719Y"/>
                              </a:cxn>
                              <a:cxn ang="0">
                                <a:pos x="GluePoint720X" y="GluePoint720Y"/>
                              </a:cxn>
                              <a:cxn ang="0">
                                <a:pos x="GluePoint721X" y="GluePoint721Y"/>
                              </a:cxn>
                              <a:cxn ang="0">
                                <a:pos x="GluePoint722X" y="GluePoint722Y"/>
                              </a:cxn>
                              <a:cxn ang="0">
                                <a:pos x="GluePoint723X" y="GluePoint723Y"/>
                              </a:cxn>
                              <a:cxn ang="0">
                                <a:pos x="GluePoint724X" y="GluePoint724Y"/>
                              </a:cxn>
                              <a:cxn ang="0">
                                <a:pos x="GluePoint725X" y="GluePoint725Y"/>
                              </a:cxn>
                              <a:cxn ang="0">
                                <a:pos x="GluePoint726X" y="GluePoint726Y"/>
                              </a:cxn>
                              <a:cxn ang="0">
                                <a:pos x="GluePoint727X" y="GluePoint727Y"/>
                              </a:cxn>
                              <a:cxn ang="0">
                                <a:pos x="GluePoint728X" y="GluePoint728Y"/>
                              </a:cxn>
                              <a:cxn ang="0">
                                <a:pos x="GluePoint729X" y="GluePoint729Y"/>
                              </a:cxn>
                              <a:cxn ang="0">
                                <a:pos x="GluePoint730X" y="GluePoint730Y"/>
                              </a:cxn>
                              <a:cxn ang="0">
                                <a:pos x="GluePoint731X" y="GluePoint731Y"/>
                              </a:cxn>
                              <a:cxn ang="0">
                                <a:pos x="GluePoint732X" y="GluePoint732Y"/>
                              </a:cxn>
                              <a:cxn ang="0">
                                <a:pos x="GluePoint733X" y="GluePoint733Y"/>
                              </a:cxn>
                              <a:cxn ang="0">
                                <a:pos x="GluePoint734X" y="GluePoint734Y"/>
                              </a:cxn>
                              <a:cxn ang="0">
                                <a:pos x="GluePoint735X" y="GluePoint735Y"/>
                              </a:cxn>
                              <a:cxn ang="0">
                                <a:pos x="GluePoint736X" y="GluePoint736Y"/>
                              </a:cxn>
                              <a:cxn ang="0">
                                <a:pos x="GluePoint737X" y="GluePoint737Y"/>
                              </a:cxn>
                              <a:cxn ang="0">
                                <a:pos x="GluePoint738X" y="GluePoint738Y"/>
                              </a:cxn>
                              <a:cxn ang="0">
                                <a:pos x="GluePoint739X" y="GluePoint739Y"/>
                              </a:cxn>
                              <a:cxn ang="0">
                                <a:pos x="GluePoint740X" y="GluePoint740Y"/>
                              </a:cxn>
                              <a:cxn ang="0">
                                <a:pos x="GluePoint741X" y="GluePoint741Y"/>
                              </a:cxn>
                              <a:cxn ang="0">
                                <a:pos x="GluePoint742X" y="GluePoint742Y"/>
                              </a:cxn>
                              <a:cxn ang="0">
                                <a:pos x="GluePoint743X" y="GluePoint743Y"/>
                              </a:cxn>
                              <a:cxn ang="0">
                                <a:pos x="GluePoint744X" y="GluePoint744Y"/>
                              </a:cxn>
                              <a:cxn ang="0">
                                <a:pos x="GluePoint745X" y="GluePoint745Y"/>
                              </a:cxn>
                              <a:cxn ang="0">
                                <a:pos x="GluePoint746X" y="GluePoint746Y"/>
                              </a:cxn>
                              <a:cxn ang="0">
                                <a:pos x="GluePoint747X" y="GluePoint747Y"/>
                              </a:cxn>
                              <a:cxn ang="0">
                                <a:pos x="GluePoint748X" y="GluePoint748Y"/>
                              </a:cxn>
                              <a:cxn ang="0">
                                <a:pos x="GluePoint749X" y="GluePoint749Y"/>
                              </a:cxn>
                              <a:cxn ang="0">
                                <a:pos x="GluePoint750X" y="GluePoint750Y"/>
                              </a:cxn>
                              <a:cxn ang="0">
                                <a:pos x="GluePoint751X" y="GluePoint751Y"/>
                              </a:cxn>
                              <a:cxn ang="0">
                                <a:pos x="GluePoint752X" y="GluePoint752Y"/>
                              </a:cxn>
                              <a:cxn ang="0">
                                <a:pos x="GluePoint753X" y="GluePoint753Y"/>
                              </a:cxn>
                              <a:cxn ang="0">
                                <a:pos x="GluePoint754X" y="GluePoint754Y"/>
                              </a:cxn>
                              <a:cxn ang="0">
                                <a:pos x="GluePoint755X" y="GluePoint755Y"/>
                              </a:cxn>
                              <a:cxn ang="0">
                                <a:pos x="GluePoint756X" y="GluePoint756Y"/>
                              </a:cxn>
                              <a:cxn ang="0">
                                <a:pos x="GluePoint757X" y="GluePoint757Y"/>
                              </a:cxn>
                              <a:cxn ang="0">
                                <a:pos x="GluePoint758X" y="GluePoint758Y"/>
                              </a:cxn>
                              <a:cxn ang="0">
                                <a:pos x="GluePoint759X" y="GluePoint759Y"/>
                              </a:cxn>
                              <a:cxn ang="0">
                                <a:pos x="GluePoint760X" y="GluePoint760Y"/>
                              </a:cxn>
                              <a:cxn ang="0">
                                <a:pos x="GluePoint761X" y="GluePoint761Y"/>
                              </a:cxn>
                              <a:cxn ang="0">
                                <a:pos x="GluePoint762X" y="GluePoint762Y"/>
                              </a:cxn>
                              <a:cxn ang="0">
                                <a:pos x="GluePoint763X" y="GluePoint763Y"/>
                              </a:cxn>
                              <a:cxn ang="0">
                                <a:pos x="GluePoint764X" y="GluePoint764Y"/>
                              </a:cxn>
                              <a:cxn ang="0">
                                <a:pos x="GluePoint765X" y="GluePoint765Y"/>
                              </a:cxn>
                              <a:cxn ang="0">
                                <a:pos x="GluePoint766X" y="GluePoint766Y"/>
                              </a:cxn>
                              <a:cxn ang="0">
                                <a:pos x="GluePoint767X" y="GluePoint767Y"/>
                              </a:cxn>
                              <a:cxn ang="0">
                                <a:pos x="GluePoint768X" y="GluePoint768Y"/>
                              </a:cxn>
                              <a:cxn ang="0">
                                <a:pos x="GluePoint769X" y="GluePoint769Y"/>
                              </a:cxn>
                              <a:cxn ang="0">
                                <a:pos x="GluePoint770X" y="GluePoint770Y"/>
                              </a:cxn>
                              <a:cxn ang="0">
                                <a:pos x="GluePoint771X" y="GluePoint771Y"/>
                              </a:cxn>
                              <a:cxn ang="0">
                                <a:pos x="GluePoint772X" y="GluePoint772Y"/>
                              </a:cxn>
                              <a:cxn ang="0">
                                <a:pos x="GluePoint773X" y="GluePoint773Y"/>
                              </a:cxn>
                              <a:cxn ang="0">
                                <a:pos x="GluePoint774X" y="GluePoint774Y"/>
                              </a:cxn>
                              <a:cxn ang="0">
                                <a:pos x="GluePoint775X" y="GluePoint775Y"/>
                              </a:cxn>
                              <a:cxn ang="0">
                                <a:pos x="GluePoint776X" y="GluePoint776Y"/>
                              </a:cxn>
                              <a:cxn ang="0">
                                <a:pos x="GluePoint777X" y="GluePoint777Y"/>
                              </a:cxn>
                              <a:cxn ang="0">
                                <a:pos x="GluePoint778X" y="GluePoint778Y"/>
                              </a:cxn>
                              <a:cxn ang="0">
                                <a:pos x="GluePoint779X" y="GluePoint779Y"/>
                              </a:cxn>
                              <a:cxn ang="0">
                                <a:pos x="GluePoint780X" y="GluePoint780Y"/>
                              </a:cxn>
                              <a:cxn ang="0">
                                <a:pos x="GluePoint781X" y="GluePoint781Y"/>
                              </a:cxn>
                              <a:cxn ang="0">
                                <a:pos x="GluePoint782X" y="GluePoint782Y"/>
                              </a:cxn>
                              <a:cxn ang="0">
                                <a:pos x="GluePoint783X" y="GluePoint783Y"/>
                              </a:cxn>
                              <a:cxn ang="0">
                                <a:pos x="GluePoint784X" y="GluePoint784Y"/>
                              </a:cxn>
                              <a:cxn ang="0">
                                <a:pos x="GluePoint785X" y="GluePoint785Y"/>
                              </a:cxn>
                              <a:cxn ang="0">
                                <a:pos x="GluePoint786X" y="GluePoint786Y"/>
                              </a:cxn>
                              <a:cxn ang="0">
                                <a:pos x="GluePoint787X" y="GluePoint787Y"/>
                              </a:cxn>
                              <a:cxn ang="0">
                                <a:pos x="GluePoint788X" y="GluePoint788Y"/>
                              </a:cxn>
                              <a:cxn ang="0">
                                <a:pos x="GluePoint789X" y="GluePoint789Y"/>
                              </a:cxn>
                              <a:cxn ang="0">
                                <a:pos x="GluePoint790X" y="GluePoint790Y"/>
                              </a:cxn>
                              <a:cxn ang="0">
                                <a:pos x="GluePoint791X" y="GluePoint791Y"/>
                              </a:cxn>
                              <a:cxn ang="0">
                                <a:pos x="GluePoint792X" y="GluePoint792Y"/>
                              </a:cxn>
                              <a:cxn ang="0">
                                <a:pos x="GluePoint793X" y="GluePoint793Y"/>
                              </a:cxn>
                              <a:cxn ang="0">
                                <a:pos x="GluePoint794X" y="GluePoint794Y"/>
                              </a:cxn>
                              <a:cxn ang="0">
                                <a:pos x="GluePoint795X" y="GluePoint795Y"/>
                              </a:cxn>
                              <a:cxn ang="0">
                                <a:pos x="GluePoint796X" y="GluePoint796Y"/>
                              </a:cxn>
                              <a:cxn ang="0">
                                <a:pos x="GluePoint797X" y="GluePoint797Y"/>
                              </a:cxn>
                              <a:cxn ang="0">
                                <a:pos x="GluePoint798X" y="GluePoint798Y"/>
                              </a:cxn>
                              <a:cxn ang="0">
                                <a:pos x="GluePoint799X" y="GluePoint799Y"/>
                              </a:cxn>
                              <a:cxn ang="0">
                                <a:pos x="GluePoint800X" y="GluePoint800Y"/>
                              </a:cxn>
                              <a:cxn ang="0">
                                <a:pos x="GluePoint801X" y="GluePoint801Y"/>
                              </a:cxn>
                              <a:cxn ang="0">
                                <a:pos x="GluePoint802X" y="GluePoint802Y"/>
                              </a:cxn>
                              <a:cxn ang="0">
                                <a:pos x="GluePoint803X" y="GluePoint803Y"/>
                              </a:cxn>
                              <a:cxn ang="0">
                                <a:pos x="GluePoint804X" y="GluePoint804Y"/>
                              </a:cxn>
                              <a:cxn ang="0">
                                <a:pos x="GluePoint805X" y="GluePoint805Y"/>
                              </a:cxn>
                              <a:cxn ang="0">
                                <a:pos x="GluePoint806X" y="GluePoint806Y"/>
                              </a:cxn>
                              <a:cxn ang="0">
                                <a:pos x="GluePoint807X" y="GluePoint807Y"/>
                              </a:cxn>
                              <a:cxn ang="0">
                                <a:pos x="GluePoint808X" y="GluePoint808Y"/>
                              </a:cxn>
                              <a:cxn ang="0">
                                <a:pos x="GluePoint809X" y="GluePoint809Y"/>
                              </a:cxn>
                              <a:cxn ang="0">
                                <a:pos x="GluePoint810X" y="GluePoint810Y"/>
                              </a:cxn>
                              <a:cxn ang="0">
                                <a:pos x="GluePoint811X" y="GluePoint811Y"/>
                              </a:cxn>
                              <a:cxn ang="0">
                                <a:pos x="GluePoint812X" y="GluePoint812Y"/>
                              </a:cxn>
                              <a:cxn ang="0">
                                <a:pos x="GluePoint813X" y="GluePoint813Y"/>
                              </a:cxn>
                              <a:cxn ang="0">
                                <a:pos x="GluePoint814X" y="GluePoint814Y"/>
                              </a:cxn>
                              <a:cxn ang="0">
                                <a:pos x="GluePoint815X" y="GluePoint815Y"/>
                              </a:cxn>
                              <a:cxn ang="0">
                                <a:pos x="GluePoint816X" y="GluePoint816Y"/>
                              </a:cxn>
                              <a:cxn ang="0">
                                <a:pos x="GluePoint817X" y="GluePoint817Y"/>
                              </a:cxn>
                              <a:cxn ang="0">
                                <a:pos x="GluePoint818X" y="GluePoint818Y"/>
                              </a:cxn>
                              <a:cxn ang="0">
                                <a:pos x="GluePoint819X" y="GluePoint819Y"/>
                              </a:cxn>
                              <a:cxn ang="0">
                                <a:pos x="GluePoint820X" y="GluePoint820Y"/>
                              </a:cxn>
                              <a:cxn ang="0">
                                <a:pos x="GluePoint821X" y="GluePoint821Y"/>
                              </a:cxn>
                              <a:cxn ang="0">
                                <a:pos x="GluePoint822X" y="GluePoint822Y"/>
                              </a:cxn>
                              <a:cxn ang="0">
                                <a:pos x="GluePoint823X" y="GluePoint823Y"/>
                              </a:cxn>
                              <a:cxn ang="0">
                                <a:pos x="GluePoint824X" y="GluePoint824Y"/>
                              </a:cxn>
                              <a:cxn ang="0">
                                <a:pos x="GluePoint825X" y="GluePoint825Y"/>
                              </a:cxn>
                              <a:cxn ang="0">
                                <a:pos x="GluePoint826X" y="GluePoint826Y"/>
                              </a:cxn>
                              <a:cxn ang="0">
                                <a:pos x="GluePoint827X" y="GluePoint827Y"/>
                              </a:cxn>
                              <a:cxn ang="0">
                                <a:pos x="GluePoint828X" y="GluePoint828Y"/>
                              </a:cxn>
                              <a:cxn ang="0">
                                <a:pos x="GluePoint829X" y="GluePoint829Y"/>
                              </a:cxn>
                              <a:cxn ang="0">
                                <a:pos x="GluePoint830X" y="GluePoint830Y"/>
                              </a:cxn>
                              <a:cxn ang="0">
                                <a:pos x="GluePoint831X" y="GluePoint831Y"/>
                              </a:cxn>
                              <a:cxn ang="0">
                                <a:pos x="GluePoint832X" y="GluePoint832Y"/>
                              </a:cxn>
                              <a:cxn ang="0">
                                <a:pos x="GluePoint833X" y="GluePoint833Y"/>
                              </a:cxn>
                              <a:cxn ang="0">
                                <a:pos x="GluePoint834X" y="GluePoint834Y"/>
                              </a:cxn>
                              <a:cxn ang="0">
                                <a:pos x="GluePoint835X" y="GluePoint835Y"/>
                              </a:cxn>
                              <a:cxn ang="0">
                                <a:pos x="GluePoint836X" y="GluePoint836Y"/>
                              </a:cxn>
                              <a:cxn ang="0">
                                <a:pos x="GluePoint837X" y="GluePoint837Y"/>
                              </a:cxn>
                              <a:cxn ang="0">
                                <a:pos x="GluePoint838X" y="GluePoint838Y"/>
                              </a:cxn>
                              <a:cxn ang="0">
                                <a:pos x="GluePoint839X" y="GluePoint839Y"/>
                              </a:cxn>
                              <a:cxn ang="0">
                                <a:pos x="GluePoint840X" y="GluePoint840Y"/>
                              </a:cxn>
                              <a:cxn ang="0">
                                <a:pos x="GluePoint841X" y="GluePoint841Y"/>
                              </a:cxn>
                              <a:cxn ang="0">
                                <a:pos x="GluePoint842X" y="GluePoint842Y"/>
                              </a:cxn>
                              <a:cxn ang="0">
                                <a:pos x="GluePoint843X" y="GluePoint843Y"/>
                              </a:cxn>
                              <a:cxn ang="0">
                                <a:pos x="GluePoint844X" y="GluePoint844Y"/>
                              </a:cxn>
                              <a:cxn ang="0">
                                <a:pos x="GluePoint845X" y="GluePoint845Y"/>
                              </a:cxn>
                              <a:cxn ang="0">
                                <a:pos x="GluePoint846X" y="GluePoint846Y"/>
                              </a:cxn>
                              <a:cxn ang="0">
                                <a:pos x="GluePoint847X" y="GluePoint847Y"/>
                              </a:cxn>
                              <a:cxn ang="0">
                                <a:pos x="GluePoint848X" y="GluePoint848Y"/>
                              </a:cxn>
                              <a:cxn ang="0">
                                <a:pos x="GluePoint849X" y="GluePoint849Y"/>
                              </a:cxn>
                              <a:cxn ang="0">
                                <a:pos x="GluePoint850X" y="GluePoint850Y"/>
                              </a:cxn>
                              <a:cxn ang="0">
                                <a:pos x="GluePoint851X" y="GluePoint851Y"/>
                              </a:cxn>
                              <a:cxn ang="0">
                                <a:pos x="GluePoint852X" y="GluePoint852Y"/>
                              </a:cxn>
                              <a:cxn ang="0">
                                <a:pos x="GluePoint853X" y="GluePoint853Y"/>
                              </a:cxn>
                              <a:cxn ang="0">
                                <a:pos x="GluePoint854X" y="GluePoint854Y"/>
                              </a:cxn>
                              <a:cxn ang="0">
                                <a:pos x="GluePoint855X" y="GluePoint855Y"/>
                              </a:cxn>
                              <a:cxn ang="0">
                                <a:pos x="GluePoint856X" y="GluePoint856Y"/>
                              </a:cxn>
                              <a:cxn ang="0">
                                <a:pos x="GluePoint857X" y="GluePoint857Y"/>
                              </a:cxn>
                              <a:cxn ang="0">
                                <a:pos x="GluePoint858X" y="GluePoint858Y"/>
                              </a:cxn>
                              <a:cxn ang="0">
                                <a:pos x="GluePoint859X" y="GluePoint859Y"/>
                              </a:cxn>
                              <a:cxn ang="0">
                                <a:pos x="GluePoint860X" y="GluePoint860Y"/>
                              </a:cxn>
                              <a:cxn ang="0">
                                <a:pos x="GluePoint861X" y="GluePoint861Y"/>
                              </a:cxn>
                              <a:cxn ang="0">
                                <a:pos x="GluePoint862X" y="GluePoint862Y"/>
                              </a:cxn>
                              <a:cxn ang="0">
                                <a:pos x="GluePoint863X" y="GluePoint863Y"/>
                              </a:cxn>
                              <a:cxn ang="0">
                                <a:pos x="GluePoint864X" y="GluePoint864Y"/>
                              </a:cxn>
                              <a:cxn ang="0">
                                <a:pos x="GluePoint865X" y="GluePoint865Y"/>
                              </a:cxn>
                              <a:cxn ang="0">
                                <a:pos x="GluePoint866X" y="GluePoint866Y"/>
                              </a:cxn>
                              <a:cxn ang="0">
                                <a:pos x="GluePoint867X" y="GluePoint867Y"/>
                              </a:cxn>
                              <a:cxn ang="0">
                                <a:pos x="GluePoint868X" y="GluePoint868Y"/>
                              </a:cxn>
                              <a:cxn ang="0">
                                <a:pos x="GluePoint869X" y="GluePoint869Y"/>
                              </a:cxn>
                              <a:cxn ang="0">
                                <a:pos x="GluePoint870X" y="GluePoint870Y"/>
                              </a:cxn>
                              <a:cxn ang="0">
                                <a:pos x="GluePoint871X" y="GluePoint871Y"/>
                              </a:cxn>
                              <a:cxn ang="0">
                                <a:pos x="GluePoint872X" y="GluePoint872Y"/>
                              </a:cxn>
                              <a:cxn ang="0">
                                <a:pos x="GluePoint873X" y="GluePoint873Y"/>
                              </a:cxn>
                              <a:cxn ang="0">
                                <a:pos x="GluePoint874X" y="GluePoint874Y"/>
                              </a:cxn>
                              <a:cxn ang="0">
                                <a:pos x="GluePoint875X" y="GluePoint875Y"/>
                              </a:cxn>
                              <a:cxn ang="0">
                                <a:pos x="GluePoint876X" y="GluePoint876Y"/>
                              </a:cxn>
                              <a:cxn ang="0">
                                <a:pos x="GluePoint877X" y="GluePoint877Y"/>
                              </a:cxn>
                              <a:cxn ang="0">
                                <a:pos x="GluePoint878X" y="GluePoint878Y"/>
                              </a:cxn>
                              <a:cxn ang="0">
                                <a:pos x="GluePoint879X" y="GluePoint879Y"/>
                              </a:cxn>
                              <a:cxn ang="0">
                                <a:pos x="GluePoint880X" y="GluePoint880Y"/>
                              </a:cxn>
                              <a:cxn ang="0">
                                <a:pos x="GluePoint881X" y="GluePoint881Y"/>
                              </a:cxn>
                              <a:cxn ang="0">
                                <a:pos x="GluePoint882X" y="GluePoint882Y"/>
                              </a:cxn>
                              <a:cxn ang="0">
                                <a:pos x="GluePoint883X" y="GluePoint883Y"/>
                              </a:cxn>
                              <a:cxn ang="0">
                                <a:pos x="GluePoint884X" y="GluePoint884Y"/>
                              </a:cxn>
                              <a:cxn ang="0">
                                <a:pos x="GluePoint885X" y="GluePoint885Y"/>
                              </a:cxn>
                              <a:cxn ang="0">
                                <a:pos x="GluePoint886X" y="GluePoint886Y"/>
                              </a:cxn>
                              <a:cxn ang="0">
                                <a:pos x="GluePoint887X" y="GluePoint887Y"/>
                              </a:cxn>
                              <a:cxn ang="0">
                                <a:pos x="GluePoint888X" y="GluePoint888Y"/>
                              </a:cxn>
                              <a:cxn ang="0">
                                <a:pos x="GluePoint889X" y="GluePoint889Y"/>
                              </a:cxn>
                              <a:cxn ang="0">
                                <a:pos x="GluePoint890X" y="GluePoint890Y"/>
                              </a:cxn>
                              <a:cxn ang="0">
                                <a:pos x="GluePoint891X" y="GluePoint891Y"/>
                              </a:cxn>
                              <a:cxn ang="0">
                                <a:pos x="GluePoint892X" y="GluePoint892Y"/>
                              </a:cxn>
                              <a:cxn ang="0">
                                <a:pos x="GluePoint893X" y="GluePoint893Y"/>
                              </a:cxn>
                              <a:cxn ang="0">
                                <a:pos x="GluePoint894X" y="GluePoint894Y"/>
                              </a:cxn>
                              <a:cxn ang="0">
                                <a:pos x="GluePoint895X" y="GluePoint895Y"/>
                              </a:cxn>
                              <a:cxn ang="0">
                                <a:pos x="GluePoint896X" y="GluePoint896Y"/>
                              </a:cxn>
                              <a:cxn ang="0">
                                <a:pos x="GluePoint897X" y="GluePoint897Y"/>
                              </a:cxn>
                              <a:cxn ang="0">
                                <a:pos x="GluePoint898X" y="GluePoint898Y"/>
                              </a:cxn>
                              <a:cxn ang="0">
                                <a:pos x="GluePoint899X" y="GluePoint899Y"/>
                              </a:cxn>
                              <a:cxn ang="0">
                                <a:pos x="GluePoint900X" y="GluePoint900Y"/>
                              </a:cxn>
                              <a:cxn ang="0">
                                <a:pos x="GluePoint901X" y="GluePoint901Y"/>
                              </a:cxn>
                              <a:cxn ang="0">
                                <a:pos x="GluePoint902X" y="GluePoint902Y"/>
                              </a:cxn>
                              <a:cxn ang="0">
                                <a:pos x="GluePoint903X" y="GluePoint903Y"/>
                              </a:cxn>
                              <a:cxn ang="0">
                                <a:pos x="GluePoint904X" y="GluePoint904Y"/>
                              </a:cxn>
                              <a:cxn ang="0">
                                <a:pos x="GluePoint905X" y="GluePoint905Y"/>
                              </a:cxn>
                              <a:cxn ang="0">
                                <a:pos x="GluePoint906X" y="GluePoint906Y"/>
                              </a:cxn>
                              <a:cxn ang="0">
                                <a:pos x="GluePoint907X" y="GluePoint907Y"/>
                              </a:cxn>
                              <a:cxn ang="0">
                                <a:pos x="GluePoint908X" y="GluePoint908Y"/>
                              </a:cxn>
                              <a:cxn ang="0">
                                <a:pos x="GluePoint909X" y="GluePoint909Y"/>
                              </a:cxn>
                              <a:cxn ang="0">
                                <a:pos x="GluePoint910X" y="GluePoint910Y"/>
                              </a:cxn>
                              <a:cxn ang="0">
                                <a:pos x="GluePoint911X" y="GluePoint911Y"/>
                              </a:cxn>
                              <a:cxn ang="0">
                                <a:pos x="GluePoint912X" y="GluePoint912Y"/>
                              </a:cxn>
                              <a:cxn ang="0">
                                <a:pos x="GluePoint913X" y="GluePoint913Y"/>
                              </a:cxn>
                              <a:cxn ang="0">
                                <a:pos x="GluePoint914X" y="GluePoint914Y"/>
                              </a:cxn>
                              <a:cxn ang="0">
                                <a:pos x="GluePoint915X" y="GluePoint915Y"/>
                              </a:cxn>
                              <a:cxn ang="0">
                                <a:pos x="GluePoint916X" y="GluePoint916Y"/>
                              </a:cxn>
                              <a:cxn ang="0">
                                <a:pos x="GluePoint917X" y="GluePoint917Y"/>
                              </a:cxn>
                              <a:cxn ang="0">
                                <a:pos x="GluePoint918X" y="GluePoint918Y"/>
                              </a:cxn>
                              <a:cxn ang="0">
                                <a:pos x="GluePoint919X" y="GluePoint919Y"/>
                              </a:cxn>
                              <a:cxn ang="0">
                                <a:pos x="GluePoint920X" y="GluePoint920Y"/>
                              </a:cxn>
                              <a:cxn ang="0">
                                <a:pos x="GluePoint921X" y="GluePoint921Y"/>
                              </a:cxn>
                              <a:cxn ang="0">
                                <a:pos x="GluePoint922X" y="GluePoint922Y"/>
                              </a:cxn>
                              <a:cxn ang="0">
                                <a:pos x="GluePoint923X" y="GluePoint923Y"/>
                              </a:cxn>
                              <a:cxn ang="0">
                                <a:pos x="GluePoint924X" y="GluePoint924Y"/>
                              </a:cxn>
                              <a:cxn ang="0">
                                <a:pos x="GluePoint925X" y="GluePoint925Y"/>
                              </a:cxn>
                              <a:cxn ang="0">
                                <a:pos x="GluePoint926X" y="GluePoint926Y"/>
                              </a:cxn>
                              <a:cxn ang="0">
                                <a:pos x="GluePoint927X" y="GluePoint927Y"/>
                              </a:cxn>
                              <a:cxn ang="0">
                                <a:pos x="GluePoint928X" y="GluePoint928Y"/>
                              </a:cxn>
                              <a:cxn ang="0">
                                <a:pos x="GluePoint929X" y="GluePoint929Y"/>
                              </a:cxn>
                              <a:cxn ang="0">
                                <a:pos x="GluePoint930X" y="GluePoint930Y"/>
                              </a:cxn>
                              <a:cxn ang="0">
                                <a:pos x="GluePoint931X" y="GluePoint931Y"/>
                              </a:cxn>
                              <a:cxn ang="0">
                                <a:pos x="GluePoint932X" y="GluePoint932Y"/>
                              </a:cxn>
                              <a:cxn ang="0">
                                <a:pos x="GluePoint933X" y="GluePoint933Y"/>
                              </a:cxn>
                              <a:cxn ang="0">
                                <a:pos x="GluePoint934X" y="GluePoint934Y"/>
                              </a:cxn>
                              <a:cxn ang="0">
                                <a:pos x="GluePoint935X" y="GluePoint935Y"/>
                              </a:cxn>
                              <a:cxn ang="0">
                                <a:pos x="GluePoint936X" y="GluePoint936Y"/>
                              </a:cxn>
                              <a:cxn ang="0">
                                <a:pos x="GluePoint937X" y="GluePoint937Y"/>
                              </a:cxn>
                              <a:cxn ang="0">
                                <a:pos x="GluePoint938X" y="GluePoint938Y"/>
                              </a:cxn>
                              <a:cxn ang="0">
                                <a:pos x="GluePoint939X" y="GluePoint939Y"/>
                              </a:cxn>
                              <a:cxn ang="0">
                                <a:pos x="GluePoint940X" y="GluePoint940Y"/>
                              </a:cxn>
                              <a:cxn ang="0">
                                <a:pos x="GluePoint941X" y="GluePoint941Y"/>
                              </a:cxn>
                              <a:cxn ang="0">
                                <a:pos x="GluePoint942X" y="GluePoint942Y"/>
                              </a:cxn>
                              <a:cxn ang="0">
                                <a:pos x="GluePoint943X" y="GluePoint943Y"/>
                              </a:cxn>
                              <a:cxn ang="0">
                                <a:pos x="GluePoint944X" y="GluePoint944Y"/>
                              </a:cxn>
                              <a:cxn ang="0">
                                <a:pos x="GluePoint945X" y="GluePoint945Y"/>
                              </a:cxn>
                              <a:cxn ang="0">
                                <a:pos x="GluePoint946X" y="GluePoint946Y"/>
                              </a:cxn>
                              <a:cxn ang="0">
                                <a:pos x="GluePoint947X" y="GluePoint947Y"/>
                              </a:cxn>
                              <a:cxn ang="0">
                                <a:pos x="GluePoint948X" y="GluePoint948Y"/>
                              </a:cxn>
                              <a:cxn ang="0">
                                <a:pos x="GluePoint949X" y="GluePoint949Y"/>
                              </a:cxn>
                              <a:cxn ang="0">
                                <a:pos x="GluePoint950X" y="GluePoint950Y"/>
                              </a:cxn>
                              <a:cxn ang="0">
                                <a:pos x="GluePoint951X" y="GluePoint951Y"/>
                              </a:cxn>
                              <a:cxn ang="0">
                                <a:pos x="GluePoint952X" y="GluePoint952Y"/>
                              </a:cxn>
                              <a:cxn ang="0">
                                <a:pos x="GluePoint953X" y="GluePoint953Y"/>
                              </a:cxn>
                              <a:cxn ang="0">
                                <a:pos x="GluePoint954X" y="GluePoint954Y"/>
                              </a:cxn>
                              <a:cxn ang="0">
                                <a:pos x="GluePoint955X" y="GluePoint955Y"/>
                              </a:cxn>
                              <a:cxn ang="0">
                                <a:pos x="GluePoint956X" y="GluePoint956Y"/>
                              </a:cxn>
                              <a:cxn ang="0">
                                <a:pos x="GluePoint957X" y="GluePoint957Y"/>
                              </a:cxn>
                              <a:cxn ang="0">
                                <a:pos x="GluePoint958X" y="GluePoint958Y"/>
                              </a:cxn>
                              <a:cxn ang="0">
                                <a:pos x="GluePoint959X" y="GluePoint959Y"/>
                              </a:cxn>
                              <a:cxn ang="0">
                                <a:pos x="GluePoint960X" y="GluePoint960Y"/>
                              </a:cxn>
                              <a:cxn ang="0">
                                <a:pos x="GluePoint961X" y="GluePoint961Y"/>
                              </a:cxn>
                              <a:cxn ang="0">
                                <a:pos x="GluePoint962X" y="GluePoint962Y"/>
                              </a:cxn>
                              <a:cxn ang="0">
                                <a:pos x="GluePoint963X" y="GluePoint963Y"/>
                              </a:cxn>
                              <a:cxn ang="0">
                                <a:pos x="GluePoint964X" y="GluePoint964Y"/>
                              </a:cxn>
                              <a:cxn ang="0">
                                <a:pos x="GluePoint965X" y="GluePoint965Y"/>
                              </a:cxn>
                              <a:cxn ang="0">
                                <a:pos x="GluePoint966X" y="GluePoint966Y"/>
                              </a:cxn>
                              <a:cxn ang="0">
                                <a:pos x="GluePoint967X" y="GluePoint967Y"/>
                              </a:cxn>
                              <a:cxn ang="0">
                                <a:pos x="GluePoint968X" y="GluePoint968Y"/>
                              </a:cxn>
                              <a:cxn ang="0">
                                <a:pos x="GluePoint969X" y="GluePoint969Y"/>
                              </a:cxn>
                              <a:cxn ang="0">
                                <a:pos x="GluePoint970X" y="GluePoint970Y"/>
                              </a:cxn>
                              <a:cxn ang="0">
                                <a:pos x="GluePoint971X" y="GluePoint971Y"/>
                              </a:cxn>
                              <a:cxn ang="0">
                                <a:pos x="GluePoint972X" y="GluePoint972Y"/>
                              </a:cxn>
                              <a:cxn ang="0">
                                <a:pos x="GluePoint973X" y="GluePoint973Y"/>
                              </a:cxn>
                              <a:cxn ang="0">
                                <a:pos x="GluePoint974X" y="GluePoint974Y"/>
                              </a:cxn>
                              <a:cxn ang="0">
                                <a:pos x="GluePoint975X" y="GluePoint975Y"/>
                              </a:cxn>
                              <a:cxn ang="0">
                                <a:pos x="GluePoint976X" y="GluePoint976Y"/>
                              </a:cxn>
                              <a:cxn ang="0">
                                <a:pos x="GluePoint977X" y="GluePoint977Y"/>
                              </a:cxn>
                              <a:cxn ang="0">
                                <a:pos x="GluePoint978X" y="GluePoint978Y"/>
                              </a:cxn>
                              <a:cxn ang="0">
                                <a:pos x="GluePoint979X" y="GluePoint979Y"/>
                              </a:cxn>
                              <a:cxn ang="0">
                                <a:pos x="GluePoint980X" y="GluePoint980Y"/>
                              </a:cxn>
                              <a:cxn ang="0">
                                <a:pos x="GluePoint981X" y="GluePoint981Y"/>
                              </a:cxn>
                              <a:cxn ang="0">
                                <a:pos x="GluePoint982X" y="GluePoint982Y"/>
                              </a:cxn>
                              <a:cxn ang="0">
                                <a:pos x="GluePoint983X" y="GluePoint983Y"/>
                              </a:cxn>
                              <a:cxn ang="0">
                                <a:pos x="GluePoint984X" y="GluePoint984Y"/>
                              </a:cxn>
                              <a:cxn ang="0">
                                <a:pos x="GluePoint985X" y="GluePoint985Y"/>
                              </a:cxn>
                              <a:cxn ang="0">
                                <a:pos x="GluePoint986X" y="GluePoint986Y"/>
                              </a:cxn>
                              <a:cxn ang="0">
                                <a:pos x="GluePoint987X" y="GluePoint987Y"/>
                              </a:cxn>
                              <a:cxn ang="0">
                                <a:pos x="GluePoint988X" y="GluePoint988Y"/>
                              </a:cxn>
                              <a:cxn ang="0">
                                <a:pos x="GluePoint989X" y="GluePoint989Y"/>
                              </a:cxn>
                              <a:cxn ang="0">
                                <a:pos x="GluePoint990X" y="GluePoint990Y"/>
                              </a:cxn>
                              <a:cxn ang="0">
                                <a:pos x="GluePoint991X" y="GluePoint991Y"/>
                              </a:cxn>
                              <a:cxn ang="0">
                                <a:pos x="GluePoint992X" y="GluePoint992Y"/>
                              </a:cxn>
                              <a:cxn ang="0">
                                <a:pos x="GluePoint993X" y="GluePoint993Y"/>
                              </a:cxn>
                              <a:cxn ang="0">
                                <a:pos x="GluePoint994X" y="GluePoint994Y"/>
                              </a:cxn>
                              <a:cxn ang="0">
                                <a:pos x="GluePoint995X" y="GluePoint995Y"/>
                              </a:cxn>
                              <a:cxn ang="0">
                                <a:pos x="GluePoint996X" y="GluePoint996Y"/>
                              </a:cxn>
                              <a:cxn ang="0">
                                <a:pos x="GluePoint997X" y="GluePoint997Y"/>
                              </a:cxn>
                              <a:cxn ang="0">
                                <a:pos x="GluePoint998X" y="GluePoint998Y"/>
                              </a:cxn>
                              <a:cxn ang="0">
                                <a:pos x="GluePoint999X" y="GluePoint999Y"/>
                              </a:cxn>
                              <a:cxn ang="0">
                                <a:pos x="GluePoint1000X" y="GluePoint1000Y"/>
                              </a:cxn>
                              <a:cxn ang="0">
                                <a:pos x="GluePoint1001X" y="GluePoint1001Y"/>
                              </a:cxn>
                              <a:cxn ang="0">
                                <a:pos x="GluePoint1002X" y="GluePoint1002Y"/>
                              </a:cxn>
                              <a:cxn ang="0">
                                <a:pos x="GluePoint1003X" y="GluePoint1003Y"/>
                              </a:cxn>
                              <a:cxn ang="0">
                                <a:pos x="GluePoint1004X" y="GluePoint1004Y"/>
                              </a:cxn>
                              <a:cxn ang="0">
                                <a:pos x="GluePoint1005X" y="GluePoint1005Y"/>
                              </a:cxn>
                              <a:cxn ang="0">
                                <a:pos x="GluePoint1006X" y="GluePoint1006Y"/>
                              </a:cxn>
                              <a:cxn ang="0">
                                <a:pos x="GluePoint1007X" y="GluePoint1007Y"/>
                              </a:cxn>
                              <a:cxn ang="0">
                                <a:pos x="GluePoint1008X" y="GluePoint1008Y"/>
                              </a:cxn>
                              <a:cxn ang="0">
                                <a:pos x="GluePoint1009X" y="GluePoint1009Y"/>
                              </a:cxn>
                              <a:cxn ang="0">
                                <a:pos x="GluePoint1010X" y="GluePoint1010Y"/>
                              </a:cxn>
                              <a:cxn ang="0">
                                <a:pos x="GluePoint1011X" y="GluePoint1011Y"/>
                              </a:cxn>
                              <a:cxn ang="0">
                                <a:pos x="GluePoint1012X" y="GluePoint1012Y"/>
                              </a:cxn>
                              <a:cxn ang="0">
                                <a:pos x="GluePoint1013X" y="GluePoint1013Y"/>
                              </a:cxn>
                              <a:cxn ang="0">
                                <a:pos x="GluePoint1014X" y="GluePoint1014Y"/>
                              </a:cxn>
                              <a:cxn ang="0">
                                <a:pos x="GluePoint1015X" y="GluePoint1015Y"/>
                              </a:cxn>
                              <a:cxn ang="0">
                                <a:pos x="GluePoint1016X" y="GluePoint1016Y"/>
                              </a:cxn>
                              <a:cxn ang="0">
                                <a:pos x="GluePoint1017X" y="GluePoint1017Y"/>
                              </a:cxn>
                              <a:cxn ang="0">
                                <a:pos x="GluePoint1018X" y="GluePoint1018Y"/>
                              </a:cxn>
                              <a:cxn ang="0">
                                <a:pos x="GluePoint1019X" y="GluePoint1019Y"/>
                              </a:cxn>
                              <a:cxn ang="0">
                                <a:pos x="GluePoint1020X" y="GluePoint1020Y"/>
                              </a:cxn>
                              <a:cxn ang="0">
                                <a:pos x="GluePoint1021X" y="GluePoint1021Y"/>
                              </a:cxn>
                              <a:cxn ang="0">
                                <a:pos x="GluePoint1022X" y="GluePoint1022Y"/>
                              </a:cxn>
                              <a:cxn ang="0">
                                <a:pos x="GluePoint1023X" y="GluePoint1023Y"/>
                              </a:cxn>
                              <a:cxn ang="0">
                                <a:pos x="GluePoint1024X" y="GluePoint1024Y"/>
                              </a:cxn>
                              <a:cxn ang="0">
                                <a:pos x="GluePoint1025X" y="GluePoint1025Y"/>
                              </a:cxn>
                              <a:cxn ang="0">
                                <a:pos x="GluePoint1026X" y="GluePoint1026Y"/>
                              </a:cxn>
                              <a:cxn ang="0">
                                <a:pos x="GluePoint1027X" y="GluePoint1027Y"/>
                              </a:cxn>
                              <a:cxn ang="0">
                                <a:pos x="GluePoint1028X" y="GluePoint1028Y"/>
                              </a:cxn>
                              <a:cxn ang="0">
                                <a:pos x="GluePoint1029X" y="GluePoint1029Y"/>
                              </a:cxn>
                              <a:cxn ang="0">
                                <a:pos x="GluePoint1030X" y="GluePoint1030Y"/>
                              </a:cxn>
                              <a:cxn ang="0">
                                <a:pos x="GluePoint1031X" y="GluePoint1031Y"/>
                              </a:cxn>
                              <a:cxn ang="0">
                                <a:pos x="GluePoint1032X" y="GluePoint1032Y"/>
                              </a:cxn>
                              <a:cxn ang="0">
                                <a:pos x="GluePoint1033X" y="GluePoint1033Y"/>
                              </a:cxn>
                              <a:cxn ang="0">
                                <a:pos x="GluePoint1034X" y="GluePoint1034Y"/>
                              </a:cxn>
                              <a:cxn ang="0">
                                <a:pos x="GluePoint1035X" y="GluePoint1035Y"/>
                              </a:cxn>
                              <a:cxn ang="0">
                                <a:pos x="GluePoint1036X" y="GluePoint1036Y"/>
                              </a:cxn>
                              <a:cxn ang="0">
                                <a:pos x="GluePoint1037X" y="GluePoint1037Y"/>
                              </a:cxn>
                              <a:cxn ang="0">
                                <a:pos x="GluePoint1038X" y="GluePoint1038Y"/>
                              </a:cxn>
                              <a:cxn ang="0">
                                <a:pos x="GluePoint1039X" y="GluePoint1039Y"/>
                              </a:cxn>
                              <a:cxn ang="0">
                                <a:pos x="GluePoint1040X" y="GluePoint1040Y"/>
                              </a:cxn>
                              <a:cxn ang="0">
                                <a:pos x="GluePoint1041X" y="GluePoint1041Y"/>
                              </a:cxn>
                              <a:cxn ang="0">
                                <a:pos x="GluePoint1042X" y="GluePoint1042Y"/>
                              </a:cxn>
                              <a:cxn ang="0">
                                <a:pos x="GluePoint1043X" y="GluePoint1043Y"/>
                              </a:cxn>
                              <a:cxn ang="0">
                                <a:pos x="GluePoint1044X" y="GluePoint1044Y"/>
                              </a:cxn>
                              <a:cxn ang="0">
                                <a:pos x="GluePoint1045X" y="GluePoint1045Y"/>
                              </a:cxn>
                              <a:cxn ang="0">
                                <a:pos x="GluePoint1046X" y="GluePoint1046Y"/>
                              </a:cxn>
                              <a:cxn ang="0">
                                <a:pos x="GluePoint1047X" y="GluePoint1047Y"/>
                              </a:cxn>
                              <a:cxn ang="0">
                                <a:pos x="GluePoint1048X" y="GluePoint1048Y"/>
                              </a:cxn>
                              <a:cxn ang="0">
                                <a:pos x="GluePoint1049X" y="GluePoint1049Y"/>
                              </a:cxn>
                              <a:cxn ang="0">
                                <a:pos x="GluePoint1050X" y="GluePoint1050Y"/>
                              </a:cxn>
                              <a:cxn ang="0">
                                <a:pos x="GluePoint1051X" y="GluePoint1051Y"/>
                              </a:cxn>
                              <a:cxn ang="0">
                                <a:pos x="GluePoint1052X" y="GluePoint1052Y"/>
                              </a:cxn>
                              <a:cxn ang="0">
                                <a:pos x="GluePoint1053X" y="GluePoint1053Y"/>
                              </a:cxn>
                              <a:cxn ang="0">
                                <a:pos x="GluePoint1054X" y="GluePoint1054Y"/>
                              </a:cxn>
                              <a:cxn ang="0">
                                <a:pos x="GluePoint1055X" y="GluePoint1055Y"/>
                              </a:cxn>
                              <a:cxn ang="0">
                                <a:pos x="GluePoint1056X" y="GluePoint1056Y"/>
                              </a:cxn>
                              <a:cxn ang="0">
                                <a:pos x="GluePoint1057X" y="GluePoint1057Y"/>
                              </a:cxn>
                              <a:cxn ang="0">
                                <a:pos x="GluePoint1058X" y="GluePoint1058Y"/>
                              </a:cxn>
                              <a:cxn ang="0">
                                <a:pos x="GluePoint1059X" y="GluePoint1059Y"/>
                              </a:cxn>
                              <a:cxn ang="0">
                                <a:pos x="GluePoint1060X" y="GluePoint1060Y"/>
                              </a:cxn>
                              <a:cxn ang="0">
                                <a:pos x="GluePoint1061X" y="GluePoint1061Y"/>
                              </a:cxn>
                              <a:cxn ang="0">
                                <a:pos x="GluePoint1062X" y="GluePoint1062Y"/>
                              </a:cxn>
                              <a:cxn ang="0">
                                <a:pos x="GluePoint1063X" y="GluePoint1063Y"/>
                              </a:cxn>
                              <a:cxn ang="0">
                                <a:pos x="GluePoint1064X" y="GluePoint1064Y"/>
                              </a:cxn>
                              <a:cxn ang="0">
                                <a:pos x="GluePoint1065X" y="GluePoint1065Y"/>
                              </a:cxn>
                              <a:cxn ang="0">
                                <a:pos x="GluePoint1066X" y="GluePoint1066Y"/>
                              </a:cxn>
                              <a:cxn ang="0">
                                <a:pos x="GluePoint1067X" y="GluePoint1067Y"/>
                              </a:cxn>
                              <a:cxn ang="0">
                                <a:pos x="GluePoint1068X" y="GluePoint1068Y"/>
                              </a:cxn>
                              <a:cxn ang="0">
                                <a:pos x="GluePoint1069X" y="GluePoint1069Y"/>
                              </a:cxn>
                              <a:cxn ang="0">
                                <a:pos x="GluePoint1070X" y="GluePoint1070Y"/>
                              </a:cxn>
                              <a:cxn ang="0">
                                <a:pos x="GluePoint1071X" y="GluePoint1071Y"/>
                              </a:cxn>
                              <a:cxn ang="0">
                                <a:pos x="GluePoint1072X" y="GluePoint1072Y"/>
                              </a:cxn>
                              <a:cxn ang="0">
                                <a:pos x="GluePoint1073X" y="GluePoint1073Y"/>
                              </a:cxn>
                              <a:cxn ang="0">
                                <a:pos x="GluePoint1074X" y="GluePoint1074Y"/>
                              </a:cxn>
                              <a:cxn ang="0">
                                <a:pos x="GluePoint1075X" y="GluePoint1075Y"/>
                              </a:cxn>
                              <a:cxn ang="0">
                                <a:pos x="GluePoint1076X" y="GluePoint1076Y"/>
                              </a:cxn>
                              <a:cxn ang="0">
                                <a:pos x="GluePoint1077X" y="GluePoint1077Y"/>
                              </a:cxn>
                              <a:cxn ang="0">
                                <a:pos x="GluePoint1078X" y="GluePoint1078Y"/>
                              </a:cxn>
                              <a:cxn ang="0">
                                <a:pos x="GluePoint1079X" y="GluePoint1079Y"/>
                              </a:cxn>
                              <a:cxn ang="0">
                                <a:pos x="GluePoint1080X" y="GluePoint1080Y"/>
                              </a:cxn>
                              <a:cxn ang="0">
                                <a:pos x="GluePoint1081X" y="GluePoint1081Y"/>
                              </a:cxn>
                              <a:cxn ang="0">
                                <a:pos x="GluePoint1082X" y="GluePoint1082Y"/>
                              </a:cxn>
                              <a:cxn ang="0">
                                <a:pos x="GluePoint1083X" y="GluePoint1083Y"/>
                              </a:cxn>
                              <a:cxn ang="0">
                                <a:pos x="GluePoint1084X" y="GluePoint1084Y"/>
                              </a:cxn>
                              <a:cxn ang="0">
                                <a:pos x="GluePoint1085X" y="GluePoint1085Y"/>
                              </a:cxn>
                              <a:cxn ang="0">
                                <a:pos x="GluePoint1086X" y="GluePoint1086Y"/>
                              </a:cxn>
                              <a:cxn ang="0">
                                <a:pos x="GluePoint1087X" y="GluePoint1087Y"/>
                              </a:cxn>
                              <a:cxn ang="0">
                                <a:pos x="GluePoint1088X" y="GluePoint1088Y"/>
                              </a:cxn>
                              <a:cxn ang="0">
                                <a:pos x="GluePoint1089X" y="GluePoint1089Y"/>
                              </a:cxn>
                              <a:cxn ang="0">
                                <a:pos x="GluePoint1090X" y="GluePoint1090Y"/>
                              </a:cxn>
                              <a:cxn ang="0">
                                <a:pos x="GluePoint1091X" y="GluePoint1091Y"/>
                              </a:cxn>
                              <a:cxn ang="0">
                                <a:pos x="GluePoint1092X" y="GluePoint1092Y"/>
                              </a:cxn>
                              <a:cxn ang="0">
                                <a:pos x="GluePoint1093X" y="GluePoint1093Y"/>
                              </a:cxn>
                              <a:cxn ang="0">
                                <a:pos x="GluePoint1094X" y="GluePoint1094Y"/>
                              </a:cxn>
                              <a:cxn ang="0">
                                <a:pos x="GluePoint1095X" y="GluePoint1095Y"/>
                              </a:cxn>
                              <a:cxn ang="0">
                                <a:pos x="GluePoint1096X" y="GluePoint1096Y"/>
                              </a:cxn>
                              <a:cxn ang="0">
                                <a:pos x="GluePoint1097X" y="GluePoint1097Y"/>
                              </a:cxn>
                              <a:cxn ang="0">
                                <a:pos x="GluePoint1098X" y="GluePoint1098Y"/>
                              </a:cxn>
                              <a:cxn ang="0">
                                <a:pos x="GluePoint1099X" y="GluePoint1099Y"/>
                              </a:cxn>
                              <a:cxn ang="0">
                                <a:pos x="GluePoint1100X" y="GluePoint1100Y"/>
                              </a:cxn>
                              <a:cxn ang="0">
                                <a:pos x="GluePoint1101X" y="GluePoint1101Y"/>
                              </a:cxn>
                              <a:cxn ang="0">
                                <a:pos x="GluePoint1102X" y="GluePoint1102Y"/>
                              </a:cxn>
                              <a:cxn ang="0">
                                <a:pos x="GluePoint1103X" y="GluePoint1103Y"/>
                              </a:cxn>
                              <a:cxn ang="0">
                                <a:pos x="GluePoint1104X" y="GluePoint1104Y"/>
                              </a:cxn>
                              <a:cxn ang="0">
                                <a:pos x="GluePoint1105X" y="GluePoint1105Y"/>
                              </a:cxn>
                              <a:cxn ang="0">
                                <a:pos x="GluePoint1106X" y="GluePoint1106Y"/>
                              </a:cxn>
                              <a:cxn ang="0">
                                <a:pos x="GluePoint1107X" y="GluePoint1107Y"/>
                              </a:cxn>
                              <a:cxn ang="0">
                                <a:pos x="GluePoint1108X" y="GluePoint1108Y"/>
                              </a:cxn>
                              <a:cxn ang="0">
                                <a:pos x="GluePoint1109X" y="GluePoint1109Y"/>
                              </a:cxn>
                              <a:cxn ang="0">
                                <a:pos x="GluePoint1110X" y="GluePoint1110Y"/>
                              </a:cxn>
                              <a:cxn ang="0">
                                <a:pos x="GluePoint1111X" y="GluePoint1111Y"/>
                              </a:cxn>
                              <a:cxn ang="0">
                                <a:pos x="GluePoint1112X" y="GluePoint1112Y"/>
                              </a:cxn>
                              <a:cxn ang="0">
                                <a:pos x="GluePoint1113X" y="GluePoint1113Y"/>
                              </a:cxn>
                              <a:cxn ang="0">
                                <a:pos x="GluePoint1114X" y="GluePoint1114Y"/>
                              </a:cxn>
                              <a:cxn ang="0">
                                <a:pos x="GluePoint1115X" y="GluePoint1115Y"/>
                              </a:cxn>
                              <a:cxn ang="0">
                                <a:pos x="GluePoint1116X" y="GluePoint1116Y"/>
                              </a:cxn>
                              <a:cxn ang="0">
                                <a:pos x="GluePoint1117X" y="GluePoint1117Y"/>
                              </a:cxn>
                              <a:cxn ang="0">
                                <a:pos x="GluePoint1118X" y="GluePoint1118Y"/>
                              </a:cxn>
                              <a:cxn ang="0">
                                <a:pos x="GluePoint1119X" y="GluePoint1119Y"/>
                              </a:cxn>
                              <a:cxn ang="0">
                                <a:pos x="GluePoint1120X" y="GluePoint1120Y"/>
                              </a:cxn>
                              <a:cxn ang="0">
                                <a:pos x="GluePoint1121X" y="GluePoint1121Y"/>
                              </a:cxn>
                              <a:cxn ang="0">
                                <a:pos x="GluePoint1122X" y="GluePoint1122Y"/>
                              </a:cxn>
                              <a:cxn ang="0">
                                <a:pos x="GluePoint1123X" y="GluePoint1123Y"/>
                              </a:cxn>
                              <a:cxn ang="0">
                                <a:pos x="GluePoint1124X" y="GluePoint1124Y"/>
                              </a:cxn>
                              <a:cxn ang="0">
                                <a:pos x="GluePoint1125X" y="GluePoint1125Y"/>
                              </a:cxn>
                              <a:cxn ang="0">
                                <a:pos x="GluePoint1126X" y="GluePoint1126Y"/>
                              </a:cxn>
                              <a:cxn ang="0">
                                <a:pos x="GluePoint1127X" y="GluePoint1127Y"/>
                              </a:cxn>
                              <a:cxn ang="0">
                                <a:pos x="GluePoint1128X" y="GluePoint1128Y"/>
                              </a:cxn>
                              <a:cxn ang="0">
                                <a:pos x="GluePoint1129X" y="GluePoint1129Y"/>
                              </a:cxn>
                              <a:cxn ang="0">
                                <a:pos x="GluePoint1130X" y="GluePoint1130Y"/>
                              </a:cxn>
                              <a:cxn ang="0">
                                <a:pos x="GluePoint1131X" y="GluePoint1131Y"/>
                              </a:cxn>
                              <a:cxn ang="0">
                                <a:pos x="GluePoint1132X" y="GluePoint1132Y"/>
                              </a:cxn>
                              <a:cxn ang="0">
                                <a:pos x="GluePoint1133X" y="GluePoint1133Y"/>
                              </a:cxn>
                              <a:cxn ang="0">
                                <a:pos x="GluePoint1134X" y="GluePoint1134Y"/>
                              </a:cxn>
                              <a:cxn ang="0">
                                <a:pos x="GluePoint1135X" y="GluePoint1135Y"/>
                              </a:cxn>
                              <a:cxn ang="0">
                                <a:pos x="GluePoint1136X" y="GluePoint1136Y"/>
                              </a:cxn>
                              <a:cxn ang="0">
                                <a:pos x="GluePoint1137X" y="GluePoint1137Y"/>
                              </a:cxn>
                              <a:cxn ang="0">
                                <a:pos x="GluePoint1138X" y="GluePoint1138Y"/>
                              </a:cxn>
                              <a:cxn ang="0">
                                <a:pos x="GluePoint1139X" y="GluePoint1139Y"/>
                              </a:cxn>
                              <a:cxn ang="0">
                                <a:pos x="GluePoint1140X" y="GluePoint1140Y"/>
                              </a:cxn>
                              <a:cxn ang="0">
                                <a:pos x="GluePoint1141X" y="GluePoint1141Y"/>
                              </a:cxn>
                              <a:cxn ang="0">
                                <a:pos x="GluePoint1142X" y="GluePoint1142Y"/>
                              </a:cxn>
                              <a:cxn ang="0">
                                <a:pos x="GluePoint1143X" y="GluePoint1143Y"/>
                              </a:cxn>
                              <a:cxn ang="0">
                                <a:pos x="GluePoint1144X" y="GluePoint1144Y"/>
                              </a:cxn>
                              <a:cxn ang="0">
                                <a:pos x="GluePoint1145X" y="GluePoint1145Y"/>
                              </a:cxn>
                              <a:cxn ang="0">
                                <a:pos x="GluePoint1146X" y="GluePoint1146Y"/>
                              </a:cxn>
                              <a:cxn ang="0">
                                <a:pos x="GluePoint1147X" y="GluePoint1147Y"/>
                              </a:cxn>
                              <a:cxn ang="0">
                                <a:pos x="GluePoint1148X" y="GluePoint1148Y"/>
                              </a:cxn>
                              <a:cxn ang="0">
                                <a:pos x="GluePoint1149X" y="GluePoint1149Y"/>
                              </a:cxn>
                              <a:cxn ang="0">
                                <a:pos x="GluePoint1150X" y="GluePoint1150Y"/>
                              </a:cxn>
                              <a:cxn ang="0">
                                <a:pos x="GluePoint1151X" y="GluePoint1151Y"/>
                              </a:cxn>
                              <a:cxn ang="0">
                                <a:pos x="GluePoint1152X" y="GluePoint1152Y"/>
                              </a:cxn>
                              <a:cxn ang="0">
                                <a:pos x="GluePoint1153X" y="GluePoint1153Y"/>
                              </a:cxn>
                              <a:cxn ang="0">
                                <a:pos x="GluePoint1154X" y="GluePoint1154Y"/>
                              </a:cxn>
                              <a:cxn ang="0">
                                <a:pos x="GluePoint1155X" y="GluePoint1155Y"/>
                              </a:cxn>
                              <a:cxn ang="0">
                                <a:pos x="GluePoint1156X" y="GluePoint1156Y"/>
                              </a:cxn>
                              <a:cxn ang="0">
                                <a:pos x="GluePoint1157X" y="GluePoint1157Y"/>
                              </a:cxn>
                              <a:cxn ang="0">
                                <a:pos x="GluePoint1158X" y="GluePoint1158Y"/>
                              </a:cxn>
                              <a:cxn ang="0">
                                <a:pos x="GluePoint1159X" y="GluePoint1159Y"/>
                              </a:cxn>
                              <a:cxn ang="0">
                                <a:pos x="GluePoint1160X" y="GluePoint1160Y"/>
                              </a:cxn>
                              <a:cxn ang="0">
                                <a:pos x="GluePoint1161X" y="GluePoint1161Y"/>
                              </a:cxn>
                              <a:cxn ang="0">
                                <a:pos x="GluePoint1162X" y="GluePoint1162Y"/>
                              </a:cxn>
                              <a:cxn ang="0">
                                <a:pos x="GluePoint1163X" y="GluePoint1163Y"/>
                              </a:cxn>
                              <a:cxn ang="0">
                                <a:pos x="GluePoint1164X" y="GluePoint1164Y"/>
                              </a:cxn>
                              <a:cxn ang="0">
                                <a:pos x="GluePoint1165X" y="GluePoint1165Y"/>
                              </a:cxn>
                              <a:cxn ang="0">
                                <a:pos x="GluePoint1166X" y="GluePoint1166Y"/>
                              </a:cxn>
                              <a:cxn ang="0">
                                <a:pos x="GluePoint1167X" y="GluePoint1167Y"/>
                              </a:cxn>
                              <a:cxn ang="0">
                                <a:pos x="GluePoint1168X" y="GluePoint1168Y"/>
                              </a:cxn>
                              <a:cxn ang="0">
                                <a:pos x="GluePoint1169X" y="GluePoint1169Y"/>
                              </a:cxn>
                              <a:cxn ang="0">
                                <a:pos x="GluePoint1170X" y="GluePoint1170Y"/>
                              </a:cxn>
                              <a:cxn ang="0">
                                <a:pos x="GluePoint1171X" y="GluePoint1171Y"/>
                              </a:cxn>
                              <a:cxn ang="0">
                                <a:pos x="GluePoint1172X" y="GluePoint1172Y"/>
                              </a:cxn>
                              <a:cxn ang="0">
                                <a:pos x="GluePoint1173X" y="GluePoint1173Y"/>
                              </a:cxn>
                              <a:cxn ang="0">
                                <a:pos x="GluePoint1174X" y="GluePoint1174Y"/>
                              </a:cxn>
                              <a:cxn ang="0">
                                <a:pos x="GluePoint1175X" y="GluePoint1175Y"/>
                              </a:cxn>
                            </a:cxnLst>
                            <a:rect l="textAreaLeft" t="textAreaTop" r="textAreaRight" b="textAreaBottom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t="0" r="0" b="100000"/>
                            </a:path>
                          </a:gradFill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Forma libre: Forma 10"/>
                        <wps:cNvSpPr/>
                        <wps:spPr>
                          <a:xfrm rot="10800000">
                            <a:off x="3734280" y="7536240"/>
                            <a:ext cx="2057400" cy="1842840"/>
                          </a:xfrm>
                          <a:custGeom>
                            <a:avLst/>
                            <a:gdLst>
                              <a:gd name="textAreaLeft" fmla="*/ 0 w 1166400"/>
                              <a:gd name="textAreaRight" fmla="*/ 1166760 w 1166400"/>
                              <a:gd name="textAreaTop" fmla="*/ 0 h 1044720"/>
                              <a:gd name="textAreaBottom" fmla="*/ 1045080 h 1044720"/>
                              <a:gd name="GluePoint1X" fmla="*/ 1439383 w 2647519"/>
                              <a:gd name="GluePoint1Y" fmla="*/ 2598425 h 2612594"/>
                              <a:gd name="GluePoint2X" fmla="*/ 1427010 w 2647519"/>
                              <a:gd name="GluePoint2Y" fmla="*/ 2605087 h 2612594"/>
                              <a:gd name="GluePoint3X" fmla="*/ 1427751 w 2647519"/>
                              <a:gd name="GluePoint3Y" fmla="*/ 2605405 h 2612594"/>
                              <a:gd name="GluePoint4X" fmla="*/ 1542263 w 2647519"/>
                              <a:gd name="GluePoint4Y" fmla="*/ 2530792 h 2612594"/>
                              <a:gd name="GluePoint5X" fmla="*/ 1502258 w 2647519"/>
                              <a:gd name="GluePoint5Y" fmla="*/ 2540317 h 2612594"/>
                              <a:gd name="GluePoint6X" fmla="*/ 1442250 w 2647519"/>
                              <a:gd name="GluePoint6Y" fmla="*/ 2547937 h 2612594"/>
                              <a:gd name="GluePoint7X" fmla="*/ 1439393 w 2647519"/>
                              <a:gd name="GluePoint7Y" fmla="*/ 2540317 h 2612594"/>
                              <a:gd name="GluePoint8X" fmla="*/ 1481303 w 2647519"/>
                              <a:gd name="GluePoint8Y" fmla="*/ 2536507 h 2612594"/>
                              <a:gd name="GluePoint9X" fmla="*/ 1542263 w 2647519"/>
                              <a:gd name="GluePoint9Y" fmla="*/ 2530792 h 2612594"/>
                              <a:gd name="GluePoint10X" fmla="*/ 1646324 w 2647519"/>
                              <a:gd name="GluePoint10Y" fmla="*/ 2520821 h 2612594"/>
                              <a:gd name="GluePoint11X" fmla="*/ 1643880 w 2647519"/>
                              <a:gd name="GluePoint11Y" fmla="*/ 2521511 h 2612594"/>
                              <a:gd name="GluePoint12X" fmla="*/ 1645133 w 2647519"/>
                              <a:gd name="GluePoint12Y" fmla="*/ 2521267 h 2612594"/>
                              <a:gd name="GluePoint13X" fmla="*/ 899801 w 2647519"/>
                              <a:gd name="GluePoint13Y" fmla="*/ 2506503 h 2612594"/>
                              <a:gd name="GluePoint14X" fmla="*/ 942187 w 2647519"/>
                              <a:gd name="GluePoint14Y" fmla="*/ 2517457 h 2612594"/>
                              <a:gd name="GluePoint15X" fmla="*/ 960285 w 2647519"/>
                              <a:gd name="GluePoint15Y" fmla="*/ 2518409 h 2612594"/>
                              <a:gd name="GluePoint16X" fmla="*/ 1010767 w 2647519"/>
                              <a:gd name="GluePoint16Y" fmla="*/ 2543175 h 2612594"/>
                              <a:gd name="GluePoint17X" fmla="*/ 1033627 w 2647519"/>
                              <a:gd name="GluePoint17Y" fmla="*/ 2547937 h 2612594"/>
                              <a:gd name="GluePoint18X" fmla="*/ 1035057 w 2647519"/>
                              <a:gd name="GluePoint18Y" fmla="*/ 2548414 h 2612594"/>
                              <a:gd name="GluePoint19X" fmla="*/ 1040295 w 2647519"/>
                              <a:gd name="GluePoint19Y" fmla="*/ 2543175 h 2612594"/>
                              <a:gd name="GluePoint20X" fmla="*/ 1060297 w 2647519"/>
                              <a:gd name="GluePoint20Y" fmla="*/ 2548890 h 2612594"/>
                              <a:gd name="GluePoint21X" fmla="*/ 1080300 w 2647519"/>
                              <a:gd name="GluePoint21Y" fmla="*/ 2553652 h 2612594"/>
                              <a:gd name="GluePoint22X" fmla="*/ 1119713 w 2647519"/>
                              <a:gd name="GluePoint22Y" fmla="*/ 2562818 h 2612594"/>
                              <a:gd name="GluePoint23X" fmla="*/ 1120305 w 2647519"/>
                              <a:gd name="GluePoint23Y" fmla="*/ 2562225 h 2612594"/>
                              <a:gd name="GluePoint24X" fmla="*/ 1166025 w 2647519"/>
                              <a:gd name="GluePoint24Y" fmla="*/ 2569845 h 2612594"/>
                              <a:gd name="GluePoint25X" fmla="*/ 1187932 w 2647519"/>
                              <a:gd name="GluePoint25Y" fmla="*/ 2573655 h 2612594"/>
                              <a:gd name="GluePoint26X" fmla="*/ 1209840 w 2647519"/>
                              <a:gd name="GluePoint26Y" fmla="*/ 2575560 h 2612594"/>
                              <a:gd name="GluePoint27X" fmla="*/ 1254607 w 2647519"/>
                              <a:gd name="GluePoint27Y" fmla="*/ 2577465 h 2612594"/>
                              <a:gd name="GluePoint28X" fmla="*/ 1315567 w 2647519"/>
                              <a:gd name="GluePoint28Y" fmla="*/ 2576512 h 2612594"/>
                              <a:gd name="GluePoint29X" fmla="*/ 1318213 w 2647519"/>
                              <a:gd name="GluePoint29Y" fmla="*/ 2576512 h 2612594"/>
                              <a:gd name="GluePoint30X" fmla="*/ 1324140 w 2647519"/>
                              <a:gd name="GluePoint30Y" fmla="*/ 2573178 h 2612594"/>
                              <a:gd name="GluePoint31X" fmla="*/ 1337475 w 2647519"/>
                              <a:gd name="GluePoint31Y" fmla="*/ 2568892 h 2612594"/>
                              <a:gd name="GluePoint32X" fmla="*/ 1351048 w 2647519"/>
                              <a:gd name="GluePoint32Y" fmla="*/ 2568654 h 2612594"/>
                              <a:gd name="GluePoint33X" fmla="*/ 1360335 w 2647519"/>
                              <a:gd name="GluePoint33Y" fmla="*/ 2569844 h 2612594"/>
                              <a:gd name="GluePoint34X" fmla="*/ 1362835 w 2647519"/>
                              <a:gd name="GluePoint34Y" fmla="*/ 2576512 h 2612594"/>
                              <a:gd name="GluePoint35X" fmla="*/ 1384147 w 2647519"/>
                              <a:gd name="GluePoint35Y" fmla="*/ 2576512 h 2612594"/>
                              <a:gd name="GluePoint36X" fmla="*/ 1377480 w 2647519"/>
                              <a:gd name="GluePoint36Y" fmla="*/ 2586037 h 2612594"/>
                              <a:gd name="GluePoint37X" fmla="*/ 1373670 w 2647519"/>
                              <a:gd name="GluePoint37Y" fmla="*/ 2590800 h 2612594"/>
                              <a:gd name="GluePoint38X" fmla="*/ 1361287 w 2647519"/>
                              <a:gd name="GluePoint38Y" fmla="*/ 2596515 h 2612594"/>
                              <a:gd name="GluePoint39X" fmla="*/ 1338427 w 2647519"/>
                              <a:gd name="GluePoint39Y" fmla="*/ 2596515 h 2612594"/>
                              <a:gd name="GluePoint40X" fmla="*/ 1308900 w 2647519"/>
                              <a:gd name="GluePoint40Y" fmla="*/ 2594610 h 2612594"/>
                              <a:gd name="GluePoint41X" fmla="*/ 1245082 w 2647519"/>
                              <a:gd name="GluePoint41Y" fmla="*/ 2592705 h 2612594"/>
                              <a:gd name="GluePoint42X" fmla="*/ 1197457 w 2647519"/>
                              <a:gd name="GluePoint42Y" fmla="*/ 2588895 h 2612594"/>
                              <a:gd name="GluePoint43X" fmla="*/ 1155547 w 2647519"/>
                              <a:gd name="GluePoint43Y" fmla="*/ 2583180 h 2612594"/>
                              <a:gd name="GluePoint44X" fmla="*/ 1113637 w 2647519"/>
                              <a:gd name="GluePoint44Y" fmla="*/ 2576512 h 2612594"/>
                              <a:gd name="GluePoint45X" fmla="*/ 1049820 w 2647519"/>
                              <a:gd name="GluePoint45Y" fmla="*/ 2566987 h 2612594"/>
                              <a:gd name="GluePoint46X" fmla="*/ 1000290 w 2647519"/>
                              <a:gd name="GluePoint46Y" fmla="*/ 2550795 h 2612594"/>
                              <a:gd name="GluePoint47X" fmla="*/ 1000863 w 2647519"/>
                              <a:gd name="GluePoint47Y" fmla="*/ 2550379 h 2612594"/>
                              <a:gd name="GluePoint48X" fmla="*/ 971715 w 2647519"/>
                              <a:gd name="GluePoint48Y" fmla="*/ 2541270 h 2612594"/>
                              <a:gd name="GluePoint49X" fmla="*/ 945997 w 2647519"/>
                              <a:gd name="GluePoint49Y" fmla="*/ 2529840 h 2612594"/>
                              <a:gd name="GluePoint50X" fmla="*/ 916470 w 2647519"/>
                              <a:gd name="GluePoint50Y" fmla="*/ 2520315 h 2612594"/>
                              <a:gd name="GluePoint51X" fmla="*/ 885990 w 2647519"/>
                              <a:gd name="GluePoint51Y" fmla="*/ 2509837 h 2612594"/>
                              <a:gd name="GluePoint52X" fmla="*/ 899801 w 2647519"/>
                              <a:gd name="GluePoint52Y" fmla="*/ 2506503 h 2612594"/>
                              <a:gd name="GluePoint53X" fmla="*/ 1460492 w 2647519"/>
                              <a:gd name="GluePoint53Y" fmla="*/ 2486082 h 2612594"/>
                              <a:gd name="GluePoint54X" fmla="*/ 1445939 w 2647519"/>
                              <a:gd name="GluePoint54Y" fmla="*/ 2488303 h 2612594"/>
                              <a:gd name="GluePoint55X" fmla="*/ 1345293 w 2647519"/>
                              <a:gd name="GluePoint55Y" fmla="*/ 2493385 h 2612594"/>
                              <a:gd name="GluePoint56X" fmla="*/ 1378432 w 2647519"/>
                              <a:gd name="GluePoint56Y" fmla="*/ 2497454 h 2612594"/>
                              <a:gd name="GluePoint57X" fmla="*/ 1387005 w 2647519"/>
                              <a:gd name="GluePoint57Y" fmla="*/ 2495549 h 2612594"/>
                              <a:gd name="GluePoint58X" fmla="*/ 1446060 w 2647519"/>
                              <a:gd name="GluePoint58Y" fmla="*/ 2488882 h 2612594"/>
                              <a:gd name="GluePoint59X" fmla="*/ 1455778 w 2647519"/>
                              <a:gd name="GluePoint59Y" fmla="*/ 2486992 h 2612594"/>
                              <a:gd name="GluePoint60X" fmla="*/ 1550918 w 2647519"/>
                              <a:gd name="GluePoint60Y" fmla="*/ 2472281 h 2612594"/>
                              <a:gd name="GluePoint61X" fmla="*/ 1501488 w 2647519"/>
                              <a:gd name="GluePoint61Y" fmla="*/ 2479825 h 2612594"/>
                              <a:gd name="GluePoint62X" fmla="*/ 1518450 w 2647519"/>
                              <a:gd name="GluePoint62Y" fmla="*/ 2480309 h 2612594"/>
                              <a:gd name="GluePoint63X" fmla="*/ 1542858 w 2647519"/>
                              <a:gd name="GluePoint63Y" fmla="*/ 2475785 h 2612594"/>
                              <a:gd name="GluePoint64X" fmla="*/ 1731355 w 2647519"/>
                              <a:gd name="GluePoint64Y" fmla="*/ 2470078 h 2612594"/>
                              <a:gd name="GluePoint65X" fmla="*/ 1576323 w 2647519"/>
                              <a:gd name="GluePoint65Y" fmla="*/ 2511364 h 2612594"/>
                              <a:gd name="GluePoint66X" fmla="*/ 1654777 w 2647519"/>
                              <a:gd name="GluePoint66Y" fmla="*/ 2493883 h 2612594"/>
                              <a:gd name="GluePoint67X" fmla="*/ 737400 w 2647519"/>
                              <a:gd name="GluePoint67Y" fmla="*/ 2450782 h 2612594"/>
                              <a:gd name="GluePoint68X" fmla="*/ 846937 w 2647519"/>
                              <a:gd name="GluePoint68Y" fmla="*/ 2497454 h 2612594"/>
                              <a:gd name="GluePoint69X" fmla="*/ 885990 w 2647519"/>
                              <a:gd name="GluePoint69Y" fmla="*/ 2509837 h 2612594"/>
                              <a:gd name="GluePoint70X" fmla="*/ 915517 w 2647519"/>
                              <a:gd name="GluePoint70Y" fmla="*/ 2520314 h 2612594"/>
                              <a:gd name="GluePoint71X" fmla="*/ 945045 w 2647519"/>
                              <a:gd name="GluePoint71Y" fmla="*/ 2529839 h 2612594"/>
                              <a:gd name="GluePoint72X" fmla="*/ 970762 w 2647519"/>
                              <a:gd name="GluePoint72Y" fmla="*/ 2541269 h 2612594"/>
                              <a:gd name="GluePoint73X" fmla="*/ 965047 w 2647519"/>
                              <a:gd name="GluePoint73Y" fmla="*/ 2546032 h 2612594"/>
                              <a:gd name="GluePoint74X" fmla="*/ 949807 w 2647519"/>
                              <a:gd name="GluePoint74Y" fmla="*/ 2543174 h 2612594"/>
                              <a:gd name="GluePoint75X" fmla="*/ 895515 w 2647519"/>
                              <a:gd name="GluePoint75Y" fmla="*/ 2523172 h 2612594"/>
                              <a:gd name="GluePoint76X" fmla="*/ 868845 w 2647519"/>
                              <a:gd name="GluePoint76Y" fmla="*/ 2512694 h 2612594"/>
                              <a:gd name="GluePoint77X" fmla="*/ 842175 w 2647519"/>
                              <a:gd name="GluePoint77Y" fmla="*/ 2501264 h 2612594"/>
                              <a:gd name="GluePoint78X" fmla="*/ 806932 w 2647519"/>
                              <a:gd name="GluePoint78Y" fmla="*/ 2488882 h 2612594"/>
                              <a:gd name="GluePoint79X" fmla="*/ 776452 w 2647519"/>
                              <a:gd name="GluePoint79Y" fmla="*/ 2475547 h 2612594"/>
                              <a:gd name="GluePoint80X" fmla="*/ 752640 w 2647519"/>
                              <a:gd name="GluePoint80Y" fmla="*/ 2463164 h 2612594"/>
                              <a:gd name="GluePoint81X" fmla="*/ 737400 w 2647519"/>
                              <a:gd name="GluePoint81Y" fmla="*/ 2450782 h 2612594"/>
                              <a:gd name="GluePoint82X" fmla="*/ 782168 w 2647519"/>
                              <a:gd name="GluePoint82Y" fmla="*/ 2426970 h 2612594"/>
                              <a:gd name="GluePoint83X" fmla="*/ 834555 w 2647519"/>
                              <a:gd name="GluePoint83Y" fmla="*/ 2453640 h 2612594"/>
                              <a:gd name="GluePoint84X" fmla="*/ 827888 w 2647519"/>
                              <a:gd name="GluePoint84Y" fmla="*/ 2457450 h 2612594"/>
                              <a:gd name="GluePoint85X" fmla="*/ 766928 w 2647519"/>
                              <a:gd name="GluePoint85Y" fmla="*/ 2427922 h 2612594"/>
                              <a:gd name="GluePoint86X" fmla="*/ 782168 w 2647519"/>
                              <a:gd name="GluePoint86Y" fmla="*/ 2426970 h 2612594"/>
                              <a:gd name="GluePoint87X" fmla="*/ 588810 w 2647519"/>
                              <a:gd name="GluePoint87Y" fmla="*/ 2362200 h 2612594"/>
                              <a:gd name="GluePoint88X" fmla="*/ 653580 w 2647519"/>
                              <a:gd name="GluePoint88Y" fmla="*/ 2398395 h 2612594"/>
                              <a:gd name="GluePoint89X" fmla="*/ 666915 w 2647519"/>
                              <a:gd name="GluePoint89Y" fmla="*/ 2413635 h 2612594"/>
                              <a:gd name="GluePoint90X" fmla="*/ 636435 w 2647519"/>
                              <a:gd name="GluePoint90Y" fmla="*/ 2397442 h 2612594"/>
                              <a:gd name="GluePoint91X" fmla="*/ 613575 w 2647519"/>
                              <a:gd name="GluePoint91Y" fmla="*/ 2383155 h 2612594"/>
                              <a:gd name="GluePoint92X" fmla="*/ 588810 w 2647519"/>
                              <a:gd name="GluePoint92Y" fmla="*/ 2362200 h 2612594"/>
                              <a:gd name="GluePoint93X" fmla="*/ 702387 w 2647519"/>
                              <a:gd name="GluePoint93Y" fmla="*/ 2337759 h 2612594"/>
                              <a:gd name="GluePoint94X" fmla="*/ 702396 w 2647519"/>
                              <a:gd name="GluePoint94Y" fmla="*/ 2338030 h 2612594"/>
                              <a:gd name="GluePoint95X" fmla="*/ 705613 w 2647519"/>
                              <a:gd name="GluePoint95Y" fmla="*/ 2341924 h 2612594"/>
                              <a:gd name="GluePoint96X" fmla="*/ 705967 w 2647519"/>
                              <a:gd name="GluePoint96Y" fmla="*/ 2340292 h 2612594"/>
                              <a:gd name="GluePoint97X" fmla="*/ 2093409 w 2647519"/>
                              <a:gd name="GluePoint97Y" fmla="*/ 2275234 h 2612594"/>
                              <a:gd name="GluePoint98X" fmla="*/ 2089950 w 2647519"/>
                              <a:gd name="GluePoint98Y" fmla="*/ 2275522 h 2612594"/>
                              <a:gd name="GluePoint99X" fmla="*/ 2032800 w 2647519"/>
                              <a:gd name="GluePoint99Y" fmla="*/ 2316480 h 2612594"/>
                              <a:gd name="GluePoint100X" fmla="*/ 1976602 w 2647519"/>
                              <a:gd name="GluePoint100Y" fmla="*/ 2346960 h 2612594"/>
                              <a:gd name="GluePoint101X" fmla="*/ 1936597 w 2647519"/>
                              <a:gd name="GluePoint101Y" fmla="*/ 2370772 h 2612594"/>
                              <a:gd name="GluePoint102X" fmla="*/ 1914690 w 2647519"/>
                              <a:gd name="GluePoint102Y" fmla="*/ 2380297 h 2612594"/>
                              <a:gd name="GluePoint103X" fmla="*/ 1891830 w 2647519"/>
                              <a:gd name="GluePoint103Y" fmla="*/ 2389822 h 2612594"/>
                              <a:gd name="GluePoint104X" fmla="*/ 1864207 w 2647519"/>
                              <a:gd name="GluePoint104Y" fmla="*/ 2404110 h 2612594"/>
                              <a:gd name="GluePoint105X" fmla="*/ 1843252 w 2647519"/>
                              <a:gd name="GluePoint105Y" fmla="*/ 2416492 h 2612594"/>
                              <a:gd name="GluePoint106X" fmla="*/ 1812772 w 2647519"/>
                              <a:gd name="GluePoint106Y" fmla="*/ 2428875 h 2612594"/>
                              <a:gd name="GluePoint107X" fmla="*/ 1781340 w 2647519"/>
                              <a:gd name="GluePoint107Y" fmla="*/ 2440305 h 2612594"/>
                              <a:gd name="GluePoint108X" fmla="*/ 1772767 w 2647519"/>
                              <a:gd name="GluePoint108Y" fmla="*/ 2448877 h 2612594"/>
                              <a:gd name="GluePoint109X" fmla="*/ 1759432 w 2647519"/>
                              <a:gd name="GluePoint109Y" fmla="*/ 2453640 h 2612594"/>
                              <a:gd name="GluePoint110X" fmla="*/ 1726095 w 2647519"/>
                              <a:gd name="GluePoint110Y" fmla="*/ 2459355 h 2612594"/>
                              <a:gd name="GluePoint111X" fmla="*/ 1683232 w 2647519"/>
                              <a:gd name="GluePoint111Y" fmla="*/ 2472690 h 2612594"/>
                              <a:gd name="GluePoint112X" fmla="*/ 1644180 w 2647519"/>
                              <a:gd name="GluePoint112Y" fmla="*/ 2485072 h 2612594"/>
                              <a:gd name="GluePoint113X" fmla="*/ 1601317 w 2647519"/>
                              <a:gd name="GluePoint113Y" fmla="*/ 2497455 h 2612594"/>
                              <a:gd name="GluePoint114X" fmla="*/ 1547977 w 2647519"/>
                              <a:gd name="GluePoint114Y" fmla="*/ 2510790 h 2612594"/>
                              <a:gd name="GluePoint115X" fmla="*/ 1472730 w 2647519"/>
                              <a:gd name="GluePoint115Y" fmla="*/ 2523172 h 2612594"/>
                              <a:gd name="GluePoint116X" fmla="*/ 1470825 w 2647519"/>
                              <a:gd name="GluePoint116Y" fmla="*/ 2526030 h 2612594"/>
                              <a:gd name="GluePoint117X" fmla="*/ 1434646 w 2647519"/>
                              <a:gd name="GluePoint117Y" fmla="*/ 2535075 h 2612594"/>
                              <a:gd name="GluePoint118X" fmla="*/ 1435583 w 2647519"/>
                              <a:gd name="GluePoint118Y" fmla="*/ 2535555 h 2612594"/>
                              <a:gd name="GluePoint119X" fmla="*/ 1475761 w 2647519"/>
                              <a:gd name="GluePoint119Y" fmla="*/ 2525510 h 2612594"/>
                              <a:gd name="GluePoint120X" fmla="*/ 1476540 w 2647519"/>
                              <a:gd name="GluePoint120Y" fmla="*/ 2523172 h 2612594"/>
                              <a:gd name="GluePoint121X" fmla="*/ 1551788 w 2647519"/>
                              <a:gd name="GluePoint121Y" fmla="*/ 2510790 h 2612594"/>
                              <a:gd name="GluePoint122X" fmla="*/ 1605128 w 2647519"/>
                              <a:gd name="GluePoint122Y" fmla="*/ 2497455 h 2612594"/>
                              <a:gd name="GluePoint123X" fmla="*/ 1647990 w 2647519"/>
                              <a:gd name="GluePoint123Y" fmla="*/ 2485072 h 2612594"/>
                              <a:gd name="GluePoint124X" fmla="*/ 1687043 w 2647519"/>
                              <a:gd name="GluePoint124Y" fmla="*/ 2472690 h 2612594"/>
                              <a:gd name="GluePoint125X" fmla="*/ 1729905 w 2647519"/>
                              <a:gd name="GluePoint125Y" fmla="*/ 2459355 h 2612594"/>
                              <a:gd name="GluePoint126X" fmla="*/ 1763243 w 2647519"/>
                              <a:gd name="GluePoint126Y" fmla="*/ 2453640 h 2612594"/>
                              <a:gd name="GluePoint127X" fmla="*/ 1740675 w 2647519"/>
                              <a:gd name="GluePoint127Y" fmla="*/ 2467181 h 2612594"/>
                              <a:gd name="GluePoint128X" fmla="*/ 1741335 w 2647519"/>
                              <a:gd name="GluePoint128Y" fmla="*/ 2466975 h 2612594"/>
                              <a:gd name="GluePoint129X" fmla="*/ 1765148 w 2647519"/>
                              <a:gd name="GluePoint129Y" fmla="*/ 2452687 h 2612594"/>
                              <a:gd name="GluePoint130X" fmla="*/ 1778483 w 2647519"/>
                              <a:gd name="GluePoint130Y" fmla="*/ 2447925 h 2612594"/>
                              <a:gd name="GluePoint131X" fmla="*/ 1779371 w 2647519"/>
                              <a:gd name="GluePoint131Y" fmla="*/ 2447679 h 2612594"/>
                              <a:gd name="GluePoint132X" fmla="*/ 1785150 w 2647519"/>
                              <a:gd name="GluePoint132Y" fmla="*/ 2441257 h 2612594"/>
                              <a:gd name="GluePoint133X" fmla="*/ 1816583 w 2647519"/>
                              <a:gd name="GluePoint133Y" fmla="*/ 2429827 h 2612594"/>
                              <a:gd name="GluePoint134X" fmla="*/ 1847063 w 2647519"/>
                              <a:gd name="GluePoint134Y" fmla="*/ 2417445 h 2612594"/>
                              <a:gd name="GluePoint135X" fmla="*/ 1868018 w 2647519"/>
                              <a:gd name="GluePoint135Y" fmla="*/ 2405062 h 2612594"/>
                              <a:gd name="GluePoint136X" fmla="*/ 1895640 w 2647519"/>
                              <a:gd name="GluePoint136Y" fmla="*/ 2390775 h 2612594"/>
                              <a:gd name="GluePoint137X" fmla="*/ 1918500 w 2647519"/>
                              <a:gd name="GluePoint137Y" fmla="*/ 2381250 h 2612594"/>
                              <a:gd name="GluePoint138X" fmla="*/ 1934176 w 2647519"/>
                              <a:gd name="GluePoint138Y" fmla="*/ 2374435 h 2612594"/>
                              <a:gd name="GluePoint139X" fmla="*/ 1942313 w 2647519"/>
                              <a:gd name="GluePoint139Y" fmla="*/ 2368867 h 2612594"/>
                              <a:gd name="GluePoint140X" fmla="*/ 1982318 w 2647519"/>
                              <a:gd name="GluePoint140Y" fmla="*/ 2345055 h 2612594"/>
                              <a:gd name="GluePoint141X" fmla="*/ 2038515 w 2647519"/>
                              <a:gd name="GluePoint141Y" fmla="*/ 2314575 h 2612594"/>
                              <a:gd name="GluePoint142X" fmla="*/ 460060 w 2647519"/>
                              <a:gd name="GluePoint142Y" fmla="*/ 2262062 h 2612594"/>
                              <a:gd name="GluePoint143X" fmla="*/ 463676 w 2647519"/>
                              <a:gd name="GluePoint143Y" fmla="*/ 2265164 h 2612594"/>
                              <a:gd name="GluePoint144X" fmla="*/ 464911 w 2647519"/>
                              <a:gd name="GluePoint144Y" fmla="*/ 2265793 h 2612594"/>
                              <a:gd name="GluePoint145X" fmla="*/ 2099802 w 2647519"/>
                              <a:gd name="GluePoint145Y" fmla="*/ 2237197 h 2612594"/>
                              <a:gd name="GluePoint146X" fmla="*/ 2099475 w 2647519"/>
                              <a:gd name="GluePoint146Y" fmla="*/ 2237422 h 2612594"/>
                              <a:gd name="GluePoint147X" fmla="*/ 2099475 w 2647519"/>
                              <a:gd name="GluePoint147Y" fmla="*/ 2237694 h 2612594"/>
                              <a:gd name="GluePoint148X" fmla="*/ 2100989 w 2647519"/>
                              <a:gd name="GluePoint148Y" fmla="*/ 2237910 h 2612594"/>
                              <a:gd name="GluePoint149X" fmla="*/ 2101380 w 2647519"/>
                              <a:gd name="GluePoint149Y" fmla="*/ 2237422 h 2612594"/>
                              <a:gd name="GluePoint150X" fmla="*/ 2120380 w 2647519"/>
                              <a:gd name="GluePoint150Y" fmla="*/ 2222979 h 2612594"/>
                              <a:gd name="GluePoint151X" fmla="*/ 2114756 w 2647519"/>
                              <a:gd name="GluePoint151Y" fmla="*/ 2226864 h 2612594"/>
                              <a:gd name="GluePoint152X" fmla="*/ 2113762 w 2647519"/>
                              <a:gd name="GluePoint152Y" fmla="*/ 2227897 h 2612594"/>
                              <a:gd name="GluePoint153X" fmla="*/ 2117618 w 2647519"/>
                              <a:gd name="GluePoint153Y" fmla="*/ 2225429 h 2612594"/>
                              <a:gd name="GluePoint154X" fmla="*/ 382287 w 2647519"/>
                              <a:gd name="GluePoint154Y" fmla="*/ 2175002 h 2612594"/>
                              <a:gd name="GluePoint155X" fmla="*/ 418261 w 2647519"/>
                              <a:gd name="GluePoint155Y" fmla="*/ 2217358 h 2612594"/>
                              <a:gd name="GluePoint156X" fmla="*/ 389737 w 2647519"/>
                              <a:gd name="GluePoint156Y" fmla="*/ 2183129 h 2612594"/>
                              <a:gd name="GluePoint157X" fmla="*/ 2187820 w 2647519"/>
                              <a:gd name="GluePoint157Y" fmla="*/ 2174974 h 2612594"/>
                              <a:gd name="GluePoint158X" fmla="*/ 2187735 w 2647519"/>
                              <a:gd name="GluePoint158Y" fmla="*/ 2175004 h 2612594"/>
                              <a:gd name="GluePoint159X" fmla="*/ 2187105 w 2647519"/>
                              <a:gd name="GluePoint159Y" fmla="*/ 2179320 h 2612594"/>
                              <a:gd name="GluePoint160X" fmla="*/ 2171865 w 2647519"/>
                              <a:gd name="GluePoint160Y" fmla="*/ 2196465 h 2612594"/>
                              <a:gd name="GluePoint161X" fmla="*/ 2153767 w 2647519"/>
                              <a:gd name="GluePoint161Y" fmla="*/ 2216467 h 2612594"/>
                              <a:gd name="GluePoint162X" fmla="*/ 2154858 w 2647519"/>
                              <a:gd name="GluePoint162Y" fmla="*/ 2216216 h 2612594"/>
                              <a:gd name="GluePoint163X" fmla="*/ 2171865 w 2647519"/>
                              <a:gd name="GluePoint163Y" fmla="*/ 2197417 h 2612594"/>
                              <a:gd name="GluePoint164X" fmla="*/ 2187105 w 2647519"/>
                              <a:gd name="GluePoint164Y" fmla="*/ 2180272 h 2612594"/>
                              <a:gd name="GluePoint165X" fmla="*/ 2187820 w 2647519"/>
                              <a:gd name="GluePoint165Y" fmla="*/ 2174974 h 2612594"/>
                              <a:gd name="GluePoint166X" fmla="*/ 475386 w 2647519"/>
                              <a:gd name="GluePoint166Y" fmla="*/ 2153525 h 2612594"/>
                              <a:gd name="GluePoint167X" fmla="*/ 477272 w 2647519"/>
                              <a:gd name="GluePoint167Y" fmla="*/ 2155822 h 2612594"/>
                              <a:gd name="GluePoint168X" fmla="*/ 477367 w 2647519"/>
                              <a:gd name="GluePoint168Y" fmla="*/ 2155507 h 2612594"/>
                              <a:gd name="GluePoint169X" fmla="*/ 334493 w 2647519"/>
                              <a:gd name="GluePoint169Y" fmla="*/ 2131694 h 2612594"/>
                              <a:gd name="GluePoint170X" fmla="*/ 359258 w 2647519"/>
                              <a:gd name="GluePoint170Y" fmla="*/ 2147887 h 2612594"/>
                              <a:gd name="GluePoint171X" fmla="*/ 360474 w 2647519"/>
                              <a:gd name="GluePoint171Y" fmla="*/ 2149319 h 2612594"/>
                              <a:gd name="GluePoint172X" fmla="*/ 371759 w 2647519"/>
                              <a:gd name="GluePoint172Y" fmla="*/ 2151816 h 2612594"/>
                              <a:gd name="GluePoint173X" fmla="*/ 397357 w 2647519"/>
                              <a:gd name="GluePoint173Y" fmla="*/ 2175509 h 2612594"/>
                              <a:gd name="GluePoint174X" fmla="*/ 432600 w 2647519"/>
                              <a:gd name="GluePoint174Y" fmla="*/ 2204084 h 2612594"/>
                              <a:gd name="GluePoint175X" fmla="*/ 447840 w 2647519"/>
                              <a:gd name="GluePoint175Y" fmla="*/ 2225039 h 2612594"/>
                              <a:gd name="GluePoint176X" fmla="*/ 456412 w 2647519"/>
                              <a:gd name="GluePoint176Y" fmla="*/ 2235517 h 2612594"/>
                              <a:gd name="GluePoint177X" fmla="*/ 492607 w 2647519"/>
                              <a:gd name="GluePoint177Y" fmla="*/ 2265997 h 2612594"/>
                              <a:gd name="GluePoint178X" fmla="*/ 482130 w 2647519"/>
                              <a:gd name="GluePoint178Y" fmla="*/ 2274569 h 2612594"/>
                              <a:gd name="GluePoint179X" fmla="*/ 448422 w 2647519"/>
                              <a:gd name="GluePoint179Y" fmla="*/ 2237115 h 2612594"/>
                              <a:gd name="GluePoint180X" fmla="*/ 446888 w 2647519"/>
                              <a:gd name="GluePoint180Y" fmla="*/ 2237422 h 2612594"/>
                              <a:gd name="GluePoint181X" fmla="*/ 478787 w 2647519"/>
                              <a:gd name="GluePoint181Y" fmla="*/ 2272865 h 2612594"/>
                              <a:gd name="GluePoint182X" fmla="*/ 482130 w 2647519"/>
                              <a:gd name="GluePoint182Y" fmla="*/ 2274569 h 2612594"/>
                              <a:gd name="GluePoint183X" fmla="*/ 492608 w 2647519"/>
                              <a:gd name="GluePoint183Y" fmla="*/ 2265997 h 2612594"/>
                              <a:gd name="GluePoint184X" fmla="*/ 583095 w 2647519"/>
                              <a:gd name="GluePoint184Y" fmla="*/ 2337434 h 2612594"/>
                              <a:gd name="GluePoint185X" fmla="*/ 564998 w 2647519"/>
                              <a:gd name="GluePoint185Y" fmla="*/ 2343149 h 2612594"/>
                              <a:gd name="GluePoint186X" fmla="*/ 571665 w 2647519"/>
                              <a:gd name="GluePoint186Y" fmla="*/ 2347912 h 2612594"/>
                              <a:gd name="GluePoint187X" fmla="*/ 544995 w 2647519"/>
                              <a:gd name="GluePoint187Y" fmla="*/ 2348864 h 2612594"/>
                              <a:gd name="GluePoint188X" fmla="*/ 527850 w 2647519"/>
                              <a:gd name="GluePoint188Y" fmla="*/ 2337434 h 2612594"/>
                              <a:gd name="GluePoint189X" fmla="*/ 511658 w 2647519"/>
                              <a:gd name="GluePoint189Y" fmla="*/ 2325052 h 2612594"/>
                              <a:gd name="GluePoint190X" fmla="*/ 471653 w 2647519"/>
                              <a:gd name="GluePoint190Y" fmla="*/ 2291714 h 2612594"/>
                              <a:gd name="GluePoint191X" fmla="*/ 434505 w 2647519"/>
                              <a:gd name="GluePoint191Y" fmla="*/ 2258377 h 2612594"/>
                              <a:gd name="GluePoint192X" fmla="*/ 400215 w 2647519"/>
                              <a:gd name="GluePoint192Y" fmla="*/ 2225039 h 2612594"/>
                              <a:gd name="GluePoint193X" fmla="*/ 384023 w 2647519"/>
                              <a:gd name="GluePoint193Y" fmla="*/ 2208847 h 2612594"/>
                              <a:gd name="GluePoint194X" fmla="*/ 368783 w 2647519"/>
                              <a:gd name="GluePoint194Y" fmla="*/ 2191702 h 2612594"/>
                              <a:gd name="GluePoint195X" fmla="*/ 374498 w 2647519"/>
                              <a:gd name="GluePoint195Y" fmla="*/ 2184082 h 2612594"/>
                              <a:gd name="GluePoint196X" fmla="*/ 393548 w 2647519"/>
                              <a:gd name="GluePoint196Y" fmla="*/ 2201227 h 2612594"/>
                              <a:gd name="GluePoint197X" fmla="*/ 414503 w 2647519"/>
                              <a:gd name="GluePoint197Y" fmla="*/ 2217419 h 2612594"/>
                              <a:gd name="GluePoint198X" fmla="*/ 440220 w 2647519"/>
                              <a:gd name="GluePoint198Y" fmla="*/ 2245042 h 2612594"/>
                              <a:gd name="GluePoint199X" fmla="*/ 442406 w 2647519"/>
                              <a:gd name="GluePoint199Y" fmla="*/ 2246917 h 2612594"/>
                              <a:gd name="GluePoint200X" fmla="*/ 414503 w 2647519"/>
                              <a:gd name="GluePoint200Y" fmla="*/ 2217419 h 2612594"/>
                              <a:gd name="GluePoint201X" fmla="*/ 394500 w 2647519"/>
                              <a:gd name="GluePoint201Y" fmla="*/ 2201227 h 2612594"/>
                              <a:gd name="GluePoint202X" fmla="*/ 375450 w 2647519"/>
                              <a:gd name="GluePoint202Y" fmla="*/ 2184082 h 2612594"/>
                              <a:gd name="GluePoint203X" fmla="*/ 354495 w 2647519"/>
                              <a:gd name="GluePoint203Y" fmla="*/ 2158364 h 2612594"/>
                              <a:gd name="GluePoint204X" fmla="*/ 334493 w 2647519"/>
                              <a:gd name="GluePoint204Y" fmla="*/ 2131694 h 2612594"/>
                              <a:gd name="GluePoint205X" fmla="*/ 2432850 w 2647519"/>
                              <a:gd name="GluePoint205Y" fmla="*/ 1980247 h 2612594"/>
                              <a:gd name="GluePoint206X" fmla="*/ 2432367 w 2647519"/>
                              <a:gd name="GluePoint206Y" fmla="*/ 1980454 h 2612594"/>
                              <a:gd name="GluePoint207X" fmla="*/ 2421964 w 2647519"/>
                              <a:gd name="GluePoint207Y" fmla="*/ 2005422 h 2612594"/>
                              <a:gd name="GluePoint208X" fmla="*/ 2422850 w 2647519"/>
                              <a:gd name="GluePoint208Y" fmla="*/ 1860918 h 2612594"/>
                              <a:gd name="GluePoint209X" fmla="*/ 2397608 w 2647519"/>
                              <a:gd name="GluePoint209Y" fmla="*/ 1897379 h 2612594"/>
                              <a:gd name="GluePoint210X" fmla="*/ 2385225 w 2647519"/>
                              <a:gd name="GluePoint210Y" fmla="*/ 1920239 h 2612594"/>
                              <a:gd name="GluePoint211X" fmla="*/ 2372843 w 2647519"/>
                              <a:gd name="GluePoint211Y" fmla="*/ 1941194 h 2612594"/>
                              <a:gd name="GluePoint212X" fmla="*/ 2343315 w 2647519"/>
                              <a:gd name="GluePoint212Y" fmla="*/ 1980247 h 2612594"/>
                              <a:gd name="GluePoint213X" fmla="*/ 2317598 w 2647519"/>
                              <a:gd name="GluePoint213Y" fmla="*/ 2019299 h 2612594"/>
                              <a:gd name="GluePoint214X" fmla="*/ 2294738 w 2647519"/>
                              <a:gd name="GluePoint214Y" fmla="*/ 2050732 h 2612594"/>
                              <a:gd name="GluePoint215X" fmla="*/ 2292832 w 2647519"/>
                              <a:gd name="GluePoint215Y" fmla="*/ 2051897 h 2612594"/>
                              <a:gd name="GluePoint216X" fmla="*/ 2291272 w 2647519"/>
                              <a:gd name="GluePoint216Y" fmla="*/ 2054208 h 2612594"/>
                              <a:gd name="GluePoint217X" fmla="*/ 2293785 w 2647519"/>
                              <a:gd name="GluePoint217Y" fmla="*/ 2052637 h 2612594"/>
                              <a:gd name="GluePoint218X" fmla="*/ 2316645 w 2647519"/>
                              <a:gd name="GluePoint218Y" fmla="*/ 2021205 h 2612594"/>
                              <a:gd name="GluePoint219X" fmla="*/ 2342363 w 2647519"/>
                              <a:gd name="GluePoint219Y" fmla="*/ 1982152 h 2612594"/>
                              <a:gd name="GluePoint220X" fmla="*/ 2371890 w 2647519"/>
                              <a:gd name="GluePoint220Y" fmla="*/ 1943100 h 2612594"/>
                              <a:gd name="GluePoint221X" fmla="*/ 2384273 w 2647519"/>
                              <a:gd name="GluePoint221Y" fmla="*/ 1922145 h 2612594"/>
                              <a:gd name="GluePoint222X" fmla="*/ 2396655 w 2647519"/>
                              <a:gd name="GluePoint222Y" fmla="*/ 1899285 h 2612594"/>
                              <a:gd name="GluePoint223X" fmla="*/ 2422373 w 2647519"/>
                              <a:gd name="GluePoint223Y" fmla="*/ 1862137 h 2612594"/>
                              <a:gd name="GluePoint224X" fmla="*/ 2521433 w 2647519"/>
                              <a:gd name="GluePoint224Y" fmla="*/ 1847850 h 2612594"/>
                              <a:gd name="GluePoint225X" fmla="*/ 2509050 w 2647519"/>
                              <a:gd name="GluePoint225Y" fmla="*/ 1884997 h 2612594"/>
                              <a:gd name="GluePoint226X" fmla="*/ 2487143 w 2647519"/>
                              <a:gd name="GluePoint226Y" fmla="*/ 1925002 h 2612594"/>
                              <a:gd name="GluePoint227X" fmla="*/ 2465235 w 2647519"/>
                              <a:gd name="GluePoint227Y" fmla="*/ 1965960 h 2612594"/>
                              <a:gd name="GluePoint228X" fmla="*/ 2445233 w 2647519"/>
                              <a:gd name="GluePoint228Y" fmla="*/ 1991677 h 2612594"/>
                              <a:gd name="GluePoint229X" fmla="*/ 2458568 w 2647519"/>
                              <a:gd name="GluePoint229Y" fmla="*/ 1965007 h 2612594"/>
                              <a:gd name="GluePoint230X" fmla="*/ 2469998 w 2647519"/>
                              <a:gd name="GluePoint230Y" fmla="*/ 1938337 h 2612594"/>
                              <a:gd name="GluePoint231X" fmla="*/ 2478570 w 2647519"/>
                              <a:gd name="GluePoint231Y" fmla="*/ 1924050 h 2612594"/>
                              <a:gd name="GluePoint232X" fmla="*/ 2490000 w 2647519"/>
                              <a:gd name="GluePoint232Y" fmla="*/ 1905000 h 2612594"/>
                              <a:gd name="GluePoint233X" fmla="*/ 2500478 w 2647519"/>
                              <a:gd name="GluePoint233Y" fmla="*/ 1885950 h 2612594"/>
                              <a:gd name="GluePoint234X" fmla="*/ 2521433 w 2647519"/>
                              <a:gd name="GluePoint234Y" fmla="*/ 1847850 h 2612594"/>
                              <a:gd name="GluePoint235X" fmla="*/ 2459780 w 2647519"/>
                              <a:gd name="GluePoint235Y" fmla="*/ 1766202 h 2612594"/>
                              <a:gd name="GluePoint236X" fmla="*/ 2436660 w 2647519"/>
                              <a:gd name="GluePoint236Y" fmla="*/ 1806892 h 2612594"/>
                              <a:gd name="GluePoint237X" fmla="*/ 2436235 w 2647519"/>
                              <a:gd name="GluePoint237Y" fmla="*/ 1807870 h 2612594"/>
                              <a:gd name="GluePoint238X" fmla="*/ 2459520 w 2647519"/>
                              <a:gd name="GluePoint238Y" fmla="*/ 1766887 h 2612594"/>
                              <a:gd name="GluePoint239X" fmla="*/ 2472460 w 2647519"/>
                              <a:gd name="GluePoint239Y" fmla="*/ 1674043 h 2612594"/>
                              <a:gd name="GluePoint240X" fmla="*/ 2444672 w 2647519"/>
                              <a:gd name="GluePoint240Y" fmla="*/ 1749965 h 2612594"/>
                              <a:gd name="GluePoint241X" fmla="*/ 2386218 w 2647519"/>
                              <a:gd name="GluePoint241Y" fmla="*/ 1869449 h 2612594"/>
                              <a:gd name="GluePoint242X" fmla="*/ 2377660 w 2647519"/>
                              <a:gd name="GluePoint242Y" fmla="*/ 1882980 h 2612594"/>
                              <a:gd name="GluePoint243X" fmla="*/ 2377605 w 2647519"/>
                              <a:gd name="GluePoint243Y" fmla="*/ 1883092 h 2612594"/>
                              <a:gd name="GluePoint244X" fmla="*/ 2357602 w 2647519"/>
                              <a:gd name="GluePoint244Y" fmla="*/ 1917382 h 2612594"/>
                              <a:gd name="GluePoint245X" fmla="*/ 2337600 w 2647519"/>
                              <a:gd name="GluePoint245Y" fmla="*/ 1954530 h 2612594"/>
                              <a:gd name="GluePoint246X" fmla="*/ 2314740 w 2647519"/>
                              <a:gd name="GluePoint246Y" fmla="*/ 1983105 h 2612594"/>
                              <a:gd name="GluePoint247X" fmla="*/ 2295690 w 2647519"/>
                              <a:gd name="GluePoint247Y" fmla="*/ 2015490 h 2612594"/>
                              <a:gd name="GluePoint248X" fmla="*/ 2183295 w 2647519"/>
                              <a:gd name="GluePoint248Y" fmla="*/ 2142172 h 2612594"/>
                              <a:gd name="GluePoint249X" fmla="*/ 2146147 w 2647519"/>
                              <a:gd name="GluePoint249Y" fmla="*/ 2173605 h 2612594"/>
                              <a:gd name="GluePoint250X" fmla="*/ 2142583 w 2647519"/>
                              <a:gd name="GluePoint250Y" fmla="*/ 2176315 h 2612594"/>
                              <a:gd name="GluePoint251X" fmla="*/ 2141046 w 2647519"/>
                              <a:gd name="GluePoint251Y" fmla="*/ 2177871 h 2612594"/>
                              <a:gd name="GluePoint252X" fmla="*/ 2125512 w 2647519"/>
                              <a:gd name="GluePoint252Y" fmla="*/ 2190534 h 2612594"/>
                              <a:gd name="GluePoint253X" fmla="*/ 2112810 w 2647519"/>
                              <a:gd name="GluePoint253Y" fmla="*/ 2205037 h 2612594"/>
                              <a:gd name="GluePoint254X" fmla="*/ 2066137 w 2647519"/>
                              <a:gd name="GluePoint254Y" fmla="*/ 2240280 h 2612594"/>
                              <a:gd name="GluePoint255X" fmla="*/ 2058824 w 2647519"/>
                              <a:gd name="GluePoint255Y" fmla="*/ 2244900 h 2612594"/>
                              <a:gd name="GluePoint256X" fmla="*/ 2038960 w 2647519"/>
                              <a:gd name="GluePoint256Y" fmla="*/ 2261093 h 2612594"/>
                              <a:gd name="GluePoint257X" fmla="*/ 2036092 w 2647519"/>
                              <a:gd name="GluePoint257Y" fmla="*/ 2262956 h 2612594"/>
                              <a:gd name="GluePoint258X" fmla="*/ 2031847 w 2647519"/>
                              <a:gd name="GluePoint258Y" fmla="*/ 2266950 h 2612594"/>
                              <a:gd name="GluePoint259X" fmla="*/ 1994700 w 2647519"/>
                              <a:gd name="GluePoint259Y" fmla="*/ 2291715 h 2612594"/>
                              <a:gd name="GluePoint260X" fmla="*/ 1957552 w 2647519"/>
                              <a:gd name="GluePoint260Y" fmla="*/ 2314575 h 2612594"/>
                              <a:gd name="GluePoint261X" fmla="*/ 1953300 w 2647519"/>
                              <a:gd name="GluePoint261Y" fmla="*/ 2316730 h 2612594"/>
                              <a:gd name="GluePoint262X" fmla="*/ 1928148 w 2647519"/>
                              <a:gd name="GluePoint262Y" fmla="*/ 2333067 h 2612594"/>
                              <a:gd name="GluePoint263X" fmla="*/ 1920351 w 2647519"/>
                              <a:gd name="GluePoint263Y" fmla="*/ 2337000 h 2612594"/>
                              <a:gd name="GluePoint264X" fmla="*/ 1912785 w 2647519"/>
                              <a:gd name="GluePoint264Y" fmla="*/ 2342197 h 2612594"/>
                              <a:gd name="GluePoint265X" fmla="*/ 1887067 w 2647519"/>
                              <a:gd name="GluePoint265Y" fmla="*/ 2356485 h 2612594"/>
                              <a:gd name="GluePoint266X" fmla="*/ 1863038 w 2647519"/>
                              <a:gd name="GluePoint266Y" fmla="*/ 2365909 h 2612594"/>
                              <a:gd name="GluePoint267X" fmla="*/ 1809483 w 2647519"/>
                              <a:gd name="GluePoint267Y" fmla="*/ 2392922 h 2612594"/>
                              <a:gd name="GluePoint268X" fmla="*/ 1683836 w 2647519"/>
                              <a:gd name="GluePoint268Y" fmla="*/ 2439784 h 2612594"/>
                              <a:gd name="GluePoint269X" fmla="*/ 1596280 w 2647519"/>
                              <a:gd name="GluePoint269Y" fmla="*/ 2462297 h 2612594"/>
                              <a:gd name="GluePoint270X" fmla="*/ 1667040 w 2647519"/>
                              <a:gd name="GluePoint270Y" fmla="*/ 2448877 h 2612594"/>
                              <a:gd name="GluePoint271X" fmla="*/ 1680375 w 2647519"/>
                              <a:gd name="GluePoint271Y" fmla="*/ 2446019 h 2612594"/>
                              <a:gd name="GluePoint272X" fmla="*/ 1723237 w 2647519"/>
                              <a:gd name="GluePoint272Y" fmla="*/ 2430779 h 2612594"/>
                              <a:gd name="GluePoint273X" fmla="*/ 1749907 w 2647519"/>
                              <a:gd name="GluePoint273Y" fmla="*/ 2422207 h 2612594"/>
                              <a:gd name="GluePoint274X" fmla="*/ 1792770 w 2647519"/>
                              <a:gd name="GluePoint274Y" fmla="*/ 2400299 h 2612594"/>
                              <a:gd name="GluePoint275X" fmla="*/ 1841347 w 2647519"/>
                              <a:gd name="GluePoint275Y" fmla="*/ 2383154 h 2612594"/>
                              <a:gd name="GluePoint276X" fmla="*/ 1872470 w 2647519"/>
                              <a:gd name="GluePoint276Y" fmla="*/ 2370949 h 2612594"/>
                              <a:gd name="GluePoint277X" fmla="*/ 1886115 w 2647519"/>
                              <a:gd name="GluePoint277Y" fmla="*/ 2363152 h 2612594"/>
                              <a:gd name="GluePoint278X" fmla="*/ 1898496 w 2647519"/>
                              <a:gd name="GluePoint278Y" fmla="*/ 2359343 h 2612594"/>
                              <a:gd name="GluePoint279X" fmla="*/ 1915642 w 2647519"/>
                              <a:gd name="GluePoint279Y" fmla="*/ 2349817 h 2612594"/>
                              <a:gd name="GluePoint280X" fmla="*/ 1920147 w 2647519"/>
                              <a:gd name="GluePoint280Y" fmla="*/ 2346686 h 2612594"/>
                              <a:gd name="GluePoint281X" fmla="*/ 1931835 w 2647519"/>
                              <a:gd name="GluePoint281Y" fmla="*/ 2335530 h 2612594"/>
                              <a:gd name="GluePoint282X" fmla="*/ 1957552 w 2647519"/>
                              <a:gd name="GluePoint282Y" fmla="*/ 2320290 h 2612594"/>
                              <a:gd name="GluePoint283X" fmla="*/ 1986810 w 2647519"/>
                              <a:gd name="GluePoint283Y" fmla="*/ 2305948 h 2612594"/>
                              <a:gd name="GluePoint284X" fmla="*/ 1997557 w 2647519"/>
                              <a:gd name="GluePoint284Y" fmla="*/ 2299334 h 2612594"/>
                              <a:gd name="GluePoint285X" fmla="*/ 2034705 w 2647519"/>
                              <a:gd name="GluePoint285Y" fmla="*/ 2274569 h 2612594"/>
                              <a:gd name="GluePoint286X" fmla="*/ 2050897 w 2647519"/>
                              <a:gd name="GluePoint286Y" fmla="*/ 2259329 h 2612594"/>
                              <a:gd name="GluePoint287X" fmla="*/ 2068995 w 2647519"/>
                              <a:gd name="GluePoint287Y" fmla="*/ 2247899 h 2612594"/>
                              <a:gd name="GluePoint288X" fmla="*/ 2115667 w 2647519"/>
                              <a:gd name="GluePoint288Y" fmla="*/ 2212657 h 2612594"/>
                              <a:gd name="GluePoint289X" fmla="*/ 2149005 w 2647519"/>
                              <a:gd name="GluePoint289Y" fmla="*/ 2181224 h 2612594"/>
                              <a:gd name="GluePoint290X" fmla="*/ 2186152 w 2647519"/>
                              <a:gd name="GluePoint290Y" fmla="*/ 2149792 h 2612594"/>
                              <a:gd name="GluePoint291X" fmla="*/ 2298547 w 2647519"/>
                              <a:gd name="GluePoint291Y" fmla="*/ 2023109 h 2612594"/>
                              <a:gd name="GluePoint292X" fmla="*/ 2314015 w 2647519"/>
                              <a:gd name="GluePoint292Y" fmla="*/ 1996814 h 2612594"/>
                              <a:gd name="GluePoint293X" fmla="*/ 2314740 w 2647519"/>
                              <a:gd name="GluePoint293Y" fmla="*/ 1994534 h 2612594"/>
                              <a:gd name="GluePoint294X" fmla="*/ 2339505 w 2647519"/>
                              <a:gd name="GluePoint294Y" fmla="*/ 1956434 h 2612594"/>
                              <a:gd name="GluePoint295X" fmla="*/ 2347125 w 2647519"/>
                              <a:gd name="GluePoint295Y" fmla="*/ 1945004 h 2612594"/>
                              <a:gd name="GluePoint296X" fmla="*/ 2357257 w 2647519"/>
                              <a:gd name="GluePoint296Y" fmla="*/ 1930951 h 2612594"/>
                              <a:gd name="GluePoint297X" fmla="*/ 2360460 w 2647519"/>
                              <a:gd name="GluePoint297Y" fmla="*/ 1925002 h 2612594"/>
                              <a:gd name="GluePoint298X" fmla="*/ 2380462 w 2647519"/>
                              <a:gd name="GluePoint298Y" fmla="*/ 1890712 h 2612594"/>
                              <a:gd name="GluePoint299X" fmla="*/ 2419515 w 2647519"/>
                              <a:gd name="GluePoint299Y" fmla="*/ 1809749 h 2612594"/>
                              <a:gd name="GluePoint300X" fmla="*/ 2457615 w 2647519"/>
                              <a:gd name="GluePoint300Y" fmla="*/ 1723072 h 2612594"/>
                              <a:gd name="GluePoint301X" fmla="*/ 2468807 w 2647519"/>
                              <a:gd name="GluePoint301Y" fmla="*/ 1687829 h 2612594"/>
                              <a:gd name="GluePoint302X" fmla="*/ 2576677 w 2647519"/>
                              <a:gd name="GluePoint302Y" fmla="*/ 1589722 h 2612594"/>
                              <a:gd name="GluePoint303X" fmla="*/ 2573820 w 2647519"/>
                              <a:gd name="GluePoint303Y" fmla="*/ 1591627 h 2612594"/>
                              <a:gd name="GluePoint304X" fmla="*/ 2573820 w 2647519"/>
                              <a:gd name="GluePoint304Y" fmla="*/ 1591627 h 2612594"/>
                              <a:gd name="GluePoint305X" fmla="*/ 2585674 w 2647519"/>
                              <a:gd name="GluePoint305Y" fmla="*/ 1533271 h 2612594"/>
                              <a:gd name="GluePoint306X" fmla="*/ 2585332 w 2647519"/>
                              <a:gd name="GluePoint306Y" fmla="*/ 1534956 h 2612594"/>
                              <a:gd name="GluePoint307X" fmla="*/ 2588107 w 2647519"/>
                              <a:gd name="GluePoint307Y" fmla="*/ 1538287 h 2612594"/>
                              <a:gd name="GluePoint308X" fmla="*/ 2596680 w 2647519"/>
                              <a:gd name="GluePoint308Y" fmla="*/ 1547812 h 2612594"/>
                              <a:gd name="GluePoint309X" fmla="*/ 2602395 w 2647519"/>
                              <a:gd name="GluePoint309Y" fmla="*/ 1544002 h 2612594"/>
                              <a:gd name="GluePoint310X" fmla="*/ 2602539 w 2647519"/>
                              <a:gd name="GluePoint310Y" fmla="*/ 1543271 h 2612594"/>
                              <a:gd name="GluePoint311X" fmla="*/ 2598585 w 2647519"/>
                              <a:gd name="GluePoint311Y" fmla="*/ 1545907 h 2612594"/>
                              <a:gd name="GluePoint312X" fmla="*/ 2589060 w 2647519"/>
                              <a:gd name="GluePoint312Y" fmla="*/ 1537334 h 2612594"/>
                              <a:gd name="GluePoint313X" fmla="*/ 2577184 w 2647519"/>
                              <a:gd name="GluePoint313Y" fmla="*/ 1425070 h 2612594"/>
                              <a:gd name="GluePoint314X" fmla="*/ 2576519 w 2647519"/>
                              <a:gd name="GluePoint314Y" fmla="*/ 1425107 h 2612594"/>
                              <a:gd name="GluePoint315X" fmla="*/ 2575314 w 2647519"/>
                              <a:gd name="GluePoint315Y" fmla="*/ 1425174 h 2612594"/>
                              <a:gd name="GluePoint316X" fmla="*/ 2575725 w 2647519"/>
                              <a:gd name="GluePoint316Y" fmla="*/ 1429702 h 2612594"/>
                              <a:gd name="GluePoint317X" fmla="*/ 2574773 w 2647519"/>
                              <a:gd name="GluePoint317Y" fmla="*/ 1453515 h 2612594"/>
                              <a:gd name="GluePoint318X" fmla="*/ 2570963 w 2647519"/>
                              <a:gd name="GluePoint318Y" fmla="*/ 1467802 h 2612594"/>
                              <a:gd name="GluePoint319X" fmla="*/ 2548103 w 2647519"/>
                              <a:gd name="GluePoint319Y" fmla="*/ 1503997 h 2612594"/>
                              <a:gd name="GluePoint320X" fmla="*/ 2542388 w 2647519"/>
                              <a:gd name="GluePoint320Y" fmla="*/ 1535430 h 2612594"/>
                              <a:gd name="GluePoint321X" fmla="*/ 2536673 w 2647519"/>
                              <a:gd name="GluePoint321Y" fmla="*/ 1545907 h 2612594"/>
                              <a:gd name="GluePoint322X" fmla="*/ 2527148 w 2647519"/>
                              <a:gd name="GluePoint322Y" fmla="*/ 1591627 h 2612594"/>
                              <a:gd name="GluePoint323X" fmla="*/ 2516670 w 2647519"/>
                              <a:gd name="GluePoint323Y" fmla="*/ 1627822 h 2612594"/>
                              <a:gd name="GluePoint324X" fmla="*/ 2505240 w 2647519"/>
                              <a:gd name="GluePoint324Y" fmla="*/ 1663065 h 2612594"/>
                              <a:gd name="GluePoint325X" fmla="*/ 2498573 w 2647519"/>
                              <a:gd name="GluePoint325Y" fmla="*/ 1690687 h 2612594"/>
                              <a:gd name="GluePoint326X" fmla="*/ 2490953 w 2647519"/>
                              <a:gd name="GluePoint326Y" fmla="*/ 1719262 h 2612594"/>
                              <a:gd name="GluePoint327X" fmla="*/ 2497030 w 2647519"/>
                              <a:gd name="GluePoint327Y" fmla="*/ 1709810 h 2612594"/>
                              <a:gd name="GluePoint328X" fmla="*/ 2502383 w 2647519"/>
                              <a:gd name="GluePoint328Y" fmla="*/ 1689734 h 2612594"/>
                              <a:gd name="GluePoint329X" fmla="*/ 2507145 w 2647519"/>
                              <a:gd name="GluePoint329Y" fmla="*/ 1661159 h 2612594"/>
                              <a:gd name="GluePoint330X" fmla="*/ 2518575 w 2647519"/>
                              <a:gd name="GluePoint330Y" fmla="*/ 1625917 h 2612594"/>
                              <a:gd name="GluePoint331X" fmla="*/ 2529053 w 2647519"/>
                              <a:gd name="GluePoint331Y" fmla="*/ 1589722 h 2612594"/>
                              <a:gd name="GluePoint332X" fmla="*/ 2538578 w 2647519"/>
                              <a:gd name="GluePoint332Y" fmla="*/ 1544002 h 2612594"/>
                              <a:gd name="GluePoint333X" fmla="*/ 2544293 w 2647519"/>
                              <a:gd name="GluePoint333Y" fmla="*/ 1533524 h 2612594"/>
                              <a:gd name="GluePoint334X" fmla="*/ 2550008 w 2647519"/>
                              <a:gd name="GluePoint334Y" fmla="*/ 1502092 h 2612594"/>
                              <a:gd name="GluePoint335X" fmla="*/ 2572868 w 2647519"/>
                              <a:gd name="GluePoint335Y" fmla="*/ 1465897 h 2612594"/>
                              <a:gd name="GluePoint336X" fmla="*/ 2557628 w 2647519"/>
                              <a:gd name="GluePoint336Y" fmla="*/ 1539239 h 2612594"/>
                              <a:gd name="GluePoint337X" fmla="*/ 2546198 w 2647519"/>
                              <a:gd name="GluePoint337Y" fmla="*/ 1600199 h 2612594"/>
                              <a:gd name="GluePoint338X" fmla="*/ 2520480 w 2647519"/>
                              <a:gd name="GluePoint338Y" fmla="*/ 1678304 h 2612594"/>
                              <a:gd name="GluePoint339X" fmla="*/ 2515393 w 2647519"/>
                              <a:gd name="GluePoint339Y" fmla="*/ 1686218 h 2612594"/>
                              <a:gd name="GluePoint340X" fmla="*/ 2513218 w 2647519"/>
                              <a:gd name="GluePoint340Y" fmla="*/ 1698069 h 2612594"/>
                              <a:gd name="GluePoint341X" fmla="*/ 2506193 w 2647519"/>
                              <a:gd name="GluePoint341Y" fmla="*/ 1718310 h 2612594"/>
                              <a:gd name="GluePoint342X" fmla="*/ 2479523 w 2647519"/>
                              <a:gd name="GluePoint342Y" fmla="*/ 1776412 h 2612594"/>
                              <a:gd name="GluePoint343X" fmla="*/ 2467140 w 2647519"/>
                              <a:gd name="GluePoint343Y" fmla="*/ 1806892 h 2612594"/>
                              <a:gd name="GluePoint344X" fmla="*/ 2459520 w 2647519"/>
                              <a:gd name="GluePoint344Y" fmla="*/ 1823085 h 2612594"/>
                              <a:gd name="GluePoint345X" fmla="*/ 2449995 w 2647519"/>
                              <a:gd name="GluePoint345Y" fmla="*/ 1840230 h 2612594"/>
                              <a:gd name="GluePoint346X" fmla="*/ 2424278 w 2647519"/>
                              <a:gd name="GluePoint346Y" fmla="*/ 1885950 h 2612594"/>
                              <a:gd name="GluePoint347X" fmla="*/ 2396655 w 2647519"/>
                              <a:gd name="GluePoint347Y" fmla="*/ 1930717 h 2612594"/>
                              <a:gd name="GluePoint348X" fmla="*/ 2361413 w 2647519"/>
                              <a:gd name="GluePoint348Y" fmla="*/ 1990725 h 2612594"/>
                              <a:gd name="GluePoint349X" fmla="*/ 2322360 w 2647519"/>
                              <a:gd name="GluePoint349Y" fmla="*/ 2049780 h 2612594"/>
                              <a:gd name="GluePoint350X" fmla="*/ 2296643 w 2647519"/>
                              <a:gd name="GluePoint350Y" fmla="*/ 2083117 h 2612594"/>
                              <a:gd name="GluePoint351X" fmla="*/ 2269020 w 2647519"/>
                              <a:gd name="GluePoint351Y" fmla="*/ 2115502 h 2612594"/>
                              <a:gd name="GluePoint352X" fmla="*/ 2259495 w 2647519"/>
                              <a:gd name="GluePoint352Y" fmla="*/ 2128837 h 2612594"/>
                              <a:gd name="GluePoint353X" fmla="*/ 2249018 w 2647519"/>
                              <a:gd name="GluePoint353Y" fmla="*/ 2142172 h 2612594"/>
                              <a:gd name="GluePoint354X" fmla="*/ 2232825 w 2647519"/>
                              <a:gd name="GluePoint354Y" fmla="*/ 2155507 h 2612594"/>
                              <a:gd name="GluePoint355X" fmla="*/ 2206342 w 2647519"/>
                              <a:gd name="GluePoint355Y" fmla="*/ 2184829 h 2612594"/>
                              <a:gd name="GluePoint356X" fmla="*/ 2207107 w 2647519"/>
                              <a:gd name="GluePoint356Y" fmla="*/ 2187892 h 2612594"/>
                              <a:gd name="GluePoint357X" fmla="*/ 2179485 w 2647519"/>
                              <a:gd name="GluePoint357Y" fmla="*/ 2216467 h 2612594"/>
                              <a:gd name="GluePoint358X" fmla="*/ 2149957 w 2647519"/>
                              <a:gd name="GluePoint358Y" fmla="*/ 2237422 h 2612594"/>
                              <a:gd name="GluePoint359X" fmla="*/ 2126145 w 2647519"/>
                              <a:gd name="GluePoint359Y" fmla="*/ 2256472 h 2612594"/>
                              <a:gd name="GluePoint360X" fmla="*/ 2103587 w 2647519"/>
                              <a:gd name="GluePoint360Y" fmla="*/ 2272957 h 2612594"/>
                              <a:gd name="GluePoint361X" fmla="*/ 2107095 w 2647519"/>
                              <a:gd name="GluePoint361Y" fmla="*/ 2272665 h 2612594"/>
                              <a:gd name="GluePoint362X" fmla="*/ 2131860 w 2647519"/>
                              <a:gd name="GluePoint362Y" fmla="*/ 2254567 h 2612594"/>
                              <a:gd name="GluePoint363X" fmla="*/ 2155673 w 2647519"/>
                              <a:gd name="GluePoint363Y" fmla="*/ 2235517 h 2612594"/>
                              <a:gd name="GluePoint364X" fmla="*/ 2185200 w 2647519"/>
                              <a:gd name="GluePoint364Y" fmla="*/ 2214562 h 2612594"/>
                              <a:gd name="GluePoint365X" fmla="*/ 2212823 w 2647519"/>
                              <a:gd name="GluePoint365Y" fmla="*/ 2185987 h 2612594"/>
                              <a:gd name="GluePoint366X" fmla="*/ 2211870 w 2647519"/>
                              <a:gd name="GluePoint366Y" fmla="*/ 2182177 h 2612594"/>
                              <a:gd name="GluePoint367X" fmla="*/ 2238540 w 2647519"/>
                              <a:gd name="GluePoint367Y" fmla="*/ 2152650 h 2612594"/>
                              <a:gd name="GluePoint368X" fmla="*/ 2254733 w 2647519"/>
                              <a:gd name="GluePoint368Y" fmla="*/ 2139315 h 2612594"/>
                              <a:gd name="GluePoint369X" fmla="*/ 2265210 w 2647519"/>
                              <a:gd name="GluePoint369Y" fmla="*/ 2125980 h 2612594"/>
                              <a:gd name="GluePoint370X" fmla="*/ 2274735 w 2647519"/>
                              <a:gd name="GluePoint370Y" fmla="*/ 2112645 h 2612594"/>
                              <a:gd name="GluePoint371X" fmla="*/ 2302358 w 2647519"/>
                              <a:gd name="GluePoint371Y" fmla="*/ 2080260 h 2612594"/>
                              <a:gd name="GluePoint372X" fmla="*/ 2328075 w 2647519"/>
                              <a:gd name="GluePoint372Y" fmla="*/ 2046922 h 2612594"/>
                              <a:gd name="GluePoint373X" fmla="*/ 2367128 w 2647519"/>
                              <a:gd name="GluePoint373Y" fmla="*/ 1987867 h 2612594"/>
                              <a:gd name="GluePoint374X" fmla="*/ 2402370 w 2647519"/>
                              <a:gd name="GluePoint374Y" fmla="*/ 1927860 h 2612594"/>
                              <a:gd name="GluePoint375X" fmla="*/ 2429993 w 2647519"/>
                              <a:gd name="GluePoint375Y" fmla="*/ 1883092 h 2612594"/>
                              <a:gd name="GluePoint376X" fmla="*/ 2455710 w 2647519"/>
                              <a:gd name="GluePoint376Y" fmla="*/ 1837372 h 2612594"/>
                              <a:gd name="GluePoint377X" fmla="*/ 2465235 w 2647519"/>
                              <a:gd name="GluePoint377Y" fmla="*/ 1820227 h 2612594"/>
                              <a:gd name="GluePoint378X" fmla="*/ 2472855 w 2647519"/>
                              <a:gd name="GluePoint378Y" fmla="*/ 1804035 h 2612594"/>
                              <a:gd name="GluePoint379X" fmla="*/ 2485238 w 2647519"/>
                              <a:gd name="GluePoint379Y" fmla="*/ 1773555 h 2612594"/>
                              <a:gd name="GluePoint380X" fmla="*/ 2511908 w 2647519"/>
                              <a:gd name="GluePoint380Y" fmla="*/ 1715452 h 2612594"/>
                              <a:gd name="GluePoint381X" fmla="*/ 2522385 w 2647519"/>
                              <a:gd name="GluePoint381Y" fmla="*/ 1676400 h 2612594"/>
                              <a:gd name="GluePoint382X" fmla="*/ 2548103 w 2647519"/>
                              <a:gd name="GluePoint382Y" fmla="*/ 1598295 h 2612594"/>
                              <a:gd name="GluePoint383X" fmla="*/ 2559533 w 2647519"/>
                              <a:gd name="GluePoint383Y" fmla="*/ 1537335 h 2612594"/>
                              <a:gd name="GluePoint384X" fmla="*/ 2574773 w 2647519"/>
                              <a:gd name="GluePoint384Y" fmla="*/ 1463992 h 2612594"/>
                              <a:gd name="GluePoint385X" fmla="*/ 2578209 w 2647519"/>
                              <a:gd name="GluePoint385Y" fmla="*/ 1451109 h 2612594"/>
                              <a:gd name="GluePoint386X" fmla="*/ 2575725 w 2647519"/>
                              <a:gd name="GluePoint386Y" fmla="*/ 1450657 h 2612594"/>
                              <a:gd name="GluePoint387X" fmla="*/ 2576677 w 2647519"/>
                              <a:gd name="GluePoint387Y" fmla="*/ 1426845 h 2612594"/>
                              <a:gd name="GluePoint388X" fmla="*/ 2597632 w 2647519"/>
                              <a:gd name="GluePoint388Y" fmla="*/ 1404937 h 2612594"/>
                              <a:gd name="GluePoint389X" fmla="*/ 2586541 w 2647519"/>
                              <a:gd name="GluePoint389Y" fmla="*/ 1451152 h 2612594"/>
                              <a:gd name="GluePoint390X" fmla="*/ 2586542 w 2647519"/>
                              <a:gd name="GluePoint390Y" fmla="*/ 1451152 h 2612594"/>
                              <a:gd name="GluePoint391X" fmla="*/ 2597633 w 2647519"/>
                              <a:gd name="GluePoint391Y" fmla="*/ 1404938 h 2612594"/>
                              <a:gd name="GluePoint392X" fmla="*/ 2606205 w 2647519"/>
                              <a:gd name="GluePoint392Y" fmla="*/ 1395412 h 2612594"/>
                              <a:gd name="GluePoint393X" fmla="*/ 2600490 w 2647519"/>
                              <a:gd name="GluePoint393Y" fmla="*/ 1407795 h 2612594"/>
                              <a:gd name="GluePoint394X" fmla="*/ 2599181 w 2647519"/>
                              <a:gd name="GluePoint394Y" fmla="*/ 1433750 h 2612594"/>
                              <a:gd name="GluePoint395X" fmla="*/ 2598585 w 2647519"/>
                              <a:gd name="GluePoint395Y" fmla="*/ 1458277 h 2612594"/>
                              <a:gd name="GluePoint396X" fmla="*/ 2589060 w 2647519"/>
                              <a:gd name="GluePoint396Y" fmla="*/ 1487586 h 2612594"/>
                              <a:gd name="GluePoint397X" fmla="*/ 2589060 w 2647519"/>
                              <a:gd name="GluePoint397Y" fmla="*/ 1490934 h 2612594"/>
                              <a:gd name="GluePoint398X" fmla="*/ 2600490 w 2647519"/>
                              <a:gd name="GluePoint398Y" fmla="*/ 1458277 h 2612594"/>
                              <a:gd name="GluePoint399X" fmla="*/ 2602395 w 2647519"/>
                              <a:gd name="GluePoint399Y" fmla="*/ 1407794 h 2612594"/>
                              <a:gd name="GluePoint400X" fmla="*/ 2606836 w 2647519"/>
                              <a:gd name="GluePoint400Y" fmla="*/ 1398173 h 2612594"/>
                              <a:gd name="GluePoint401X" fmla="*/ 2565247 w 2647519"/>
                              <a:gd name="GluePoint401Y" fmla="*/ 1354454 h 2612594"/>
                              <a:gd name="GluePoint402X" fmla="*/ 2559006 w 2647519"/>
                              <a:gd name="GluePoint402Y" fmla="*/ 1369207 h 2612594"/>
                              <a:gd name="GluePoint403X" fmla="*/ 2556675 w 2647519"/>
                              <a:gd name="GluePoint403Y" fmla="*/ 1390650 h 2612594"/>
                              <a:gd name="GluePoint404X" fmla="*/ 2553670 w 2647519"/>
                              <a:gd name="GluePoint404Y" fmla="*/ 1380633 h 2612594"/>
                              <a:gd name="GluePoint405X" fmla="*/ 2552571 w 2647519"/>
                              <a:gd name="GluePoint405Y" fmla="*/ 1382047 h 2612594"/>
                              <a:gd name="GluePoint406X" fmla="*/ 2555723 w 2647519"/>
                              <a:gd name="GluePoint406Y" fmla="*/ 1392555 h 2612594"/>
                              <a:gd name="GluePoint407X" fmla="*/ 2553818 w 2647519"/>
                              <a:gd name="GluePoint407Y" fmla="*/ 1407795 h 2612594"/>
                              <a:gd name="GluePoint408X" fmla="*/ 2557628 w 2647519"/>
                              <a:gd name="GluePoint408Y" fmla="*/ 1420177 h 2612594"/>
                              <a:gd name="GluePoint409X" fmla="*/ 2560581 w 2647519"/>
                              <a:gd name="GluePoint409Y" fmla="*/ 1420013 h 2612594"/>
                              <a:gd name="GluePoint410X" fmla="*/ 2558580 w 2647519"/>
                              <a:gd name="GluePoint410Y" fmla="*/ 1413509 h 2612594"/>
                              <a:gd name="GluePoint411X" fmla="*/ 2560485 w 2647519"/>
                              <a:gd name="GluePoint411Y" fmla="*/ 1398269 h 2612594"/>
                              <a:gd name="GluePoint412X" fmla="*/ 2565247 w 2647519"/>
                              <a:gd name="GluePoint412Y" fmla="*/ 1354454 h 2612594"/>
                              <a:gd name="GluePoint413X" fmla="*/ 2645258 w 2647519"/>
                              <a:gd name="GluePoint413Y" fmla="*/ 1328737 h 2612594"/>
                              <a:gd name="GluePoint414X" fmla="*/ 2647163 w 2647519"/>
                              <a:gd name="GluePoint414Y" fmla="*/ 1329689 h 2612594"/>
                              <a:gd name="GluePoint415X" fmla="*/ 2646210 w 2647519"/>
                              <a:gd name="GluePoint415Y" fmla="*/ 1369694 h 2612594"/>
                              <a:gd name="GluePoint416X" fmla="*/ 2647163 w 2647519"/>
                              <a:gd name="GluePoint416Y" fmla="*/ 1397317 h 2612594"/>
                              <a:gd name="GluePoint417X" fmla="*/ 2644305 w 2647519"/>
                              <a:gd name="GluePoint417Y" fmla="*/ 1447799 h 2612594"/>
                              <a:gd name="GluePoint418X" fmla="*/ 2641448 w 2647519"/>
                              <a:gd name="GluePoint418Y" fmla="*/ 1476374 h 2612594"/>
                              <a:gd name="GluePoint419X" fmla="*/ 2632875 w 2647519"/>
                              <a:gd name="GluePoint419Y" fmla="*/ 1518284 h 2612594"/>
                              <a:gd name="GluePoint420X" fmla="*/ 2630018 w 2647519"/>
                              <a:gd name="GluePoint420Y" fmla="*/ 1553527 h 2612594"/>
                              <a:gd name="GluePoint421X" fmla="*/ 2615730 w 2647519"/>
                              <a:gd name="GluePoint421Y" fmla="*/ 1618297 h 2612594"/>
                              <a:gd name="GluePoint422X" fmla="*/ 2602395 w 2647519"/>
                              <a:gd name="GluePoint422Y" fmla="*/ 1674494 h 2612594"/>
                              <a:gd name="GluePoint423X" fmla="*/ 2578583 w 2647519"/>
                              <a:gd name="GluePoint423Y" fmla="*/ 1684972 h 2612594"/>
                              <a:gd name="GluePoint424X" fmla="*/ 2580488 w 2647519"/>
                              <a:gd name="GluePoint424Y" fmla="*/ 1679257 h 2612594"/>
                              <a:gd name="GluePoint425X" fmla="*/ 2584298 w 2647519"/>
                              <a:gd name="GluePoint425Y" fmla="*/ 1639252 h 2612594"/>
                              <a:gd name="GluePoint426X" fmla="*/ 2598585 w 2647519"/>
                              <a:gd name="GluePoint426Y" fmla="*/ 1597342 h 2612594"/>
                              <a:gd name="GluePoint427X" fmla="*/ 2610015 w 2647519"/>
                              <a:gd name="GluePoint427Y" fmla="*/ 1590675 h 2612594"/>
                              <a:gd name="GluePoint428X" fmla="*/ 2610015 w 2647519"/>
                              <a:gd name="GluePoint428Y" fmla="*/ 1590674 h 2612594"/>
                              <a:gd name="GluePoint429X" fmla="*/ 2622398 w 2647519"/>
                              <a:gd name="GluePoint429Y" fmla="*/ 1518284 h 2612594"/>
                              <a:gd name="GluePoint430X" fmla="*/ 2629065 w 2647519"/>
                              <a:gd name="GluePoint430Y" fmla="*/ 1483994 h 2612594"/>
                              <a:gd name="GluePoint431X" fmla="*/ 2634780 w 2647519"/>
                              <a:gd name="GluePoint431Y" fmla="*/ 1448752 h 2612594"/>
                              <a:gd name="GluePoint432X" fmla="*/ 2639543 w 2647519"/>
                              <a:gd name="GluePoint432Y" fmla="*/ 1415414 h 2612594"/>
                              <a:gd name="GluePoint433X" fmla="*/ 2641448 w 2647519"/>
                              <a:gd name="GluePoint433Y" fmla="*/ 1383982 h 2612594"/>
                              <a:gd name="GluePoint434X" fmla="*/ 2642400 w 2647519"/>
                              <a:gd name="GluePoint434Y" fmla="*/ 1357312 h 2612594"/>
                              <a:gd name="GluePoint435X" fmla="*/ 2644305 w 2647519"/>
                              <a:gd name="GluePoint435Y" fmla="*/ 1343024 h 2612594"/>
                              <a:gd name="GluePoint436X" fmla="*/ 2645258 w 2647519"/>
                              <a:gd name="GluePoint436Y" fmla="*/ 1328737 h 2612594"/>
                              <a:gd name="GluePoint437X" fmla="*/ 134151 w 2647519"/>
                              <a:gd name="GluePoint437Y" fmla="*/ 887095 h 2612594"/>
                              <a:gd name="GluePoint438X" fmla="*/ 134625 w 2647519"/>
                              <a:gd name="GluePoint438Y" fmla="*/ 887332 h 2612594"/>
                              <a:gd name="GluePoint439X" fmla="*/ 134670 w 2647519"/>
                              <a:gd name="GluePoint439Y" fmla="*/ 887199 h 2612594"/>
                              <a:gd name="GluePoint440X" fmla="*/ 191618 w 2647519"/>
                              <a:gd name="GluePoint440Y" fmla="*/ 750570 h 2612594"/>
                              <a:gd name="GluePoint441X" fmla="*/ 170663 w 2647519"/>
                              <a:gd name="GluePoint441Y" fmla="*/ 789622 h 2612594"/>
                              <a:gd name="GluePoint442X" fmla="*/ 153518 w 2647519"/>
                              <a:gd name="GluePoint442Y" fmla="*/ 803910 h 2612594"/>
                              <a:gd name="GluePoint443X" fmla="*/ 153477 w 2647519"/>
                              <a:gd name="GluePoint443Y" fmla="*/ 804822 h 2612594"/>
                              <a:gd name="GluePoint444X" fmla="*/ 151819 w 2647519"/>
                              <a:gd name="GluePoint444Y" fmla="*/ 841286 h 2612594"/>
                              <a:gd name="GluePoint445X" fmla="*/ 151867 w 2647519"/>
                              <a:gd name="GluePoint445Y" fmla="*/ 841199 h 2612594"/>
                              <a:gd name="GluePoint446X" fmla="*/ 153518 w 2647519"/>
                              <a:gd name="GluePoint446Y" fmla="*/ 804862 h 2612594"/>
                              <a:gd name="GluePoint447X" fmla="*/ 170663 w 2647519"/>
                              <a:gd name="GluePoint447Y" fmla="*/ 790574 h 2612594"/>
                              <a:gd name="GluePoint448X" fmla="*/ 191618 w 2647519"/>
                              <a:gd name="GluePoint448Y" fmla="*/ 751522 h 2612594"/>
                              <a:gd name="GluePoint449X" fmla="*/ 192332 w 2647519"/>
                              <a:gd name="GluePoint449Y" fmla="*/ 751998 h 2612594"/>
                              <a:gd name="GluePoint450X" fmla="*/ 192689 w 2647519"/>
                              <a:gd name="GluePoint450Y" fmla="*/ 751284 h 2612594"/>
                              <a:gd name="GluePoint451X" fmla="*/ 203047 w 2647519"/>
                              <a:gd name="GluePoint451Y" fmla="*/ 667702 h 2612594"/>
                              <a:gd name="GluePoint452X" fmla="*/ 189712 w 2647519"/>
                              <a:gd name="GluePoint452Y" fmla="*/ 677227 h 2612594"/>
                              <a:gd name="GluePoint453X" fmla="*/ 169710 w 2647519"/>
                              <a:gd name="GluePoint453Y" fmla="*/ 719137 h 2612594"/>
                              <a:gd name="GluePoint454X" fmla="*/ 174286 w 2647519"/>
                              <a:gd name="GluePoint454Y" fmla="*/ 722798 h 2612594"/>
                              <a:gd name="GluePoint455X" fmla="*/ 174435 w 2647519"/>
                              <a:gd name="GluePoint455Y" fmla="*/ 722155 h 2612594"/>
                              <a:gd name="GluePoint456X" fmla="*/ 170663 w 2647519"/>
                              <a:gd name="GluePoint456Y" fmla="*/ 719137 h 2612594"/>
                              <a:gd name="GluePoint457X" fmla="*/ 190665 w 2647519"/>
                              <a:gd name="GluePoint457Y" fmla="*/ 677227 h 2612594"/>
                              <a:gd name="GluePoint458X" fmla="*/ 202473 w 2647519"/>
                              <a:gd name="GluePoint458Y" fmla="*/ 668793 h 2612594"/>
                              <a:gd name="GluePoint459X" fmla="*/ 276390 w 2647519"/>
                              <a:gd name="GluePoint459Y" fmla="*/ 613410 h 2612594"/>
                              <a:gd name="GluePoint460X" fmla="*/ 275187 w 2647519"/>
                              <a:gd name="GluePoint460Y" fmla="*/ 614373 h 2612594"/>
                              <a:gd name="GluePoint461X" fmla="*/ 270080 w 2647519"/>
                              <a:gd name="GluePoint461Y" fmla="*/ 634008 h 2612594"/>
                              <a:gd name="GluePoint462X" fmla="*/ 266865 w 2647519"/>
                              <a:gd name="GluePoint462Y" fmla="*/ 643890 h 2612594"/>
                              <a:gd name="GluePoint463X" fmla="*/ 179235 w 2647519"/>
                              <a:gd name="GluePoint463Y" fmla="*/ 803910 h 2612594"/>
                              <a:gd name="GluePoint464X" fmla="*/ 166852 w 2647519"/>
                              <a:gd name="GluePoint464Y" fmla="*/ 842962 h 2612594"/>
                              <a:gd name="GluePoint465X" fmla="*/ 155422 w 2647519"/>
                              <a:gd name="GluePoint465Y" fmla="*/ 882967 h 2612594"/>
                              <a:gd name="GluePoint466X" fmla="*/ 130657 w 2647519"/>
                              <a:gd name="GluePoint466Y" fmla="*/ 966787 h 2612594"/>
                              <a:gd name="GluePoint467X" fmla="*/ 114465 w 2647519"/>
                              <a:gd name="GluePoint467Y" fmla="*/ 1023937 h 2612594"/>
                              <a:gd name="GluePoint468X" fmla="*/ 106845 w 2647519"/>
                              <a:gd name="GluePoint468Y" fmla="*/ 1066800 h 2612594"/>
                              <a:gd name="GluePoint469X" fmla="*/ 103035 w 2647519"/>
                              <a:gd name="GluePoint469Y" fmla="*/ 1088707 h 2612594"/>
                              <a:gd name="GluePoint470X" fmla="*/ 100177 w 2647519"/>
                              <a:gd name="GluePoint470Y" fmla="*/ 1110615 h 2612594"/>
                              <a:gd name="GluePoint471X" fmla="*/ 91605 w 2647519"/>
                              <a:gd name="GluePoint471Y" fmla="*/ 1169670 h 2612594"/>
                              <a:gd name="GluePoint472X" fmla="*/ 88747 w 2647519"/>
                              <a:gd name="GluePoint472Y" fmla="*/ 1205865 h 2612594"/>
                              <a:gd name="GluePoint473X" fmla="*/ 93510 w 2647519"/>
                              <a:gd name="GluePoint473Y" fmla="*/ 1243965 h 2612594"/>
                              <a:gd name="GluePoint474X" fmla="*/ 95742 w 2647519"/>
                              <a:gd name="GluePoint474Y" fmla="*/ 1223205 h 2612594"/>
                              <a:gd name="GluePoint475X" fmla="*/ 95415 w 2647519"/>
                              <a:gd name="GluePoint475Y" fmla="*/ 1216342 h 2612594"/>
                              <a:gd name="GluePoint476X" fmla="*/ 99225 w 2647519"/>
                              <a:gd name="GluePoint476Y" fmla="*/ 1176337 h 2612594"/>
                              <a:gd name="GluePoint477X" fmla="*/ 107797 w 2647519"/>
                              <a:gd name="GluePoint477Y" fmla="*/ 1117282 h 2612594"/>
                              <a:gd name="GluePoint478X" fmla="*/ 114596 w 2647519"/>
                              <a:gd name="GluePoint478Y" fmla="*/ 1109123 h 2612594"/>
                              <a:gd name="GluePoint479X" fmla="*/ 124469 w 2647519"/>
                              <a:gd name="GluePoint479Y" fmla="*/ 1043051 h 2612594"/>
                              <a:gd name="GluePoint480X" fmla="*/ 123990 w 2647519"/>
                              <a:gd name="GluePoint480Y" fmla="*/ 1031557 h 2612594"/>
                              <a:gd name="GluePoint481X" fmla="*/ 133400 w 2647519"/>
                              <a:gd name="GluePoint481Y" fmla="*/ 1004580 h 2612594"/>
                              <a:gd name="GluePoint482X" fmla="*/ 138999 w 2647519"/>
                              <a:gd name="GluePoint482Y" fmla="*/ 981931 h 2612594"/>
                              <a:gd name="GluePoint483X" fmla="*/ 137325 w 2647519"/>
                              <a:gd name="GluePoint483Y" fmla="*/ 985837 h 2612594"/>
                              <a:gd name="GluePoint484X" fmla="*/ 131610 w 2647519"/>
                              <a:gd name="GluePoint484Y" fmla="*/ 983932 h 2612594"/>
                              <a:gd name="GluePoint485X" fmla="*/ 117322 w 2647519"/>
                              <a:gd name="GluePoint485Y" fmla="*/ 1024890 h 2612594"/>
                              <a:gd name="GluePoint486X" fmla="*/ 118275 w 2647519"/>
                              <a:gd name="GluePoint486Y" fmla="*/ 1047750 h 2612594"/>
                              <a:gd name="GluePoint487X" fmla="*/ 111607 w 2647519"/>
                              <a:gd name="GluePoint487Y" fmla="*/ 1091565 h 2612594"/>
                              <a:gd name="GluePoint488X" fmla="*/ 110655 w 2647519"/>
                              <a:gd name="GluePoint488Y" fmla="*/ 1099185 h 2612594"/>
                              <a:gd name="GluePoint489X" fmla="*/ 101130 w 2647519"/>
                              <a:gd name="GluePoint489Y" fmla="*/ 1110615 h 2612594"/>
                              <a:gd name="GluePoint490X" fmla="*/ 103987 w 2647519"/>
                              <a:gd name="GluePoint490Y" fmla="*/ 1088707 h 2612594"/>
                              <a:gd name="GluePoint491X" fmla="*/ 107797 w 2647519"/>
                              <a:gd name="GluePoint491Y" fmla="*/ 1066800 h 2612594"/>
                              <a:gd name="GluePoint492X" fmla="*/ 115417 w 2647519"/>
                              <a:gd name="GluePoint492Y" fmla="*/ 1023937 h 2612594"/>
                              <a:gd name="GluePoint493X" fmla="*/ 131610 w 2647519"/>
                              <a:gd name="GluePoint493Y" fmla="*/ 966787 h 2612594"/>
                              <a:gd name="GluePoint494X" fmla="*/ 156375 w 2647519"/>
                              <a:gd name="GluePoint494Y" fmla="*/ 882967 h 2612594"/>
                              <a:gd name="GluePoint495X" fmla="*/ 167805 w 2647519"/>
                              <a:gd name="GluePoint495Y" fmla="*/ 842962 h 2612594"/>
                              <a:gd name="GluePoint496X" fmla="*/ 180187 w 2647519"/>
                              <a:gd name="GluePoint496Y" fmla="*/ 803910 h 2612594"/>
                              <a:gd name="GluePoint497X" fmla="*/ 267817 w 2647519"/>
                              <a:gd name="GluePoint497Y" fmla="*/ 643890 h 2612594"/>
                              <a:gd name="GluePoint498X" fmla="*/ 276390 w 2647519"/>
                              <a:gd name="GluePoint498Y" fmla="*/ 613410 h 2612594"/>
                              <a:gd name="GluePoint499X" fmla="*/ 293536 w 2647519"/>
                              <a:gd name="GluePoint499Y" fmla="*/ 518160 h 2612594"/>
                              <a:gd name="GluePoint500X" fmla="*/ 293535 w 2647519"/>
                              <a:gd name="GluePoint500Y" fmla="*/ 518160 h 2612594"/>
                              <a:gd name="GluePoint501X" fmla="*/ 298297 w 2647519"/>
                              <a:gd name="GluePoint501Y" fmla="*/ 521970 h 2612594"/>
                              <a:gd name="GluePoint502X" fmla="*/ 298297 w 2647519"/>
                              <a:gd name="GluePoint502Y" fmla="*/ 521969 h 2612594"/>
                              <a:gd name="GluePoint503X" fmla="*/ 465169 w 2647519"/>
                              <a:gd name="GluePoint503Y" fmla="*/ 382550 h 2612594"/>
                              <a:gd name="GluePoint504X" fmla="*/ 464986 w 2647519"/>
                              <a:gd name="GluePoint504Y" fmla="*/ 382696 h 2612594"/>
                              <a:gd name="GluePoint505X" fmla="*/ 464430 w 2647519"/>
                              <a:gd name="GluePoint505Y" fmla="*/ 383325 h 2612594"/>
                              <a:gd name="GluePoint506X" fmla="*/ 456651 w 2647519"/>
                              <a:gd name="GluePoint506Y" fmla="*/ 391477 h 2612594"/>
                              <a:gd name="GluePoint507X" fmla="*/ 454684 w 2647519"/>
                              <a:gd name="GluePoint507Y" fmla="*/ 394338 h 2612594"/>
                              <a:gd name="GluePoint508X" fmla="*/ 453399 w 2647519"/>
                              <a:gd name="GluePoint508Y" fmla="*/ 395790 h 2612594"/>
                              <a:gd name="GluePoint509X" fmla="*/ 447840 w 2647519"/>
                              <a:gd name="GluePoint509Y" fmla="*/ 403860 h 2612594"/>
                              <a:gd name="GluePoint510X" fmla="*/ 389738 w 2647519"/>
                              <a:gd name="GluePoint510Y" fmla="*/ 472440 h 2612594"/>
                              <a:gd name="GluePoint511X" fmla="*/ 373545 w 2647519"/>
                              <a:gd name="GluePoint511Y" fmla="*/ 491490 h 2612594"/>
                              <a:gd name="GluePoint512X" fmla="*/ 357353 w 2647519"/>
                              <a:gd name="GluePoint512Y" fmla="*/ 511492 h 2612594"/>
                              <a:gd name="GluePoint513X" fmla="*/ 285752 w 2647519"/>
                              <a:gd name="GluePoint513Y" fmla="*/ 590631 h 2612594"/>
                              <a:gd name="GluePoint514X" fmla="*/ 358305 w 2647519"/>
                              <a:gd name="GluePoint514Y" fmla="*/ 510540 h 2612594"/>
                              <a:gd name="GluePoint515X" fmla="*/ 374497 w 2647519"/>
                              <a:gd name="GluePoint515Y" fmla="*/ 490537 h 2612594"/>
                              <a:gd name="GluePoint516X" fmla="*/ 390690 w 2647519"/>
                              <a:gd name="GluePoint516Y" fmla="*/ 471487 h 2612594"/>
                              <a:gd name="GluePoint517X" fmla="*/ 448792 w 2647519"/>
                              <a:gd name="GluePoint517Y" fmla="*/ 402907 h 2612594"/>
                              <a:gd name="GluePoint518X" fmla="*/ 454684 w 2647519"/>
                              <a:gd name="GluePoint518Y" fmla="*/ 394338 h 2612594"/>
                              <a:gd name="GluePoint519X" fmla="*/ 464430 w 2647519"/>
                              <a:gd name="GluePoint519Y" fmla="*/ 383325 h 2612594"/>
                              <a:gd name="GluePoint520X" fmla="*/ 489348 w 2647519"/>
                              <a:gd name="GluePoint520Y" fmla="*/ 316869 h 2612594"/>
                              <a:gd name="GluePoint521X" fmla="*/ 481127 w 2647519"/>
                              <a:gd name="GluePoint521Y" fmla="*/ 319733 h 2612594"/>
                              <a:gd name="GluePoint522X" fmla="*/ 475013 w 2647519"/>
                              <a:gd name="GluePoint522Y" fmla="*/ 322003 h 2612594"/>
                              <a:gd name="GluePoint523X" fmla="*/ 473558 w 2647519"/>
                              <a:gd name="GluePoint523Y" fmla="*/ 323849 h 2612594"/>
                              <a:gd name="GluePoint524X" fmla="*/ 463080 w 2647519"/>
                              <a:gd name="GluePoint524Y" fmla="*/ 333374 h 2612594"/>
                              <a:gd name="GluePoint525X" fmla="*/ 436410 w 2647519"/>
                              <a:gd name="GluePoint525Y" fmla="*/ 350519 h 2612594"/>
                              <a:gd name="GluePoint526X" fmla="*/ 418313 w 2647519"/>
                              <a:gd name="GluePoint526Y" fmla="*/ 370522 h 2612594"/>
                              <a:gd name="GluePoint527X" fmla="*/ 401168 w 2647519"/>
                              <a:gd name="GluePoint527Y" fmla="*/ 390524 h 2612594"/>
                              <a:gd name="GluePoint528X" fmla="*/ 389738 w 2647519"/>
                              <a:gd name="GluePoint528Y" fmla="*/ 401002 h 2612594"/>
                              <a:gd name="GluePoint529X" fmla="*/ 389350 w 2647519"/>
                              <a:gd name="GluePoint529Y" fmla="*/ 400516 h 2612594"/>
                              <a:gd name="GluePoint530X" fmla="*/ 378546 w 2647519"/>
                              <a:gd name="GluePoint530Y" fmla="*/ 413504 h 2612594"/>
                              <a:gd name="GluePoint531X" fmla="*/ 360210 w 2647519"/>
                              <a:gd name="GluePoint531Y" fmla="*/ 436245 h 2612594"/>
                              <a:gd name="GluePoint532X" fmla="*/ 330683 w 2647519"/>
                              <a:gd name="GluePoint532Y" fmla="*/ 468630 h 2612594"/>
                              <a:gd name="GluePoint533X" fmla="*/ 335445 w 2647519"/>
                              <a:gd name="GluePoint533Y" fmla="*/ 474344 h 2612594"/>
                              <a:gd name="GluePoint534X" fmla="*/ 335536 w 2647519"/>
                              <a:gd name="GluePoint534Y" fmla="*/ 474264 h 2612594"/>
                              <a:gd name="GluePoint535X" fmla="*/ 331635 w 2647519"/>
                              <a:gd name="GluePoint535Y" fmla="*/ 469582 h 2612594"/>
                              <a:gd name="GluePoint536X" fmla="*/ 361162 w 2647519"/>
                              <a:gd name="GluePoint536Y" fmla="*/ 437197 h 2612594"/>
                              <a:gd name="GluePoint537X" fmla="*/ 390690 w 2647519"/>
                              <a:gd name="GluePoint537Y" fmla="*/ 401002 h 2612594"/>
                              <a:gd name="GluePoint538X" fmla="*/ 402120 w 2647519"/>
                              <a:gd name="GluePoint538Y" fmla="*/ 390525 h 2612594"/>
                              <a:gd name="GluePoint539X" fmla="*/ 419265 w 2647519"/>
                              <a:gd name="GluePoint539Y" fmla="*/ 370522 h 2612594"/>
                              <a:gd name="GluePoint540X" fmla="*/ 437362 w 2647519"/>
                              <a:gd name="GluePoint540Y" fmla="*/ 350520 h 2612594"/>
                              <a:gd name="GluePoint541X" fmla="*/ 464032 w 2647519"/>
                              <a:gd name="GluePoint541Y" fmla="*/ 333375 h 2612594"/>
                              <a:gd name="GluePoint542X" fmla="*/ 474510 w 2647519"/>
                              <a:gd name="GluePoint542Y" fmla="*/ 323850 h 2612594"/>
                              <a:gd name="GluePoint543X" fmla="*/ 485940 w 2647519"/>
                              <a:gd name="GluePoint543Y" fmla="*/ 319564 h 2612594"/>
                              <a:gd name="GluePoint544X" fmla="*/ 489548 w 2647519"/>
                              <a:gd name="GluePoint544Y" fmla="*/ 318444 h 2612594"/>
                              <a:gd name="GluePoint545X" fmla="*/ 1868970 w 2647519"/>
                              <a:gd name="GluePoint545Y" fmla="*/ 144780 h 2612594"/>
                              <a:gd name="GluePoint546X" fmla="*/ 1917547 w 2647519"/>
                              <a:gd name="GluePoint546Y" fmla="*/ 166687 h 2612594"/>
                              <a:gd name="GluePoint547X" fmla="*/ 1938502 w 2647519"/>
                              <a:gd name="GluePoint547Y" fmla="*/ 183832 h 2612594"/>
                              <a:gd name="GluePoint548X" fmla="*/ 1891830 w 2647519"/>
                              <a:gd name="GluePoint548Y" fmla="*/ 160972 h 2612594"/>
                              <a:gd name="GluePoint549X" fmla="*/ 1868970 w 2647519"/>
                              <a:gd name="GluePoint549Y" fmla="*/ 144780 h 2612594"/>
                              <a:gd name="GluePoint550X" fmla="*/ 1710855 w 2647519"/>
                              <a:gd name="GluePoint550Y" fmla="*/ 75247 h 2612594"/>
                              <a:gd name="GluePoint551X" fmla="*/ 1748955 w 2647519"/>
                              <a:gd name="GluePoint551Y" fmla="*/ 83819 h 2612594"/>
                              <a:gd name="GluePoint552X" fmla="*/ 1802295 w 2647519"/>
                              <a:gd name="GluePoint552Y" fmla="*/ 110489 h 2612594"/>
                              <a:gd name="GluePoint553X" fmla="*/ 1710855 w 2647519"/>
                              <a:gd name="GluePoint553Y" fmla="*/ 75247 h 2612594"/>
                              <a:gd name="GluePoint554X" fmla="*/ 1137451 w 2647519"/>
                              <a:gd name="GluePoint554Y" fmla="*/ 68937 h 2612594"/>
                              <a:gd name="GluePoint555X" fmla="*/ 1117448 w 2647519"/>
                              <a:gd name="GluePoint555Y" fmla="*/ 71437 h 2612594"/>
                              <a:gd name="GluePoint556X" fmla="*/ 1074585 w 2647519"/>
                              <a:gd name="GluePoint556Y" fmla="*/ 77152 h 2612594"/>
                              <a:gd name="GluePoint557X" fmla="*/ 1032675 w 2647519"/>
                              <a:gd name="GluePoint557Y" fmla="*/ 86677 h 2612594"/>
                              <a:gd name="GluePoint558X" fmla="*/ 1014578 w 2647519"/>
                              <a:gd name="GluePoint558Y" fmla="*/ 92392 h 2612594"/>
                              <a:gd name="GluePoint559X" fmla="*/ 993623 w 2647519"/>
                              <a:gd name="GluePoint559Y" fmla="*/ 98107 h 2612594"/>
                              <a:gd name="GluePoint560X" fmla="*/ 947769 w 2647519"/>
                              <a:gd name="GluePoint560Y" fmla="*/ 107115 h 2612594"/>
                              <a:gd name="GluePoint561X" fmla="*/ 939330 w 2647519"/>
                              <a:gd name="GluePoint561Y" fmla="*/ 110490 h 2612594"/>
                              <a:gd name="GluePoint562X" fmla="*/ 881228 w 2647519"/>
                              <a:gd name="GluePoint562Y" fmla="*/ 130492 h 2612594"/>
                              <a:gd name="GluePoint563X" fmla="*/ 824078 w 2647519"/>
                              <a:gd name="GluePoint563Y" fmla="*/ 153352 h 2612594"/>
                              <a:gd name="GluePoint564X" fmla="*/ 784073 w 2647519"/>
                              <a:gd name="GluePoint564Y" fmla="*/ 171450 h 2612594"/>
                              <a:gd name="GluePoint565X" fmla="*/ 757403 w 2647519"/>
                              <a:gd name="GluePoint565Y" fmla="*/ 181927 h 2612594"/>
                              <a:gd name="GluePoint566X" fmla="*/ 691680 w 2647519"/>
                              <a:gd name="GluePoint566Y" fmla="*/ 212407 h 2612594"/>
                              <a:gd name="GluePoint567X" fmla="*/ 660248 w 2647519"/>
                              <a:gd name="GluePoint567Y" fmla="*/ 232410 h 2612594"/>
                              <a:gd name="GluePoint568X" fmla="*/ 629768 w 2647519"/>
                              <a:gd name="GluePoint568Y" fmla="*/ 252412 h 2612594"/>
                              <a:gd name="GluePoint569X" fmla="*/ 581190 w 2647519"/>
                              <a:gd name="GluePoint569Y" fmla="*/ 288607 h 2612594"/>
                              <a:gd name="GluePoint570X" fmla="*/ 535470 w 2647519"/>
                              <a:gd name="GluePoint570Y" fmla="*/ 324802 h 2612594"/>
                              <a:gd name="GluePoint571X" fmla="*/ 491713 w 2647519"/>
                              <a:gd name="GluePoint571Y" fmla="*/ 362974 h 2612594"/>
                              <a:gd name="GluePoint572X" fmla="*/ 495465 w 2647519"/>
                              <a:gd name="GluePoint572Y" fmla="*/ 367665 h 2612594"/>
                              <a:gd name="GluePoint573X" fmla="*/ 504752 w 2647519"/>
                              <a:gd name="GluePoint573Y" fmla="*/ 361295 h 2612594"/>
                              <a:gd name="GluePoint574X" fmla="*/ 512657 w 2647519"/>
                              <a:gd name="GluePoint574Y" fmla="*/ 355403 h 2612594"/>
                              <a:gd name="GluePoint575X" fmla="*/ 541185 w 2647519"/>
                              <a:gd name="GluePoint575Y" fmla="*/ 330517 h 2612594"/>
                              <a:gd name="GluePoint576X" fmla="*/ 586905 w 2647519"/>
                              <a:gd name="GluePoint576Y" fmla="*/ 294322 h 2612594"/>
                              <a:gd name="GluePoint577X" fmla="*/ 635482 w 2647519"/>
                              <a:gd name="GluePoint577Y" fmla="*/ 258127 h 2612594"/>
                              <a:gd name="GluePoint578X" fmla="*/ 665962 w 2647519"/>
                              <a:gd name="GluePoint578Y" fmla="*/ 238124 h 2612594"/>
                              <a:gd name="GluePoint579X" fmla="*/ 697395 w 2647519"/>
                              <a:gd name="GluePoint579Y" fmla="*/ 218122 h 2612594"/>
                              <a:gd name="GluePoint580X" fmla="*/ 763117 w 2647519"/>
                              <a:gd name="GluePoint580Y" fmla="*/ 187642 h 2612594"/>
                              <a:gd name="GluePoint581X" fmla="*/ 788835 w 2647519"/>
                              <a:gd name="GluePoint581Y" fmla="*/ 174307 h 2612594"/>
                              <a:gd name="GluePoint582X" fmla="*/ 828840 w 2647519"/>
                              <a:gd name="GluePoint582Y" fmla="*/ 156209 h 2612594"/>
                              <a:gd name="GluePoint583X" fmla="*/ 885990 w 2647519"/>
                              <a:gd name="GluePoint583Y" fmla="*/ 133349 h 2612594"/>
                              <a:gd name="GluePoint584X" fmla="*/ 944092 w 2647519"/>
                              <a:gd name="GluePoint584Y" fmla="*/ 113347 h 2612594"/>
                              <a:gd name="GluePoint585X" fmla="*/ 968499 w 2647519"/>
                              <a:gd name="GluePoint585Y" fmla="*/ 108553 h 2612594"/>
                              <a:gd name="GluePoint586X" fmla="*/ 980289 w 2647519"/>
                              <a:gd name="GluePoint586Y" fmla="*/ 104524 h 2612594"/>
                              <a:gd name="GluePoint587X" fmla="*/ 1140765 w 2647519"/>
                              <a:gd name="GluePoint587Y" fmla="*/ 69904 h 2612594"/>
                              <a:gd name="GluePoint588X" fmla="*/ 1478088 w 2647519"/>
                              <a:gd name="GluePoint588Y" fmla="*/ 48458 h 2612594"/>
                              <a:gd name="GluePoint589X" fmla="*/ 1498447 w 2647519"/>
                              <a:gd name="GluePoint589Y" fmla="*/ 50482 h 2612594"/>
                              <a:gd name="GluePoint590X" fmla="*/ 1526070 w 2647519"/>
                              <a:gd name="GluePoint590Y" fmla="*/ 60007 h 2612594"/>
                              <a:gd name="GluePoint591X" fmla="*/ 1505115 w 2647519"/>
                              <a:gd name="GluePoint591Y" fmla="*/ 57150 h 2612594"/>
                              <a:gd name="GluePoint592X" fmla="*/ 1461300 w 2647519"/>
                              <a:gd name="GluePoint592Y" fmla="*/ 48577 h 2612594"/>
                              <a:gd name="GluePoint593X" fmla="*/ 1478088 w 2647519"/>
                              <a:gd name="GluePoint593Y" fmla="*/ 48458 h 2612594"/>
                              <a:gd name="GluePoint594X" fmla="*/ 1588935 w 2647519"/>
                              <a:gd name="GluePoint594Y" fmla="*/ 40957 h 2612594"/>
                              <a:gd name="GluePoint595X" fmla="*/ 1627987 w 2647519"/>
                              <a:gd name="GluePoint595Y" fmla="*/ 43814 h 2612594"/>
                              <a:gd name="GluePoint596X" fmla="*/ 1675612 w 2647519"/>
                              <a:gd name="GluePoint596Y" fmla="*/ 62864 h 2612594"/>
                              <a:gd name="GluePoint597X" fmla="*/ 1616557 w 2647519"/>
                              <a:gd name="GluePoint597Y" fmla="*/ 52387 h 2612594"/>
                              <a:gd name="GluePoint598X" fmla="*/ 1588935 w 2647519"/>
                              <a:gd name="GluePoint598Y" fmla="*/ 40957 h 2612594"/>
                              <a:gd name="GluePoint599X" fmla="*/ 1270324 w 2647519"/>
                              <a:gd name="GluePoint599Y" fmla="*/ 40719 h 2612594"/>
                              <a:gd name="GluePoint600X" fmla="*/ 1160310 w 2647519"/>
                              <a:gd name="GluePoint600Y" fmla="*/ 46672 h 2612594"/>
                              <a:gd name="GluePoint601X" fmla="*/ 1084110 w 2647519"/>
                              <a:gd name="GluePoint601Y" fmla="*/ 57149 h 2612594"/>
                              <a:gd name="GluePoint602X" fmla="*/ 1047915 w 2647519"/>
                              <a:gd name="GluePoint602Y" fmla="*/ 66674 h 2612594"/>
                              <a:gd name="GluePoint603X" fmla="*/ 1016482 w 2647519"/>
                              <a:gd name="GluePoint603Y" fmla="*/ 78104 h 2612594"/>
                              <a:gd name="GluePoint604X" fmla="*/ 972667 w 2647519"/>
                              <a:gd name="GluePoint604Y" fmla="*/ 83819 h 2612594"/>
                              <a:gd name="GluePoint605X" fmla="*/ 806932 w 2647519"/>
                              <a:gd name="GluePoint605Y" fmla="*/ 147637 h 2612594"/>
                              <a:gd name="GluePoint606X" fmla="*/ 746925 w 2647519"/>
                              <a:gd name="GluePoint606Y" fmla="*/ 174307 h 2612594"/>
                              <a:gd name="GluePoint607X" fmla="*/ 728827 w 2647519"/>
                              <a:gd name="GluePoint607Y" fmla="*/ 180974 h 2612594"/>
                              <a:gd name="GluePoint608X" fmla="*/ 712635 w 2647519"/>
                              <a:gd name="GluePoint608Y" fmla="*/ 189547 h 2612594"/>
                              <a:gd name="GluePoint609X" fmla="*/ 682155 w 2647519"/>
                              <a:gd name="GluePoint609Y" fmla="*/ 205739 h 2612594"/>
                              <a:gd name="GluePoint610X" fmla="*/ 634530 w 2647519"/>
                              <a:gd name="GluePoint610Y" fmla="*/ 230504 h 2612594"/>
                              <a:gd name="GluePoint611X" fmla="*/ 598335 w 2647519"/>
                              <a:gd name="GluePoint611Y" fmla="*/ 259079 h 2612594"/>
                              <a:gd name="GluePoint612X" fmla="*/ 493560 w 2647519"/>
                              <a:gd name="GluePoint612Y" fmla="*/ 340994 h 2612594"/>
                              <a:gd name="GluePoint613X" fmla="*/ 471664 w 2647519"/>
                              <a:gd name="GluePoint613Y" fmla="*/ 360034 h 2612594"/>
                              <a:gd name="GluePoint614X" fmla="*/ 450243 w 2647519"/>
                              <a:gd name="GluePoint614Y" fmla="*/ 379593 h 2612594"/>
                              <a:gd name="GluePoint615X" fmla="*/ 450697 w 2647519"/>
                              <a:gd name="GluePoint615Y" fmla="*/ 380047 h 2612594"/>
                              <a:gd name="GluePoint616X" fmla="*/ 285915 w 2647519"/>
                              <a:gd name="GluePoint616Y" fmla="*/ 573404 h 2612594"/>
                              <a:gd name="GluePoint617X" fmla="*/ 252577 w 2647519"/>
                              <a:gd name="GluePoint617Y" fmla="*/ 619124 h 2612594"/>
                              <a:gd name="GluePoint618X" fmla="*/ 237337 w 2647519"/>
                              <a:gd name="GluePoint618Y" fmla="*/ 646747 h 2612594"/>
                              <a:gd name="GluePoint619X" fmla="*/ 222097 w 2647519"/>
                              <a:gd name="GluePoint619Y" fmla="*/ 672464 h 2612594"/>
                              <a:gd name="GluePoint620X" fmla="*/ 193522 w 2647519"/>
                              <a:gd name="GluePoint620Y" fmla="*/ 725804 h 2612594"/>
                              <a:gd name="GluePoint621X" fmla="*/ 162439 w 2647519"/>
                              <a:gd name="GluePoint621Y" fmla="*/ 774785 h 2612594"/>
                              <a:gd name="GluePoint622X" fmla="*/ 162090 w 2647519"/>
                              <a:gd name="GluePoint622Y" fmla="*/ 776287 h 2612594"/>
                              <a:gd name="GluePoint623X" fmla="*/ 151612 w 2647519"/>
                              <a:gd name="GluePoint623Y" fmla="*/ 804862 h 2612594"/>
                              <a:gd name="GluePoint624X" fmla="*/ 143992 w 2647519"/>
                              <a:gd name="GluePoint624Y" fmla="*/ 818197 h 2612594"/>
                              <a:gd name="GluePoint625X" fmla="*/ 142087 w 2647519"/>
                              <a:gd name="GluePoint625Y" fmla="*/ 820102 h 2612594"/>
                              <a:gd name="GluePoint626X" fmla="*/ 133634 w 2647519"/>
                              <a:gd name="GluePoint626Y" fmla="*/ 848201 h 2612594"/>
                              <a:gd name="GluePoint627X" fmla="*/ 131610 w 2647519"/>
                              <a:gd name="GluePoint627Y" fmla="*/ 864870 h 2612594"/>
                              <a:gd name="GluePoint628X" fmla="*/ 129705 w 2647519"/>
                              <a:gd name="GluePoint628Y" fmla="*/ 888682 h 2612594"/>
                              <a:gd name="GluePoint629X" fmla="*/ 116370 w 2647519"/>
                              <a:gd name="GluePoint629Y" fmla="*/ 927735 h 2612594"/>
                              <a:gd name="GluePoint630X" fmla="*/ 103987 w 2647519"/>
                              <a:gd name="GluePoint630Y" fmla="*/ 966787 h 2612594"/>
                              <a:gd name="GluePoint631X" fmla="*/ 90652 w 2647519"/>
                              <a:gd name="GluePoint631Y" fmla="*/ 1023937 h 2612594"/>
                              <a:gd name="GluePoint632X" fmla="*/ 83032 w 2647519"/>
                              <a:gd name="GluePoint632Y" fmla="*/ 1076325 h 2612594"/>
                              <a:gd name="GluePoint633X" fmla="*/ 78270 w 2647519"/>
                              <a:gd name="GluePoint633Y" fmla="*/ 1128712 h 2612594"/>
                              <a:gd name="GluePoint634X" fmla="*/ 84937 w 2647519"/>
                              <a:gd name="GluePoint634Y" fmla="*/ 1092517 h 2612594"/>
                              <a:gd name="GluePoint635X" fmla="*/ 85555 w 2647519"/>
                              <a:gd name="GluePoint635Y" fmla="*/ 1089530 h 2612594"/>
                              <a:gd name="GluePoint636X" fmla="*/ 86842 w 2647519"/>
                              <a:gd name="GluePoint636Y" fmla="*/ 1075372 h 2612594"/>
                              <a:gd name="GluePoint637X" fmla="*/ 94462 w 2647519"/>
                              <a:gd name="GluePoint637Y" fmla="*/ 1022985 h 2612594"/>
                              <a:gd name="GluePoint638X" fmla="*/ 96848 w 2647519"/>
                              <a:gd name="GluePoint638Y" fmla="*/ 1023781 h 2612594"/>
                              <a:gd name="GluePoint639X" fmla="*/ 97055 w 2647519"/>
                              <a:gd name="GluePoint639Y" fmla="*/ 1022896 h 2612594"/>
                              <a:gd name="GluePoint640X" fmla="*/ 94463 w 2647519"/>
                              <a:gd name="GluePoint640Y" fmla="*/ 1022032 h 2612594"/>
                              <a:gd name="GluePoint641X" fmla="*/ 107798 w 2647519"/>
                              <a:gd name="GluePoint641Y" fmla="*/ 964882 h 2612594"/>
                              <a:gd name="GluePoint642X" fmla="*/ 120180 w 2647519"/>
                              <a:gd name="GluePoint642Y" fmla="*/ 925829 h 2612594"/>
                              <a:gd name="GluePoint643X" fmla="*/ 133454 w 2647519"/>
                              <a:gd name="GluePoint643Y" fmla="*/ 886956 h 2612594"/>
                              <a:gd name="GluePoint644X" fmla="*/ 132563 w 2647519"/>
                              <a:gd name="GluePoint644Y" fmla="*/ 886777 h 2612594"/>
                              <a:gd name="GluePoint645X" fmla="*/ 134468 w 2647519"/>
                              <a:gd name="GluePoint645Y" fmla="*/ 862965 h 2612594"/>
                              <a:gd name="GluePoint646X" fmla="*/ 144945 w 2647519"/>
                              <a:gd name="GluePoint646Y" fmla="*/ 818197 h 2612594"/>
                              <a:gd name="GluePoint647X" fmla="*/ 152565 w 2647519"/>
                              <a:gd name="GluePoint647Y" fmla="*/ 804862 h 2612594"/>
                              <a:gd name="GluePoint648X" fmla="*/ 152821 w 2647519"/>
                              <a:gd name="GluePoint648Y" fmla="*/ 804166 h 2612594"/>
                              <a:gd name="GluePoint649X" fmla="*/ 163043 w 2647519"/>
                              <a:gd name="GluePoint649Y" fmla="*/ 776287 h 2612594"/>
                              <a:gd name="GluePoint650X" fmla="*/ 194475 w 2647519"/>
                              <a:gd name="GluePoint650Y" fmla="*/ 726757 h 2612594"/>
                              <a:gd name="GluePoint651X" fmla="*/ 223050 w 2647519"/>
                              <a:gd name="GluePoint651Y" fmla="*/ 673417 h 2612594"/>
                              <a:gd name="GluePoint652X" fmla="*/ 238290 w 2647519"/>
                              <a:gd name="GluePoint652Y" fmla="*/ 647700 h 2612594"/>
                              <a:gd name="GluePoint653X" fmla="*/ 253530 w 2647519"/>
                              <a:gd name="GluePoint653Y" fmla="*/ 620077 h 2612594"/>
                              <a:gd name="GluePoint654X" fmla="*/ 286868 w 2647519"/>
                              <a:gd name="GluePoint654Y" fmla="*/ 574357 h 2612594"/>
                              <a:gd name="GluePoint655X" fmla="*/ 451650 w 2647519"/>
                              <a:gd name="GluePoint655Y" fmla="*/ 381000 h 2612594"/>
                              <a:gd name="GluePoint656X" fmla="*/ 495465 w 2647519"/>
                              <a:gd name="GluePoint656Y" fmla="*/ 340995 h 2612594"/>
                              <a:gd name="GluePoint657X" fmla="*/ 600240 w 2647519"/>
                              <a:gd name="GluePoint657Y" fmla="*/ 259080 h 2612594"/>
                              <a:gd name="GluePoint658X" fmla="*/ 636435 w 2647519"/>
                              <a:gd name="GluePoint658Y" fmla="*/ 230505 h 2612594"/>
                              <a:gd name="GluePoint659X" fmla="*/ 684060 w 2647519"/>
                              <a:gd name="GluePoint659Y" fmla="*/ 205740 h 2612594"/>
                              <a:gd name="GluePoint660X" fmla="*/ 714540 w 2647519"/>
                              <a:gd name="GluePoint660Y" fmla="*/ 189547 h 2612594"/>
                              <a:gd name="GluePoint661X" fmla="*/ 730733 w 2647519"/>
                              <a:gd name="GluePoint661Y" fmla="*/ 180975 h 2612594"/>
                              <a:gd name="GluePoint662X" fmla="*/ 748830 w 2647519"/>
                              <a:gd name="GluePoint662Y" fmla="*/ 174307 h 2612594"/>
                              <a:gd name="GluePoint663X" fmla="*/ 808838 w 2647519"/>
                              <a:gd name="GluePoint663Y" fmla="*/ 147637 h 2612594"/>
                              <a:gd name="GluePoint664X" fmla="*/ 974573 w 2647519"/>
                              <a:gd name="GluePoint664Y" fmla="*/ 83820 h 2612594"/>
                              <a:gd name="GluePoint665X" fmla="*/ 1018388 w 2647519"/>
                              <a:gd name="GluePoint665Y" fmla="*/ 78105 h 2612594"/>
                              <a:gd name="GluePoint666X" fmla="*/ 1049820 w 2647519"/>
                              <a:gd name="GluePoint666Y" fmla="*/ 66675 h 2612594"/>
                              <a:gd name="GluePoint667X" fmla="*/ 1086015 w 2647519"/>
                              <a:gd name="GluePoint667Y" fmla="*/ 57150 h 2612594"/>
                              <a:gd name="GluePoint668X" fmla="*/ 1162215 w 2647519"/>
                              <a:gd name="GluePoint668Y" fmla="*/ 46672 h 2612594"/>
                              <a:gd name="GluePoint669X" fmla="*/ 1272229 w 2647519"/>
                              <a:gd name="GluePoint669Y" fmla="*/ 41076 h 2612594"/>
                              <a:gd name="GluePoint670X" fmla="*/ 1360655 w 2647519"/>
                              <a:gd name="GluePoint670Y" fmla="*/ 44043 h 2612594"/>
                              <a:gd name="GluePoint671X" fmla="*/ 1404150 w 2647519"/>
                              <a:gd name="GluePoint671Y" fmla="*/ 0 h 2612594"/>
                              <a:gd name="GluePoint672X" fmla="*/ 1448917 w 2647519"/>
                              <a:gd name="GluePoint672Y" fmla="*/ 2857 h 2612594"/>
                              <a:gd name="GluePoint673X" fmla="*/ 1494637 w 2647519"/>
                              <a:gd name="GluePoint673Y" fmla="*/ 7620 h 2612594"/>
                              <a:gd name="GluePoint674X" fmla="*/ 1525117 w 2647519"/>
                              <a:gd name="GluePoint674Y" fmla="*/ 15240 h 2612594"/>
                              <a:gd name="GluePoint675X" fmla="*/ 1545120 w 2647519"/>
                              <a:gd name="GluePoint675Y" fmla="*/ 24765 h 2612594"/>
                              <a:gd name="GluePoint676X" fmla="*/ 1569885 w 2647519"/>
                              <a:gd name="GluePoint676Y" fmla="*/ 20002 h 2612594"/>
                              <a:gd name="GluePoint677X" fmla="*/ 1607032 w 2647519"/>
                              <a:gd name="GluePoint677Y" fmla="*/ 28575 h 2612594"/>
                              <a:gd name="GluePoint678X" fmla="*/ 1629892 w 2647519"/>
                              <a:gd name="GluePoint678Y" fmla="*/ 35242 h 2612594"/>
                              <a:gd name="GluePoint679X" fmla="*/ 1628940 w 2647519"/>
                              <a:gd name="GluePoint679Y" fmla="*/ 36195 h 2612594"/>
                              <a:gd name="GluePoint680X" fmla="*/ 1627987 w 2647519"/>
                              <a:gd name="GluePoint680Y" fmla="*/ 42862 h 2612594"/>
                              <a:gd name="GluePoint681X" fmla="*/ 1588935 w 2647519"/>
                              <a:gd name="GluePoint681Y" fmla="*/ 40005 h 2612594"/>
                              <a:gd name="GluePoint682X" fmla="*/ 1575600 w 2647519"/>
                              <a:gd name="GluePoint682Y" fmla="*/ 36195 h 2612594"/>
                              <a:gd name="GluePoint683X" fmla="*/ 1562265 w 2647519"/>
                              <a:gd name="GluePoint683Y" fmla="*/ 33337 h 2612594"/>
                              <a:gd name="GluePoint684X" fmla="*/ 1536547 w 2647519"/>
                              <a:gd name="GluePoint684Y" fmla="*/ 27622 h 2612594"/>
                              <a:gd name="GluePoint685X" fmla="*/ 1510830 w 2647519"/>
                              <a:gd name="GluePoint685Y" fmla="*/ 21907 h 2612594"/>
                              <a:gd name="GluePoint686X" fmla="*/ 1484160 w 2647519"/>
                              <a:gd name="GluePoint686Y" fmla="*/ 18097 h 2612594"/>
                              <a:gd name="GluePoint687X" fmla="*/ 1454633 w 2647519"/>
                              <a:gd name="GluePoint687Y" fmla="*/ 18097 h 2612594"/>
                              <a:gd name="GluePoint688X" fmla="*/ 1430820 w 2647519"/>
                              <a:gd name="GluePoint688Y" fmla="*/ 18097 h 2612594"/>
                              <a:gd name="GluePoint689X" fmla="*/ 1393673 w 2647519"/>
                              <a:gd name="GluePoint689Y" fmla="*/ 18097 h 2612594"/>
                              <a:gd name="GluePoint690X" fmla="*/ 1391928 w 2647519"/>
                              <a:gd name="GluePoint690Y" fmla="*/ 17540 h 2612594"/>
                              <a:gd name="GluePoint691X" fmla="*/ 1375575 w 2647519"/>
                              <a:gd name="GluePoint691Y" fmla="*/ 25717 h 2612594"/>
                              <a:gd name="GluePoint692X" fmla="*/ 1381290 w 2647519"/>
                              <a:gd name="GluePoint692Y" fmla="*/ 35242 h 2612594"/>
                              <a:gd name="GluePoint693X" fmla="*/ 1438440 w 2647519"/>
                              <a:gd name="GluePoint693Y" fmla="*/ 46672 h 2612594"/>
                              <a:gd name="GluePoint694X" fmla="*/ 1413008 w 2647519"/>
                              <a:gd name="GluePoint694Y" fmla="*/ 47116 h 2612594"/>
                              <a:gd name="GluePoint695X" fmla="*/ 1413437 w 2647519"/>
                              <a:gd name="GluePoint695Y" fmla="*/ 47149 h 2612594"/>
                              <a:gd name="GluePoint696X" fmla="*/ 1440345 w 2647519"/>
                              <a:gd name="GluePoint696Y" fmla="*/ 46672 h 2612594"/>
                              <a:gd name="GluePoint697X" fmla="*/ 1463205 w 2647519"/>
                              <a:gd name="GluePoint697Y" fmla="*/ 49530 h 2612594"/>
                              <a:gd name="GluePoint698X" fmla="*/ 1507020 w 2647519"/>
                              <a:gd name="GluePoint698Y" fmla="*/ 58102 h 2612594"/>
                              <a:gd name="GluePoint699X" fmla="*/ 1527975 w 2647519"/>
                              <a:gd name="GluePoint699Y" fmla="*/ 60960 h 2612594"/>
                              <a:gd name="GluePoint700X" fmla="*/ 1563218 w 2647519"/>
                              <a:gd name="GluePoint700Y" fmla="*/ 68580 h 2612594"/>
                              <a:gd name="GluePoint701X" fmla="*/ 1599413 w 2647519"/>
                              <a:gd name="GluePoint701Y" fmla="*/ 76200 h 2612594"/>
                              <a:gd name="GluePoint702X" fmla="*/ 1634655 w 2647519"/>
                              <a:gd name="GluePoint702Y" fmla="*/ 84772 h 2612594"/>
                              <a:gd name="GluePoint703X" fmla="*/ 1669898 w 2647519"/>
                              <a:gd name="GluePoint703Y" fmla="*/ 95250 h 2612594"/>
                              <a:gd name="GluePoint704X" fmla="*/ 1687043 w 2647519"/>
                              <a:gd name="GluePoint704Y" fmla="*/ 100012 h 2612594"/>
                              <a:gd name="GluePoint705X" fmla="*/ 1704188 w 2647519"/>
                              <a:gd name="GluePoint705Y" fmla="*/ 105727 h 2612594"/>
                              <a:gd name="GluePoint706X" fmla="*/ 1704409 w 2647519"/>
                              <a:gd name="GluePoint706Y" fmla="*/ 105929 h 2612594"/>
                              <a:gd name="GluePoint707X" fmla="*/ 1716704 w 2647519"/>
                              <a:gd name="GluePoint707Y" fmla="*/ 108049 h 2612594"/>
                              <a:gd name="GluePoint708X" fmla="*/ 1746499 w 2647519"/>
                              <a:gd name="GluePoint708Y" fmla="*/ 119121 h 2612594"/>
                              <a:gd name="GluePoint709X" fmla="*/ 1750661 w 2647519"/>
                              <a:gd name="GluePoint709Y" fmla="*/ 125427 h 2612594"/>
                              <a:gd name="GluePoint710X" fmla="*/ 1751813 w 2647519"/>
                              <a:gd name="GluePoint710Y" fmla="*/ 125730 h 2612594"/>
                              <a:gd name="GluePoint711X" fmla="*/ 1778483 w 2647519"/>
                              <a:gd name="GluePoint711Y" fmla="*/ 136207 h 2612594"/>
                              <a:gd name="GluePoint712X" fmla="*/ 1801343 w 2647519"/>
                              <a:gd name="GluePoint712Y" fmla="*/ 145732 h 2612594"/>
                              <a:gd name="GluePoint713X" fmla="*/ 1824203 w 2647519"/>
                              <a:gd name="GluePoint713Y" fmla="*/ 156210 h 2612594"/>
                              <a:gd name="GluePoint714X" fmla="*/ 1841348 w 2647519"/>
                              <a:gd name="GluePoint714Y" fmla="*/ 165735 h 2612594"/>
                              <a:gd name="GluePoint715X" fmla="*/ 1852778 w 2647519"/>
                              <a:gd name="GluePoint715Y" fmla="*/ 171450 h 2612594"/>
                              <a:gd name="GluePoint716X" fmla="*/ 1865160 w 2647519"/>
                              <a:gd name="GluePoint716Y" fmla="*/ 178117 h 2612594"/>
                              <a:gd name="GluePoint717X" fmla="*/ 1907070 w 2647519"/>
                              <a:gd name="GluePoint717Y" fmla="*/ 201930 h 2612594"/>
                              <a:gd name="GluePoint718X" fmla="*/ 1960410 w 2647519"/>
                              <a:gd name="GluePoint718Y" fmla="*/ 236220 h 2612594"/>
                              <a:gd name="GluePoint719X" fmla="*/ 1988033 w 2647519"/>
                              <a:gd name="GluePoint719Y" fmla="*/ 255270 h 2612594"/>
                              <a:gd name="GluePoint720X" fmla="*/ 1988833 w 2647519"/>
                              <a:gd name="GluePoint720Y" fmla="*/ 255841 h 2612594"/>
                              <a:gd name="GluePoint721X" fmla="*/ 2002949 w 2647519"/>
                              <a:gd name="GluePoint721Y" fmla="*/ 264417 h 2612594"/>
                              <a:gd name="GluePoint722X" fmla="*/ 2540483 w 2647519"/>
                              <a:gd name="GluePoint722Y" fmla="*/ 1275397 h 2612594"/>
                              <a:gd name="GluePoint723X" fmla="*/ 2540081 w 2647519"/>
                              <a:gd name="GluePoint723Y" fmla="*/ 1283368 h 2612594"/>
                              <a:gd name="GluePoint724X" fmla="*/ 2550960 w 2647519"/>
                              <a:gd name="GluePoint724Y" fmla="*/ 1284922 h 2612594"/>
                              <a:gd name="GluePoint725X" fmla="*/ 2561437 w 2647519"/>
                              <a:gd name="GluePoint725Y" fmla="*/ 1292542 h 2612594"/>
                              <a:gd name="GluePoint726X" fmla="*/ 2566200 w 2647519"/>
                              <a:gd name="GluePoint726Y" fmla="*/ 1318259 h 2612594"/>
                              <a:gd name="GluePoint727X" fmla="*/ 2584297 w 2647519"/>
                              <a:gd name="GluePoint727Y" fmla="*/ 1348739 h 2612594"/>
                              <a:gd name="GluePoint728X" fmla="*/ 2591918 w 2647519"/>
                              <a:gd name="GluePoint728Y" fmla="*/ 1349432 h 2612594"/>
                              <a:gd name="GluePoint729X" fmla="*/ 2591918 w 2647519"/>
                              <a:gd name="GluePoint729Y" fmla="*/ 1342072 h 2612594"/>
                              <a:gd name="GluePoint730X" fmla="*/ 2599661 w 2647519"/>
                              <a:gd name="GluePoint730Y" fmla="*/ 1320563 h 2612594"/>
                              <a:gd name="GluePoint731X" fmla="*/ 2599537 w 2647519"/>
                              <a:gd name="GluePoint731Y" fmla="*/ 1316355 h 2612594"/>
                              <a:gd name="GluePoint732X" fmla="*/ 2607157 w 2647519"/>
                              <a:gd name="GluePoint732Y" fmla="*/ 1290637 h 2612594"/>
                              <a:gd name="GluePoint733X" fmla="*/ 2617635 w 2647519"/>
                              <a:gd name="GluePoint733Y" fmla="*/ 1290637 h 2612594"/>
                              <a:gd name="GluePoint734X" fmla="*/ 2633827 w 2647519"/>
                              <a:gd name="GluePoint734Y" fmla="*/ 1280160 h 2612594"/>
                              <a:gd name="GluePoint735X" fmla="*/ 2635732 w 2647519"/>
                              <a:gd name="GluePoint735Y" fmla="*/ 1322070 h 2612594"/>
                              <a:gd name="GluePoint736X" fmla="*/ 2630970 w 2647519"/>
                              <a:gd name="GluePoint736Y" fmla="*/ 1342072 h 2612594"/>
                              <a:gd name="GluePoint737X" fmla="*/ 2625255 w 2647519"/>
                              <a:gd name="GluePoint737Y" fmla="*/ 1361122 h 2612594"/>
                              <a:gd name="GluePoint738X" fmla="*/ 2622397 w 2647519"/>
                              <a:gd name="GluePoint738Y" fmla="*/ 1392555 h 2612594"/>
                              <a:gd name="GluePoint739X" fmla="*/ 2621445 w 2647519"/>
                              <a:gd name="GluePoint739Y" fmla="*/ 1408747 h 2612594"/>
                              <a:gd name="GluePoint740X" fmla="*/ 2619540 w 2647519"/>
                              <a:gd name="GluePoint740Y" fmla="*/ 1424940 h 2612594"/>
                              <a:gd name="GluePoint741X" fmla="*/ 2615479 w 2647519"/>
                              <a:gd name="GluePoint741Y" fmla="*/ 1427648 h 2612594"/>
                              <a:gd name="GluePoint742X" fmla="*/ 2615730 w 2647519"/>
                              <a:gd name="GluePoint742Y" fmla="*/ 1428749 h 2612594"/>
                              <a:gd name="GluePoint743X" fmla="*/ 2619621 w 2647519"/>
                              <a:gd name="GluePoint743Y" fmla="*/ 1426155 h 2612594"/>
                              <a:gd name="GluePoint744X" fmla="*/ 2621445 w 2647519"/>
                              <a:gd name="GluePoint744Y" fmla="*/ 1410652 h 2612594"/>
                              <a:gd name="GluePoint745X" fmla="*/ 2622397 w 2647519"/>
                              <a:gd name="GluePoint745Y" fmla="*/ 1394460 h 2612594"/>
                              <a:gd name="GluePoint746X" fmla="*/ 2625255 w 2647519"/>
                              <a:gd name="GluePoint746Y" fmla="*/ 1363027 h 2612594"/>
                              <a:gd name="GluePoint747X" fmla="*/ 2630970 w 2647519"/>
                              <a:gd name="GluePoint747Y" fmla="*/ 1343977 h 2612594"/>
                              <a:gd name="GluePoint748X" fmla="*/ 2635732 w 2647519"/>
                              <a:gd name="GluePoint748Y" fmla="*/ 1323975 h 2612594"/>
                              <a:gd name="GluePoint749X" fmla="*/ 2643352 w 2647519"/>
                              <a:gd name="GluePoint749Y" fmla="*/ 1329690 h 2612594"/>
                              <a:gd name="GluePoint750X" fmla="*/ 2642400 w 2647519"/>
                              <a:gd name="GluePoint750Y" fmla="*/ 1343977 h 2612594"/>
                              <a:gd name="GluePoint751X" fmla="*/ 2640495 w 2647519"/>
                              <a:gd name="GluePoint751Y" fmla="*/ 1358265 h 2612594"/>
                              <a:gd name="GluePoint752X" fmla="*/ 2639542 w 2647519"/>
                              <a:gd name="GluePoint752Y" fmla="*/ 1384935 h 2612594"/>
                              <a:gd name="GluePoint753X" fmla="*/ 2637637 w 2647519"/>
                              <a:gd name="GluePoint753Y" fmla="*/ 1416367 h 2612594"/>
                              <a:gd name="GluePoint754X" fmla="*/ 2632875 w 2647519"/>
                              <a:gd name="GluePoint754Y" fmla="*/ 1449705 h 2612594"/>
                              <a:gd name="GluePoint755X" fmla="*/ 2627160 w 2647519"/>
                              <a:gd name="GluePoint755Y" fmla="*/ 1484947 h 2612594"/>
                              <a:gd name="GluePoint756X" fmla="*/ 2620492 w 2647519"/>
                              <a:gd name="GluePoint756Y" fmla="*/ 1519237 h 2612594"/>
                              <a:gd name="GluePoint757X" fmla="*/ 2608110 w 2647519"/>
                              <a:gd name="GluePoint757Y" fmla="*/ 1591627 h 2612594"/>
                              <a:gd name="GluePoint758X" fmla="*/ 2596680 w 2647519"/>
                              <a:gd name="GluePoint758Y" fmla="*/ 1598295 h 2612594"/>
                              <a:gd name="GluePoint759X" fmla="*/ 2582392 w 2647519"/>
                              <a:gd name="GluePoint759Y" fmla="*/ 1640205 h 2612594"/>
                              <a:gd name="GluePoint760X" fmla="*/ 2578582 w 2647519"/>
                              <a:gd name="GluePoint760Y" fmla="*/ 1680210 h 2612594"/>
                              <a:gd name="GluePoint761X" fmla="*/ 2576677 w 2647519"/>
                              <a:gd name="GluePoint761Y" fmla="*/ 1685925 h 2612594"/>
                              <a:gd name="GluePoint762X" fmla="*/ 2560485 w 2647519"/>
                              <a:gd name="GluePoint762Y" fmla="*/ 1729740 h 2612594"/>
                              <a:gd name="GluePoint763X" fmla="*/ 2555722 w 2647519"/>
                              <a:gd name="GluePoint763Y" fmla="*/ 1733550 h 2612594"/>
                              <a:gd name="GluePoint764X" fmla="*/ 2535720 w 2647519"/>
                              <a:gd name="GluePoint764Y" fmla="*/ 1780222 h 2612594"/>
                              <a:gd name="GluePoint765X" fmla="*/ 2556675 w 2647519"/>
                              <a:gd name="GluePoint765Y" fmla="*/ 1733550 h 2612594"/>
                              <a:gd name="GluePoint766X" fmla="*/ 2561437 w 2647519"/>
                              <a:gd name="GluePoint766Y" fmla="*/ 1729740 h 2612594"/>
                              <a:gd name="GluePoint767X" fmla="*/ 2530957 w 2647519"/>
                              <a:gd name="GluePoint767Y" fmla="*/ 1816417 h 2612594"/>
                              <a:gd name="GluePoint768X" fmla="*/ 2514765 w 2647519"/>
                              <a:gd name="GluePoint768Y" fmla="*/ 1824990 h 2612594"/>
                              <a:gd name="GluePoint769X" fmla="*/ 2511407 w 2647519"/>
                              <a:gd name="GluePoint769Y" fmla="*/ 1831707 h 2612594"/>
                              <a:gd name="GluePoint770X" fmla="*/ 2511908 w 2647519"/>
                              <a:gd name="GluePoint770Y" fmla="*/ 1832609 h 2612594"/>
                              <a:gd name="GluePoint771X" fmla="*/ 2515718 w 2647519"/>
                              <a:gd name="GluePoint771Y" fmla="*/ 1824989 h 2612594"/>
                              <a:gd name="GluePoint772X" fmla="*/ 2531910 w 2647519"/>
                              <a:gd name="GluePoint772Y" fmla="*/ 1816417 h 2612594"/>
                              <a:gd name="GluePoint773X" fmla="*/ 2520480 w 2647519"/>
                              <a:gd name="GluePoint773Y" fmla="*/ 1848802 h 2612594"/>
                              <a:gd name="GluePoint774X" fmla="*/ 2499525 w 2647519"/>
                              <a:gd name="GluePoint774Y" fmla="*/ 1886902 h 2612594"/>
                              <a:gd name="GluePoint775X" fmla="*/ 2489048 w 2647519"/>
                              <a:gd name="GluePoint775Y" fmla="*/ 1905952 h 2612594"/>
                              <a:gd name="GluePoint776X" fmla="*/ 2477618 w 2647519"/>
                              <a:gd name="GluePoint776Y" fmla="*/ 1925002 h 2612594"/>
                              <a:gd name="GluePoint777X" fmla="*/ 2469045 w 2647519"/>
                              <a:gd name="GluePoint777Y" fmla="*/ 1939289 h 2612594"/>
                              <a:gd name="GluePoint778X" fmla="*/ 2456663 w 2647519"/>
                              <a:gd name="GluePoint778Y" fmla="*/ 1966912 h 2612594"/>
                              <a:gd name="GluePoint779X" fmla="*/ 2443328 w 2647519"/>
                              <a:gd name="GluePoint779Y" fmla="*/ 1993582 h 2612594"/>
                              <a:gd name="GluePoint780X" fmla="*/ 2422373 w 2647519"/>
                              <a:gd name="GluePoint780Y" fmla="*/ 2022157 h 2612594"/>
                              <a:gd name="GluePoint781X" fmla="*/ 2401418 w 2647519"/>
                              <a:gd name="GluePoint781Y" fmla="*/ 2048827 h 2612594"/>
                              <a:gd name="GluePoint782X" fmla="*/ 2402291 w 2647519"/>
                              <a:gd name="GluePoint782Y" fmla="*/ 2047029 h 2612594"/>
                              <a:gd name="GluePoint783X" fmla="*/ 2378557 w 2647519"/>
                              <a:gd name="GluePoint783Y" fmla="*/ 2079307 h 2612594"/>
                              <a:gd name="GluePoint784X" fmla="*/ 2327122 w 2647519"/>
                              <a:gd name="GluePoint784Y" fmla="*/ 2135505 h 2612594"/>
                              <a:gd name="GluePoint785X" fmla="*/ 2316996 w 2647519"/>
                              <a:gd name="GluePoint785Y" fmla="*/ 2151085 h 2612594"/>
                              <a:gd name="GluePoint786X" fmla="*/ 2327122 w 2647519"/>
                              <a:gd name="GluePoint786Y" fmla="*/ 2136457 h 2612594"/>
                              <a:gd name="GluePoint787X" fmla="*/ 2378557 w 2647519"/>
                              <a:gd name="GluePoint787Y" fmla="*/ 2080259 h 2612594"/>
                              <a:gd name="GluePoint788X" fmla="*/ 2339505 w 2647519"/>
                              <a:gd name="GluePoint788Y" fmla="*/ 2139314 h 2612594"/>
                              <a:gd name="GluePoint789X" fmla="*/ 2319383 w 2647519"/>
                              <a:gd name="GluePoint789Y" fmla="*/ 2160389 h 2612594"/>
                              <a:gd name="GluePoint790X" fmla="*/ 2303230 w 2647519"/>
                              <a:gd name="GluePoint790Y" fmla="*/ 2172263 h 2612594"/>
                              <a:gd name="GluePoint791X" fmla="*/ 2302357 w 2647519"/>
                              <a:gd name="GluePoint791Y" fmla="*/ 2173605 h 2612594"/>
                              <a:gd name="GluePoint792X" fmla="*/ 2292258 w 2647519"/>
                              <a:gd name="GluePoint792Y" fmla="*/ 2181374 h 2612594"/>
                              <a:gd name="GluePoint793X" fmla="*/ 2291880 w 2647519"/>
                              <a:gd name="GluePoint793Y" fmla="*/ 2184082 h 2612594"/>
                              <a:gd name="GluePoint794X" fmla="*/ 2247112 w 2647519"/>
                              <a:gd name="GluePoint794Y" fmla="*/ 2229802 h 2612594"/>
                              <a:gd name="GluePoint795X" fmla="*/ 2199487 w 2647519"/>
                              <a:gd name="GluePoint795Y" fmla="*/ 2273617 h 2612594"/>
                              <a:gd name="GluePoint796X" fmla="*/ 2197285 w 2647519"/>
                              <a:gd name="GluePoint796Y" fmla="*/ 2275215 h 2612594"/>
                              <a:gd name="GluePoint797X" fmla="*/ 2181390 w 2647519"/>
                              <a:gd name="GluePoint797Y" fmla="*/ 2295524 h 2612594"/>
                              <a:gd name="GluePoint798X" fmla="*/ 2143290 w 2647519"/>
                              <a:gd name="GluePoint798Y" fmla="*/ 2324099 h 2612594"/>
                              <a:gd name="GluePoint799X" fmla="*/ 2107681 w 2647519"/>
                              <a:gd name="GluePoint799Y" fmla="*/ 2350806 h 2612594"/>
                              <a:gd name="GluePoint800X" fmla="*/ 2107553 w 2647519"/>
                              <a:gd name="GluePoint800Y" fmla="*/ 2350961 h 2612594"/>
                              <a:gd name="GluePoint801X" fmla="*/ 2143290 w 2647519"/>
                              <a:gd name="GluePoint801Y" fmla="*/ 2325052 h 2612594"/>
                              <a:gd name="GluePoint802X" fmla="*/ 2181390 w 2647519"/>
                              <a:gd name="GluePoint802Y" fmla="*/ 2296477 h 2612594"/>
                              <a:gd name="GluePoint803X" fmla="*/ 2149957 w 2647519"/>
                              <a:gd name="GluePoint803Y" fmla="*/ 2327909 h 2612594"/>
                              <a:gd name="GluePoint804X" fmla="*/ 2124359 w 2647519"/>
                              <a:gd name="GluePoint804Y" fmla="*/ 2344578 h 2612594"/>
                              <a:gd name="GluePoint805X" fmla="*/ 2106651 w 2647519"/>
                              <a:gd name="GluePoint805Y" fmla="*/ 2352057 h 2612594"/>
                              <a:gd name="GluePoint806X" fmla="*/ 2106142 w 2647519"/>
                              <a:gd name="GluePoint806Y" fmla="*/ 2352675 h 2612594"/>
                              <a:gd name="GluePoint807X" fmla="*/ 2087092 w 2647519"/>
                              <a:gd name="GluePoint807Y" fmla="*/ 2365057 h 2612594"/>
                              <a:gd name="GluePoint808X" fmla="*/ 2079914 w 2647519"/>
                              <a:gd name="GluePoint808Y" fmla="*/ 2368384 h 2612594"/>
                              <a:gd name="GluePoint809X" fmla="*/ 2061852 w 2647519"/>
                              <a:gd name="GluePoint809Y" fmla="*/ 2383036 h 2612594"/>
                              <a:gd name="GluePoint810X" fmla="*/ 2044230 w 2647519"/>
                              <a:gd name="GluePoint810Y" fmla="*/ 2395537 h 2612594"/>
                              <a:gd name="GluePoint811X" fmla="*/ 2017560 w 2647519"/>
                              <a:gd name="GluePoint811Y" fmla="*/ 2412682 h 2612594"/>
                              <a:gd name="GluePoint812X" fmla="*/ 2008988 w 2647519"/>
                              <a:gd name="GluePoint812Y" fmla="*/ 2413635 h 2612594"/>
                              <a:gd name="GluePoint813X" fmla="*/ 1999460 w 2647519"/>
                              <a:gd name="GluePoint813Y" fmla="*/ 2417870 h 2612594"/>
                              <a:gd name="GluePoint814X" fmla="*/ 1997979 w 2647519"/>
                              <a:gd name="GluePoint814Y" fmla="*/ 2418995 h 2612594"/>
                              <a:gd name="GluePoint815X" fmla="*/ 2009940 w 2647519"/>
                              <a:gd name="GluePoint815Y" fmla="*/ 2414587 h 2612594"/>
                              <a:gd name="GluePoint816X" fmla="*/ 2018513 w 2647519"/>
                              <a:gd name="GluePoint816Y" fmla="*/ 2413635 h 2612594"/>
                              <a:gd name="GluePoint817X" fmla="*/ 1984223 w 2647519"/>
                              <a:gd name="GluePoint817Y" fmla="*/ 2439352 h 2612594"/>
                              <a:gd name="GluePoint818X" fmla="*/ 1962315 w 2647519"/>
                              <a:gd name="GluePoint818Y" fmla="*/ 2450783 h 2612594"/>
                              <a:gd name="GluePoint819X" fmla="*/ 1940408 w 2647519"/>
                              <a:gd name="GluePoint819Y" fmla="*/ 2461260 h 2612594"/>
                              <a:gd name="GluePoint820X" fmla="*/ 1924934 w 2647519"/>
                              <a:gd name="GluePoint820Y" fmla="*/ 2463581 h 2612594"/>
                              <a:gd name="GluePoint821X" fmla="*/ 1922310 w 2647519"/>
                              <a:gd name="GluePoint821Y" fmla="*/ 2465070 h 2612594"/>
                              <a:gd name="GluePoint822X" fmla="*/ 1849920 w 2647519"/>
                              <a:gd name="GluePoint822Y" fmla="*/ 2496502 h 2612594"/>
                              <a:gd name="GluePoint823X" fmla="*/ 1846229 w 2647519"/>
                              <a:gd name="GluePoint823Y" fmla="*/ 2497341 h 2612594"/>
                              <a:gd name="GluePoint824X" fmla="*/ 1824203 w 2647519"/>
                              <a:gd name="GluePoint824Y" fmla="*/ 2511742 h 2612594"/>
                              <a:gd name="GluePoint825X" fmla="*/ 1836585 w 2647519"/>
                              <a:gd name="GluePoint825Y" fmla="*/ 2515552 h 2612594"/>
                              <a:gd name="GluePoint826X" fmla="*/ 1790865 w 2647519"/>
                              <a:gd name="GluePoint826Y" fmla="*/ 2535555 h 2612594"/>
                              <a:gd name="GluePoint827X" fmla="*/ 1794675 w 2647519"/>
                              <a:gd name="GluePoint827Y" fmla="*/ 2522220 h 2612594"/>
                              <a:gd name="GluePoint828X" fmla="*/ 1779435 w 2647519"/>
                              <a:gd name="GluePoint828Y" fmla="*/ 2527935 h 2612594"/>
                              <a:gd name="GluePoint829X" fmla="*/ 1765148 w 2647519"/>
                              <a:gd name="GluePoint829Y" fmla="*/ 2532697 h 2612594"/>
                              <a:gd name="GluePoint830X" fmla="*/ 1735620 w 2647519"/>
                              <a:gd name="GluePoint830Y" fmla="*/ 2542222 h 2612594"/>
                              <a:gd name="GluePoint831X" fmla="*/ 1731675 w 2647519"/>
                              <a:gd name="GluePoint831Y" fmla="*/ 2537487 h 2612594"/>
                              <a:gd name="GluePoint832X" fmla="*/ 1717522 w 2647519"/>
                              <a:gd name="GluePoint832Y" fmla="*/ 2540317 h 2612594"/>
                              <a:gd name="GluePoint833X" fmla="*/ 1700377 w 2647519"/>
                              <a:gd name="GluePoint833Y" fmla="*/ 2544127 h 2612594"/>
                              <a:gd name="GluePoint834X" fmla="*/ 1665135 w 2647519"/>
                              <a:gd name="GluePoint834Y" fmla="*/ 2552700 h 2612594"/>
                              <a:gd name="GluePoint835X" fmla="*/ 1663973 w 2647519"/>
                              <a:gd name="GluePoint835Y" fmla="*/ 2553240 h 2612594"/>
                              <a:gd name="GluePoint836X" fmla="*/ 1697520 w 2647519"/>
                              <a:gd name="GluePoint836Y" fmla="*/ 2545079 h 2612594"/>
                              <a:gd name="GluePoint837X" fmla="*/ 1714665 w 2647519"/>
                              <a:gd name="GluePoint837Y" fmla="*/ 2541269 h 2612594"/>
                              <a:gd name="GluePoint838X" fmla="*/ 1728952 w 2647519"/>
                              <a:gd name="GluePoint838Y" fmla="*/ 2538412 h 2612594"/>
                              <a:gd name="GluePoint839X" fmla="*/ 1734667 w 2647519"/>
                              <a:gd name="GluePoint839Y" fmla="*/ 2543174 h 2612594"/>
                              <a:gd name="GluePoint840X" fmla="*/ 1764195 w 2647519"/>
                              <a:gd name="GluePoint840Y" fmla="*/ 2533649 h 2612594"/>
                              <a:gd name="GluePoint841X" fmla="*/ 1778482 w 2647519"/>
                              <a:gd name="GluePoint841Y" fmla="*/ 2528887 h 2612594"/>
                              <a:gd name="GluePoint842X" fmla="*/ 1793722 w 2647519"/>
                              <a:gd name="GluePoint842Y" fmla="*/ 2523172 h 2612594"/>
                              <a:gd name="GluePoint843X" fmla="*/ 1789912 w 2647519"/>
                              <a:gd name="GluePoint843Y" fmla="*/ 2536507 h 2612594"/>
                              <a:gd name="GluePoint844X" fmla="*/ 1749907 w 2647519"/>
                              <a:gd name="GluePoint844Y" fmla="*/ 2555557 h 2612594"/>
                              <a:gd name="GluePoint845X" fmla="*/ 1747946 w 2647519"/>
                              <a:gd name="GluePoint845Y" fmla="*/ 2555008 h 2612594"/>
                              <a:gd name="GluePoint846X" fmla="*/ 1720380 w 2647519"/>
                              <a:gd name="GluePoint846Y" fmla="*/ 2566034 h 2612594"/>
                              <a:gd name="GluePoint847X" fmla="*/ 1697520 w 2647519"/>
                              <a:gd name="GluePoint847Y" fmla="*/ 2572702 h 2612594"/>
                              <a:gd name="GluePoint848X" fmla="*/ 1663230 w 2647519"/>
                              <a:gd name="GluePoint848Y" fmla="*/ 2581274 h 2612594"/>
                              <a:gd name="GluePoint849X" fmla="*/ 1649062 w 2647519"/>
                              <a:gd name="GluePoint849Y" fmla="*/ 2580084 h 2612594"/>
                              <a:gd name="GluePoint850X" fmla="*/ 1619428 w 2647519"/>
                              <a:gd name="GluePoint850Y" fmla="*/ 2585850 h 2612594"/>
                              <a:gd name="GluePoint851X" fmla="*/ 1618462 w 2647519"/>
                              <a:gd name="GluePoint851Y" fmla="*/ 2587942 h 2612594"/>
                              <a:gd name="GluePoint852X" fmla="*/ 1539405 w 2647519"/>
                              <a:gd name="GluePoint852Y" fmla="*/ 2603182 h 2612594"/>
                              <a:gd name="GluePoint853X" fmla="*/ 1521307 w 2647519"/>
                              <a:gd name="GluePoint853Y" fmla="*/ 2598419 h 2612594"/>
                              <a:gd name="GluePoint854X" fmla="*/ 1506067 w 2647519"/>
                              <a:gd name="GluePoint854Y" fmla="*/ 2598419 h 2612594"/>
                              <a:gd name="GluePoint855X" fmla="*/ 1479397 w 2647519"/>
                              <a:gd name="GluePoint855Y" fmla="*/ 2606992 h 2612594"/>
                              <a:gd name="GluePoint856X" fmla="*/ 1455585 w 2647519"/>
                              <a:gd name="GluePoint856Y" fmla="*/ 2608897 h 2612594"/>
                              <a:gd name="GluePoint857X" fmla="*/ 1431772 w 2647519"/>
                              <a:gd name="GluePoint857Y" fmla="*/ 2609849 h 2612594"/>
                              <a:gd name="GluePoint858X" fmla="*/ 1429185 w 2647519"/>
                              <a:gd name="GluePoint858Y" fmla="*/ 2608741 h 2612594"/>
                              <a:gd name="GluePoint859X" fmla="*/ 1407484 w 2647519"/>
                              <a:gd name="GluePoint859Y" fmla="*/ 2612588 h 2612594"/>
                              <a:gd name="GluePoint860X" fmla="*/ 1381290 w 2647519"/>
                              <a:gd name="GluePoint860Y" fmla="*/ 2607944 h 2612594"/>
                              <a:gd name="GluePoint861X" fmla="*/ 1382243 w 2647519"/>
                              <a:gd name="GluePoint861Y" fmla="*/ 2606992 h 2612594"/>
                              <a:gd name="GluePoint862X" fmla="*/ 1387005 w 2647519"/>
                              <a:gd name="GluePoint862Y" fmla="*/ 2600324 h 2612594"/>
                              <a:gd name="GluePoint863X" fmla="*/ 1365098 w 2647519"/>
                              <a:gd name="GluePoint863Y" fmla="*/ 2597467 h 2612594"/>
                              <a:gd name="GluePoint864X" fmla="*/ 1375575 w 2647519"/>
                              <a:gd name="GluePoint864Y" fmla="*/ 2591752 h 2612594"/>
                              <a:gd name="GluePoint865X" fmla="*/ 1407008 w 2647519"/>
                              <a:gd name="GluePoint865Y" fmla="*/ 2590799 h 2612594"/>
                              <a:gd name="GluePoint866X" fmla="*/ 1437488 w 2647519"/>
                              <a:gd name="GluePoint866Y" fmla="*/ 2589847 h 2612594"/>
                              <a:gd name="GluePoint867X" fmla="*/ 1481302 w 2647519"/>
                              <a:gd name="GluePoint867Y" fmla="*/ 2590799 h 2612594"/>
                              <a:gd name="GluePoint868X" fmla="*/ 1511782 w 2647519"/>
                              <a:gd name="GluePoint868Y" fmla="*/ 2587942 h 2612594"/>
                              <a:gd name="GluePoint869X" fmla="*/ 1568932 w 2647519"/>
                              <a:gd name="GluePoint869Y" fmla="*/ 2575559 h 2612594"/>
                              <a:gd name="GluePoint870X" fmla="*/ 1607032 w 2647519"/>
                              <a:gd name="GluePoint870Y" fmla="*/ 2566987 h 2612594"/>
                              <a:gd name="GluePoint871X" fmla="*/ 1635607 w 2647519"/>
                              <a:gd name="GluePoint871Y" fmla="*/ 2566034 h 2612594"/>
                              <a:gd name="GluePoint872X" fmla="*/ 1637595 w 2647519"/>
                              <a:gd name="GluePoint872Y" fmla="*/ 2565111 h 2612594"/>
                              <a:gd name="GluePoint873X" fmla="*/ 1609890 w 2647519"/>
                              <a:gd name="GluePoint873Y" fmla="*/ 2566035 h 2612594"/>
                              <a:gd name="GluePoint874X" fmla="*/ 1571790 w 2647519"/>
                              <a:gd name="GluePoint874Y" fmla="*/ 2574607 h 2612594"/>
                              <a:gd name="GluePoint875X" fmla="*/ 1514640 w 2647519"/>
                              <a:gd name="GluePoint875Y" fmla="*/ 2586990 h 2612594"/>
                              <a:gd name="GluePoint876X" fmla="*/ 1484160 w 2647519"/>
                              <a:gd name="GluePoint876Y" fmla="*/ 2589847 h 2612594"/>
                              <a:gd name="GluePoint877X" fmla="*/ 1440345 w 2647519"/>
                              <a:gd name="GluePoint877Y" fmla="*/ 2588895 h 2612594"/>
                              <a:gd name="GluePoint878X" fmla="*/ 1409865 w 2647519"/>
                              <a:gd name="GluePoint878Y" fmla="*/ 2589847 h 2612594"/>
                              <a:gd name="GluePoint879X" fmla="*/ 1378432 w 2647519"/>
                              <a:gd name="GluePoint879Y" fmla="*/ 2590800 h 2612594"/>
                              <a:gd name="GluePoint880X" fmla="*/ 1379385 w 2647519"/>
                              <a:gd name="GluePoint880Y" fmla="*/ 2586990 h 2612594"/>
                              <a:gd name="GluePoint881X" fmla="*/ 1386052 w 2647519"/>
                              <a:gd name="GluePoint881Y" fmla="*/ 2577465 h 2612594"/>
                              <a:gd name="GluePoint882X" fmla="*/ 1679422 w 2647519"/>
                              <a:gd name="GluePoint882Y" fmla="*/ 2528887 h 2612594"/>
                              <a:gd name="GluePoint883X" fmla="*/ 1878495 w 2647519"/>
                              <a:gd name="GluePoint883Y" fmla="*/ 2453640 h 2612594"/>
                              <a:gd name="GluePoint884X" fmla="*/ 1930882 w 2647519"/>
                              <a:gd name="GluePoint884Y" fmla="*/ 2426017 h 2612594"/>
                              <a:gd name="GluePoint885X" fmla="*/ 1960410 w 2647519"/>
                              <a:gd name="GluePoint885Y" fmla="*/ 2410777 h 2612594"/>
                              <a:gd name="GluePoint886X" fmla="*/ 1990890 w 2647519"/>
                              <a:gd name="GluePoint886Y" fmla="*/ 2394585 h 2612594"/>
                              <a:gd name="GluePoint887X" fmla="*/ 2048040 w 2647519"/>
                              <a:gd name="GluePoint887Y" fmla="*/ 2360295 h 2612594"/>
                              <a:gd name="GluePoint888X" fmla="*/ 2093760 w 2647519"/>
                              <a:gd name="GluePoint888Y" fmla="*/ 2325052 h 2612594"/>
                              <a:gd name="GluePoint889X" fmla="*/ 2179485 w 2647519"/>
                              <a:gd name="GluePoint889Y" fmla="*/ 2258377 h 2612594"/>
                              <a:gd name="GluePoint890X" fmla="*/ 2203297 w 2647519"/>
                              <a:gd name="GluePoint890Y" fmla="*/ 2239327 h 2612594"/>
                              <a:gd name="GluePoint891X" fmla="*/ 2226157 w 2647519"/>
                              <a:gd name="GluePoint891Y" fmla="*/ 2219325 h 2612594"/>
                              <a:gd name="GluePoint892X" fmla="*/ 2260447 w 2647519"/>
                              <a:gd name="GluePoint892Y" fmla="*/ 2187892 h 2612594"/>
                              <a:gd name="GluePoint893X" fmla="*/ 2274735 w 2647519"/>
                              <a:gd name="GluePoint893Y" fmla="*/ 2164080 h 2612594"/>
                              <a:gd name="GluePoint894X" fmla="*/ 2295258 w 2647519"/>
                              <a:gd name="GluePoint894Y" fmla="*/ 2145267 h 2612594"/>
                              <a:gd name="GluePoint895X" fmla="*/ 2295423 w 2647519"/>
                              <a:gd name="GluePoint895Y" fmla="*/ 2144085 h 2612594"/>
                              <a:gd name="GluePoint896X" fmla="*/ 2275688 w 2647519"/>
                              <a:gd name="GluePoint896Y" fmla="*/ 2162175 h 2612594"/>
                              <a:gd name="GluePoint897X" fmla="*/ 2261400 w 2647519"/>
                              <a:gd name="GluePoint897Y" fmla="*/ 2185987 h 2612594"/>
                              <a:gd name="GluePoint898X" fmla="*/ 2227110 w 2647519"/>
                              <a:gd name="GluePoint898Y" fmla="*/ 2217420 h 2612594"/>
                              <a:gd name="GluePoint899X" fmla="*/ 2204250 w 2647519"/>
                              <a:gd name="GluePoint899Y" fmla="*/ 2237422 h 2612594"/>
                              <a:gd name="GluePoint900X" fmla="*/ 2180438 w 2647519"/>
                              <a:gd name="GluePoint900Y" fmla="*/ 2256472 h 2612594"/>
                              <a:gd name="GluePoint901X" fmla="*/ 2094713 w 2647519"/>
                              <a:gd name="GluePoint901Y" fmla="*/ 2323147 h 2612594"/>
                              <a:gd name="GluePoint902X" fmla="*/ 2048993 w 2647519"/>
                              <a:gd name="GluePoint902Y" fmla="*/ 2358390 h 2612594"/>
                              <a:gd name="GluePoint903X" fmla="*/ 1991843 w 2647519"/>
                              <a:gd name="GluePoint903Y" fmla="*/ 2392680 h 2612594"/>
                              <a:gd name="GluePoint904X" fmla="*/ 1961363 w 2647519"/>
                              <a:gd name="GluePoint904Y" fmla="*/ 2408872 h 2612594"/>
                              <a:gd name="GluePoint905X" fmla="*/ 1931835 w 2647519"/>
                              <a:gd name="GluePoint905Y" fmla="*/ 2424112 h 2612594"/>
                              <a:gd name="GluePoint906X" fmla="*/ 1879448 w 2647519"/>
                              <a:gd name="GluePoint906Y" fmla="*/ 2451735 h 2612594"/>
                              <a:gd name="GluePoint907X" fmla="*/ 1680375 w 2647519"/>
                              <a:gd name="GluePoint907Y" fmla="*/ 2526982 h 2612594"/>
                              <a:gd name="GluePoint908X" fmla="*/ 1387005 w 2647519"/>
                              <a:gd name="GluePoint908Y" fmla="*/ 2575560 h 2612594"/>
                              <a:gd name="GluePoint909X" fmla="*/ 1365098 w 2647519"/>
                              <a:gd name="GluePoint909Y" fmla="*/ 2575560 h 2612594"/>
                              <a:gd name="GluePoint910X" fmla="*/ 1362240 w 2647519"/>
                              <a:gd name="GluePoint910Y" fmla="*/ 2567940 h 2612594"/>
                              <a:gd name="GluePoint911X" fmla="*/ 1339380 w 2647519"/>
                              <a:gd name="GluePoint911Y" fmla="*/ 2566987 h 2612594"/>
                              <a:gd name="GluePoint912X" fmla="*/ 1318425 w 2647519"/>
                              <a:gd name="GluePoint912Y" fmla="*/ 2575560 h 2612594"/>
                              <a:gd name="GluePoint913X" fmla="*/ 1257465 w 2647519"/>
                              <a:gd name="GluePoint913Y" fmla="*/ 2576512 h 2612594"/>
                              <a:gd name="GluePoint914X" fmla="*/ 1212698 w 2647519"/>
                              <a:gd name="GluePoint914Y" fmla="*/ 2574607 h 2612594"/>
                              <a:gd name="GluePoint915X" fmla="*/ 1190790 w 2647519"/>
                              <a:gd name="GluePoint915Y" fmla="*/ 2572702 h 2612594"/>
                              <a:gd name="GluePoint916X" fmla="*/ 1168883 w 2647519"/>
                              <a:gd name="GluePoint916Y" fmla="*/ 2568892 h 2612594"/>
                              <a:gd name="GluePoint917X" fmla="*/ 1182080 w 2647519"/>
                              <a:gd name="GluePoint917Y" fmla="*/ 2554816 h 2612594"/>
                              <a:gd name="GluePoint918X" fmla="*/ 1179360 w 2647519"/>
                              <a:gd name="GluePoint918Y" fmla="*/ 2555557 h 2612594"/>
                              <a:gd name="GluePoint919X" fmla="*/ 1130192 w 2647519"/>
                              <a:gd name="GluePoint919Y" fmla="*/ 2546452 h 2612594"/>
                              <a:gd name="GluePoint920X" fmla="*/ 1127925 w 2647519"/>
                              <a:gd name="GluePoint920Y" fmla="*/ 2546985 h 2612594"/>
                              <a:gd name="GluePoint921X" fmla="*/ 1033628 w 2647519"/>
                              <a:gd name="GluePoint921Y" fmla="*/ 2529840 h 2612594"/>
                              <a:gd name="GluePoint922X" fmla="*/ 996480 w 2647519"/>
                              <a:gd name="GluePoint922Y" fmla="*/ 2522220 h 2612594"/>
                              <a:gd name="GluePoint923X" fmla="*/ 964095 w 2647519"/>
                              <a:gd name="GluePoint923Y" fmla="*/ 2516505 h 2612594"/>
                              <a:gd name="GluePoint924X" fmla="*/ 925043 w 2647519"/>
                              <a:gd name="GluePoint924Y" fmla="*/ 2498407 h 2612594"/>
                              <a:gd name="GluePoint925X" fmla="*/ 876465 w 2647519"/>
                              <a:gd name="GluePoint925Y" fmla="*/ 2480310 h 2612594"/>
                              <a:gd name="GluePoint926X" fmla="*/ 825983 w 2647519"/>
                              <a:gd name="GluePoint926Y" fmla="*/ 2460307 h 2612594"/>
                              <a:gd name="GluePoint927X" fmla="*/ 834555 w 2647519"/>
                              <a:gd name="GluePoint927Y" fmla="*/ 2453640 h 2612594"/>
                              <a:gd name="GluePoint928X" fmla="*/ 869798 w 2647519"/>
                              <a:gd name="GluePoint928Y" fmla="*/ 2460307 h 2612594"/>
                              <a:gd name="GluePoint929X" fmla="*/ 885038 w 2647519"/>
                              <a:gd name="GluePoint929Y" fmla="*/ 2473642 h 2612594"/>
                              <a:gd name="GluePoint930X" fmla="*/ 937425 w 2647519"/>
                              <a:gd name="GluePoint930Y" fmla="*/ 2488882 h 2612594"/>
                              <a:gd name="GluePoint931X" fmla="*/ 1041248 w 2647519"/>
                              <a:gd name="GluePoint931Y" fmla="*/ 2515552 h 2612594"/>
                              <a:gd name="GluePoint932X" fmla="*/ 1066965 w 2647519"/>
                              <a:gd name="GluePoint932Y" fmla="*/ 2520315 h 2612594"/>
                              <a:gd name="GluePoint933X" fmla="*/ 1094588 w 2647519"/>
                              <a:gd name="GluePoint933Y" fmla="*/ 2525077 h 2612594"/>
                              <a:gd name="GluePoint934X" fmla="*/ 1125068 w 2647519"/>
                              <a:gd name="GluePoint934Y" fmla="*/ 2531745 h 2612594"/>
                              <a:gd name="GluePoint935X" fmla="*/ 1158657 w 2647519"/>
                              <a:gd name="GluePoint935Y" fmla="*/ 2539008 h 2612594"/>
                              <a:gd name="GluePoint936X" fmla="*/ 1161262 w 2647519"/>
                              <a:gd name="GluePoint936Y" fmla="*/ 2538412 h 2612594"/>
                              <a:gd name="GluePoint937X" fmla="*/ 1192695 w 2647519"/>
                              <a:gd name="GluePoint937Y" fmla="*/ 2543175 h 2612594"/>
                              <a:gd name="GluePoint938X" fmla="*/ 1193647 w 2647519"/>
                              <a:gd name="GluePoint938Y" fmla="*/ 2541270 h 2612594"/>
                              <a:gd name="GluePoint939X" fmla="*/ 1239367 w 2647519"/>
                              <a:gd name="GluePoint939Y" fmla="*/ 2543175 h 2612594"/>
                              <a:gd name="GluePoint940X" fmla="*/ 1246987 w 2647519"/>
                              <a:gd name="GluePoint940Y" fmla="*/ 2544127 h 2612594"/>
                              <a:gd name="GluePoint941X" fmla="*/ 1317472 w 2647519"/>
                              <a:gd name="GluePoint941Y" fmla="*/ 2544127 h 2612594"/>
                              <a:gd name="GluePoint942X" fmla="*/ 1368907 w 2647519"/>
                              <a:gd name="GluePoint942Y" fmla="*/ 2546032 h 2612594"/>
                              <a:gd name="GluePoint943X" fmla="*/ 1429867 w 2647519"/>
                              <a:gd name="GluePoint943Y" fmla="*/ 2541270 h 2612594"/>
                              <a:gd name="GluePoint944X" fmla="*/ 1437487 w 2647519"/>
                              <a:gd name="GluePoint944Y" fmla="*/ 2541270 h 2612594"/>
                              <a:gd name="GluePoint945X" fmla="*/ 1440345 w 2647519"/>
                              <a:gd name="GluePoint945Y" fmla="*/ 2548890 h 2612594"/>
                              <a:gd name="GluePoint946X" fmla="*/ 1500352 w 2647519"/>
                              <a:gd name="GluePoint946Y" fmla="*/ 2541270 h 2612594"/>
                              <a:gd name="GluePoint947X" fmla="*/ 1540357 w 2647519"/>
                              <a:gd name="GluePoint947Y" fmla="*/ 2531745 h 2612594"/>
                              <a:gd name="GluePoint948X" fmla="*/ 1563217 w 2647519"/>
                              <a:gd name="GluePoint948Y" fmla="*/ 2527935 h 2612594"/>
                              <a:gd name="GluePoint949X" fmla="*/ 1577505 w 2647519"/>
                              <a:gd name="GluePoint949Y" fmla="*/ 2526030 h 2612594"/>
                              <a:gd name="GluePoint950X" fmla="*/ 1608937 w 2647519"/>
                              <a:gd name="GluePoint950Y" fmla="*/ 2518410 h 2612594"/>
                              <a:gd name="GluePoint951X" fmla="*/ 1634655 w 2647519"/>
                              <a:gd name="GluePoint951Y" fmla="*/ 2512695 h 2612594"/>
                              <a:gd name="GluePoint952X" fmla="*/ 1660372 w 2647519"/>
                              <a:gd name="GluePoint952Y" fmla="*/ 2506027 h 2612594"/>
                              <a:gd name="GluePoint953X" fmla="*/ 1707545 w 2647519"/>
                              <a:gd name="GluePoint953Y" fmla="*/ 2497863 h 2612594"/>
                              <a:gd name="GluePoint954X" fmla="*/ 1713713 w 2647519"/>
                              <a:gd name="GluePoint954Y" fmla="*/ 2495550 h 2612594"/>
                              <a:gd name="GluePoint955X" fmla="*/ 1664183 w 2647519"/>
                              <a:gd name="GluePoint955Y" fmla="*/ 2504122 h 2612594"/>
                              <a:gd name="GluePoint956X" fmla="*/ 1638465 w 2647519"/>
                              <a:gd name="GluePoint956Y" fmla="*/ 2510790 h 2612594"/>
                              <a:gd name="GluePoint957X" fmla="*/ 1612748 w 2647519"/>
                              <a:gd name="GluePoint957Y" fmla="*/ 2516505 h 2612594"/>
                              <a:gd name="GluePoint958X" fmla="*/ 1581315 w 2647519"/>
                              <a:gd name="GluePoint958Y" fmla="*/ 2524125 h 2612594"/>
                              <a:gd name="GluePoint959X" fmla="*/ 1567028 w 2647519"/>
                              <a:gd name="GluePoint959Y" fmla="*/ 2526030 h 2612594"/>
                              <a:gd name="GluePoint960X" fmla="*/ 1544168 w 2647519"/>
                              <a:gd name="GluePoint960Y" fmla="*/ 2529840 h 2612594"/>
                              <a:gd name="GluePoint961X" fmla="*/ 1482255 w 2647519"/>
                              <a:gd name="GluePoint961Y" fmla="*/ 2535555 h 2612594"/>
                              <a:gd name="GluePoint962X" fmla="*/ 1440345 w 2647519"/>
                              <a:gd name="GluePoint962Y" fmla="*/ 2539365 h 2612594"/>
                              <a:gd name="GluePoint963X" fmla="*/ 1432725 w 2647519"/>
                              <a:gd name="GluePoint963Y" fmla="*/ 2539365 h 2612594"/>
                              <a:gd name="GluePoint964X" fmla="*/ 1371765 w 2647519"/>
                              <a:gd name="GluePoint964Y" fmla="*/ 2544127 h 2612594"/>
                              <a:gd name="GluePoint965X" fmla="*/ 1320330 w 2647519"/>
                              <a:gd name="GluePoint965Y" fmla="*/ 2542222 h 2612594"/>
                              <a:gd name="GluePoint966X" fmla="*/ 1249845 w 2647519"/>
                              <a:gd name="GluePoint966Y" fmla="*/ 2542222 h 2612594"/>
                              <a:gd name="GluePoint967X" fmla="*/ 1242225 w 2647519"/>
                              <a:gd name="GluePoint967Y" fmla="*/ 2541270 h 2612594"/>
                              <a:gd name="GluePoint968X" fmla="*/ 1212698 w 2647519"/>
                              <a:gd name="GluePoint968Y" fmla="*/ 2528887 h 2612594"/>
                              <a:gd name="GluePoint969X" fmla="*/ 1196505 w 2647519"/>
                              <a:gd name="GluePoint969Y" fmla="*/ 2539365 h 2612594"/>
                              <a:gd name="GluePoint970X" fmla="*/ 1196464 w 2647519"/>
                              <a:gd name="GluePoint970Y" fmla="*/ 2539447 h 2612594"/>
                              <a:gd name="GluePoint971X" fmla="*/ 1209840 w 2647519"/>
                              <a:gd name="GluePoint971Y" fmla="*/ 2530792 h 2612594"/>
                              <a:gd name="GluePoint972X" fmla="*/ 1239368 w 2647519"/>
                              <a:gd name="GluePoint972Y" fmla="*/ 2543174 h 2612594"/>
                              <a:gd name="GluePoint973X" fmla="*/ 1193648 w 2647519"/>
                              <a:gd name="GluePoint973Y" fmla="*/ 2541269 h 2612594"/>
                              <a:gd name="GluePoint974X" fmla="*/ 1194008 w 2647519"/>
                              <a:gd name="GluePoint974Y" fmla="*/ 2541036 h 2612594"/>
                              <a:gd name="GluePoint975X" fmla="*/ 1164120 w 2647519"/>
                              <a:gd name="GluePoint975Y" fmla="*/ 2536507 h 2612594"/>
                              <a:gd name="GluePoint976X" fmla="*/ 1128878 w 2647519"/>
                              <a:gd name="GluePoint976Y" fmla="*/ 2528887 h 2612594"/>
                              <a:gd name="GluePoint977X" fmla="*/ 1098398 w 2647519"/>
                              <a:gd name="GluePoint977Y" fmla="*/ 2522220 h 2612594"/>
                              <a:gd name="GluePoint978X" fmla="*/ 1070775 w 2647519"/>
                              <a:gd name="GluePoint978Y" fmla="*/ 2517457 h 2612594"/>
                              <a:gd name="GluePoint979X" fmla="*/ 1045058 w 2647519"/>
                              <a:gd name="GluePoint979Y" fmla="*/ 2512695 h 2612594"/>
                              <a:gd name="GluePoint980X" fmla="*/ 941235 w 2647519"/>
                              <a:gd name="GluePoint980Y" fmla="*/ 2486025 h 2612594"/>
                              <a:gd name="GluePoint981X" fmla="*/ 888848 w 2647519"/>
                              <a:gd name="GluePoint981Y" fmla="*/ 2470785 h 2612594"/>
                              <a:gd name="GluePoint982X" fmla="*/ 873608 w 2647519"/>
                              <a:gd name="GluePoint982Y" fmla="*/ 2457450 h 2612594"/>
                              <a:gd name="GluePoint983X" fmla="*/ 838365 w 2647519"/>
                              <a:gd name="GluePoint983Y" fmla="*/ 2450782 h 2612594"/>
                              <a:gd name="GluePoint984X" fmla="*/ 785978 w 2647519"/>
                              <a:gd name="GluePoint984Y" fmla="*/ 2424112 h 2612594"/>
                              <a:gd name="GluePoint985X" fmla="*/ 770738 w 2647519"/>
                              <a:gd name="GluePoint985Y" fmla="*/ 2425065 h 2612594"/>
                              <a:gd name="GluePoint986X" fmla="*/ 716445 w 2647519"/>
                              <a:gd name="GluePoint986Y" fmla="*/ 2397442 h 2612594"/>
                              <a:gd name="GluePoint987X" fmla="*/ 706920 w 2647519"/>
                              <a:gd name="GluePoint987Y" fmla="*/ 2380297 h 2612594"/>
                              <a:gd name="GluePoint988X" fmla="*/ 708825 w 2647519"/>
                              <a:gd name="GluePoint988Y" fmla="*/ 2379345 h 2612594"/>
                              <a:gd name="GluePoint989X" fmla="*/ 742163 w 2647519"/>
                              <a:gd name="GluePoint989Y" fmla="*/ 2397442 h 2612594"/>
                              <a:gd name="GluePoint990X" fmla="*/ 775500 w 2647519"/>
                              <a:gd name="GluePoint990Y" fmla="*/ 2415540 h 2612594"/>
                              <a:gd name="GluePoint991X" fmla="*/ 785025 w 2647519"/>
                              <a:gd name="GluePoint991Y" fmla="*/ 2409825 h 2612594"/>
                              <a:gd name="GluePoint992X" fmla="*/ 745973 w 2647519"/>
                              <a:gd name="GluePoint992Y" fmla="*/ 2384107 h 2612594"/>
                              <a:gd name="GluePoint993X" fmla="*/ 713588 w 2647519"/>
                              <a:gd name="GluePoint993Y" fmla="*/ 2369820 h 2612594"/>
                              <a:gd name="GluePoint994X" fmla="*/ 668820 w 2647519"/>
                              <a:gd name="GluePoint994Y" fmla="*/ 2344102 h 2612594"/>
                              <a:gd name="GluePoint995X" fmla="*/ 630720 w 2647519"/>
                              <a:gd name="GluePoint995Y" fmla="*/ 2319337 h 2612594"/>
                              <a:gd name="GluePoint996X" fmla="*/ 570713 w 2647519"/>
                              <a:gd name="GluePoint996Y" fmla="*/ 2293620 h 2612594"/>
                              <a:gd name="GluePoint997X" fmla="*/ 547853 w 2647519"/>
                              <a:gd name="GluePoint997Y" fmla="*/ 2274570 h 2612594"/>
                              <a:gd name="GluePoint998X" fmla="*/ 552615 w 2647519"/>
                              <a:gd name="GluePoint998Y" fmla="*/ 2272665 h 2612594"/>
                              <a:gd name="GluePoint999X" fmla="*/ 575475 w 2647519"/>
                              <a:gd name="GluePoint999Y" fmla="*/ 2279332 h 2612594"/>
                              <a:gd name="GluePoint1000X" fmla="*/ 527850 w 2647519"/>
                              <a:gd name="GluePoint1000Y" fmla="*/ 2229802 h 2612594"/>
                              <a:gd name="GluePoint1001X" fmla="*/ 501180 w 2647519"/>
                              <a:gd name="GluePoint1001Y" fmla="*/ 2207895 h 2612594"/>
                              <a:gd name="GluePoint1002X" fmla="*/ 476415 w 2647519"/>
                              <a:gd name="GluePoint1002Y" fmla="*/ 2185987 h 2612594"/>
                              <a:gd name="GluePoint1003X" fmla="*/ 444983 w 2647519"/>
                              <a:gd name="GluePoint1003Y" fmla="*/ 2160270 h 2612594"/>
                              <a:gd name="GluePoint1004X" fmla="*/ 399263 w 2647519"/>
                              <a:gd name="GluePoint1004Y" fmla="*/ 2109787 h 2612594"/>
                              <a:gd name="GluePoint1005X" fmla="*/ 396126 w 2647519"/>
                              <a:gd name="GluePoint1005Y" fmla="*/ 2099983 h 2612594"/>
                              <a:gd name="GluePoint1006X" fmla="*/ 386880 w 2647519"/>
                              <a:gd name="GluePoint1006Y" fmla="*/ 2090737 h 2612594"/>
                              <a:gd name="GluePoint1007X" fmla="*/ 355448 w 2647519"/>
                              <a:gd name="GluePoint1007Y" fmla="*/ 2056447 h 2612594"/>
                              <a:gd name="GluePoint1008X" fmla="*/ 351638 w 2647519"/>
                              <a:gd name="GluePoint1008Y" fmla="*/ 2039302 h 2612594"/>
                              <a:gd name="GluePoint1009X" fmla="*/ 339255 w 2647519"/>
                              <a:gd name="GluePoint1009Y" fmla="*/ 2022157 h 2612594"/>
                              <a:gd name="GluePoint1010X" fmla="*/ 337780 w 2647519"/>
                              <a:gd name="GluePoint1010Y" fmla="*/ 2019844 h 2612594"/>
                              <a:gd name="GluePoint1011X" fmla="*/ 323062 w 2647519"/>
                              <a:gd name="GluePoint1011Y" fmla="*/ 2009774 h 2612594"/>
                              <a:gd name="GluePoint1012X" fmla="*/ 294487 w 2647519"/>
                              <a:gd name="GluePoint1012Y" fmla="*/ 1968817 h 2612594"/>
                              <a:gd name="GluePoint1013X" fmla="*/ 278295 w 2647519"/>
                              <a:gd name="GluePoint1013Y" fmla="*/ 1930717 h 2612594"/>
                              <a:gd name="GluePoint1014X" fmla="*/ 276390 w 2647519"/>
                              <a:gd name="GluePoint1014Y" fmla="*/ 1930717 h 2612594"/>
                              <a:gd name="GluePoint1015X" fmla="*/ 254483 w 2647519"/>
                              <a:gd name="GluePoint1015Y" fmla="*/ 1888807 h 2612594"/>
                              <a:gd name="GluePoint1016X" fmla="*/ 233528 w 2647519"/>
                              <a:gd name="GluePoint1016Y" fmla="*/ 1846897 h 2612594"/>
                              <a:gd name="GluePoint1017X" fmla="*/ 211620 w 2647519"/>
                              <a:gd name="GluePoint1017Y" fmla="*/ 1798320 h 2612594"/>
                              <a:gd name="GluePoint1018X" fmla="*/ 191618 w 2647519"/>
                              <a:gd name="GluePoint1018Y" fmla="*/ 1748790 h 2612594"/>
                              <a:gd name="GluePoint1019X" fmla="*/ 211620 w 2647519"/>
                              <a:gd name="GluePoint1019Y" fmla="*/ 1782127 h 2612594"/>
                              <a:gd name="GluePoint1020X" fmla="*/ 231623 w 2647519"/>
                              <a:gd name="GluePoint1020Y" fmla="*/ 1824037 h 2612594"/>
                              <a:gd name="GluePoint1021X" fmla="*/ 238290 w 2647519"/>
                              <a:gd name="GluePoint1021Y" fmla="*/ 1846897 h 2612594"/>
                              <a:gd name="GluePoint1022X" fmla="*/ 241046 w 2647519"/>
                              <a:gd name="GluePoint1022Y" fmla="*/ 1850938 h 2612594"/>
                              <a:gd name="GluePoint1023X" fmla="*/ 237654 w 2647519"/>
                              <a:gd name="GluePoint1023Y" fmla="*/ 1833303 h 2612594"/>
                              <a:gd name="GluePoint1024X" fmla="*/ 228809 w 2647519"/>
                              <a:gd name="GluePoint1024Y" fmla="*/ 1817250 h 2612594"/>
                              <a:gd name="GluePoint1025X" fmla="*/ 214411 w 2647519"/>
                              <a:gd name="GluePoint1025Y" fmla="*/ 1784874 h 2612594"/>
                              <a:gd name="GluePoint1026X" fmla="*/ 197332 w 2647519"/>
                              <a:gd name="GluePoint1026Y" fmla="*/ 1756409 h 2612594"/>
                              <a:gd name="GluePoint1027X" fmla="*/ 176377 w 2647519"/>
                              <a:gd name="GluePoint1027Y" fmla="*/ 1699259 h 2612594"/>
                              <a:gd name="GluePoint1028X" fmla="*/ 158424 w 2647519"/>
                              <a:gd name="GluePoint1028Y" fmla="*/ 1640674 h 2612594"/>
                              <a:gd name="GluePoint1029X" fmla="*/ 152529 w 2647519"/>
                              <a:gd name="GluePoint1029Y" fmla="*/ 1623596 h 2612594"/>
                              <a:gd name="GluePoint1030X" fmla="*/ 126853 w 2647519"/>
                              <a:gd name="GluePoint1030Y" fmla="*/ 1521108 h 2612594"/>
                              <a:gd name="GluePoint1031X" fmla="*/ 115498 w 2647519"/>
                              <a:gd name="GluePoint1031Y" fmla="*/ 1446707 h 2612594"/>
                              <a:gd name="GluePoint1032X" fmla="*/ 115417 w 2647519"/>
                              <a:gd name="GluePoint1032Y" fmla="*/ 1448752 h 2612594"/>
                              <a:gd name="GluePoint1033X" fmla="*/ 116370 w 2647519"/>
                              <a:gd name="GluePoint1033Y" fmla="*/ 1463992 h 2612594"/>
                              <a:gd name="GluePoint1034X" fmla="*/ 121132 w 2647519"/>
                              <a:gd name="GluePoint1034Y" fmla="*/ 1499235 h 2612594"/>
                              <a:gd name="GluePoint1035X" fmla="*/ 126847 w 2647519"/>
                              <a:gd name="GluePoint1035Y" fmla="*/ 1535430 h 2612594"/>
                              <a:gd name="GluePoint1036X" fmla="*/ 117322 w 2647519"/>
                              <a:gd name="GluePoint1036Y" fmla="*/ 1503997 h 2612594"/>
                              <a:gd name="GluePoint1037X" fmla="*/ 110655 w 2647519"/>
                              <a:gd name="GluePoint1037Y" fmla="*/ 1463992 h 2612594"/>
                              <a:gd name="GluePoint1038X" fmla="*/ 103035 w 2647519"/>
                              <a:gd name="GluePoint1038Y" fmla="*/ 1463992 h 2612594"/>
                              <a:gd name="GluePoint1039X" fmla="*/ 98272 w 2647519"/>
                              <a:gd name="GluePoint1039Y" fmla="*/ 1427797 h 2612594"/>
                              <a:gd name="GluePoint1040X" fmla="*/ 91605 w 2647519"/>
                              <a:gd name="GluePoint1040Y" fmla="*/ 1404937 h 2612594"/>
                              <a:gd name="GluePoint1041X" fmla="*/ 85890 w 2647519"/>
                              <a:gd name="GluePoint1041Y" fmla="*/ 1383030 h 2612594"/>
                              <a:gd name="GluePoint1042X" fmla="*/ 69697 w 2647519"/>
                              <a:gd name="GluePoint1042Y" fmla="*/ 1365885 h 2612594"/>
                              <a:gd name="GluePoint1043X" fmla="*/ 64935 w 2647519"/>
                              <a:gd name="GluePoint1043Y" fmla="*/ 1365885 h 2612594"/>
                              <a:gd name="GluePoint1044X" fmla="*/ 60172 w 2647519"/>
                              <a:gd name="GluePoint1044Y" fmla="*/ 1342072 h 2612594"/>
                              <a:gd name="GluePoint1045X" fmla="*/ 58267 w 2647519"/>
                              <a:gd name="GluePoint1045Y" fmla="*/ 1311592 h 2612594"/>
                              <a:gd name="GluePoint1046X" fmla="*/ 62077 w 2647519"/>
                              <a:gd name="GluePoint1046Y" fmla="*/ 1268730 h 2612594"/>
                              <a:gd name="GluePoint1047X" fmla="*/ 63982 w 2647519"/>
                              <a:gd name="GluePoint1047Y" fmla="*/ 1253490 h 2612594"/>
                              <a:gd name="GluePoint1048X" fmla="*/ 67226 w 2647519"/>
                              <a:gd name="GluePoint1048Y" fmla="*/ 1243037 h 2612594"/>
                              <a:gd name="GluePoint1049X" fmla="*/ 65649 w 2647519"/>
                              <a:gd name="GluePoint1049Y" fmla="*/ 1219200 h 2612594"/>
                              <a:gd name="GluePoint1050X" fmla="*/ 67792 w 2647519"/>
                              <a:gd name="GluePoint1050Y" fmla="*/ 1183957 h 2612594"/>
                              <a:gd name="GluePoint1051X" fmla="*/ 71602 w 2647519"/>
                              <a:gd name="GluePoint1051Y" fmla="*/ 1176814 h 2612594"/>
                              <a:gd name="GluePoint1052X" fmla="*/ 71602 w 2647519"/>
                              <a:gd name="GluePoint1052Y" fmla="*/ 1172527 h 2612594"/>
                              <a:gd name="GluePoint1053X" fmla="*/ 63982 w 2647519"/>
                              <a:gd name="GluePoint1053Y" fmla="*/ 1186815 h 2612594"/>
                              <a:gd name="GluePoint1054X" fmla="*/ 57315 w 2647519"/>
                              <a:gd name="GluePoint1054Y" fmla="*/ 1177290 h 2612594"/>
                              <a:gd name="GluePoint1055X" fmla="*/ 44932 w 2647519"/>
                              <a:gd name="GluePoint1055Y" fmla="*/ 1160145 h 2612594"/>
                              <a:gd name="GluePoint1056X" fmla="*/ 42670 w 2647519"/>
                              <a:gd name="GluePoint1056Y" fmla="*/ 1146572 h 2612594"/>
                              <a:gd name="GluePoint1057X" fmla="*/ 42075 w 2647519"/>
                              <a:gd name="GluePoint1057Y" fmla="*/ 1147762 h 2612594"/>
                              <a:gd name="GluePoint1058X" fmla="*/ 38265 w 2647519"/>
                              <a:gd name="GluePoint1058Y" fmla="*/ 1185862 h 2612594"/>
                              <a:gd name="GluePoint1059X" fmla="*/ 35407 w 2647519"/>
                              <a:gd name="GluePoint1059Y" fmla="*/ 1223962 h 2612594"/>
                              <a:gd name="GluePoint1060X" fmla="*/ 32550 w 2647519"/>
                              <a:gd name="GluePoint1060Y" fmla="*/ 1253490 h 2612594"/>
                              <a:gd name="GluePoint1061X" fmla="*/ 32550 w 2647519"/>
                              <a:gd name="GluePoint1061Y" fmla="*/ 1314449 h 2612594"/>
                              <a:gd name="GluePoint1062X" fmla="*/ 33502 w 2647519"/>
                              <a:gd name="GluePoint1062Y" fmla="*/ 1345882 h 2612594"/>
                              <a:gd name="GluePoint1063X" fmla="*/ 35407 w 2647519"/>
                              <a:gd name="GluePoint1063Y" fmla="*/ 1377314 h 2612594"/>
                              <a:gd name="GluePoint1064X" fmla="*/ 26835 w 2647519"/>
                              <a:gd name="GluePoint1064Y" fmla="*/ 1406842 h 2612594"/>
                              <a:gd name="GluePoint1065X" fmla="*/ 24930 w 2647519"/>
                              <a:gd name="GluePoint1065Y" fmla="*/ 1406842 h 2612594"/>
                              <a:gd name="GluePoint1066X" fmla="*/ 19215 w 2647519"/>
                              <a:gd name="GluePoint1066Y" fmla="*/ 1349692 h 2612594"/>
                              <a:gd name="GluePoint1067X" fmla="*/ 19215 w 2647519"/>
                              <a:gd name="GluePoint1067Y" fmla="*/ 1290637 h 2612594"/>
                              <a:gd name="GluePoint1068X" fmla="*/ 23977 w 2647519"/>
                              <a:gd name="GluePoint1068Y" fmla="*/ 1244917 h 2612594"/>
                              <a:gd name="GluePoint1069X" fmla="*/ 32546 w 2647519"/>
                              <a:gd name="GluePoint1069Y" fmla="*/ 1253485 h 2612594"/>
                              <a:gd name="GluePoint1070X" fmla="*/ 24930 w 2647519"/>
                              <a:gd name="GluePoint1070Y" fmla="*/ 1243965 h 2612594"/>
                              <a:gd name="GluePoint1071X" fmla="*/ 23025 w 2647519"/>
                              <a:gd name="GluePoint1071Y" fmla="*/ 1209675 h 2612594"/>
                              <a:gd name="GluePoint1072X" fmla="*/ 24930 w 2647519"/>
                              <a:gd name="GluePoint1072Y" fmla="*/ 1157287 h 2612594"/>
                              <a:gd name="GluePoint1073X" fmla="*/ 25882 w 2647519"/>
                              <a:gd name="GluePoint1073Y" fmla="*/ 1143000 h 2612594"/>
                              <a:gd name="GluePoint1074X" fmla="*/ 28740 w 2647519"/>
                              <a:gd name="GluePoint1074Y" fmla="*/ 1119187 h 2612594"/>
                              <a:gd name="GluePoint1075X" fmla="*/ 40170 w 2647519"/>
                              <a:gd name="GluePoint1075Y" fmla="*/ 1076325 h 2612594"/>
                              <a:gd name="GluePoint1076X" fmla="*/ 45865 w 2647519"/>
                              <a:gd name="GluePoint1076Y" fmla="*/ 1047851 h 2612594"/>
                              <a:gd name="GluePoint1077X" fmla="*/ 43980 w 2647519"/>
                              <a:gd name="GluePoint1077Y" fmla="*/ 1041082 h 2612594"/>
                              <a:gd name="GluePoint1078X" fmla="*/ 37312 w 2647519"/>
                              <a:gd name="GluePoint1078Y" fmla="*/ 1079182 h 2612594"/>
                              <a:gd name="GluePoint1079X" fmla="*/ 25882 w 2647519"/>
                              <a:gd name="GluePoint1079Y" fmla="*/ 1122045 h 2612594"/>
                              <a:gd name="GluePoint1080X" fmla="*/ 23025 w 2647519"/>
                              <a:gd name="GluePoint1080Y" fmla="*/ 1145857 h 2612594"/>
                              <a:gd name="GluePoint1081X" fmla="*/ 22072 w 2647519"/>
                              <a:gd name="GluePoint1081Y" fmla="*/ 1160145 h 2612594"/>
                              <a:gd name="GluePoint1082X" fmla="*/ 20167 w 2647519"/>
                              <a:gd name="GluePoint1082Y" fmla="*/ 1212532 h 2612594"/>
                              <a:gd name="GluePoint1083X" fmla="*/ 22072 w 2647519"/>
                              <a:gd name="GluePoint1083Y" fmla="*/ 1246822 h 2612594"/>
                              <a:gd name="GluePoint1084X" fmla="*/ 17310 w 2647519"/>
                              <a:gd name="GluePoint1084Y" fmla="*/ 1292542 h 2612594"/>
                              <a:gd name="GluePoint1085X" fmla="*/ 17310 w 2647519"/>
                              <a:gd name="GluePoint1085Y" fmla="*/ 1351597 h 2612594"/>
                              <a:gd name="GluePoint1086X" fmla="*/ 23025 w 2647519"/>
                              <a:gd name="GluePoint1086Y" fmla="*/ 1408747 h 2612594"/>
                              <a:gd name="GluePoint1087X" fmla="*/ 24930 w 2647519"/>
                              <a:gd name="GluePoint1087Y" fmla="*/ 1408747 h 2612594"/>
                              <a:gd name="GluePoint1088X" fmla="*/ 37312 w 2647519"/>
                              <a:gd name="GluePoint1088Y" fmla="*/ 1463040 h 2612594"/>
                              <a:gd name="GluePoint1089X" fmla="*/ 43980 w 2647519"/>
                              <a:gd name="GluePoint1089Y" fmla="*/ 1507807 h 2612594"/>
                              <a:gd name="GluePoint1090X" fmla="*/ 58267 w 2647519"/>
                              <a:gd name="GluePoint1090Y" fmla="*/ 1553527 h 2612594"/>
                              <a:gd name="GluePoint1091X" fmla="*/ 80770 w 2647519"/>
                              <a:gd name="GluePoint1091Y" fmla="*/ 1651843 h 2612594"/>
                              <a:gd name="GluePoint1092X" fmla="*/ 82734 w 2647519"/>
                              <a:gd name="GluePoint1092Y" fmla="*/ 1670685 h 2612594"/>
                              <a:gd name="GluePoint1093X" fmla="*/ 86843 w 2647519"/>
                              <a:gd name="GluePoint1093Y" fmla="*/ 1670685 h 2612594"/>
                              <a:gd name="GluePoint1094X" fmla="*/ 107798 w 2647519"/>
                              <a:gd name="GluePoint1094Y" fmla="*/ 1721167 h 2612594"/>
                              <a:gd name="GluePoint1095X" fmla="*/ 115418 w 2647519"/>
                              <a:gd name="GluePoint1095Y" fmla="*/ 1746885 h 2612594"/>
                              <a:gd name="GluePoint1096X" fmla="*/ 101130 w 2647519"/>
                              <a:gd name="GluePoint1096Y" fmla="*/ 1724977 h 2612594"/>
                              <a:gd name="GluePoint1097X" fmla="*/ 85890 w 2647519"/>
                              <a:gd name="GluePoint1097Y" fmla="*/ 1690687 h 2612594"/>
                              <a:gd name="GluePoint1098X" fmla="*/ 84938 w 2647519"/>
                              <a:gd name="GluePoint1098Y" fmla="*/ 1700212 h 2612594"/>
                              <a:gd name="GluePoint1099X" fmla="*/ 76651 w 2647519"/>
                              <a:gd name="GluePoint1099Y" fmla="*/ 1674524 h 2612594"/>
                              <a:gd name="GluePoint1100X" fmla="*/ 70650 w 2647519"/>
                              <a:gd name="GluePoint1100Y" fmla="*/ 1675447 h 2612594"/>
                              <a:gd name="GluePoint1101X" fmla="*/ 63982 w 2647519"/>
                              <a:gd name="GluePoint1101Y" fmla="*/ 1653540 h 2612594"/>
                              <a:gd name="GluePoint1102X" fmla="*/ 41122 w 2647519"/>
                              <a:gd name="GluePoint1102Y" fmla="*/ 1601152 h 2612594"/>
                              <a:gd name="GluePoint1103X" fmla="*/ 26835 w 2647519"/>
                              <a:gd name="GluePoint1103Y" fmla="*/ 1554480 h 2612594"/>
                              <a:gd name="GluePoint1104X" fmla="*/ 25882 w 2647519"/>
                              <a:gd name="GluePoint1104Y" fmla="*/ 1515427 h 2612594"/>
                              <a:gd name="GluePoint1105X" fmla="*/ 19215 w 2647519"/>
                              <a:gd name="GluePoint1105Y" fmla="*/ 1469707 h 2612594"/>
                              <a:gd name="GluePoint1106X" fmla="*/ 14452 w 2647519"/>
                              <a:gd name="GluePoint1106Y" fmla="*/ 1423987 h 2612594"/>
                              <a:gd name="GluePoint1107X" fmla="*/ 3975 w 2647519"/>
                              <a:gd name="GluePoint1107Y" fmla="*/ 1390650 h 2612594"/>
                              <a:gd name="GluePoint1108X" fmla="*/ 10642 w 2647519"/>
                              <a:gd name="GluePoint1108Y" fmla="*/ 1213485 h 2612594"/>
                              <a:gd name="GluePoint1109X" fmla="*/ 17310 w 2647519"/>
                              <a:gd name="GluePoint1109Y" fmla="*/ 1167765 h 2612594"/>
                              <a:gd name="GluePoint1110X" fmla="*/ 11595 w 2647519"/>
                              <a:gd name="GluePoint1110Y" fmla="*/ 1143000 h 2612594"/>
                              <a:gd name="GluePoint1111X" fmla="*/ 23025 w 2647519"/>
                              <a:gd name="GluePoint1111Y" fmla="*/ 1074420 h 2612594"/>
                              <a:gd name="GluePoint1112X" fmla="*/ 25882 w 2647519"/>
                              <a:gd name="GluePoint1112Y" fmla="*/ 1058227 h 2612594"/>
                              <a:gd name="GluePoint1113X" fmla="*/ 33502 w 2647519"/>
                              <a:gd name="GluePoint1113Y" fmla="*/ 1002982 h 2612594"/>
                              <a:gd name="GluePoint1114X" fmla="*/ 53505 w 2647519"/>
                              <a:gd name="GluePoint1114Y" fmla="*/ 962977 h 2612594"/>
                              <a:gd name="GluePoint1115X" fmla="*/ 48742 w 2647519"/>
                              <a:gd name="GluePoint1115Y" fmla="*/ 1017270 h 2612594"/>
                              <a:gd name="GluePoint1116X" fmla="*/ 53503 w 2647519"/>
                              <a:gd name="GluePoint1116Y" fmla="*/ 1007964 h 2612594"/>
                              <a:gd name="GluePoint1117X" fmla="*/ 56362 w 2647519"/>
                              <a:gd name="GluePoint1117Y" fmla="*/ 985718 h 2612594"/>
                              <a:gd name="GluePoint1118X" fmla="*/ 57315 w 2647519"/>
                              <a:gd name="GluePoint1118Y" fmla="*/ 961072 h 2612594"/>
                              <a:gd name="GluePoint1119X" fmla="*/ 65887 w 2647519"/>
                              <a:gd name="GluePoint1119Y" fmla="*/ 929639 h 2612594"/>
                              <a:gd name="GluePoint1120X" fmla="*/ 79222 w 2647519"/>
                              <a:gd name="GluePoint1120Y" fmla="*/ 882014 h 2612594"/>
                              <a:gd name="GluePoint1121X" fmla="*/ 95415 w 2647519"/>
                              <a:gd name="GluePoint1121Y" fmla="*/ 833437 h 2612594"/>
                              <a:gd name="GluePoint1122X" fmla="*/ 96628 w 2647519"/>
                              <a:gd name="GluePoint1122Y" fmla="*/ 832072 h 2612594"/>
                              <a:gd name="GluePoint1123X" fmla="*/ 103988 w 2647519"/>
                              <a:gd name="GluePoint1123Y" fmla="*/ 793432 h 2612594"/>
                              <a:gd name="GluePoint1124X" fmla="*/ 114465 w 2647519"/>
                              <a:gd name="GluePoint1124Y" fmla="*/ 765809 h 2612594"/>
                              <a:gd name="GluePoint1125X" fmla="*/ 126848 w 2647519"/>
                              <a:gd name="GluePoint1125Y" fmla="*/ 742949 h 2612594"/>
                              <a:gd name="GluePoint1126X" fmla="*/ 151613 w 2647519"/>
                              <a:gd name="GluePoint1126Y" fmla="*/ 695324 h 2612594"/>
                              <a:gd name="GluePoint1127X" fmla="*/ 171615 w 2647519"/>
                              <a:gd name="GluePoint1127Y" fmla="*/ 652462 h 2612594"/>
                              <a:gd name="GluePoint1128X" fmla="*/ 200190 w 2647519"/>
                              <a:gd name="GluePoint1128Y" fmla="*/ 597217 h 2612594"/>
                              <a:gd name="GluePoint1129X" fmla="*/ 221145 w 2647519"/>
                              <a:gd name="GluePoint1129Y" fmla="*/ 573404 h 2612594"/>
                              <a:gd name="GluePoint1130X" fmla="*/ 238290 w 2647519"/>
                              <a:gd name="GluePoint1130Y" fmla="*/ 540067 h 2612594"/>
                              <a:gd name="GluePoint1131X" fmla="*/ 252578 w 2647519"/>
                              <a:gd name="GluePoint1131Y" fmla="*/ 519112 h 2612594"/>
                              <a:gd name="GluePoint1132X" fmla="*/ 267818 w 2647519"/>
                              <a:gd name="GluePoint1132Y" fmla="*/ 511492 h 2612594"/>
                              <a:gd name="GluePoint1133X" fmla="*/ 271628 w 2647519"/>
                              <a:gd name="GluePoint1133Y" fmla="*/ 505777 h 2612594"/>
                              <a:gd name="GluePoint1134X" fmla="*/ 286868 w 2647519"/>
                              <a:gd name="GluePoint1134Y" fmla="*/ 475297 h 2612594"/>
                              <a:gd name="GluePoint1135X" fmla="*/ 316395 w 2647519"/>
                              <a:gd name="GluePoint1135Y" fmla="*/ 441007 h 2612594"/>
                              <a:gd name="GluePoint1136X" fmla="*/ 317199 w 2647519"/>
                              <a:gd name="GluePoint1136Y" fmla="*/ 455339 h 2612594"/>
                              <a:gd name="GluePoint1137X" fmla="*/ 315045 w 2647519"/>
                              <a:gd name="GluePoint1137Y" fmla="*/ 461363 h 2612594"/>
                              <a:gd name="GluePoint1138X" fmla="*/ 345922 w 2647519"/>
                              <a:gd name="GluePoint1138Y" fmla="*/ 429577 h 2612594"/>
                              <a:gd name="GluePoint1139X" fmla="*/ 361162 w 2647519"/>
                              <a:gd name="GluePoint1139Y" fmla="*/ 409575 h 2612594"/>
                              <a:gd name="GluePoint1140X" fmla="*/ 381165 w 2647519"/>
                              <a:gd name="GluePoint1140Y" fmla="*/ 390525 h 2612594"/>
                              <a:gd name="GluePoint1141X" fmla="*/ 382889 w 2647519"/>
                              <a:gd name="GluePoint1141Y" fmla="*/ 392440 h 2612594"/>
                              <a:gd name="GluePoint1142X" fmla="*/ 382118 w 2647519"/>
                              <a:gd name="GluePoint1142Y" fmla="*/ 391477 h 2612594"/>
                              <a:gd name="GluePoint1143X" fmla="*/ 406883 w 2647519"/>
                              <a:gd name="GluePoint1143Y" fmla="*/ 366712 h 2612594"/>
                              <a:gd name="GluePoint1144X" fmla="*/ 431648 w 2647519"/>
                              <a:gd name="GluePoint1144Y" fmla="*/ 343852 h 2612594"/>
                              <a:gd name="GluePoint1145X" fmla="*/ 458318 w 2647519"/>
                              <a:gd name="GluePoint1145Y" fmla="*/ 315277 h 2612594"/>
                              <a:gd name="GluePoint1146X" fmla="*/ 495465 w 2647519"/>
                              <a:gd name="GluePoint1146Y" fmla="*/ 287654 h 2612594"/>
                              <a:gd name="GluePoint1147X" fmla="*/ 535470 w 2647519"/>
                              <a:gd name="GluePoint1147Y" fmla="*/ 258127 h 2612594"/>
                              <a:gd name="GluePoint1148X" fmla="*/ 559389 w 2647519"/>
                              <a:gd name="GluePoint1148Y" fmla="*/ 241440 h 2612594"/>
                              <a:gd name="GluePoint1149X" fmla="*/ 575475 w 2647519"/>
                              <a:gd name="GluePoint1149Y" fmla="*/ 226694 h 2612594"/>
                              <a:gd name="GluePoint1150X" fmla="*/ 604050 w 2647519"/>
                              <a:gd name="GluePoint1150Y" fmla="*/ 209549 h 2612594"/>
                              <a:gd name="GluePoint1151X" fmla="*/ 634530 w 2647519"/>
                              <a:gd name="GluePoint1151Y" fmla="*/ 193357 h 2612594"/>
                              <a:gd name="GluePoint1152X" fmla="*/ 638565 w 2647519"/>
                              <a:gd name="GluePoint1152Y" fmla="*/ 191282 h 2612594"/>
                              <a:gd name="GluePoint1153X" fmla="*/ 648937 w 2647519"/>
                              <a:gd name="GluePoint1153Y" fmla="*/ 181094 h 2612594"/>
                              <a:gd name="GluePoint1154X" fmla="*/ 665963 w 2647519"/>
                              <a:gd name="GluePoint1154Y" fmla="*/ 168592 h 2612594"/>
                              <a:gd name="GluePoint1155X" fmla="*/ 684656 w 2647519"/>
                              <a:gd name="GluePoint1155Y" fmla="*/ 159067 h 2612594"/>
                              <a:gd name="GluePoint1156X" fmla="*/ 697880 w 2647519"/>
                              <a:gd name="GluePoint1156Y" fmla="*/ 156023 h 2612594"/>
                              <a:gd name="GluePoint1157X" fmla="*/ 700252 w 2647519"/>
                              <a:gd name="GluePoint1157Y" fmla="*/ 154304 h 2612594"/>
                              <a:gd name="GluePoint1158X" fmla="*/ 959332 w 2647519"/>
                              <a:gd name="GluePoint1158Y" fmla="*/ 49529 h 2612594"/>
                              <a:gd name="GluePoint1159X" fmla="*/ 968945 w 2647519"/>
                              <a:gd name="GluePoint1159Y" fmla="*/ 47439 h 2612594"/>
                              <a:gd name="GluePoint1160X" fmla="*/ 995527 w 2647519"/>
                              <a:gd name="GluePoint1160Y" fmla="*/ 38099 h 2612594"/>
                              <a:gd name="GluePoint1161X" fmla="*/ 1013863 w 2647519"/>
                              <a:gd name="GluePoint1161Y" fmla="*/ 34408 h 2612594"/>
                              <a:gd name="GluePoint1162X" fmla="*/ 1023424 w 2647519"/>
                              <a:gd name="GluePoint1162Y" fmla="*/ 34327 h 2612594"/>
                              <a:gd name="GluePoint1163X" fmla="*/ 1026960 w 2647519"/>
                              <a:gd name="GluePoint1163Y" fmla="*/ 33337 h 2612594"/>
                              <a:gd name="GluePoint1164X" fmla="*/ 1244130 w 2647519"/>
                              <a:gd name="GluePoint1164Y" fmla="*/ 4762 h 2612594"/>
                              <a:gd name="GluePoint1165X" fmla="*/ 1305804 w 2647519"/>
                              <a:gd name="GluePoint1165Y" fmla="*/ 4524 h 2612594"/>
                              <a:gd name="GluePoint1166X" fmla="*/ 1371765 w 2647519"/>
                              <a:gd name="GluePoint1166Y" fmla="*/ 5714 h 2612594"/>
                              <a:gd name="GluePoint1167X" fmla="*/ 1372993 w 2647519"/>
                              <a:gd name="GluePoint1167Y" fmla="*/ 6635 h 2612594"/>
                              <a:gd name="GluePoint1168X" fmla="*/ 1405103 w 2647519"/>
                              <a:gd name="GluePoint1168Y" fmla="*/ 2857 h 2612594"/>
                              <a:gd name="GluePoint1169X" fmla="*/ 1434630 w 2647519"/>
                              <a:gd name="GluePoint1169Y" fmla="*/ 7619 h 2612594"/>
                              <a:gd name="GluePoint1170X" fmla="*/ 1464158 w 2647519"/>
                              <a:gd name="GluePoint1170Y" fmla="*/ 13334 h 2612594"/>
                              <a:gd name="GluePoint1171X" fmla="*/ 1479392 w 2647519"/>
                              <a:gd name="GluePoint1171Y" fmla="*/ 16797 h 2612594"/>
                              <a:gd name="GluePoint1172X" fmla="*/ 1463205 w 2647519"/>
                              <a:gd name="GluePoint1172Y" fmla="*/ 12382 h 2612594"/>
                              <a:gd name="GluePoint1173X" fmla="*/ 1433677 w 2647519"/>
                              <a:gd name="GluePoint1173Y" fmla="*/ 6667 h 2612594"/>
                              <a:gd name="GluePoint1174X" fmla="*/ 1404150 w 2647519"/>
                              <a:gd name="GluePoint1174Y" fmla="*/ 1905 h 2612594"/>
                              <a:gd name="GluePoint1175X" fmla="*/ 1404150 w 2647519"/>
                              <a:gd name="GluePoint1175Y" fmla="*/ 0 h 261259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  <a:cxn ang="0">
                                <a:pos x="GluePoint60X" y="GluePoint60Y"/>
                              </a:cxn>
                              <a:cxn ang="0">
                                <a:pos x="GluePoint61X" y="GluePoint61Y"/>
                              </a:cxn>
                              <a:cxn ang="0">
                                <a:pos x="GluePoint62X" y="GluePoint62Y"/>
                              </a:cxn>
                              <a:cxn ang="0">
                                <a:pos x="GluePoint63X" y="GluePoint63Y"/>
                              </a:cxn>
                              <a:cxn ang="0">
                                <a:pos x="GluePoint64X" y="GluePoint64Y"/>
                              </a:cxn>
                              <a:cxn ang="0">
                                <a:pos x="GluePoint65X" y="GluePoint65Y"/>
                              </a:cxn>
                              <a:cxn ang="0">
                                <a:pos x="GluePoint66X" y="GluePoint66Y"/>
                              </a:cxn>
                              <a:cxn ang="0">
                                <a:pos x="GluePoint67X" y="GluePoint67Y"/>
                              </a:cxn>
                              <a:cxn ang="0">
                                <a:pos x="GluePoint68X" y="GluePoint68Y"/>
                              </a:cxn>
                              <a:cxn ang="0">
                                <a:pos x="GluePoint69X" y="GluePoint69Y"/>
                              </a:cxn>
                              <a:cxn ang="0">
                                <a:pos x="GluePoint70X" y="GluePoint70Y"/>
                              </a:cxn>
                              <a:cxn ang="0">
                                <a:pos x="GluePoint71X" y="GluePoint71Y"/>
                              </a:cxn>
                              <a:cxn ang="0">
                                <a:pos x="GluePoint72X" y="GluePoint72Y"/>
                              </a:cxn>
                              <a:cxn ang="0">
                                <a:pos x="GluePoint73X" y="GluePoint73Y"/>
                              </a:cxn>
                              <a:cxn ang="0">
                                <a:pos x="GluePoint74X" y="GluePoint74Y"/>
                              </a:cxn>
                              <a:cxn ang="0">
                                <a:pos x="GluePoint75X" y="GluePoint75Y"/>
                              </a:cxn>
                              <a:cxn ang="0">
                                <a:pos x="GluePoint76X" y="GluePoint76Y"/>
                              </a:cxn>
                              <a:cxn ang="0">
                                <a:pos x="GluePoint77X" y="GluePoint77Y"/>
                              </a:cxn>
                              <a:cxn ang="0">
                                <a:pos x="GluePoint78X" y="GluePoint78Y"/>
                              </a:cxn>
                              <a:cxn ang="0">
                                <a:pos x="GluePoint79X" y="GluePoint79Y"/>
                              </a:cxn>
                              <a:cxn ang="0">
                                <a:pos x="GluePoint80X" y="GluePoint80Y"/>
                              </a:cxn>
                              <a:cxn ang="0">
                                <a:pos x="GluePoint81X" y="GluePoint81Y"/>
                              </a:cxn>
                              <a:cxn ang="0">
                                <a:pos x="GluePoint82X" y="GluePoint82Y"/>
                              </a:cxn>
                              <a:cxn ang="0">
                                <a:pos x="GluePoint83X" y="GluePoint83Y"/>
                              </a:cxn>
                              <a:cxn ang="0">
                                <a:pos x="GluePoint84X" y="GluePoint84Y"/>
                              </a:cxn>
                              <a:cxn ang="0">
                                <a:pos x="GluePoint85X" y="GluePoint85Y"/>
                              </a:cxn>
                              <a:cxn ang="0">
                                <a:pos x="GluePoint86X" y="GluePoint86Y"/>
                              </a:cxn>
                              <a:cxn ang="0">
                                <a:pos x="GluePoint87X" y="GluePoint87Y"/>
                              </a:cxn>
                              <a:cxn ang="0">
                                <a:pos x="GluePoint88X" y="GluePoint88Y"/>
                              </a:cxn>
                              <a:cxn ang="0">
                                <a:pos x="GluePoint89X" y="GluePoint89Y"/>
                              </a:cxn>
                              <a:cxn ang="0">
                                <a:pos x="GluePoint90X" y="GluePoint90Y"/>
                              </a:cxn>
                              <a:cxn ang="0">
                                <a:pos x="GluePoint91X" y="GluePoint91Y"/>
                              </a:cxn>
                              <a:cxn ang="0">
                                <a:pos x="GluePoint92X" y="GluePoint92Y"/>
                              </a:cxn>
                              <a:cxn ang="0">
                                <a:pos x="GluePoint93X" y="GluePoint93Y"/>
                              </a:cxn>
                              <a:cxn ang="0">
                                <a:pos x="GluePoint94X" y="GluePoint94Y"/>
                              </a:cxn>
                              <a:cxn ang="0">
                                <a:pos x="GluePoint95X" y="GluePoint95Y"/>
                              </a:cxn>
                              <a:cxn ang="0">
                                <a:pos x="GluePoint96X" y="GluePoint96Y"/>
                              </a:cxn>
                              <a:cxn ang="0">
                                <a:pos x="GluePoint97X" y="GluePoint97Y"/>
                              </a:cxn>
                              <a:cxn ang="0">
                                <a:pos x="GluePoint98X" y="GluePoint98Y"/>
                              </a:cxn>
                              <a:cxn ang="0">
                                <a:pos x="GluePoint99X" y="GluePoint99Y"/>
                              </a:cxn>
                              <a:cxn ang="0">
                                <a:pos x="GluePoint100X" y="GluePoint100Y"/>
                              </a:cxn>
                              <a:cxn ang="0">
                                <a:pos x="GluePoint101X" y="GluePoint101Y"/>
                              </a:cxn>
                              <a:cxn ang="0">
                                <a:pos x="GluePoint102X" y="GluePoint102Y"/>
                              </a:cxn>
                              <a:cxn ang="0">
                                <a:pos x="GluePoint103X" y="GluePoint103Y"/>
                              </a:cxn>
                              <a:cxn ang="0">
                                <a:pos x="GluePoint104X" y="GluePoint104Y"/>
                              </a:cxn>
                              <a:cxn ang="0">
                                <a:pos x="GluePoint105X" y="GluePoint105Y"/>
                              </a:cxn>
                              <a:cxn ang="0">
                                <a:pos x="GluePoint106X" y="GluePoint106Y"/>
                              </a:cxn>
                              <a:cxn ang="0">
                                <a:pos x="GluePoint107X" y="GluePoint107Y"/>
                              </a:cxn>
                              <a:cxn ang="0">
                                <a:pos x="GluePoint108X" y="GluePoint108Y"/>
                              </a:cxn>
                              <a:cxn ang="0">
                                <a:pos x="GluePoint109X" y="GluePoint109Y"/>
                              </a:cxn>
                              <a:cxn ang="0">
                                <a:pos x="GluePoint110X" y="GluePoint110Y"/>
                              </a:cxn>
                              <a:cxn ang="0">
                                <a:pos x="GluePoint111X" y="GluePoint111Y"/>
                              </a:cxn>
                              <a:cxn ang="0">
                                <a:pos x="GluePoint112X" y="GluePoint112Y"/>
                              </a:cxn>
                              <a:cxn ang="0">
                                <a:pos x="GluePoint113X" y="GluePoint113Y"/>
                              </a:cxn>
                              <a:cxn ang="0">
                                <a:pos x="GluePoint114X" y="GluePoint114Y"/>
                              </a:cxn>
                              <a:cxn ang="0">
                                <a:pos x="GluePoint115X" y="GluePoint115Y"/>
                              </a:cxn>
                              <a:cxn ang="0">
                                <a:pos x="GluePoint116X" y="GluePoint116Y"/>
                              </a:cxn>
                              <a:cxn ang="0">
                                <a:pos x="GluePoint117X" y="GluePoint117Y"/>
                              </a:cxn>
                              <a:cxn ang="0">
                                <a:pos x="GluePoint118X" y="GluePoint118Y"/>
                              </a:cxn>
                              <a:cxn ang="0">
                                <a:pos x="GluePoint119X" y="GluePoint119Y"/>
                              </a:cxn>
                              <a:cxn ang="0">
                                <a:pos x="GluePoint120X" y="GluePoint120Y"/>
                              </a:cxn>
                              <a:cxn ang="0">
                                <a:pos x="GluePoint121X" y="GluePoint121Y"/>
                              </a:cxn>
                              <a:cxn ang="0">
                                <a:pos x="GluePoint122X" y="GluePoint122Y"/>
                              </a:cxn>
                              <a:cxn ang="0">
                                <a:pos x="GluePoint123X" y="GluePoint123Y"/>
                              </a:cxn>
                              <a:cxn ang="0">
                                <a:pos x="GluePoint124X" y="GluePoint124Y"/>
                              </a:cxn>
                              <a:cxn ang="0">
                                <a:pos x="GluePoint125X" y="GluePoint125Y"/>
                              </a:cxn>
                              <a:cxn ang="0">
                                <a:pos x="GluePoint126X" y="GluePoint126Y"/>
                              </a:cxn>
                              <a:cxn ang="0">
                                <a:pos x="GluePoint127X" y="GluePoint127Y"/>
                              </a:cxn>
                              <a:cxn ang="0">
                                <a:pos x="GluePoint128X" y="GluePoint128Y"/>
                              </a:cxn>
                              <a:cxn ang="0">
                                <a:pos x="GluePoint129X" y="GluePoint129Y"/>
                              </a:cxn>
                              <a:cxn ang="0">
                                <a:pos x="GluePoint130X" y="GluePoint130Y"/>
                              </a:cxn>
                              <a:cxn ang="0">
                                <a:pos x="GluePoint131X" y="GluePoint131Y"/>
                              </a:cxn>
                              <a:cxn ang="0">
                                <a:pos x="GluePoint132X" y="GluePoint132Y"/>
                              </a:cxn>
                              <a:cxn ang="0">
                                <a:pos x="GluePoint133X" y="GluePoint133Y"/>
                              </a:cxn>
                              <a:cxn ang="0">
                                <a:pos x="GluePoint134X" y="GluePoint134Y"/>
                              </a:cxn>
                              <a:cxn ang="0">
                                <a:pos x="GluePoint135X" y="GluePoint135Y"/>
                              </a:cxn>
                              <a:cxn ang="0">
                                <a:pos x="GluePoint136X" y="GluePoint136Y"/>
                              </a:cxn>
                              <a:cxn ang="0">
                                <a:pos x="GluePoint137X" y="GluePoint137Y"/>
                              </a:cxn>
                              <a:cxn ang="0">
                                <a:pos x="GluePoint138X" y="GluePoint138Y"/>
                              </a:cxn>
                              <a:cxn ang="0">
                                <a:pos x="GluePoint139X" y="GluePoint139Y"/>
                              </a:cxn>
                              <a:cxn ang="0">
                                <a:pos x="GluePoint140X" y="GluePoint140Y"/>
                              </a:cxn>
                              <a:cxn ang="0">
                                <a:pos x="GluePoint141X" y="GluePoint141Y"/>
                              </a:cxn>
                              <a:cxn ang="0">
                                <a:pos x="GluePoint142X" y="GluePoint142Y"/>
                              </a:cxn>
                              <a:cxn ang="0">
                                <a:pos x="GluePoint143X" y="GluePoint143Y"/>
                              </a:cxn>
                              <a:cxn ang="0">
                                <a:pos x="GluePoint144X" y="GluePoint144Y"/>
                              </a:cxn>
                              <a:cxn ang="0">
                                <a:pos x="GluePoint145X" y="GluePoint145Y"/>
                              </a:cxn>
                              <a:cxn ang="0">
                                <a:pos x="GluePoint146X" y="GluePoint146Y"/>
                              </a:cxn>
                              <a:cxn ang="0">
                                <a:pos x="GluePoint147X" y="GluePoint147Y"/>
                              </a:cxn>
                              <a:cxn ang="0">
                                <a:pos x="GluePoint148X" y="GluePoint148Y"/>
                              </a:cxn>
                              <a:cxn ang="0">
                                <a:pos x="GluePoint149X" y="GluePoint149Y"/>
                              </a:cxn>
                              <a:cxn ang="0">
                                <a:pos x="GluePoint150X" y="GluePoint150Y"/>
                              </a:cxn>
                              <a:cxn ang="0">
                                <a:pos x="GluePoint151X" y="GluePoint151Y"/>
                              </a:cxn>
                              <a:cxn ang="0">
                                <a:pos x="GluePoint152X" y="GluePoint152Y"/>
                              </a:cxn>
                              <a:cxn ang="0">
                                <a:pos x="GluePoint153X" y="GluePoint153Y"/>
                              </a:cxn>
                              <a:cxn ang="0">
                                <a:pos x="GluePoint154X" y="GluePoint154Y"/>
                              </a:cxn>
                              <a:cxn ang="0">
                                <a:pos x="GluePoint155X" y="GluePoint155Y"/>
                              </a:cxn>
                              <a:cxn ang="0">
                                <a:pos x="GluePoint156X" y="GluePoint156Y"/>
                              </a:cxn>
                              <a:cxn ang="0">
                                <a:pos x="GluePoint157X" y="GluePoint157Y"/>
                              </a:cxn>
                              <a:cxn ang="0">
                                <a:pos x="GluePoint158X" y="GluePoint158Y"/>
                              </a:cxn>
                              <a:cxn ang="0">
                                <a:pos x="GluePoint159X" y="GluePoint159Y"/>
                              </a:cxn>
                              <a:cxn ang="0">
                                <a:pos x="GluePoint160X" y="GluePoint160Y"/>
                              </a:cxn>
                              <a:cxn ang="0">
                                <a:pos x="GluePoint161X" y="GluePoint161Y"/>
                              </a:cxn>
                              <a:cxn ang="0">
                                <a:pos x="GluePoint162X" y="GluePoint162Y"/>
                              </a:cxn>
                              <a:cxn ang="0">
                                <a:pos x="GluePoint163X" y="GluePoint163Y"/>
                              </a:cxn>
                              <a:cxn ang="0">
                                <a:pos x="GluePoint164X" y="GluePoint164Y"/>
                              </a:cxn>
                              <a:cxn ang="0">
                                <a:pos x="GluePoint165X" y="GluePoint165Y"/>
                              </a:cxn>
                              <a:cxn ang="0">
                                <a:pos x="GluePoint166X" y="GluePoint166Y"/>
                              </a:cxn>
                              <a:cxn ang="0">
                                <a:pos x="GluePoint167X" y="GluePoint167Y"/>
                              </a:cxn>
                              <a:cxn ang="0">
                                <a:pos x="GluePoint168X" y="GluePoint168Y"/>
                              </a:cxn>
                              <a:cxn ang="0">
                                <a:pos x="GluePoint169X" y="GluePoint169Y"/>
                              </a:cxn>
                              <a:cxn ang="0">
                                <a:pos x="GluePoint170X" y="GluePoint170Y"/>
                              </a:cxn>
                              <a:cxn ang="0">
                                <a:pos x="GluePoint171X" y="GluePoint171Y"/>
                              </a:cxn>
                              <a:cxn ang="0">
                                <a:pos x="GluePoint172X" y="GluePoint172Y"/>
                              </a:cxn>
                              <a:cxn ang="0">
                                <a:pos x="GluePoint173X" y="GluePoint173Y"/>
                              </a:cxn>
                              <a:cxn ang="0">
                                <a:pos x="GluePoint174X" y="GluePoint174Y"/>
                              </a:cxn>
                              <a:cxn ang="0">
                                <a:pos x="GluePoint175X" y="GluePoint175Y"/>
                              </a:cxn>
                              <a:cxn ang="0">
                                <a:pos x="GluePoint176X" y="GluePoint176Y"/>
                              </a:cxn>
                              <a:cxn ang="0">
                                <a:pos x="GluePoint177X" y="GluePoint177Y"/>
                              </a:cxn>
                              <a:cxn ang="0">
                                <a:pos x="GluePoint178X" y="GluePoint178Y"/>
                              </a:cxn>
                              <a:cxn ang="0">
                                <a:pos x="GluePoint179X" y="GluePoint179Y"/>
                              </a:cxn>
                              <a:cxn ang="0">
                                <a:pos x="GluePoint180X" y="GluePoint180Y"/>
                              </a:cxn>
                              <a:cxn ang="0">
                                <a:pos x="GluePoint181X" y="GluePoint181Y"/>
                              </a:cxn>
                              <a:cxn ang="0">
                                <a:pos x="GluePoint182X" y="GluePoint182Y"/>
                              </a:cxn>
                              <a:cxn ang="0">
                                <a:pos x="GluePoint183X" y="GluePoint183Y"/>
                              </a:cxn>
                              <a:cxn ang="0">
                                <a:pos x="GluePoint184X" y="GluePoint184Y"/>
                              </a:cxn>
                              <a:cxn ang="0">
                                <a:pos x="GluePoint185X" y="GluePoint185Y"/>
                              </a:cxn>
                              <a:cxn ang="0">
                                <a:pos x="GluePoint186X" y="GluePoint186Y"/>
                              </a:cxn>
                              <a:cxn ang="0">
                                <a:pos x="GluePoint187X" y="GluePoint187Y"/>
                              </a:cxn>
                              <a:cxn ang="0">
                                <a:pos x="GluePoint188X" y="GluePoint188Y"/>
                              </a:cxn>
                              <a:cxn ang="0">
                                <a:pos x="GluePoint189X" y="GluePoint189Y"/>
                              </a:cxn>
                              <a:cxn ang="0">
                                <a:pos x="GluePoint190X" y="GluePoint190Y"/>
                              </a:cxn>
                              <a:cxn ang="0">
                                <a:pos x="GluePoint191X" y="GluePoint191Y"/>
                              </a:cxn>
                              <a:cxn ang="0">
                                <a:pos x="GluePoint192X" y="GluePoint192Y"/>
                              </a:cxn>
                              <a:cxn ang="0">
                                <a:pos x="GluePoint193X" y="GluePoint193Y"/>
                              </a:cxn>
                              <a:cxn ang="0">
                                <a:pos x="GluePoint194X" y="GluePoint194Y"/>
                              </a:cxn>
                              <a:cxn ang="0">
                                <a:pos x="GluePoint195X" y="GluePoint195Y"/>
                              </a:cxn>
                              <a:cxn ang="0">
                                <a:pos x="GluePoint196X" y="GluePoint196Y"/>
                              </a:cxn>
                              <a:cxn ang="0">
                                <a:pos x="GluePoint197X" y="GluePoint197Y"/>
                              </a:cxn>
                              <a:cxn ang="0">
                                <a:pos x="GluePoint198X" y="GluePoint198Y"/>
                              </a:cxn>
                              <a:cxn ang="0">
                                <a:pos x="GluePoint199X" y="GluePoint199Y"/>
                              </a:cxn>
                              <a:cxn ang="0">
                                <a:pos x="GluePoint200X" y="GluePoint200Y"/>
                              </a:cxn>
                              <a:cxn ang="0">
                                <a:pos x="GluePoint201X" y="GluePoint201Y"/>
                              </a:cxn>
                              <a:cxn ang="0">
                                <a:pos x="GluePoint202X" y="GluePoint202Y"/>
                              </a:cxn>
                              <a:cxn ang="0">
                                <a:pos x="GluePoint203X" y="GluePoint203Y"/>
                              </a:cxn>
                              <a:cxn ang="0">
                                <a:pos x="GluePoint204X" y="GluePoint204Y"/>
                              </a:cxn>
                              <a:cxn ang="0">
                                <a:pos x="GluePoint205X" y="GluePoint205Y"/>
                              </a:cxn>
                              <a:cxn ang="0">
                                <a:pos x="GluePoint206X" y="GluePoint206Y"/>
                              </a:cxn>
                              <a:cxn ang="0">
                                <a:pos x="GluePoint207X" y="GluePoint207Y"/>
                              </a:cxn>
                              <a:cxn ang="0">
                                <a:pos x="GluePoint208X" y="GluePoint208Y"/>
                              </a:cxn>
                              <a:cxn ang="0">
                                <a:pos x="GluePoint209X" y="GluePoint209Y"/>
                              </a:cxn>
                              <a:cxn ang="0">
                                <a:pos x="GluePoint210X" y="GluePoint210Y"/>
                              </a:cxn>
                              <a:cxn ang="0">
                                <a:pos x="GluePoint211X" y="GluePoint211Y"/>
                              </a:cxn>
                              <a:cxn ang="0">
                                <a:pos x="GluePoint212X" y="GluePoint212Y"/>
                              </a:cxn>
                              <a:cxn ang="0">
                                <a:pos x="GluePoint213X" y="GluePoint213Y"/>
                              </a:cxn>
                              <a:cxn ang="0">
                                <a:pos x="GluePoint214X" y="GluePoint214Y"/>
                              </a:cxn>
                              <a:cxn ang="0">
                                <a:pos x="GluePoint215X" y="GluePoint215Y"/>
                              </a:cxn>
                              <a:cxn ang="0">
                                <a:pos x="GluePoint216X" y="GluePoint216Y"/>
                              </a:cxn>
                              <a:cxn ang="0">
                                <a:pos x="GluePoint217X" y="GluePoint217Y"/>
                              </a:cxn>
                              <a:cxn ang="0">
                                <a:pos x="GluePoint218X" y="GluePoint218Y"/>
                              </a:cxn>
                              <a:cxn ang="0">
                                <a:pos x="GluePoint219X" y="GluePoint219Y"/>
                              </a:cxn>
                              <a:cxn ang="0">
                                <a:pos x="GluePoint220X" y="GluePoint220Y"/>
                              </a:cxn>
                              <a:cxn ang="0">
                                <a:pos x="GluePoint221X" y="GluePoint221Y"/>
                              </a:cxn>
                              <a:cxn ang="0">
                                <a:pos x="GluePoint222X" y="GluePoint222Y"/>
                              </a:cxn>
                              <a:cxn ang="0">
                                <a:pos x="GluePoint223X" y="GluePoint223Y"/>
                              </a:cxn>
                              <a:cxn ang="0">
                                <a:pos x="GluePoint224X" y="GluePoint224Y"/>
                              </a:cxn>
                              <a:cxn ang="0">
                                <a:pos x="GluePoint225X" y="GluePoint225Y"/>
                              </a:cxn>
                              <a:cxn ang="0">
                                <a:pos x="GluePoint226X" y="GluePoint226Y"/>
                              </a:cxn>
                              <a:cxn ang="0">
                                <a:pos x="GluePoint227X" y="GluePoint227Y"/>
                              </a:cxn>
                              <a:cxn ang="0">
                                <a:pos x="GluePoint228X" y="GluePoint228Y"/>
                              </a:cxn>
                              <a:cxn ang="0">
                                <a:pos x="GluePoint229X" y="GluePoint229Y"/>
                              </a:cxn>
                              <a:cxn ang="0">
                                <a:pos x="GluePoint230X" y="GluePoint230Y"/>
                              </a:cxn>
                              <a:cxn ang="0">
                                <a:pos x="GluePoint231X" y="GluePoint231Y"/>
                              </a:cxn>
                              <a:cxn ang="0">
                                <a:pos x="GluePoint232X" y="GluePoint232Y"/>
                              </a:cxn>
                              <a:cxn ang="0">
                                <a:pos x="GluePoint233X" y="GluePoint233Y"/>
                              </a:cxn>
                              <a:cxn ang="0">
                                <a:pos x="GluePoint234X" y="GluePoint234Y"/>
                              </a:cxn>
                              <a:cxn ang="0">
                                <a:pos x="GluePoint235X" y="GluePoint235Y"/>
                              </a:cxn>
                              <a:cxn ang="0">
                                <a:pos x="GluePoint236X" y="GluePoint236Y"/>
                              </a:cxn>
                              <a:cxn ang="0">
                                <a:pos x="GluePoint237X" y="GluePoint237Y"/>
                              </a:cxn>
                              <a:cxn ang="0">
                                <a:pos x="GluePoint238X" y="GluePoint238Y"/>
                              </a:cxn>
                              <a:cxn ang="0">
                                <a:pos x="GluePoint239X" y="GluePoint239Y"/>
                              </a:cxn>
                              <a:cxn ang="0">
                                <a:pos x="GluePoint240X" y="GluePoint240Y"/>
                              </a:cxn>
                              <a:cxn ang="0">
                                <a:pos x="GluePoint241X" y="GluePoint241Y"/>
                              </a:cxn>
                              <a:cxn ang="0">
                                <a:pos x="GluePoint242X" y="GluePoint242Y"/>
                              </a:cxn>
                              <a:cxn ang="0">
                                <a:pos x="GluePoint243X" y="GluePoint243Y"/>
                              </a:cxn>
                              <a:cxn ang="0">
                                <a:pos x="GluePoint244X" y="GluePoint244Y"/>
                              </a:cxn>
                              <a:cxn ang="0">
                                <a:pos x="GluePoint245X" y="GluePoint245Y"/>
                              </a:cxn>
                              <a:cxn ang="0">
                                <a:pos x="GluePoint246X" y="GluePoint246Y"/>
                              </a:cxn>
                              <a:cxn ang="0">
                                <a:pos x="GluePoint247X" y="GluePoint247Y"/>
                              </a:cxn>
                              <a:cxn ang="0">
                                <a:pos x="GluePoint248X" y="GluePoint248Y"/>
                              </a:cxn>
                              <a:cxn ang="0">
                                <a:pos x="GluePoint249X" y="GluePoint249Y"/>
                              </a:cxn>
                              <a:cxn ang="0">
                                <a:pos x="GluePoint250X" y="GluePoint250Y"/>
                              </a:cxn>
                              <a:cxn ang="0">
                                <a:pos x="GluePoint251X" y="GluePoint251Y"/>
                              </a:cxn>
                              <a:cxn ang="0">
                                <a:pos x="GluePoint252X" y="GluePoint252Y"/>
                              </a:cxn>
                              <a:cxn ang="0">
                                <a:pos x="GluePoint253X" y="GluePoint253Y"/>
                              </a:cxn>
                              <a:cxn ang="0">
                                <a:pos x="GluePoint254X" y="GluePoint254Y"/>
                              </a:cxn>
                              <a:cxn ang="0">
                                <a:pos x="GluePoint255X" y="GluePoint255Y"/>
                              </a:cxn>
                              <a:cxn ang="0">
                                <a:pos x="GluePoint256X" y="GluePoint256Y"/>
                              </a:cxn>
                              <a:cxn ang="0">
                                <a:pos x="GluePoint257X" y="GluePoint257Y"/>
                              </a:cxn>
                              <a:cxn ang="0">
                                <a:pos x="GluePoint258X" y="GluePoint258Y"/>
                              </a:cxn>
                              <a:cxn ang="0">
                                <a:pos x="GluePoint259X" y="GluePoint259Y"/>
                              </a:cxn>
                              <a:cxn ang="0">
                                <a:pos x="GluePoint260X" y="GluePoint260Y"/>
                              </a:cxn>
                              <a:cxn ang="0">
                                <a:pos x="GluePoint261X" y="GluePoint261Y"/>
                              </a:cxn>
                              <a:cxn ang="0">
                                <a:pos x="GluePoint262X" y="GluePoint262Y"/>
                              </a:cxn>
                              <a:cxn ang="0">
                                <a:pos x="GluePoint263X" y="GluePoint263Y"/>
                              </a:cxn>
                              <a:cxn ang="0">
                                <a:pos x="GluePoint264X" y="GluePoint264Y"/>
                              </a:cxn>
                              <a:cxn ang="0">
                                <a:pos x="GluePoint265X" y="GluePoint265Y"/>
                              </a:cxn>
                              <a:cxn ang="0">
                                <a:pos x="GluePoint266X" y="GluePoint266Y"/>
                              </a:cxn>
                              <a:cxn ang="0">
                                <a:pos x="GluePoint267X" y="GluePoint267Y"/>
                              </a:cxn>
                              <a:cxn ang="0">
                                <a:pos x="GluePoint268X" y="GluePoint268Y"/>
                              </a:cxn>
                              <a:cxn ang="0">
                                <a:pos x="GluePoint269X" y="GluePoint269Y"/>
                              </a:cxn>
                              <a:cxn ang="0">
                                <a:pos x="GluePoint270X" y="GluePoint270Y"/>
                              </a:cxn>
                              <a:cxn ang="0">
                                <a:pos x="GluePoint271X" y="GluePoint271Y"/>
                              </a:cxn>
                              <a:cxn ang="0">
                                <a:pos x="GluePoint272X" y="GluePoint272Y"/>
                              </a:cxn>
                              <a:cxn ang="0">
                                <a:pos x="GluePoint273X" y="GluePoint273Y"/>
                              </a:cxn>
                              <a:cxn ang="0">
                                <a:pos x="GluePoint274X" y="GluePoint274Y"/>
                              </a:cxn>
                              <a:cxn ang="0">
                                <a:pos x="GluePoint275X" y="GluePoint275Y"/>
                              </a:cxn>
                              <a:cxn ang="0">
                                <a:pos x="GluePoint276X" y="GluePoint276Y"/>
                              </a:cxn>
                              <a:cxn ang="0">
                                <a:pos x="GluePoint277X" y="GluePoint277Y"/>
                              </a:cxn>
                              <a:cxn ang="0">
                                <a:pos x="GluePoint278X" y="GluePoint278Y"/>
                              </a:cxn>
                              <a:cxn ang="0">
                                <a:pos x="GluePoint279X" y="GluePoint279Y"/>
                              </a:cxn>
                              <a:cxn ang="0">
                                <a:pos x="GluePoint280X" y="GluePoint280Y"/>
                              </a:cxn>
                              <a:cxn ang="0">
                                <a:pos x="GluePoint281X" y="GluePoint281Y"/>
                              </a:cxn>
                              <a:cxn ang="0">
                                <a:pos x="GluePoint282X" y="GluePoint282Y"/>
                              </a:cxn>
                              <a:cxn ang="0">
                                <a:pos x="GluePoint283X" y="GluePoint283Y"/>
                              </a:cxn>
                              <a:cxn ang="0">
                                <a:pos x="GluePoint284X" y="GluePoint284Y"/>
                              </a:cxn>
                              <a:cxn ang="0">
                                <a:pos x="GluePoint285X" y="GluePoint285Y"/>
                              </a:cxn>
                              <a:cxn ang="0">
                                <a:pos x="GluePoint286X" y="GluePoint286Y"/>
                              </a:cxn>
                              <a:cxn ang="0">
                                <a:pos x="GluePoint287X" y="GluePoint287Y"/>
                              </a:cxn>
                              <a:cxn ang="0">
                                <a:pos x="GluePoint288X" y="GluePoint288Y"/>
                              </a:cxn>
                              <a:cxn ang="0">
                                <a:pos x="GluePoint289X" y="GluePoint289Y"/>
                              </a:cxn>
                              <a:cxn ang="0">
                                <a:pos x="GluePoint290X" y="GluePoint290Y"/>
                              </a:cxn>
                              <a:cxn ang="0">
                                <a:pos x="GluePoint291X" y="GluePoint291Y"/>
                              </a:cxn>
                              <a:cxn ang="0">
                                <a:pos x="GluePoint292X" y="GluePoint292Y"/>
                              </a:cxn>
                              <a:cxn ang="0">
                                <a:pos x="GluePoint293X" y="GluePoint293Y"/>
                              </a:cxn>
                              <a:cxn ang="0">
                                <a:pos x="GluePoint294X" y="GluePoint294Y"/>
                              </a:cxn>
                              <a:cxn ang="0">
                                <a:pos x="GluePoint295X" y="GluePoint295Y"/>
                              </a:cxn>
                              <a:cxn ang="0">
                                <a:pos x="GluePoint296X" y="GluePoint296Y"/>
                              </a:cxn>
                              <a:cxn ang="0">
                                <a:pos x="GluePoint297X" y="GluePoint297Y"/>
                              </a:cxn>
                              <a:cxn ang="0">
                                <a:pos x="GluePoint298X" y="GluePoint298Y"/>
                              </a:cxn>
                              <a:cxn ang="0">
                                <a:pos x="GluePoint299X" y="GluePoint299Y"/>
                              </a:cxn>
                              <a:cxn ang="0">
                                <a:pos x="GluePoint300X" y="GluePoint300Y"/>
                              </a:cxn>
                              <a:cxn ang="0">
                                <a:pos x="GluePoint301X" y="GluePoint301Y"/>
                              </a:cxn>
                              <a:cxn ang="0">
                                <a:pos x="GluePoint302X" y="GluePoint302Y"/>
                              </a:cxn>
                              <a:cxn ang="0">
                                <a:pos x="GluePoint303X" y="GluePoint303Y"/>
                              </a:cxn>
                              <a:cxn ang="0">
                                <a:pos x="GluePoint304X" y="GluePoint304Y"/>
                              </a:cxn>
                              <a:cxn ang="0">
                                <a:pos x="GluePoint305X" y="GluePoint305Y"/>
                              </a:cxn>
                              <a:cxn ang="0">
                                <a:pos x="GluePoint306X" y="GluePoint306Y"/>
                              </a:cxn>
                              <a:cxn ang="0">
                                <a:pos x="GluePoint307X" y="GluePoint307Y"/>
                              </a:cxn>
                              <a:cxn ang="0">
                                <a:pos x="GluePoint308X" y="GluePoint308Y"/>
                              </a:cxn>
                              <a:cxn ang="0">
                                <a:pos x="GluePoint309X" y="GluePoint309Y"/>
                              </a:cxn>
                              <a:cxn ang="0">
                                <a:pos x="GluePoint310X" y="GluePoint310Y"/>
                              </a:cxn>
                              <a:cxn ang="0">
                                <a:pos x="GluePoint311X" y="GluePoint311Y"/>
                              </a:cxn>
                              <a:cxn ang="0">
                                <a:pos x="GluePoint312X" y="GluePoint312Y"/>
                              </a:cxn>
                              <a:cxn ang="0">
                                <a:pos x="GluePoint313X" y="GluePoint313Y"/>
                              </a:cxn>
                              <a:cxn ang="0">
                                <a:pos x="GluePoint314X" y="GluePoint314Y"/>
                              </a:cxn>
                              <a:cxn ang="0">
                                <a:pos x="GluePoint315X" y="GluePoint315Y"/>
                              </a:cxn>
                              <a:cxn ang="0">
                                <a:pos x="GluePoint316X" y="GluePoint316Y"/>
                              </a:cxn>
                              <a:cxn ang="0">
                                <a:pos x="GluePoint317X" y="GluePoint317Y"/>
                              </a:cxn>
                              <a:cxn ang="0">
                                <a:pos x="GluePoint318X" y="GluePoint318Y"/>
                              </a:cxn>
                              <a:cxn ang="0">
                                <a:pos x="GluePoint319X" y="GluePoint319Y"/>
                              </a:cxn>
                              <a:cxn ang="0">
                                <a:pos x="GluePoint320X" y="GluePoint320Y"/>
                              </a:cxn>
                              <a:cxn ang="0">
                                <a:pos x="GluePoint321X" y="GluePoint321Y"/>
                              </a:cxn>
                              <a:cxn ang="0">
                                <a:pos x="GluePoint322X" y="GluePoint322Y"/>
                              </a:cxn>
                              <a:cxn ang="0">
                                <a:pos x="GluePoint323X" y="GluePoint323Y"/>
                              </a:cxn>
                              <a:cxn ang="0">
                                <a:pos x="GluePoint324X" y="GluePoint324Y"/>
                              </a:cxn>
                              <a:cxn ang="0">
                                <a:pos x="GluePoint325X" y="GluePoint325Y"/>
                              </a:cxn>
                              <a:cxn ang="0">
                                <a:pos x="GluePoint326X" y="GluePoint326Y"/>
                              </a:cxn>
                              <a:cxn ang="0">
                                <a:pos x="GluePoint327X" y="GluePoint327Y"/>
                              </a:cxn>
                              <a:cxn ang="0">
                                <a:pos x="GluePoint328X" y="GluePoint328Y"/>
                              </a:cxn>
                              <a:cxn ang="0">
                                <a:pos x="GluePoint329X" y="GluePoint329Y"/>
                              </a:cxn>
                              <a:cxn ang="0">
                                <a:pos x="GluePoint330X" y="GluePoint330Y"/>
                              </a:cxn>
                              <a:cxn ang="0">
                                <a:pos x="GluePoint331X" y="GluePoint331Y"/>
                              </a:cxn>
                              <a:cxn ang="0">
                                <a:pos x="GluePoint332X" y="GluePoint332Y"/>
                              </a:cxn>
                              <a:cxn ang="0">
                                <a:pos x="GluePoint333X" y="GluePoint333Y"/>
                              </a:cxn>
                              <a:cxn ang="0">
                                <a:pos x="GluePoint334X" y="GluePoint334Y"/>
                              </a:cxn>
                              <a:cxn ang="0">
                                <a:pos x="GluePoint335X" y="GluePoint335Y"/>
                              </a:cxn>
                              <a:cxn ang="0">
                                <a:pos x="GluePoint336X" y="GluePoint336Y"/>
                              </a:cxn>
                              <a:cxn ang="0">
                                <a:pos x="GluePoint337X" y="GluePoint337Y"/>
                              </a:cxn>
                              <a:cxn ang="0">
                                <a:pos x="GluePoint338X" y="GluePoint338Y"/>
                              </a:cxn>
                              <a:cxn ang="0">
                                <a:pos x="GluePoint339X" y="GluePoint339Y"/>
                              </a:cxn>
                              <a:cxn ang="0">
                                <a:pos x="GluePoint340X" y="GluePoint340Y"/>
                              </a:cxn>
                              <a:cxn ang="0">
                                <a:pos x="GluePoint341X" y="GluePoint341Y"/>
                              </a:cxn>
                              <a:cxn ang="0">
                                <a:pos x="GluePoint342X" y="GluePoint342Y"/>
                              </a:cxn>
                              <a:cxn ang="0">
                                <a:pos x="GluePoint343X" y="GluePoint343Y"/>
                              </a:cxn>
                              <a:cxn ang="0">
                                <a:pos x="GluePoint344X" y="GluePoint344Y"/>
                              </a:cxn>
                              <a:cxn ang="0">
                                <a:pos x="GluePoint345X" y="GluePoint345Y"/>
                              </a:cxn>
                              <a:cxn ang="0">
                                <a:pos x="GluePoint346X" y="GluePoint346Y"/>
                              </a:cxn>
                              <a:cxn ang="0">
                                <a:pos x="GluePoint347X" y="GluePoint347Y"/>
                              </a:cxn>
                              <a:cxn ang="0">
                                <a:pos x="GluePoint348X" y="GluePoint348Y"/>
                              </a:cxn>
                              <a:cxn ang="0">
                                <a:pos x="GluePoint349X" y="GluePoint349Y"/>
                              </a:cxn>
                              <a:cxn ang="0">
                                <a:pos x="GluePoint350X" y="GluePoint350Y"/>
                              </a:cxn>
                              <a:cxn ang="0">
                                <a:pos x="GluePoint351X" y="GluePoint351Y"/>
                              </a:cxn>
                              <a:cxn ang="0">
                                <a:pos x="GluePoint352X" y="GluePoint352Y"/>
                              </a:cxn>
                              <a:cxn ang="0">
                                <a:pos x="GluePoint353X" y="GluePoint353Y"/>
                              </a:cxn>
                              <a:cxn ang="0">
                                <a:pos x="GluePoint354X" y="GluePoint354Y"/>
                              </a:cxn>
                              <a:cxn ang="0">
                                <a:pos x="GluePoint355X" y="GluePoint355Y"/>
                              </a:cxn>
                              <a:cxn ang="0">
                                <a:pos x="GluePoint356X" y="GluePoint356Y"/>
                              </a:cxn>
                              <a:cxn ang="0">
                                <a:pos x="GluePoint357X" y="GluePoint357Y"/>
                              </a:cxn>
                              <a:cxn ang="0">
                                <a:pos x="GluePoint358X" y="GluePoint358Y"/>
                              </a:cxn>
                              <a:cxn ang="0">
                                <a:pos x="GluePoint359X" y="GluePoint359Y"/>
                              </a:cxn>
                              <a:cxn ang="0">
                                <a:pos x="GluePoint360X" y="GluePoint360Y"/>
                              </a:cxn>
                              <a:cxn ang="0">
                                <a:pos x="GluePoint361X" y="GluePoint361Y"/>
                              </a:cxn>
                              <a:cxn ang="0">
                                <a:pos x="GluePoint362X" y="GluePoint362Y"/>
                              </a:cxn>
                              <a:cxn ang="0">
                                <a:pos x="GluePoint363X" y="GluePoint363Y"/>
                              </a:cxn>
                              <a:cxn ang="0">
                                <a:pos x="GluePoint364X" y="GluePoint364Y"/>
                              </a:cxn>
                              <a:cxn ang="0">
                                <a:pos x="GluePoint365X" y="GluePoint365Y"/>
                              </a:cxn>
                              <a:cxn ang="0">
                                <a:pos x="GluePoint366X" y="GluePoint366Y"/>
                              </a:cxn>
                              <a:cxn ang="0">
                                <a:pos x="GluePoint367X" y="GluePoint367Y"/>
                              </a:cxn>
                              <a:cxn ang="0">
                                <a:pos x="GluePoint368X" y="GluePoint368Y"/>
                              </a:cxn>
                              <a:cxn ang="0">
                                <a:pos x="GluePoint369X" y="GluePoint369Y"/>
                              </a:cxn>
                              <a:cxn ang="0">
                                <a:pos x="GluePoint370X" y="GluePoint370Y"/>
                              </a:cxn>
                              <a:cxn ang="0">
                                <a:pos x="GluePoint371X" y="GluePoint371Y"/>
                              </a:cxn>
                              <a:cxn ang="0">
                                <a:pos x="GluePoint372X" y="GluePoint372Y"/>
                              </a:cxn>
                              <a:cxn ang="0">
                                <a:pos x="GluePoint373X" y="GluePoint373Y"/>
                              </a:cxn>
                              <a:cxn ang="0">
                                <a:pos x="GluePoint374X" y="GluePoint374Y"/>
                              </a:cxn>
                              <a:cxn ang="0">
                                <a:pos x="GluePoint375X" y="GluePoint375Y"/>
                              </a:cxn>
                              <a:cxn ang="0">
                                <a:pos x="GluePoint376X" y="GluePoint376Y"/>
                              </a:cxn>
                              <a:cxn ang="0">
                                <a:pos x="GluePoint377X" y="GluePoint377Y"/>
                              </a:cxn>
                              <a:cxn ang="0">
                                <a:pos x="GluePoint378X" y="GluePoint378Y"/>
                              </a:cxn>
                              <a:cxn ang="0">
                                <a:pos x="GluePoint379X" y="GluePoint379Y"/>
                              </a:cxn>
                              <a:cxn ang="0">
                                <a:pos x="GluePoint380X" y="GluePoint380Y"/>
                              </a:cxn>
                              <a:cxn ang="0">
                                <a:pos x="GluePoint381X" y="GluePoint381Y"/>
                              </a:cxn>
                              <a:cxn ang="0">
                                <a:pos x="GluePoint382X" y="GluePoint382Y"/>
                              </a:cxn>
                              <a:cxn ang="0">
                                <a:pos x="GluePoint383X" y="GluePoint383Y"/>
                              </a:cxn>
                              <a:cxn ang="0">
                                <a:pos x="GluePoint384X" y="GluePoint384Y"/>
                              </a:cxn>
                              <a:cxn ang="0">
                                <a:pos x="GluePoint385X" y="GluePoint385Y"/>
                              </a:cxn>
                              <a:cxn ang="0">
                                <a:pos x="GluePoint386X" y="GluePoint386Y"/>
                              </a:cxn>
                              <a:cxn ang="0">
                                <a:pos x="GluePoint387X" y="GluePoint387Y"/>
                              </a:cxn>
                              <a:cxn ang="0">
                                <a:pos x="GluePoint388X" y="GluePoint388Y"/>
                              </a:cxn>
                              <a:cxn ang="0">
                                <a:pos x="GluePoint389X" y="GluePoint389Y"/>
                              </a:cxn>
                              <a:cxn ang="0">
                                <a:pos x="GluePoint390X" y="GluePoint390Y"/>
                              </a:cxn>
                              <a:cxn ang="0">
                                <a:pos x="GluePoint391X" y="GluePoint391Y"/>
                              </a:cxn>
                              <a:cxn ang="0">
                                <a:pos x="GluePoint392X" y="GluePoint392Y"/>
                              </a:cxn>
                              <a:cxn ang="0">
                                <a:pos x="GluePoint393X" y="GluePoint393Y"/>
                              </a:cxn>
                              <a:cxn ang="0">
                                <a:pos x="GluePoint394X" y="GluePoint394Y"/>
                              </a:cxn>
                              <a:cxn ang="0">
                                <a:pos x="GluePoint395X" y="GluePoint395Y"/>
                              </a:cxn>
                              <a:cxn ang="0">
                                <a:pos x="GluePoint396X" y="GluePoint396Y"/>
                              </a:cxn>
                              <a:cxn ang="0">
                                <a:pos x="GluePoint397X" y="GluePoint397Y"/>
                              </a:cxn>
                              <a:cxn ang="0">
                                <a:pos x="GluePoint398X" y="GluePoint398Y"/>
                              </a:cxn>
                              <a:cxn ang="0">
                                <a:pos x="GluePoint399X" y="GluePoint399Y"/>
                              </a:cxn>
                              <a:cxn ang="0">
                                <a:pos x="GluePoint400X" y="GluePoint400Y"/>
                              </a:cxn>
                              <a:cxn ang="0">
                                <a:pos x="GluePoint401X" y="GluePoint401Y"/>
                              </a:cxn>
                              <a:cxn ang="0">
                                <a:pos x="GluePoint402X" y="GluePoint402Y"/>
                              </a:cxn>
                              <a:cxn ang="0">
                                <a:pos x="GluePoint403X" y="GluePoint403Y"/>
                              </a:cxn>
                              <a:cxn ang="0">
                                <a:pos x="GluePoint404X" y="GluePoint404Y"/>
                              </a:cxn>
                              <a:cxn ang="0">
                                <a:pos x="GluePoint405X" y="GluePoint405Y"/>
                              </a:cxn>
                              <a:cxn ang="0">
                                <a:pos x="GluePoint406X" y="GluePoint406Y"/>
                              </a:cxn>
                              <a:cxn ang="0">
                                <a:pos x="GluePoint407X" y="GluePoint407Y"/>
                              </a:cxn>
                              <a:cxn ang="0">
                                <a:pos x="GluePoint408X" y="GluePoint408Y"/>
                              </a:cxn>
                              <a:cxn ang="0">
                                <a:pos x="GluePoint409X" y="GluePoint409Y"/>
                              </a:cxn>
                              <a:cxn ang="0">
                                <a:pos x="GluePoint410X" y="GluePoint410Y"/>
                              </a:cxn>
                              <a:cxn ang="0">
                                <a:pos x="GluePoint411X" y="GluePoint411Y"/>
                              </a:cxn>
                              <a:cxn ang="0">
                                <a:pos x="GluePoint412X" y="GluePoint412Y"/>
                              </a:cxn>
                              <a:cxn ang="0">
                                <a:pos x="GluePoint413X" y="GluePoint413Y"/>
                              </a:cxn>
                              <a:cxn ang="0">
                                <a:pos x="GluePoint414X" y="GluePoint414Y"/>
                              </a:cxn>
                              <a:cxn ang="0">
                                <a:pos x="GluePoint415X" y="GluePoint415Y"/>
                              </a:cxn>
                              <a:cxn ang="0">
                                <a:pos x="GluePoint416X" y="GluePoint416Y"/>
                              </a:cxn>
                              <a:cxn ang="0">
                                <a:pos x="GluePoint417X" y="GluePoint417Y"/>
                              </a:cxn>
                              <a:cxn ang="0">
                                <a:pos x="GluePoint418X" y="GluePoint418Y"/>
                              </a:cxn>
                              <a:cxn ang="0">
                                <a:pos x="GluePoint419X" y="GluePoint419Y"/>
                              </a:cxn>
                              <a:cxn ang="0">
                                <a:pos x="GluePoint420X" y="GluePoint420Y"/>
                              </a:cxn>
                              <a:cxn ang="0">
                                <a:pos x="GluePoint421X" y="GluePoint421Y"/>
                              </a:cxn>
                              <a:cxn ang="0">
                                <a:pos x="GluePoint422X" y="GluePoint422Y"/>
                              </a:cxn>
                              <a:cxn ang="0">
                                <a:pos x="GluePoint423X" y="GluePoint423Y"/>
                              </a:cxn>
                              <a:cxn ang="0">
                                <a:pos x="GluePoint424X" y="GluePoint424Y"/>
                              </a:cxn>
                              <a:cxn ang="0">
                                <a:pos x="GluePoint425X" y="GluePoint425Y"/>
                              </a:cxn>
                              <a:cxn ang="0">
                                <a:pos x="GluePoint426X" y="GluePoint426Y"/>
                              </a:cxn>
                              <a:cxn ang="0">
                                <a:pos x="GluePoint427X" y="GluePoint427Y"/>
                              </a:cxn>
                              <a:cxn ang="0">
                                <a:pos x="GluePoint428X" y="GluePoint428Y"/>
                              </a:cxn>
                              <a:cxn ang="0">
                                <a:pos x="GluePoint429X" y="GluePoint429Y"/>
                              </a:cxn>
                              <a:cxn ang="0">
                                <a:pos x="GluePoint430X" y="GluePoint430Y"/>
                              </a:cxn>
                              <a:cxn ang="0">
                                <a:pos x="GluePoint431X" y="GluePoint431Y"/>
                              </a:cxn>
                              <a:cxn ang="0">
                                <a:pos x="GluePoint432X" y="GluePoint432Y"/>
                              </a:cxn>
                              <a:cxn ang="0">
                                <a:pos x="GluePoint433X" y="GluePoint433Y"/>
                              </a:cxn>
                              <a:cxn ang="0">
                                <a:pos x="GluePoint434X" y="GluePoint434Y"/>
                              </a:cxn>
                              <a:cxn ang="0">
                                <a:pos x="GluePoint435X" y="GluePoint435Y"/>
                              </a:cxn>
                              <a:cxn ang="0">
                                <a:pos x="GluePoint436X" y="GluePoint436Y"/>
                              </a:cxn>
                              <a:cxn ang="0">
                                <a:pos x="GluePoint437X" y="GluePoint437Y"/>
                              </a:cxn>
                              <a:cxn ang="0">
                                <a:pos x="GluePoint438X" y="GluePoint438Y"/>
                              </a:cxn>
                              <a:cxn ang="0">
                                <a:pos x="GluePoint439X" y="GluePoint439Y"/>
                              </a:cxn>
                              <a:cxn ang="0">
                                <a:pos x="GluePoint440X" y="GluePoint440Y"/>
                              </a:cxn>
                              <a:cxn ang="0">
                                <a:pos x="GluePoint441X" y="GluePoint441Y"/>
                              </a:cxn>
                              <a:cxn ang="0">
                                <a:pos x="GluePoint442X" y="GluePoint442Y"/>
                              </a:cxn>
                              <a:cxn ang="0">
                                <a:pos x="GluePoint443X" y="GluePoint443Y"/>
                              </a:cxn>
                              <a:cxn ang="0">
                                <a:pos x="GluePoint444X" y="GluePoint444Y"/>
                              </a:cxn>
                              <a:cxn ang="0">
                                <a:pos x="GluePoint445X" y="GluePoint445Y"/>
                              </a:cxn>
                              <a:cxn ang="0">
                                <a:pos x="GluePoint446X" y="GluePoint446Y"/>
                              </a:cxn>
                              <a:cxn ang="0">
                                <a:pos x="GluePoint447X" y="GluePoint447Y"/>
                              </a:cxn>
                              <a:cxn ang="0">
                                <a:pos x="GluePoint448X" y="GluePoint448Y"/>
                              </a:cxn>
                              <a:cxn ang="0">
                                <a:pos x="GluePoint449X" y="GluePoint449Y"/>
                              </a:cxn>
                              <a:cxn ang="0">
                                <a:pos x="GluePoint450X" y="GluePoint450Y"/>
                              </a:cxn>
                              <a:cxn ang="0">
                                <a:pos x="GluePoint451X" y="GluePoint451Y"/>
                              </a:cxn>
                              <a:cxn ang="0">
                                <a:pos x="GluePoint452X" y="GluePoint452Y"/>
                              </a:cxn>
                              <a:cxn ang="0">
                                <a:pos x="GluePoint453X" y="GluePoint453Y"/>
                              </a:cxn>
                              <a:cxn ang="0">
                                <a:pos x="GluePoint454X" y="GluePoint454Y"/>
                              </a:cxn>
                              <a:cxn ang="0">
                                <a:pos x="GluePoint455X" y="GluePoint455Y"/>
                              </a:cxn>
                              <a:cxn ang="0">
                                <a:pos x="GluePoint456X" y="GluePoint456Y"/>
                              </a:cxn>
                              <a:cxn ang="0">
                                <a:pos x="GluePoint457X" y="GluePoint457Y"/>
                              </a:cxn>
                              <a:cxn ang="0">
                                <a:pos x="GluePoint458X" y="GluePoint458Y"/>
                              </a:cxn>
                              <a:cxn ang="0">
                                <a:pos x="GluePoint459X" y="GluePoint459Y"/>
                              </a:cxn>
                              <a:cxn ang="0">
                                <a:pos x="GluePoint460X" y="GluePoint460Y"/>
                              </a:cxn>
                              <a:cxn ang="0">
                                <a:pos x="GluePoint461X" y="GluePoint461Y"/>
                              </a:cxn>
                              <a:cxn ang="0">
                                <a:pos x="GluePoint462X" y="GluePoint462Y"/>
                              </a:cxn>
                              <a:cxn ang="0">
                                <a:pos x="GluePoint463X" y="GluePoint463Y"/>
                              </a:cxn>
                              <a:cxn ang="0">
                                <a:pos x="GluePoint464X" y="GluePoint464Y"/>
                              </a:cxn>
                              <a:cxn ang="0">
                                <a:pos x="GluePoint465X" y="GluePoint465Y"/>
                              </a:cxn>
                              <a:cxn ang="0">
                                <a:pos x="GluePoint466X" y="GluePoint466Y"/>
                              </a:cxn>
                              <a:cxn ang="0">
                                <a:pos x="GluePoint467X" y="GluePoint467Y"/>
                              </a:cxn>
                              <a:cxn ang="0">
                                <a:pos x="GluePoint468X" y="GluePoint468Y"/>
                              </a:cxn>
                              <a:cxn ang="0">
                                <a:pos x="GluePoint469X" y="GluePoint469Y"/>
                              </a:cxn>
                              <a:cxn ang="0">
                                <a:pos x="GluePoint470X" y="GluePoint470Y"/>
                              </a:cxn>
                              <a:cxn ang="0">
                                <a:pos x="GluePoint471X" y="GluePoint471Y"/>
                              </a:cxn>
                              <a:cxn ang="0">
                                <a:pos x="GluePoint472X" y="GluePoint472Y"/>
                              </a:cxn>
                              <a:cxn ang="0">
                                <a:pos x="GluePoint473X" y="GluePoint473Y"/>
                              </a:cxn>
                              <a:cxn ang="0">
                                <a:pos x="GluePoint474X" y="GluePoint474Y"/>
                              </a:cxn>
                              <a:cxn ang="0">
                                <a:pos x="GluePoint475X" y="GluePoint475Y"/>
                              </a:cxn>
                              <a:cxn ang="0">
                                <a:pos x="GluePoint476X" y="GluePoint476Y"/>
                              </a:cxn>
                              <a:cxn ang="0">
                                <a:pos x="GluePoint477X" y="GluePoint477Y"/>
                              </a:cxn>
                              <a:cxn ang="0">
                                <a:pos x="GluePoint478X" y="GluePoint478Y"/>
                              </a:cxn>
                              <a:cxn ang="0">
                                <a:pos x="GluePoint479X" y="GluePoint479Y"/>
                              </a:cxn>
                              <a:cxn ang="0">
                                <a:pos x="GluePoint480X" y="GluePoint480Y"/>
                              </a:cxn>
                              <a:cxn ang="0">
                                <a:pos x="GluePoint481X" y="GluePoint481Y"/>
                              </a:cxn>
                              <a:cxn ang="0">
                                <a:pos x="GluePoint482X" y="GluePoint482Y"/>
                              </a:cxn>
                              <a:cxn ang="0">
                                <a:pos x="GluePoint483X" y="GluePoint483Y"/>
                              </a:cxn>
                              <a:cxn ang="0">
                                <a:pos x="GluePoint484X" y="GluePoint484Y"/>
                              </a:cxn>
                              <a:cxn ang="0">
                                <a:pos x="GluePoint485X" y="GluePoint485Y"/>
                              </a:cxn>
                              <a:cxn ang="0">
                                <a:pos x="GluePoint486X" y="GluePoint486Y"/>
                              </a:cxn>
                              <a:cxn ang="0">
                                <a:pos x="GluePoint487X" y="GluePoint487Y"/>
                              </a:cxn>
                              <a:cxn ang="0">
                                <a:pos x="GluePoint488X" y="GluePoint488Y"/>
                              </a:cxn>
                              <a:cxn ang="0">
                                <a:pos x="GluePoint489X" y="GluePoint489Y"/>
                              </a:cxn>
                              <a:cxn ang="0">
                                <a:pos x="GluePoint490X" y="GluePoint490Y"/>
                              </a:cxn>
                              <a:cxn ang="0">
                                <a:pos x="GluePoint491X" y="GluePoint491Y"/>
                              </a:cxn>
                              <a:cxn ang="0">
                                <a:pos x="GluePoint492X" y="GluePoint492Y"/>
                              </a:cxn>
                              <a:cxn ang="0">
                                <a:pos x="GluePoint493X" y="GluePoint493Y"/>
                              </a:cxn>
                              <a:cxn ang="0">
                                <a:pos x="GluePoint494X" y="GluePoint494Y"/>
                              </a:cxn>
                              <a:cxn ang="0">
                                <a:pos x="GluePoint495X" y="GluePoint495Y"/>
                              </a:cxn>
                              <a:cxn ang="0">
                                <a:pos x="GluePoint496X" y="GluePoint496Y"/>
                              </a:cxn>
                              <a:cxn ang="0">
                                <a:pos x="GluePoint497X" y="GluePoint497Y"/>
                              </a:cxn>
                              <a:cxn ang="0">
                                <a:pos x="GluePoint498X" y="GluePoint498Y"/>
                              </a:cxn>
                              <a:cxn ang="0">
                                <a:pos x="GluePoint499X" y="GluePoint499Y"/>
                              </a:cxn>
                              <a:cxn ang="0">
                                <a:pos x="GluePoint500X" y="GluePoint500Y"/>
                              </a:cxn>
                              <a:cxn ang="0">
                                <a:pos x="GluePoint501X" y="GluePoint501Y"/>
                              </a:cxn>
                              <a:cxn ang="0">
                                <a:pos x="GluePoint502X" y="GluePoint502Y"/>
                              </a:cxn>
                              <a:cxn ang="0">
                                <a:pos x="GluePoint503X" y="GluePoint503Y"/>
                              </a:cxn>
                              <a:cxn ang="0">
                                <a:pos x="GluePoint504X" y="GluePoint504Y"/>
                              </a:cxn>
                              <a:cxn ang="0">
                                <a:pos x="GluePoint505X" y="GluePoint505Y"/>
                              </a:cxn>
                              <a:cxn ang="0">
                                <a:pos x="GluePoint506X" y="GluePoint506Y"/>
                              </a:cxn>
                              <a:cxn ang="0">
                                <a:pos x="GluePoint507X" y="GluePoint507Y"/>
                              </a:cxn>
                              <a:cxn ang="0">
                                <a:pos x="GluePoint508X" y="GluePoint508Y"/>
                              </a:cxn>
                              <a:cxn ang="0">
                                <a:pos x="GluePoint509X" y="GluePoint509Y"/>
                              </a:cxn>
                              <a:cxn ang="0">
                                <a:pos x="GluePoint510X" y="GluePoint510Y"/>
                              </a:cxn>
                              <a:cxn ang="0">
                                <a:pos x="GluePoint511X" y="GluePoint511Y"/>
                              </a:cxn>
                              <a:cxn ang="0">
                                <a:pos x="GluePoint512X" y="GluePoint512Y"/>
                              </a:cxn>
                              <a:cxn ang="0">
                                <a:pos x="GluePoint513X" y="GluePoint513Y"/>
                              </a:cxn>
                              <a:cxn ang="0">
                                <a:pos x="GluePoint514X" y="GluePoint514Y"/>
                              </a:cxn>
                              <a:cxn ang="0">
                                <a:pos x="GluePoint515X" y="GluePoint515Y"/>
                              </a:cxn>
                              <a:cxn ang="0">
                                <a:pos x="GluePoint516X" y="GluePoint516Y"/>
                              </a:cxn>
                              <a:cxn ang="0">
                                <a:pos x="GluePoint517X" y="GluePoint517Y"/>
                              </a:cxn>
                              <a:cxn ang="0">
                                <a:pos x="GluePoint518X" y="GluePoint518Y"/>
                              </a:cxn>
                              <a:cxn ang="0">
                                <a:pos x="GluePoint519X" y="GluePoint519Y"/>
                              </a:cxn>
                              <a:cxn ang="0">
                                <a:pos x="GluePoint520X" y="GluePoint520Y"/>
                              </a:cxn>
                              <a:cxn ang="0">
                                <a:pos x="GluePoint521X" y="GluePoint521Y"/>
                              </a:cxn>
                              <a:cxn ang="0">
                                <a:pos x="GluePoint522X" y="GluePoint522Y"/>
                              </a:cxn>
                              <a:cxn ang="0">
                                <a:pos x="GluePoint523X" y="GluePoint523Y"/>
                              </a:cxn>
                              <a:cxn ang="0">
                                <a:pos x="GluePoint524X" y="GluePoint524Y"/>
                              </a:cxn>
                              <a:cxn ang="0">
                                <a:pos x="GluePoint525X" y="GluePoint525Y"/>
                              </a:cxn>
                              <a:cxn ang="0">
                                <a:pos x="GluePoint526X" y="GluePoint526Y"/>
                              </a:cxn>
                              <a:cxn ang="0">
                                <a:pos x="GluePoint527X" y="GluePoint527Y"/>
                              </a:cxn>
                              <a:cxn ang="0">
                                <a:pos x="GluePoint528X" y="GluePoint528Y"/>
                              </a:cxn>
                              <a:cxn ang="0">
                                <a:pos x="GluePoint529X" y="GluePoint529Y"/>
                              </a:cxn>
                              <a:cxn ang="0">
                                <a:pos x="GluePoint530X" y="GluePoint530Y"/>
                              </a:cxn>
                              <a:cxn ang="0">
                                <a:pos x="GluePoint531X" y="GluePoint531Y"/>
                              </a:cxn>
                              <a:cxn ang="0">
                                <a:pos x="GluePoint532X" y="GluePoint532Y"/>
                              </a:cxn>
                              <a:cxn ang="0">
                                <a:pos x="GluePoint533X" y="GluePoint533Y"/>
                              </a:cxn>
                              <a:cxn ang="0">
                                <a:pos x="GluePoint534X" y="GluePoint534Y"/>
                              </a:cxn>
                              <a:cxn ang="0">
                                <a:pos x="GluePoint535X" y="GluePoint535Y"/>
                              </a:cxn>
                              <a:cxn ang="0">
                                <a:pos x="GluePoint536X" y="GluePoint536Y"/>
                              </a:cxn>
                              <a:cxn ang="0">
                                <a:pos x="GluePoint537X" y="GluePoint537Y"/>
                              </a:cxn>
                              <a:cxn ang="0">
                                <a:pos x="GluePoint538X" y="GluePoint538Y"/>
                              </a:cxn>
                              <a:cxn ang="0">
                                <a:pos x="GluePoint539X" y="GluePoint539Y"/>
                              </a:cxn>
                              <a:cxn ang="0">
                                <a:pos x="GluePoint540X" y="GluePoint540Y"/>
                              </a:cxn>
                              <a:cxn ang="0">
                                <a:pos x="GluePoint541X" y="GluePoint541Y"/>
                              </a:cxn>
                              <a:cxn ang="0">
                                <a:pos x="GluePoint542X" y="GluePoint542Y"/>
                              </a:cxn>
                              <a:cxn ang="0">
                                <a:pos x="GluePoint543X" y="GluePoint543Y"/>
                              </a:cxn>
                              <a:cxn ang="0">
                                <a:pos x="GluePoint544X" y="GluePoint544Y"/>
                              </a:cxn>
                              <a:cxn ang="0">
                                <a:pos x="GluePoint545X" y="GluePoint545Y"/>
                              </a:cxn>
                              <a:cxn ang="0">
                                <a:pos x="GluePoint546X" y="GluePoint546Y"/>
                              </a:cxn>
                              <a:cxn ang="0">
                                <a:pos x="GluePoint547X" y="GluePoint547Y"/>
                              </a:cxn>
                              <a:cxn ang="0">
                                <a:pos x="GluePoint548X" y="GluePoint548Y"/>
                              </a:cxn>
                              <a:cxn ang="0">
                                <a:pos x="GluePoint549X" y="GluePoint549Y"/>
                              </a:cxn>
                              <a:cxn ang="0">
                                <a:pos x="GluePoint550X" y="GluePoint550Y"/>
                              </a:cxn>
                              <a:cxn ang="0">
                                <a:pos x="GluePoint551X" y="GluePoint551Y"/>
                              </a:cxn>
                              <a:cxn ang="0">
                                <a:pos x="GluePoint552X" y="GluePoint552Y"/>
                              </a:cxn>
                              <a:cxn ang="0">
                                <a:pos x="GluePoint553X" y="GluePoint553Y"/>
                              </a:cxn>
                              <a:cxn ang="0">
                                <a:pos x="GluePoint554X" y="GluePoint554Y"/>
                              </a:cxn>
                              <a:cxn ang="0">
                                <a:pos x="GluePoint555X" y="GluePoint555Y"/>
                              </a:cxn>
                              <a:cxn ang="0">
                                <a:pos x="GluePoint556X" y="GluePoint556Y"/>
                              </a:cxn>
                              <a:cxn ang="0">
                                <a:pos x="GluePoint557X" y="GluePoint557Y"/>
                              </a:cxn>
                              <a:cxn ang="0">
                                <a:pos x="GluePoint558X" y="GluePoint558Y"/>
                              </a:cxn>
                              <a:cxn ang="0">
                                <a:pos x="GluePoint559X" y="GluePoint559Y"/>
                              </a:cxn>
                              <a:cxn ang="0">
                                <a:pos x="GluePoint560X" y="GluePoint560Y"/>
                              </a:cxn>
                              <a:cxn ang="0">
                                <a:pos x="GluePoint561X" y="GluePoint561Y"/>
                              </a:cxn>
                              <a:cxn ang="0">
                                <a:pos x="GluePoint562X" y="GluePoint562Y"/>
                              </a:cxn>
                              <a:cxn ang="0">
                                <a:pos x="GluePoint563X" y="GluePoint563Y"/>
                              </a:cxn>
                              <a:cxn ang="0">
                                <a:pos x="GluePoint564X" y="GluePoint564Y"/>
                              </a:cxn>
                              <a:cxn ang="0">
                                <a:pos x="GluePoint565X" y="GluePoint565Y"/>
                              </a:cxn>
                              <a:cxn ang="0">
                                <a:pos x="GluePoint566X" y="GluePoint566Y"/>
                              </a:cxn>
                              <a:cxn ang="0">
                                <a:pos x="GluePoint567X" y="GluePoint567Y"/>
                              </a:cxn>
                              <a:cxn ang="0">
                                <a:pos x="GluePoint568X" y="GluePoint568Y"/>
                              </a:cxn>
                              <a:cxn ang="0">
                                <a:pos x="GluePoint569X" y="GluePoint569Y"/>
                              </a:cxn>
                              <a:cxn ang="0">
                                <a:pos x="GluePoint570X" y="GluePoint570Y"/>
                              </a:cxn>
                              <a:cxn ang="0">
                                <a:pos x="GluePoint571X" y="GluePoint571Y"/>
                              </a:cxn>
                              <a:cxn ang="0">
                                <a:pos x="GluePoint572X" y="GluePoint572Y"/>
                              </a:cxn>
                              <a:cxn ang="0">
                                <a:pos x="GluePoint573X" y="GluePoint573Y"/>
                              </a:cxn>
                              <a:cxn ang="0">
                                <a:pos x="GluePoint574X" y="GluePoint574Y"/>
                              </a:cxn>
                              <a:cxn ang="0">
                                <a:pos x="GluePoint575X" y="GluePoint575Y"/>
                              </a:cxn>
                              <a:cxn ang="0">
                                <a:pos x="GluePoint576X" y="GluePoint576Y"/>
                              </a:cxn>
                              <a:cxn ang="0">
                                <a:pos x="GluePoint577X" y="GluePoint577Y"/>
                              </a:cxn>
                              <a:cxn ang="0">
                                <a:pos x="GluePoint578X" y="GluePoint578Y"/>
                              </a:cxn>
                              <a:cxn ang="0">
                                <a:pos x="GluePoint579X" y="GluePoint579Y"/>
                              </a:cxn>
                              <a:cxn ang="0">
                                <a:pos x="GluePoint580X" y="GluePoint580Y"/>
                              </a:cxn>
                              <a:cxn ang="0">
                                <a:pos x="GluePoint581X" y="GluePoint581Y"/>
                              </a:cxn>
                              <a:cxn ang="0">
                                <a:pos x="GluePoint582X" y="GluePoint582Y"/>
                              </a:cxn>
                              <a:cxn ang="0">
                                <a:pos x="GluePoint583X" y="GluePoint583Y"/>
                              </a:cxn>
                              <a:cxn ang="0">
                                <a:pos x="GluePoint584X" y="GluePoint584Y"/>
                              </a:cxn>
                              <a:cxn ang="0">
                                <a:pos x="GluePoint585X" y="GluePoint585Y"/>
                              </a:cxn>
                              <a:cxn ang="0">
                                <a:pos x="GluePoint586X" y="GluePoint586Y"/>
                              </a:cxn>
                              <a:cxn ang="0">
                                <a:pos x="GluePoint587X" y="GluePoint587Y"/>
                              </a:cxn>
                              <a:cxn ang="0">
                                <a:pos x="GluePoint588X" y="GluePoint588Y"/>
                              </a:cxn>
                              <a:cxn ang="0">
                                <a:pos x="GluePoint589X" y="GluePoint589Y"/>
                              </a:cxn>
                              <a:cxn ang="0">
                                <a:pos x="GluePoint590X" y="GluePoint590Y"/>
                              </a:cxn>
                              <a:cxn ang="0">
                                <a:pos x="GluePoint591X" y="GluePoint591Y"/>
                              </a:cxn>
                              <a:cxn ang="0">
                                <a:pos x="GluePoint592X" y="GluePoint592Y"/>
                              </a:cxn>
                              <a:cxn ang="0">
                                <a:pos x="GluePoint593X" y="GluePoint593Y"/>
                              </a:cxn>
                              <a:cxn ang="0">
                                <a:pos x="GluePoint594X" y="GluePoint594Y"/>
                              </a:cxn>
                              <a:cxn ang="0">
                                <a:pos x="GluePoint595X" y="GluePoint595Y"/>
                              </a:cxn>
                              <a:cxn ang="0">
                                <a:pos x="GluePoint596X" y="GluePoint596Y"/>
                              </a:cxn>
                              <a:cxn ang="0">
                                <a:pos x="GluePoint597X" y="GluePoint597Y"/>
                              </a:cxn>
                              <a:cxn ang="0">
                                <a:pos x="GluePoint598X" y="GluePoint598Y"/>
                              </a:cxn>
                              <a:cxn ang="0">
                                <a:pos x="GluePoint599X" y="GluePoint599Y"/>
                              </a:cxn>
                              <a:cxn ang="0">
                                <a:pos x="GluePoint600X" y="GluePoint600Y"/>
                              </a:cxn>
                              <a:cxn ang="0">
                                <a:pos x="GluePoint601X" y="GluePoint601Y"/>
                              </a:cxn>
                              <a:cxn ang="0">
                                <a:pos x="GluePoint602X" y="GluePoint602Y"/>
                              </a:cxn>
                              <a:cxn ang="0">
                                <a:pos x="GluePoint603X" y="GluePoint603Y"/>
                              </a:cxn>
                              <a:cxn ang="0">
                                <a:pos x="GluePoint604X" y="GluePoint604Y"/>
                              </a:cxn>
                              <a:cxn ang="0">
                                <a:pos x="GluePoint605X" y="GluePoint605Y"/>
                              </a:cxn>
                              <a:cxn ang="0">
                                <a:pos x="GluePoint606X" y="GluePoint606Y"/>
                              </a:cxn>
                              <a:cxn ang="0">
                                <a:pos x="GluePoint607X" y="GluePoint607Y"/>
                              </a:cxn>
                              <a:cxn ang="0">
                                <a:pos x="GluePoint608X" y="GluePoint608Y"/>
                              </a:cxn>
                              <a:cxn ang="0">
                                <a:pos x="GluePoint609X" y="GluePoint609Y"/>
                              </a:cxn>
                              <a:cxn ang="0">
                                <a:pos x="GluePoint610X" y="GluePoint610Y"/>
                              </a:cxn>
                              <a:cxn ang="0">
                                <a:pos x="GluePoint611X" y="GluePoint611Y"/>
                              </a:cxn>
                              <a:cxn ang="0">
                                <a:pos x="GluePoint612X" y="GluePoint612Y"/>
                              </a:cxn>
                              <a:cxn ang="0">
                                <a:pos x="GluePoint613X" y="GluePoint613Y"/>
                              </a:cxn>
                              <a:cxn ang="0">
                                <a:pos x="GluePoint614X" y="GluePoint614Y"/>
                              </a:cxn>
                              <a:cxn ang="0">
                                <a:pos x="GluePoint615X" y="GluePoint615Y"/>
                              </a:cxn>
                              <a:cxn ang="0">
                                <a:pos x="GluePoint616X" y="GluePoint616Y"/>
                              </a:cxn>
                              <a:cxn ang="0">
                                <a:pos x="GluePoint617X" y="GluePoint617Y"/>
                              </a:cxn>
                              <a:cxn ang="0">
                                <a:pos x="GluePoint618X" y="GluePoint618Y"/>
                              </a:cxn>
                              <a:cxn ang="0">
                                <a:pos x="GluePoint619X" y="GluePoint619Y"/>
                              </a:cxn>
                              <a:cxn ang="0">
                                <a:pos x="GluePoint620X" y="GluePoint620Y"/>
                              </a:cxn>
                              <a:cxn ang="0">
                                <a:pos x="GluePoint621X" y="GluePoint621Y"/>
                              </a:cxn>
                              <a:cxn ang="0">
                                <a:pos x="GluePoint622X" y="GluePoint622Y"/>
                              </a:cxn>
                              <a:cxn ang="0">
                                <a:pos x="GluePoint623X" y="GluePoint623Y"/>
                              </a:cxn>
                              <a:cxn ang="0">
                                <a:pos x="GluePoint624X" y="GluePoint624Y"/>
                              </a:cxn>
                              <a:cxn ang="0">
                                <a:pos x="GluePoint625X" y="GluePoint625Y"/>
                              </a:cxn>
                              <a:cxn ang="0">
                                <a:pos x="GluePoint626X" y="GluePoint626Y"/>
                              </a:cxn>
                              <a:cxn ang="0">
                                <a:pos x="GluePoint627X" y="GluePoint627Y"/>
                              </a:cxn>
                              <a:cxn ang="0">
                                <a:pos x="GluePoint628X" y="GluePoint628Y"/>
                              </a:cxn>
                              <a:cxn ang="0">
                                <a:pos x="GluePoint629X" y="GluePoint629Y"/>
                              </a:cxn>
                              <a:cxn ang="0">
                                <a:pos x="GluePoint630X" y="GluePoint630Y"/>
                              </a:cxn>
                              <a:cxn ang="0">
                                <a:pos x="GluePoint631X" y="GluePoint631Y"/>
                              </a:cxn>
                              <a:cxn ang="0">
                                <a:pos x="GluePoint632X" y="GluePoint632Y"/>
                              </a:cxn>
                              <a:cxn ang="0">
                                <a:pos x="GluePoint633X" y="GluePoint633Y"/>
                              </a:cxn>
                              <a:cxn ang="0">
                                <a:pos x="GluePoint634X" y="GluePoint634Y"/>
                              </a:cxn>
                              <a:cxn ang="0">
                                <a:pos x="GluePoint635X" y="GluePoint635Y"/>
                              </a:cxn>
                              <a:cxn ang="0">
                                <a:pos x="GluePoint636X" y="GluePoint636Y"/>
                              </a:cxn>
                              <a:cxn ang="0">
                                <a:pos x="GluePoint637X" y="GluePoint637Y"/>
                              </a:cxn>
                              <a:cxn ang="0">
                                <a:pos x="GluePoint638X" y="GluePoint638Y"/>
                              </a:cxn>
                              <a:cxn ang="0">
                                <a:pos x="GluePoint639X" y="GluePoint639Y"/>
                              </a:cxn>
                              <a:cxn ang="0">
                                <a:pos x="GluePoint640X" y="GluePoint640Y"/>
                              </a:cxn>
                              <a:cxn ang="0">
                                <a:pos x="GluePoint641X" y="GluePoint641Y"/>
                              </a:cxn>
                              <a:cxn ang="0">
                                <a:pos x="GluePoint642X" y="GluePoint642Y"/>
                              </a:cxn>
                              <a:cxn ang="0">
                                <a:pos x="GluePoint643X" y="GluePoint643Y"/>
                              </a:cxn>
                              <a:cxn ang="0">
                                <a:pos x="GluePoint644X" y="GluePoint644Y"/>
                              </a:cxn>
                              <a:cxn ang="0">
                                <a:pos x="GluePoint645X" y="GluePoint645Y"/>
                              </a:cxn>
                              <a:cxn ang="0">
                                <a:pos x="GluePoint646X" y="GluePoint646Y"/>
                              </a:cxn>
                              <a:cxn ang="0">
                                <a:pos x="GluePoint647X" y="GluePoint647Y"/>
                              </a:cxn>
                              <a:cxn ang="0">
                                <a:pos x="GluePoint648X" y="GluePoint648Y"/>
                              </a:cxn>
                              <a:cxn ang="0">
                                <a:pos x="GluePoint649X" y="GluePoint649Y"/>
                              </a:cxn>
                              <a:cxn ang="0">
                                <a:pos x="GluePoint650X" y="GluePoint650Y"/>
                              </a:cxn>
                              <a:cxn ang="0">
                                <a:pos x="GluePoint651X" y="GluePoint651Y"/>
                              </a:cxn>
                              <a:cxn ang="0">
                                <a:pos x="GluePoint652X" y="GluePoint652Y"/>
                              </a:cxn>
                              <a:cxn ang="0">
                                <a:pos x="GluePoint653X" y="GluePoint653Y"/>
                              </a:cxn>
                              <a:cxn ang="0">
                                <a:pos x="GluePoint654X" y="GluePoint654Y"/>
                              </a:cxn>
                              <a:cxn ang="0">
                                <a:pos x="GluePoint655X" y="GluePoint655Y"/>
                              </a:cxn>
                              <a:cxn ang="0">
                                <a:pos x="GluePoint656X" y="GluePoint656Y"/>
                              </a:cxn>
                              <a:cxn ang="0">
                                <a:pos x="GluePoint657X" y="GluePoint657Y"/>
                              </a:cxn>
                              <a:cxn ang="0">
                                <a:pos x="GluePoint658X" y="GluePoint658Y"/>
                              </a:cxn>
                              <a:cxn ang="0">
                                <a:pos x="GluePoint659X" y="GluePoint659Y"/>
                              </a:cxn>
                              <a:cxn ang="0">
                                <a:pos x="GluePoint660X" y="GluePoint660Y"/>
                              </a:cxn>
                              <a:cxn ang="0">
                                <a:pos x="GluePoint661X" y="GluePoint661Y"/>
                              </a:cxn>
                              <a:cxn ang="0">
                                <a:pos x="GluePoint662X" y="GluePoint662Y"/>
                              </a:cxn>
                              <a:cxn ang="0">
                                <a:pos x="GluePoint663X" y="GluePoint663Y"/>
                              </a:cxn>
                              <a:cxn ang="0">
                                <a:pos x="GluePoint664X" y="GluePoint664Y"/>
                              </a:cxn>
                              <a:cxn ang="0">
                                <a:pos x="GluePoint665X" y="GluePoint665Y"/>
                              </a:cxn>
                              <a:cxn ang="0">
                                <a:pos x="GluePoint666X" y="GluePoint666Y"/>
                              </a:cxn>
                              <a:cxn ang="0">
                                <a:pos x="GluePoint667X" y="GluePoint667Y"/>
                              </a:cxn>
                              <a:cxn ang="0">
                                <a:pos x="GluePoint668X" y="GluePoint668Y"/>
                              </a:cxn>
                              <a:cxn ang="0">
                                <a:pos x="GluePoint669X" y="GluePoint669Y"/>
                              </a:cxn>
                              <a:cxn ang="0">
                                <a:pos x="GluePoint670X" y="GluePoint670Y"/>
                              </a:cxn>
                              <a:cxn ang="0">
                                <a:pos x="GluePoint671X" y="GluePoint671Y"/>
                              </a:cxn>
                              <a:cxn ang="0">
                                <a:pos x="GluePoint672X" y="GluePoint672Y"/>
                              </a:cxn>
                              <a:cxn ang="0">
                                <a:pos x="GluePoint673X" y="GluePoint673Y"/>
                              </a:cxn>
                              <a:cxn ang="0">
                                <a:pos x="GluePoint674X" y="GluePoint674Y"/>
                              </a:cxn>
                              <a:cxn ang="0">
                                <a:pos x="GluePoint675X" y="GluePoint675Y"/>
                              </a:cxn>
                              <a:cxn ang="0">
                                <a:pos x="GluePoint676X" y="GluePoint676Y"/>
                              </a:cxn>
                              <a:cxn ang="0">
                                <a:pos x="GluePoint677X" y="GluePoint677Y"/>
                              </a:cxn>
                              <a:cxn ang="0">
                                <a:pos x="GluePoint678X" y="GluePoint678Y"/>
                              </a:cxn>
                              <a:cxn ang="0">
                                <a:pos x="GluePoint679X" y="GluePoint679Y"/>
                              </a:cxn>
                              <a:cxn ang="0">
                                <a:pos x="GluePoint680X" y="GluePoint680Y"/>
                              </a:cxn>
                              <a:cxn ang="0">
                                <a:pos x="GluePoint681X" y="GluePoint681Y"/>
                              </a:cxn>
                              <a:cxn ang="0">
                                <a:pos x="GluePoint682X" y="GluePoint682Y"/>
                              </a:cxn>
                              <a:cxn ang="0">
                                <a:pos x="GluePoint683X" y="GluePoint683Y"/>
                              </a:cxn>
                              <a:cxn ang="0">
                                <a:pos x="GluePoint684X" y="GluePoint684Y"/>
                              </a:cxn>
                              <a:cxn ang="0">
                                <a:pos x="GluePoint685X" y="GluePoint685Y"/>
                              </a:cxn>
                              <a:cxn ang="0">
                                <a:pos x="GluePoint686X" y="GluePoint686Y"/>
                              </a:cxn>
                              <a:cxn ang="0">
                                <a:pos x="GluePoint687X" y="GluePoint687Y"/>
                              </a:cxn>
                              <a:cxn ang="0">
                                <a:pos x="GluePoint688X" y="GluePoint688Y"/>
                              </a:cxn>
                              <a:cxn ang="0">
                                <a:pos x="GluePoint689X" y="GluePoint689Y"/>
                              </a:cxn>
                              <a:cxn ang="0">
                                <a:pos x="GluePoint690X" y="GluePoint690Y"/>
                              </a:cxn>
                              <a:cxn ang="0">
                                <a:pos x="GluePoint691X" y="GluePoint691Y"/>
                              </a:cxn>
                              <a:cxn ang="0">
                                <a:pos x="GluePoint692X" y="GluePoint692Y"/>
                              </a:cxn>
                              <a:cxn ang="0">
                                <a:pos x="GluePoint693X" y="GluePoint693Y"/>
                              </a:cxn>
                              <a:cxn ang="0">
                                <a:pos x="GluePoint694X" y="GluePoint694Y"/>
                              </a:cxn>
                              <a:cxn ang="0">
                                <a:pos x="GluePoint695X" y="GluePoint695Y"/>
                              </a:cxn>
                              <a:cxn ang="0">
                                <a:pos x="GluePoint696X" y="GluePoint696Y"/>
                              </a:cxn>
                              <a:cxn ang="0">
                                <a:pos x="GluePoint697X" y="GluePoint697Y"/>
                              </a:cxn>
                              <a:cxn ang="0">
                                <a:pos x="GluePoint698X" y="GluePoint698Y"/>
                              </a:cxn>
                              <a:cxn ang="0">
                                <a:pos x="GluePoint699X" y="GluePoint699Y"/>
                              </a:cxn>
                              <a:cxn ang="0">
                                <a:pos x="GluePoint700X" y="GluePoint700Y"/>
                              </a:cxn>
                              <a:cxn ang="0">
                                <a:pos x="GluePoint701X" y="GluePoint701Y"/>
                              </a:cxn>
                              <a:cxn ang="0">
                                <a:pos x="GluePoint702X" y="GluePoint702Y"/>
                              </a:cxn>
                              <a:cxn ang="0">
                                <a:pos x="GluePoint703X" y="GluePoint703Y"/>
                              </a:cxn>
                              <a:cxn ang="0">
                                <a:pos x="GluePoint704X" y="GluePoint704Y"/>
                              </a:cxn>
                              <a:cxn ang="0">
                                <a:pos x="GluePoint705X" y="GluePoint705Y"/>
                              </a:cxn>
                              <a:cxn ang="0">
                                <a:pos x="GluePoint706X" y="GluePoint706Y"/>
                              </a:cxn>
                              <a:cxn ang="0">
                                <a:pos x="GluePoint707X" y="GluePoint707Y"/>
                              </a:cxn>
                              <a:cxn ang="0">
                                <a:pos x="GluePoint708X" y="GluePoint708Y"/>
                              </a:cxn>
                              <a:cxn ang="0">
                                <a:pos x="GluePoint709X" y="GluePoint709Y"/>
                              </a:cxn>
                              <a:cxn ang="0">
                                <a:pos x="GluePoint710X" y="GluePoint710Y"/>
                              </a:cxn>
                              <a:cxn ang="0">
                                <a:pos x="GluePoint711X" y="GluePoint711Y"/>
                              </a:cxn>
                              <a:cxn ang="0">
                                <a:pos x="GluePoint712X" y="GluePoint712Y"/>
                              </a:cxn>
                              <a:cxn ang="0">
                                <a:pos x="GluePoint713X" y="GluePoint713Y"/>
                              </a:cxn>
                              <a:cxn ang="0">
                                <a:pos x="GluePoint714X" y="GluePoint714Y"/>
                              </a:cxn>
                              <a:cxn ang="0">
                                <a:pos x="GluePoint715X" y="GluePoint715Y"/>
                              </a:cxn>
                              <a:cxn ang="0">
                                <a:pos x="GluePoint716X" y="GluePoint716Y"/>
                              </a:cxn>
                              <a:cxn ang="0">
                                <a:pos x="GluePoint717X" y="GluePoint717Y"/>
                              </a:cxn>
                              <a:cxn ang="0">
                                <a:pos x="GluePoint718X" y="GluePoint718Y"/>
                              </a:cxn>
                              <a:cxn ang="0">
                                <a:pos x="GluePoint719X" y="GluePoint719Y"/>
                              </a:cxn>
                              <a:cxn ang="0">
                                <a:pos x="GluePoint720X" y="GluePoint720Y"/>
                              </a:cxn>
                              <a:cxn ang="0">
                                <a:pos x="GluePoint721X" y="GluePoint721Y"/>
                              </a:cxn>
                              <a:cxn ang="0">
                                <a:pos x="GluePoint722X" y="GluePoint722Y"/>
                              </a:cxn>
                              <a:cxn ang="0">
                                <a:pos x="GluePoint723X" y="GluePoint723Y"/>
                              </a:cxn>
                              <a:cxn ang="0">
                                <a:pos x="GluePoint724X" y="GluePoint724Y"/>
                              </a:cxn>
                              <a:cxn ang="0">
                                <a:pos x="GluePoint725X" y="GluePoint725Y"/>
                              </a:cxn>
                              <a:cxn ang="0">
                                <a:pos x="GluePoint726X" y="GluePoint726Y"/>
                              </a:cxn>
                              <a:cxn ang="0">
                                <a:pos x="GluePoint727X" y="GluePoint727Y"/>
                              </a:cxn>
                              <a:cxn ang="0">
                                <a:pos x="GluePoint728X" y="GluePoint728Y"/>
                              </a:cxn>
                              <a:cxn ang="0">
                                <a:pos x="GluePoint729X" y="GluePoint729Y"/>
                              </a:cxn>
                              <a:cxn ang="0">
                                <a:pos x="GluePoint730X" y="GluePoint730Y"/>
                              </a:cxn>
                              <a:cxn ang="0">
                                <a:pos x="GluePoint731X" y="GluePoint731Y"/>
                              </a:cxn>
                              <a:cxn ang="0">
                                <a:pos x="GluePoint732X" y="GluePoint732Y"/>
                              </a:cxn>
                              <a:cxn ang="0">
                                <a:pos x="GluePoint733X" y="GluePoint733Y"/>
                              </a:cxn>
                              <a:cxn ang="0">
                                <a:pos x="GluePoint734X" y="GluePoint734Y"/>
                              </a:cxn>
                              <a:cxn ang="0">
                                <a:pos x="GluePoint735X" y="GluePoint735Y"/>
                              </a:cxn>
                              <a:cxn ang="0">
                                <a:pos x="GluePoint736X" y="GluePoint736Y"/>
                              </a:cxn>
                              <a:cxn ang="0">
                                <a:pos x="GluePoint737X" y="GluePoint737Y"/>
                              </a:cxn>
                              <a:cxn ang="0">
                                <a:pos x="GluePoint738X" y="GluePoint738Y"/>
                              </a:cxn>
                              <a:cxn ang="0">
                                <a:pos x="GluePoint739X" y="GluePoint739Y"/>
                              </a:cxn>
                              <a:cxn ang="0">
                                <a:pos x="GluePoint740X" y="GluePoint740Y"/>
                              </a:cxn>
                              <a:cxn ang="0">
                                <a:pos x="GluePoint741X" y="GluePoint741Y"/>
                              </a:cxn>
                              <a:cxn ang="0">
                                <a:pos x="GluePoint742X" y="GluePoint742Y"/>
                              </a:cxn>
                              <a:cxn ang="0">
                                <a:pos x="GluePoint743X" y="GluePoint743Y"/>
                              </a:cxn>
                              <a:cxn ang="0">
                                <a:pos x="GluePoint744X" y="GluePoint744Y"/>
                              </a:cxn>
                              <a:cxn ang="0">
                                <a:pos x="GluePoint745X" y="GluePoint745Y"/>
                              </a:cxn>
                              <a:cxn ang="0">
                                <a:pos x="GluePoint746X" y="GluePoint746Y"/>
                              </a:cxn>
                              <a:cxn ang="0">
                                <a:pos x="GluePoint747X" y="GluePoint747Y"/>
                              </a:cxn>
                              <a:cxn ang="0">
                                <a:pos x="GluePoint748X" y="GluePoint748Y"/>
                              </a:cxn>
                              <a:cxn ang="0">
                                <a:pos x="GluePoint749X" y="GluePoint749Y"/>
                              </a:cxn>
                              <a:cxn ang="0">
                                <a:pos x="GluePoint750X" y="GluePoint750Y"/>
                              </a:cxn>
                              <a:cxn ang="0">
                                <a:pos x="GluePoint751X" y="GluePoint751Y"/>
                              </a:cxn>
                              <a:cxn ang="0">
                                <a:pos x="GluePoint752X" y="GluePoint752Y"/>
                              </a:cxn>
                              <a:cxn ang="0">
                                <a:pos x="GluePoint753X" y="GluePoint753Y"/>
                              </a:cxn>
                              <a:cxn ang="0">
                                <a:pos x="GluePoint754X" y="GluePoint754Y"/>
                              </a:cxn>
                              <a:cxn ang="0">
                                <a:pos x="GluePoint755X" y="GluePoint755Y"/>
                              </a:cxn>
                              <a:cxn ang="0">
                                <a:pos x="GluePoint756X" y="GluePoint756Y"/>
                              </a:cxn>
                              <a:cxn ang="0">
                                <a:pos x="GluePoint757X" y="GluePoint757Y"/>
                              </a:cxn>
                              <a:cxn ang="0">
                                <a:pos x="GluePoint758X" y="GluePoint758Y"/>
                              </a:cxn>
                              <a:cxn ang="0">
                                <a:pos x="GluePoint759X" y="GluePoint759Y"/>
                              </a:cxn>
                              <a:cxn ang="0">
                                <a:pos x="GluePoint760X" y="GluePoint760Y"/>
                              </a:cxn>
                              <a:cxn ang="0">
                                <a:pos x="GluePoint761X" y="GluePoint761Y"/>
                              </a:cxn>
                              <a:cxn ang="0">
                                <a:pos x="GluePoint762X" y="GluePoint762Y"/>
                              </a:cxn>
                              <a:cxn ang="0">
                                <a:pos x="GluePoint763X" y="GluePoint763Y"/>
                              </a:cxn>
                              <a:cxn ang="0">
                                <a:pos x="GluePoint764X" y="GluePoint764Y"/>
                              </a:cxn>
                              <a:cxn ang="0">
                                <a:pos x="GluePoint765X" y="GluePoint765Y"/>
                              </a:cxn>
                              <a:cxn ang="0">
                                <a:pos x="GluePoint766X" y="GluePoint766Y"/>
                              </a:cxn>
                              <a:cxn ang="0">
                                <a:pos x="GluePoint767X" y="GluePoint767Y"/>
                              </a:cxn>
                              <a:cxn ang="0">
                                <a:pos x="GluePoint768X" y="GluePoint768Y"/>
                              </a:cxn>
                              <a:cxn ang="0">
                                <a:pos x="GluePoint769X" y="GluePoint769Y"/>
                              </a:cxn>
                              <a:cxn ang="0">
                                <a:pos x="GluePoint770X" y="GluePoint770Y"/>
                              </a:cxn>
                              <a:cxn ang="0">
                                <a:pos x="GluePoint771X" y="GluePoint771Y"/>
                              </a:cxn>
                              <a:cxn ang="0">
                                <a:pos x="GluePoint772X" y="GluePoint772Y"/>
                              </a:cxn>
                              <a:cxn ang="0">
                                <a:pos x="GluePoint773X" y="GluePoint773Y"/>
                              </a:cxn>
                              <a:cxn ang="0">
                                <a:pos x="GluePoint774X" y="GluePoint774Y"/>
                              </a:cxn>
                              <a:cxn ang="0">
                                <a:pos x="GluePoint775X" y="GluePoint775Y"/>
                              </a:cxn>
                              <a:cxn ang="0">
                                <a:pos x="GluePoint776X" y="GluePoint776Y"/>
                              </a:cxn>
                              <a:cxn ang="0">
                                <a:pos x="GluePoint777X" y="GluePoint777Y"/>
                              </a:cxn>
                              <a:cxn ang="0">
                                <a:pos x="GluePoint778X" y="GluePoint778Y"/>
                              </a:cxn>
                              <a:cxn ang="0">
                                <a:pos x="GluePoint779X" y="GluePoint779Y"/>
                              </a:cxn>
                              <a:cxn ang="0">
                                <a:pos x="GluePoint780X" y="GluePoint780Y"/>
                              </a:cxn>
                              <a:cxn ang="0">
                                <a:pos x="GluePoint781X" y="GluePoint781Y"/>
                              </a:cxn>
                              <a:cxn ang="0">
                                <a:pos x="GluePoint782X" y="GluePoint782Y"/>
                              </a:cxn>
                              <a:cxn ang="0">
                                <a:pos x="GluePoint783X" y="GluePoint783Y"/>
                              </a:cxn>
                              <a:cxn ang="0">
                                <a:pos x="GluePoint784X" y="GluePoint784Y"/>
                              </a:cxn>
                              <a:cxn ang="0">
                                <a:pos x="GluePoint785X" y="GluePoint785Y"/>
                              </a:cxn>
                              <a:cxn ang="0">
                                <a:pos x="GluePoint786X" y="GluePoint786Y"/>
                              </a:cxn>
                              <a:cxn ang="0">
                                <a:pos x="GluePoint787X" y="GluePoint787Y"/>
                              </a:cxn>
                              <a:cxn ang="0">
                                <a:pos x="GluePoint788X" y="GluePoint788Y"/>
                              </a:cxn>
                              <a:cxn ang="0">
                                <a:pos x="GluePoint789X" y="GluePoint789Y"/>
                              </a:cxn>
                              <a:cxn ang="0">
                                <a:pos x="GluePoint790X" y="GluePoint790Y"/>
                              </a:cxn>
                              <a:cxn ang="0">
                                <a:pos x="GluePoint791X" y="GluePoint791Y"/>
                              </a:cxn>
                              <a:cxn ang="0">
                                <a:pos x="GluePoint792X" y="GluePoint792Y"/>
                              </a:cxn>
                              <a:cxn ang="0">
                                <a:pos x="GluePoint793X" y="GluePoint793Y"/>
                              </a:cxn>
                              <a:cxn ang="0">
                                <a:pos x="GluePoint794X" y="GluePoint794Y"/>
                              </a:cxn>
                              <a:cxn ang="0">
                                <a:pos x="GluePoint795X" y="GluePoint795Y"/>
                              </a:cxn>
                              <a:cxn ang="0">
                                <a:pos x="GluePoint796X" y="GluePoint796Y"/>
                              </a:cxn>
                              <a:cxn ang="0">
                                <a:pos x="GluePoint797X" y="GluePoint797Y"/>
                              </a:cxn>
                              <a:cxn ang="0">
                                <a:pos x="GluePoint798X" y="GluePoint798Y"/>
                              </a:cxn>
                              <a:cxn ang="0">
                                <a:pos x="GluePoint799X" y="GluePoint799Y"/>
                              </a:cxn>
                              <a:cxn ang="0">
                                <a:pos x="GluePoint800X" y="GluePoint800Y"/>
                              </a:cxn>
                              <a:cxn ang="0">
                                <a:pos x="GluePoint801X" y="GluePoint801Y"/>
                              </a:cxn>
                              <a:cxn ang="0">
                                <a:pos x="GluePoint802X" y="GluePoint802Y"/>
                              </a:cxn>
                              <a:cxn ang="0">
                                <a:pos x="GluePoint803X" y="GluePoint803Y"/>
                              </a:cxn>
                              <a:cxn ang="0">
                                <a:pos x="GluePoint804X" y="GluePoint804Y"/>
                              </a:cxn>
                              <a:cxn ang="0">
                                <a:pos x="GluePoint805X" y="GluePoint805Y"/>
                              </a:cxn>
                              <a:cxn ang="0">
                                <a:pos x="GluePoint806X" y="GluePoint806Y"/>
                              </a:cxn>
                              <a:cxn ang="0">
                                <a:pos x="GluePoint807X" y="GluePoint807Y"/>
                              </a:cxn>
                              <a:cxn ang="0">
                                <a:pos x="GluePoint808X" y="GluePoint808Y"/>
                              </a:cxn>
                              <a:cxn ang="0">
                                <a:pos x="GluePoint809X" y="GluePoint809Y"/>
                              </a:cxn>
                              <a:cxn ang="0">
                                <a:pos x="GluePoint810X" y="GluePoint810Y"/>
                              </a:cxn>
                              <a:cxn ang="0">
                                <a:pos x="GluePoint811X" y="GluePoint811Y"/>
                              </a:cxn>
                              <a:cxn ang="0">
                                <a:pos x="GluePoint812X" y="GluePoint812Y"/>
                              </a:cxn>
                              <a:cxn ang="0">
                                <a:pos x="GluePoint813X" y="GluePoint813Y"/>
                              </a:cxn>
                              <a:cxn ang="0">
                                <a:pos x="GluePoint814X" y="GluePoint814Y"/>
                              </a:cxn>
                              <a:cxn ang="0">
                                <a:pos x="GluePoint815X" y="GluePoint815Y"/>
                              </a:cxn>
                              <a:cxn ang="0">
                                <a:pos x="GluePoint816X" y="GluePoint816Y"/>
                              </a:cxn>
                              <a:cxn ang="0">
                                <a:pos x="GluePoint817X" y="GluePoint817Y"/>
                              </a:cxn>
                              <a:cxn ang="0">
                                <a:pos x="GluePoint818X" y="GluePoint818Y"/>
                              </a:cxn>
                              <a:cxn ang="0">
                                <a:pos x="GluePoint819X" y="GluePoint819Y"/>
                              </a:cxn>
                              <a:cxn ang="0">
                                <a:pos x="GluePoint820X" y="GluePoint820Y"/>
                              </a:cxn>
                              <a:cxn ang="0">
                                <a:pos x="GluePoint821X" y="GluePoint821Y"/>
                              </a:cxn>
                              <a:cxn ang="0">
                                <a:pos x="GluePoint822X" y="GluePoint822Y"/>
                              </a:cxn>
                              <a:cxn ang="0">
                                <a:pos x="GluePoint823X" y="GluePoint823Y"/>
                              </a:cxn>
                              <a:cxn ang="0">
                                <a:pos x="GluePoint824X" y="GluePoint824Y"/>
                              </a:cxn>
                              <a:cxn ang="0">
                                <a:pos x="GluePoint825X" y="GluePoint825Y"/>
                              </a:cxn>
                              <a:cxn ang="0">
                                <a:pos x="GluePoint826X" y="GluePoint826Y"/>
                              </a:cxn>
                              <a:cxn ang="0">
                                <a:pos x="GluePoint827X" y="GluePoint827Y"/>
                              </a:cxn>
                              <a:cxn ang="0">
                                <a:pos x="GluePoint828X" y="GluePoint828Y"/>
                              </a:cxn>
                              <a:cxn ang="0">
                                <a:pos x="GluePoint829X" y="GluePoint829Y"/>
                              </a:cxn>
                              <a:cxn ang="0">
                                <a:pos x="GluePoint830X" y="GluePoint830Y"/>
                              </a:cxn>
                              <a:cxn ang="0">
                                <a:pos x="GluePoint831X" y="GluePoint831Y"/>
                              </a:cxn>
                              <a:cxn ang="0">
                                <a:pos x="GluePoint832X" y="GluePoint832Y"/>
                              </a:cxn>
                              <a:cxn ang="0">
                                <a:pos x="GluePoint833X" y="GluePoint833Y"/>
                              </a:cxn>
                              <a:cxn ang="0">
                                <a:pos x="GluePoint834X" y="GluePoint834Y"/>
                              </a:cxn>
                              <a:cxn ang="0">
                                <a:pos x="GluePoint835X" y="GluePoint835Y"/>
                              </a:cxn>
                              <a:cxn ang="0">
                                <a:pos x="GluePoint836X" y="GluePoint836Y"/>
                              </a:cxn>
                              <a:cxn ang="0">
                                <a:pos x="GluePoint837X" y="GluePoint837Y"/>
                              </a:cxn>
                              <a:cxn ang="0">
                                <a:pos x="GluePoint838X" y="GluePoint838Y"/>
                              </a:cxn>
                              <a:cxn ang="0">
                                <a:pos x="GluePoint839X" y="GluePoint839Y"/>
                              </a:cxn>
                              <a:cxn ang="0">
                                <a:pos x="GluePoint840X" y="GluePoint840Y"/>
                              </a:cxn>
                              <a:cxn ang="0">
                                <a:pos x="GluePoint841X" y="GluePoint841Y"/>
                              </a:cxn>
                              <a:cxn ang="0">
                                <a:pos x="GluePoint842X" y="GluePoint842Y"/>
                              </a:cxn>
                              <a:cxn ang="0">
                                <a:pos x="GluePoint843X" y="GluePoint843Y"/>
                              </a:cxn>
                              <a:cxn ang="0">
                                <a:pos x="GluePoint844X" y="GluePoint844Y"/>
                              </a:cxn>
                              <a:cxn ang="0">
                                <a:pos x="GluePoint845X" y="GluePoint845Y"/>
                              </a:cxn>
                              <a:cxn ang="0">
                                <a:pos x="GluePoint846X" y="GluePoint846Y"/>
                              </a:cxn>
                              <a:cxn ang="0">
                                <a:pos x="GluePoint847X" y="GluePoint847Y"/>
                              </a:cxn>
                              <a:cxn ang="0">
                                <a:pos x="GluePoint848X" y="GluePoint848Y"/>
                              </a:cxn>
                              <a:cxn ang="0">
                                <a:pos x="GluePoint849X" y="GluePoint849Y"/>
                              </a:cxn>
                              <a:cxn ang="0">
                                <a:pos x="GluePoint850X" y="GluePoint850Y"/>
                              </a:cxn>
                              <a:cxn ang="0">
                                <a:pos x="GluePoint851X" y="GluePoint851Y"/>
                              </a:cxn>
                              <a:cxn ang="0">
                                <a:pos x="GluePoint852X" y="GluePoint852Y"/>
                              </a:cxn>
                              <a:cxn ang="0">
                                <a:pos x="GluePoint853X" y="GluePoint853Y"/>
                              </a:cxn>
                              <a:cxn ang="0">
                                <a:pos x="GluePoint854X" y="GluePoint854Y"/>
                              </a:cxn>
                              <a:cxn ang="0">
                                <a:pos x="GluePoint855X" y="GluePoint855Y"/>
                              </a:cxn>
                              <a:cxn ang="0">
                                <a:pos x="GluePoint856X" y="GluePoint856Y"/>
                              </a:cxn>
                              <a:cxn ang="0">
                                <a:pos x="GluePoint857X" y="GluePoint857Y"/>
                              </a:cxn>
                              <a:cxn ang="0">
                                <a:pos x="GluePoint858X" y="GluePoint858Y"/>
                              </a:cxn>
                              <a:cxn ang="0">
                                <a:pos x="GluePoint859X" y="GluePoint859Y"/>
                              </a:cxn>
                              <a:cxn ang="0">
                                <a:pos x="GluePoint860X" y="GluePoint860Y"/>
                              </a:cxn>
                              <a:cxn ang="0">
                                <a:pos x="GluePoint861X" y="GluePoint861Y"/>
                              </a:cxn>
                              <a:cxn ang="0">
                                <a:pos x="GluePoint862X" y="GluePoint862Y"/>
                              </a:cxn>
                              <a:cxn ang="0">
                                <a:pos x="GluePoint863X" y="GluePoint863Y"/>
                              </a:cxn>
                              <a:cxn ang="0">
                                <a:pos x="GluePoint864X" y="GluePoint864Y"/>
                              </a:cxn>
                              <a:cxn ang="0">
                                <a:pos x="GluePoint865X" y="GluePoint865Y"/>
                              </a:cxn>
                              <a:cxn ang="0">
                                <a:pos x="GluePoint866X" y="GluePoint866Y"/>
                              </a:cxn>
                              <a:cxn ang="0">
                                <a:pos x="GluePoint867X" y="GluePoint867Y"/>
                              </a:cxn>
                              <a:cxn ang="0">
                                <a:pos x="GluePoint868X" y="GluePoint868Y"/>
                              </a:cxn>
                              <a:cxn ang="0">
                                <a:pos x="GluePoint869X" y="GluePoint869Y"/>
                              </a:cxn>
                              <a:cxn ang="0">
                                <a:pos x="GluePoint870X" y="GluePoint870Y"/>
                              </a:cxn>
                              <a:cxn ang="0">
                                <a:pos x="GluePoint871X" y="GluePoint871Y"/>
                              </a:cxn>
                              <a:cxn ang="0">
                                <a:pos x="GluePoint872X" y="GluePoint872Y"/>
                              </a:cxn>
                              <a:cxn ang="0">
                                <a:pos x="GluePoint873X" y="GluePoint873Y"/>
                              </a:cxn>
                              <a:cxn ang="0">
                                <a:pos x="GluePoint874X" y="GluePoint874Y"/>
                              </a:cxn>
                              <a:cxn ang="0">
                                <a:pos x="GluePoint875X" y="GluePoint875Y"/>
                              </a:cxn>
                              <a:cxn ang="0">
                                <a:pos x="GluePoint876X" y="GluePoint876Y"/>
                              </a:cxn>
                              <a:cxn ang="0">
                                <a:pos x="GluePoint877X" y="GluePoint877Y"/>
                              </a:cxn>
                              <a:cxn ang="0">
                                <a:pos x="GluePoint878X" y="GluePoint878Y"/>
                              </a:cxn>
                              <a:cxn ang="0">
                                <a:pos x="GluePoint879X" y="GluePoint879Y"/>
                              </a:cxn>
                              <a:cxn ang="0">
                                <a:pos x="GluePoint880X" y="GluePoint880Y"/>
                              </a:cxn>
                              <a:cxn ang="0">
                                <a:pos x="GluePoint881X" y="GluePoint881Y"/>
                              </a:cxn>
                              <a:cxn ang="0">
                                <a:pos x="GluePoint882X" y="GluePoint882Y"/>
                              </a:cxn>
                              <a:cxn ang="0">
                                <a:pos x="GluePoint883X" y="GluePoint883Y"/>
                              </a:cxn>
                              <a:cxn ang="0">
                                <a:pos x="GluePoint884X" y="GluePoint884Y"/>
                              </a:cxn>
                              <a:cxn ang="0">
                                <a:pos x="GluePoint885X" y="GluePoint885Y"/>
                              </a:cxn>
                              <a:cxn ang="0">
                                <a:pos x="GluePoint886X" y="GluePoint886Y"/>
                              </a:cxn>
                              <a:cxn ang="0">
                                <a:pos x="GluePoint887X" y="GluePoint887Y"/>
                              </a:cxn>
                              <a:cxn ang="0">
                                <a:pos x="GluePoint888X" y="GluePoint888Y"/>
                              </a:cxn>
                              <a:cxn ang="0">
                                <a:pos x="GluePoint889X" y="GluePoint889Y"/>
                              </a:cxn>
                              <a:cxn ang="0">
                                <a:pos x="GluePoint890X" y="GluePoint890Y"/>
                              </a:cxn>
                              <a:cxn ang="0">
                                <a:pos x="GluePoint891X" y="GluePoint891Y"/>
                              </a:cxn>
                              <a:cxn ang="0">
                                <a:pos x="GluePoint892X" y="GluePoint892Y"/>
                              </a:cxn>
                              <a:cxn ang="0">
                                <a:pos x="GluePoint893X" y="GluePoint893Y"/>
                              </a:cxn>
                              <a:cxn ang="0">
                                <a:pos x="GluePoint894X" y="GluePoint894Y"/>
                              </a:cxn>
                              <a:cxn ang="0">
                                <a:pos x="GluePoint895X" y="GluePoint895Y"/>
                              </a:cxn>
                              <a:cxn ang="0">
                                <a:pos x="GluePoint896X" y="GluePoint896Y"/>
                              </a:cxn>
                              <a:cxn ang="0">
                                <a:pos x="GluePoint897X" y="GluePoint897Y"/>
                              </a:cxn>
                              <a:cxn ang="0">
                                <a:pos x="GluePoint898X" y="GluePoint898Y"/>
                              </a:cxn>
                              <a:cxn ang="0">
                                <a:pos x="GluePoint899X" y="GluePoint899Y"/>
                              </a:cxn>
                              <a:cxn ang="0">
                                <a:pos x="GluePoint900X" y="GluePoint900Y"/>
                              </a:cxn>
                              <a:cxn ang="0">
                                <a:pos x="GluePoint901X" y="GluePoint901Y"/>
                              </a:cxn>
                              <a:cxn ang="0">
                                <a:pos x="GluePoint902X" y="GluePoint902Y"/>
                              </a:cxn>
                              <a:cxn ang="0">
                                <a:pos x="GluePoint903X" y="GluePoint903Y"/>
                              </a:cxn>
                              <a:cxn ang="0">
                                <a:pos x="GluePoint904X" y="GluePoint904Y"/>
                              </a:cxn>
                              <a:cxn ang="0">
                                <a:pos x="GluePoint905X" y="GluePoint905Y"/>
                              </a:cxn>
                              <a:cxn ang="0">
                                <a:pos x="GluePoint906X" y="GluePoint906Y"/>
                              </a:cxn>
                              <a:cxn ang="0">
                                <a:pos x="GluePoint907X" y="GluePoint907Y"/>
                              </a:cxn>
                              <a:cxn ang="0">
                                <a:pos x="GluePoint908X" y="GluePoint908Y"/>
                              </a:cxn>
                              <a:cxn ang="0">
                                <a:pos x="GluePoint909X" y="GluePoint909Y"/>
                              </a:cxn>
                              <a:cxn ang="0">
                                <a:pos x="GluePoint910X" y="GluePoint910Y"/>
                              </a:cxn>
                              <a:cxn ang="0">
                                <a:pos x="GluePoint911X" y="GluePoint911Y"/>
                              </a:cxn>
                              <a:cxn ang="0">
                                <a:pos x="GluePoint912X" y="GluePoint912Y"/>
                              </a:cxn>
                              <a:cxn ang="0">
                                <a:pos x="GluePoint913X" y="GluePoint913Y"/>
                              </a:cxn>
                              <a:cxn ang="0">
                                <a:pos x="GluePoint914X" y="GluePoint914Y"/>
                              </a:cxn>
                              <a:cxn ang="0">
                                <a:pos x="GluePoint915X" y="GluePoint915Y"/>
                              </a:cxn>
                              <a:cxn ang="0">
                                <a:pos x="GluePoint916X" y="GluePoint916Y"/>
                              </a:cxn>
                              <a:cxn ang="0">
                                <a:pos x="GluePoint917X" y="GluePoint917Y"/>
                              </a:cxn>
                              <a:cxn ang="0">
                                <a:pos x="GluePoint918X" y="GluePoint918Y"/>
                              </a:cxn>
                              <a:cxn ang="0">
                                <a:pos x="GluePoint919X" y="GluePoint919Y"/>
                              </a:cxn>
                              <a:cxn ang="0">
                                <a:pos x="GluePoint920X" y="GluePoint920Y"/>
                              </a:cxn>
                              <a:cxn ang="0">
                                <a:pos x="GluePoint921X" y="GluePoint921Y"/>
                              </a:cxn>
                              <a:cxn ang="0">
                                <a:pos x="GluePoint922X" y="GluePoint922Y"/>
                              </a:cxn>
                              <a:cxn ang="0">
                                <a:pos x="GluePoint923X" y="GluePoint923Y"/>
                              </a:cxn>
                              <a:cxn ang="0">
                                <a:pos x="GluePoint924X" y="GluePoint924Y"/>
                              </a:cxn>
                              <a:cxn ang="0">
                                <a:pos x="GluePoint925X" y="GluePoint925Y"/>
                              </a:cxn>
                              <a:cxn ang="0">
                                <a:pos x="GluePoint926X" y="GluePoint926Y"/>
                              </a:cxn>
                              <a:cxn ang="0">
                                <a:pos x="GluePoint927X" y="GluePoint927Y"/>
                              </a:cxn>
                              <a:cxn ang="0">
                                <a:pos x="GluePoint928X" y="GluePoint928Y"/>
                              </a:cxn>
                              <a:cxn ang="0">
                                <a:pos x="GluePoint929X" y="GluePoint929Y"/>
                              </a:cxn>
                              <a:cxn ang="0">
                                <a:pos x="GluePoint930X" y="GluePoint930Y"/>
                              </a:cxn>
                              <a:cxn ang="0">
                                <a:pos x="GluePoint931X" y="GluePoint931Y"/>
                              </a:cxn>
                              <a:cxn ang="0">
                                <a:pos x="GluePoint932X" y="GluePoint932Y"/>
                              </a:cxn>
                              <a:cxn ang="0">
                                <a:pos x="GluePoint933X" y="GluePoint933Y"/>
                              </a:cxn>
                              <a:cxn ang="0">
                                <a:pos x="GluePoint934X" y="GluePoint934Y"/>
                              </a:cxn>
                              <a:cxn ang="0">
                                <a:pos x="GluePoint935X" y="GluePoint935Y"/>
                              </a:cxn>
                              <a:cxn ang="0">
                                <a:pos x="GluePoint936X" y="GluePoint936Y"/>
                              </a:cxn>
                              <a:cxn ang="0">
                                <a:pos x="GluePoint937X" y="GluePoint937Y"/>
                              </a:cxn>
                              <a:cxn ang="0">
                                <a:pos x="GluePoint938X" y="GluePoint938Y"/>
                              </a:cxn>
                              <a:cxn ang="0">
                                <a:pos x="GluePoint939X" y="GluePoint939Y"/>
                              </a:cxn>
                              <a:cxn ang="0">
                                <a:pos x="GluePoint940X" y="GluePoint940Y"/>
                              </a:cxn>
                              <a:cxn ang="0">
                                <a:pos x="GluePoint941X" y="GluePoint941Y"/>
                              </a:cxn>
                              <a:cxn ang="0">
                                <a:pos x="GluePoint942X" y="GluePoint942Y"/>
                              </a:cxn>
                              <a:cxn ang="0">
                                <a:pos x="GluePoint943X" y="GluePoint943Y"/>
                              </a:cxn>
                              <a:cxn ang="0">
                                <a:pos x="GluePoint944X" y="GluePoint944Y"/>
                              </a:cxn>
                              <a:cxn ang="0">
                                <a:pos x="GluePoint945X" y="GluePoint945Y"/>
                              </a:cxn>
                              <a:cxn ang="0">
                                <a:pos x="GluePoint946X" y="GluePoint946Y"/>
                              </a:cxn>
                              <a:cxn ang="0">
                                <a:pos x="GluePoint947X" y="GluePoint947Y"/>
                              </a:cxn>
                              <a:cxn ang="0">
                                <a:pos x="GluePoint948X" y="GluePoint948Y"/>
                              </a:cxn>
                              <a:cxn ang="0">
                                <a:pos x="GluePoint949X" y="GluePoint949Y"/>
                              </a:cxn>
                              <a:cxn ang="0">
                                <a:pos x="GluePoint950X" y="GluePoint950Y"/>
                              </a:cxn>
                              <a:cxn ang="0">
                                <a:pos x="GluePoint951X" y="GluePoint951Y"/>
                              </a:cxn>
                              <a:cxn ang="0">
                                <a:pos x="GluePoint952X" y="GluePoint952Y"/>
                              </a:cxn>
                              <a:cxn ang="0">
                                <a:pos x="GluePoint953X" y="GluePoint953Y"/>
                              </a:cxn>
                              <a:cxn ang="0">
                                <a:pos x="GluePoint954X" y="GluePoint954Y"/>
                              </a:cxn>
                              <a:cxn ang="0">
                                <a:pos x="GluePoint955X" y="GluePoint955Y"/>
                              </a:cxn>
                              <a:cxn ang="0">
                                <a:pos x="GluePoint956X" y="GluePoint956Y"/>
                              </a:cxn>
                              <a:cxn ang="0">
                                <a:pos x="GluePoint957X" y="GluePoint957Y"/>
                              </a:cxn>
                              <a:cxn ang="0">
                                <a:pos x="GluePoint958X" y="GluePoint958Y"/>
                              </a:cxn>
                              <a:cxn ang="0">
                                <a:pos x="GluePoint959X" y="GluePoint959Y"/>
                              </a:cxn>
                              <a:cxn ang="0">
                                <a:pos x="GluePoint960X" y="GluePoint960Y"/>
                              </a:cxn>
                              <a:cxn ang="0">
                                <a:pos x="GluePoint961X" y="GluePoint961Y"/>
                              </a:cxn>
                              <a:cxn ang="0">
                                <a:pos x="GluePoint962X" y="GluePoint962Y"/>
                              </a:cxn>
                              <a:cxn ang="0">
                                <a:pos x="GluePoint963X" y="GluePoint963Y"/>
                              </a:cxn>
                              <a:cxn ang="0">
                                <a:pos x="GluePoint964X" y="GluePoint964Y"/>
                              </a:cxn>
                              <a:cxn ang="0">
                                <a:pos x="GluePoint965X" y="GluePoint965Y"/>
                              </a:cxn>
                              <a:cxn ang="0">
                                <a:pos x="GluePoint966X" y="GluePoint966Y"/>
                              </a:cxn>
                              <a:cxn ang="0">
                                <a:pos x="GluePoint967X" y="GluePoint967Y"/>
                              </a:cxn>
                              <a:cxn ang="0">
                                <a:pos x="GluePoint968X" y="GluePoint968Y"/>
                              </a:cxn>
                              <a:cxn ang="0">
                                <a:pos x="GluePoint969X" y="GluePoint969Y"/>
                              </a:cxn>
                              <a:cxn ang="0">
                                <a:pos x="GluePoint970X" y="GluePoint970Y"/>
                              </a:cxn>
                              <a:cxn ang="0">
                                <a:pos x="GluePoint971X" y="GluePoint971Y"/>
                              </a:cxn>
                              <a:cxn ang="0">
                                <a:pos x="GluePoint972X" y="GluePoint972Y"/>
                              </a:cxn>
                              <a:cxn ang="0">
                                <a:pos x="GluePoint973X" y="GluePoint973Y"/>
                              </a:cxn>
                              <a:cxn ang="0">
                                <a:pos x="GluePoint974X" y="GluePoint974Y"/>
                              </a:cxn>
                              <a:cxn ang="0">
                                <a:pos x="GluePoint975X" y="GluePoint975Y"/>
                              </a:cxn>
                              <a:cxn ang="0">
                                <a:pos x="GluePoint976X" y="GluePoint976Y"/>
                              </a:cxn>
                              <a:cxn ang="0">
                                <a:pos x="GluePoint977X" y="GluePoint977Y"/>
                              </a:cxn>
                              <a:cxn ang="0">
                                <a:pos x="GluePoint978X" y="GluePoint978Y"/>
                              </a:cxn>
                              <a:cxn ang="0">
                                <a:pos x="GluePoint979X" y="GluePoint979Y"/>
                              </a:cxn>
                              <a:cxn ang="0">
                                <a:pos x="GluePoint980X" y="GluePoint980Y"/>
                              </a:cxn>
                              <a:cxn ang="0">
                                <a:pos x="GluePoint981X" y="GluePoint981Y"/>
                              </a:cxn>
                              <a:cxn ang="0">
                                <a:pos x="GluePoint982X" y="GluePoint982Y"/>
                              </a:cxn>
                              <a:cxn ang="0">
                                <a:pos x="GluePoint983X" y="GluePoint983Y"/>
                              </a:cxn>
                              <a:cxn ang="0">
                                <a:pos x="GluePoint984X" y="GluePoint984Y"/>
                              </a:cxn>
                              <a:cxn ang="0">
                                <a:pos x="GluePoint985X" y="GluePoint985Y"/>
                              </a:cxn>
                              <a:cxn ang="0">
                                <a:pos x="GluePoint986X" y="GluePoint986Y"/>
                              </a:cxn>
                              <a:cxn ang="0">
                                <a:pos x="GluePoint987X" y="GluePoint987Y"/>
                              </a:cxn>
                              <a:cxn ang="0">
                                <a:pos x="GluePoint988X" y="GluePoint988Y"/>
                              </a:cxn>
                              <a:cxn ang="0">
                                <a:pos x="GluePoint989X" y="GluePoint989Y"/>
                              </a:cxn>
                              <a:cxn ang="0">
                                <a:pos x="GluePoint990X" y="GluePoint990Y"/>
                              </a:cxn>
                              <a:cxn ang="0">
                                <a:pos x="GluePoint991X" y="GluePoint991Y"/>
                              </a:cxn>
                              <a:cxn ang="0">
                                <a:pos x="GluePoint992X" y="GluePoint992Y"/>
                              </a:cxn>
                              <a:cxn ang="0">
                                <a:pos x="GluePoint993X" y="GluePoint993Y"/>
                              </a:cxn>
                              <a:cxn ang="0">
                                <a:pos x="GluePoint994X" y="GluePoint994Y"/>
                              </a:cxn>
                              <a:cxn ang="0">
                                <a:pos x="GluePoint995X" y="GluePoint995Y"/>
                              </a:cxn>
                              <a:cxn ang="0">
                                <a:pos x="GluePoint996X" y="GluePoint996Y"/>
                              </a:cxn>
                              <a:cxn ang="0">
                                <a:pos x="GluePoint997X" y="GluePoint997Y"/>
                              </a:cxn>
                              <a:cxn ang="0">
                                <a:pos x="GluePoint998X" y="GluePoint998Y"/>
                              </a:cxn>
                              <a:cxn ang="0">
                                <a:pos x="GluePoint999X" y="GluePoint999Y"/>
                              </a:cxn>
                              <a:cxn ang="0">
                                <a:pos x="GluePoint1000X" y="GluePoint1000Y"/>
                              </a:cxn>
                              <a:cxn ang="0">
                                <a:pos x="GluePoint1001X" y="GluePoint1001Y"/>
                              </a:cxn>
                              <a:cxn ang="0">
                                <a:pos x="GluePoint1002X" y="GluePoint1002Y"/>
                              </a:cxn>
                              <a:cxn ang="0">
                                <a:pos x="GluePoint1003X" y="GluePoint1003Y"/>
                              </a:cxn>
                              <a:cxn ang="0">
                                <a:pos x="GluePoint1004X" y="GluePoint1004Y"/>
                              </a:cxn>
                              <a:cxn ang="0">
                                <a:pos x="GluePoint1005X" y="GluePoint1005Y"/>
                              </a:cxn>
                              <a:cxn ang="0">
                                <a:pos x="GluePoint1006X" y="GluePoint1006Y"/>
                              </a:cxn>
                              <a:cxn ang="0">
                                <a:pos x="GluePoint1007X" y="GluePoint1007Y"/>
                              </a:cxn>
                              <a:cxn ang="0">
                                <a:pos x="GluePoint1008X" y="GluePoint1008Y"/>
                              </a:cxn>
                              <a:cxn ang="0">
                                <a:pos x="GluePoint1009X" y="GluePoint1009Y"/>
                              </a:cxn>
                              <a:cxn ang="0">
                                <a:pos x="GluePoint1010X" y="GluePoint1010Y"/>
                              </a:cxn>
                              <a:cxn ang="0">
                                <a:pos x="GluePoint1011X" y="GluePoint1011Y"/>
                              </a:cxn>
                              <a:cxn ang="0">
                                <a:pos x="GluePoint1012X" y="GluePoint1012Y"/>
                              </a:cxn>
                              <a:cxn ang="0">
                                <a:pos x="GluePoint1013X" y="GluePoint1013Y"/>
                              </a:cxn>
                              <a:cxn ang="0">
                                <a:pos x="GluePoint1014X" y="GluePoint1014Y"/>
                              </a:cxn>
                              <a:cxn ang="0">
                                <a:pos x="GluePoint1015X" y="GluePoint1015Y"/>
                              </a:cxn>
                              <a:cxn ang="0">
                                <a:pos x="GluePoint1016X" y="GluePoint1016Y"/>
                              </a:cxn>
                              <a:cxn ang="0">
                                <a:pos x="GluePoint1017X" y="GluePoint1017Y"/>
                              </a:cxn>
                              <a:cxn ang="0">
                                <a:pos x="GluePoint1018X" y="GluePoint1018Y"/>
                              </a:cxn>
                              <a:cxn ang="0">
                                <a:pos x="GluePoint1019X" y="GluePoint1019Y"/>
                              </a:cxn>
                              <a:cxn ang="0">
                                <a:pos x="GluePoint1020X" y="GluePoint1020Y"/>
                              </a:cxn>
                              <a:cxn ang="0">
                                <a:pos x="GluePoint1021X" y="GluePoint1021Y"/>
                              </a:cxn>
                              <a:cxn ang="0">
                                <a:pos x="GluePoint1022X" y="GluePoint1022Y"/>
                              </a:cxn>
                              <a:cxn ang="0">
                                <a:pos x="GluePoint1023X" y="GluePoint1023Y"/>
                              </a:cxn>
                              <a:cxn ang="0">
                                <a:pos x="GluePoint1024X" y="GluePoint1024Y"/>
                              </a:cxn>
                              <a:cxn ang="0">
                                <a:pos x="GluePoint1025X" y="GluePoint1025Y"/>
                              </a:cxn>
                              <a:cxn ang="0">
                                <a:pos x="GluePoint1026X" y="GluePoint1026Y"/>
                              </a:cxn>
                              <a:cxn ang="0">
                                <a:pos x="GluePoint1027X" y="GluePoint1027Y"/>
                              </a:cxn>
                              <a:cxn ang="0">
                                <a:pos x="GluePoint1028X" y="GluePoint1028Y"/>
                              </a:cxn>
                              <a:cxn ang="0">
                                <a:pos x="GluePoint1029X" y="GluePoint1029Y"/>
                              </a:cxn>
                              <a:cxn ang="0">
                                <a:pos x="GluePoint1030X" y="GluePoint1030Y"/>
                              </a:cxn>
                              <a:cxn ang="0">
                                <a:pos x="GluePoint1031X" y="GluePoint1031Y"/>
                              </a:cxn>
                              <a:cxn ang="0">
                                <a:pos x="GluePoint1032X" y="GluePoint1032Y"/>
                              </a:cxn>
                              <a:cxn ang="0">
                                <a:pos x="GluePoint1033X" y="GluePoint1033Y"/>
                              </a:cxn>
                              <a:cxn ang="0">
                                <a:pos x="GluePoint1034X" y="GluePoint1034Y"/>
                              </a:cxn>
                              <a:cxn ang="0">
                                <a:pos x="GluePoint1035X" y="GluePoint1035Y"/>
                              </a:cxn>
                              <a:cxn ang="0">
                                <a:pos x="GluePoint1036X" y="GluePoint1036Y"/>
                              </a:cxn>
                              <a:cxn ang="0">
                                <a:pos x="GluePoint1037X" y="GluePoint1037Y"/>
                              </a:cxn>
                              <a:cxn ang="0">
                                <a:pos x="GluePoint1038X" y="GluePoint1038Y"/>
                              </a:cxn>
                              <a:cxn ang="0">
                                <a:pos x="GluePoint1039X" y="GluePoint1039Y"/>
                              </a:cxn>
                              <a:cxn ang="0">
                                <a:pos x="GluePoint1040X" y="GluePoint1040Y"/>
                              </a:cxn>
                              <a:cxn ang="0">
                                <a:pos x="GluePoint1041X" y="GluePoint1041Y"/>
                              </a:cxn>
                              <a:cxn ang="0">
                                <a:pos x="GluePoint1042X" y="GluePoint1042Y"/>
                              </a:cxn>
                              <a:cxn ang="0">
                                <a:pos x="GluePoint1043X" y="GluePoint1043Y"/>
                              </a:cxn>
                              <a:cxn ang="0">
                                <a:pos x="GluePoint1044X" y="GluePoint1044Y"/>
                              </a:cxn>
                              <a:cxn ang="0">
                                <a:pos x="GluePoint1045X" y="GluePoint1045Y"/>
                              </a:cxn>
                              <a:cxn ang="0">
                                <a:pos x="GluePoint1046X" y="GluePoint1046Y"/>
                              </a:cxn>
                              <a:cxn ang="0">
                                <a:pos x="GluePoint1047X" y="GluePoint1047Y"/>
                              </a:cxn>
                              <a:cxn ang="0">
                                <a:pos x="GluePoint1048X" y="GluePoint1048Y"/>
                              </a:cxn>
                              <a:cxn ang="0">
                                <a:pos x="GluePoint1049X" y="GluePoint1049Y"/>
                              </a:cxn>
                              <a:cxn ang="0">
                                <a:pos x="GluePoint1050X" y="GluePoint1050Y"/>
                              </a:cxn>
                              <a:cxn ang="0">
                                <a:pos x="GluePoint1051X" y="GluePoint1051Y"/>
                              </a:cxn>
                              <a:cxn ang="0">
                                <a:pos x="GluePoint1052X" y="GluePoint1052Y"/>
                              </a:cxn>
                              <a:cxn ang="0">
                                <a:pos x="GluePoint1053X" y="GluePoint1053Y"/>
                              </a:cxn>
                              <a:cxn ang="0">
                                <a:pos x="GluePoint1054X" y="GluePoint1054Y"/>
                              </a:cxn>
                              <a:cxn ang="0">
                                <a:pos x="GluePoint1055X" y="GluePoint1055Y"/>
                              </a:cxn>
                              <a:cxn ang="0">
                                <a:pos x="GluePoint1056X" y="GluePoint1056Y"/>
                              </a:cxn>
                              <a:cxn ang="0">
                                <a:pos x="GluePoint1057X" y="GluePoint1057Y"/>
                              </a:cxn>
                              <a:cxn ang="0">
                                <a:pos x="GluePoint1058X" y="GluePoint1058Y"/>
                              </a:cxn>
                              <a:cxn ang="0">
                                <a:pos x="GluePoint1059X" y="GluePoint1059Y"/>
                              </a:cxn>
                              <a:cxn ang="0">
                                <a:pos x="GluePoint1060X" y="GluePoint1060Y"/>
                              </a:cxn>
                              <a:cxn ang="0">
                                <a:pos x="GluePoint1061X" y="GluePoint1061Y"/>
                              </a:cxn>
                              <a:cxn ang="0">
                                <a:pos x="GluePoint1062X" y="GluePoint1062Y"/>
                              </a:cxn>
                              <a:cxn ang="0">
                                <a:pos x="GluePoint1063X" y="GluePoint1063Y"/>
                              </a:cxn>
                              <a:cxn ang="0">
                                <a:pos x="GluePoint1064X" y="GluePoint1064Y"/>
                              </a:cxn>
                              <a:cxn ang="0">
                                <a:pos x="GluePoint1065X" y="GluePoint1065Y"/>
                              </a:cxn>
                              <a:cxn ang="0">
                                <a:pos x="GluePoint1066X" y="GluePoint1066Y"/>
                              </a:cxn>
                              <a:cxn ang="0">
                                <a:pos x="GluePoint1067X" y="GluePoint1067Y"/>
                              </a:cxn>
                              <a:cxn ang="0">
                                <a:pos x="GluePoint1068X" y="GluePoint1068Y"/>
                              </a:cxn>
                              <a:cxn ang="0">
                                <a:pos x="GluePoint1069X" y="GluePoint1069Y"/>
                              </a:cxn>
                              <a:cxn ang="0">
                                <a:pos x="GluePoint1070X" y="GluePoint1070Y"/>
                              </a:cxn>
                              <a:cxn ang="0">
                                <a:pos x="GluePoint1071X" y="GluePoint1071Y"/>
                              </a:cxn>
                              <a:cxn ang="0">
                                <a:pos x="GluePoint1072X" y="GluePoint1072Y"/>
                              </a:cxn>
                              <a:cxn ang="0">
                                <a:pos x="GluePoint1073X" y="GluePoint1073Y"/>
                              </a:cxn>
                              <a:cxn ang="0">
                                <a:pos x="GluePoint1074X" y="GluePoint1074Y"/>
                              </a:cxn>
                              <a:cxn ang="0">
                                <a:pos x="GluePoint1075X" y="GluePoint1075Y"/>
                              </a:cxn>
                              <a:cxn ang="0">
                                <a:pos x="GluePoint1076X" y="GluePoint1076Y"/>
                              </a:cxn>
                              <a:cxn ang="0">
                                <a:pos x="GluePoint1077X" y="GluePoint1077Y"/>
                              </a:cxn>
                              <a:cxn ang="0">
                                <a:pos x="GluePoint1078X" y="GluePoint1078Y"/>
                              </a:cxn>
                              <a:cxn ang="0">
                                <a:pos x="GluePoint1079X" y="GluePoint1079Y"/>
                              </a:cxn>
                              <a:cxn ang="0">
                                <a:pos x="GluePoint1080X" y="GluePoint1080Y"/>
                              </a:cxn>
                              <a:cxn ang="0">
                                <a:pos x="GluePoint1081X" y="GluePoint1081Y"/>
                              </a:cxn>
                              <a:cxn ang="0">
                                <a:pos x="GluePoint1082X" y="GluePoint1082Y"/>
                              </a:cxn>
                              <a:cxn ang="0">
                                <a:pos x="GluePoint1083X" y="GluePoint1083Y"/>
                              </a:cxn>
                              <a:cxn ang="0">
                                <a:pos x="GluePoint1084X" y="GluePoint1084Y"/>
                              </a:cxn>
                              <a:cxn ang="0">
                                <a:pos x="GluePoint1085X" y="GluePoint1085Y"/>
                              </a:cxn>
                              <a:cxn ang="0">
                                <a:pos x="GluePoint1086X" y="GluePoint1086Y"/>
                              </a:cxn>
                              <a:cxn ang="0">
                                <a:pos x="GluePoint1087X" y="GluePoint1087Y"/>
                              </a:cxn>
                              <a:cxn ang="0">
                                <a:pos x="GluePoint1088X" y="GluePoint1088Y"/>
                              </a:cxn>
                              <a:cxn ang="0">
                                <a:pos x="GluePoint1089X" y="GluePoint1089Y"/>
                              </a:cxn>
                              <a:cxn ang="0">
                                <a:pos x="GluePoint1090X" y="GluePoint1090Y"/>
                              </a:cxn>
                              <a:cxn ang="0">
                                <a:pos x="GluePoint1091X" y="GluePoint1091Y"/>
                              </a:cxn>
                              <a:cxn ang="0">
                                <a:pos x="GluePoint1092X" y="GluePoint1092Y"/>
                              </a:cxn>
                              <a:cxn ang="0">
                                <a:pos x="GluePoint1093X" y="GluePoint1093Y"/>
                              </a:cxn>
                              <a:cxn ang="0">
                                <a:pos x="GluePoint1094X" y="GluePoint1094Y"/>
                              </a:cxn>
                              <a:cxn ang="0">
                                <a:pos x="GluePoint1095X" y="GluePoint1095Y"/>
                              </a:cxn>
                              <a:cxn ang="0">
                                <a:pos x="GluePoint1096X" y="GluePoint1096Y"/>
                              </a:cxn>
                              <a:cxn ang="0">
                                <a:pos x="GluePoint1097X" y="GluePoint1097Y"/>
                              </a:cxn>
                              <a:cxn ang="0">
                                <a:pos x="GluePoint1098X" y="GluePoint1098Y"/>
                              </a:cxn>
                              <a:cxn ang="0">
                                <a:pos x="GluePoint1099X" y="GluePoint1099Y"/>
                              </a:cxn>
                              <a:cxn ang="0">
                                <a:pos x="GluePoint1100X" y="GluePoint1100Y"/>
                              </a:cxn>
                              <a:cxn ang="0">
                                <a:pos x="GluePoint1101X" y="GluePoint1101Y"/>
                              </a:cxn>
                              <a:cxn ang="0">
                                <a:pos x="GluePoint1102X" y="GluePoint1102Y"/>
                              </a:cxn>
                              <a:cxn ang="0">
                                <a:pos x="GluePoint1103X" y="GluePoint1103Y"/>
                              </a:cxn>
                              <a:cxn ang="0">
                                <a:pos x="GluePoint1104X" y="GluePoint1104Y"/>
                              </a:cxn>
                              <a:cxn ang="0">
                                <a:pos x="GluePoint1105X" y="GluePoint1105Y"/>
                              </a:cxn>
                              <a:cxn ang="0">
                                <a:pos x="GluePoint1106X" y="GluePoint1106Y"/>
                              </a:cxn>
                              <a:cxn ang="0">
                                <a:pos x="GluePoint1107X" y="GluePoint1107Y"/>
                              </a:cxn>
                              <a:cxn ang="0">
                                <a:pos x="GluePoint1108X" y="GluePoint1108Y"/>
                              </a:cxn>
                              <a:cxn ang="0">
                                <a:pos x="GluePoint1109X" y="GluePoint1109Y"/>
                              </a:cxn>
                              <a:cxn ang="0">
                                <a:pos x="GluePoint1110X" y="GluePoint1110Y"/>
                              </a:cxn>
                              <a:cxn ang="0">
                                <a:pos x="GluePoint1111X" y="GluePoint1111Y"/>
                              </a:cxn>
                              <a:cxn ang="0">
                                <a:pos x="GluePoint1112X" y="GluePoint1112Y"/>
                              </a:cxn>
                              <a:cxn ang="0">
                                <a:pos x="GluePoint1113X" y="GluePoint1113Y"/>
                              </a:cxn>
                              <a:cxn ang="0">
                                <a:pos x="GluePoint1114X" y="GluePoint1114Y"/>
                              </a:cxn>
                              <a:cxn ang="0">
                                <a:pos x="GluePoint1115X" y="GluePoint1115Y"/>
                              </a:cxn>
                              <a:cxn ang="0">
                                <a:pos x="GluePoint1116X" y="GluePoint1116Y"/>
                              </a:cxn>
                              <a:cxn ang="0">
                                <a:pos x="GluePoint1117X" y="GluePoint1117Y"/>
                              </a:cxn>
                              <a:cxn ang="0">
                                <a:pos x="GluePoint1118X" y="GluePoint1118Y"/>
                              </a:cxn>
                              <a:cxn ang="0">
                                <a:pos x="GluePoint1119X" y="GluePoint1119Y"/>
                              </a:cxn>
                              <a:cxn ang="0">
                                <a:pos x="GluePoint1120X" y="GluePoint1120Y"/>
                              </a:cxn>
                              <a:cxn ang="0">
                                <a:pos x="GluePoint1121X" y="GluePoint1121Y"/>
                              </a:cxn>
                              <a:cxn ang="0">
                                <a:pos x="GluePoint1122X" y="GluePoint1122Y"/>
                              </a:cxn>
                              <a:cxn ang="0">
                                <a:pos x="GluePoint1123X" y="GluePoint1123Y"/>
                              </a:cxn>
                              <a:cxn ang="0">
                                <a:pos x="GluePoint1124X" y="GluePoint1124Y"/>
                              </a:cxn>
                              <a:cxn ang="0">
                                <a:pos x="GluePoint1125X" y="GluePoint1125Y"/>
                              </a:cxn>
                              <a:cxn ang="0">
                                <a:pos x="GluePoint1126X" y="GluePoint1126Y"/>
                              </a:cxn>
                              <a:cxn ang="0">
                                <a:pos x="GluePoint1127X" y="GluePoint1127Y"/>
                              </a:cxn>
                              <a:cxn ang="0">
                                <a:pos x="GluePoint1128X" y="GluePoint1128Y"/>
                              </a:cxn>
                              <a:cxn ang="0">
                                <a:pos x="GluePoint1129X" y="GluePoint1129Y"/>
                              </a:cxn>
                              <a:cxn ang="0">
                                <a:pos x="GluePoint1130X" y="GluePoint1130Y"/>
                              </a:cxn>
                              <a:cxn ang="0">
                                <a:pos x="GluePoint1131X" y="GluePoint1131Y"/>
                              </a:cxn>
                              <a:cxn ang="0">
                                <a:pos x="GluePoint1132X" y="GluePoint1132Y"/>
                              </a:cxn>
                              <a:cxn ang="0">
                                <a:pos x="GluePoint1133X" y="GluePoint1133Y"/>
                              </a:cxn>
                              <a:cxn ang="0">
                                <a:pos x="GluePoint1134X" y="GluePoint1134Y"/>
                              </a:cxn>
                              <a:cxn ang="0">
                                <a:pos x="GluePoint1135X" y="GluePoint1135Y"/>
                              </a:cxn>
                              <a:cxn ang="0">
                                <a:pos x="GluePoint1136X" y="GluePoint1136Y"/>
                              </a:cxn>
                              <a:cxn ang="0">
                                <a:pos x="GluePoint1137X" y="GluePoint1137Y"/>
                              </a:cxn>
                              <a:cxn ang="0">
                                <a:pos x="GluePoint1138X" y="GluePoint1138Y"/>
                              </a:cxn>
                              <a:cxn ang="0">
                                <a:pos x="GluePoint1139X" y="GluePoint1139Y"/>
                              </a:cxn>
                              <a:cxn ang="0">
                                <a:pos x="GluePoint1140X" y="GluePoint1140Y"/>
                              </a:cxn>
                              <a:cxn ang="0">
                                <a:pos x="GluePoint1141X" y="GluePoint1141Y"/>
                              </a:cxn>
                              <a:cxn ang="0">
                                <a:pos x="GluePoint1142X" y="GluePoint1142Y"/>
                              </a:cxn>
                              <a:cxn ang="0">
                                <a:pos x="GluePoint1143X" y="GluePoint1143Y"/>
                              </a:cxn>
                              <a:cxn ang="0">
                                <a:pos x="GluePoint1144X" y="GluePoint1144Y"/>
                              </a:cxn>
                              <a:cxn ang="0">
                                <a:pos x="GluePoint1145X" y="GluePoint1145Y"/>
                              </a:cxn>
                              <a:cxn ang="0">
                                <a:pos x="GluePoint1146X" y="GluePoint1146Y"/>
                              </a:cxn>
                              <a:cxn ang="0">
                                <a:pos x="GluePoint1147X" y="GluePoint1147Y"/>
                              </a:cxn>
                              <a:cxn ang="0">
                                <a:pos x="GluePoint1148X" y="GluePoint1148Y"/>
                              </a:cxn>
                              <a:cxn ang="0">
                                <a:pos x="GluePoint1149X" y="GluePoint1149Y"/>
                              </a:cxn>
                              <a:cxn ang="0">
                                <a:pos x="GluePoint1150X" y="GluePoint1150Y"/>
                              </a:cxn>
                              <a:cxn ang="0">
                                <a:pos x="GluePoint1151X" y="GluePoint1151Y"/>
                              </a:cxn>
                              <a:cxn ang="0">
                                <a:pos x="GluePoint1152X" y="GluePoint1152Y"/>
                              </a:cxn>
                              <a:cxn ang="0">
                                <a:pos x="GluePoint1153X" y="GluePoint1153Y"/>
                              </a:cxn>
                              <a:cxn ang="0">
                                <a:pos x="GluePoint1154X" y="GluePoint1154Y"/>
                              </a:cxn>
                              <a:cxn ang="0">
                                <a:pos x="GluePoint1155X" y="GluePoint1155Y"/>
                              </a:cxn>
                              <a:cxn ang="0">
                                <a:pos x="GluePoint1156X" y="GluePoint1156Y"/>
                              </a:cxn>
                              <a:cxn ang="0">
                                <a:pos x="GluePoint1157X" y="GluePoint1157Y"/>
                              </a:cxn>
                              <a:cxn ang="0">
                                <a:pos x="GluePoint1158X" y="GluePoint1158Y"/>
                              </a:cxn>
                              <a:cxn ang="0">
                                <a:pos x="GluePoint1159X" y="GluePoint1159Y"/>
                              </a:cxn>
                              <a:cxn ang="0">
                                <a:pos x="GluePoint1160X" y="GluePoint1160Y"/>
                              </a:cxn>
                              <a:cxn ang="0">
                                <a:pos x="GluePoint1161X" y="GluePoint1161Y"/>
                              </a:cxn>
                              <a:cxn ang="0">
                                <a:pos x="GluePoint1162X" y="GluePoint1162Y"/>
                              </a:cxn>
                              <a:cxn ang="0">
                                <a:pos x="GluePoint1163X" y="GluePoint1163Y"/>
                              </a:cxn>
                              <a:cxn ang="0">
                                <a:pos x="GluePoint1164X" y="GluePoint1164Y"/>
                              </a:cxn>
                              <a:cxn ang="0">
                                <a:pos x="GluePoint1165X" y="GluePoint1165Y"/>
                              </a:cxn>
                              <a:cxn ang="0">
                                <a:pos x="GluePoint1166X" y="GluePoint1166Y"/>
                              </a:cxn>
                              <a:cxn ang="0">
                                <a:pos x="GluePoint1167X" y="GluePoint1167Y"/>
                              </a:cxn>
                              <a:cxn ang="0">
                                <a:pos x="GluePoint1168X" y="GluePoint1168Y"/>
                              </a:cxn>
                              <a:cxn ang="0">
                                <a:pos x="GluePoint1169X" y="GluePoint1169Y"/>
                              </a:cxn>
                              <a:cxn ang="0">
                                <a:pos x="GluePoint1170X" y="GluePoint1170Y"/>
                              </a:cxn>
                              <a:cxn ang="0">
                                <a:pos x="GluePoint1171X" y="GluePoint1171Y"/>
                              </a:cxn>
                              <a:cxn ang="0">
                                <a:pos x="GluePoint1172X" y="GluePoint1172Y"/>
                              </a:cxn>
                              <a:cxn ang="0">
                                <a:pos x="GluePoint1173X" y="GluePoint1173Y"/>
                              </a:cxn>
                              <a:cxn ang="0">
                                <a:pos x="GluePoint1174X" y="GluePoint1174Y"/>
                              </a:cxn>
                              <a:cxn ang="0">
                                <a:pos x="GluePoint1175X" y="GluePoint1175Y"/>
                              </a:cxn>
                            </a:cxnLst>
                            <a:rect l="textAreaLeft" t="textAreaTop" r="textAreaRight" b="textAreaBottom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5000"/>
                            </a:schemeClr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8" name="Forma libre: Forma 10"/>
                        <wps:cNvSpPr/>
                        <wps:spPr>
                          <a:xfrm flipH="1" flipV="1" rot="10800000">
                            <a:off x="4727880" y="7090200"/>
                            <a:ext cx="939240" cy="926640"/>
                          </a:xfrm>
                          <a:custGeom>
                            <a:avLst/>
                            <a:gdLst>
                              <a:gd name="textAreaLeft" fmla="*/ -360 w 532440"/>
                              <a:gd name="textAreaRight" fmla="*/ 532440 w 532440"/>
                              <a:gd name="textAreaTop" fmla="*/ -360 h 525240"/>
                              <a:gd name="textAreaBottom" fmla="*/ 525240 h 525240"/>
                              <a:gd name="GluePoint1X" fmla="*/ 1439383 w 2647519"/>
                              <a:gd name="GluePoint1Y" fmla="*/ 2598425 h 2612594"/>
                              <a:gd name="GluePoint2X" fmla="*/ 1427010 w 2647519"/>
                              <a:gd name="GluePoint2Y" fmla="*/ 2605087 h 2612594"/>
                              <a:gd name="GluePoint3X" fmla="*/ 1427751 w 2647519"/>
                              <a:gd name="GluePoint3Y" fmla="*/ 2605405 h 2612594"/>
                              <a:gd name="GluePoint4X" fmla="*/ 1542263 w 2647519"/>
                              <a:gd name="GluePoint4Y" fmla="*/ 2530792 h 2612594"/>
                              <a:gd name="GluePoint5X" fmla="*/ 1502258 w 2647519"/>
                              <a:gd name="GluePoint5Y" fmla="*/ 2540317 h 2612594"/>
                              <a:gd name="GluePoint6X" fmla="*/ 1442250 w 2647519"/>
                              <a:gd name="GluePoint6Y" fmla="*/ 2547937 h 2612594"/>
                              <a:gd name="GluePoint7X" fmla="*/ 1439393 w 2647519"/>
                              <a:gd name="GluePoint7Y" fmla="*/ 2540317 h 2612594"/>
                              <a:gd name="GluePoint8X" fmla="*/ 1481303 w 2647519"/>
                              <a:gd name="GluePoint8Y" fmla="*/ 2536507 h 2612594"/>
                              <a:gd name="GluePoint9X" fmla="*/ 1542263 w 2647519"/>
                              <a:gd name="GluePoint9Y" fmla="*/ 2530792 h 2612594"/>
                              <a:gd name="GluePoint10X" fmla="*/ 1646324 w 2647519"/>
                              <a:gd name="GluePoint10Y" fmla="*/ 2520821 h 2612594"/>
                              <a:gd name="GluePoint11X" fmla="*/ 1643880 w 2647519"/>
                              <a:gd name="GluePoint11Y" fmla="*/ 2521511 h 2612594"/>
                              <a:gd name="GluePoint12X" fmla="*/ 1645133 w 2647519"/>
                              <a:gd name="GluePoint12Y" fmla="*/ 2521267 h 2612594"/>
                              <a:gd name="GluePoint13X" fmla="*/ 899801 w 2647519"/>
                              <a:gd name="GluePoint13Y" fmla="*/ 2506503 h 2612594"/>
                              <a:gd name="GluePoint14X" fmla="*/ 942187 w 2647519"/>
                              <a:gd name="GluePoint14Y" fmla="*/ 2517457 h 2612594"/>
                              <a:gd name="GluePoint15X" fmla="*/ 960285 w 2647519"/>
                              <a:gd name="GluePoint15Y" fmla="*/ 2518409 h 2612594"/>
                              <a:gd name="GluePoint16X" fmla="*/ 1010767 w 2647519"/>
                              <a:gd name="GluePoint16Y" fmla="*/ 2543175 h 2612594"/>
                              <a:gd name="GluePoint17X" fmla="*/ 1033627 w 2647519"/>
                              <a:gd name="GluePoint17Y" fmla="*/ 2547937 h 2612594"/>
                              <a:gd name="GluePoint18X" fmla="*/ 1035057 w 2647519"/>
                              <a:gd name="GluePoint18Y" fmla="*/ 2548414 h 2612594"/>
                              <a:gd name="GluePoint19X" fmla="*/ 1040295 w 2647519"/>
                              <a:gd name="GluePoint19Y" fmla="*/ 2543175 h 2612594"/>
                              <a:gd name="GluePoint20X" fmla="*/ 1060297 w 2647519"/>
                              <a:gd name="GluePoint20Y" fmla="*/ 2548890 h 2612594"/>
                              <a:gd name="GluePoint21X" fmla="*/ 1080300 w 2647519"/>
                              <a:gd name="GluePoint21Y" fmla="*/ 2553652 h 2612594"/>
                              <a:gd name="GluePoint22X" fmla="*/ 1119713 w 2647519"/>
                              <a:gd name="GluePoint22Y" fmla="*/ 2562818 h 2612594"/>
                              <a:gd name="GluePoint23X" fmla="*/ 1120305 w 2647519"/>
                              <a:gd name="GluePoint23Y" fmla="*/ 2562225 h 2612594"/>
                              <a:gd name="GluePoint24X" fmla="*/ 1166025 w 2647519"/>
                              <a:gd name="GluePoint24Y" fmla="*/ 2569845 h 2612594"/>
                              <a:gd name="GluePoint25X" fmla="*/ 1187932 w 2647519"/>
                              <a:gd name="GluePoint25Y" fmla="*/ 2573655 h 2612594"/>
                              <a:gd name="GluePoint26X" fmla="*/ 1209840 w 2647519"/>
                              <a:gd name="GluePoint26Y" fmla="*/ 2575560 h 2612594"/>
                              <a:gd name="GluePoint27X" fmla="*/ 1254607 w 2647519"/>
                              <a:gd name="GluePoint27Y" fmla="*/ 2577465 h 2612594"/>
                              <a:gd name="GluePoint28X" fmla="*/ 1315567 w 2647519"/>
                              <a:gd name="GluePoint28Y" fmla="*/ 2576512 h 2612594"/>
                              <a:gd name="GluePoint29X" fmla="*/ 1318213 w 2647519"/>
                              <a:gd name="GluePoint29Y" fmla="*/ 2576512 h 2612594"/>
                              <a:gd name="GluePoint30X" fmla="*/ 1324140 w 2647519"/>
                              <a:gd name="GluePoint30Y" fmla="*/ 2573178 h 2612594"/>
                              <a:gd name="GluePoint31X" fmla="*/ 1337475 w 2647519"/>
                              <a:gd name="GluePoint31Y" fmla="*/ 2568892 h 2612594"/>
                              <a:gd name="GluePoint32X" fmla="*/ 1351048 w 2647519"/>
                              <a:gd name="GluePoint32Y" fmla="*/ 2568654 h 2612594"/>
                              <a:gd name="GluePoint33X" fmla="*/ 1360335 w 2647519"/>
                              <a:gd name="GluePoint33Y" fmla="*/ 2569844 h 2612594"/>
                              <a:gd name="GluePoint34X" fmla="*/ 1362835 w 2647519"/>
                              <a:gd name="GluePoint34Y" fmla="*/ 2576512 h 2612594"/>
                              <a:gd name="GluePoint35X" fmla="*/ 1384147 w 2647519"/>
                              <a:gd name="GluePoint35Y" fmla="*/ 2576512 h 2612594"/>
                              <a:gd name="GluePoint36X" fmla="*/ 1377480 w 2647519"/>
                              <a:gd name="GluePoint36Y" fmla="*/ 2586037 h 2612594"/>
                              <a:gd name="GluePoint37X" fmla="*/ 1373670 w 2647519"/>
                              <a:gd name="GluePoint37Y" fmla="*/ 2590800 h 2612594"/>
                              <a:gd name="GluePoint38X" fmla="*/ 1361287 w 2647519"/>
                              <a:gd name="GluePoint38Y" fmla="*/ 2596515 h 2612594"/>
                              <a:gd name="GluePoint39X" fmla="*/ 1338427 w 2647519"/>
                              <a:gd name="GluePoint39Y" fmla="*/ 2596515 h 2612594"/>
                              <a:gd name="GluePoint40X" fmla="*/ 1308900 w 2647519"/>
                              <a:gd name="GluePoint40Y" fmla="*/ 2594610 h 2612594"/>
                              <a:gd name="GluePoint41X" fmla="*/ 1245082 w 2647519"/>
                              <a:gd name="GluePoint41Y" fmla="*/ 2592705 h 2612594"/>
                              <a:gd name="GluePoint42X" fmla="*/ 1197457 w 2647519"/>
                              <a:gd name="GluePoint42Y" fmla="*/ 2588895 h 2612594"/>
                              <a:gd name="GluePoint43X" fmla="*/ 1155547 w 2647519"/>
                              <a:gd name="GluePoint43Y" fmla="*/ 2583180 h 2612594"/>
                              <a:gd name="GluePoint44X" fmla="*/ 1113637 w 2647519"/>
                              <a:gd name="GluePoint44Y" fmla="*/ 2576512 h 2612594"/>
                              <a:gd name="GluePoint45X" fmla="*/ 1049820 w 2647519"/>
                              <a:gd name="GluePoint45Y" fmla="*/ 2566987 h 2612594"/>
                              <a:gd name="GluePoint46X" fmla="*/ 1000290 w 2647519"/>
                              <a:gd name="GluePoint46Y" fmla="*/ 2550795 h 2612594"/>
                              <a:gd name="GluePoint47X" fmla="*/ 1000863 w 2647519"/>
                              <a:gd name="GluePoint47Y" fmla="*/ 2550379 h 2612594"/>
                              <a:gd name="GluePoint48X" fmla="*/ 971715 w 2647519"/>
                              <a:gd name="GluePoint48Y" fmla="*/ 2541270 h 2612594"/>
                              <a:gd name="GluePoint49X" fmla="*/ 945997 w 2647519"/>
                              <a:gd name="GluePoint49Y" fmla="*/ 2529840 h 2612594"/>
                              <a:gd name="GluePoint50X" fmla="*/ 916470 w 2647519"/>
                              <a:gd name="GluePoint50Y" fmla="*/ 2520315 h 2612594"/>
                              <a:gd name="GluePoint51X" fmla="*/ 885990 w 2647519"/>
                              <a:gd name="GluePoint51Y" fmla="*/ 2509837 h 2612594"/>
                              <a:gd name="GluePoint52X" fmla="*/ 899801 w 2647519"/>
                              <a:gd name="GluePoint52Y" fmla="*/ 2506503 h 2612594"/>
                              <a:gd name="GluePoint53X" fmla="*/ 1460492 w 2647519"/>
                              <a:gd name="GluePoint53Y" fmla="*/ 2486082 h 2612594"/>
                              <a:gd name="GluePoint54X" fmla="*/ 1445939 w 2647519"/>
                              <a:gd name="GluePoint54Y" fmla="*/ 2488303 h 2612594"/>
                              <a:gd name="GluePoint55X" fmla="*/ 1345293 w 2647519"/>
                              <a:gd name="GluePoint55Y" fmla="*/ 2493385 h 2612594"/>
                              <a:gd name="GluePoint56X" fmla="*/ 1378432 w 2647519"/>
                              <a:gd name="GluePoint56Y" fmla="*/ 2497454 h 2612594"/>
                              <a:gd name="GluePoint57X" fmla="*/ 1387005 w 2647519"/>
                              <a:gd name="GluePoint57Y" fmla="*/ 2495549 h 2612594"/>
                              <a:gd name="GluePoint58X" fmla="*/ 1446060 w 2647519"/>
                              <a:gd name="GluePoint58Y" fmla="*/ 2488882 h 2612594"/>
                              <a:gd name="GluePoint59X" fmla="*/ 1455778 w 2647519"/>
                              <a:gd name="GluePoint59Y" fmla="*/ 2486992 h 2612594"/>
                              <a:gd name="GluePoint60X" fmla="*/ 1550918 w 2647519"/>
                              <a:gd name="GluePoint60Y" fmla="*/ 2472281 h 2612594"/>
                              <a:gd name="GluePoint61X" fmla="*/ 1501488 w 2647519"/>
                              <a:gd name="GluePoint61Y" fmla="*/ 2479825 h 2612594"/>
                              <a:gd name="GluePoint62X" fmla="*/ 1518450 w 2647519"/>
                              <a:gd name="GluePoint62Y" fmla="*/ 2480309 h 2612594"/>
                              <a:gd name="GluePoint63X" fmla="*/ 1542858 w 2647519"/>
                              <a:gd name="GluePoint63Y" fmla="*/ 2475785 h 2612594"/>
                              <a:gd name="GluePoint64X" fmla="*/ 1731355 w 2647519"/>
                              <a:gd name="GluePoint64Y" fmla="*/ 2470078 h 2612594"/>
                              <a:gd name="GluePoint65X" fmla="*/ 1576323 w 2647519"/>
                              <a:gd name="GluePoint65Y" fmla="*/ 2511364 h 2612594"/>
                              <a:gd name="GluePoint66X" fmla="*/ 1654777 w 2647519"/>
                              <a:gd name="GluePoint66Y" fmla="*/ 2493883 h 2612594"/>
                              <a:gd name="GluePoint67X" fmla="*/ 737400 w 2647519"/>
                              <a:gd name="GluePoint67Y" fmla="*/ 2450782 h 2612594"/>
                              <a:gd name="GluePoint68X" fmla="*/ 846937 w 2647519"/>
                              <a:gd name="GluePoint68Y" fmla="*/ 2497454 h 2612594"/>
                              <a:gd name="GluePoint69X" fmla="*/ 885990 w 2647519"/>
                              <a:gd name="GluePoint69Y" fmla="*/ 2509837 h 2612594"/>
                              <a:gd name="GluePoint70X" fmla="*/ 915517 w 2647519"/>
                              <a:gd name="GluePoint70Y" fmla="*/ 2520314 h 2612594"/>
                              <a:gd name="GluePoint71X" fmla="*/ 945045 w 2647519"/>
                              <a:gd name="GluePoint71Y" fmla="*/ 2529839 h 2612594"/>
                              <a:gd name="GluePoint72X" fmla="*/ 970762 w 2647519"/>
                              <a:gd name="GluePoint72Y" fmla="*/ 2541269 h 2612594"/>
                              <a:gd name="GluePoint73X" fmla="*/ 965047 w 2647519"/>
                              <a:gd name="GluePoint73Y" fmla="*/ 2546032 h 2612594"/>
                              <a:gd name="GluePoint74X" fmla="*/ 949807 w 2647519"/>
                              <a:gd name="GluePoint74Y" fmla="*/ 2543174 h 2612594"/>
                              <a:gd name="GluePoint75X" fmla="*/ 895515 w 2647519"/>
                              <a:gd name="GluePoint75Y" fmla="*/ 2523172 h 2612594"/>
                              <a:gd name="GluePoint76X" fmla="*/ 868845 w 2647519"/>
                              <a:gd name="GluePoint76Y" fmla="*/ 2512694 h 2612594"/>
                              <a:gd name="GluePoint77X" fmla="*/ 842175 w 2647519"/>
                              <a:gd name="GluePoint77Y" fmla="*/ 2501264 h 2612594"/>
                              <a:gd name="GluePoint78X" fmla="*/ 806932 w 2647519"/>
                              <a:gd name="GluePoint78Y" fmla="*/ 2488882 h 2612594"/>
                              <a:gd name="GluePoint79X" fmla="*/ 776452 w 2647519"/>
                              <a:gd name="GluePoint79Y" fmla="*/ 2475547 h 2612594"/>
                              <a:gd name="GluePoint80X" fmla="*/ 752640 w 2647519"/>
                              <a:gd name="GluePoint80Y" fmla="*/ 2463164 h 2612594"/>
                              <a:gd name="GluePoint81X" fmla="*/ 737400 w 2647519"/>
                              <a:gd name="GluePoint81Y" fmla="*/ 2450782 h 2612594"/>
                              <a:gd name="GluePoint82X" fmla="*/ 782168 w 2647519"/>
                              <a:gd name="GluePoint82Y" fmla="*/ 2426970 h 2612594"/>
                              <a:gd name="GluePoint83X" fmla="*/ 834555 w 2647519"/>
                              <a:gd name="GluePoint83Y" fmla="*/ 2453640 h 2612594"/>
                              <a:gd name="GluePoint84X" fmla="*/ 827888 w 2647519"/>
                              <a:gd name="GluePoint84Y" fmla="*/ 2457450 h 2612594"/>
                              <a:gd name="GluePoint85X" fmla="*/ 766928 w 2647519"/>
                              <a:gd name="GluePoint85Y" fmla="*/ 2427922 h 2612594"/>
                              <a:gd name="GluePoint86X" fmla="*/ 782168 w 2647519"/>
                              <a:gd name="GluePoint86Y" fmla="*/ 2426970 h 2612594"/>
                              <a:gd name="GluePoint87X" fmla="*/ 588810 w 2647519"/>
                              <a:gd name="GluePoint87Y" fmla="*/ 2362200 h 2612594"/>
                              <a:gd name="GluePoint88X" fmla="*/ 653580 w 2647519"/>
                              <a:gd name="GluePoint88Y" fmla="*/ 2398395 h 2612594"/>
                              <a:gd name="GluePoint89X" fmla="*/ 666915 w 2647519"/>
                              <a:gd name="GluePoint89Y" fmla="*/ 2413635 h 2612594"/>
                              <a:gd name="GluePoint90X" fmla="*/ 636435 w 2647519"/>
                              <a:gd name="GluePoint90Y" fmla="*/ 2397442 h 2612594"/>
                              <a:gd name="GluePoint91X" fmla="*/ 613575 w 2647519"/>
                              <a:gd name="GluePoint91Y" fmla="*/ 2383155 h 2612594"/>
                              <a:gd name="GluePoint92X" fmla="*/ 588810 w 2647519"/>
                              <a:gd name="GluePoint92Y" fmla="*/ 2362200 h 2612594"/>
                              <a:gd name="GluePoint93X" fmla="*/ 702387 w 2647519"/>
                              <a:gd name="GluePoint93Y" fmla="*/ 2337759 h 2612594"/>
                              <a:gd name="GluePoint94X" fmla="*/ 702396 w 2647519"/>
                              <a:gd name="GluePoint94Y" fmla="*/ 2338030 h 2612594"/>
                              <a:gd name="GluePoint95X" fmla="*/ 705613 w 2647519"/>
                              <a:gd name="GluePoint95Y" fmla="*/ 2341924 h 2612594"/>
                              <a:gd name="GluePoint96X" fmla="*/ 705967 w 2647519"/>
                              <a:gd name="GluePoint96Y" fmla="*/ 2340292 h 2612594"/>
                              <a:gd name="GluePoint97X" fmla="*/ 2093409 w 2647519"/>
                              <a:gd name="GluePoint97Y" fmla="*/ 2275234 h 2612594"/>
                              <a:gd name="GluePoint98X" fmla="*/ 2089950 w 2647519"/>
                              <a:gd name="GluePoint98Y" fmla="*/ 2275522 h 2612594"/>
                              <a:gd name="GluePoint99X" fmla="*/ 2032800 w 2647519"/>
                              <a:gd name="GluePoint99Y" fmla="*/ 2316480 h 2612594"/>
                              <a:gd name="GluePoint100X" fmla="*/ 1976602 w 2647519"/>
                              <a:gd name="GluePoint100Y" fmla="*/ 2346960 h 2612594"/>
                              <a:gd name="GluePoint101X" fmla="*/ 1936597 w 2647519"/>
                              <a:gd name="GluePoint101Y" fmla="*/ 2370772 h 2612594"/>
                              <a:gd name="GluePoint102X" fmla="*/ 1914690 w 2647519"/>
                              <a:gd name="GluePoint102Y" fmla="*/ 2380297 h 2612594"/>
                              <a:gd name="GluePoint103X" fmla="*/ 1891830 w 2647519"/>
                              <a:gd name="GluePoint103Y" fmla="*/ 2389822 h 2612594"/>
                              <a:gd name="GluePoint104X" fmla="*/ 1864207 w 2647519"/>
                              <a:gd name="GluePoint104Y" fmla="*/ 2404110 h 2612594"/>
                              <a:gd name="GluePoint105X" fmla="*/ 1843252 w 2647519"/>
                              <a:gd name="GluePoint105Y" fmla="*/ 2416492 h 2612594"/>
                              <a:gd name="GluePoint106X" fmla="*/ 1812772 w 2647519"/>
                              <a:gd name="GluePoint106Y" fmla="*/ 2428875 h 2612594"/>
                              <a:gd name="GluePoint107X" fmla="*/ 1781340 w 2647519"/>
                              <a:gd name="GluePoint107Y" fmla="*/ 2440305 h 2612594"/>
                              <a:gd name="GluePoint108X" fmla="*/ 1772767 w 2647519"/>
                              <a:gd name="GluePoint108Y" fmla="*/ 2448877 h 2612594"/>
                              <a:gd name="GluePoint109X" fmla="*/ 1759432 w 2647519"/>
                              <a:gd name="GluePoint109Y" fmla="*/ 2453640 h 2612594"/>
                              <a:gd name="GluePoint110X" fmla="*/ 1726095 w 2647519"/>
                              <a:gd name="GluePoint110Y" fmla="*/ 2459355 h 2612594"/>
                              <a:gd name="GluePoint111X" fmla="*/ 1683232 w 2647519"/>
                              <a:gd name="GluePoint111Y" fmla="*/ 2472690 h 2612594"/>
                              <a:gd name="GluePoint112X" fmla="*/ 1644180 w 2647519"/>
                              <a:gd name="GluePoint112Y" fmla="*/ 2485072 h 2612594"/>
                              <a:gd name="GluePoint113X" fmla="*/ 1601317 w 2647519"/>
                              <a:gd name="GluePoint113Y" fmla="*/ 2497455 h 2612594"/>
                              <a:gd name="GluePoint114X" fmla="*/ 1547977 w 2647519"/>
                              <a:gd name="GluePoint114Y" fmla="*/ 2510790 h 2612594"/>
                              <a:gd name="GluePoint115X" fmla="*/ 1472730 w 2647519"/>
                              <a:gd name="GluePoint115Y" fmla="*/ 2523172 h 2612594"/>
                              <a:gd name="GluePoint116X" fmla="*/ 1470825 w 2647519"/>
                              <a:gd name="GluePoint116Y" fmla="*/ 2526030 h 2612594"/>
                              <a:gd name="GluePoint117X" fmla="*/ 1434646 w 2647519"/>
                              <a:gd name="GluePoint117Y" fmla="*/ 2535075 h 2612594"/>
                              <a:gd name="GluePoint118X" fmla="*/ 1435583 w 2647519"/>
                              <a:gd name="GluePoint118Y" fmla="*/ 2535555 h 2612594"/>
                              <a:gd name="GluePoint119X" fmla="*/ 1475761 w 2647519"/>
                              <a:gd name="GluePoint119Y" fmla="*/ 2525510 h 2612594"/>
                              <a:gd name="GluePoint120X" fmla="*/ 1476540 w 2647519"/>
                              <a:gd name="GluePoint120Y" fmla="*/ 2523172 h 2612594"/>
                              <a:gd name="GluePoint121X" fmla="*/ 1551788 w 2647519"/>
                              <a:gd name="GluePoint121Y" fmla="*/ 2510790 h 2612594"/>
                              <a:gd name="GluePoint122X" fmla="*/ 1605128 w 2647519"/>
                              <a:gd name="GluePoint122Y" fmla="*/ 2497455 h 2612594"/>
                              <a:gd name="GluePoint123X" fmla="*/ 1647990 w 2647519"/>
                              <a:gd name="GluePoint123Y" fmla="*/ 2485072 h 2612594"/>
                              <a:gd name="GluePoint124X" fmla="*/ 1687043 w 2647519"/>
                              <a:gd name="GluePoint124Y" fmla="*/ 2472690 h 2612594"/>
                              <a:gd name="GluePoint125X" fmla="*/ 1729905 w 2647519"/>
                              <a:gd name="GluePoint125Y" fmla="*/ 2459355 h 2612594"/>
                              <a:gd name="GluePoint126X" fmla="*/ 1763243 w 2647519"/>
                              <a:gd name="GluePoint126Y" fmla="*/ 2453640 h 2612594"/>
                              <a:gd name="GluePoint127X" fmla="*/ 1740675 w 2647519"/>
                              <a:gd name="GluePoint127Y" fmla="*/ 2467181 h 2612594"/>
                              <a:gd name="GluePoint128X" fmla="*/ 1741335 w 2647519"/>
                              <a:gd name="GluePoint128Y" fmla="*/ 2466975 h 2612594"/>
                              <a:gd name="GluePoint129X" fmla="*/ 1765148 w 2647519"/>
                              <a:gd name="GluePoint129Y" fmla="*/ 2452687 h 2612594"/>
                              <a:gd name="GluePoint130X" fmla="*/ 1778483 w 2647519"/>
                              <a:gd name="GluePoint130Y" fmla="*/ 2447925 h 2612594"/>
                              <a:gd name="GluePoint131X" fmla="*/ 1779371 w 2647519"/>
                              <a:gd name="GluePoint131Y" fmla="*/ 2447679 h 2612594"/>
                              <a:gd name="GluePoint132X" fmla="*/ 1785150 w 2647519"/>
                              <a:gd name="GluePoint132Y" fmla="*/ 2441257 h 2612594"/>
                              <a:gd name="GluePoint133X" fmla="*/ 1816583 w 2647519"/>
                              <a:gd name="GluePoint133Y" fmla="*/ 2429827 h 2612594"/>
                              <a:gd name="GluePoint134X" fmla="*/ 1847063 w 2647519"/>
                              <a:gd name="GluePoint134Y" fmla="*/ 2417445 h 2612594"/>
                              <a:gd name="GluePoint135X" fmla="*/ 1868018 w 2647519"/>
                              <a:gd name="GluePoint135Y" fmla="*/ 2405062 h 2612594"/>
                              <a:gd name="GluePoint136X" fmla="*/ 1895640 w 2647519"/>
                              <a:gd name="GluePoint136Y" fmla="*/ 2390775 h 2612594"/>
                              <a:gd name="GluePoint137X" fmla="*/ 1918500 w 2647519"/>
                              <a:gd name="GluePoint137Y" fmla="*/ 2381250 h 2612594"/>
                              <a:gd name="GluePoint138X" fmla="*/ 1934176 w 2647519"/>
                              <a:gd name="GluePoint138Y" fmla="*/ 2374435 h 2612594"/>
                              <a:gd name="GluePoint139X" fmla="*/ 1942313 w 2647519"/>
                              <a:gd name="GluePoint139Y" fmla="*/ 2368867 h 2612594"/>
                              <a:gd name="GluePoint140X" fmla="*/ 1982318 w 2647519"/>
                              <a:gd name="GluePoint140Y" fmla="*/ 2345055 h 2612594"/>
                              <a:gd name="GluePoint141X" fmla="*/ 2038515 w 2647519"/>
                              <a:gd name="GluePoint141Y" fmla="*/ 2314575 h 2612594"/>
                              <a:gd name="GluePoint142X" fmla="*/ 460060 w 2647519"/>
                              <a:gd name="GluePoint142Y" fmla="*/ 2262062 h 2612594"/>
                              <a:gd name="GluePoint143X" fmla="*/ 463676 w 2647519"/>
                              <a:gd name="GluePoint143Y" fmla="*/ 2265164 h 2612594"/>
                              <a:gd name="GluePoint144X" fmla="*/ 464911 w 2647519"/>
                              <a:gd name="GluePoint144Y" fmla="*/ 2265793 h 2612594"/>
                              <a:gd name="GluePoint145X" fmla="*/ 2099802 w 2647519"/>
                              <a:gd name="GluePoint145Y" fmla="*/ 2237197 h 2612594"/>
                              <a:gd name="GluePoint146X" fmla="*/ 2099475 w 2647519"/>
                              <a:gd name="GluePoint146Y" fmla="*/ 2237422 h 2612594"/>
                              <a:gd name="GluePoint147X" fmla="*/ 2099475 w 2647519"/>
                              <a:gd name="GluePoint147Y" fmla="*/ 2237694 h 2612594"/>
                              <a:gd name="GluePoint148X" fmla="*/ 2100989 w 2647519"/>
                              <a:gd name="GluePoint148Y" fmla="*/ 2237910 h 2612594"/>
                              <a:gd name="GluePoint149X" fmla="*/ 2101380 w 2647519"/>
                              <a:gd name="GluePoint149Y" fmla="*/ 2237422 h 2612594"/>
                              <a:gd name="GluePoint150X" fmla="*/ 2120380 w 2647519"/>
                              <a:gd name="GluePoint150Y" fmla="*/ 2222979 h 2612594"/>
                              <a:gd name="GluePoint151X" fmla="*/ 2114756 w 2647519"/>
                              <a:gd name="GluePoint151Y" fmla="*/ 2226864 h 2612594"/>
                              <a:gd name="GluePoint152X" fmla="*/ 2113762 w 2647519"/>
                              <a:gd name="GluePoint152Y" fmla="*/ 2227897 h 2612594"/>
                              <a:gd name="GluePoint153X" fmla="*/ 2117618 w 2647519"/>
                              <a:gd name="GluePoint153Y" fmla="*/ 2225429 h 2612594"/>
                              <a:gd name="GluePoint154X" fmla="*/ 382287 w 2647519"/>
                              <a:gd name="GluePoint154Y" fmla="*/ 2175002 h 2612594"/>
                              <a:gd name="GluePoint155X" fmla="*/ 418261 w 2647519"/>
                              <a:gd name="GluePoint155Y" fmla="*/ 2217358 h 2612594"/>
                              <a:gd name="GluePoint156X" fmla="*/ 389737 w 2647519"/>
                              <a:gd name="GluePoint156Y" fmla="*/ 2183129 h 2612594"/>
                              <a:gd name="GluePoint157X" fmla="*/ 2187820 w 2647519"/>
                              <a:gd name="GluePoint157Y" fmla="*/ 2174974 h 2612594"/>
                              <a:gd name="GluePoint158X" fmla="*/ 2187735 w 2647519"/>
                              <a:gd name="GluePoint158Y" fmla="*/ 2175004 h 2612594"/>
                              <a:gd name="GluePoint159X" fmla="*/ 2187105 w 2647519"/>
                              <a:gd name="GluePoint159Y" fmla="*/ 2179320 h 2612594"/>
                              <a:gd name="GluePoint160X" fmla="*/ 2171865 w 2647519"/>
                              <a:gd name="GluePoint160Y" fmla="*/ 2196465 h 2612594"/>
                              <a:gd name="GluePoint161X" fmla="*/ 2153767 w 2647519"/>
                              <a:gd name="GluePoint161Y" fmla="*/ 2216467 h 2612594"/>
                              <a:gd name="GluePoint162X" fmla="*/ 2154858 w 2647519"/>
                              <a:gd name="GluePoint162Y" fmla="*/ 2216216 h 2612594"/>
                              <a:gd name="GluePoint163X" fmla="*/ 2171865 w 2647519"/>
                              <a:gd name="GluePoint163Y" fmla="*/ 2197417 h 2612594"/>
                              <a:gd name="GluePoint164X" fmla="*/ 2187105 w 2647519"/>
                              <a:gd name="GluePoint164Y" fmla="*/ 2180272 h 2612594"/>
                              <a:gd name="GluePoint165X" fmla="*/ 2187820 w 2647519"/>
                              <a:gd name="GluePoint165Y" fmla="*/ 2174974 h 2612594"/>
                              <a:gd name="GluePoint166X" fmla="*/ 475386 w 2647519"/>
                              <a:gd name="GluePoint166Y" fmla="*/ 2153525 h 2612594"/>
                              <a:gd name="GluePoint167X" fmla="*/ 477272 w 2647519"/>
                              <a:gd name="GluePoint167Y" fmla="*/ 2155822 h 2612594"/>
                              <a:gd name="GluePoint168X" fmla="*/ 477367 w 2647519"/>
                              <a:gd name="GluePoint168Y" fmla="*/ 2155507 h 2612594"/>
                              <a:gd name="GluePoint169X" fmla="*/ 334493 w 2647519"/>
                              <a:gd name="GluePoint169Y" fmla="*/ 2131694 h 2612594"/>
                              <a:gd name="GluePoint170X" fmla="*/ 359258 w 2647519"/>
                              <a:gd name="GluePoint170Y" fmla="*/ 2147887 h 2612594"/>
                              <a:gd name="GluePoint171X" fmla="*/ 360474 w 2647519"/>
                              <a:gd name="GluePoint171Y" fmla="*/ 2149319 h 2612594"/>
                              <a:gd name="GluePoint172X" fmla="*/ 371759 w 2647519"/>
                              <a:gd name="GluePoint172Y" fmla="*/ 2151816 h 2612594"/>
                              <a:gd name="GluePoint173X" fmla="*/ 397357 w 2647519"/>
                              <a:gd name="GluePoint173Y" fmla="*/ 2175509 h 2612594"/>
                              <a:gd name="GluePoint174X" fmla="*/ 432600 w 2647519"/>
                              <a:gd name="GluePoint174Y" fmla="*/ 2204084 h 2612594"/>
                              <a:gd name="GluePoint175X" fmla="*/ 447840 w 2647519"/>
                              <a:gd name="GluePoint175Y" fmla="*/ 2225039 h 2612594"/>
                              <a:gd name="GluePoint176X" fmla="*/ 456412 w 2647519"/>
                              <a:gd name="GluePoint176Y" fmla="*/ 2235517 h 2612594"/>
                              <a:gd name="GluePoint177X" fmla="*/ 492607 w 2647519"/>
                              <a:gd name="GluePoint177Y" fmla="*/ 2265997 h 2612594"/>
                              <a:gd name="GluePoint178X" fmla="*/ 482130 w 2647519"/>
                              <a:gd name="GluePoint178Y" fmla="*/ 2274569 h 2612594"/>
                              <a:gd name="GluePoint179X" fmla="*/ 448422 w 2647519"/>
                              <a:gd name="GluePoint179Y" fmla="*/ 2237115 h 2612594"/>
                              <a:gd name="GluePoint180X" fmla="*/ 446888 w 2647519"/>
                              <a:gd name="GluePoint180Y" fmla="*/ 2237422 h 2612594"/>
                              <a:gd name="GluePoint181X" fmla="*/ 478787 w 2647519"/>
                              <a:gd name="GluePoint181Y" fmla="*/ 2272865 h 2612594"/>
                              <a:gd name="GluePoint182X" fmla="*/ 482130 w 2647519"/>
                              <a:gd name="GluePoint182Y" fmla="*/ 2274569 h 2612594"/>
                              <a:gd name="GluePoint183X" fmla="*/ 492608 w 2647519"/>
                              <a:gd name="GluePoint183Y" fmla="*/ 2265997 h 2612594"/>
                              <a:gd name="GluePoint184X" fmla="*/ 583095 w 2647519"/>
                              <a:gd name="GluePoint184Y" fmla="*/ 2337434 h 2612594"/>
                              <a:gd name="GluePoint185X" fmla="*/ 564998 w 2647519"/>
                              <a:gd name="GluePoint185Y" fmla="*/ 2343149 h 2612594"/>
                              <a:gd name="GluePoint186X" fmla="*/ 571665 w 2647519"/>
                              <a:gd name="GluePoint186Y" fmla="*/ 2347912 h 2612594"/>
                              <a:gd name="GluePoint187X" fmla="*/ 544995 w 2647519"/>
                              <a:gd name="GluePoint187Y" fmla="*/ 2348864 h 2612594"/>
                              <a:gd name="GluePoint188X" fmla="*/ 527850 w 2647519"/>
                              <a:gd name="GluePoint188Y" fmla="*/ 2337434 h 2612594"/>
                              <a:gd name="GluePoint189X" fmla="*/ 511658 w 2647519"/>
                              <a:gd name="GluePoint189Y" fmla="*/ 2325052 h 2612594"/>
                              <a:gd name="GluePoint190X" fmla="*/ 471653 w 2647519"/>
                              <a:gd name="GluePoint190Y" fmla="*/ 2291714 h 2612594"/>
                              <a:gd name="GluePoint191X" fmla="*/ 434505 w 2647519"/>
                              <a:gd name="GluePoint191Y" fmla="*/ 2258377 h 2612594"/>
                              <a:gd name="GluePoint192X" fmla="*/ 400215 w 2647519"/>
                              <a:gd name="GluePoint192Y" fmla="*/ 2225039 h 2612594"/>
                              <a:gd name="GluePoint193X" fmla="*/ 384023 w 2647519"/>
                              <a:gd name="GluePoint193Y" fmla="*/ 2208847 h 2612594"/>
                              <a:gd name="GluePoint194X" fmla="*/ 368783 w 2647519"/>
                              <a:gd name="GluePoint194Y" fmla="*/ 2191702 h 2612594"/>
                              <a:gd name="GluePoint195X" fmla="*/ 374498 w 2647519"/>
                              <a:gd name="GluePoint195Y" fmla="*/ 2184082 h 2612594"/>
                              <a:gd name="GluePoint196X" fmla="*/ 393548 w 2647519"/>
                              <a:gd name="GluePoint196Y" fmla="*/ 2201227 h 2612594"/>
                              <a:gd name="GluePoint197X" fmla="*/ 414503 w 2647519"/>
                              <a:gd name="GluePoint197Y" fmla="*/ 2217419 h 2612594"/>
                              <a:gd name="GluePoint198X" fmla="*/ 440220 w 2647519"/>
                              <a:gd name="GluePoint198Y" fmla="*/ 2245042 h 2612594"/>
                              <a:gd name="GluePoint199X" fmla="*/ 442406 w 2647519"/>
                              <a:gd name="GluePoint199Y" fmla="*/ 2246917 h 2612594"/>
                              <a:gd name="GluePoint200X" fmla="*/ 414503 w 2647519"/>
                              <a:gd name="GluePoint200Y" fmla="*/ 2217419 h 2612594"/>
                              <a:gd name="GluePoint201X" fmla="*/ 394500 w 2647519"/>
                              <a:gd name="GluePoint201Y" fmla="*/ 2201227 h 2612594"/>
                              <a:gd name="GluePoint202X" fmla="*/ 375450 w 2647519"/>
                              <a:gd name="GluePoint202Y" fmla="*/ 2184082 h 2612594"/>
                              <a:gd name="GluePoint203X" fmla="*/ 354495 w 2647519"/>
                              <a:gd name="GluePoint203Y" fmla="*/ 2158364 h 2612594"/>
                              <a:gd name="GluePoint204X" fmla="*/ 334493 w 2647519"/>
                              <a:gd name="GluePoint204Y" fmla="*/ 2131694 h 2612594"/>
                              <a:gd name="GluePoint205X" fmla="*/ 2432850 w 2647519"/>
                              <a:gd name="GluePoint205Y" fmla="*/ 1980247 h 2612594"/>
                              <a:gd name="GluePoint206X" fmla="*/ 2432367 w 2647519"/>
                              <a:gd name="GluePoint206Y" fmla="*/ 1980454 h 2612594"/>
                              <a:gd name="GluePoint207X" fmla="*/ 2421964 w 2647519"/>
                              <a:gd name="GluePoint207Y" fmla="*/ 2005422 h 2612594"/>
                              <a:gd name="GluePoint208X" fmla="*/ 2422850 w 2647519"/>
                              <a:gd name="GluePoint208Y" fmla="*/ 1860918 h 2612594"/>
                              <a:gd name="GluePoint209X" fmla="*/ 2397608 w 2647519"/>
                              <a:gd name="GluePoint209Y" fmla="*/ 1897379 h 2612594"/>
                              <a:gd name="GluePoint210X" fmla="*/ 2385225 w 2647519"/>
                              <a:gd name="GluePoint210Y" fmla="*/ 1920239 h 2612594"/>
                              <a:gd name="GluePoint211X" fmla="*/ 2372843 w 2647519"/>
                              <a:gd name="GluePoint211Y" fmla="*/ 1941194 h 2612594"/>
                              <a:gd name="GluePoint212X" fmla="*/ 2343315 w 2647519"/>
                              <a:gd name="GluePoint212Y" fmla="*/ 1980247 h 2612594"/>
                              <a:gd name="GluePoint213X" fmla="*/ 2317598 w 2647519"/>
                              <a:gd name="GluePoint213Y" fmla="*/ 2019299 h 2612594"/>
                              <a:gd name="GluePoint214X" fmla="*/ 2294738 w 2647519"/>
                              <a:gd name="GluePoint214Y" fmla="*/ 2050732 h 2612594"/>
                              <a:gd name="GluePoint215X" fmla="*/ 2292832 w 2647519"/>
                              <a:gd name="GluePoint215Y" fmla="*/ 2051897 h 2612594"/>
                              <a:gd name="GluePoint216X" fmla="*/ 2291272 w 2647519"/>
                              <a:gd name="GluePoint216Y" fmla="*/ 2054208 h 2612594"/>
                              <a:gd name="GluePoint217X" fmla="*/ 2293785 w 2647519"/>
                              <a:gd name="GluePoint217Y" fmla="*/ 2052637 h 2612594"/>
                              <a:gd name="GluePoint218X" fmla="*/ 2316645 w 2647519"/>
                              <a:gd name="GluePoint218Y" fmla="*/ 2021205 h 2612594"/>
                              <a:gd name="GluePoint219X" fmla="*/ 2342363 w 2647519"/>
                              <a:gd name="GluePoint219Y" fmla="*/ 1982152 h 2612594"/>
                              <a:gd name="GluePoint220X" fmla="*/ 2371890 w 2647519"/>
                              <a:gd name="GluePoint220Y" fmla="*/ 1943100 h 2612594"/>
                              <a:gd name="GluePoint221X" fmla="*/ 2384273 w 2647519"/>
                              <a:gd name="GluePoint221Y" fmla="*/ 1922145 h 2612594"/>
                              <a:gd name="GluePoint222X" fmla="*/ 2396655 w 2647519"/>
                              <a:gd name="GluePoint222Y" fmla="*/ 1899285 h 2612594"/>
                              <a:gd name="GluePoint223X" fmla="*/ 2422373 w 2647519"/>
                              <a:gd name="GluePoint223Y" fmla="*/ 1862137 h 2612594"/>
                              <a:gd name="GluePoint224X" fmla="*/ 2521433 w 2647519"/>
                              <a:gd name="GluePoint224Y" fmla="*/ 1847850 h 2612594"/>
                              <a:gd name="GluePoint225X" fmla="*/ 2509050 w 2647519"/>
                              <a:gd name="GluePoint225Y" fmla="*/ 1884997 h 2612594"/>
                              <a:gd name="GluePoint226X" fmla="*/ 2487143 w 2647519"/>
                              <a:gd name="GluePoint226Y" fmla="*/ 1925002 h 2612594"/>
                              <a:gd name="GluePoint227X" fmla="*/ 2465235 w 2647519"/>
                              <a:gd name="GluePoint227Y" fmla="*/ 1965960 h 2612594"/>
                              <a:gd name="GluePoint228X" fmla="*/ 2445233 w 2647519"/>
                              <a:gd name="GluePoint228Y" fmla="*/ 1991677 h 2612594"/>
                              <a:gd name="GluePoint229X" fmla="*/ 2458568 w 2647519"/>
                              <a:gd name="GluePoint229Y" fmla="*/ 1965007 h 2612594"/>
                              <a:gd name="GluePoint230X" fmla="*/ 2469998 w 2647519"/>
                              <a:gd name="GluePoint230Y" fmla="*/ 1938337 h 2612594"/>
                              <a:gd name="GluePoint231X" fmla="*/ 2478570 w 2647519"/>
                              <a:gd name="GluePoint231Y" fmla="*/ 1924050 h 2612594"/>
                              <a:gd name="GluePoint232X" fmla="*/ 2490000 w 2647519"/>
                              <a:gd name="GluePoint232Y" fmla="*/ 1905000 h 2612594"/>
                              <a:gd name="GluePoint233X" fmla="*/ 2500478 w 2647519"/>
                              <a:gd name="GluePoint233Y" fmla="*/ 1885950 h 2612594"/>
                              <a:gd name="GluePoint234X" fmla="*/ 2521433 w 2647519"/>
                              <a:gd name="GluePoint234Y" fmla="*/ 1847850 h 2612594"/>
                              <a:gd name="GluePoint235X" fmla="*/ 2459780 w 2647519"/>
                              <a:gd name="GluePoint235Y" fmla="*/ 1766202 h 2612594"/>
                              <a:gd name="GluePoint236X" fmla="*/ 2436660 w 2647519"/>
                              <a:gd name="GluePoint236Y" fmla="*/ 1806892 h 2612594"/>
                              <a:gd name="GluePoint237X" fmla="*/ 2436235 w 2647519"/>
                              <a:gd name="GluePoint237Y" fmla="*/ 1807870 h 2612594"/>
                              <a:gd name="GluePoint238X" fmla="*/ 2459520 w 2647519"/>
                              <a:gd name="GluePoint238Y" fmla="*/ 1766887 h 2612594"/>
                              <a:gd name="GluePoint239X" fmla="*/ 2472460 w 2647519"/>
                              <a:gd name="GluePoint239Y" fmla="*/ 1674043 h 2612594"/>
                              <a:gd name="GluePoint240X" fmla="*/ 2444672 w 2647519"/>
                              <a:gd name="GluePoint240Y" fmla="*/ 1749965 h 2612594"/>
                              <a:gd name="GluePoint241X" fmla="*/ 2386218 w 2647519"/>
                              <a:gd name="GluePoint241Y" fmla="*/ 1869449 h 2612594"/>
                              <a:gd name="GluePoint242X" fmla="*/ 2377660 w 2647519"/>
                              <a:gd name="GluePoint242Y" fmla="*/ 1882980 h 2612594"/>
                              <a:gd name="GluePoint243X" fmla="*/ 2377605 w 2647519"/>
                              <a:gd name="GluePoint243Y" fmla="*/ 1883092 h 2612594"/>
                              <a:gd name="GluePoint244X" fmla="*/ 2357602 w 2647519"/>
                              <a:gd name="GluePoint244Y" fmla="*/ 1917382 h 2612594"/>
                              <a:gd name="GluePoint245X" fmla="*/ 2337600 w 2647519"/>
                              <a:gd name="GluePoint245Y" fmla="*/ 1954530 h 2612594"/>
                              <a:gd name="GluePoint246X" fmla="*/ 2314740 w 2647519"/>
                              <a:gd name="GluePoint246Y" fmla="*/ 1983105 h 2612594"/>
                              <a:gd name="GluePoint247X" fmla="*/ 2295690 w 2647519"/>
                              <a:gd name="GluePoint247Y" fmla="*/ 2015490 h 2612594"/>
                              <a:gd name="GluePoint248X" fmla="*/ 2183295 w 2647519"/>
                              <a:gd name="GluePoint248Y" fmla="*/ 2142172 h 2612594"/>
                              <a:gd name="GluePoint249X" fmla="*/ 2146147 w 2647519"/>
                              <a:gd name="GluePoint249Y" fmla="*/ 2173605 h 2612594"/>
                              <a:gd name="GluePoint250X" fmla="*/ 2142583 w 2647519"/>
                              <a:gd name="GluePoint250Y" fmla="*/ 2176315 h 2612594"/>
                              <a:gd name="GluePoint251X" fmla="*/ 2141046 w 2647519"/>
                              <a:gd name="GluePoint251Y" fmla="*/ 2177871 h 2612594"/>
                              <a:gd name="GluePoint252X" fmla="*/ 2125512 w 2647519"/>
                              <a:gd name="GluePoint252Y" fmla="*/ 2190534 h 2612594"/>
                              <a:gd name="GluePoint253X" fmla="*/ 2112810 w 2647519"/>
                              <a:gd name="GluePoint253Y" fmla="*/ 2205037 h 2612594"/>
                              <a:gd name="GluePoint254X" fmla="*/ 2066137 w 2647519"/>
                              <a:gd name="GluePoint254Y" fmla="*/ 2240280 h 2612594"/>
                              <a:gd name="GluePoint255X" fmla="*/ 2058824 w 2647519"/>
                              <a:gd name="GluePoint255Y" fmla="*/ 2244900 h 2612594"/>
                              <a:gd name="GluePoint256X" fmla="*/ 2038960 w 2647519"/>
                              <a:gd name="GluePoint256Y" fmla="*/ 2261093 h 2612594"/>
                              <a:gd name="GluePoint257X" fmla="*/ 2036092 w 2647519"/>
                              <a:gd name="GluePoint257Y" fmla="*/ 2262956 h 2612594"/>
                              <a:gd name="GluePoint258X" fmla="*/ 2031847 w 2647519"/>
                              <a:gd name="GluePoint258Y" fmla="*/ 2266950 h 2612594"/>
                              <a:gd name="GluePoint259X" fmla="*/ 1994700 w 2647519"/>
                              <a:gd name="GluePoint259Y" fmla="*/ 2291715 h 2612594"/>
                              <a:gd name="GluePoint260X" fmla="*/ 1957552 w 2647519"/>
                              <a:gd name="GluePoint260Y" fmla="*/ 2314575 h 2612594"/>
                              <a:gd name="GluePoint261X" fmla="*/ 1953300 w 2647519"/>
                              <a:gd name="GluePoint261Y" fmla="*/ 2316730 h 2612594"/>
                              <a:gd name="GluePoint262X" fmla="*/ 1928148 w 2647519"/>
                              <a:gd name="GluePoint262Y" fmla="*/ 2333067 h 2612594"/>
                              <a:gd name="GluePoint263X" fmla="*/ 1920351 w 2647519"/>
                              <a:gd name="GluePoint263Y" fmla="*/ 2337000 h 2612594"/>
                              <a:gd name="GluePoint264X" fmla="*/ 1912785 w 2647519"/>
                              <a:gd name="GluePoint264Y" fmla="*/ 2342197 h 2612594"/>
                              <a:gd name="GluePoint265X" fmla="*/ 1887067 w 2647519"/>
                              <a:gd name="GluePoint265Y" fmla="*/ 2356485 h 2612594"/>
                              <a:gd name="GluePoint266X" fmla="*/ 1863038 w 2647519"/>
                              <a:gd name="GluePoint266Y" fmla="*/ 2365909 h 2612594"/>
                              <a:gd name="GluePoint267X" fmla="*/ 1809483 w 2647519"/>
                              <a:gd name="GluePoint267Y" fmla="*/ 2392922 h 2612594"/>
                              <a:gd name="GluePoint268X" fmla="*/ 1683836 w 2647519"/>
                              <a:gd name="GluePoint268Y" fmla="*/ 2439784 h 2612594"/>
                              <a:gd name="GluePoint269X" fmla="*/ 1596280 w 2647519"/>
                              <a:gd name="GluePoint269Y" fmla="*/ 2462297 h 2612594"/>
                              <a:gd name="GluePoint270X" fmla="*/ 1667040 w 2647519"/>
                              <a:gd name="GluePoint270Y" fmla="*/ 2448877 h 2612594"/>
                              <a:gd name="GluePoint271X" fmla="*/ 1680375 w 2647519"/>
                              <a:gd name="GluePoint271Y" fmla="*/ 2446019 h 2612594"/>
                              <a:gd name="GluePoint272X" fmla="*/ 1723237 w 2647519"/>
                              <a:gd name="GluePoint272Y" fmla="*/ 2430779 h 2612594"/>
                              <a:gd name="GluePoint273X" fmla="*/ 1749907 w 2647519"/>
                              <a:gd name="GluePoint273Y" fmla="*/ 2422207 h 2612594"/>
                              <a:gd name="GluePoint274X" fmla="*/ 1792770 w 2647519"/>
                              <a:gd name="GluePoint274Y" fmla="*/ 2400299 h 2612594"/>
                              <a:gd name="GluePoint275X" fmla="*/ 1841347 w 2647519"/>
                              <a:gd name="GluePoint275Y" fmla="*/ 2383154 h 2612594"/>
                              <a:gd name="GluePoint276X" fmla="*/ 1872470 w 2647519"/>
                              <a:gd name="GluePoint276Y" fmla="*/ 2370949 h 2612594"/>
                              <a:gd name="GluePoint277X" fmla="*/ 1886115 w 2647519"/>
                              <a:gd name="GluePoint277Y" fmla="*/ 2363152 h 2612594"/>
                              <a:gd name="GluePoint278X" fmla="*/ 1898496 w 2647519"/>
                              <a:gd name="GluePoint278Y" fmla="*/ 2359343 h 2612594"/>
                              <a:gd name="GluePoint279X" fmla="*/ 1915642 w 2647519"/>
                              <a:gd name="GluePoint279Y" fmla="*/ 2349817 h 2612594"/>
                              <a:gd name="GluePoint280X" fmla="*/ 1920147 w 2647519"/>
                              <a:gd name="GluePoint280Y" fmla="*/ 2346686 h 2612594"/>
                              <a:gd name="GluePoint281X" fmla="*/ 1931835 w 2647519"/>
                              <a:gd name="GluePoint281Y" fmla="*/ 2335530 h 2612594"/>
                              <a:gd name="GluePoint282X" fmla="*/ 1957552 w 2647519"/>
                              <a:gd name="GluePoint282Y" fmla="*/ 2320290 h 2612594"/>
                              <a:gd name="GluePoint283X" fmla="*/ 1986810 w 2647519"/>
                              <a:gd name="GluePoint283Y" fmla="*/ 2305948 h 2612594"/>
                              <a:gd name="GluePoint284X" fmla="*/ 1997557 w 2647519"/>
                              <a:gd name="GluePoint284Y" fmla="*/ 2299334 h 2612594"/>
                              <a:gd name="GluePoint285X" fmla="*/ 2034705 w 2647519"/>
                              <a:gd name="GluePoint285Y" fmla="*/ 2274569 h 2612594"/>
                              <a:gd name="GluePoint286X" fmla="*/ 2050897 w 2647519"/>
                              <a:gd name="GluePoint286Y" fmla="*/ 2259329 h 2612594"/>
                              <a:gd name="GluePoint287X" fmla="*/ 2068995 w 2647519"/>
                              <a:gd name="GluePoint287Y" fmla="*/ 2247899 h 2612594"/>
                              <a:gd name="GluePoint288X" fmla="*/ 2115667 w 2647519"/>
                              <a:gd name="GluePoint288Y" fmla="*/ 2212657 h 2612594"/>
                              <a:gd name="GluePoint289X" fmla="*/ 2149005 w 2647519"/>
                              <a:gd name="GluePoint289Y" fmla="*/ 2181224 h 2612594"/>
                              <a:gd name="GluePoint290X" fmla="*/ 2186152 w 2647519"/>
                              <a:gd name="GluePoint290Y" fmla="*/ 2149792 h 2612594"/>
                              <a:gd name="GluePoint291X" fmla="*/ 2298547 w 2647519"/>
                              <a:gd name="GluePoint291Y" fmla="*/ 2023109 h 2612594"/>
                              <a:gd name="GluePoint292X" fmla="*/ 2314015 w 2647519"/>
                              <a:gd name="GluePoint292Y" fmla="*/ 1996814 h 2612594"/>
                              <a:gd name="GluePoint293X" fmla="*/ 2314740 w 2647519"/>
                              <a:gd name="GluePoint293Y" fmla="*/ 1994534 h 2612594"/>
                              <a:gd name="GluePoint294X" fmla="*/ 2339505 w 2647519"/>
                              <a:gd name="GluePoint294Y" fmla="*/ 1956434 h 2612594"/>
                              <a:gd name="GluePoint295X" fmla="*/ 2347125 w 2647519"/>
                              <a:gd name="GluePoint295Y" fmla="*/ 1945004 h 2612594"/>
                              <a:gd name="GluePoint296X" fmla="*/ 2357257 w 2647519"/>
                              <a:gd name="GluePoint296Y" fmla="*/ 1930951 h 2612594"/>
                              <a:gd name="GluePoint297X" fmla="*/ 2360460 w 2647519"/>
                              <a:gd name="GluePoint297Y" fmla="*/ 1925002 h 2612594"/>
                              <a:gd name="GluePoint298X" fmla="*/ 2380462 w 2647519"/>
                              <a:gd name="GluePoint298Y" fmla="*/ 1890712 h 2612594"/>
                              <a:gd name="GluePoint299X" fmla="*/ 2419515 w 2647519"/>
                              <a:gd name="GluePoint299Y" fmla="*/ 1809749 h 2612594"/>
                              <a:gd name="GluePoint300X" fmla="*/ 2457615 w 2647519"/>
                              <a:gd name="GluePoint300Y" fmla="*/ 1723072 h 2612594"/>
                              <a:gd name="GluePoint301X" fmla="*/ 2468807 w 2647519"/>
                              <a:gd name="GluePoint301Y" fmla="*/ 1687829 h 2612594"/>
                              <a:gd name="GluePoint302X" fmla="*/ 2576677 w 2647519"/>
                              <a:gd name="GluePoint302Y" fmla="*/ 1589722 h 2612594"/>
                              <a:gd name="GluePoint303X" fmla="*/ 2573820 w 2647519"/>
                              <a:gd name="GluePoint303Y" fmla="*/ 1591627 h 2612594"/>
                              <a:gd name="GluePoint304X" fmla="*/ 2573820 w 2647519"/>
                              <a:gd name="GluePoint304Y" fmla="*/ 1591627 h 2612594"/>
                              <a:gd name="GluePoint305X" fmla="*/ 2585674 w 2647519"/>
                              <a:gd name="GluePoint305Y" fmla="*/ 1533271 h 2612594"/>
                              <a:gd name="GluePoint306X" fmla="*/ 2585332 w 2647519"/>
                              <a:gd name="GluePoint306Y" fmla="*/ 1534956 h 2612594"/>
                              <a:gd name="GluePoint307X" fmla="*/ 2588107 w 2647519"/>
                              <a:gd name="GluePoint307Y" fmla="*/ 1538287 h 2612594"/>
                              <a:gd name="GluePoint308X" fmla="*/ 2596680 w 2647519"/>
                              <a:gd name="GluePoint308Y" fmla="*/ 1547812 h 2612594"/>
                              <a:gd name="GluePoint309X" fmla="*/ 2602395 w 2647519"/>
                              <a:gd name="GluePoint309Y" fmla="*/ 1544002 h 2612594"/>
                              <a:gd name="GluePoint310X" fmla="*/ 2602539 w 2647519"/>
                              <a:gd name="GluePoint310Y" fmla="*/ 1543271 h 2612594"/>
                              <a:gd name="GluePoint311X" fmla="*/ 2598585 w 2647519"/>
                              <a:gd name="GluePoint311Y" fmla="*/ 1545907 h 2612594"/>
                              <a:gd name="GluePoint312X" fmla="*/ 2589060 w 2647519"/>
                              <a:gd name="GluePoint312Y" fmla="*/ 1537334 h 2612594"/>
                              <a:gd name="GluePoint313X" fmla="*/ 2577184 w 2647519"/>
                              <a:gd name="GluePoint313Y" fmla="*/ 1425070 h 2612594"/>
                              <a:gd name="GluePoint314X" fmla="*/ 2576519 w 2647519"/>
                              <a:gd name="GluePoint314Y" fmla="*/ 1425107 h 2612594"/>
                              <a:gd name="GluePoint315X" fmla="*/ 2575314 w 2647519"/>
                              <a:gd name="GluePoint315Y" fmla="*/ 1425174 h 2612594"/>
                              <a:gd name="GluePoint316X" fmla="*/ 2575725 w 2647519"/>
                              <a:gd name="GluePoint316Y" fmla="*/ 1429702 h 2612594"/>
                              <a:gd name="GluePoint317X" fmla="*/ 2574773 w 2647519"/>
                              <a:gd name="GluePoint317Y" fmla="*/ 1453515 h 2612594"/>
                              <a:gd name="GluePoint318X" fmla="*/ 2570963 w 2647519"/>
                              <a:gd name="GluePoint318Y" fmla="*/ 1467802 h 2612594"/>
                              <a:gd name="GluePoint319X" fmla="*/ 2548103 w 2647519"/>
                              <a:gd name="GluePoint319Y" fmla="*/ 1503997 h 2612594"/>
                              <a:gd name="GluePoint320X" fmla="*/ 2542388 w 2647519"/>
                              <a:gd name="GluePoint320Y" fmla="*/ 1535430 h 2612594"/>
                              <a:gd name="GluePoint321X" fmla="*/ 2536673 w 2647519"/>
                              <a:gd name="GluePoint321Y" fmla="*/ 1545907 h 2612594"/>
                              <a:gd name="GluePoint322X" fmla="*/ 2527148 w 2647519"/>
                              <a:gd name="GluePoint322Y" fmla="*/ 1591627 h 2612594"/>
                              <a:gd name="GluePoint323X" fmla="*/ 2516670 w 2647519"/>
                              <a:gd name="GluePoint323Y" fmla="*/ 1627822 h 2612594"/>
                              <a:gd name="GluePoint324X" fmla="*/ 2505240 w 2647519"/>
                              <a:gd name="GluePoint324Y" fmla="*/ 1663065 h 2612594"/>
                              <a:gd name="GluePoint325X" fmla="*/ 2498573 w 2647519"/>
                              <a:gd name="GluePoint325Y" fmla="*/ 1690687 h 2612594"/>
                              <a:gd name="GluePoint326X" fmla="*/ 2490953 w 2647519"/>
                              <a:gd name="GluePoint326Y" fmla="*/ 1719262 h 2612594"/>
                              <a:gd name="GluePoint327X" fmla="*/ 2497030 w 2647519"/>
                              <a:gd name="GluePoint327Y" fmla="*/ 1709810 h 2612594"/>
                              <a:gd name="GluePoint328X" fmla="*/ 2502383 w 2647519"/>
                              <a:gd name="GluePoint328Y" fmla="*/ 1689734 h 2612594"/>
                              <a:gd name="GluePoint329X" fmla="*/ 2507145 w 2647519"/>
                              <a:gd name="GluePoint329Y" fmla="*/ 1661159 h 2612594"/>
                              <a:gd name="GluePoint330X" fmla="*/ 2518575 w 2647519"/>
                              <a:gd name="GluePoint330Y" fmla="*/ 1625917 h 2612594"/>
                              <a:gd name="GluePoint331X" fmla="*/ 2529053 w 2647519"/>
                              <a:gd name="GluePoint331Y" fmla="*/ 1589722 h 2612594"/>
                              <a:gd name="GluePoint332X" fmla="*/ 2538578 w 2647519"/>
                              <a:gd name="GluePoint332Y" fmla="*/ 1544002 h 2612594"/>
                              <a:gd name="GluePoint333X" fmla="*/ 2544293 w 2647519"/>
                              <a:gd name="GluePoint333Y" fmla="*/ 1533524 h 2612594"/>
                              <a:gd name="GluePoint334X" fmla="*/ 2550008 w 2647519"/>
                              <a:gd name="GluePoint334Y" fmla="*/ 1502092 h 2612594"/>
                              <a:gd name="GluePoint335X" fmla="*/ 2572868 w 2647519"/>
                              <a:gd name="GluePoint335Y" fmla="*/ 1465897 h 2612594"/>
                              <a:gd name="GluePoint336X" fmla="*/ 2557628 w 2647519"/>
                              <a:gd name="GluePoint336Y" fmla="*/ 1539239 h 2612594"/>
                              <a:gd name="GluePoint337X" fmla="*/ 2546198 w 2647519"/>
                              <a:gd name="GluePoint337Y" fmla="*/ 1600199 h 2612594"/>
                              <a:gd name="GluePoint338X" fmla="*/ 2520480 w 2647519"/>
                              <a:gd name="GluePoint338Y" fmla="*/ 1678304 h 2612594"/>
                              <a:gd name="GluePoint339X" fmla="*/ 2515393 w 2647519"/>
                              <a:gd name="GluePoint339Y" fmla="*/ 1686218 h 2612594"/>
                              <a:gd name="GluePoint340X" fmla="*/ 2513218 w 2647519"/>
                              <a:gd name="GluePoint340Y" fmla="*/ 1698069 h 2612594"/>
                              <a:gd name="GluePoint341X" fmla="*/ 2506193 w 2647519"/>
                              <a:gd name="GluePoint341Y" fmla="*/ 1718310 h 2612594"/>
                              <a:gd name="GluePoint342X" fmla="*/ 2479523 w 2647519"/>
                              <a:gd name="GluePoint342Y" fmla="*/ 1776412 h 2612594"/>
                              <a:gd name="GluePoint343X" fmla="*/ 2467140 w 2647519"/>
                              <a:gd name="GluePoint343Y" fmla="*/ 1806892 h 2612594"/>
                              <a:gd name="GluePoint344X" fmla="*/ 2459520 w 2647519"/>
                              <a:gd name="GluePoint344Y" fmla="*/ 1823085 h 2612594"/>
                              <a:gd name="GluePoint345X" fmla="*/ 2449995 w 2647519"/>
                              <a:gd name="GluePoint345Y" fmla="*/ 1840230 h 2612594"/>
                              <a:gd name="GluePoint346X" fmla="*/ 2424278 w 2647519"/>
                              <a:gd name="GluePoint346Y" fmla="*/ 1885950 h 2612594"/>
                              <a:gd name="GluePoint347X" fmla="*/ 2396655 w 2647519"/>
                              <a:gd name="GluePoint347Y" fmla="*/ 1930717 h 2612594"/>
                              <a:gd name="GluePoint348X" fmla="*/ 2361413 w 2647519"/>
                              <a:gd name="GluePoint348Y" fmla="*/ 1990725 h 2612594"/>
                              <a:gd name="GluePoint349X" fmla="*/ 2322360 w 2647519"/>
                              <a:gd name="GluePoint349Y" fmla="*/ 2049780 h 2612594"/>
                              <a:gd name="GluePoint350X" fmla="*/ 2296643 w 2647519"/>
                              <a:gd name="GluePoint350Y" fmla="*/ 2083117 h 2612594"/>
                              <a:gd name="GluePoint351X" fmla="*/ 2269020 w 2647519"/>
                              <a:gd name="GluePoint351Y" fmla="*/ 2115502 h 2612594"/>
                              <a:gd name="GluePoint352X" fmla="*/ 2259495 w 2647519"/>
                              <a:gd name="GluePoint352Y" fmla="*/ 2128837 h 2612594"/>
                              <a:gd name="GluePoint353X" fmla="*/ 2249018 w 2647519"/>
                              <a:gd name="GluePoint353Y" fmla="*/ 2142172 h 2612594"/>
                              <a:gd name="GluePoint354X" fmla="*/ 2232825 w 2647519"/>
                              <a:gd name="GluePoint354Y" fmla="*/ 2155507 h 2612594"/>
                              <a:gd name="GluePoint355X" fmla="*/ 2206342 w 2647519"/>
                              <a:gd name="GluePoint355Y" fmla="*/ 2184829 h 2612594"/>
                              <a:gd name="GluePoint356X" fmla="*/ 2207107 w 2647519"/>
                              <a:gd name="GluePoint356Y" fmla="*/ 2187892 h 2612594"/>
                              <a:gd name="GluePoint357X" fmla="*/ 2179485 w 2647519"/>
                              <a:gd name="GluePoint357Y" fmla="*/ 2216467 h 2612594"/>
                              <a:gd name="GluePoint358X" fmla="*/ 2149957 w 2647519"/>
                              <a:gd name="GluePoint358Y" fmla="*/ 2237422 h 2612594"/>
                              <a:gd name="GluePoint359X" fmla="*/ 2126145 w 2647519"/>
                              <a:gd name="GluePoint359Y" fmla="*/ 2256472 h 2612594"/>
                              <a:gd name="GluePoint360X" fmla="*/ 2103587 w 2647519"/>
                              <a:gd name="GluePoint360Y" fmla="*/ 2272957 h 2612594"/>
                              <a:gd name="GluePoint361X" fmla="*/ 2107095 w 2647519"/>
                              <a:gd name="GluePoint361Y" fmla="*/ 2272665 h 2612594"/>
                              <a:gd name="GluePoint362X" fmla="*/ 2131860 w 2647519"/>
                              <a:gd name="GluePoint362Y" fmla="*/ 2254567 h 2612594"/>
                              <a:gd name="GluePoint363X" fmla="*/ 2155673 w 2647519"/>
                              <a:gd name="GluePoint363Y" fmla="*/ 2235517 h 2612594"/>
                              <a:gd name="GluePoint364X" fmla="*/ 2185200 w 2647519"/>
                              <a:gd name="GluePoint364Y" fmla="*/ 2214562 h 2612594"/>
                              <a:gd name="GluePoint365X" fmla="*/ 2212823 w 2647519"/>
                              <a:gd name="GluePoint365Y" fmla="*/ 2185987 h 2612594"/>
                              <a:gd name="GluePoint366X" fmla="*/ 2211870 w 2647519"/>
                              <a:gd name="GluePoint366Y" fmla="*/ 2182177 h 2612594"/>
                              <a:gd name="GluePoint367X" fmla="*/ 2238540 w 2647519"/>
                              <a:gd name="GluePoint367Y" fmla="*/ 2152650 h 2612594"/>
                              <a:gd name="GluePoint368X" fmla="*/ 2254733 w 2647519"/>
                              <a:gd name="GluePoint368Y" fmla="*/ 2139315 h 2612594"/>
                              <a:gd name="GluePoint369X" fmla="*/ 2265210 w 2647519"/>
                              <a:gd name="GluePoint369Y" fmla="*/ 2125980 h 2612594"/>
                              <a:gd name="GluePoint370X" fmla="*/ 2274735 w 2647519"/>
                              <a:gd name="GluePoint370Y" fmla="*/ 2112645 h 2612594"/>
                              <a:gd name="GluePoint371X" fmla="*/ 2302358 w 2647519"/>
                              <a:gd name="GluePoint371Y" fmla="*/ 2080260 h 2612594"/>
                              <a:gd name="GluePoint372X" fmla="*/ 2328075 w 2647519"/>
                              <a:gd name="GluePoint372Y" fmla="*/ 2046922 h 2612594"/>
                              <a:gd name="GluePoint373X" fmla="*/ 2367128 w 2647519"/>
                              <a:gd name="GluePoint373Y" fmla="*/ 1987867 h 2612594"/>
                              <a:gd name="GluePoint374X" fmla="*/ 2402370 w 2647519"/>
                              <a:gd name="GluePoint374Y" fmla="*/ 1927860 h 2612594"/>
                              <a:gd name="GluePoint375X" fmla="*/ 2429993 w 2647519"/>
                              <a:gd name="GluePoint375Y" fmla="*/ 1883092 h 2612594"/>
                              <a:gd name="GluePoint376X" fmla="*/ 2455710 w 2647519"/>
                              <a:gd name="GluePoint376Y" fmla="*/ 1837372 h 2612594"/>
                              <a:gd name="GluePoint377X" fmla="*/ 2465235 w 2647519"/>
                              <a:gd name="GluePoint377Y" fmla="*/ 1820227 h 2612594"/>
                              <a:gd name="GluePoint378X" fmla="*/ 2472855 w 2647519"/>
                              <a:gd name="GluePoint378Y" fmla="*/ 1804035 h 2612594"/>
                              <a:gd name="GluePoint379X" fmla="*/ 2485238 w 2647519"/>
                              <a:gd name="GluePoint379Y" fmla="*/ 1773555 h 2612594"/>
                              <a:gd name="GluePoint380X" fmla="*/ 2511908 w 2647519"/>
                              <a:gd name="GluePoint380Y" fmla="*/ 1715452 h 2612594"/>
                              <a:gd name="GluePoint381X" fmla="*/ 2522385 w 2647519"/>
                              <a:gd name="GluePoint381Y" fmla="*/ 1676400 h 2612594"/>
                              <a:gd name="GluePoint382X" fmla="*/ 2548103 w 2647519"/>
                              <a:gd name="GluePoint382Y" fmla="*/ 1598295 h 2612594"/>
                              <a:gd name="GluePoint383X" fmla="*/ 2559533 w 2647519"/>
                              <a:gd name="GluePoint383Y" fmla="*/ 1537335 h 2612594"/>
                              <a:gd name="GluePoint384X" fmla="*/ 2574773 w 2647519"/>
                              <a:gd name="GluePoint384Y" fmla="*/ 1463992 h 2612594"/>
                              <a:gd name="GluePoint385X" fmla="*/ 2578209 w 2647519"/>
                              <a:gd name="GluePoint385Y" fmla="*/ 1451109 h 2612594"/>
                              <a:gd name="GluePoint386X" fmla="*/ 2575725 w 2647519"/>
                              <a:gd name="GluePoint386Y" fmla="*/ 1450657 h 2612594"/>
                              <a:gd name="GluePoint387X" fmla="*/ 2576677 w 2647519"/>
                              <a:gd name="GluePoint387Y" fmla="*/ 1426845 h 2612594"/>
                              <a:gd name="GluePoint388X" fmla="*/ 2597632 w 2647519"/>
                              <a:gd name="GluePoint388Y" fmla="*/ 1404937 h 2612594"/>
                              <a:gd name="GluePoint389X" fmla="*/ 2586541 w 2647519"/>
                              <a:gd name="GluePoint389Y" fmla="*/ 1451152 h 2612594"/>
                              <a:gd name="GluePoint390X" fmla="*/ 2586542 w 2647519"/>
                              <a:gd name="GluePoint390Y" fmla="*/ 1451152 h 2612594"/>
                              <a:gd name="GluePoint391X" fmla="*/ 2597633 w 2647519"/>
                              <a:gd name="GluePoint391Y" fmla="*/ 1404938 h 2612594"/>
                              <a:gd name="GluePoint392X" fmla="*/ 2606205 w 2647519"/>
                              <a:gd name="GluePoint392Y" fmla="*/ 1395412 h 2612594"/>
                              <a:gd name="GluePoint393X" fmla="*/ 2600490 w 2647519"/>
                              <a:gd name="GluePoint393Y" fmla="*/ 1407795 h 2612594"/>
                              <a:gd name="GluePoint394X" fmla="*/ 2599181 w 2647519"/>
                              <a:gd name="GluePoint394Y" fmla="*/ 1433750 h 2612594"/>
                              <a:gd name="GluePoint395X" fmla="*/ 2598585 w 2647519"/>
                              <a:gd name="GluePoint395Y" fmla="*/ 1458277 h 2612594"/>
                              <a:gd name="GluePoint396X" fmla="*/ 2589060 w 2647519"/>
                              <a:gd name="GluePoint396Y" fmla="*/ 1487586 h 2612594"/>
                              <a:gd name="GluePoint397X" fmla="*/ 2589060 w 2647519"/>
                              <a:gd name="GluePoint397Y" fmla="*/ 1490934 h 2612594"/>
                              <a:gd name="GluePoint398X" fmla="*/ 2600490 w 2647519"/>
                              <a:gd name="GluePoint398Y" fmla="*/ 1458277 h 2612594"/>
                              <a:gd name="GluePoint399X" fmla="*/ 2602395 w 2647519"/>
                              <a:gd name="GluePoint399Y" fmla="*/ 1407794 h 2612594"/>
                              <a:gd name="GluePoint400X" fmla="*/ 2606836 w 2647519"/>
                              <a:gd name="GluePoint400Y" fmla="*/ 1398173 h 2612594"/>
                              <a:gd name="GluePoint401X" fmla="*/ 2565247 w 2647519"/>
                              <a:gd name="GluePoint401Y" fmla="*/ 1354454 h 2612594"/>
                              <a:gd name="GluePoint402X" fmla="*/ 2559006 w 2647519"/>
                              <a:gd name="GluePoint402Y" fmla="*/ 1369207 h 2612594"/>
                              <a:gd name="GluePoint403X" fmla="*/ 2556675 w 2647519"/>
                              <a:gd name="GluePoint403Y" fmla="*/ 1390650 h 2612594"/>
                              <a:gd name="GluePoint404X" fmla="*/ 2553670 w 2647519"/>
                              <a:gd name="GluePoint404Y" fmla="*/ 1380633 h 2612594"/>
                              <a:gd name="GluePoint405X" fmla="*/ 2552571 w 2647519"/>
                              <a:gd name="GluePoint405Y" fmla="*/ 1382047 h 2612594"/>
                              <a:gd name="GluePoint406X" fmla="*/ 2555723 w 2647519"/>
                              <a:gd name="GluePoint406Y" fmla="*/ 1392555 h 2612594"/>
                              <a:gd name="GluePoint407X" fmla="*/ 2553818 w 2647519"/>
                              <a:gd name="GluePoint407Y" fmla="*/ 1407795 h 2612594"/>
                              <a:gd name="GluePoint408X" fmla="*/ 2557628 w 2647519"/>
                              <a:gd name="GluePoint408Y" fmla="*/ 1420177 h 2612594"/>
                              <a:gd name="GluePoint409X" fmla="*/ 2560581 w 2647519"/>
                              <a:gd name="GluePoint409Y" fmla="*/ 1420013 h 2612594"/>
                              <a:gd name="GluePoint410X" fmla="*/ 2558580 w 2647519"/>
                              <a:gd name="GluePoint410Y" fmla="*/ 1413509 h 2612594"/>
                              <a:gd name="GluePoint411X" fmla="*/ 2560485 w 2647519"/>
                              <a:gd name="GluePoint411Y" fmla="*/ 1398269 h 2612594"/>
                              <a:gd name="GluePoint412X" fmla="*/ 2565247 w 2647519"/>
                              <a:gd name="GluePoint412Y" fmla="*/ 1354454 h 2612594"/>
                              <a:gd name="GluePoint413X" fmla="*/ 2645258 w 2647519"/>
                              <a:gd name="GluePoint413Y" fmla="*/ 1328737 h 2612594"/>
                              <a:gd name="GluePoint414X" fmla="*/ 2647163 w 2647519"/>
                              <a:gd name="GluePoint414Y" fmla="*/ 1329689 h 2612594"/>
                              <a:gd name="GluePoint415X" fmla="*/ 2646210 w 2647519"/>
                              <a:gd name="GluePoint415Y" fmla="*/ 1369694 h 2612594"/>
                              <a:gd name="GluePoint416X" fmla="*/ 2647163 w 2647519"/>
                              <a:gd name="GluePoint416Y" fmla="*/ 1397317 h 2612594"/>
                              <a:gd name="GluePoint417X" fmla="*/ 2644305 w 2647519"/>
                              <a:gd name="GluePoint417Y" fmla="*/ 1447799 h 2612594"/>
                              <a:gd name="GluePoint418X" fmla="*/ 2641448 w 2647519"/>
                              <a:gd name="GluePoint418Y" fmla="*/ 1476374 h 2612594"/>
                              <a:gd name="GluePoint419X" fmla="*/ 2632875 w 2647519"/>
                              <a:gd name="GluePoint419Y" fmla="*/ 1518284 h 2612594"/>
                              <a:gd name="GluePoint420X" fmla="*/ 2630018 w 2647519"/>
                              <a:gd name="GluePoint420Y" fmla="*/ 1553527 h 2612594"/>
                              <a:gd name="GluePoint421X" fmla="*/ 2615730 w 2647519"/>
                              <a:gd name="GluePoint421Y" fmla="*/ 1618297 h 2612594"/>
                              <a:gd name="GluePoint422X" fmla="*/ 2602395 w 2647519"/>
                              <a:gd name="GluePoint422Y" fmla="*/ 1674494 h 2612594"/>
                              <a:gd name="GluePoint423X" fmla="*/ 2578583 w 2647519"/>
                              <a:gd name="GluePoint423Y" fmla="*/ 1684972 h 2612594"/>
                              <a:gd name="GluePoint424X" fmla="*/ 2580488 w 2647519"/>
                              <a:gd name="GluePoint424Y" fmla="*/ 1679257 h 2612594"/>
                              <a:gd name="GluePoint425X" fmla="*/ 2584298 w 2647519"/>
                              <a:gd name="GluePoint425Y" fmla="*/ 1639252 h 2612594"/>
                              <a:gd name="GluePoint426X" fmla="*/ 2598585 w 2647519"/>
                              <a:gd name="GluePoint426Y" fmla="*/ 1597342 h 2612594"/>
                              <a:gd name="GluePoint427X" fmla="*/ 2610015 w 2647519"/>
                              <a:gd name="GluePoint427Y" fmla="*/ 1590675 h 2612594"/>
                              <a:gd name="GluePoint428X" fmla="*/ 2610015 w 2647519"/>
                              <a:gd name="GluePoint428Y" fmla="*/ 1590674 h 2612594"/>
                              <a:gd name="GluePoint429X" fmla="*/ 2622398 w 2647519"/>
                              <a:gd name="GluePoint429Y" fmla="*/ 1518284 h 2612594"/>
                              <a:gd name="GluePoint430X" fmla="*/ 2629065 w 2647519"/>
                              <a:gd name="GluePoint430Y" fmla="*/ 1483994 h 2612594"/>
                              <a:gd name="GluePoint431X" fmla="*/ 2634780 w 2647519"/>
                              <a:gd name="GluePoint431Y" fmla="*/ 1448752 h 2612594"/>
                              <a:gd name="GluePoint432X" fmla="*/ 2639543 w 2647519"/>
                              <a:gd name="GluePoint432Y" fmla="*/ 1415414 h 2612594"/>
                              <a:gd name="GluePoint433X" fmla="*/ 2641448 w 2647519"/>
                              <a:gd name="GluePoint433Y" fmla="*/ 1383982 h 2612594"/>
                              <a:gd name="GluePoint434X" fmla="*/ 2642400 w 2647519"/>
                              <a:gd name="GluePoint434Y" fmla="*/ 1357312 h 2612594"/>
                              <a:gd name="GluePoint435X" fmla="*/ 2644305 w 2647519"/>
                              <a:gd name="GluePoint435Y" fmla="*/ 1343024 h 2612594"/>
                              <a:gd name="GluePoint436X" fmla="*/ 2645258 w 2647519"/>
                              <a:gd name="GluePoint436Y" fmla="*/ 1328737 h 2612594"/>
                              <a:gd name="GluePoint437X" fmla="*/ 134151 w 2647519"/>
                              <a:gd name="GluePoint437Y" fmla="*/ 887095 h 2612594"/>
                              <a:gd name="GluePoint438X" fmla="*/ 134625 w 2647519"/>
                              <a:gd name="GluePoint438Y" fmla="*/ 887332 h 2612594"/>
                              <a:gd name="GluePoint439X" fmla="*/ 134670 w 2647519"/>
                              <a:gd name="GluePoint439Y" fmla="*/ 887199 h 2612594"/>
                              <a:gd name="GluePoint440X" fmla="*/ 191618 w 2647519"/>
                              <a:gd name="GluePoint440Y" fmla="*/ 750570 h 2612594"/>
                              <a:gd name="GluePoint441X" fmla="*/ 170663 w 2647519"/>
                              <a:gd name="GluePoint441Y" fmla="*/ 789622 h 2612594"/>
                              <a:gd name="GluePoint442X" fmla="*/ 153518 w 2647519"/>
                              <a:gd name="GluePoint442Y" fmla="*/ 803910 h 2612594"/>
                              <a:gd name="GluePoint443X" fmla="*/ 153477 w 2647519"/>
                              <a:gd name="GluePoint443Y" fmla="*/ 804822 h 2612594"/>
                              <a:gd name="GluePoint444X" fmla="*/ 151819 w 2647519"/>
                              <a:gd name="GluePoint444Y" fmla="*/ 841286 h 2612594"/>
                              <a:gd name="GluePoint445X" fmla="*/ 151867 w 2647519"/>
                              <a:gd name="GluePoint445Y" fmla="*/ 841199 h 2612594"/>
                              <a:gd name="GluePoint446X" fmla="*/ 153518 w 2647519"/>
                              <a:gd name="GluePoint446Y" fmla="*/ 804862 h 2612594"/>
                              <a:gd name="GluePoint447X" fmla="*/ 170663 w 2647519"/>
                              <a:gd name="GluePoint447Y" fmla="*/ 790574 h 2612594"/>
                              <a:gd name="GluePoint448X" fmla="*/ 191618 w 2647519"/>
                              <a:gd name="GluePoint448Y" fmla="*/ 751522 h 2612594"/>
                              <a:gd name="GluePoint449X" fmla="*/ 192332 w 2647519"/>
                              <a:gd name="GluePoint449Y" fmla="*/ 751998 h 2612594"/>
                              <a:gd name="GluePoint450X" fmla="*/ 192689 w 2647519"/>
                              <a:gd name="GluePoint450Y" fmla="*/ 751284 h 2612594"/>
                              <a:gd name="GluePoint451X" fmla="*/ 203047 w 2647519"/>
                              <a:gd name="GluePoint451Y" fmla="*/ 667702 h 2612594"/>
                              <a:gd name="GluePoint452X" fmla="*/ 189712 w 2647519"/>
                              <a:gd name="GluePoint452Y" fmla="*/ 677227 h 2612594"/>
                              <a:gd name="GluePoint453X" fmla="*/ 169710 w 2647519"/>
                              <a:gd name="GluePoint453Y" fmla="*/ 719137 h 2612594"/>
                              <a:gd name="GluePoint454X" fmla="*/ 174286 w 2647519"/>
                              <a:gd name="GluePoint454Y" fmla="*/ 722798 h 2612594"/>
                              <a:gd name="GluePoint455X" fmla="*/ 174435 w 2647519"/>
                              <a:gd name="GluePoint455Y" fmla="*/ 722155 h 2612594"/>
                              <a:gd name="GluePoint456X" fmla="*/ 170663 w 2647519"/>
                              <a:gd name="GluePoint456Y" fmla="*/ 719137 h 2612594"/>
                              <a:gd name="GluePoint457X" fmla="*/ 190665 w 2647519"/>
                              <a:gd name="GluePoint457Y" fmla="*/ 677227 h 2612594"/>
                              <a:gd name="GluePoint458X" fmla="*/ 202473 w 2647519"/>
                              <a:gd name="GluePoint458Y" fmla="*/ 668793 h 2612594"/>
                              <a:gd name="GluePoint459X" fmla="*/ 276390 w 2647519"/>
                              <a:gd name="GluePoint459Y" fmla="*/ 613410 h 2612594"/>
                              <a:gd name="GluePoint460X" fmla="*/ 275187 w 2647519"/>
                              <a:gd name="GluePoint460Y" fmla="*/ 614373 h 2612594"/>
                              <a:gd name="GluePoint461X" fmla="*/ 270080 w 2647519"/>
                              <a:gd name="GluePoint461Y" fmla="*/ 634008 h 2612594"/>
                              <a:gd name="GluePoint462X" fmla="*/ 266865 w 2647519"/>
                              <a:gd name="GluePoint462Y" fmla="*/ 643890 h 2612594"/>
                              <a:gd name="GluePoint463X" fmla="*/ 179235 w 2647519"/>
                              <a:gd name="GluePoint463Y" fmla="*/ 803910 h 2612594"/>
                              <a:gd name="GluePoint464X" fmla="*/ 166852 w 2647519"/>
                              <a:gd name="GluePoint464Y" fmla="*/ 842962 h 2612594"/>
                              <a:gd name="GluePoint465X" fmla="*/ 155422 w 2647519"/>
                              <a:gd name="GluePoint465Y" fmla="*/ 882967 h 2612594"/>
                              <a:gd name="GluePoint466X" fmla="*/ 130657 w 2647519"/>
                              <a:gd name="GluePoint466Y" fmla="*/ 966787 h 2612594"/>
                              <a:gd name="GluePoint467X" fmla="*/ 114465 w 2647519"/>
                              <a:gd name="GluePoint467Y" fmla="*/ 1023937 h 2612594"/>
                              <a:gd name="GluePoint468X" fmla="*/ 106845 w 2647519"/>
                              <a:gd name="GluePoint468Y" fmla="*/ 1066800 h 2612594"/>
                              <a:gd name="GluePoint469X" fmla="*/ 103035 w 2647519"/>
                              <a:gd name="GluePoint469Y" fmla="*/ 1088707 h 2612594"/>
                              <a:gd name="GluePoint470X" fmla="*/ 100177 w 2647519"/>
                              <a:gd name="GluePoint470Y" fmla="*/ 1110615 h 2612594"/>
                              <a:gd name="GluePoint471X" fmla="*/ 91605 w 2647519"/>
                              <a:gd name="GluePoint471Y" fmla="*/ 1169670 h 2612594"/>
                              <a:gd name="GluePoint472X" fmla="*/ 88747 w 2647519"/>
                              <a:gd name="GluePoint472Y" fmla="*/ 1205865 h 2612594"/>
                              <a:gd name="GluePoint473X" fmla="*/ 93510 w 2647519"/>
                              <a:gd name="GluePoint473Y" fmla="*/ 1243965 h 2612594"/>
                              <a:gd name="GluePoint474X" fmla="*/ 95742 w 2647519"/>
                              <a:gd name="GluePoint474Y" fmla="*/ 1223205 h 2612594"/>
                              <a:gd name="GluePoint475X" fmla="*/ 95415 w 2647519"/>
                              <a:gd name="GluePoint475Y" fmla="*/ 1216342 h 2612594"/>
                              <a:gd name="GluePoint476X" fmla="*/ 99225 w 2647519"/>
                              <a:gd name="GluePoint476Y" fmla="*/ 1176337 h 2612594"/>
                              <a:gd name="GluePoint477X" fmla="*/ 107797 w 2647519"/>
                              <a:gd name="GluePoint477Y" fmla="*/ 1117282 h 2612594"/>
                              <a:gd name="GluePoint478X" fmla="*/ 114596 w 2647519"/>
                              <a:gd name="GluePoint478Y" fmla="*/ 1109123 h 2612594"/>
                              <a:gd name="GluePoint479X" fmla="*/ 124469 w 2647519"/>
                              <a:gd name="GluePoint479Y" fmla="*/ 1043051 h 2612594"/>
                              <a:gd name="GluePoint480X" fmla="*/ 123990 w 2647519"/>
                              <a:gd name="GluePoint480Y" fmla="*/ 1031557 h 2612594"/>
                              <a:gd name="GluePoint481X" fmla="*/ 133400 w 2647519"/>
                              <a:gd name="GluePoint481Y" fmla="*/ 1004580 h 2612594"/>
                              <a:gd name="GluePoint482X" fmla="*/ 138999 w 2647519"/>
                              <a:gd name="GluePoint482Y" fmla="*/ 981931 h 2612594"/>
                              <a:gd name="GluePoint483X" fmla="*/ 137325 w 2647519"/>
                              <a:gd name="GluePoint483Y" fmla="*/ 985837 h 2612594"/>
                              <a:gd name="GluePoint484X" fmla="*/ 131610 w 2647519"/>
                              <a:gd name="GluePoint484Y" fmla="*/ 983932 h 2612594"/>
                              <a:gd name="GluePoint485X" fmla="*/ 117322 w 2647519"/>
                              <a:gd name="GluePoint485Y" fmla="*/ 1024890 h 2612594"/>
                              <a:gd name="GluePoint486X" fmla="*/ 118275 w 2647519"/>
                              <a:gd name="GluePoint486Y" fmla="*/ 1047750 h 2612594"/>
                              <a:gd name="GluePoint487X" fmla="*/ 111607 w 2647519"/>
                              <a:gd name="GluePoint487Y" fmla="*/ 1091565 h 2612594"/>
                              <a:gd name="GluePoint488X" fmla="*/ 110655 w 2647519"/>
                              <a:gd name="GluePoint488Y" fmla="*/ 1099185 h 2612594"/>
                              <a:gd name="GluePoint489X" fmla="*/ 101130 w 2647519"/>
                              <a:gd name="GluePoint489Y" fmla="*/ 1110615 h 2612594"/>
                              <a:gd name="GluePoint490X" fmla="*/ 103987 w 2647519"/>
                              <a:gd name="GluePoint490Y" fmla="*/ 1088707 h 2612594"/>
                              <a:gd name="GluePoint491X" fmla="*/ 107797 w 2647519"/>
                              <a:gd name="GluePoint491Y" fmla="*/ 1066800 h 2612594"/>
                              <a:gd name="GluePoint492X" fmla="*/ 115417 w 2647519"/>
                              <a:gd name="GluePoint492Y" fmla="*/ 1023937 h 2612594"/>
                              <a:gd name="GluePoint493X" fmla="*/ 131610 w 2647519"/>
                              <a:gd name="GluePoint493Y" fmla="*/ 966787 h 2612594"/>
                              <a:gd name="GluePoint494X" fmla="*/ 156375 w 2647519"/>
                              <a:gd name="GluePoint494Y" fmla="*/ 882967 h 2612594"/>
                              <a:gd name="GluePoint495X" fmla="*/ 167805 w 2647519"/>
                              <a:gd name="GluePoint495Y" fmla="*/ 842962 h 2612594"/>
                              <a:gd name="GluePoint496X" fmla="*/ 180187 w 2647519"/>
                              <a:gd name="GluePoint496Y" fmla="*/ 803910 h 2612594"/>
                              <a:gd name="GluePoint497X" fmla="*/ 267817 w 2647519"/>
                              <a:gd name="GluePoint497Y" fmla="*/ 643890 h 2612594"/>
                              <a:gd name="GluePoint498X" fmla="*/ 276390 w 2647519"/>
                              <a:gd name="GluePoint498Y" fmla="*/ 613410 h 2612594"/>
                              <a:gd name="GluePoint499X" fmla="*/ 293536 w 2647519"/>
                              <a:gd name="GluePoint499Y" fmla="*/ 518160 h 2612594"/>
                              <a:gd name="GluePoint500X" fmla="*/ 293535 w 2647519"/>
                              <a:gd name="GluePoint500Y" fmla="*/ 518160 h 2612594"/>
                              <a:gd name="GluePoint501X" fmla="*/ 298297 w 2647519"/>
                              <a:gd name="GluePoint501Y" fmla="*/ 521970 h 2612594"/>
                              <a:gd name="GluePoint502X" fmla="*/ 298297 w 2647519"/>
                              <a:gd name="GluePoint502Y" fmla="*/ 521969 h 2612594"/>
                              <a:gd name="GluePoint503X" fmla="*/ 465169 w 2647519"/>
                              <a:gd name="GluePoint503Y" fmla="*/ 382550 h 2612594"/>
                              <a:gd name="GluePoint504X" fmla="*/ 464986 w 2647519"/>
                              <a:gd name="GluePoint504Y" fmla="*/ 382696 h 2612594"/>
                              <a:gd name="GluePoint505X" fmla="*/ 464430 w 2647519"/>
                              <a:gd name="GluePoint505Y" fmla="*/ 383325 h 2612594"/>
                              <a:gd name="GluePoint506X" fmla="*/ 456651 w 2647519"/>
                              <a:gd name="GluePoint506Y" fmla="*/ 391477 h 2612594"/>
                              <a:gd name="GluePoint507X" fmla="*/ 454684 w 2647519"/>
                              <a:gd name="GluePoint507Y" fmla="*/ 394338 h 2612594"/>
                              <a:gd name="GluePoint508X" fmla="*/ 453399 w 2647519"/>
                              <a:gd name="GluePoint508Y" fmla="*/ 395790 h 2612594"/>
                              <a:gd name="GluePoint509X" fmla="*/ 447840 w 2647519"/>
                              <a:gd name="GluePoint509Y" fmla="*/ 403860 h 2612594"/>
                              <a:gd name="GluePoint510X" fmla="*/ 389738 w 2647519"/>
                              <a:gd name="GluePoint510Y" fmla="*/ 472440 h 2612594"/>
                              <a:gd name="GluePoint511X" fmla="*/ 373545 w 2647519"/>
                              <a:gd name="GluePoint511Y" fmla="*/ 491490 h 2612594"/>
                              <a:gd name="GluePoint512X" fmla="*/ 357353 w 2647519"/>
                              <a:gd name="GluePoint512Y" fmla="*/ 511492 h 2612594"/>
                              <a:gd name="GluePoint513X" fmla="*/ 285752 w 2647519"/>
                              <a:gd name="GluePoint513Y" fmla="*/ 590631 h 2612594"/>
                              <a:gd name="GluePoint514X" fmla="*/ 358305 w 2647519"/>
                              <a:gd name="GluePoint514Y" fmla="*/ 510540 h 2612594"/>
                              <a:gd name="GluePoint515X" fmla="*/ 374497 w 2647519"/>
                              <a:gd name="GluePoint515Y" fmla="*/ 490537 h 2612594"/>
                              <a:gd name="GluePoint516X" fmla="*/ 390690 w 2647519"/>
                              <a:gd name="GluePoint516Y" fmla="*/ 471487 h 2612594"/>
                              <a:gd name="GluePoint517X" fmla="*/ 448792 w 2647519"/>
                              <a:gd name="GluePoint517Y" fmla="*/ 402907 h 2612594"/>
                              <a:gd name="GluePoint518X" fmla="*/ 454684 w 2647519"/>
                              <a:gd name="GluePoint518Y" fmla="*/ 394338 h 2612594"/>
                              <a:gd name="GluePoint519X" fmla="*/ 464430 w 2647519"/>
                              <a:gd name="GluePoint519Y" fmla="*/ 383325 h 2612594"/>
                              <a:gd name="GluePoint520X" fmla="*/ 489348 w 2647519"/>
                              <a:gd name="GluePoint520Y" fmla="*/ 316869 h 2612594"/>
                              <a:gd name="GluePoint521X" fmla="*/ 481127 w 2647519"/>
                              <a:gd name="GluePoint521Y" fmla="*/ 319733 h 2612594"/>
                              <a:gd name="GluePoint522X" fmla="*/ 475013 w 2647519"/>
                              <a:gd name="GluePoint522Y" fmla="*/ 322003 h 2612594"/>
                              <a:gd name="GluePoint523X" fmla="*/ 473558 w 2647519"/>
                              <a:gd name="GluePoint523Y" fmla="*/ 323849 h 2612594"/>
                              <a:gd name="GluePoint524X" fmla="*/ 463080 w 2647519"/>
                              <a:gd name="GluePoint524Y" fmla="*/ 333374 h 2612594"/>
                              <a:gd name="GluePoint525X" fmla="*/ 436410 w 2647519"/>
                              <a:gd name="GluePoint525Y" fmla="*/ 350519 h 2612594"/>
                              <a:gd name="GluePoint526X" fmla="*/ 418313 w 2647519"/>
                              <a:gd name="GluePoint526Y" fmla="*/ 370522 h 2612594"/>
                              <a:gd name="GluePoint527X" fmla="*/ 401168 w 2647519"/>
                              <a:gd name="GluePoint527Y" fmla="*/ 390524 h 2612594"/>
                              <a:gd name="GluePoint528X" fmla="*/ 389738 w 2647519"/>
                              <a:gd name="GluePoint528Y" fmla="*/ 401002 h 2612594"/>
                              <a:gd name="GluePoint529X" fmla="*/ 389350 w 2647519"/>
                              <a:gd name="GluePoint529Y" fmla="*/ 400516 h 2612594"/>
                              <a:gd name="GluePoint530X" fmla="*/ 378546 w 2647519"/>
                              <a:gd name="GluePoint530Y" fmla="*/ 413504 h 2612594"/>
                              <a:gd name="GluePoint531X" fmla="*/ 360210 w 2647519"/>
                              <a:gd name="GluePoint531Y" fmla="*/ 436245 h 2612594"/>
                              <a:gd name="GluePoint532X" fmla="*/ 330683 w 2647519"/>
                              <a:gd name="GluePoint532Y" fmla="*/ 468630 h 2612594"/>
                              <a:gd name="GluePoint533X" fmla="*/ 335445 w 2647519"/>
                              <a:gd name="GluePoint533Y" fmla="*/ 474344 h 2612594"/>
                              <a:gd name="GluePoint534X" fmla="*/ 335536 w 2647519"/>
                              <a:gd name="GluePoint534Y" fmla="*/ 474264 h 2612594"/>
                              <a:gd name="GluePoint535X" fmla="*/ 331635 w 2647519"/>
                              <a:gd name="GluePoint535Y" fmla="*/ 469582 h 2612594"/>
                              <a:gd name="GluePoint536X" fmla="*/ 361162 w 2647519"/>
                              <a:gd name="GluePoint536Y" fmla="*/ 437197 h 2612594"/>
                              <a:gd name="GluePoint537X" fmla="*/ 390690 w 2647519"/>
                              <a:gd name="GluePoint537Y" fmla="*/ 401002 h 2612594"/>
                              <a:gd name="GluePoint538X" fmla="*/ 402120 w 2647519"/>
                              <a:gd name="GluePoint538Y" fmla="*/ 390525 h 2612594"/>
                              <a:gd name="GluePoint539X" fmla="*/ 419265 w 2647519"/>
                              <a:gd name="GluePoint539Y" fmla="*/ 370522 h 2612594"/>
                              <a:gd name="GluePoint540X" fmla="*/ 437362 w 2647519"/>
                              <a:gd name="GluePoint540Y" fmla="*/ 350520 h 2612594"/>
                              <a:gd name="GluePoint541X" fmla="*/ 464032 w 2647519"/>
                              <a:gd name="GluePoint541Y" fmla="*/ 333375 h 2612594"/>
                              <a:gd name="GluePoint542X" fmla="*/ 474510 w 2647519"/>
                              <a:gd name="GluePoint542Y" fmla="*/ 323850 h 2612594"/>
                              <a:gd name="GluePoint543X" fmla="*/ 485940 w 2647519"/>
                              <a:gd name="GluePoint543Y" fmla="*/ 319564 h 2612594"/>
                              <a:gd name="GluePoint544X" fmla="*/ 489548 w 2647519"/>
                              <a:gd name="GluePoint544Y" fmla="*/ 318444 h 2612594"/>
                              <a:gd name="GluePoint545X" fmla="*/ 1868970 w 2647519"/>
                              <a:gd name="GluePoint545Y" fmla="*/ 144780 h 2612594"/>
                              <a:gd name="GluePoint546X" fmla="*/ 1917547 w 2647519"/>
                              <a:gd name="GluePoint546Y" fmla="*/ 166687 h 2612594"/>
                              <a:gd name="GluePoint547X" fmla="*/ 1938502 w 2647519"/>
                              <a:gd name="GluePoint547Y" fmla="*/ 183832 h 2612594"/>
                              <a:gd name="GluePoint548X" fmla="*/ 1891830 w 2647519"/>
                              <a:gd name="GluePoint548Y" fmla="*/ 160972 h 2612594"/>
                              <a:gd name="GluePoint549X" fmla="*/ 1868970 w 2647519"/>
                              <a:gd name="GluePoint549Y" fmla="*/ 144780 h 2612594"/>
                              <a:gd name="GluePoint550X" fmla="*/ 1710855 w 2647519"/>
                              <a:gd name="GluePoint550Y" fmla="*/ 75247 h 2612594"/>
                              <a:gd name="GluePoint551X" fmla="*/ 1748955 w 2647519"/>
                              <a:gd name="GluePoint551Y" fmla="*/ 83819 h 2612594"/>
                              <a:gd name="GluePoint552X" fmla="*/ 1802295 w 2647519"/>
                              <a:gd name="GluePoint552Y" fmla="*/ 110489 h 2612594"/>
                              <a:gd name="GluePoint553X" fmla="*/ 1710855 w 2647519"/>
                              <a:gd name="GluePoint553Y" fmla="*/ 75247 h 2612594"/>
                              <a:gd name="GluePoint554X" fmla="*/ 1137451 w 2647519"/>
                              <a:gd name="GluePoint554Y" fmla="*/ 68937 h 2612594"/>
                              <a:gd name="GluePoint555X" fmla="*/ 1117448 w 2647519"/>
                              <a:gd name="GluePoint555Y" fmla="*/ 71437 h 2612594"/>
                              <a:gd name="GluePoint556X" fmla="*/ 1074585 w 2647519"/>
                              <a:gd name="GluePoint556Y" fmla="*/ 77152 h 2612594"/>
                              <a:gd name="GluePoint557X" fmla="*/ 1032675 w 2647519"/>
                              <a:gd name="GluePoint557Y" fmla="*/ 86677 h 2612594"/>
                              <a:gd name="GluePoint558X" fmla="*/ 1014578 w 2647519"/>
                              <a:gd name="GluePoint558Y" fmla="*/ 92392 h 2612594"/>
                              <a:gd name="GluePoint559X" fmla="*/ 993623 w 2647519"/>
                              <a:gd name="GluePoint559Y" fmla="*/ 98107 h 2612594"/>
                              <a:gd name="GluePoint560X" fmla="*/ 947769 w 2647519"/>
                              <a:gd name="GluePoint560Y" fmla="*/ 107115 h 2612594"/>
                              <a:gd name="GluePoint561X" fmla="*/ 939330 w 2647519"/>
                              <a:gd name="GluePoint561Y" fmla="*/ 110490 h 2612594"/>
                              <a:gd name="GluePoint562X" fmla="*/ 881228 w 2647519"/>
                              <a:gd name="GluePoint562Y" fmla="*/ 130492 h 2612594"/>
                              <a:gd name="GluePoint563X" fmla="*/ 824078 w 2647519"/>
                              <a:gd name="GluePoint563Y" fmla="*/ 153352 h 2612594"/>
                              <a:gd name="GluePoint564X" fmla="*/ 784073 w 2647519"/>
                              <a:gd name="GluePoint564Y" fmla="*/ 171450 h 2612594"/>
                              <a:gd name="GluePoint565X" fmla="*/ 757403 w 2647519"/>
                              <a:gd name="GluePoint565Y" fmla="*/ 181927 h 2612594"/>
                              <a:gd name="GluePoint566X" fmla="*/ 691680 w 2647519"/>
                              <a:gd name="GluePoint566Y" fmla="*/ 212407 h 2612594"/>
                              <a:gd name="GluePoint567X" fmla="*/ 660248 w 2647519"/>
                              <a:gd name="GluePoint567Y" fmla="*/ 232410 h 2612594"/>
                              <a:gd name="GluePoint568X" fmla="*/ 629768 w 2647519"/>
                              <a:gd name="GluePoint568Y" fmla="*/ 252412 h 2612594"/>
                              <a:gd name="GluePoint569X" fmla="*/ 581190 w 2647519"/>
                              <a:gd name="GluePoint569Y" fmla="*/ 288607 h 2612594"/>
                              <a:gd name="GluePoint570X" fmla="*/ 535470 w 2647519"/>
                              <a:gd name="GluePoint570Y" fmla="*/ 324802 h 2612594"/>
                              <a:gd name="GluePoint571X" fmla="*/ 491713 w 2647519"/>
                              <a:gd name="GluePoint571Y" fmla="*/ 362974 h 2612594"/>
                              <a:gd name="GluePoint572X" fmla="*/ 495465 w 2647519"/>
                              <a:gd name="GluePoint572Y" fmla="*/ 367665 h 2612594"/>
                              <a:gd name="GluePoint573X" fmla="*/ 504752 w 2647519"/>
                              <a:gd name="GluePoint573Y" fmla="*/ 361295 h 2612594"/>
                              <a:gd name="GluePoint574X" fmla="*/ 512657 w 2647519"/>
                              <a:gd name="GluePoint574Y" fmla="*/ 355403 h 2612594"/>
                              <a:gd name="GluePoint575X" fmla="*/ 541185 w 2647519"/>
                              <a:gd name="GluePoint575Y" fmla="*/ 330517 h 2612594"/>
                              <a:gd name="GluePoint576X" fmla="*/ 586905 w 2647519"/>
                              <a:gd name="GluePoint576Y" fmla="*/ 294322 h 2612594"/>
                              <a:gd name="GluePoint577X" fmla="*/ 635482 w 2647519"/>
                              <a:gd name="GluePoint577Y" fmla="*/ 258127 h 2612594"/>
                              <a:gd name="GluePoint578X" fmla="*/ 665962 w 2647519"/>
                              <a:gd name="GluePoint578Y" fmla="*/ 238124 h 2612594"/>
                              <a:gd name="GluePoint579X" fmla="*/ 697395 w 2647519"/>
                              <a:gd name="GluePoint579Y" fmla="*/ 218122 h 2612594"/>
                              <a:gd name="GluePoint580X" fmla="*/ 763117 w 2647519"/>
                              <a:gd name="GluePoint580Y" fmla="*/ 187642 h 2612594"/>
                              <a:gd name="GluePoint581X" fmla="*/ 788835 w 2647519"/>
                              <a:gd name="GluePoint581Y" fmla="*/ 174307 h 2612594"/>
                              <a:gd name="GluePoint582X" fmla="*/ 828840 w 2647519"/>
                              <a:gd name="GluePoint582Y" fmla="*/ 156209 h 2612594"/>
                              <a:gd name="GluePoint583X" fmla="*/ 885990 w 2647519"/>
                              <a:gd name="GluePoint583Y" fmla="*/ 133349 h 2612594"/>
                              <a:gd name="GluePoint584X" fmla="*/ 944092 w 2647519"/>
                              <a:gd name="GluePoint584Y" fmla="*/ 113347 h 2612594"/>
                              <a:gd name="GluePoint585X" fmla="*/ 968499 w 2647519"/>
                              <a:gd name="GluePoint585Y" fmla="*/ 108553 h 2612594"/>
                              <a:gd name="GluePoint586X" fmla="*/ 980289 w 2647519"/>
                              <a:gd name="GluePoint586Y" fmla="*/ 104524 h 2612594"/>
                              <a:gd name="GluePoint587X" fmla="*/ 1140765 w 2647519"/>
                              <a:gd name="GluePoint587Y" fmla="*/ 69904 h 2612594"/>
                              <a:gd name="GluePoint588X" fmla="*/ 1478088 w 2647519"/>
                              <a:gd name="GluePoint588Y" fmla="*/ 48458 h 2612594"/>
                              <a:gd name="GluePoint589X" fmla="*/ 1498447 w 2647519"/>
                              <a:gd name="GluePoint589Y" fmla="*/ 50482 h 2612594"/>
                              <a:gd name="GluePoint590X" fmla="*/ 1526070 w 2647519"/>
                              <a:gd name="GluePoint590Y" fmla="*/ 60007 h 2612594"/>
                              <a:gd name="GluePoint591X" fmla="*/ 1505115 w 2647519"/>
                              <a:gd name="GluePoint591Y" fmla="*/ 57150 h 2612594"/>
                              <a:gd name="GluePoint592X" fmla="*/ 1461300 w 2647519"/>
                              <a:gd name="GluePoint592Y" fmla="*/ 48577 h 2612594"/>
                              <a:gd name="GluePoint593X" fmla="*/ 1478088 w 2647519"/>
                              <a:gd name="GluePoint593Y" fmla="*/ 48458 h 2612594"/>
                              <a:gd name="GluePoint594X" fmla="*/ 1588935 w 2647519"/>
                              <a:gd name="GluePoint594Y" fmla="*/ 40957 h 2612594"/>
                              <a:gd name="GluePoint595X" fmla="*/ 1627987 w 2647519"/>
                              <a:gd name="GluePoint595Y" fmla="*/ 43814 h 2612594"/>
                              <a:gd name="GluePoint596X" fmla="*/ 1675612 w 2647519"/>
                              <a:gd name="GluePoint596Y" fmla="*/ 62864 h 2612594"/>
                              <a:gd name="GluePoint597X" fmla="*/ 1616557 w 2647519"/>
                              <a:gd name="GluePoint597Y" fmla="*/ 52387 h 2612594"/>
                              <a:gd name="GluePoint598X" fmla="*/ 1588935 w 2647519"/>
                              <a:gd name="GluePoint598Y" fmla="*/ 40957 h 2612594"/>
                              <a:gd name="GluePoint599X" fmla="*/ 1270324 w 2647519"/>
                              <a:gd name="GluePoint599Y" fmla="*/ 40719 h 2612594"/>
                              <a:gd name="GluePoint600X" fmla="*/ 1160310 w 2647519"/>
                              <a:gd name="GluePoint600Y" fmla="*/ 46672 h 2612594"/>
                              <a:gd name="GluePoint601X" fmla="*/ 1084110 w 2647519"/>
                              <a:gd name="GluePoint601Y" fmla="*/ 57149 h 2612594"/>
                              <a:gd name="GluePoint602X" fmla="*/ 1047915 w 2647519"/>
                              <a:gd name="GluePoint602Y" fmla="*/ 66674 h 2612594"/>
                              <a:gd name="GluePoint603X" fmla="*/ 1016482 w 2647519"/>
                              <a:gd name="GluePoint603Y" fmla="*/ 78104 h 2612594"/>
                              <a:gd name="GluePoint604X" fmla="*/ 972667 w 2647519"/>
                              <a:gd name="GluePoint604Y" fmla="*/ 83819 h 2612594"/>
                              <a:gd name="GluePoint605X" fmla="*/ 806932 w 2647519"/>
                              <a:gd name="GluePoint605Y" fmla="*/ 147637 h 2612594"/>
                              <a:gd name="GluePoint606X" fmla="*/ 746925 w 2647519"/>
                              <a:gd name="GluePoint606Y" fmla="*/ 174307 h 2612594"/>
                              <a:gd name="GluePoint607X" fmla="*/ 728827 w 2647519"/>
                              <a:gd name="GluePoint607Y" fmla="*/ 180974 h 2612594"/>
                              <a:gd name="GluePoint608X" fmla="*/ 712635 w 2647519"/>
                              <a:gd name="GluePoint608Y" fmla="*/ 189547 h 2612594"/>
                              <a:gd name="GluePoint609X" fmla="*/ 682155 w 2647519"/>
                              <a:gd name="GluePoint609Y" fmla="*/ 205739 h 2612594"/>
                              <a:gd name="GluePoint610X" fmla="*/ 634530 w 2647519"/>
                              <a:gd name="GluePoint610Y" fmla="*/ 230504 h 2612594"/>
                              <a:gd name="GluePoint611X" fmla="*/ 598335 w 2647519"/>
                              <a:gd name="GluePoint611Y" fmla="*/ 259079 h 2612594"/>
                              <a:gd name="GluePoint612X" fmla="*/ 493560 w 2647519"/>
                              <a:gd name="GluePoint612Y" fmla="*/ 340994 h 2612594"/>
                              <a:gd name="GluePoint613X" fmla="*/ 471664 w 2647519"/>
                              <a:gd name="GluePoint613Y" fmla="*/ 360034 h 2612594"/>
                              <a:gd name="GluePoint614X" fmla="*/ 450243 w 2647519"/>
                              <a:gd name="GluePoint614Y" fmla="*/ 379593 h 2612594"/>
                              <a:gd name="GluePoint615X" fmla="*/ 450697 w 2647519"/>
                              <a:gd name="GluePoint615Y" fmla="*/ 380047 h 2612594"/>
                              <a:gd name="GluePoint616X" fmla="*/ 285915 w 2647519"/>
                              <a:gd name="GluePoint616Y" fmla="*/ 573404 h 2612594"/>
                              <a:gd name="GluePoint617X" fmla="*/ 252577 w 2647519"/>
                              <a:gd name="GluePoint617Y" fmla="*/ 619124 h 2612594"/>
                              <a:gd name="GluePoint618X" fmla="*/ 237337 w 2647519"/>
                              <a:gd name="GluePoint618Y" fmla="*/ 646747 h 2612594"/>
                              <a:gd name="GluePoint619X" fmla="*/ 222097 w 2647519"/>
                              <a:gd name="GluePoint619Y" fmla="*/ 672464 h 2612594"/>
                              <a:gd name="GluePoint620X" fmla="*/ 193522 w 2647519"/>
                              <a:gd name="GluePoint620Y" fmla="*/ 725804 h 2612594"/>
                              <a:gd name="GluePoint621X" fmla="*/ 162439 w 2647519"/>
                              <a:gd name="GluePoint621Y" fmla="*/ 774785 h 2612594"/>
                              <a:gd name="GluePoint622X" fmla="*/ 162090 w 2647519"/>
                              <a:gd name="GluePoint622Y" fmla="*/ 776287 h 2612594"/>
                              <a:gd name="GluePoint623X" fmla="*/ 151612 w 2647519"/>
                              <a:gd name="GluePoint623Y" fmla="*/ 804862 h 2612594"/>
                              <a:gd name="GluePoint624X" fmla="*/ 143992 w 2647519"/>
                              <a:gd name="GluePoint624Y" fmla="*/ 818197 h 2612594"/>
                              <a:gd name="GluePoint625X" fmla="*/ 142087 w 2647519"/>
                              <a:gd name="GluePoint625Y" fmla="*/ 820102 h 2612594"/>
                              <a:gd name="GluePoint626X" fmla="*/ 133634 w 2647519"/>
                              <a:gd name="GluePoint626Y" fmla="*/ 848201 h 2612594"/>
                              <a:gd name="GluePoint627X" fmla="*/ 131610 w 2647519"/>
                              <a:gd name="GluePoint627Y" fmla="*/ 864870 h 2612594"/>
                              <a:gd name="GluePoint628X" fmla="*/ 129705 w 2647519"/>
                              <a:gd name="GluePoint628Y" fmla="*/ 888682 h 2612594"/>
                              <a:gd name="GluePoint629X" fmla="*/ 116370 w 2647519"/>
                              <a:gd name="GluePoint629Y" fmla="*/ 927735 h 2612594"/>
                              <a:gd name="GluePoint630X" fmla="*/ 103987 w 2647519"/>
                              <a:gd name="GluePoint630Y" fmla="*/ 966787 h 2612594"/>
                              <a:gd name="GluePoint631X" fmla="*/ 90652 w 2647519"/>
                              <a:gd name="GluePoint631Y" fmla="*/ 1023937 h 2612594"/>
                              <a:gd name="GluePoint632X" fmla="*/ 83032 w 2647519"/>
                              <a:gd name="GluePoint632Y" fmla="*/ 1076325 h 2612594"/>
                              <a:gd name="GluePoint633X" fmla="*/ 78270 w 2647519"/>
                              <a:gd name="GluePoint633Y" fmla="*/ 1128712 h 2612594"/>
                              <a:gd name="GluePoint634X" fmla="*/ 84937 w 2647519"/>
                              <a:gd name="GluePoint634Y" fmla="*/ 1092517 h 2612594"/>
                              <a:gd name="GluePoint635X" fmla="*/ 85555 w 2647519"/>
                              <a:gd name="GluePoint635Y" fmla="*/ 1089530 h 2612594"/>
                              <a:gd name="GluePoint636X" fmla="*/ 86842 w 2647519"/>
                              <a:gd name="GluePoint636Y" fmla="*/ 1075372 h 2612594"/>
                              <a:gd name="GluePoint637X" fmla="*/ 94462 w 2647519"/>
                              <a:gd name="GluePoint637Y" fmla="*/ 1022985 h 2612594"/>
                              <a:gd name="GluePoint638X" fmla="*/ 96848 w 2647519"/>
                              <a:gd name="GluePoint638Y" fmla="*/ 1023781 h 2612594"/>
                              <a:gd name="GluePoint639X" fmla="*/ 97055 w 2647519"/>
                              <a:gd name="GluePoint639Y" fmla="*/ 1022896 h 2612594"/>
                              <a:gd name="GluePoint640X" fmla="*/ 94463 w 2647519"/>
                              <a:gd name="GluePoint640Y" fmla="*/ 1022032 h 2612594"/>
                              <a:gd name="GluePoint641X" fmla="*/ 107798 w 2647519"/>
                              <a:gd name="GluePoint641Y" fmla="*/ 964882 h 2612594"/>
                              <a:gd name="GluePoint642X" fmla="*/ 120180 w 2647519"/>
                              <a:gd name="GluePoint642Y" fmla="*/ 925829 h 2612594"/>
                              <a:gd name="GluePoint643X" fmla="*/ 133454 w 2647519"/>
                              <a:gd name="GluePoint643Y" fmla="*/ 886956 h 2612594"/>
                              <a:gd name="GluePoint644X" fmla="*/ 132563 w 2647519"/>
                              <a:gd name="GluePoint644Y" fmla="*/ 886777 h 2612594"/>
                              <a:gd name="GluePoint645X" fmla="*/ 134468 w 2647519"/>
                              <a:gd name="GluePoint645Y" fmla="*/ 862965 h 2612594"/>
                              <a:gd name="GluePoint646X" fmla="*/ 144945 w 2647519"/>
                              <a:gd name="GluePoint646Y" fmla="*/ 818197 h 2612594"/>
                              <a:gd name="GluePoint647X" fmla="*/ 152565 w 2647519"/>
                              <a:gd name="GluePoint647Y" fmla="*/ 804862 h 2612594"/>
                              <a:gd name="GluePoint648X" fmla="*/ 152821 w 2647519"/>
                              <a:gd name="GluePoint648Y" fmla="*/ 804166 h 2612594"/>
                              <a:gd name="GluePoint649X" fmla="*/ 163043 w 2647519"/>
                              <a:gd name="GluePoint649Y" fmla="*/ 776287 h 2612594"/>
                              <a:gd name="GluePoint650X" fmla="*/ 194475 w 2647519"/>
                              <a:gd name="GluePoint650Y" fmla="*/ 726757 h 2612594"/>
                              <a:gd name="GluePoint651X" fmla="*/ 223050 w 2647519"/>
                              <a:gd name="GluePoint651Y" fmla="*/ 673417 h 2612594"/>
                              <a:gd name="GluePoint652X" fmla="*/ 238290 w 2647519"/>
                              <a:gd name="GluePoint652Y" fmla="*/ 647700 h 2612594"/>
                              <a:gd name="GluePoint653X" fmla="*/ 253530 w 2647519"/>
                              <a:gd name="GluePoint653Y" fmla="*/ 620077 h 2612594"/>
                              <a:gd name="GluePoint654X" fmla="*/ 286868 w 2647519"/>
                              <a:gd name="GluePoint654Y" fmla="*/ 574357 h 2612594"/>
                              <a:gd name="GluePoint655X" fmla="*/ 451650 w 2647519"/>
                              <a:gd name="GluePoint655Y" fmla="*/ 381000 h 2612594"/>
                              <a:gd name="GluePoint656X" fmla="*/ 495465 w 2647519"/>
                              <a:gd name="GluePoint656Y" fmla="*/ 340995 h 2612594"/>
                              <a:gd name="GluePoint657X" fmla="*/ 600240 w 2647519"/>
                              <a:gd name="GluePoint657Y" fmla="*/ 259080 h 2612594"/>
                              <a:gd name="GluePoint658X" fmla="*/ 636435 w 2647519"/>
                              <a:gd name="GluePoint658Y" fmla="*/ 230505 h 2612594"/>
                              <a:gd name="GluePoint659X" fmla="*/ 684060 w 2647519"/>
                              <a:gd name="GluePoint659Y" fmla="*/ 205740 h 2612594"/>
                              <a:gd name="GluePoint660X" fmla="*/ 714540 w 2647519"/>
                              <a:gd name="GluePoint660Y" fmla="*/ 189547 h 2612594"/>
                              <a:gd name="GluePoint661X" fmla="*/ 730733 w 2647519"/>
                              <a:gd name="GluePoint661Y" fmla="*/ 180975 h 2612594"/>
                              <a:gd name="GluePoint662X" fmla="*/ 748830 w 2647519"/>
                              <a:gd name="GluePoint662Y" fmla="*/ 174307 h 2612594"/>
                              <a:gd name="GluePoint663X" fmla="*/ 808838 w 2647519"/>
                              <a:gd name="GluePoint663Y" fmla="*/ 147637 h 2612594"/>
                              <a:gd name="GluePoint664X" fmla="*/ 974573 w 2647519"/>
                              <a:gd name="GluePoint664Y" fmla="*/ 83820 h 2612594"/>
                              <a:gd name="GluePoint665X" fmla="*/ 1018388 w 2647519"/>
                              <a:gd name="GluePoint665Y" fmla="*/ 78105 h 2612594"/>
                              <a:gd name="GluePoint666X" fmla="*/ 1049820 w 2647519"/>
                              <a:gd name="GluePoint666Y" fmla="*/ 66675 h 2612594"/>
                              <a:gd name="GluePoint667X" fmla="*/ 1086015 w 2647519"/>
                              <a:gd name="GluePoint667Y" fmla="*/ 57150 h 2612594"/>
                              <a:gd name="GluePoint668X" fmla="*/ 1162215 w 2647519"/>
                              <a:gd name="GluePoint668Y" fmla="*/ 46672 h 2612594"/>
                              <a:gd name="GluePoint669X" fmla="*/ 1272229 w 2647519"/>
                              <a:gd name="GluePoint669Y" fmla="*/ 41076 h 2612594"/>
                              <a:gd name="GluePoint670X" fmla="*/ 1360655 w 2647519"/>
                              <a:gd name="GluePoint670Y" fmla="*/ 44043 h 2612594"/>
                              <a:gd name="GluePoint671X" fmla="*/ 1404150 w 2647519"/>
                              <a:gd name="GluePoint671Y" fmla="*/ 0 h 2612594"/>
                              <a:gd name="GluePoint672X" fmla="*/ 1448917 w 2647519"/>
                              <a:gd name="GluePoint672Y" fmla="*/ 2857 h 2612594"/>
                              <a:gd name="GluePoint673X" fmla="*/ 1494637 w 2647519"/>
                              <a:gd name="GluePoint673Y" fmla="*/ 7620 h 2612594"/>
                              <a:gd name="GluePoint674X" fmla="*/ 1525117 w 2647519"/>
                              <a:gd name="GluePoint674Y" fmla="*/ 15240 h 2612594"/>
                              <a:gd name="GluePoint675X" fmla="*/ 1545120 w 2647519"/>
                              <a:gd name="GluePoint675Y" fmla="*/ 24765 h 2612594"/>
                              <a:gd name="GluePoint676X" fmla="*/ 1569885 w 2647519"/>
                              <a:gd name="GluePoint676Y" fmla="*/ 20002 h 2612594"/>
                              <a:gd name="GluePoint677X" fmla="*/ 1607032 w 2647519"/>
                              <a:gd name="GluePoint677Y" fmla="*/ 28575 h 2612594"/>
                              <a:gd name="GluePoint678X" fmla="*/ 1629892 w 2647519"/>
                              <a:gd name="GluePoint678Y" fmla="*/ 35242 h 2612594"/>
                              <a:gd name="GluePoint679X" fmla="*/ 1628940 w 2647519"/>
                              <a:gd name="GluePoint679Y" fmla="*/ 36195 h 2612594"/>
                              <a:gd name="GluePoint680X" fmla="*/ 1627987 w 2647519"/>
                              <a:gd name="GluePoint680Y" fmla="*/ 42862 h 2612594"/>
                              <a:gd name="GluePoint681X" fmla="*/ 1588935 w 2647519"/>
                              <a:gd name="GluePoint681Y" fmla="*/ 40005 h 2612594"/>
                              <a:gd name="GluePoint682X" fmla="*/ 1575600 w 2647519"/>
                              <a:gd name="GluePoint682Y" fmla="*/ 36195 h 2612594"/>
                              <a:gd name="GluePoint683X" fmla="*/ 1562265 w 2647519"/>
                              <a:gd name="GluePoint683Y" fmla="*/ 33337 h 2612594"/>
                              <a:gd name="GluePoint684X" fmla="*/ 1536547 w 2647519"/>
                              <a:gd name="GluePoint684Y" fmla="*/ 27622 h 2612594"/>
                              <a:gd name="GluePoint685X" fmla="*/ 1510830 w 2647519"/>
                              <a:gd name="GluePoint685Y" fmla="*/ 21907 h 2612594"/>
                              <a:gd name="GluePoint686X" fmla="*/ 1484160 w 2647519"/>
                              <a:gd name="GluePoint686Y" fmla="*/ 18097 h 2612594"/>
                              <a:gd name="GluePoint687X" fmla="*/ 1454633 w 2647519"/>
                              <a:gd name="GluePoint687Y" fmla="*/ 18097 h 2612594"/>
                              <a:gd name="GluePoint688X" fmla="*/ 1430820 w 2647519"/>
                              <a:gd name="GluePoint688Y" fmla="*/ 18097 h 2612594"/>
                              <a:gd name="GluePoint689X" fmla="*/ 1393673 w 2647519"/>
                              <a:gd name="GluePoint689Y" fmla="*/ 18097 h 2612594"/>
                              <a:gd name="GluePoint690X" fmla="*/ 1391928 w 2647519"/>
                              <a:gd name="GluePoint690Y" fmla="*/ 17540 h 2612594"/>
                              <a:gd name="GluePoint691X" fmla="*/ 1375575 w 2647519"/>
                              <a:gd name="GluePoint691Y" fmla="*/ 25717 h 2612594"/>
                              <a:gd name="GluePoint692X" fmla="*/ 1381290 w 2647519"/>
                              <a:gd name="GluePoint692Y" fmla="*/ 35242 h 2612594"/>
                              <a:gd name="GluePoint693X" fmla="*/ 1438440 w 2647519"/>
                              <a:gd name="GluePoint693Y" fmla="*/ 46672 h 2612594"/>
                              <a:gd name="GluePoint694X" fmla="*/ 1413008 w 2647519"/>
                              <a:gd name="GluePoint694Y" fmla="*/ 47116 h 2612594"/>
                              <a:gd name="GluePoint695X" fmla="*/ 1413437 w 2647519"/>
                              <a:gd name="GluePoint695Y" fmla="*/ 47149 h 2612594"/>
                              <a:gd name="GluePoint696X" fmla="*/ 1440345 w 2647519"/>
                              <a:gd name="GluePoint696Y" fmla="*/ 46672 h 2612594"/>
                              <a:gd name="GluePoint697X" fmla="*/ 1463205 w 2647519"/>
                              <a:gd name="GluePoint697Y" fmla="*/ 49530 h 2612594"/>
                              <a:gd name="GluePoint698X" fmla="*/ 1507020 w 2647519"/>
                              <a:gd name="GluePoint698Y" fmla="*/ 58102 h 2612594"/>
                              <a:gd name="GluePoint699X" fmla="*/ 1527975 w 2647519"/>
                              <a:gd name="GluePoint699Y" fmla="*/ 60960 h 2612594"/>
                              <a:gd name="GluePoint700X" fmla="*/ 1563218 w 2647519"/>
                              <a:gd name="GluePoint700Y" fmla="*/ 68580 h 2612594"/>
                              <a:gd name="GluePoint701X" fmla="*/ 1599413 w 2647519"/>
                              <a:gd name="GluePoint701Y" fmla="*/ 76200 h 2612594"/>
                              <a:gd name="GluePoint702X" fmla="*/ 1634655 w 2647519"/>
                              <a:gd name="GluePoint702Y" fmla="*/ 84772 h 2612594"/>
                              <a:gd name="GluePoint703X" fmla="*/ 1669898 w 2647519"/>
                              <a:gd name="GluePoint703Y" fmla="*/ 95250 h 2612594"/>
                              <a:gd name="GluePoint704X" fmla="*/ 1687043 w 2647519"/>
                              <a:gd name="GluePoint704Y" fmla="*/ 100012 h 2612594"/>
                              <a:gd name="GluePoint705X" fmla="*/ 1704188 w 2647519"/>
                              <a:gd name="GluePoint705Y" fmla="*/ 105727 h 2612594"/>
                              <a:gd name="GluePoint706X" fmla="*/ 1704409 w 2647519"/>
                              <a:gd name="GluePoint706Y" fmla="*/ 105929 h 2612594"/>
                              <a:gd name="GluePoint707X" fmla="*/ 1716704 w 2647519"/>
                              <a:gd name="GluePoint707Y" fmla="*/ 108049 h 2612594"/>
                              <a:gd name="GluePoint708X" fmla="*/ 1746499 w 2647519"/>
                              <a:gd name="GluePoint708Y" fmla="*/ 119121 h 2612594"/>
                              <a:gd name="GluePoint709X" fmla="*/ 1750661 w 2647519"/>
                              <a:gd name="GluePoint709Y" fmla="*/ 125427 h 2612594"/>
                              <a:gd name="GluePoint710X" fmla="*/ 1751813 w 2647519"/>
                              <a:gd name="GluePoint710Y" fmla="*/ 125730 h 2612594"/>
                              <a:gd name="GluePoint711X" fmla="*/ 1778483 w 2647519"/>
                              <a:gd name="GluePoint711Y" fmla="*/ 136207 h 2612594"/>
                              <a:gd name="GluePoint712X" fmla="*/ 1801343 w 2647519"/>
                              <a:gd name="GluePoint712Y" fmla="*/ 145732 h 2612594"/>
                              <a:gd name="GluePoint713X" fmla="*/ 1824203 w 2647519"/>
                              <a:gd name="GluePoint713Y" fmla="*/ 156210 h 2612594"/>
                              <a:gd name="GluePoint714X" fmla="*/ 1841348 w 2647519"/>
                              <a:gd name="GluePoint714Y" fmla="*/ 165735 h 2612594"/>
                              <a:gd name="GluePoint715X" fmla="*/ 1852778 w 2647519"/>
                              <a:gd name="GluePoint715Y" fmla="*/ 171450 h 2612594"/>
                              <a:gd name="GluePoint716X" fmla="*/ 1865160 w 2647519"/>
                              <a:gd name="GluePoint716Y" fmla="*/ 178117 h 2612594"/>
                              <a:gd name="GluePoint717X" fmla="*/ 1907070 w 2647519"/>
                              <a:gd name="GluePoint717Y" fmla="*/ 201930 h 2612594"/>
                              <a:gd name="GluePoint718X" fmla="*/ 1960410 w 2647519"/>
                              <a:gd name="GluePoint718Y" fmla="*/ 236220 h 2612594"/>
                              <a:gd name="GluePoint719X" fmla="*/ 1988033 w 2647519"/>
                              <a:gd name="GluePoint719Y" fmla="*/ 255270 h 2612594"/>
                              <a:gd name="GluePoint720X" fmla="*/ 1988833 w 2647519"/>
                              <a:gd name="GluePoint720Y" fmla="*/ 255841 h 2612594"/>
                              <a:gd name="GluePoint721X" fmla="*/ 2002949 w 2647519"/>
                              <a:gd name="GluePoint721Y" fmla="*/ 264417 h 2612594"/>
                              <a:gd name="GluePoint722X" fmla="*/ 2540483 w 2647519"/>
                              <a:gd name="GluePoint722Y" fmla="*/ 1275397 h 2612594"/>
                              <a:gd name="GluePoint723X" fmla="*/ 2540081 w 2647519"/>
                              <a:gd name="GluePoint723Y" fmla="*/ 1283368 h 2612594"/>
                              <a:gd name="GluePoint724X" fmla="*/ 2550960 w 2647519"/>
                              <a:gd name="GluePoint724Y" fmla="*/ 1284922 h 2612594"/>
                              <a:gd name="GluePoint725X" fmla="*/ 2561437 w 2647519"/>
                              <a:gd name="GluePoint725Y" fmla="*/ 1292542 h 2612594"/>
                              <a:gd name="GluePoint726X" fmla="*/ 2566200 w 2647519"/>
                              <a:gd name="GluePoint726Y" fmla="*/ 1318259 h 2612594"/>
                              <a:gd name="GluePoint727X" fmla="*/ 2584297 w 2647519"/>
                              <a:gd name="GluePoint727Y" fmla="*/ 1348739 h 2612594"/>
                              <a:gd name="GluePoint728X" fmla="*/ 2591918 w 2647519"/>
                              <a:gd name="GluePoint728Y" fmla="*/ 1349432 h 2612594"/>
                              <a:gd name="GluePoint729X" fmla="*/ 2591918 w 2647519"/>
                              <a:gd name="GluePoint729Y" fmla="*/ 1342072 h 2612594"/>
                              <a:gd name="GluePoint730X" fmla="*/ 2599661 w 2647519"/>
                              <a:gd name="GluePoint730Y" fmla="*/ 1320563 h 2612594"/>
                              <a:gd name="GluePoint731X" fmla="*/ 2599537 w 2647519"/>
                              <a:gd name="GluePoint731Y" fmla="*/ 1316355 h 2612594"/>
                              <a:gd name="GluePoint732X" fmla="*/ 2607157 w 2647519"/>
                              <a:gd name="GluePoint732Y" fmla="*/ 1290637 h 2612594"/>
                              <a:gd name="GluePoint733X" fmla="*/ 2617635 w 2647519"/>
                              <a:gd name="GluePoint733Y" fmla="*/ 1290637 h 2612594"/>
                              <a:gd name="GluePoint734X" fmla="*/ 2633827 w 2647519"/>
                              <a:gd name="GluePoint734Y" fmla="*/ 1280160 h 2612594"/>
                              <a:gd name="GluePoint735X" fmla="*/ 2635732 w 2647519"/>
                              <a:gd name="GluePoint735Y" fmla="*/ 1322070 h 2612594"/>
                              <a:gd name="GluePoint736X" fmla="*/ 2630970 w 2647519"/>
                              <a:gd name="GluePoint736Y" fmla="*/ 1342072 h 2612594"/>
                              <a:gd name="GluePoint737X" fmla="*/ 2625255 w 2647519"/>
                              <a:gd name="GluePoint737Y" fmla="*/ 1361122 h 2612594"/>
                              <a:gd name="GluePoint738X" fmla="*/ 2622397 w 2647519"/>
                              <a:gd name="GluePoint738Y" fmla="*/ 1392555 h 2612594"/>
                              <a:gd name="GluePoint739X" fmla="*/ 2621445 w 2647519"/>
                              <a:gd name="GluePoint739Y" fmla="*/ 1408747 h 2612594"/>
                              <a:gd name="GluePoint740X" fmla="*/ 2619540 w 2647519"/>
                              <a:gd name="GluePoint740Y" fmla="*/ 1424940 h 2612594"/>
                              <a:gd name="GluePoint741X" fmla="*/ 2615479 w 2647519"/>
                              <a:gd name="GluePoint741Y" fmla="*/ 1427648 h 2612594"/>
                              <a:gd name="GluePoint742X" fmla="*/ 2615730 w 2647519"/>
                              <a:gd name="GluePoint742Y" fmla="*/ 1428749 h 2612594"/>
                              <a:gd name="GluePoint743X" fmla="*/ 2619621 w 2647519"/>
                              <a:gd name="GluePoint743Y" fmla="*/ 1426155 h 2612594"/>
                              <a:gd name="GluePoint744X" fmla="*/ 2621445 w 2647519"/>
                              <a:gd name="GluePoint744Y" fmla="*/ 1410652 h 2612594"/>
                              <a:gd name="GluePoint745X" fmla="*/ 2622397 w 2647519"/>
                              <a:gd name="GluePoint745Y" fmla="*/ 1394460 h 2612594"/>
                              <a:gd name="GluePoint746X" fmla="*/ 2625255 w 2647519"/>
                              <a:gd name="GluePoint746Y" fmla="*/ 1363027 h 2612594"/>
                              <a:gd name="GluePoint747X" fmla="*/ 2630970 w 2647519"/>
                              <a:gd name="GluePoint747Y" fmla="*/ 1343977 h 2612594"/>
                              <a:gd name="GluePoint748X" fmla="*/ 2635732 w 2647519"/>
                              <a:gd name="GluePoint748Y" fmla="*/ 1323975 h 2612594"/>
                              <a:gd name="GluePoint749X" fmla="*/ 2643352 w 2647519"/>
                              <a:gd name="GluePoint749Y" fmla="*/ 1329690 h 2612594"/>
                              <a:gd name="GluePoint750X" fmla="*/ 2642400 w 2647519"/>
                              <a:gd name="GluePoint750Y" fmla="*/ 1343977 h 2612594"/>
                              <a:gd name="GluePoint751X" fmla="*/ 2640495 w 2647519"/>
                              <a:gd name="GluePoint751Y" fmla="*/ 1358265 h 2612594"/>
                              <a:gd name="GluePoint752X" fmla="*/ 2639542 w 2647519"/>
                              <a:gd name="GluePoint752Y" fmla="*/ 1384935 h 2612594"/>
                              <a:gd name="GluePoint753X" fmla="*/ 2637637 w 2647519"/>
                              <a:gd name="GluePoint753Y" fmla="*/ 1416367 h 2612594"/>
                              <a:gd name="GluePoint754X" fmla="*/ 2632875 w 2647519"/>
                              <a:gd name="GluePoint754Y" fmla="*/ 1449705 h 2612594"/>
                              <a:gd name="GluePoint755X" fmla="*/ 2627160 w 2647519"/>
                              <a:gd name="GluePoint755Y" fmla="*/ 1484947 h 2612594"/>
                              <a:gd name="GluePoint756X" fmla="*/ 2620492 w 2647519"/>
                              <a:gd name="GluePoint756Y" fmla="*/ 1519237 h 2612594"/>
                              <a:gd name="GluePoint757X" fmla="*/ 2608110 w 2647519"/>
                              <a:gd name="GluePoint757Y" fmla="*/ 1591627 h 2612594"/>
                              <a:gd name="GluePoint758X" fmla="*/ 2596680 w 2647519"/>
                              <a:gd name="GluePoint758Y" fmla="*/ 1598295 h 2612594"/>
                              <a:gd name="GluePoint759X" fmla="*/ 2582392 w 2647519"/>
                              <a:gd name="GluePoint759Y" fmla="*/ 1640205 h 2612594"/>
                              <a:gd name="GluePoint760X" fmla="*/ 2578582 w 2647519"/>
                              <a:gd name="GluePoint760Y" fmla="*/ 1680210 h 2612594"/>
                              <a:gd name="GluePoint761X" fmla="*/ 2576677 w 2647519"/>
                              <a:gd name="GluePoint761Y" fmla="*/ 1685925 h 2612594"/>
                              <a:gd name="GluePoint762X" fmla="*/ 2560485 w 2647519"/>
                              <a:gd name="GluePoint762Y" fmla="*/ 1729740 h 2612594"/>
                              <a:gd name="GluePoint763X" fmla="*/ 2555722 w 2647519"/>
                              <a:gd name="GluePoint763Y" fmla="*/ 1733550 h 2612594"/>
                              <a:gd name="GluePoint764X" fmla="*/ 2535720 w 2647519"/>
                              <a:gd name="GluePoint764Y" fmla="*/ 1780222 h 2612594"/>
                              <a:gd name="GluePoint765X" fmla="*/ 2556675 w 2647519"/>
                              <a:gd name="GluePoint765Y" fmla="*/ 1733550 h 2612594"/>
                              <a:gd name="GluePoint766X" fmla="*/ 2561437 w 2647519"/>
                              <a:gd name="GluePoint766Y" fmla="*/ 1729740 h 2612594"/>
                              <a:gd name="GluePoint767X" fmla="*/ 2530957 w 2647519"/>
                              <a:gd name="GluePoint767Y" fmla="*/ 1816417 h 2612594"/>
                              <a:gd name="GluePoint768X" fmla="*/ 2514765 w 2647519"/>
                              <a:gd name="GluePoint768Y" fmla="*/ 1824990 h 2612594"/>
                              <a:gd name="GluePoint769X" fmla="*/ 2511407 w 2647519"/>
                              <a:gd name="GluePoint769Y" fmla="*/ 1831707 h 2612594"/>
                              <a:gd name="GluePoint770X" fmla="*/ 2511908 w 2647519"/>
                              <a:gd name="GluePoint770Y" fmla="*/ 1832609 h 2612594"/>
                              <a:gd name="GluePoint771X" fmla="*/ 2515718 w 2647519"/>
                              <a:gd name="GluePoint771Y" fmla="*/ 1824989 h 2612594"/>
                              <a:gd name="GluePoint772X" fmla="*/ 2531910 w 2647519"/>
                              <a:gd name="GluePoint772Y" fmla="*/ 1816417 h 2612594"/>
                              <a:gd name="GluePoint773X" fmla="*/ 2520480 w 2647519"/>
                              <a:gd name="GluePoint773Y" fmla="*/ 1848802 h 2612594"/>
                              <a:gd name="GluePoint774X" fmla="*/ 2499525 w 2647519"/>
                              <a:gd name="GluePoint774Y" fmla="*/ 1886902 h 2612594"/>
                              <a:gd name="GluePoint775X" fmla="*/ 2489048 w 2647519"/>
                              <a:gd name="GluePoint775Y" fmla="*/ 1905952 h 2612594"/>
                              <a:gd name="GluePoint776X" fmla="*/ 2477618 w 2647519"/>
                              <a:gd name="GluePoint776Y" fmla="*/ 1925002 h 2612594"/>
                              <a:gd name="GluePoint777X" fmla="*/ 2469045 w 2647519"/>
                              <a:gd name="GluePoint777Y" fmla="*/ 1939289 h 2612594"/>
                              <a:gd name="GluePoint778X" fmla="*/ 2456663 w 2647519"/>
                              <a:gd name="GluePoint778Y" fmla="*/ 1966912 h 2612594"/>
                              <a:gd name="GluePoint779X" fmla="*/ 2443328 w 2647519"/>
                              <a:gd name="GluePoint779Y" fmla="*/ 1993582 h 2612594"/>
                              <a:gd name="GluePoint780X" fmla="*/ 2422373 w 2647519"/>
                              <a:gd name="GluePoint780Y" fmla="*/ 2022157 h 2612594"/>
                              <a:gd name="GluePoint781X" fmla="*/ 2401418 w 2647519"/>
                              <a:gd name="GluePoint781Y" fmla="*/ 2048827 h 2612594"/>
                              <a:gd name="GluePoint782X" fmla="*/ 2402291 w 2647519"/>
                              <a:gd name="GluePoint782Y" fmla="*/ 2047029 h 2612594"/>
                              <a:gd name="GluePoint783X" fmla="*/ 2378557 w 2647519"/>
                              <a:gd name="GluePoint783Y" fmla="*/ 2079307 h 2612594"/>
                              <a:gd name="GluePoint784X" fmla="*/ 2327122 w 2647519"/>
                              <a:gd name="GluePoint784Y" fmla="*/ 2135505 h 2612594"/>
                              <a:gd name="GluePoint785X" fmla="*/ 2316996 w 2647519"/>
                              <a:gd name="GluePoint785Y" fmla="*/ 2151085 h 2612594"/>
                              <a:gd name="GluePoint786X" fmla="*/ 2327122 w 2647519"/>
                              <a:gd name="GluePoint786Y" fmla="*/ 2136457 h 2612594"/>
                              <a:gd name="GluePoint787X" fmla="*/ 2378557 w 2647519"/>
                              <a:gd name="GluePoint787Y" fmla="*/ 2080259 h 2612594"/>
                              <a:gd name="GluePoint788X" fmla="*/ 2339505 w 2647519"/>
                              <a:gd name="GluePoint788Y" fmla="*/ 2139314 h 2612594"/>
                              <a:gd name="GluePoint789X" fmla="*/ 2319383 w 2647519"/>
                              <a:gd name="GluePoint789Y" fmla="*/ 2160389 h 2612594"/>
                              <a:gd name="GluePoint790X" fmla="*/ 2303230 w 2647519"/>
                              <a:gd name="GluePoint790Y" fmla="*/ 2172263 h 2612594"/>
                              <a:gd name="GluePoint791X" fmla="*/ 2302357 w 2647519"/>
                              <a:gd name="GluePoint791Y" fmla="*/ 2173605 h 2612594"/>
                              <a:gd name="GluePoint792X" fmla="*/ 2292258 w 2647519"/>
                              <a:gd name="GluePoint792Y" fmla="*/ 2181374 h 2612594"/>
                              <a:gd name="GluePoint793X" fmla="*/ 2291880 w 2647519"/>
                              <a:gd name="GluePoint793Y" fmla="*/ 2184082 h 2612594"/>
                              <a:gd name="GluePoint794X" fmla="*/ 2247112 w 2647519"/>
                              <a:gd name="GluePoint794Y" fmla="*/ 2229802 h 2612594"/>
                              <a:gd name="GluePoint795X" fmla="*/ 2199487 w 2647519"/>
                              <a:gd name="GluePoint795Y" fmla="*/ 2273617 h 2612594"/>
                              <a:gd name="GluePoint796X" fmla="*/ 2197285 w 2647519"/>
                              <a:gd name="GluePoint796Y" fmla="*/ 2275215 h 2612594"/>
                              <a:gd name="GluePoint797X" fmla="*/ 2181390 w 2647519"/>
                              <a:gd name="GluePoint797Y" fmla="*/ 2295524 h 2612594"/>
                              <a:gd name="GluePoint798X" fmla="*/ 2143290 w 2647519"/>
                              <a:gd name="GluePoint798Y" fmla="*/ 2324099 h 2612594"/>
                              <a:gd name="GluePoint799X" fmla="*/ 2107681 w 2647519"/>
                              <a:gd name="GluePoint799Y" fmla="*/ 2350806 h 2612594"/>
                              <a:gd name="GluePoint800X" fmla="*/ 2107553 w 2647519"/>
                              <a:gd name="GluePoint800Y" fmla="*/ 2350961 h 2612594"/>
                              <a:gd name="GluePoint801X" fmla="*/ 2143290 w 2647519"/>
                              <a:gd name="GluePoint801Y" fmla="*/ 2325052 h 2612594"/>
                              <a:gd name="GluePoint802X" fmla="*/ 2181390 w 2647519"/>
                              <a:gd name="GluePoint802Y" fmla="*/ 2296477 h 2612594"/>
                              <a:gd name="GluePoint803X" fmla="*/ 2149957 w 2647519"/>
                              <a:gd name="GluePoint803Y" fmla="*/ 2327909 h 2612594"/>
                              <a:gd name="GluePoint804X" fmla="*/ 2124359 w 2647519"/>
                              <a:gd name="GluePoint804Y" fmla="*/ 2344578 h 2612594"/>
                              <a:gd name="GluePoint805X" fmla="*/ 2106651 w 2647519"/>
                              <a:gd name="GluePoint805Y" fmla="*/ 2352057 h 2612594"/>
                              <a:gd name="GluePoint806X" fmla="*/ 2106142 w 2647519"/>
                              <a:gd name="GluePoint806Y" fmla="*/ 2352675 h 2612594"/>
                              <a:gd name="GluePoint807X" fmla="*/ 2087092 w 2647519"/>
                              <a:gd name="GluePoint807Y" fmla="*/ 2365057 h 2612594"/>
                              <a:gd name="GluePoint808X" fmla="*/ 2079914 w 2647519"/>
                              <a:gd name="GluePoint808Y" fmla="*/ 2368384 h 2612594"/>
                              <a:gd name="GluePoint809X" fmla="*/ 2061852 w 2647519"/>
                              <a:gd name="GluePoint809Y" fmla="*/ 2383036 h 2612594"/>
                              <a:gd name="GluePoint810X" fmla="*/ 2044230 w 2647519"/>
                              <a:gd name="GluePoint810Y" fmla="*/ 2395537 h 2612594"/>
                              <a:gd name="GluePoint811X" fmla="*/ 2017560 w 2647519"/>
                              <a:gd name="GluePoint811Y" fmla="*/ 2412682 h 2612594"/>
                              <a:gd name="GluePoint812X" fmla="*/ 2008988 w 2647519"/>
                              <a:gd name="GluePoint812Y" fmla="*/ 2413635 h 2612594"/>
                              <a:gd name="GluePoint813X" fmla="*/ 1999460 w 2647519"/>
                              <a:gd name="GluePoint813Y" fmla="*/ 2417870 h 2612594"/>
                              <a:gd name="GluePoint814X" fmla="*/ 1997979 w 2647519"/>
                              <a:gd name="GluePoint814Y" fmla="*/ 2418995 h 2612594"/>
                              <a:gd name="GluePoint815X" fmla="*/ 2009940 w 2647519"/>
                              <a:gd name="GluePoint815Y" fmla="*/ 2414587 h 2612594"/>
                              <a:gd name="GluePoint816X" fmla="*/ 2018513 w 2647519"/>
                              <a:gd name="GluePoint816Y" fmla="*/ 2413635 h 2612594"/>
                              <a:gd name="GluePoint817X" fmla="*/ 1984223 w 2647519"/>
                              <a:gd name="GluePoint817Y" fmla="*/ 2439352 h 2612594"/>
                              <a:gd name="GluePoint818X" fmla="*/ 1962315 w 2647519"/>
                              <a:gd name="GluePoint818Y" fmla="*/ 2450783 h 2612594"/>
                              <a:gd name="GluePoint819X" fmla="*/ 1940408 w 2647519"/>
                              <a:gd name="GluePoint819Y" fmla="*/ 2461260 h 2612594"/>
                              <a:gd name="GluePoint820X" fmla="*/ 1924934 w 2647519"/>
                              <a:gd name="GluePoint820Y" fmla="*/ 2463581 h 2612594"/>
                              <a:gd name="GluePoint821X" fmla="*/ 1922310 w 2647519"/>
                              <a:gd name="GluePoint821Y" fmla="*/ 2465070 h 2612594"/>
                              <a:gd name="GluePoint822X" fmla="*/ 1849920 w 2647519"/>
                              <a:gd name="GluePoint822Y" fmla="*/ 2496502 h 2612594"/>
                              <a:gd name="GluePoint823X" fmla="*/ 1846229 w 2647519"/>
                              <a:gd name="GluePoint823Y" fmla="*/ 2497341 h 2612594"/>
                              <a:gd name="GluePoint824X" fmla="*/ 1824203 w 2647519"/>
                              <a:gd name="GluePoint824Y" fmla="*/ 2511742 h 2612594"/>
                              <a:gd name="GluePoint825X" fmla="*/ 1836585 w 2647519"/>
                              <a:gd name="GluePoint825Y" fmla="*/ 2515552 h 2612594"/>
                              <a:gd name="GluePoint826X" fmla="*/ 1790865 w 2647519"/>
                              <a:gd name="GluePoint826Y" fmla="*/ 2535555 h 2612594"/>
                              <a:gd name="GluePoint827X" fmla="*/ 1794675 w 2647519"/>
                              <a:gd name="GluePoint827Y" fmla="*/ 2522220 h 2612594"/>
                              <a:gd name="GluePoint828X" fmla="*/ 1779435 w 2647519"/>
                              <a:gd name="GluePoint828Y" fmla="*/ 2527935 h 2612594"/>
                              <a:gd name="GluePoint829X" fmla="*/ 1765148 w 2647519"/>
                              <a:gd name="GluePoint829Y" fmla="*/ 2532697 h 2612594"/>
                              <a:gd name="GluePoint830X" fmla="*/ 1735620 w 2647519"/>
                              <a:gd name="GluePoint830Y" fmla="*/ 2542222 h 2612594"/>
                              <a:gd name="GluePoint831X" fmla="*/ 1731675 w 2647519"/>
                              <a:gd name="GluePoint831Y" fmla="*/ 2537487 h 2612594"/>
                              <a:gd name="GluePoint832X" fmla="*/ 1717522 w 2647519"/>
                              <a:gd name="GluePoint832Y" fmla="*/ 2540317 h 2612594"/>
                              <a:gd name="GluePoint833X" fmla="*/ 1700377 w 2647519"/>
                              <a:gd name="GluePoint833Y" fmla="*/ 2544127 h 2612594"/>
                              <a:gd name="GluePoint834X" fmla="*/ 1665135 w 2647519"/>
                              <a:gd name="GluePoint834Y" fmla="*/ 2552700 h 2612594"/>
                              <a:gd name="GluePoint835X" fmla="*/ 1663973 w 2647519"/>
                              <a:gd name="GluePoint835Y" fmla="*/ 2553240 h 2612594"/>
                              <a:gd name="GluePoint836X" fmla="*/ 1697520 w 2647519"/>
                              <a:gd name="GluePoint836Y" fmla="*/ 2545079 h 2612594"/>
                              <a:gd name="GluePoint837X" fmla="*/ 1714665 w 2647519"/>
                              <a:gd name="GluePoint837Y" fmla="*/ 2541269 h 2612594"/>
                              <a:gd name="GluePoint838X" fmla="*/ 1728952 w 2647519"/>
                              <a:gd name="GluePoint838Y" fmla="*/ 2538412 h 2612594"/>
                              <a:gd name="GluePoint839X" fmla="*/ 1734667 w 2647519"/>
                              <a:gd name="GluePoint839Y" fmla="*/ 2543174 h 2612594"/>
                              <a:gd name="GluePoint840X" fmla="*/ 1764195 w 2647519"/>
                              <a:gd name="GluePoint840Y" fmla="*/ 2533649 h 2612594"/>
                              <a:gd name="GluePoint841X" fmla="*/ 1778482 w 2647519"/>
                              <a:gd name="GluePoint841Y" fmla="*/ 2528887 h 2612594"/>
                              <a:gd name="GluePoint842X" fmla="*/ 1793722 w 2647519"/>
                              <a:gd name="GluePoint842Y" fmla="*/ 2523172 h 2612594"/>
                              <a:gd name="GluePoint843X" fmla="*/ 1789912 w 2647519"/>
                              <a:gd name="GluePoint843Y" fmla="*/ 2536507 h 2612594"/>
                              <a:gd name="GluePoint844X" fmla="*/ 1749907 w 2647519"/>
                              <a:gd name="GluePoint844Y" fmla="*/ 2555557 h 2612594"/>
                              <a:gd name="GluePoint845X" fmla="*/ 1747946 w 2647519"/>
                              <a:gd name="GluePoint845Y" fmla="*/ 2555008 h 2612594"/>
                              <a:gd name="GluePoint846X" fmla="*/ 1720380 w 2647519"/>
                              <a:gd name="GluePoint846Y" fmla="*/ 2566034 h 2612594"/>
                              <a:gd name="GluePoint847X" fmla="*/ 1697520 w 2647519"/>
                              <a:gd name="GluePoint847Y" fmla="*/ 2572702 h 2612594"/>
                              <a:gd name="GluePoint848X" fmla="*/ 1663230 w 2647519"/>
                              <a:gd name="GluePoint848Y" fmla="*/ 2581274 h 2612594"/>
                              <a:gd name="GluePoint849X" fmla="*/ 1649062 w 2647519"/>
                              <a:gd name="GluePoint849Y" fmla="*/ 2580084 h 2612594"/>
                              <a:gd name="GluePoint850X" fmla="*/ 1619428 w 2647519"/>
                              <a:gd name="GluePoint850Y" fmla="*/ 2585850 h 2612594"/>
                              <a:gd name="GluePoint851X" fmla="*/ 1618462 w 2647519"/>
                              <a:gd name="GluePoint851Y" fmla="*/ 2587942 h 2612594"/>
                              <a:gd name="GluePoint852X" fmla="*/ 1539405 w 2647519"/>
                              <a:gd name="GluePoint852Y" fmla="*/ 2603182 h 2612594"/>
                              <a:gd name="GluePoint853X" fmla="*/ 1521307 w 2647519"/>
                              <a:gd name="GluePoint853Y" fmla="*/ 2598419 h 2612594"/>
                              <a:gd name="GluePoint854X" fmla="*/ 1506067 w 2647519"/>
                              <a:gd name="GluePoint854Y" fmla="*/ 2598419 h 2612594"/>
                              <a:gd name="GluePoint855X" fmla="*/ 1479397 w 2647519"/>
                              <a:gd name="GluePoint855Y" fmla="*/ 2606992 h 2612594"/>
                              <a:gd name="GluePoint856X" fmla="*/ 1455585 w 2647519"/>
                              <a:gd name="GluePoint856Y" fmla="*/ 2608897 h 2612594"/>
                              <a:gd name="GluePoint857X" fmla="*/ 1431772 w 2647519"/>
                              <a:gd name="GluePoint857Y" fmla="*/ 2609849 h 2612594"/>
                              <a:gd name="GluePoint858X" fmla="*/ 1429185 w 2647519"/>
                              <a:gd name="GluePoint858Y" fmla="*/ 2608741 h 2612594"/>
                              <a:gd name="GluePoint859X" fmla="*/ 1407484 w 2647519"/>
                              <a:gd name="GluePoint859Y" fmla="*/ 2612588 h 2612594"/>
                              <a:gd name="GluePoint860X" fmla="*/ 1381290 w 2647519"/>
                              <a:gd name="GluePoint860Y" fmla="*/ 2607944 h 2612594"/>
                              <a:gd name="GluePoint861X" fmla="*/ 1382243 w 2647519"/>
                              <a:gd name="GluePoint861Y" fmla="*/ 2606992 h 2612594"/>
                              <a:gd name="GluePoint862X" fmla="*/ 1387005 w 2647519"/>
                              <a:gd name="GluePoint862Y" fmla="*/ 2600324 h 2612594"/>
                              <a:gd name="GluePoint863X" fmla="*/ 1365098 w 2647519"/>
                              <a:gd name="GluePoint863Y" fmla="*/ 2597467 h 2612594"/>
                              <a:gd name="GluePoint864X" fmla="*/ 1375575 w 2647519"/>
                              <a:gd name="GluePoint864Y" fmla="*/ 2591752 h 2612594"/>
                              <a:gd name="GluePoint865X" fmla="*/ 1407008 w 2647519"/>
                              <a:gd name="GluePoint865Y" fmla="*/ 2590799 h 2612594"/>
                              <a:gd name="GluePoint866X" fmla="*/ 1437488 w 2647519"/>
                              <a:gd name="GluePoint866Y" fmla="*/ 2589847 h 2612594"/>
                              <a:gd name="GluePoint867X" fmla="*/ 1481302 w 2647519"/>
                              <a:gd name="GluePoint867Y" fmla="*/ 2590799 h 2612594"/>
                              <a:gd name="GluePoint868X" fmla="*/ 1511782 w 2647519"/>
                              <a:gd name="GluePoint868Y" fmla="*/ 2587942 h 2612594"/>
                              <a:gd name="GluePoint869X" fmla="*/ 1568932 w 2647519"/>
                              <a:gd name="GluePoint869Y" fmla="*/ 2575559 h 2612594"/>
                              <a:gd name="GluePoint870X" fmla="*/ 1607032 w 2647519"/>
                              <a:gd name="GluePoint870Y" fmla="*/ 2566987 h 2612594"/>
                              <a:gd name="GluePoint871X" fmla="*/ 1635607 w 2647519"/>
                              <a:gd name="GluePoint871Y" fmla="*/ 2566034 h 2612594"/>
                              <a:gd name="GluePoint872X" fmla="*/ 1637595 w 2647519"/>
                              <a:gd name="GluePoint872Y" fmla="*/ 2565111 h 2612594"/>
                              <a:gd name="GluePoint873X" fmla="*/ 1609890 w 2647519"/>
                              <a:gd name="GluePoint873Y" fmla="*/ 2566035 h 2612594"/>
                              <a:gd name="GluePoint874X" fmla="*/ 1571790 w 2647519"/>
                              <a:gd name="GluePoint874Y" fmla="*/ 2574607 h 2612594"/>
                              <a:gd name="GluePoint875X" fmla="*/ 1514640 w 2647519"/>
                              <a:gd name="GluePoint875Y" fmla="*/ 2586990 h 2612594"/>
                              <a:gd name="GluePoint876X" fmla="*/ 1484160 w 2647519"/>
                              <a:gd name="GluePoint876Y" fmla="*/ 2589847 h 2612594"/>
                              <a:gd name="GluePoint877X" fmla="*/ 1440345 w 2647519"/>
                              <a:gd name="GluePoint877Y" fmla="*/ 2588895 h 2612594"/>
                              <a:gd name="GluePoint878X" fmla="*/ 1409865 w 2647519"/>
                              <a:gd name="GluePoint878Y" fmla="*/ 2589847 h 2612594"/>
                              <a:gd name="GluePoint879X" fmla="*/ 1378432 w 2647519"/>
                              <a:gd name="GluePoint879Y" fmla="*/ 2590800 h 2612594"/>
                              <a:gd name="GluePoint880X" fmla="*/ 1379385 w 2647519"/>
                              <a:gd name="GluePoint880Y" fmla="*/ 2586990 h 2612594"/>
                              <a:gd name="GluePoint881X" fmla="*/ 1386052 w 2647519"/>
                              <a:gd name="GluePoint881Y" fmla="*/ 2577465 h 2612594"/>
                              <a:gd name="GluePoint882X" fmla="*/ 1679422 w 2647519"/>
                              <a:gd name="GluePoint882Y" fmla="*/ 2528887 h 2612594"/>
                              <a:gd name="GluePoint883X" fmla="*/ 1878495 w 2647519"/>
                              <a:gd name="GluePoint883Y" fmla="*/ 2453640 h 2612594"/>
                              <a:gd name="GluePoint884X" fmla="*/ 1930882 w 2647519"/>
                              <a:gd name="GluePoint884Y" fmla="*/ 2426017 h 2612594"/>
                              <a:gd name="GluePoint885X" fmla="*/ 1960410 w 2647519"/>
                              <a:gd name="GluePoint885Y" fmla="*/ 2410777 h 2612594"/>
                              <a:gd name="GluePoint886X" fmla="*/ 1990890 w 2647519"/>
                              <a:gd name="GluePoint886Y" fmla="*/ 2394585 h 2612594"/>
                              <a:gd name="GluePoint887X" fmla="*/ 2048040 w 2647519"/>
                              <a:gd name="GluePoint887Y" fmla="*/ 2360295 h 2612594"/>
                              <a:gd name="GluePoint888X" fmla="*/ 2093760 w 2647519"/>
                              <a:gd name="GluePoint888Y" fmla="*/ 2325052 h 2612594"/>
                              <a:gd name="GluePoint889X" fmla="*/ 2179485 w 2647519"/>
                              <a:gd name="GluePoint889Y" fmla="*/ 2258377 h 2612594"/>
                              <a:gd name="GluePoint890X" fmla="*/ 2203297 w 2647519"/>
                              <a:gd name="GluePoint890Y" fmla="*/ 2239327 h 2612594"/>
                              <a:gd name="GluePoint891X" fmla="*/ 2226157 w 2647519"/>
                              <a:gd name="GluePoint891Y" fmla="*/ 2219325 h 2612594"/>
                              <a:gd name="GluePoint892X" fmla="*/ 2260447 w 2647519"/>
                              <a:gd name="GluePoint892Y" fmla="*/ 2187892 h 2612594"/>
                              <a:gd name="GluePoint893X" fmla="*/ 2274735 w 2647519"/>
                              <a:gd name="GluePoint893Y" fmla="*/ 2164080 h 2612594"/>
                              <a:gd name="GluePoint894X" fmla="*/ 2295258 w 2647519"/>
                              <a:gd name="GluePoint894Y" fmla="*/ 2145267 h 2612594"/>
                              <a:gd name="GluePoint895X" fmla="*/ 2295423 w 2647519"/>
                              <a:gd name="GluePoint895Y" fmla="*/ 2144085 h 2612594"/>
                              <a:gd name="GluePoint896X" fmla="*/ 2275688 w 2647519"/>
                              <a:gd name="GluePoint896Y" fmla="*/ 2162175 h 2612594"/>
                              <a:gd name="GluePoint897X" fmla="*/ 2261400 w 2647519"/>
                              <a:gd name="GluePoint897Y" fmla="*/ 2185987 h 2612594"/>
                              <a:gd name="GluePoint898X" fmla="*/ 2227110 w 2647519"/>
                              <a:gd name="GluePoint898Y" fmla="*/ 2217420 h 2612594"/>
                              <a:gd name="GluePoint899X" fmla="*/ 2204250 w 2647519"/>
                              <a:gd name="GluePoint899Y" fmla="*/ 2237422 h 2612594"/>
                              <a:gd name="GluePoint900X" fmla="*/ 2180438 w 2647519"/>
                              <a:gd name="GluePoint900Y" fmla="*/ 2256472 h 2612594"/>
                              <a:gd name="GluePoint901X" fmla="*/ 2094713 w 2647519"/>
                              <a:gd name="GluePoint901Y" fmla="*/ 2323147 h 2612594"/>
                              <a:gd name="GluePoint902X" fmla="*/ 2048993 w 2647519"/>
                              <a:gd name="GluePoint902Y" fmla="*/ 2358390 h 2612594"/>
                              <a:gd name="GluePoint903X" fmla="*/ 1991843 w 2647519"/>
                              <a:gd name="GluePoint903Y" fmla="*/ 2392680 h 2612594"/>
                              <a:gd name="GluePoint904X" fmla="*/ 1961363 w 2647519"/>
                              <a:gd name="GluePoint904Y" fmla="*/ 2408872 h 2612594"/>
                              <a:gd name="GluePoint905X" fmla="*/ 1931835 w 2647519"/>
                              <a:gd name="GluePoint905Y" fmla="*/ 2424112 h 2612594"/>
                              <a:gd name="GluePoint906X" fmla="*/ 1879448 w 2647519"/>
                              <a:gd name="GluePoint906Y" fmla="*/ 2451735 h 2612594"/>
                              <a:gd name="GluePoint907X" fmla="*/ 1680375 w 2647519"/>
                              <a:gd name="GluePoint907Y" fmla="*/ 2526982 h 2612594"/>
                              <a:gd name="GluePoint908X" fmla="*/ 1387005 w 2647519"/>
                              <a:gd name="GluePoint908Y" fmla="*/ 2575560 h 2612594"/>
                              <a:gd name="GluePoint909X" fmla="*/ 1365098 w 2647519"/>
                              <a:gd name="GluePoint909Y" fmla="*/ 2575560 h 2612594"/>
                              <a:gd name="GluePoint910X" fmla="*/ 1362240 w 2647519"/>
                              <a:gd name="GluePoint910Y" fmla="*/ 2567940 h 2612594"/>
                              <a:gd name="GluePoint911X" fmla="*/ 1339380 w 2647519"/>
                              <a:gd name="GluePoint911Y" fmla="*/ 2566987 h 2612594"/>
                              <a:gd name="GluePoint912X" fmla="*/ 1318425 w 2647519"/>
                              <a:gd name="GluePoint912Y" fmla="*/ 2575560 h 2612594"/>
                              <a:gd name="GluePoint913X" fmla="*/ 1257465 w 2647519"/>
                              <a:gd name="GluePoint913Y" fmla="*/ 2576512 h 2612594"/>
                              <a:gd name="GluePoint914X" fmla="*/ 1212698 w 2647519"/>
                              <a:gd name="GluePoint914Y" fmla="*/ 2574607 h 2612594"/>
                              <a:gd name="GluePoint915X" fmla="*/ 1190790 w 2647519"/>
                              <a:gd name="GluePoint915Y" fmla="*/ 2572702 h 2612594"/>
                              <a:gd name="GluePoint916X" fmla="*/ 1168883 w 2647519"/>
                              <a:gd name="GluePoint916Y" fmla="*/ 2568892 h 2612594"/>
                              <a:gd name="GluePoint917X" fmla="*/ 1182080 w 2647519"/>
                              <a:gd name="GluePoint917Y" fmla="*/ 2554816 h 2612594"/>
                              <a:gd name="GluePoint918X" fmla="*/ 1179360 w 2647519"/>
                              <a:gd name="GluePoint918Y" fmla="*/ 2555557 h 2612594"/>
                              <a:gd name="GluePoint919X" fmla="*/ 1130192 w 2647519"/>
                              <a:gd name="GluePoint919Y" fmla="*/ 2546452 h 2612594"/>
                              <a:gd name="GluePoint920X" fmla="*/ 1127925 w 2647519"/>
                              <a:gd name="GluePoint920Y" fmla="*/ 2546985 h 2612594"/>
                              <a:gd name="GluePoint921X" fmla="*/ 1033628 w 2647519"/>
                              <a:gd name="GluePoint921Y" fmla="*/ 2529840 h 2612594"/>
                              <a:gd name="GluePoint922X" fmla="*/ 996480 w 2647519"/>
                              <a:gd name="GluePoint922Y" fmla="*/ 2522220 h 2612594"/>
                              <a:gd name="GluePoint923X" fmla="*/ 964095 w 2647519"/>
                              <a:gd name="GluePoint923Y" fmla="*/ 2516505 h 2612594"/>
                              <a:gd name="GluePoint924X" fmla="*/ 925043 w 2647519"/>
                              <a:gd name="GluePoint924Y" fmla="*/ 2498407 h 2612594"/>
                              <a:gd name="GluePoint925X" fmla="*/ 876465 w 2647519"/>
                              <a:gd name="GluePoint925Y" fmla="*/ 2480310 h 2612594"/>
                              <a:gd name="GluePoint926X" fmla="*/ 825983 w 2647519"/>
                              <a:gd name="GluePoint926Y" fmla="*/ 2460307 h 2612594"/>
                              <a:gd name="GluePoint927X" fmla="*/ 834555 w 2647519"/>
                              <a:gd name="GluePoint927Y" fmla="*/ 2453640 h 2612594"/>
                              <a:gd name="GluePoint928X" fmla="*/ 869798 w 2647519"/>
                              <a:gd name="GluePoint928Y" fmla="*/ 2460307 h 2612594"/>
                              <a:gd name="GluePoint929X" fmla="*/ 885038 w 2647519"/>
                              <a:gd name="GluePoint929Y" fmla="*/ 2473642 h 2612594"/>
                              <a:gd name="GluePoint930X" fmla="*/ 937425 w 2647519"/>
                              <a:gd name="GluePoint930Y" fmla="*/ 2488882 h 2612594"/>
                              <a:gd name="GluePoint931X" fmla="*/ 1041248 w 2647519"/>
                              <a:gd name="GluePoint931Y" fmla="*/ 2515552 h 2612594"/>
                              <a:gd name="GluePoint932X" fmla="*/ 1066965 w 2647519"/>
                              <a:gd name="GluePoint932Y" fmla="*/ 2520315 h 2612594"/>
                              <a:gd name="GluePoint933X" fmla="*/ 1094588 w 2647519"/>
                              <a:gd name="GluePoint933Y" fmla="*/ 2525077 h 2612594"/>
                              <a:gd name="GluePoint934X" fmla="*/ 1125068 w 2647519"/>
                              <a:gd name="GluePoint934Y" fmla="*/ 2531745 h 2612594"/>
                              <a:gd name="GluePoint935X" fmla="*/ 1158657 w 2647519"/>
                              <a:gd name="GluePoint935Y" fmla="*/ 2539008 h 2612594"/>
                              <a:gd name="GluePoint936X" fmla="*/ 1161262 w 2647519"/>
                              <a:gd name="GluePoint936Y" fmla="*/ 2538412 h 2612594"/>
                              <a:gd name="GluePoint937X" fmla="*/ 1192695 w 2647519"/>
                              <a:gd name="GluePoint937Y" fmla="*/ 2543175 h 2612594"/>
                              <a:gd name="GluePoint938X" fmla="*/ 1193647 w 2647519"/>
                              <a:gd name="GluePoint938Y" fmla="*/ 2541270 h 2612594"/>
                              <a:gd name="GluePoint939X" fmla="*/ 1239367 w 2647519"/>
                              <a:gd name="GluePoint939Y" fmla="*/ 2543175 h 2612594"/>
                              <a:gd name="GluePoint940X" fmla="*/ 1246987 w 2647519"/>
                              <a:gd name="GluePoint940Y" fmla="*/ 2544127 h 2612594"/>
                              <a:gd name="GluePoint941X" fmla="*/ 1317472 w 2647519"/>
                              <a:gd name="GluePoint941Y" fmla="*/ 2544127 h 2612594"/>
                              <a:gd name="GluePoint942X" fmla="*/ 1368907 w 2647519"/>
                              <a:gd name="GluePoint942Y" fmla="*/ 2546032 h 2612594"/>
                              <a:gd name="GluePoint943X" fmla="*/ 1429867 w 2647519"/>
                              <a:gd name="GluePoint943Y" fmla="*/ 2541270 h 2612594"/>
                              <a:gd name="GluePoint944X" fmla="*/ 1437487 w 2647519"/>
                              <a:gd name="GluePoint944Y" fmla="*/ 2541270 h 2612594"/>
                              <a:gd name="GluePoint945X" fmla="*/ 1440345 w 2647519"/>
                              <a:gd name="GluePoint945Y" fmla="*/ 2548890 h 2612594"/>
                              <a:gd name="GluePoint946X" fmla="*/ 1500352 w 2647519"/>
                              <a:gd name="GluePoint946Y" fmla="*/ 2541270 h 2612594"/>
                              <a:gd name="GluePoint947X" fmla="*/ 1540357 w 2647519"/>
                              <a:gd name="GluePoint947Y" fmla="*/ 2531745 h 2612594"/>
                              <a:gd name="GluePoint948X" fmla="*/ 1563217 w 2647519"/>
                              <a:gd name="GluePoint948Y" fmla="*/ 2527935 h 2612594"/>
                              <a:gd name="GluePoint949X" fmla="*/ 1577505 w 2647519"/>
                              <a:gd name="GluePoint949Y" fmla="*/ 2526030 h 2612594"/>
                              <a:gd name="GluePoint950X" fmla="*/ 1608937 w 2647519"/>
                              <a:gd name="GluePoint950Y" fmla="*/ 2518410 h 2612594"/>
                              <a:gd name="GluePoint951X" fmla="*/ 1634655 w 2647519"/>
                              <a:gd name="GluePoint951Y" fmla="*/ 2512695 h 2612594"/>
                              <a:gd name="GluePoint952X" fmla="*/ 1660372 w 2647519"/>
                              <a:gd name="GluePoint952Y" fmla="*/ 2506027 h 2612594"/>
                              <a:gd name="GluePoint953X" fmla="*/ 1707545 w 2647519"/>
                              <a:gd name="GluePoint953Y" fmla="*/ 2497863 h 2612594"/>
                              <a:gd name="GluePoint954X" fmla="*/ 1713713 w 2647519"/>
                              <a:gd name="GluePoint954Y" fmla="*/ 2495550 h 2612594"/>
                              <a:gd name="GluePoint955X" fmla="*/ 1664183 w 2647519"/>
                              <a:gd name="GluePoint955Y" fmla="*/ 2504122 h 2612594"/>
                              <a:gd name="GluePoint956X" fmla="*/ 1638465 w 2647519"/>
                              <a:gd name="GluePoint956Y" fmla="*/ 2510790 h 2612594"/>
                              <a:gd name="GluePoint957X" fmla="*/ 1612748 w 2647519"/>
                              <a:gd name="GluePoint957Y" fmla="*/ 2516505 h 2612594"/>
                              <a:gd name="GluePoint958X" fmla="*/ 1581315 w 2647519"/>
                              <a:gd name="GluePoint958Y" fmla="*/ 2524125 h 2612594"/>
                              <a:gd name="GluePoint959X" fmla="*/ 1567028 w 2647519"/>
                              <a:gd name="GluePoint959Y" fmla="*/ 2526030 h 2612594"/>
                              <a:gd name="GluePoint960X" fmla="*/ 1544168 w 2647519"/>
                              <a:gd name="GluePoint960Y" fmla="*/ 2529840 h 2612594"/>
                              <a:gd name="GluePoint961X" fmla="*/ 1482255 w 2647519"/>
                              <a:gd name="GluePoint961Y" fmla="*/ 2535555 h 2612594"/>
                              <a:gd name="GluePoint962X" fmla="*/ 1440345 w 2647519"/>
                              <a:gd name="GluePoint962Y" fmla="*/ 2539365 h 2612594"/>
                              <a:gd name="GluePoint963X" fmla="*/ 1432725 w 2647519"/>
                              <a:gd name="GluePoint963Y" fmla="*/ 2539365 h 2612594"/>
                              <a:gd name="GluePoint964X" fmla="*/ 1371765 w 2647519"/>
                              <a:gd name="GluePoint964Y" fmla="*/ 2544127 h 2612594"/>
                              <a:gd name="GluePoint965X" fmla="*/ 1320330 w 2647519"/>
                              <a:gd name="GluePoint965Y" fmla="*/ 2542222 h 2612594"/>
                              <a:gd name="GluePoint966X" fmla="*/ 1249845 w 2647519"/>
                              <a:gd name="GluePoint966Y" fmla="*/ 2542222 h 2612594"/>
                              <a:gd name="GluePoint967X" fmla="*/ 1242225 w 2647519"/>
                              <a:gd name="GluePoint967Y" fmla="*/ 2541270 h 2612594"/>
                              <a:gd name="GluePoint968X" fmla="*/ 1212698 w 2647519"/>
                              <a:gd name="GluePoint968Y" fmla="*/ 2528887 h 2612594"/>
                              <a:gd name="GluePoint969X" fmla="*/ 1196505 w 2647519"/>
                              <a:gd name="GluePoint969Y" fmla="*/ 2539365 h 2612594"/>
                              <a:gd name="GluePoint970X" fmla="*/ 1196464 w 2647519"/>
                              <a:gd name="GluePoint970Y" fmla="*/ 2539447 h 2612594"/>
                              <a:gd name="GluePoint971X" fmla="*/ 1209840 w 2647519"/>
                              <a:gd name="GluePoint971Y" fmla="*/ 2530792 h 2612594"/>
                              <a:gd name="GluePoint972X" fmla="*/ 1239368 w 2647519"/>
                              <a:gd name="GluePoint972Y" fmla="*/ 2543174 h 2612594"/>
                              <a:gd name="GluePoint973X" fmla="*/ 1193648 w 2647519"/>
                              <a:gd name="GluePoint973Y" fmla="*/ 2541269 h 2612594"/>
                              <a:gd name="GluePoint974X" fmla="*/ 1194008 w 2647519"/>
                              <a:gd name="GluePoint974Y" fmla="*/ 2541036 h 2612594"/>
                              <a:gd name="GluePoint975X" fmla="*/ 1164120 w 2647519"/>
                              <a:gd name="GluePoint975Y" fmla="*/ 2536507 h 2612594"/>
                              <a:gd name="GluePoint976X" fmla="*/ 1128878 w 2647519"/>
                              <a:gd name="GluePoint976Y" fmla="*/ 2528887 h 2612594"/>
                              <a:gd name="GluePoint977X" fmla="*/ 1098398 w 2647519"/>
                              <a:gd name="GluePoint977Y" fmla="*/ 2522220 h 2612594"/>
                              <a:gd name="GluePoint978X" fmla="*/ 1070775 w 2647519"/>
                              <a:gd name="GluePoint978Y" fmla="*/ 2517457 h 2612594"/>
                              <a:gd name="GluePoint979X" fmla="*/ 1045058 w 2647519"/>
                              <a:gd name="GluePoint979Y" fmla="*/ 2512695 h 2612594"/>
                              <a:gd name="GluePoint980X" fmla="*/ 941235 w 2647519"/>
                              <a:gd name="GluePoint980Y" fmla="*/ 2486025 h 2612594"/>
                              <a:gd name="GluePoint981X" fmla="*/ 888848 w 2647519"/>
                              <a:gd name="GluePoint981Y" fmla="*/ 2470785 h 2612594"/>
                              <a:gd name="GluePoint982X" fmla="*/ 873608 w 2647519"/>
                              <a:gd name="GluePoint982Y" fmla="*/ 2457450 h 2612594"/>
                              <a:gd name="GluePoint983X" fmla="*/ 838365 w 2647519"/>
                              <a:gd name="GluePoint983Y" fmla="*/ 2450782 h 2612594"/>
                              <a:gd name="GluePoint984X" fmla="*/ 785978 w 2647519"/>
                              <a:gd name="GluePoint984Y" fmla="*/ 2424112 h 2612594"/>
                              <a:gd name="GluePoint985X" fmla="*/ 770738 w 2647519"/>
                              <a:gd name="GluePoint985Y" fmla="*/ 2425065 h 2612594"/>
                              <a:gd name="GluePoint986X" fmla="*/ 716445 w 2647519"/>
                              <a:gd name="GluePoint986Y" fmla="*/ 2397442 h 2612594"/>
                              <a:gd name="GluePoint987X" fmla="*/ 706920 w 2647519"/>
                              <a:gd name="GluePoint987Y" fmla="*/ 2380297 h 2612594"/>
                              <a:gd name="GluePoint988X" fmla="*/ 708825 w 2647519"/>
                              <a:gd name="GluePoint988Y" fmla="*/ 2379345 h 2612594"/>
                              <a:gd name="GluePoint989X" fmla="*/ 742163 w 2647519"/>
                              <a:gd name="GluePoint989Y" fmla="*/ 2397442 h 2612594"/>
                              <a:gd name="GluePoint990X" fmla="*/ 775500 w 2647519"/>
                              <a:gd name="GluePoint990Y" fmla="*/ 2415540 h 2612594"/>
                              <a:gd name="GluePoint991X" fmla="*/ 785025 w 2647519"/>
                              <a:gd name="GluePoint991Y" fmla="*/ 2409825 h 2612594"/>
                              <a:gd name="GluePoint992X" fmla="*/ 745973 w 2647519"/>
                              <a:gd name="GluePoint992Y" fmla="*/ 2384107 h 2612594"/>
                              <a:gd name="GluePoint993X" fmla="*/ 713588 w 2647519"/>
                              <a:gd name="GluePoint993Y" fmla="*/ 2369820 h 2612594"/>
                              <a:gd name="GluePoint994X" fmla="*/ 668820 w 2647519"/>
                              <a:gd name="GluePoint994Y" fmla="*/ 2344102 h 2612594"/>
                              <a:gd name="GluePoint995X" fmla="*/ 630720 w 2647519"/>
                              <a:gd name="GluePoint995Y" fmla="*/ 2319337 h 2612594"/>
                              <a:gd name="GluePoint996X" fmla="*/ 570713 w 2647519"/>
                              <a:gd name="GluePoint996Y" fmla="*/ 2293620 h 2612594"/>
                              <a:gd name="GluePoint997X" fmla="*/ 547853 w 2647519"/>
                              <a:gd name="GluePoint997Y" fmla="*/ 2274570 h 2612594"/>
                              <a:gd name="GluePoint998X" fmla="*/ 552615 w 2647519"/>
                              <a:gd name="GluePoint998Y" fmla="*/ 2272665 h 2612594"/>
                              <a:gd name="GluePoint999X" fmla="*/ 575475 w 2647519"/>
                              <a:gd name="GluePoint999Y" fmla="*/ 2279332 h 2612594"/>
                              <a:gd name="GluePoint1000X" fmla="*/ 527850 w 2647519"/>
                              <a:gd name="GluePoint1000Y" fmla="*/ 2229802 h 2612594"/>
                              <a:gd name="GluePoint1001X" fmla="*/ 501180 w 2647519"/>
                              <a:gd name="GluePoint1001Y" fmla="*/ 2207895 h 2612594"/>
                              <a:gd name="GluePoint1002X" fmla="*/ 476415 w 2647519"/>
                              <a:gd name="GluePoint1002Y" fmla="*/ 2185987 h 2612594"/>
                              <a:gd name="GluePoint1003X" fmla="*/ 444983 w 2647519"/>
                              <a:gd name="GluePoint1003Y" fmla="*/ 2160270 h 2612594"/>
                              <a:gd name="GluePoint1004X" fmla="*/ 399263 w 2647519"/>
                              <a:gd name="GluePoint1004Y" fmla="*/ 2109787 h 2612594"/>
                              <a:gd name="GluePoint1005X" fmla="*/ 396126 w 2647519"/>
                              <a:gd name="GluePoint1005Y" fmla="*/ 2099983 h 2612594"/>
                              <a:gd name="GluePoint1006X" fmla="*/ 386880 w 2647519"/>
                              <a:gd name="GluePoint1006Y" fmla="*/ 2090737 h 2612594"/>
                              <a:gd name="GluePoint1007X" fmla="*/ 355448 w 2647519"/>
                              <a:gd name="GluePoint1007Y" fmla="*/ 2056447 h 2612594"/>
                              <a:gd name="GluePoint1008X" fmla="*/ 351638 w 2647519"/>
                              <a:gd name="GluePoint1008Y" fmla="*/ 2039302 h 2612594"/>
                              <a:gd name="GluePoint1009X" fmla="*/ 339255 w 2647519"/>
                              <a:gd name="GluePoint1009Y" fmla="*/ 2022157 h 2612594"/>
                              <a:gd name="GluePoint1010X" fmla="*/ 337780 w 2647519"/>
                              <a:gd name="GluePoint1010Y" fmla="*/ 2019844 h 2612594"/>
                              <a:gd name="GluePoint1011X" fmla="*/ 323062 w 2647519"/>
                              <a:gd name="GluePoint1011Y" fmla="*/ 2009774 h 2612594"/>
                              <a:gd name="GluePoint1012X" fmla="*/ 294487 w 2647519"/>
                              <a:gd name="GluePoint1012Y" fmla="*/ 1968817 h 2612594"/>
                              <a:gd name="GluePoint1013X" fmla="*/ 278295 w 2647519"/>
                              <a:gd name="GluePoint1013Y" fmla="*/ 1930717 h 2612594"/>
                              <a:gd name="GluePoint1014X" fmla="*/ 276390 w 2647519"/>
                              <a:gd name="GluePoint1014Y" fmla="*/ 1930717 h 2612594"/>
                              <a:gd name="GluePoint1015X" fmla="*/ 254483 w 2647519"/>
                              <a:gd name="GluePoint1015Y" fmla="*/ 1888807 h 2612594"/>
                              <a:gd name="GluePoint1016X" fmla="*/ 233528 w 2647519"/>
                              <a:gd name="GluePoint1016Y" fmla="*/ 1846897 h 2612594"/>
                              <a:gd name="GluePoint1017X" fmla="*/ 211620 w 2647519"/>
                              <a:gd name="GluePoint1017Y" fmla="*/ 1798320 h 2612594"/>
                              <a:gd name="GluePoint1018X" fmla="*/ 191618 w 2647519"/>
                              <a:gd name="GluePoint1018Y" fmla="*/ 1748790 h 2612594"/>
                              <a:gd name="GluePoint1019X" fmla="*/ 211620 w 2647519"/>
                              <a:gd name="GluePoint1019Y" fmla="*/ 1782127 h 2612594"/>
                              <a:gd name="GluePoint1020X" fmla="*/ 231623 w 2647519"/>
                              <a:gd name="GluePoint1020Y" fmla="*/ 1824037 h 2612594"/>
                              <a:gd name="GluePoint1021X" fmla="*/ 238290 w 2647519"/>
                              <a:gd name="GluePoint1021Y" fmla="*/ 1846897 h 2612594"/>
                              <a:gd name="GluePoint1022X" fmla="*/ 241046 w 2647519"/>
                              <a:gd name="GluePoint1022Y" fmla="*/ 1850938 h 2612594"/>
                              <a:gd name="GluePoint1023X" fmla="*/ 237654 w 2647519"/>
                              <a:gd name="GluePoint1023Y" fmla="*/ 1833303 h 2612594"/>
                              <a:gd name="GluePoint1024X" fmla="*/ 228809 w 2647519"/>
                              <a:gd name="GluePoint1024Y" fmla="*/ 1817250 h 2612594"/>
                              <a:gd name="GluePoint1025X" fmla="*/ 214411 w 2647519"/>
                              <a:gd name="GluePoint1025Y" fmla="*/ 1784874 h 2612594"/>
                              <a:gd name="GluePoint1026X" fmla="*/ 197332 w 2647519"/>
                              <a:gd name="GluePoint1026Y" fmla="*/ 1756409 h 2612594"/>
                              <a:gd name="GluePoint1027X" fmla="*/ 176377 w 2647519"/>
                              <a:gd name="GluePoint1027Y" fmla="*/ 1699259 h 2612594"/>
                              <a:gd name="GluePoint1028X" fmla="*/ 158424 w 2647519"/>
                              <a:gd name="GluePoint1028Y" fmla="*/ 1640674 h 2612594"/>
                              <a:gd name="GluePoint1029X" fmla="*/ 152529 w 2647519"/>
                              <a:gd name="GluePoint1029Y" fmla="*/ 1623596 h 2612594"/>
                              <a:gd name="GluePoint1030X" fmla="*/ 126853 w 2647519"/>
                              <a:gd name="GluePoint1030Y" fmla="*/ 1521108 h 2612594"/>
                              <a:gd name="GluePoint1031X" fmla="*/ 115498 w 2647519"/>
                              <a:gd name="GluePoint1031Y" fmla="*/ 1446707 h 2612594"/>
                              <a:gd name="GluePoint1032X" fmla="*/ 115417 w 2647519"/>
                              <a:gd name="GluePoint1032Y" fmla="*/ 1448752 h 2612594"/>
                              <a:gd name="GluePoint1033X" fmla="*/ 116370 w 2647519"/>
                              <a:gd name="GluePoint1033Y" fmla="*/ 1463992 h 2612594"/>
                              <a:gd name="GluePoint1034X" fmla="*/ 121132 w 2647519"/>
                              <a:gd name="GluePoint1034Y" fmla="*/ 1499235 h 2612594"/>
                              <a:gd name="GluePoint1035X" fmla="*/ 126847 w 2647519"/>
                              <a:gd name="GluePoint1035Y" fmla="*/ 1535430 h 2612594"/>
                              <a:gd name="GluePoint1036X" fmla="*/ 117322 w 2647519"/>
                              <a:gd name="GluePoint1036Y" fmla="*/ 1503997 h 2612594"/>
                              <a:gd name="GluePoint1037X" fmla="*/ 110655 w 2647519"/>
                              <a:gd name="GluePoint1037Y" fmla="*/ 1463992 h 2612594"/>
                              <a:gd name="GluePoint1038X" fmla="*/ 103035 w 2647519"/>
                              <a:gd name="GluePoint1038Y" fmla="*/ 1463992 h 2612594"/>
                              <a:gd name="GluePoint1039X" fmla="*/ 98272 w 2647519"/>
                              <a:gd name="GluePoint1039Y" fmla="*/ 1427797 h 2612594"/>
                              <a:gd name="GluePoint1040X" fmla="*/ 91605 w 2647519"/>
                              <a:gd name="GluePoint1040Y" fmla="*/ 1404937 h 2612594"/>
                              <a:gd name="GluePoint1041X" fmla="*/ 85890 w 2647519"/>
                              <a:gd name="GluePoint1041Y" fmla="*/ 1383030 h 2612594"/>
                              <a:gd name="GluePoint1042X" fmla="*/ 69697 w 2647519"/>
                              <a:gd name="GluePoint1042Y" fmla="*/ 1365885 h 2612594"/>
                              <a:gd name="GluePoint1043X" fmla="*/ 64935 w 2647519"/>
                              <a:gd name="GluePoint1043Y" fmla="*/ 1365885 h 2612594"/>
                              <a:gd name="GluePoint1044X" fmla="*/ 60172 w 2647519"/>
                              <a:gd name="GluePoint1044Y" fmla="*/ 1342072 h 2612594"/>
                              <a:gd name="GluePoint1045X" fmla="*/ 58267 w 2647519"/>
                              <a:gd name="GluePoint1045Y" fmla="*/ 1311592 h 2612594"/>
                              <a:gd name="GluePoint1046X" fmla="*/ 62077 w 2647519"/>
                              <a:gd name="GluePoint1046Y" fmla="*/ 1268730 h 2612594"/>
                              <a:gd name="GluePoint1047X" fmla="*/ 63982 w 2647519"/>
                              <a:gd name="GluePoint1047Y" fmla="*/ 1253490 h 2612594"/>
                              <a:gd name="GluePoint1048X" fmla="*/ 67226 w 2647519"/>
                              <a:gd name="GluePoint1048Y" fmla="*/ 1243037 h 2612594"/>
                              <a:gd name="GluePoint1049X" fmla="*/ 65649 w 2647519"/>
                              <a:gd name="GluePoint1049Y" fmla="*/ 1219200 h 2612594"/>
                              <a:gd name="GluePoint1050X" fmla="*/ 67792 w 2647519"/>
                              <a:gd name="GluePoint1050Y" fmla="*/ 1183957 h 2612594"/>
                              <a:gd name="GluePoint1051X" fmla="*/ 71602 w 2647519"/>
                              <a:gd name="GluePoint1051Y" fmla="*/ 1176814 h 2612594"/>
                              <a:gd name="GluePoint1052X" fmla="*/ 71602 w 2647519"/>
                              <a:gd name="GluePoint1052Y" fmla="*/ 1172527 h 2612594"/>
                              <a:gd name="GluePoint1053X" fmla="*/ 63982 w 2647519"/>
                              <a:gd name="GluePoint1053Y" fmla="*/ 1186815 h 2612594"/>
                              <a:gd name="GluePoint1054X" fmla="*/ 57315 w 2647519"/>
                              <a:gd name="GluePoint1054Y" fmla="*/ 1177290 h 2612594"/>
                              <a:gd name="GluePoint1055X" fmla="*/ 44932 w 2647519"/>
                              <a:gd name="GluePoint1055Y" fmla="*/ 1160145 h 2612594"/>
                              <a:gd name="GluePoint1056X" fmla="*/ 42670 w 2647519"/>
                              <a:gd name="GluePoint1056Y" fmla="*/ 1146572 h 2612594"/>
                              <a:gd name="GluePoint1057X" fmla="*/ 42075 w 2647519"/>
                              <a:gd name="GluePoint1057Y" fmla="*/ 1147762 h 2612594"/>
                              <a:gd name="GluePoint1058X" fmla="*/ 38265 w 2647519"/>
                              <a:gd name="GluePoint1058Y" fmla="*/ 1185862 h 2612594"/>
                              <a:gd name="GluePoint1059X" fmla="*/ 35407 w 2647519"/>
                              <a:gd name="GluePoint1059Y" fmla="*/ 1223962 h 2612594"/>
                              <a:gd name="GluePoint1060X" fmla="*/ 32550 w 2647519"/>
                              <a:gd name="GluePoint1060Y" fmla="*/ 1253490 h 2612594"/>
                              <a:gd name="GluePoint1061X" fmla="*/ 32550 w 2647519"/>
                              <a:gd name="GluePoint1061Y" fmla="*/ 1314449 h 2612594"/>
                              <a:gd name="GluePoint1062X" fmla="*/ 33502 w 2647519"/>
                              <a:gd name="GluePoint1062Y" fmla="*/ 1345882 h 2612594"/>
                              <a:gd name="GluePoint1063X" fmla="*/ 35407 w 2647519"/>
                              <a:gd name="GluePoint1063Y" fmla="*/ 1377314 h 2612594"/>
                              <a:gd name="GluePoint1064X" fmla="*/ 26835 w 2647519"/>
                              <a:gd name="GluePoint1064Y" fmla="*/ 1406842 h 2612594"/>
                              <a:gd name="GluePoint1065X" fmla="*/ 24930 w 2647519"/>
                              <a:gd name="GluePoint1065Y" fmla="*/ 1406842 h 2612594"/>
                              <a:gd name="GluePoint1066X" fmla="*/ 19215 w 2647519"/>
                              <a:gd name="GluePoint1066Y" fmla="*/ 1349692 h 2612594"/>
                              <a:gd name="GluePoint1067X" fmla="*/ 19215 w 2647519"/>
                              <a:gd name="GluePoint1067Y" fmla="*/ 1290637 h 2612594"/>
                              <a:gd name="GluePoint1068X" fmla="*/ 23977 w 2647519"/>
                              <a:gd name="GluePoint1068Y" fmla="*/ 1244917 h 2612594"/>
                              <a:gd name="GluePoint1069X" fmla="*/ 32546 w 2647519"/>
                              <a:gd name="GluePoint1069Y" fmla="*/ 1253485 h 2612594"/>
                              <a:gd name="GluePoint1070X" fmla="*/ 24930 w 2647519"/>
                              <a:gd name="GluePoint1070Y" fmla="*/ 1243965 h 2612594"/>
                              <a:gd name="GluePoint1071X" fmla="*/ 23025 w 2647519"/>
                              <a:gd name="GluePoint1071Y" fmla="*/ 1209675 h 2612594"/>
                              <a:gd name="GluePoint1072X" fmla="*/ 24930 w 2647519"/>
                              <a:gd name="GluePoint1072Y" fmla="*/ 1157287 h 2612594"/>
                              <a:gd name="GluePoint1073X" fmla="*/ 25882 w 2647519"/>
                              <a:gd name="GluePoint1073Y" fmla="*/ 1143000 h 2612594"/>
                              <a:gd name="GluePoint1074X" fmla="*/ 28740 w 2647519"/>
                              <a:gd name="GluePoint1074Y" fmla="*/ 1119187 h 2612594"/>
                              <a:gd name="GluePoint1075X" fmla="*/ 40170 w 2647519"/>
                              <a:gd name="GluePoint1075Y" fmla="*/ 1076325 h 2612594"/>
                              <a:gd name="GluePoint1076X" fmla="*/ 45865 w 2647519"/>
                              <a:gd name="GluePoint1076Y" fmla="*/ 1047851 h 2612594"/>
                              <a:gd name="GluePoint1077X" fmla="*/ 43980 w 2647519"/>
                              <a:gd name="GluePoint1077Y" fmla="*/ 1041082 h 2612594"/>
                              <a:gd name="GluePoint1078X" fmla="*/ 37312 w 2647519"/>
                              <a:gd name="GluePoint1078Y" fmla="*/ 1079182 h 2612594"/>
                              <a:gd name="GluePoint1079X" fmla="*/ 25882 w 2647519"/>
                              <a:gd name="GluePoint1079Y" fmla="*/ 1122045 h 2612594"/>
                              <a:gd name="GluePoint1080X" fmla="*/ 23025 w 2647519"/>
                              <a:gd name="GluePoint1080Y" fmla="*/ 1145857 h 2612594"/>
                              <a:gd name="GluePoint1081X" fmla="*/ 22072 w 2647519"/>
                              <a:gd name="GluePoint1081Y" fmla="*/ 1160145 h 2612594"/>
                              <a:gd name="GluePoint1082X" fmla="*/ 20167 w 2647519"/>
                              <a:gd name="GluePoint1082Y" fmla="*/ 1212532 h 2612594"/>
                              <a:gd name="GluePoint1083X" fmla="*/ 22072 w 2647519"/>
                              <a:gd name="GluePoint1083Y" fmla="*/ 1246822 h 2612594"/>
                              <a:gd name="GluePoint1084X" fmla="*/ 17310 w 2647519"/>
                              <a:gd name="GluePoint1084Y" fmla="*/ 1292542 h 2612594"/>
                              <a:gd name="GluePoint1085X" fmla="*/ 17310 w 2647519"/>
                              <a:gd name="GluePoint1085Y" fmla="*/ 1351597 h 2612594"/>
                              <a:gd name="GluePoint1086X" fmla="*/ 23025 w 2647519"/>
                              <a:gd name="GluePoint1086Y" fmla="*/ 1408747 h 2612594"/>
                              <a:gd name="GluePoint1087X" fmla="*/ 24930 w 2647519"/>
                              <a:gd name="GluePoint1087Y" fmla="*/ 1408747 h 2612594"/>
                              <a:gd name="GluePoint1088X" fmla="*/ 37312 w 2647519"/>
                              <a:gd name="GluePoint1088Y" fmla="*/ 1463040 h 2612594"/>
                              <a:gd name="GluePoint1089X" fmla="*/ 43980 w 2647519"/>
                              <a:gd name="GluePoint1089Y" fmla="*/ 1507807 h 2612594"/>
                              <a:gd name="GluePoint1090X" fmla="*/ 58267 w 2647519"/>
                              <a:gd name="GluePoint1090Y" fmla="*/ 1553527 h 2612594"/>
                              <a:gd name="GluePoint1091X" fmla="*/ 80770 w 2647519"/>
                              <a:gd name="GluePoint1091Y" fmla="*/ 1651843 h 2612594"/>
                              <a:gd name="GluePoint1092X" fmla="*/ 82734 w 2647519"/>
                              <a:gd name="GluePoint1092Y" fmla="*/ 1670685 h 2612594"/>
                              <a:gd name="GluePoint1093X" fmla="*/ 86843 w 2647519"/>
                              <a:gd name="GluePoint1093Y" fmla="*/ 1670685 h 2612594"/>
                              <a:gd name="GluePoint1094X" fmla="*/ 107798 w 2647519"/>
                              <a:gd name="GluePoint1094Y" fmla="*/ 1721167 h 2612594"/>
                              <a:gd name="GluePoint1095X" fmla="*/ 115418 w 2647519"/>
                              <a:gd name="GluePoint1095Y" fmla="*/ 1746885 h 2612594"/>
                              <a:gd name="GluePoint1096X" fmla="*/ 101130 w 2647519"/>
                              <a:gd name="GluePoint1096Y" fmla="*/ 1724977 h 2612594"/>
                              <a:gd name="GluePoint1097X" fmla="*/ 85890 w 2647519"/>
                              <a:gd name="GluePoint1097Y" fmla="*/ 1690687 h 2612594"/>
                              <a:gd name="GluePoint1098X" fmla="*/ 84938 w 2647519"/>
                              <a:gd name="GluePoint1098Y" fmla="*/ 1700212 h 2612594"/>
                              <a:gd name="GluePoint1099X" fmla="*/ 76651 w 2647519"/>
                              <a:gd name="GluePoint1099Y" fmla="*/ 1674524 h 2612594"/>
                              <a:gd name="GluePoint1100X" fmla="*/ 70650 w 2647519"/>
                              <a:gd name="GluePoint1100Y" fmla="*/ 1675447 h 2612594"/>
                              <a:gd name="GluePoint1101X" fmla="*/ 63982 w 2647519"/>
                              <a:gd name="GluePoint1101Y" fmla="*/ 1653540 h 2612594"/>
                              <a:gd name="GluePoint1102X" fmla="*/ 41122 w 2647519"/>
                              <a:gd name="GluePoint1102Y" fmla="*/ 1601152 h 2612594"/>
                              <a:gd name="GluePoint1103X" fmla="*/ 26835 w 2647519"/>
                              <a:gd name="GluePoint1103Y" fmla="*/ 1554480 h 2612594"/>
                              <a:gd name="GluePoint1104X" fmla="*/ 25882 w 2647519"/>
                              <a:gd name="GluePoint1104Y" fmla="*/ 1515427 h 2612594"/>
                              <a:gd name="GluePoint1105X" fmla="*/ 19215 w 2647519"/>
                              <a:gd name="GluePoint1105Y" fmla="*/ 1469707 h 2612594"/>
                              <a:gd name="GluePoint1106X" fmla="*/ 14452 w 2647519"/>
                              <a:gd name="GluePoint1106Y" fmla="*/ 1423987 h 2612594"/>
                              <a:gd name="GluePoint1107X" fmla="*/ 3975 w 2647519"/>
                              <a:gd name="GluePoint1107Y" fmla="*/ 1390650 h 2612594"/>
                              <a:gd name="GluePoint1108X" fmla="*/ 10642 w 2647519"/>
                              <a:gd name="GluePoint1108Y" fmla="*/ 1213485 h 2612594"/>
                              <a:gd name="GluePoint1109X" fmla="*/ 17310 w 2647519"/>
                              <a:gd name="GluePoint1109Y" fmla="*/ 1167765 h 2612594"/>
                              <a:gd name="GluePoint1110X" fmla="*/ 11595 w 2647519"/>
                              <a:gd name="GluePoint1110Y" fmla="*/ 1143000 h 2612594"/>
                              <a:gd name="GluePoint1111X" fmla="*/ 23025 w 2647519"/>
                              <a:gd name="GluePoint1111Y" fmla="*/ 1074420 h 2612594"/>
                              <a:gd name="GluePoint1112X" fmla="*/ 25882 w 2647519"/>
                              <a:gd name="GluePoint1112Y" fmla="*/ 1058227 h 2612594"/>
                              <a:gd name="GluePoint1113X" fmla="*/ 33502 w 2647519"/>
                              <a:gd name="GluePoint1113Y" fmla="*/ 1002982 h 2612594"/>
                              <a:gd name="GluePoint1114X" fmla="*/ 53505 w 2647519"/>
                              <a:gd name="GluePoint1114Y" fmla="*/ 962977 h 2612594"/>
                              <a:gd name="GluePoint1115X" fmla="*/ 48742 w 2647519"/>
                              <a:gd name="GluePoint1115Y" fmla="*/ 1017270 h 2612594"/>
                              <a:gd name="GluePoint1116X" fmla="*/ 53503 w 2647519"/>
                              <a:gd name="GluePoint1116Y" fmla="*/ 1007964 h 2612594"/>
                              <a:gd name="GluePoint1117X" fmla="*/ 56362 w 2647519"/>
                              <a:gd name="GluePoint1117Y" fmla="*/ 985718 h 2612594"/>
                              <a:gd name="GluePoint1118X" fmla="*/ 57315 w 2647519"/>
                              <a:gd name="GluePoint1118Y" fmla="*/ 961072 h 2612594"/>
                              <a:gd name="GluePoint1119X" fmla="*/ 65887 w 2647519"/>
                              <a:gd name="GluePoint1119Y" fmla="*/ 929639 h 2612594"/>
                              <a:gd name="GluePoint1120X" fmla="*/ 79222 w 2647519"/>
                              <a:gd name="GluePoint1120Y" fmla="*/ 882014 h 2612594"/>
                              <a:gd name="GluePoint1121X" fmla="*/ 95415 w 2647519"/>
                              <a:gd name="GluePoint1121Y" fmla="*/ 833437 h 2612594"/>
                              <a:gd name="GluePoint1122X" fmla="*/ 96628 w 2647519"/>
                              <a:gd name="GluePoint1122Y" fmla="*/ 832072 h 2612594"/>
                              <a:gd name="GluePoint1123X" fmla="*/ 103988 w 2647519"/>
                              <a:gd name="GluePoint1123Y" fmla="*/ 793432 h 2612594"/>
                              <a:gd name="GluePoint1124X" fmla="*/ 114465 w 2647519"/>
                              <a:gd name="GluePoint1124Y" fmla="*/ 765809 h 2612594"/>
                              <a:gd name="GluePoint1125X" fmla="*/ 126848 w 2647519"/>
                              <a:gd name="GluePoint1125Y" fmla="*/ 742949 h 2612594"/>
                              <a:gd name="GluePoint1126X" fmla="*/ 151613 w 2647519"/>
                              <a:gd name="GluePoint1126Y" fmla="*/ 695324 h 2612594"/>
                              <a:gd name="GluePoint1127X" fmla="*/ 171615 w 2647519"/>
                              <a:gd name="GluePoint1127Y" fmla="*/ 652462 h 2612594"/>
                              <a:gd name="GluePoint1128X" fmla="*/ 200190 w 2647519"/>
                              <a:gd name="GluePoint1128Y" fmla="*/ 597217 h 2612594"/>
                              <a:gd name="GluePoint1129X" fmla="*/ 221145 w 2647519"/>
                              <a:gd name="GluePoint1129Y" fmla="*/ 573404 h 2612594"/>
                              <a:gd name="GluePoint1130X" fmla="*/ 238290 w 2647519"/>
                              <a:gd name="GluePoint1130Y" fmla="*/ 540067 h 2612594"/>
                              <a:gd name="GluePoint1131X" fmla="*/ 252578 w 2647519"/>
                              <a:gd name="GluePoint1131Y" fmla="*/ 519112 h 2612594"/>
                              <a:gd name="GluePoint1132X" fmla="*/ 267818 w 2647519"/>
                              <a:gd name="GluePoint1132Y" fmla="*/ 511492 h 2612594"/>
                              <a:gd name="GluePoint1133X" fmla="*/ 271628 w 2647519"/>
                              <a:gd name="GluePoint1133Y" fmla="*/ 505777 h 2612594"/>
                              <a:gd name="GluePoint1134X" fmla="*/ 286868 w 2647519"/>
                              <a:gd name="GluePoint1134Y" fmla="*/ 475297 h 2612594"/>
                              <a:gd name="GluePoint1135X" fmla="*/ 316395 w 2647519"/>
                              <a:gd name="GluePoint1135Y" fmla="*/ 441007 h 2612594"/>
                              <a:gd name="GluePoint1136X" fmla="*/ 317199 w 2647519"/>
                              <a:gd name="GluePoint1136Y" fmla="*/ 455339 h 2612594"/>
                              <a:gd name="GluePoint1137X" fmla="*/ 315045 w 2647519"/>
                              <a:gd name="GluePoint1137Y" fmla="*/ 461363 h 2612594"/>
                              <a:gd name="GluePoint1138X" fmla="*/ 345922 w 2647519"/>
                              <a:gd name="GluePoint1138Y" fmla="*/ 429577 h 2612594"/>
                              <a:gd name="GluePoint1139X" fmla="*/ 361162 w 2647519"/>
                              <a:gd name="GluePoint1139Y" fmla="*/ 409575 h 2612594"/>
                              <a:gd name="GluePoint1140X" fmla="*/ 381165 w 2647519"/>
                              <a:gd name="GluePoint1140Y" fmla="*/ 390525 h 2612594"/>
                              <a:gd name="GluePoint1141X" fmla="*/ 382889 w 2647519"/>
                              <a:gd name="GluePoint1141Y" fmla="*/ 392440 h 2612594"/>
                              <a:gd name="GluePoint1142X" fmla="*/ 382118 w 2647519"/>
                              <a:gd name="GluePoint1142Y" fmla="*/ 391477 h 2612594"/>
                              <a:gd name="GluePoint1143X" fmla="*/ 406883 w 2647519"/>
                              <a:gd name="GluePoint1143Y" fmla="*/ 366712 h 2612594"/>
                              <a:gd name="GluePoint1144X" fmla="*/ 431648 w 2647519"/>
                              <a:gd name="GluePoint1144Y" fmla="*/ 343852 h 2612594"/>
                              <a:gd name="GluePoint1145X" fmla="*/ 458318 w 2647519"/>
                              <a:gd name="GluePoint1145Y" fmla="*/ 315277 h 2612594"/>
                              <a:gd name="GluePoint1146X" fmla="*/ 495465 w 2647519"/>
                              <a:gd name="GluePoint1146Y" fmla="*/ 287654 h 2612594"/>
                              <a:gd name="GluePoint1147X" fmla="*/ 535470 w 2647519"/>
                              <a:gd name="GluePoint1147Y" fmla="*/ 258127 h 2612594"/>
                              <a:gd name="GluePoint1148X" fmla="*/ 559389 w 2647519"/>
                              <a:gd name="GluePoint1148Y" fmla="*/ 241440 h 2612594"/>
                              <a:gd name="GluePoint1149X" fmla="*/ 575475 w 2647519"/>
                              <a:gd name="GluePoint1149Y" fmla="*/ 226694 h 2612594"/>
                              <a:gd name="GluePoint1150X" fmla="*/ 604050 w 2647519"/>
                              <a:gd name="GluePoint1150Y" fmla="*/ 209549 h 2612594"/>
                              <a:gd name="GluePoint1151X" fmla="*/ 634530 w 2647519"/>
                              <a:gd name="GluePoint1151Y" fmla="*/ 193357 h 2612594"/>
                              <a:gd name="GluePoint1152X" fmla="*/ 638565 w 2647519"/>
                              <a:gd name="GluePoint1152Y" fmla="*/ 191282 h 2612594"/>
                              <a:gd name="GluePoint1153X" fmla="*/ 648937 w 2647519"/>
                              <a:gd name="GluePoint1153Y" fmla="*/ 181094 h 2612594"/>
                              <a:gd name="GluePoint1154X" fmla="*/ 665963 w 2647519"/>
                              <a:gd name="GluePoint1154Y" fmla="*/ 168592 h 2612594"/>
                              <a:gd name="GluePoint1155X" fmla="*/ 684656 w 2647519"/>
                              <a:gd name="GluePoint1155Y" fmla="*/ 159067 h 2612594"/>
                              <a:gd name="GluePoint1156X" fmla="*/ 697880 w 2647519"/>
                              <a:gd name="GluePoint1156Y" fmla="*/ 156023 h 2612594"/>
                              <a:gd name="GluePoint1157X" fmla="*/ 700252 w 2647519"/>
                              <a:gd name="GluePoint1157Y" fmla="*/ 154304 h 2612594"/>
                              <a:gd name="GluePoint1158X" fmla="*/ 959332 w 2647519"/>
                              <a:gd name="GluePoint1158Y" fmla="*/ 49529 h 2612594"/>
                              <a:gd name="GluePoint1159X" fmla="*/ 968945 w 2647519"/>
                              <a:gd name="GluePoint1159Y" fmla="*/ 47439 h 2612594"/>
                              <a:gd name="GluePoint1160X" fmla="*/ 995527 w 2647519"/>
                              <a:gd name="GluePoint1160Y" fmla="*/ 38099 h 2612594"/>
                              <a:gd name="GluePoint1161X" fmla="*/ 1013863 w 2647519"/>
                              <a:gd name="GluePoint1161Y" fmla="*/ 34408 h 2612594"/>
                              <a:gd name="GluePoint1162X" fmla="*/ 1023424 w 2647519"/>
                              <a:gd name="GluePoint1162Y" fmla="*/ 34327 h 2612594"/>
                              <a:gd name="GluePoint1163X" fmla="*/ 1026960 w 2647519"/>
                              <a:gd name="GluePoint1163Y" fmla="*/ 33337 h 2612594"/>
                              <a:gd name="GluePoint1164X" fmla="*/ 1244130 w 2647519"/>
                              <a:gd name="GluePoint1164Y" fmla="*/ 4762 h 2612594"/>
                              <a:gd name="GluePoint1165X" fmla="*/ 1305804 w 2647519"/>
                              <a:gd name="GluePoint1165Y" fmla="*/ 4524 h 2612594"/>
                              <a:gd name="GluePoint1166X" fmla="*/ 1371765 w 2647519"/>
                              <a:gd name="GluePoint1166Y" fmla="*/ 5714 h 2612594"/>
                              <a:gd name="GluePoint1167X" fmla="*/ 1372993 w 2647519"/>
                              <a:gd name="GluePoint1167Y" fmla="*/ 6635 h 2612594"/>
                              <a:gd name="GluePoint1168X" fmla="*/ 1405103 w 2647519"/>
                              <a:gd name="GluePoint1168Y" fmla="*/ 2857 h 2612594"/>
                              <a:gd name="GluePoint1169X" fmla="*/ 1434630 w 2647519"/>
                              <a:gd name="GluePoint1169Y" fmla="*/ 7619 h 2612594"/>
                              <a:gd name="GluePoint1170X" fmla="*/ 1464158 w 2647519"/>
                              <a:gd name="GluePoint1170Y" fmla="*/ 13334 h 2612594"/>
                              <a:gd name="GluePoint1171X" fmla="*/ 1479392 w 2647519"/>
                              <a:gd name="GluePoint1171Y" fmla="*/ 16797 h 2612594"/>
                              <a:gd name="GluePoint1172X" fmla="*/ 1463205 w 2647519"/>
                              <a:gd name="GluePoint1172Y" fmla="*/ 12382 h 2612594"/>
                              <a:gd name="GluePoint1173X" fmla="*/ 1433677 w 2647519"/>
                              <a:gd name="GluePoint1173Y" fmla="*/ 6667 h 2612594"/>
                              <a:gd name="GluePoint1174X" fmla="*/ 1404150 w 2647519"/>
                              <a:gd name="GluePoint1174Y" fmla="*/ 1905 h 2612594"/>
                              <a:gd name="GluePoint1175X" fmla="*/ 1404150 w 2647519"/>
                              <a:gd name="GluePoint1175Y" fmla="*/ 0 h 261259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  <a:cxn ang="0">
                                <a:pos x="GluePoint60X" y="GluePoint60Y"/>
                              </a:cxn>
                              <a:cxn ang="0">
                                <a:pos x="GluePoint61X" y="GluePoint61Y"/>
                              </a:cxn>
                              <a:cxn ang="0">
                                <a:pos x="GluePoint62X" y="GluePoint62Y"/>
                              </a:cxn>
                              <a:cxn ang="0">
                                <a:pos x="GluePoint63X" y="GluePoint63Y"/>
                              </a:cxn>
                              <a:cxn ang="0">
                                <a:pos x="GluePoint64X" y="GluePoint64Y"/>
                              </a:cxn>
                              <a:cxn ang="0">
                                <a:pos x="GluePoint65X" y="GluePoint65Y"/>
                              </a:cxn>
                              <a:cxn ang="0">
                                <a:pos x="GluePoint66X" y="GluePoint66Y"/>
                              </a:cxn>
                              <a:cxn ang="0">
                                <a:pos x="GluePoint67X" y="GluePoint67Y"/>
                              </a:cxn>
                              <a:cxn ang="0">
                                <a:pos x="GluePoint68X" y="GluePoint68Y"/>
                              </a:cxn>
                              <a:cxn ang="0">
                                <a:pos x="GluePoint69X" y="GluePoint69Y"/>
                              </a:cxn>
                              <a:cxn ang="0">
                                <a:pos x="GluePoint70X" y="GluePoint70Y"/>
                              </a:cxn>
                              <a:cxn ang="0">
                                <a:pos x="GluePoint71X" y="GluePoint71Y"/>
                              </a:cxn>
                              <a:cxn ang="0">
                                <a:pos x="GluePoint72X" y="GluePoint72Y"/>
                              </a:cxn>
                              <a:cxn ang="0">
                                <a:pos x="GluePoint73X" y="GluePoint73Y"/>
                              </a:cxn>
                              <a:cxn ang="0">
                                <a:pos x="GluePoint74X" y="GluePoint74Y"/>
                              </a:cxn>
                              <a:cxn ang="0">
                                <a:pos x="GluePoint75X" y="GluePoint75Y"/>
                              </a:cxn>
                              <a:cxn ang="0">
                                <a:pos x="GluePoint76X" y="GluePoint76Y"/>
                              </a:cxn>
                              <a:cxn ang="0">
                                <a:pos x="GluePoint77X" y="GluePoint77Y"/>
                              </a:cxn>
                              <a:cxn ang="0">
                                <a:pos x="GluePoint78X" y="GluePoint78Y"/>
                              </a:cxn>
                              <a:cxn ang="0">
                                <a:pos x="GluePoint79X" y="GluePoint79Y"/>
                              </a:cxn>
                              <a:cxn ang="0">
                                <a:pos x="GluePoint80X" y="GluePoint80Y"/>
                              </a:cxn>
                              <a:cxn ang="0">
                                <a:pos x="GluePoint81X" y="GluePoint81Y"/>
                              </a:cxn>
                              <a:cxn ang="0">
                                <a:pos x="GluePoint82X" y="GluePoint82Y"/>
                              </a:cxn>
                              <a:cxn ang="0">
                                <a:pos x="GluePoint83X" y="GluePoint83Y"/>
                              </a:cxn>
                              <a:cxn ang="0">
                                <a:pos x="GluePoint84X" y="GluePoint84Y"/>
                              </a:cxn>
                              <a:cxn ang="0">
                                <a:pos x="GluePoint85X" y="GluePoint85Y"/>
                              </a:cxn>
                              <a:cxn ang="0">
                                <a:pos x="GluePoint86X" y="GluePoint86Y"/>
                              </a:cxn>
                              <a:cxn ang="0">
                                <a:pos x="GluePoint87X" y="GluePoint87Y"/>
                              </a:cxn>
                              <a:cxn ang="0">
                                <a:pos x="GluePoint88X" y="GluePoint88Y"/>
                              </a:cxn>
                              <a:cxn ang="0">
                                <a:pos x="GluePoint89X" y="GluePoint89Y"/>
                              </a:cxn>
                              <a:cxn ang="0">
                                <a:pos x="GluePoint90X" y="GluePoint90Y"/>
                              </a:cxn>
                              <a:cxn ang="0">
                                <a:pos x="GluePoint91X" y="GluePoint91Y"/>
                              </a:cxn>
                              <a:cxn ang="0">
                                <a:pos x="GluePoint92X" y="GluePoint92Y"/>
                              </a:cxn>
                              <a:cxn ang="0">
                                <a:pos x="GluePoint93X" y="GluePoint93Y"/>
                              </a:cxn>
                              <a:cxn ang="0">
                                <a:pos x="GluePoint94X" y="GluePoint94Y"/>
                              </a:cxn>
                              <a:cxn ang="0">
                                <a:pos x="GluePoint95X" y="GluePoint95Y"/>
                              </a:cxn>
                              <a:cxn ang="0">
                                <a:pos x="GluePoint96X" y="GluePoint96Y"/>
                              </a:cxn>
                              <a:cxn ang="0">
                                <a:pos x="GluePoint97X" y="GluePoint97Y"/>
                              </a:cxn>
                              <a:cxn ang="0">
                                <a:pos x="GluePoint98X" y="GluePoint98Y"/>
                              </a:cxn>
                              <a:cxn ang="0">
                                <a:pos x="GluePoint99X" y="GluePoint99Y"/>
                              </a:cxn>
                              <a:cxn ang="0">
                                <a:pos x="GluePoint100X" y="GluePoint100Y"/>
                              </a:cxn>
                              <a:cxn ang="0">
                                <a:pos x="GluePoint101X" y="GluePoint101Y"/>
                              </a:cxn>
                              <a:cxn ang="0">
                                <a:pos x="GluePoint102X" y="GluePoint102Y"/>
                              </a:cxn>
                              <a:cxn ang="0">
                                <a:pos x="GluePoint103X" y="GluePoint103Y"/>
                              </a:cxn>
                              <a:cxn ang="0">
                                <a:pos x="GluePoint104X" y="GluePoint104Y"/>
                              </a:cxn>
                              <a:cxn ang="0">
                                <a:pos x="GluePoint105X" y="GluePoint105Y"/>
                              </a:cxn>
                              <a:cxn ang="0">
                                <a:pos x="GluePoint106X" y="GluePoint106Y"/>
                              </a:cxn>
                              <a:cxn ang="0">
                                <a:pos x="GluePoint107X" y="GluePoint107Y"/>
                              </a:cxn>
                              <a:cxn ang="0">
                                <a:pos x="GluePoint108X" y="GluePoint108Y"/>
                              </a:cxn>
                              <a:cxn ang="0">
                                <a:pos x="GluePoint109X" y="GluePoint109Y"/>
                              </a:cxn>
                              <a:cxn ang="0">
                                <a:pos x="GluePoint110X" y="GluePoint110Y"/>
                              </a:cxn>
                              <a:cxn ang="0">
                                <a:pos x="GluePoint111X" y="GluePoint111Y"/>
                              </a:cxn>
                              <a:cxn ang="0">
                                <a:pos x="GluePoint112X" y="GluePoint112Y"/>
                              </a:cxn>
                              <a:cxn ang="0">
                                <a:pos x="GluePoint113X" y="GluePoint113Y"/>
                              </a:cxn>
                              <a:cxn ang="0">
                                <a:pos x="GluePoint114X" y="GluePoint114Y"/>
                              </a:cxn>
                              <a:cxn ang="0">
                                <a:pos x="GluePoint115X" y="GluePoint115Y"/>
                              </a:cxn>
                              <a:cxn ang="0">
                                <a:pos x="GluePoint116X" y="GluePoint116Y"/>
                              </a:cxn>
                              <a:cxn ang="0">
                                <a:pos x="GluePoint117X" y="GluePoint117Y"/>
                              </a:cxn>
                              <a:cxn ang="0">
                                <a:pos x="GluePoint118X" y="GluePoint118Y"/>
                              </a:cxn>
                              <a:cxn ang="0">
                                <a:pos x="GluePoint119X" y="GluePoint119Y"/>
                              </a:cxn>
                              <a:cxn ang="0">
                                <a:pos x="GluePoint120X" y="GluePoint120Y"/>
                              </a:cxn>
                              <a:cxn ang="0">
                                <a:pos x="GluePoint121X" y="GluePoint121Y"/>
                              </a:cxn>
                              <a:cxn ang="0">
                                <a:pos x="GluePoint122X" y="GluePoint122Y"/>
                              </a:cxn>
                              <a:cxn ang="0">
                                <a:pos x="GluePoint123X" y="GluePoint123Y"/>
                              </a:cxn>
                              <a:cxn ang="0">
                                <a:pos x="GluePoint124X" y="GluePoint124Y"/>
                              </a:cxn>
                              <a:cxn ang="0">
                                <a:pos x="GluePoint125X" y="GluePoint125Y"/>
                              </a:cxn>
                              <a:cxn ang="0">
                                <a:pos x="GluePoint126X" y="GluePoint126Y"/>
                              </a:cxn>
                              <a:cxn ang="0">
                                <a:pos x="GluePoint127X" y="GluePoint127Y"/>
                              </a:cxn>
                              <a:cxn ang="0">
                                <a:pos x="GluePoint128X" y="GluePoint128Y"/>
                              </a:cxn>
                              <a:cxn ang="0">
                                <a:pos x="GluePoint129X" y="GluePoint129Y"/>
                              </a:cxn>
                              <a:cxn ang="0">
                                <a:pos x="GluePoint130X" y="GluePoint130Y"/>
                              </a:cxn>
                              <a:cxn ang="0">
                                <a:pos x="GluePoint131X" y="GluePoint131Y"/>
                              </a:cxn>
                              <a:cxn ang="0">
                                <a:pos x="GluePoint132X" y="GluePoint132Y"/>
                              </a:cxn>
                              <a:cxn ang="0">
                                <a:pos x="GluePoint133X" y="GluePoint133Y"/>
                              </a:cxn>
                              <a:cxn ang="0">
                                <a:pos x="GluePoint134X" y="GluePoint134Y"/>
                              </a:cxn>
                              <a:cxn ang="0">
                                <a:pos x="GluePoint135X" y="GluePoint135Y"/>
                              </a:cxn>
                              <a:cxn ang="0">
                                <a:pos x="GluePoint136X" y="GluePoint136Y"/>
                              </a:cxn>
                              <a:cxn ang="0">
                                <a:pos x="GluePoint137X" y="GluePoint137Y"/>
                              </a:cxn>
                              <a:cxn ang="0">
                                <a:pos x="GluePoint138X" y="GluePoint138Y"/>
                              </a:cxn>
                              <a:cxn ang="0">
                                <a:pos x="GluePoint139X" y="GluePoint139Y"/>
                              </a:cxn>
                              <a:cxn ang="0">
                                <a:pos x="GluePoint140X" y="GluePoint140Y"/>
                              </a:cxn>
                              <a:cxn ang="0">
                                <a:pos x="GluePoint141X" y="GluePoint141Y"/>
                              </a:cxn>
                              <a:cxn ang="0">
                                <a:pos x="GluePoint142X" y="GluePoint142Y"/>
                              </a:cxn>
                              <a:cxn ang="0">
                                <a:pos x="GluePoint143X" y="GluePoint143Y"/>
                              </a:cxn>
                              <a:cxn ang="0">
                                <a:pos x="GluePoint144X" y="GluePoint144Y"/>
                              </a:cxn>
                              <a:cxn ang="0">
                                <a:pos x="GluePoint145X" y="GluePoint145Y"/>
                              </a:cxn>
                              <a:cxn ang="0">
                                <a:pos x="GluePoint146X" y="GluePoint146Y"/>
                              </a:cxn>
                              <a:cxn ang="0">
                                <a:pos x="GluePoint147X" y="GluePoint147Y"/>
                              </a:cxn>
                              <a:cxn ang="0">
                                <a:pos x="GluePoint148X" y="GluePoint148Y"/>
                              </a:cxn>
                              <a:cxn ang="0">
                                <a:pos x="GluePoint149X" y="GluePoint149Y"/>
                              </a:cxn>
                              <a:cxn ang="0">
                                <a:pos x="GluePoint150X" y="GluePoint150Y"/>
                              </a:cxn>
                              <a:cxn ang="0">
                                <a:pos x="GluePoint151X" y="GluePoint151Y"/>
                              </a:cxn>
                              <a:cxn ang="0">
                                <a:pos x="GluePoint152X" y="GluePoint152Y"/>
                              </a:cxn>
                              <a:cxn ang="0">
                                <a:pos x="GluePoint153X" y="GluePoint153Y"/>
                              </a:cxn>
                              <a:cxn ang="0">
                                <a:pos x="GluePoint154X" y="GluePoint154Y"/>
                              </a:cxn>
                              <a:cxn ang="0">
                                <a:pos x="GluePoint155X" y="GluePoint155Y"/>
                              </a:cxn>
                              <a:cxn ang="0">
                                <a:pos x="GluePoint156X" y="GluePoint156Y"/>
                              </a:cxn>
                              <a:cxn ang="0">
                                <a:pos x="GluePoint157X" y="GluePoint157Y"/>
                              </a:cxn>
                              <a:cxn ang="0">
                                <a:pos x="GluePoint158X" y="GluePoint158Y"/>
                              </a:cxn>
                              <a:cxn ang="0">
                                <a:pos x="GluePoint159X" y="GluePoint159Y"/>
                              </a:cxn>
                              <a:cxn ang="0">
                                <a:pos x="GluePoint160X" y="GluePoint160Y"/>
                              </a:cxn>
                              <a:cxn ang="0">
                                <a:pos x="GluePoint161X" y="GluePoint161Y"/>
                              </a:cxn>
                              <a:cxn ang="0">
                                <a:pos x="GluePoint162X" y="GluePoint162Y"/>
                              </a:cxn>
                              <a:cxn ang="0">
                                <a:pos x="GluePoint163X" y="GluePoint163Y"/>
                              </a:cxn>
                              <a:cxn ang="0">
                                <a:pos x="GluePoint164X" y="GluePoint164Y"/>
                              </a:cxn>
                              <a:cxn ang="0">
                                <a:pos x="GluePoint165X" y="GluePoint165Y"/>
                              </a:cxn>
                              <a:cxn ang="0">
                                <a:pos x="GluePoint166X" y="GluePoint166Y"/>
                              </a:cxn>
                              <a:cxn ang="0">
                                <a:pos x="GluePoint167X" y="GluePoint167Y"/>
                              </a:cxn>
                              <a:cxn ang="0">
                                <a:pos x="GluePoint168X" y="GluePoint168Y"/>
                              </a:cxn>
                              <a:cxn ang="0">
                                <a:pos x="GluePoint169X" y="GluePoint169Y"/>
                              </a:cxn>
                              <a:cxn ang="0">
                                <a:pos x="GluePoint170X" y="GluePoint170Y"/>
                              </a:cxn>
                              <a:cxn ang="0">
                                <a:pos x="GluePoint171X" y="GluePoint171Y"/>
                              </a:cxn>
                              <a:cxn ang="0">
                                <a:pos x="GluePoint172X" y="GluePoint172Y"/>
                              </a:cxn>
                              <a:cxn ang="0">
                                <a:pos x="GluePoint173X" y="GluePoint173Y"/>
                              </a:cxn>
                              <a:cxn ang="0">
                                <a:pos x="GluePoint174X" y="GluePoint174Y"/>
                              </a:cxn>
                              <a:cxn ang="0">
                                <a:pos x="GluePoint175X" y="GluePoint175Y"/>
                              </a:cxn>
                              <a:cxn ang="0">
                                <a:pos x="GluePoint176X" y="GluePoint176Y"/>
                              </a:cxn>
                              <a:cxn ang="0">
                                <a:pos x="GluePoint177X" y="GluePoint177Y"/>
                              </a:cxn>
                              <a:cxn ang="0">
                                <a:pos x="GluePoint178X" y="GluePoint178Y"/>
                              </a:cxn>
                              <a:cxn ang="0">
                                <a:pos x="GluePoint179X" y="GluePoint179Y"/>
                              </a:cxn>
                              <a:cxn ang="0">
                                <a:pos x="GluePoint180X" y="GluePoint180Y"/>
                              </a:cxn>
                              <a:cxn ang="0">
                                <a:pos x="GluePoint181X" y="GluePoint181Y"/>
                              </a:cxn>
                              <a:cxn ang="0">
                                <a:pos x="GluePoint182X" y="GluePoint182Y"/>
                              </a:cxn>
                              <a:cxn ang="0">
                                <a:pos x="GluePoint183X" y="GluePoint183Y"/>
                              </a:cxn>
                              <a:cxn ang="0">
                                <a:pos x="GluePoint184X" y="GluePoint184Y"/>
                              </a:cxn>
                              <a:cxn ang="0">
                                <a:pos x="GluePoint185X" y="GluePoint185Y"/>
                              </a:cxn>
                              <a:cxn ang="0">
                                <a:pos x="GluePoint186X" y="GluePoint186Y"/>
                              </a:cxn>
                              <a:cxn ang="0">
                                <a:pos x="GluePoint187X" y="GluePoint187Y"/>
                              </a:cxn>
                              <a:cxn ang="0">
                                <a:pos x="GluePoint188X" y="GluePoint188Y"/>
                              </a:cxn>
                              <a:cxn ang="0">
                                <a:pos x="GluePoint189X" y="GluePoint189Y"/>
                              </a:cxn>
                              <a:cxn ang="0">
                                <a:pos x="GluePoint190X" y="GluePoint190Y"/>
                              </a:cxn>
                              <a:cxn ang="0">
                                <a:pos x="GluePoint191X" y="GluePoint191Y"/>
                              </a:cxn>
                              <a:cxn ang="0">
                                <a:pos x="GluePoint192X" y="GluePoint192Y"/>
                              </a:cxn>
                              <a:cxn ang="0">
                                <a:pos x="GluePoint193X" y="GluePoint193Y"/>
                              </a:cxn>
                              <a:cxn ang="0">
                                <a:pos x="GluePoint194X" y="GluePoint194Y"/>
                              </a:cxn>
                              <a:cxn ang="0">
                                <a:pos x="GluePoint195X" y="GluePoint195Y"/>
                              </a:cxn>
                              <a:cxn ang="0">
                                <a:pos x="GluePoint196X" y="GluePoint196Y"/>
                              </a:cxn>
                              <a:cxn ang="0">
                                <a:pos x="GluePoint197X" y="GluePoint197Y"/>
                              </a:cxn>
                              <a:cxn ang="0">
                                <a:pos x="GluePoint198X" y="GluePoint198Y"/>
                              </a:cxn>
                              <a:cxn ang="0">
                                <a:pos x="GluePoint199X" y="GluePoint199Y"/>
                              </a:cxn>
                              <a:cxn ang="0">
                                <a:pos x="GluePoint200X" y="GluePoint200Y"/>
                              </a:cxn>
                              <a:cxn ang="0">
                                <a:pos x="GluePoint201X" y="GluePoint201Y"/>
                              </a:cxn>
                              <a:cxn ang="0">
                                <a:pos x="GluePoint202X" y="GluePoint202Y"/>
                              </a:cxn>
                              <a:cxn ang="0">
                                <a:pos x="GluePoint203X" y="GluePoint203Y"/>
                              </a:cxn>
                              <a:cxn ang="0">
                                <a:pos x="GluePoint204X" y="GluePoint204Y"/>
                              </a:cxn>
                              <a:cxn ang="0">
                                <a:pos x="GluePoint205X" y="GluePoint205Y"/>
                              </a:cxn>
                              <a:cxn ang="0">
                                <a:pos x="GluePoint206X" y="GluePoint206Y"/>
                              </a:cxn>
                              <a:cxn ang="0">
                                <a:pos x="GluePoint207X" y="GluePoint207Y"/>
                              </a:cxn>
                              <a:cxn ang="0">
                                <a:pos x="GluePoint208X" y="GluePoint208Y"/>
                              </a:cxn>
                              <a:cxn ang="0">
                                <a:pos x="GluePoint209X" y="GluePoint209Y"/>
                              </a:cxn>
                              <a:cxn ang="0">
                                <a:pos x="GluePoint210X" y="GluePoint210Y"/>
                              </a:cxn>
                              <a:cxn ang="0">
                                <a:pos x="GluePoint211X" y="GluePoint211Y"/>
                              </a:cxn>
                              <a:cxn ang="0">
                                <a:pos x="GluePoint212X" y="GluePoint212Y"/>
                              </a:cxn>
                              <a:cxn ang="0">
                                <a:pos x="GluePoint213X" y="GluePoint213Y"/>
                              </a:cxn>
                              <a:cxn ang="0">
                                <a:pos x="GluePoint214X" y="GluePoint214Y"/>
                              </a:cxn>
                              <a:cxn ang="0">
                                <a:pos x="GluePoint215X" y="GluePoint215Y"/>
                              </a:cxn>
                              <a:cxn ang="0">
                                <a:pos x="GluePoint216X" y="GluePoint216Y"/>
                              </a:cxn>
                              <a:cxn ang="0">
                                <a:pos x="GluePoint217X" y="GluePoint217Y"/>
                              </a:cxn>
                              <a:cxn ang="0">
                                <a:pos x="GluePoint218X" y="GluePoint218Y"/>
                              </a:cxn>
                              <a:cxn ang="0">
                                <a:pos x="GluePoint219X" y="GluePoint219Y"/>
                              </a:cxn>
                              <a:cxn ang="0">
                                <a:pos x="GluePoint220X" y="GluePoint220Y"/>
                              </a:cxn>
                              <a:cxn ang="0">
                                <a:pos x="GluePoint221X" y="GluePoint221Y"/>
                              </a:cxn>
                              <a:cxn ang="0">
                                <a:pos x="GluePoint222X" y="GluePoint222Y"/>
                              </a:cxn>
                              <a:cxn ang="0">
                                <a:pos x="GluePoint223X" y="GluePoint223Y"/>
                              </a:cxn>
                              <a:cxn ang="0">
                                <a:pos x="GluePoint224X" y="GluePoint224Y"/>
                              </a:cxn>
                              <a:cxn ang="0">
                                <a:pos x="GluePoint225X" y="GluePoint225Y"/>
                              </a:cxn>
                              <a:cxn ang="0">
                                <a:pos x="GluePoint226X" y="GluePoint226Y"/>
                              </a:cxn>
                              <a:cxn ang="0">
                                <a:pos x="GluePoint227X" y="GluePoint227Y"/>
                              </a:cxn>
                              <a:cxn ang="0">
                                <a:pos x="GluePoint228X" y="GluePoint228Y"/>
                              </a:cxn>
                              <a:cxn ang="0">
                                <a:pos x="GluePoint229X" y="GluePoint229Y"/>
                              </a:cxn>
                              <a:cxn ang="0">
                                <a:pos x="GluePoint230X" y="GluePoint230Y"/>
                              </a:cxn>
                              <a:cxn ang="0">
                                <a:pos x="GluePoint231X" y="GluePoint231Y"/>
                              </a:cxn>
                              <a:cxn ang="0">
                                <a:pos x="GluePoint232X" y="GluePoint232Y"/>
                              </a:cxn>
                              <a:cxn ang="0">
                                <a:pos x="GluePoint233X" y="GluePoint233Y"/>
                              </a:cxn>
                              <a:cxn ang="0">
                                <a:pos x="GluePoint234X" y="GluePoint234Y"/>
                              </a:cxn>
                              <a:cxn ang="0">
                                <a:pos x="GluePoint235X" y="GluePoint235Y"/>
                              </a:cxn>
                              <a:cxn ang="0">
                                <a:pos x="GluePoint236X" y="GluePoint236Y"/>
                              </a:cxn>
                              <a:cxn ang="0">
                                <a:pos x="GluePoint237X" y="GluePoint237Y"/>
                              </a:cxn>
                              <a:cxn ang="0">
                                <a:pos x="GluePoint238X" y="GluePoint238Y"/>
                              </a:cxn>
                              <a:cxn ang="0">
                                <a:pos x="GluePoint239X" y="GluePoint239Y"/>
                              </a:cxn>
                              <a:cxn ang="0">
                                <a:pos x="GluePoint240X" y="GluePoint240Y"/>
                              </a:cxn>
                              <a:cxn ang="0">
                                <a:pos x="GluePoint241X" y="GluePoint241Y"/>
                              </a:cxn>
                              <a:cxn ang="0">
                                <a:pos x="GluePoint242X" y="GluePoint242Y"/>
                              </a:cxn>
                              <a:cxn ang="0">
                                <a:pos x="GluePoint243X" y="GluePoint243Y"/>
                              </a:cxn>
                              <a:cxn ang="0">
                                <a:pos x="GluePoint244X" y="GluePoint244Y"/>
                              </a:cxn>
                              <a:cxn ang="0">
                                <a:pos x="GluePoint245X" y="GluePoint245Y"/>
                              </a:cxn>
                              <a:cxn ang="0">
                                <a:pos x="GluePoint246X" y="GluePoint246Y"/>
                              </a:cxn>
                              <a:cxn ang="0">
                                <a:pos x="GluePoint247X" y="GluePoint247Y"/>
                              </a:cxn>
                              <a:cxn ang="0">
                                <a:pos x="GluePoint248X" y="GluePoint248Y"/>
                              </a:cxn>
                              <a:cxn ang="0">
                                <a:pos x="GluePoint249X" y="GluePoint249Y"/>
                              </a:cxn>
                              <a:cxn ang="0">
                                <a:pos x="GluePoint250X" y="GluePoint250Y"/>
                              </a:cxn>
                              <a:cxn ang="0">
                                <a:pos x="GluePoint251X" y="GluePoint251Y"/>
                              </a:cxn>
                              <a:cxn ang="0">
                                <a:pos x="GluePoint252X" y="GluePoint252Y"/>
                              </a:cxn>
                              <a:cxn ang="0">
                                <a:pos x="GluePoint253X" y="GluePoint253Y"/>
                              </a:cxn>
                              <a:cxn ang="0">
                                <a:pos x="GluePoint254X" y="GluePoint254Y"/>
                              </a:cxn>
                              <a:cxn ang="0">
                                <a:pos x="GluePoint255X" y="GluePoint255Y"/>
                              </a:cxn>
                              <a:cxn ang="0">
                                <a:pos x="GluePoint256X" y="GluePoint256Y"/>
                              </a:cxn>
                              <a:cxn ang="0">
                                <a:pos x="GluePoint257X" y="GluePoint257Y"/>
                              </a:cxn>
                              <a:cxn ang="0">
                                <a:pos x="GluePoint258X" y="GluePoint258Y"/>
                              </a:cxn>
                              <a:cxn ang="0">
                                <a:pos x="GluePoint259X" y="GluePoint259Y"/>
                              </a:cxn>
                              <a:cxn ang="0">
                                <a:pos x="GluePoint260X" y="GluePoint260Y"/>
                              </a:cxn>
                              <a:cxn ang="0">
                                <a:pos x="GluePoint261X" y="GluePoint261Y"/>
                              </a:cxn>
                              <a:cxn ang="0">
                                <a:pos x="GluePoint262X" y="GluePoint262Y"/>
                              </a:cxn>
                              <a:cxn ang="0">
                                <a:pos x="GluePoint263X" y="GluePoint263Y"/>
                              </a:cxn>
                              <a:cxn ang="0">
                                <a:pos x="GluePoint264X" y="GluePoint264Y"/>
                              </a:cxn>
                              <a:cxn ang="0">
                                <a:pos x="GluePoint265X" y="GluePoint265Y"/>
                              </a:cxn>
                              <a:cxn ang="0">
                                <a:pos x="GluePoint266X" y="GluePoint266Y"/>
                              </a:cxn>
                              <a:cxn ang="0">
                                <a:pos x="GluePoint267X" y="GluePoint267Y"/>
                              </a:cxn>
                              <a:cxn ang="0">
                                <a:pos x="GluePoint268X" y="GluePoint268Y"/>
                              </a:cxn>
                              <a:cxn ang="0">
                                <a:pos x="GluePoint269X" y="GluePoint269Y"/>
                              </a:cxn>
                              <a:cxn ang="0">
                                <a:pos x="GluePoint270X" y="GluePoint270Y"/>
                              </a:cxn>
                              <a:cxn ang="0">
                                <a:pos x="GluePoint271X" y="GluePoint271Y"/>
                              </a:cxn>
                              <a:cxn ang="0">
                                <a:pos x="GluePoint272X" y="GluePoint272Y"/>
                              </a:cxn>
                              <a:cxn ang="0">
                                <a:pos x="GluePoint273X" y="GluePoint273Y"/>
                              </a:cxn>
                              <a:cxn ang="0">
                                <a:pos x="GluePoint274X" y="GluePoint274Y"/>
                              </a:cxn>
                              <a:cxn ang="0">
                                <a:pos x="GluePoint275X" y="GluePoint275Y"/>
                              </a:cxn>
                              <a:cxn ang="0">
                                <a:pos x="GluePoint276X" y="GluePoint276Y"/>
                              </a:cxn>
                              <a:cxn ang="0">
                                <a:pos x="GluePoint277X" y="GluePoint277Y"/>
                              </a:cxn>
                              <a:cxn ang="0">
                                <a:pos x="GluePoint278X" y="GluePoint278Y"/>
                              </a:cxn>
                              <a:cxn ang="0">
                                <a:pos x="GluePoint279X" y="GluePoint279Y"/>
                              </a:cxn>
                              <a:cxn ang="0">
                                <a:pos x="GluePoint280X" y="GluePoint280Y"/>
                              </a:cxn>
                              <a:cxn ang="0">
                                <a:pos x="GluePoint281X" y="GluePoint281Y"/>
                              </a:cxn>
                              <a:cxn ang="0">
                                <a:pos x="GluePoint282X" y="GluePoint282Y"/>
                              </a:cxn>
                              <a:cxn ang="0">
                                <a:pos x="GluePoint283X" y="GluePoint283Y"/>
                              </a:cxn>
                              <a:cxn ang="0">
                                <a:pos x="GluePoint284X" y="GluePoint284Y"/>
                              </a:cxn>
                              <a:cxn ang="0">
                                <a:pos x="GluePoint285X" y="GluePoint285Y"/>
                              </a:cxn>
                              <a:cxn ang="0">
                                <a:pos x="GluePoint286X" y="GluePoint286Y"/>
                              </a:cxn>
                              <a:cxn ang="0">
                                <a:pos x="GluePoint287X" y="GluePoint287Y"/>
                              </a:cxn>
                              <a:cxn ang="0">
                                <a:pos x="GluePoint288X" y="GluePoint288Y"/>
                              </a:cxn>
                              <a:cxn ang="0">
                                <a:pos x="GluePoint289X" y="GluePoint289Y"/>
                              </a:cxn>
                              <a:cxn ang="0">
                                <a:pos x="GluePoint290X" y="GluePoint290Y"/>
                              </a:cxn>
                              <a:cxn ang="0">
                                <a:pos x="GluePoint291X" y="GluePoint291Y"/>
                              </a:cxn>
                              <a:cxn ang="0">
                                <a:pos x="GluePoint292X" y="GluePoint292Y"/>
                              </a:cxn>
                              <a:cxn ang="0">
                                <a:pos x="GluePoint293X" y="GluePoint293Y"/>
                              </a:cxn>
                              <a:cxn ang="0">
                                <a:pos x="GluePoint294X" y="GluePoint294Y"/>
                              </a:cxn>
                              <a:cxn ang="0">
                                <a:pos x="GluePoint295X" y="GluePoint295Y"/>
                              </a:cxn>
                              <a:cxn ang="0">
                                <a:pos x="GluePoint296X" y="GluePoint296Y"/>
                              </a:cxn>
                              <a:cxn ang="0">
                                <a:pos x="GluePoint297X" y="GluePoint297Y"/>
                              </a:cxn>
                              <a:cxn ang="0">
                                <a:pos x="GluePoint298X" y="GluePoint298Y"/>
                              </a:cxn>
                              <a:cxn ang="0">
                                <a:pos x="GluePoint299X" y="GluePoint299Y"/>
                              </a:cxn>
                              <a:cxn ang="0">
                                <a:pos x="GluePoint300X" y="GluePoint300Y"/>
                              </a:cxn>
                              <a:cxn ang="0">
                                <a:pos x="GluePoint301X" y="GluePoint301Y"/>
                              </a:cxn>
                              <a:cxn ang="0">
                                <a:pos x="GluePoint302X" y="GluePoint302Y"/>
                              </a:cxn>
                              <a:cxn ang="0">
                                <a:pos x="GluePoint303X" y="GluePoint303Y"/>
                              </a:cxn>
                              <a:cxn ang="0">
                                <a:pos x="GluePoint304X" y="GluePoint304Y"/>
                              </a:cxn>
                              <a:cxn ang="0">
                                <a:pos x="GluePoint305X" y="GluePoint305Y"/>
                              </a:cxn>
                              <a:cxn ang="0">
                                <a:pos x="GluePoint306X" y="GluePoint306Y"/>
                              </a:cxn>
                              <a:cxn ang="0">
                                <a:pos x="GluePoint307X" y="GluePoint307Y"/>
                              </a:cxn>
                              <a:cxn ang="0">
                                <a:pos x="GluePoint308X" y="GluePoint308Y"/>
                              </a:cxn>
                              <a:cxn ang="0">
                                <a:pos x="GluePoint309X" y="GluePoint309Y"/>
                              </a:cxn>
                              <a:cxn ang="0">
                                <a:pos x="GluePoint310X" y="GluePoint310Y"/>
                              </a:cxn>
                              <a:cxn ang="0">
                                <a:pos x="GluePoint311X" y="GluePoint311Y"/>
                              </a:cxn>
                              <a:cxn ang="0">
                                <a:pos x="GluePoint312X" y="GluePoint312Y"/>
                              </a:cxn>
                              <a:cxn ang="0">
                                <a:pos x="GluePoint313X" y="GluePoint313Y"/>
                              </a:cxn>
                              <a:cxn ang="0">
                                <a:pos x="GluePoint314X" y="GluePoint314Y"/>
                              </a:cxn>
                              <a:cxn ang="0">
                                <a:pos x="GluePoint315X" y="GluePoint315Y"/>
                              </a:cxn>
                              <a:cxn ang="0">
                                <a:pos x="GluePoint316X" y="GluePoint316Y"/>
                              </a:cxn>
                              <a:cxn ang="0">
                                <a:pos x="GluePoint317X" y="GluePoint317Y"/>
                              </a:cxn>
                              <a:cxn ang="0">
                                <a:pos x="GluePoint318X" y="GluePoint318Y"/>
                              </a:cxn>
                              <a:cxn ang="0">
                                <a:pos x="GluePoint319X" y="GluePoint319Y"/>
                              </a:cxn>
                              <a:cxn ang="0">
                                <a:pos x="GluePoint320X" y="GluePoint320Y"/>
                              </a:cxn>
                              <a:cxn ang="0">
                                <a:pos x="GluePoint321X" y="GluePoint321Y"/>
                              </a:cxn>
                              <a:cxn ang="0">
                                <a:pos x="GluePoint322X" y="GluePoint322Y"/>
                              </a:cxn>
                              <a:cxn ang="0">
                                <a:pos x="GluePoint323X" y="GluePoint323Y"/>
                              </a:cxn>
                              <a:cxn ang="0">
                                <a:pos x="GluePoint324X" y="GluePoint324Y"/>
                              </a:cxn>
                              <a:cxn ang="0">
                                <a:pos x="GluePoint325X" y="GluePoint325Y"/>
                              </a:cxn>
                              <a:cxn ang="0">
                                <a:pos x="GluePoint326X" y="GluePoint326Y"/>
                              </a:cxn>
                              <a:cxn ang="0">
                                <a:pos x="GluePoint327X" y="GluePoint327Y"/>
                              </a:cxn>
                              <a:cxn ang="0">
                                <a:pos x="GluePoint328X" y="GluePoint328Y"/>
                              </a:cxn>
                              <a:cxn ang="0">
                                <a:pos x="GluePoint329X" y="GluePoint329Y"/>
                              </a:cxn>
                              <a:cxn ang="0">
                                <a:pos x="GluePoint330X" y="GluePoint330Y"/>
                              </a:cxn>
                              <a:cxn ang="0">
                                <a:pos x="GluePoint331X" y="GluePoint331Y"/>
                              </a:cxn>
                              <a:cxn ang="0">
                                <a:pos x="GluePoint332X" y="GluePoint332Y"/>
                              </a:cxn>
                              <a:cxn ang="0">
                                <a:pos x="GluePoint333X" y="GluePoint333Y"/>
                              </a:cxn>
                              <a:cxn ang="0">
                                <a:pos x="GluePoint334X" y="GluePoint334Y"/>
                              </a:cxn>
                              <a:cxn ang="0">
                                <a:pos x="GluePoint335X" y="GluePoint335Y"/>
                              </a:cxn>
                              <a:cxn ang="0">
                                <a:pos x="GluePoint336X" y="GluePoint336Y"/>
                              </a:cxn>
                              <a:cxn ang="0">
                                <a:pos x="GluePoint337X" y="GluePoint337Y"/>
                              </a:cxn>
                              <a:cxn ang="0">
                                <a:pos x="GluePoint338X" y="GluePoint338Y"/>
                              </a:cxn>
                              <a:cxn ang="0">
                                <a:pos x="GluePoint339X" y="GluePoint339Y"/>
                              </a:cxn>
                              <a:cxn ang="0">
                                <a:pos x="GluePoint340X" y="GluePoint340Y"/>
                              </a:cxn>
                              <a:cxn ang="0">
                                <a:pos x="GluePoint341X" y="GluePoint341Y"/>
                              </a:cxn>
                              <a:cxn ang="0">
                                <a:pos x="GluePoint342X" y="GluePoint342Y"/>
                              </a:cxn>
                              <a:cxn ang="0">
                                <a:pos x="GluePoint343X" y="GluePoint343Y"/>
                              </a:cxn>
                              <a:cxn ang="0">
                                <a:pos x="GluePoint344X" y="GluePoint344Y"/>
                              </a:cxn>
                              <a:cxn ang="0">
                                <a:pos x="GluePoint345X" y="GluePoint345Y"/>
                              </a:cxn>
                              <a:cxn ang="0">
                                <a:pos x="GluePoint346X" y="GluePoint346Y"/>
                              </a:cxn>
                              <a:cxn ang="0">
                                <a:pos x="GluePoint347X" y="GluePoint347Y"/>
                              </a:cxn>
                              <a:cxn ang="0">
                                <a:pos x="GluePoint348X" y="GluePoint348Y"/>
                              </a:cxn>
                              <a:cxn ang="0">
                                <a:pos x="GluePoint349X" y="GluePoint349Y"/>
                              </a:cxn>
                              <a:cxn ang="0">
                                <a:pos x="GluePoint350X" y="GluePoint350Y"/>
                              </a:cxn>
                              <a:cxn ang="0">
                                <a:pos x="GluePoint351X" y="GluePoint351Y"/>
                              </a:cxn>
                              <a:cxn ang="0">
                                <a:pos x="GluePoint352X" y="GluePoint352Y"/>
                              </a:cxn>
                              <a:cxn ang="0">
                                <a:pos x="GluePoint353X" y="GluePoint353Y"/>
                              </a:cxn>
                              <a:cxn ang="0">
                                <a:pos x="GluePoint354X" y="GluePoint354Y"/>
                              </a:cxn>
                              <a:cxn ang="0">
                                <a:pos x="GluePoint355X" y="GluePoint355Y"/>
                              </a:cxn>
                              <a:cxn ang="0">
                                <a:pos x="GluePoint356X" y="GluePoint356Y"/>
                              </a:cxn>
                              <a:cxn ang="0">
                                <a:pos x="GluePoint357X" y="GluePoint357Y"/>
                              </a:cxn>
                              <a:cxn ang="0">
                                <a:pos x="GluePoint358X" y="GluePoint358Y"/>
                              </a:cxn>
                              <a:cxn ang="0">
                                <a:pos x="GluePoint359X" y="GluePoint359Y"/>
                              </a:cxn>
                              <a:cxn ang="0">
                                <a:pos x="GluePoint360X" y="GluePoint360Y"/>
                              </a:cxn>
                              <a:cxn ang="0">
                                <a:pos x="GluePoint361X" y="GluePoint361Y"/>
                              </a:cxn>
                              <a:cxn ang="0">
                                <a:pos x="GluePoint362X" y="GluePoint362Y"/>
                              </a:cxn>
                              <a:cxn ang="0">
                                <a:pos x="GluePoint363X" y="GluePoint363Y"/>
                              </a:cxn>
                              <a:cxn ang="0">
                                <a:pos x="GluePoint364X" y="GluePoint364Y"/>
                              </a:cxn>
                              <a:cxn ang="0">
                                <a:pos x="GluePoint365X" y="GluePoint365Y"/>
                              </a:cxn>
                              <a:cxn ang="0">
                                <a:pos x="GluePoint366X" y="GluePoint366Y"/>
                              </a:cxn>
                              <a:cxn ang="0">
                                <a:pos x="GluePoint367X" y="GluePoint367Y"/>
                              </a:cxn>
                              <a:cxn ang="0">
                                <a:pos x="GluePoint368X" y="GluePoint368Y"/>
                              </a:cxn>
                              <a:cxn ang="0">
                                <a:pos x="GluePoint369X" y="GluePoint369Y"/>
                              </a:cxn>
                              <a:cxn ang="0">
                                <a:pos x="GluePoint370X" y="GluePoint370Y"/>
                              </a:cxn>
                              <a:cxn ang="0">
                                <a:pos x="GluePoint371X" y="GluePoint371Y"/>
                              </a:cxn>
                              <a:cxn ang="0">
                                <a:pos x="GluePoint372X" y="GluePoint372Y"/>
                              </a:cxn>
                              <a:cxn ang="0">
                                <a:pos x="GluePoint373X" y="GluePoint373Y"/>
                              </a:cxn>
                              <a:cxn ang="0">
                                <a:pos x="GluePoint374X" y="GluePoint374Y"/>
                              </a:cxn>
                              <a:cxn ang="0">
                                <a:pos x="GluePoint375X" y="GluePoint375Y"/>
                              </a:cxn>
                              <a:cxn ang="0">
                                <a:pos x="GluePoint376X" y="GluePoint376Y"/>
                              </a:cxn>
                              <a:cxn ang="0">
                                <a:pos x="GluePoint377X" y="GluePoint377Y"/>
                              </a:cxn>
                              <a:cxn ang="0">
                                <a:pos x="GluePoint378X" y="GluePoint378Y"/>
                              </a:cxn>
                              <a:cxn ang="0">
                                <a:pos x="GluePoint379X" y="GluePoint379Y"/>
                              </a:cxn>
                              <a:cxn ang="0">
                                <a:pos x="GluePoint380X" y="GluePoint380Y"/>
                              </a:cxn>
                              <a:cxn ang="0">
                                <a:pos x="GluePoint381X" y="GluePoint381Y"/>
                              </a:cxn>
                              <a:cxn ang="0">
                                <a:pos x="GluePoint382X" y="GluePoint382Y"/>
                              </a:cxn>
                              <a:cxn ang="0">
                                <a:pos x="GluePoint383X" y="GluePoint383Y"/>
                              </a:cxn>
                              <a:cxn ang="0">
                                <a:pos x="GluePoint384X" y="GluePoint384Y"/>
                              </a:cxn>
                              <a:cxn ang="0">
                                <a:pos x="GluePoint385X" y="GluePoint385Y"/>
                              </a:cxn>
                              <a:cxn ang="0">
                                <a:pos x="GluePoint386X" y="GluePoint386Y"/>
                              </a:cxn>
                              <a:cxn ang="0">
                                <a:pos x="GluePoint387X" y="GluePoint387Y"/>
                              </a:cxn>
                              <a:cxn ang="0">
                                <a:pos x="GluePoint388X" y="GluePoint388Y"/>
                              </a:cxn>
                              <a:cxn ang="0">
                                <a:pos x="GluePoint389X" y="GluePoint389Y"/>
                              </a:cxn>
                              <a:cxn ang="0">
                                <a:pos x="GluePoint390X" y="GluePoint390Y"/>
                              </a:cxn>
                              <a:cxn ang="0">
                                <a:pos x="GluePoint391X" y="GluePoint391Y"/>
                              </a:cxn>
                              <a:cxn ang="0">
                                <a:pos x="GluePoint392X" y="GluePoint392Y"/>
                              </a:cxn>
                              <a:cxn ang="0">
                                <a:pos x="GluePoint393X" y="GluePoint393Y"/>
                              </a:cxn>
                              <a:cxn ang="0">
                                <a:pos x="GluePoint394X" y="GluePoint394Y"/>
                              </a:cxn>
                              <a:cxn ang="0">
                                <a:pos x="GluePoint395X" y="GluePoint395Y"/>
                              </a:cxn>
                              <a:cxn ang="0">
                                <a:pos x="GluePoint396X" y="GluePoint396Y"/>
                              </a:cxn>
                              <a:cxn ang="0">
                                <a:pos x="GluePoint397X" y="GluePoint397Y"/>
                              </a:cxn>
                              <a:cxn ang="0">
                                <a:pos x="GluePoint398X" y="GluePoint398Y"/>
                              </a:cxn>
                              <a:cxn ang="0">
                                <a:pos x="GluePoint399X" y="GluePoint399Y"/>
                              </a:cxn>
                              <a:cxn ang="0">
                                <a:pos x="GluePoint400X" y="GluePoint400Y"/>
                              </a:cxn>
                              <a:cxn ang="0">
                                <a:pos x="GluePoint401X" y="GluePoint401Y"/>
                              </a:cxn>
                              <a:cxn ang="0">
                                <a:pos x="GluePoint402X" y="GluePoint402Y"/>
                              </a:cxn>
                              <a:cxn ang="0">
                                <a:pos x="GluePoint403X" y="GluePoint403Y"/>
                              </a:cxn>
                              <a:cxn ang="0">
                                <a:pos x="GluePoint404X" y="GluePoint404Y"/>
                              </a:cxn>
                              <a:cxn ang="0">
                                <a:pos x="GluePoint405X" y="GluePoint405Y"/>
                              </a:cxn>
                              <a:cxn ang="0">
                                <a:pos x="GluePoint406X" y="GluePoint406Y"/>
                              </a:cxn>
                              <a:cxn ang="0">
                                <a:pos x="GluePoint407X" y="GluePoint407Y"/>
                              </a:cxn>
                              <a:cxn ang="0">
                                <a:pos x="GluePoint408X" y="GluePoint408Y"/>
                              </a:cxn>
                              <a:cxn ang="0">
                                <a:pos x="GluePoint409X" y="GluePoint409Y"/>
                              </a:cxn>
                              <a:cxn ang="0">
                                <a:pos x="GluePoint410X" y="GluePoint410Y"/>
                              </a:cxn>
                              <a:cxn ang="0">
                                <a:pos x="GluePoint411X" y="GluePoint411Y"/>
                              </a:cxn>
                              <a:cxn ang="0">
                                <a:pos x="GluePoint412X" y="GluePoint412Y"/>
                              </a:cxn>
                              <a:cxn ang="0">
                                <a:pos x="GluePoint413X" y="GluePoint413Y"/>
                              </a:cxn>
                              <a:cxn ang="0">
                                <a:pos x="GluePoint414X" y="GluePoint414Y"/>
                              </a:cxn>
                              <a:cxn ang="0">
                                <a:pos x="GluePoint415X" y="GluePoint415Y"/>
                              </a:cxn>
                              <a:cxn ang="0">
                                <a:pos x="GluePoint416X" y="GluePoint416Y"/>
                              </a:cxn>
                              <a:cxn ang="0">
                                <a:pos x="GluePoint417X" y="GluePoint417Y"/>
                              </a:cxn>
                              <a:cxn ang="0">
                                <a:pos x="GluePoint418X" y="GluePoint418Y"/>
                              </a:cxn>
                              <a:cxn ang="0">
                                <a:pos x="GluePoint419X" y="GluePoint419Y"/>
                              </a:cxn>
                              <a:cxn ang="0">
                                <a:pos x="GluePoint420X" y="GluePoint420Y"/>
                              </a:cxn>
                              <a:cxn ang="0">
                                <a:pos x="GluePoint421X" y="GluePoint421Y"/>
                              </a:cxn>
                              <a:cxn ang="0">
                                <a:pos x="GluePoint422X" y="GluePoint422Y"/>
                              </a:cxn>
                              <a:cxn ang="0">
                                <a:pos x="GluePoint423X" y="GluePoint423Y"/>
                              </a:cxn>
                              <a:cxn ang="0">
                                <a:pos x="GluePoint424X" y="GluePoint424Y"/>
                              </a:cxn>
                              <a:cxn ang="0">
                                <a:pos x="GluePoint425X" y="GluePoint425Y"/>
                              </a:cxn>
                              <a:cxn ang="0">
                                <a:pos x="GluePoint426X" y="GluePoint426Y"/>
                              </a:cxn>
                              <a:cxn ang="0">
                                <a:pos x="GluePoint427X" y="GluePoint427Y"/>
                              </a:cxn>
                              <a:cxn ang="0">
                                <a:pos x="GluePoint428X" y="GluePoint428Y"/>
                              </a:cxn>
                              <a:cxn ang="0">
                                <a:pos x="GluePoint429X" y="GluePoint429Y"/>
                              </a:cxn>
                              <a:cxn ang="0">
                                <a:pos x="GluePoint430X" y="GluePoint430Y"/>
                              </a:cxn>
                              <a:cxn ang="0">
                                <a:pos x="GluePoint431X" y="GluePoint431Y"/>
                              </a:cxn>
                              <a:cxn ang="0">
                                <a:pos x="GluePoint432X" y="GluePoint432Y"/>
                              </a:cxn>
                              <a:cxn ang="0">
                                <a:pos x="GluePoint433X" y="GluePoint433Y"/>
                              </a:cxn>
                              <a:cxn ang="0">
                                <a:pos x="GluePoint434X" y="GluePoint434Y"/>
                              </a:cxn>
                              <a:cxn ang="0">
                                <a:pos x="GluePoint435X" y="GluePoint435Y"/>
                              </a:cxn>
                              <a:cxn ang="0">
                                <a:pos x="GluePoint436X" y="GluePoint436Y"/>
                              </a:cxn>
                              <a:cxn ang="0">
                                <a:pos x="GluePoint437X" y="GluePoint437Y"/>
                              </a:cxn>
                              <a:cxn ang="0">
                                <a:pos x="GluePoint438X" y="GluePoint438Y"/>
                              </a:cxn>
                              <a:cxn ang="0">
                                <a:pos x="GluePoint439X" y="GluePoint439Y"/>
                              </a:cxn>
                              <a:cxn ang="0">
                                <a:pos x="GluePoint440X" y="GluePoint440Y"/>
                              </a:cxn>
                              <a:cxn ang="0">
                                <a:pos x="GluePoint441X" y="GluePoint441Y"/>
                              </a:cxn>
                              <a:cxn ang="0">
                                <a:pos x="GluePoint442X" y="GluePoint442Y"/>
                              </a:cxn>
                              <a:cxn ang="0">
                                <a:pos x="GluePoint443X" y="GluePoint443Y"/>
                              </a:cxn>
                              <a:cxn ang="0">
                                <a:pos x="GluePoint444X" y="GluePoint444Y"/>
                              </a:cxn>
                              <a:cxn ang="0">
                                <a:pos x="GluePoint445X" y="GluePoint445Y"/>
                              </a:cxn>
                              <a:cxn ang="0">
                                <a:pos x="GluePoint446X" y="GluePoint446Y"/>
                              </a:cxn>
                              <a:cxn ang="0">
                                <a:pos x="GluePoint447X" y="GluePoint447Y"/>
                              </a:cxn>
                              <a:cxn ang="0">
                                <a:pos x="GluePoint448X" y="GluePoint448Y"/>
                              </a:cxn>
                              <a:cxn ang="0">
                                <a:pos x="GluePoint449X" y="GluePoint449Y"/>
                              </a:cxn>
                              <a:cxn ang="0">
                                <a:pos x="GluePoint450X" y="GluePoint450Y"/>
                              </a:cxn>
                              <a:cxn ang="0">
                                <a:pos x="GluePoint451X" y="GluePoint451Y"/>
                              </a:cxn>
                              <a:cxn ang="0">
                                <a:pos x="GluePoint452X" y="GluePoint452Y"/>
                              </a:cxn>
                              <a:cxn ang="0">
                                <a:pos x="GluePoint453X" y="GluePoint453Y"/>
                              </a:cxn>
                              <a:cxn ang="0">
                                <a:pos x="GluePoint454X" y="GluePoint454Y"/>
                              </a:cxn>
                              <a:cxn ang="0">
                                <a:pos x="GluePoint455X" y="GluePoint455Y"/>
                              </a:cxn>
                              <a:cxn ang="0">
                                <a:pos x="GluePoint456X" y="GluePoint456Y"/>
                              </a:cxn>
                              <a:cxn ang="0">
                                <a:pos x="GluePoint457X" y="GluePoint457Y"/>
                              </a:cxn>
                              <a:cxn ang="0">
                                <a:pos x="GluePoint458X" y="GluePoint458Y"/>
                              </a:cxn>
                              <a:cxn ang="0">
                                <a:pos x="GluePoint459X" y="GluePoint459Y"/>
                              </a:cxn>
                              <a:cxn ang="0">
                                <a:pos x="GluePoint460X" y="GluePoint460Y"/>
                              </a:cxn>
                              <a:cxn ang="0">
                                <a:pos x="GluePoint461X" y="GluePoint461Y"/>
                              </a:cxn>
                              <a:cxn ang="0">
                                <a:pos x="GluePoint462X" y="GluePoint462Y"/>
                              </a:cxn>
                              <a:cxn ang="0">
                                <a:pos x="GluePoint463X" y="GluePoint463Y"/>
                              </a:cxn>
                              <a:cxn ang="0">
                                <a:pos x="GluePoint464X" y="GluePoint464Y"/>
                              </a:cxn>
                              <a:cxn ang="0">
                                <a:pos x="GluePoint465X" y="GluePoint465Y"/>
                              </a:cxn>
                              <a:cxn ang="0">
                                <a:pos x="GluePoint466X" y="GluePoint466Y"/>
                              </a:cxn>
                              <a:cxn ang="0">
                                <a:pos x="GluePoint467X" y="GluePoint467Y"/>
                              </a:cxn>
                              <a:cxn ang="0">
                                <a:pos x="GluePoint468X" y="GluePoint468Y"/>
                              </a:cxn>
                              <a:cxn ang="0">
                                <a:pos x="GluePoint469X" y="GluePoint469Y"/>
                              </a:cxn>
                              <a:cxn ang="0">
                                <a:pos x="GluePoint470X" y="GluePoint470Y"/>
                              </a:cxn>
                              <a:cxn ang="0">
                                <a:pos x="GluePoint471X" y="GluePoint471Y"/>
                              </a:cxn>
                              <a:cxn ang="0">
                                <a:pos x="GluePoint472X" y="GluePoint472Y"/>
                              </a:cxn>
                              <a:cxn ang="0">
                                <a:pos x="GluePoint473X" y="GluePoint473Y"/>
                              </a:cxn>
                              <a:cxn ang="0">
                                <a:pos x="GluePoint474X" y="GluePoint474Y"/>
                              </a:cxn>
                              <a:cxn ang="0">
                                <a:pos x="GluePoint475X" y="GluePoint475Y"/>
                              </a:cxn>
                              <a:cxn ang="0">
                                <a:pos x="GluePoint476X" y="GluePoint476Y"/>
                              </a:cxn>
                              <a:cxn ang="0">
                                <a:pos x="GluePoint477X" y="GluePoint477Y"/>
                              </a:cxn>
                              <a:cxn ang="0">
                                <a:pos x="GluePoint478X" y="GluePoint478Y"/>
                              </a:cxn>
                              <a:cxn ang="0">
                                <a:pos x="GluePoint479X" y="GluePoint479Y"/>
                              </a:cxn>
                              <a:cxn ang="0">
                                <a:pos x="GluePoint480X" y="GluePoint480Y"/>
                              </a:cxn>
                              <a:cxn ang="0">
                                <a:pos x="GluePoint481X" y="GluePoint481Y"/>
                              </a:cxn>
                              <a:cxn ang="0">
                                <a:pos x="GluePoint482X" y="GluePoint482Y"/>
                              </a:cxn>
                              <a:cxn ang="0">
                                <a:pos x="GluePoint483X" y="GluePoint483Y"/>
                              </a:cxn>
                              <a:cxn ang="0">
                                <a:pos x="GluePoint484X" y="GluePoint484Y"/>
                              </a:cxn>
                              <a:cxn ang="0">
                                <a:pos x="GluePoint485X" y="GluePoint485Y"/>
                              </a:cxn>
                              <a:cxn ang="0">
                                <a:pos x="GluePoint486X" y="GluePoint486Y"/>
                              </a:cxn>
                              <a:cxn ang="0">
                                <a:pos x="GluePoint487X" y="GluePoint487Y"/>
                              </a:cxn>
                              <a:cxn ang="0">
                                <a:pos x="GluePoint488X" y="GluePoint488Y"/>
                              </a:cxn>
                              <a:cxn ang="0">
                                <a:pos x="GluePoint489X" y="GluePoint489Y"/>
                              </a:cxn>
                              <a:cxn ang="0">
                                <a:pos x="GluePoint490X" y="GluePoint490Y"/>
                              </a:cxn>
                              <a:cxn ang="0">
                                <a:pos x="GluePoint491X" y="GluePoint491Y"/>
                              </a:cxn>
                              <a:cxn ang="0">
                                <a:pos x="GluePoint492X" y="GluePoint492Y"/>
                              </a:cxn>
                              <a:cxn ang="0">
                                <a:pos x="GluePoint493X" y="GluePoint493Y"/>
                              </a:cxn>
                              <a:cxn ang="0">
                                <a:pos x="GluePoint494X" y="GluePoint494Y"/>
                              </a:cxn>
                              <a:cxn ang="0">
                                <a:pos x="GluePoint495X" y="GluePoint495Y"/>
                              </a:cxn>
                              <a:cxn ang="0">
                                <a:pos x="GluePoint496X" y="GluePoint496Y"/>
                              </a:cxn>
                              <a:cxn ang="0">
                                <a:pos x="GluePoint497X" y="GluePoint497Y"/>
                              </a:cxn>
                              <a:cxn ang="0">
                                <a:pos x="GluePoint498X" y="GluePoint498Y"/>
                              </a:cxn>
                              <a:cxn ang="0">
                                <a:pos x="GluePoint499X" y="GluePoint499Y"/>
                              </a:cxn>
                              <a:cxn ang="0">
                                <a:pos x="GluePoint500X" y="GluePoint500Y"/>
                              </a:cxn>
                              <a:cxn ang="0">
                                <a:pos x="GluePoint501X" y="GluePoint501Y"/>
                              </a:cxn>
                              <a:cxn ang="0">
                                <a:pos x="GluePoint502X" y="GluePoint502Y"/>
                              </a:cxn>
                              <a:cxn ang="0">
                                <a:pos x="GluePoint503X" y="GluePoint503Y"/>
                              </a:cxn>
                              <a:cxn ang="0">
                                <a:pos x="GluePoint504X" y="GluePoint504Y"/>
                              </a:cxn>
                              <a:cxn ang="0">
                                <a:pos x="GluePoint505X" y="GluePoint505Y"/>
                              </a:cxn>
                              <a:cxn ang="0">
                                <a:pos x="GluePoint506X" y="GluePoint506Y"/>
                              </a:cxn>
                              <a:cxn ang="0">
                                <a:pos x="GluePoint507X" y="GluePoint507Y"/>
                              </a:cxn>
                              <a:cxn ang="0">
                                <a:pos x="GluePoint508X" y="GluePoint508Y"/>
                              </a:cxn>
                              <a:cxn ang="0">
                                <a:pos x="GluePoint509X" y="GluePoint509Y"/>
                              </a:cxn>
                              <a:cxn ang="0">
                                <a:pos x="GluePoint510X" y="GluePoint510Y"/>
                              </a:cxn>
                              <a:cxn ang="0">
                                <a:pos x="GluePoint511X" y="GluePoint511Y"/>
                              </a:cxn>
                              <a:cxn ang="0">
                                <a:pos x="GluePoint512X" y="GluePoint512Y"/>
                              </a:cxn>
                              <a:cxn ang="0">
                                <a:pos x="GluePoint513X" y="GluePoint513Y"/>
                              </a:cxn>
                              <a:cxn ang="0">
                                <a:pos x="GluePoint514X" y="GluePoint514Y"/>
                              </a:cxn>
                              <a:cxn ang="0">
                                <a:pos x="GluePoint515X" y="GluePoint515Y"/>
                              </a:cxn>
                              <a:cxn ang="0">
                                <a:pos x="GluePoint516X" y="GluePoint516Y"/>
                              </a:cxn>
                              <a:cxn ang="0">
                                <a:pos x="GluePoint517X" y="GluePoint517Y"/>
                              </a:cxn>
                              <a:cxn ang="0">
                                <a:pos x="GluePoint518X" y="GluePoint518Y"/>
                              </a:cxn>
                              <a:cxn ang="0">
                                <a:pos x="GluePoint519X" y="GluePoint519Y"/>
                              </a:cxn>
                              <a:cxn ang="0">
                                <a:pos x="GluePoint520X" y="GluePoint520Y"/>
                              </a:cxn>
                              <a:cxn ang="0">
                                <a:pos x="GluePoint521X" y="GluePoint521Y"/>
                              </a:cxn>
                              <a:cxn ang="0">
                                <a:pos x="GluePoint522X" y="GluePoint522Y"/>
                              </a:cxn>
                              <a:cxn ang="0">
                                <a:pos x="GluePoint523X" y="GluePoint523Y"/>
                              </a:cxn>
                              <a:cxn ang="0">
                                <a:pos x="GluePoint524X" y="GluePoint524Y"/>
                              </a:cxn>
                              <a:cxn ang="0">
                                <a:pos x="GluePoint525X" y="GluePoint525Y"/>
                              </a:cxn>
                              <a:cxn ang="0">
                                <a:pos x="GluePoint526X" y="GluePoint526Y"/>
                              </a:cxn>
                              <a:cxn ang="0">
                                <a:pos x="GluePoint527X" y="GluePoint527Y"/>
                              </a:cxn>
                              <a:cxn ang="0">
                                <a:pos x="GluePoint528X" y="GluePoint528Y"/>
                              </a:cxn>
                              <a:cxn ang="0">
                                <a:pos x="GluePoint529X" y="GluePoint529Y"/>
                              </a:cxn>
                              <a:cxn ang="0">
                                <a:pos x="GluePoint530X" y="GluePoint530Y"/>
                              </a:cxn>
                              <a:cxn ang="0">
                                <a:pos x="GluePoint531X" y="GluePoint531Y"/>
                              </a:cxn>
                              <a:cxn ang="0">
                                <a:pos x="GluePoint532X" y="GluePoint532Y"/>
                              </a:cxn>
                              <a:cxn ang="0">
                                <a:pos x="GluePoint533X" y="GluePoint533Y"/>
                              </a:cxn>
                              <a:cxn ang="0">
                                <a:pos x="GluePoint534X" y="GluePoint534Y"/>
                              </a:cxn>
                              <a:cxn ang="0">
                                <a:pos x="GluePoint535X" y="GluePoint535Y"/>
                              </a:cxn>
                              <a:cxn ang="0">
                                <a:pos x="GluePoint536X" y="GluePoint536Y"/>
                              </a:cxn>
                              <a:cxn ang="0">
                                <a:pos x="GluePoint537X" y="GluePoint537Y"/>
                              </a:cxn>
                              <a:cxn ang="0">
                                <a:pos x="GluePoint538X" y="GluePoint538Y"/>
                              </a:cxn>
                              <a:cxn ang="0">
                                <a:pos x="GluePoint539X" y="GluePoint539Y"/>
                              </a:cxn>
                              <a:cxn ang="0">
                                <a:pos x="GluePoint540X" y="GluePoint540Y"/>
                              </a:cxn>
                              <a:cxn ang="0">
                                <a:pos x="GluePoint541X" y="GluePoint541Y"/>
                              </a:cxn>
                              <a:cxn ang="0">
                                <a:pos x="GluePoint542X" y="GluePoint542Y"/>
                              </a:cxn>
                              <a:cxn ang="0">
                                <a:pos x="GluePoint543X" y="GluePoint543Y"/>
                              </a:cxn>
                              <a:cxn ang="0">
                                <a:pos x="GluePoint544X" y="GluePoint544Y"/>
                              </a:cxn>
                              <a:cxn ang="0">
                                <a:pos x="GluePoint545X" y="GluePoint545Y"/>
                              </a:cxn>
                              <a:cxn ang="0">
                                <a:pos x="GluePoint546X" y="GluePoint546Y"/>
                              </a:cxn>
                              <a:cxn ang="0">
                                <a:pos x="GluePoint547X" y="GluePoint547Y"/>
                              </a:cxn>
                              <a:cxn ang="0">
                                <a:pos x="GluePoint548X" y="GluePoint548Y"/>
                              </a:cxn>
                              <a:cxn ang="0">
                                <a:pos x="GluePoint549X" y="GluePoint549Y"/>
                              </a:cxn>
                              <a:cxn ang="0">
                                <a:pos x="GluePoint550X" y="GluePoint550Y"/>
                              </a:cxn>
                              <a:cxn ang="0">
                                <a:pos x="GluePoint551X" y="GluePoint551Y"/>
                              </a:cxn>
                              <a:cxn ang="0">
                                <a:pos x="GluePoint552X" y="GluePoint552Y"/>
                              </a:cxn>
                              <a:cxn ang="0">
                                <a:pos x="GluePoint553X" y="GluePoint553Y"/>
                              </a:cxn>
                              <a:cxn ang="0">
                                <a:pos x="GluePoint554X" y="GluePoint554Y"/>
                              </a:cxn>
                              <a:cxn ang="0">
                                <a:pos x="GluePoint555X" y="GluePoint555Y"/>
                              </a:cxn>
                              <a:cxn ang="0">
                                <a:pos x="GluePoint556X" y="GluePoint556Y"/>
                              </a:cxn>
                              <a:cxn ang="0">
                                <a:pos x="GluePoint557X" y="GluePoint557Y"/>
                              </a:cxn>
                              <a:cxn ang="0">
                                <a:pos x="GluePoint558X" y="GluePoint558Y"/>
                              </a:cxn>
                              <a:cxn ang="0">
                                <a:pos x="GluePoint559X" y="GluePoint559Y"/>
                              </a:cxn>
                              <a:cxn ang="0">
                                <a:pos x="GluePoint560X" y="GluePoint560Y"/>
                              </a:cxn>
                              <a:cxn ang="0">
                                <a:pos x="GluePoint561X" y="GluePoint561Y"/>
                              </a:cxn>
                              <a:cxn ang="0">
                                <a:pos x="GluePoint562X" y="GluePoint562Y"/>
                              </a:cxn>
                              <a:cxn ang="0">
                                <a:pos x="GluePoint563X" y="GluePoint563Y"/>
                              </a:cxn>
                              <a:cxn ang="0">
                                <a:pos x="GluePoint564X" y="GluePoint564Y"/>
                              </a:cxn>
                              <a:cxn ang="0">
                                <a:pos x="GluePoint565X" y="GluePoint565Y"/>
                              </a:cxn>
                              <a:cxn ang="0">
                                <a:pos x="GluePoint566X" y="GluePoint566Y"/>
                              </a:cxn>
                              <a:cxn ang="0">
                                <a:pos x="GluePoint567X" y="GluePoint567Y"/>
                              </a:cxn>
                              <a:cxn ang="0">
                                <a:pos x="GluePoint568X" y="GluePoint568Y"/>
                              </a:cxn>
                              <a:cxn ang="0">
                                <a:pos x="GluePoint569X" y="GluePoint569Y"/>
                              </a:cxn>
                              <a:cxn ang="0">
                                <a:pos x="GluePoint570X" y="GluePoint570Y"/>
                              </a:cxn>
                              <a:cxn ang="0">
                                <a:pos x="GluePoint571X" y="GluePoint571Y"/>
                              </a:cxn>
                              <a:cxn ang="0">
                                <a:pos x="GluePoint572X" y="GluePoint572Y"/>
                              </a:cxn>
                              <a:cxn ang="0">
                                <a:pos x="GluePoint573X" y="GluePoint573Y"/>
                              </a:cxn>
                              <a:cxn ang="0">
                                <a:pos x="GluePoint574X" y="GluePoint574Y"/>
                              </a:cxn>
                              <a:cxn ang="0">
                                <a:pos x="GluePoint575X" y="GluePoint575Y"/>
                              </a:cxn>
                              <a:cxn ang="0">
                                <a:pos x="GluePoint576X" y="GluePoint576Y"/>
                              </a:cxn>
                              <a:cxn ang="0">
                                <a:pos x="GluePoint577X" y="GluePoint577Y"/>
                              </a:cxn>
                              <a:cxn ang="0">
                                <a:pos x="GluePoint578X" y="GluePoint578Y"/>
                              </a:cxn>
                              <a:cxn ang="0">
                                <a:pos x="GluePoint579X" y="GluePoint579Y"/>
                              </a:cxn>
                              <a:cxn ang="0">
                                <a:pos x="GluePoint580X" y="GluePoint580Y"/>
                              </a:cxn>
                              <a:cxn ang="0">
                                <a:pos x="GluePoint581X" y="GluePoint581Y"/>
                              </a:cxn>
                              <a:cxn ang="0">
                                <a:pos x="GluePoint582X" y="GluePoint582Y"/>
                              </a:cxn>
                              <a:cxn ang="0">
                                <a:pos x="GluePoint583X" y="GluePoint583Y"/>
                              </a:cxn>
                              <a:cxn ang="0">
                                <a:pos x="GluePoint584X" y="GluePoint584Y"/>
                              </a:cxn>
                              <a:cxn ang="0">
                                <a:pos x="GluePoint585X" y="GluePoint585Y"/>
                              </a:cxn>
                              <a:cxn ang="0">
                                <a:pos x="GluePoint586X" y="GluePoint586Y"/>
                              </a:cxn>
                              <a:cxn ang="0">
                                <a:pos x="GluePoint587X" y="GluePoint587Y"/>
                              </a:cxn>
                              <a:cxn ang="0">
                                <a:pos x="GluePoint588X" y="GluePoint588Y"/>
                              </a:cxn>
                              <a:cxn ang="0">
                                <a:pos x="GluePoint589X" y="GluePoint589Y"/>
                              </a:cxn>
                              <a:cxn ang="0">
                                <a:pos x="GluePoint590X" y="GluePoint590Y"/>
                              </a:cxn>
                              <a:cxn ang="0">
                                <a:pos x="GluePoint591X" y="GluePoint591Y"/>
                              </a:cxn>
                              <a:cxn ang="0">
                                <a:pos x="GluePoint592X" y="GluePoint592Y"/>
                              </a:cxn>
                              <a:cxn ang="0">
                                <a:pos x="GluePoint593X" y="GluePoint593Y"/>
                              </a:cxn>
                              <a:cxn ang="0">
                                <a:pos x="GluePoint594X" y="GluePoint594Y"/>
                              </a:cxn>
                              <a:cxn ang="0">
                                <a:pos x="GluePoint595X" y="GluePoint595Y"/>
                              </a:cxn>
                              <a:cxn ang="0">
                                <a:pos x="GluePoint596X" y="GluePoint596Y"/>
                              </a:cxn>
                              <a:cxn ang="0">
                                <a:pos x="GluePoint597X" y="GluePoint597Y"/>
                              </a:cxn>
                              <a:cxn ang="0">
                                <a:pos x="GluePoint598X" y="GluePoint598Y"/>
                              </a:cxn>
                              <a:cxn ang="0">
                                <a:pos x="GluePoint599X" y="GluePoint599Y"/>
                              </a:cxn>
                              <a:cxn ang="0">
                                <a:pos x="GluePoint600X" y="GluePoint600Y"/>
                              </a:cxn>
                              <a:cxn ang="0">
                                <a:pos x="GluePoint601X" y="GluePoint601Y"/>
                              </a:cxn>
                              <a:cxn ang="0">
                                <a:pos x="GluePoint602X" y="GluePoint602Y"/>
                              </a:cxn>
                              <a:cxn ang="0">
                                <a:pos x="GluePoint603X" y="GluePoint603Y"/>
                              </a:cxn>
                              <a:cxn ang="0">
                                <a:pos x="GluePoint604X" y="GluePoint604Y"/>
                              </a:cxn>
                              <a:cxn ang="0">
                                <a:pos x="GluePoint605X" y="GluePoint605Y"/>
                              </a:cxn>
                              <a:cxn ang="0">
                                <a:pos x="GluePoint606X" y="GluePoint606Y"/>
                              </a:cxn>
                              <a:cxn ang="0">
                                <a:pos x="GluePoint607X" y="GluePoint607Y"/>
                              </a:cxn>
                              <a:cxn ang="0">
                                <a:pos x="GluePoint608X" y="GluePoint608Y"/>
                              </a:cxn>
                              <a:cxn ang="0">
                                <a:pos x="GluePoint609X" y="GluePoint609Y"/>
                              </a:cxn>
                              <a:cxn ang="0">
                                <a:pos x="GluePoint610X" y="GluePoint610Y"/>
                              </a:cxn>
                              <a:cxn ang="0">
                                <a:pos x="GluePoint611X" y="GluePoint611Y"/>
                              </a:cxn>
                              <a:cxn ang="0">
                                <a:pos x="GluePoint612X" y="GluePoint612Y"/>
                              </a:cxn>
                              <a:cxn ang="0">
                                <a:pos x="GluePoint613X" y="GluePoint613Y"/>
                              </a:cxn>
                              <a:cxn ang="0">
                                <a:pos x="GluePoint614X" y="GluePoint614Y"/>
                              </a:cxn>
                              <a:cxn ang="0">
                                <a:pos x="GluePoint615X" y="GluePoint615Y"/>
                              </a:cxn>
                              <a:cxn ang="0">
                                <a:pos x="GluePoint616X" y="GluePoint616Y"/>
                              </a:cxn>
                              <a:cxn ang="0">
                                <a:pos x="GluePoint617X" y="GluePoint617Y"/>
                              </a:cxn>
                              <a:cxn ang="0">
                                <a:pos x="GluePoint618X" y="GluePoint618Y"/>
                              </a:cxn>
                              <a:cxn ang="0">
                                <a:pos x="GluePoint619X" y="GluePoint619Y"/>
                              </a:cxn>
                              <a:cxn ang="0">
                                <a:pos x="GluePoint620X" y="GluePoint620Y"/>
                              </a:cxn>
                              <a:cxn ang="0">
                                <a:pos x="GluePoint621X" y="GluePoint621Y"/>
                              </a:cxn>
                              <a:cxn ang="0">
                                <a:pos x="GluePoint622X" y="GluePoint622Y"/>
                              </a:cxn>
                              <a:cxn ang="0">
                                <a:pos x="GluePoint623X" y="GluePoint623Y"/>
                              </a:cxn>
                              <a:cxn ang="0">
                                <a:pos x="GluePoint624X" y="GluePoint624Y"/>
                              </a:cxn>
                              <a:cxn ang="0">
                                <a:pos x="GluePoint625X" y="GluePoint625Y"/>
                              </a:cxn>
                              <a:cxn ang="0">
                                <a:pos x="GluePoint626X" y="GluePoint626Y"/>
                              </a:cxn>
                              <a:cxn ang="0">
                                <a:pos x="GluePoint627X" y="GluePoint627Y"/>
                              </a:cxn>
                              <a:cxn ang="0">
                                <a:pos x="GluePoint628X" y="GluePoint628Y"/>
                              </a:cxn>
                              <a:cxn ang="0">
                                <a:pos x="GluePoint629X" y="GluePoint629Y"/>
                              </a:cxn>
                              <a:cxn ang="0">
                                <a:pos x="GluePoint630X" y="GluePoint630Y"/>
                              </a:cxn>
                              <a:cxn ang="0">
                                <a:pos x="GluePoint631X" y="GluePoint631Y"/>
                              </a:cxn>
                              <a:cxn ang="0">
                                <a:pos x="GluePoint632X" y="GluePoint632Y"/>
                              </a:cxn>
                              <a:cxn ang="0">
                                <a:pos x="GluePoint633X" y="GluePoint633Y"/>
                              </a:cxn>
                              <a:cxn ang="0">
                                <a:pos x="GluePoint634X" y="GluePoint634Y"/>
                              </a:cxn>
                              <a:cxn ang="0">
                                <a:pos x="GluePoint635X" y="GluePoint635Y"/>
                              </a:cxn>
                              <a:cxn ang="0">
                                <a:pos x="GluePoint636X" y="GluePoint636Y"/>
                              </a:cxn>
                              <a:cxn ang="0">
                                <a:pos x="GluePoint637X" y="GluePoint637Y"/>
                              </a:cxn>
                              <a:cxn ang="0">
                                <a:pos x="GluePoint638X" y="GluePoint638Y"/>
                              </a:cxn>
                              <a:cxn ang="0">
                                <a:pos x="GluePoint639X" y="GluePoint639Y"/>
                              </a:cxn>
                              <a:cxn ang="0">
                                <a:pos x="GluePoint640X" y="GluePoint640Y"/>
                              </a:cxn>
                              <a:cxn ang="0">
                                <a:pos x="GluePoint641X" y="GluePoint641Y"/>
                              </a:cxn>
                              <a:cxn ang="0">
                                <a:pos x="GluePoint642X" y="GluePoint642Y"/>
                              </a:cxn>
                              <a:cxn ang="0">
                                <a:pos x="GluePoint643X" y="GluePoint643Y"/>
                              </a:cxn>
                              <a:cxn ang="0">
                                <a:pos x="GluePoint644X" y="GluePoint644Y"/>
                              </a:cxn>
                              <a:cxn ang="0">
                                <a:pos x="GluePoint645X" y="GluePoint645Y"/>
                              </a:cxn>
                              <a:cxn ang="0">
                                <a:pos x="GluePoint646X" y="GluePoint646Y"/>
                              </a:cxn>
                              <a:cxn ang="0">
                                <a:pos x="GluePoint647X" y="GluePoint647Y"/>
                              </a:cxn>
                              <a:cxn ang="0">
                                <a:pos x="GluePoint648X" y="GluePoint648Y"/>
                              </a:cxn>
                              <a:cxn ang="0">
                                <a:pos x="GluePoint649X" y="GluePoint649Y"/>
                              </a:cxn>
                              <a:cxn ang="0">
                                <a:pos x="GluePoint650X" y="GluePoint650Y"/>
                              </a:cxn>
                              <a:cxn ang="0">
                                <a:pos x="GluePoint651X" y="GluePoint651Y"/>
                              </a:cxn>
                              <a:cxn ang="0">
                                <a:pos x="GluePoint652X" y="GluePoint652Y"/>
                              </a:cxn>
                              <a:cxn ang="0">
                                <a:pos x="GluePoint653X" y="GluePoint653Y"/>
                              </a:cxn>
                              <a:cxn ang="0">
                                <a:pos x="GluePoint654X" y="GluePoint654Y"/>
                              </a:cxn>
                              <a:cxn ang="0">
                                <a:pos x="GluePoint655X" y="GluePoint655Y"/>
                              </a:cxn>
                              <a:cxn ang="0">
                                <a:pos x="GluePoint656X" y="GluePoint656Y"/>
                              </a:cxn>
                              <a:cxn ang="0">
                                <a:pos x="GluePoint657X" y="GluePoint657Y"/>
                              </a:cxn>
                              <a:cxn ang="0">
                                <a:pos x="GluePoint658X" y="GluePoint658Y"/>
                              </a:cxn>
                              <a:cxn ang="0">
                                <a:pos x="GluePoint659X" y="GluePoint659Y"/>
                              </a:cxn>
                              <a:cxn ang="0">
                                <a:pos x="GluePoint660X" y="GluePoint660Y"/>
                              </a:cxn>
                              <a:cxn ang="0">
                                <a:pos x="GluePoint661X" y="GluePoint661Y"/>
                              </a:cxn>
                              <a:cxn ang="0">
                                <a:pos x="GluePoint662X" y="GluePoint662Y"/>
                              </a:cxn>
                              <a:cxn ang="0">
                                <a:pos x="GluePoint663X" y="GluePoint663Y"/>
                              </a:cxn>
                              <a:cxn ang="0">
                                <a:pos x="GluePoint664X" y="GluePoint664Y"/>
                              </a:cxn>
                              <a:cxn ang="0">
                                <a:pos x="GluePoint665X" y="GluePoint665Y"/>
                              </a:cxn>
                              <a:cxn ang="0">
                                <a:pos x="GluePoint666X" y="GluePoint666Y"/>
                              </a:cxn>
                              <a:cxn ang="0">
                                <a:pos x="GluePoint667X" y="GluePoint667Y"/>
                              </a:cxn>
                              <a:cxn ang="0">
                                <a:pos x="GluePoint668X" y="GluePoint668Y"/>
                              </a:cxn>
                              <a:cxn ang="0">
                                <a:pos x="GluePoint669X" y="GluePoint669Y"/>
                              </a:cxn>
                              <a:cxn ang="0">
                                <a:pos x="GluePoint670X" y="GluePoint670Y"/>
                              </a:cxn>
                              <a:cxn ang="0">
                                <a:pos x="GluePoint671X" y="GluePoint671Y"/>
                              </a:cxn>
                              <a:cxn ang="0">
                                <a:pos x="GluePoint672X" y="GluePoint672Y"/>
                              </a:cxn>
                              <a:cxn ang="0">
                                <a:pos x="GluePoint673X" y="GluePoint673Y"/>
                              </a:cxn>
                              <a:cxn ang="0">
                                <a:pos x="GluePoint674X" y="GluePoint674Y"/>
                              </a:cxn>
                              <a:cxn ang="0">
                                <a:pos x="GluePoint675X" y="GluePoint675Y"/>
                              </a:cxn>
                              <a:cxn ang="0">
                                <a:pos x="GluePoint676X" y="GluePoint676Y"/>
                              </a:cxn>
                              <a:cxn ang="0">
                                <a:pos x="GluePoint677X" y="GluePoint677Y"/>
                              </a:cxn>
                              <a:cxn ang="0">
                                <a:pos x="GluePoint678X" y="GluePoint678Y"/>
                              </a:cxn>
                              <a:cxn ang="0">
                                <a:pos x="GluePoint679X" y="GluePoint679Y"/>
                              </a:cxn>
                              <a:cxn ang="0">
                                <a:pos x="GluePoint680X" y="GluePoint680Y"/>
                              </a:cxn>
                              <a:cxn ang="0">
                                <a:pos x="GluePoint681X" y="GluePoint681Y"/>
                              </a:cxn>
                              <a:cxn ang="0">
                                <a:pos x="GluePoint682X" y="GluePoint682Y"/>
                              </a:cxn>
                              <a:cxn ang="0">
                                <a:pos x="GluePoint683X" y="GluePoint683Y"/>
                              </a:cxn>
                              <a:cxn ang="0">
                                <a:pos x="GluePoint684X" y="GluePoint684Y"/>
                              </a:cxn>
                              <a:cxn ang="0">
                                <a:pos x="GluePoint685X" y="GluePoint685Y"/>
                              </a:cxn>
                              <a:cxn ang="0">
                                <a:pos x="GluePoint686X" y="GluePoint686Y"/>
                              </a:cxn>
                              <a:cxn ang="0">
                                <a:pos x="GluePoint687X" y="GluePoint687Y"/>
                              </a:cxn>
                              <a:cxn ang="0">
                                <a:pos x="GluePoint688X" y="GluePoint688Y"/>
                              </a:cxn>
                              <a:cxn ang="0">
                                <a:pos x="GluePoint689X" y="GluePoint689Y"/>
                              </a:cxn>
                              <a:cxn ang="0">
                                <a:pos x="GluePoint690X" y="GluePoint690Y"/>
                              </a:cxn>
                              <a:cxn ang="0">
                                <a:pos x="GluePoint691X" y="GluePoint691Y"/>
                              </a:cxn>
                              <a:cxn ang="0">
                                <a:pos x="GluePoint692X" y="GluePoint692Y"/>
                              </a:cxn>
                              <a:cxn ang="0">
                                <a:pos x="GluePoint693X" y="GluePoint693Y"/>
                              </a:cxn>
                              <a:cxn ang="0">
                                <a:pos x="GluePoint694X" y="GluePoint694Y"/>
                              </a:cxn>
                              <a:cxn ang="0">
                                <a:pos x="GluePoint695X" y="GluePoint695Y"/>
                              </a:cxn>
                              <a:cxn ang="0">
                                <a:pos x="GluePoint696X" y="GluePoint696Y"/>
                              </a:cxn>
                              <a:cxn ang="0">
                                <a:pos x="GluePoint697X" y="GluePoint697Y"/>
                              </a:cxn>
                              <a:cxn ang="0">
                                <a:pos x="GluePoint698X" y="GluePoint698Y"/>
                              </a:cxn>
                              <a:cxn ang="0">
                                <a:pos x="GluePoint699X" y="GluePoint699Y"/>
                              </a:cxn>
                              <a:cxn ang="0">
                                <a:pos x="GluePoint700X" y="GluePoint700Y"/>
                              </a:cxn>
                              <a:cxn ang="0">
                                <a:pos x="GluePoint701X" y="GluePoint701Y"/>
                              </a:cxn>
                              <a:cxn ang="0">
                                <a:pos x="GluePoint702X" y="GluePoint702Y"/>
                              </a:cxn>
                              <a:cxn ang="0">
                                <a:pos x="GluePoint703X" y="GluePoint703Y"/>
                              </a:cxn>
                              <a:cxn ang="0">
                                <a:pos x="GluePoint704X" y="GluePoint704Y"/>
                              </a:cxn>
                              <a:cxn ang="0">
                                <a:pos x="GluePoint705X" y="GluePoint705Y"/>
                              </a:cxn>
                              <a:cxn ang="0">
                                <a:pos x="GluePoint706X" y="GluePoint706Y"/>
                              </a:cxn>
                              <a:cxn ang="0">
                                <a:pos x="GluePoint707X" y="GluePoint707Y"/>
                              </a:cxn>
                              <a:cxn ang="0">
                                <a:pos x="GluePoint708X" y="GluePoint708Y"/>
                              </a:cxn>
                              <a:cxn ang="0">
                                <a:pos x="GluePoint709X" y="GluePoint709Y"/>
                              </a:cxn>
                              <a:cxn ang="0">
                                <a:pos x="GluePoint710X" y="GluePoint710Y"/>
                              </a:cxn>
                              <a:cxn ang="0">
                                <a:pos x="GluePoint711X" y="GluePoint711Y"/>
                              </a:cxn>
                              <a:cxn ang="0">
                                <a:pos x="GluePoint712X" y="GluePoint712Y"/>
                              </a:cxn>
                              <a:cxn ang="0">
                                <a:pos x="GluePoint713X" y="GluePoint713Y"/>
                              </a:cxn>
                              <a:cxn ang="0">
                                <a:pos x="GluePoint714X" y="GluePoint714Y"/>
                              </a:cxn>
                              <a:cxn ang="0">
                                <a:pos x="GluePoint715X" y="GluePoint715Y"/>
                              </a:cxn>
                              <a:cxn ang="0">
                                <a:pos x="GluePoint716X" y="GluePoint716Y"/>
                              </a:cxn>
                              <a:cxn ang="0">
                                <a:pos x="GluePoint717X" y="GluePoint717Y"/>
                              </a:cxn>
                              <a:cxn ang="0">
                                <a:pos x="GluePoint718X" y="GluePoint718Y"/>
                              </a:cxn>
                              <a:cxn ang="0">
                                <a:pos x="GluePoint719X" y="GluePoint719Y"/>
                              </a:cxn>
                              <a:cxn ang="0">
                                <a:pos x="GluePoint720X" y="GluePoint720Y"/>
                              </a:cxn>
                              <a:cxn ang="0">
                                <a:pos x="GluePoint721X" y="GluePoint721Y"/>
                              </a:cxn>
                              <a:cxn ang="0">
                                <a:pos x="GluePoint722X" y="GluePoint722Y"/>
                              </a:cxn>
                              <a:cxn ang="0">
                                <a:pos x="GluePoint723X" y="GluePoint723Y"/>
                              </a:cxn>
                              <a:cxn ang="0">
                                <a:pos x="GluePoint724X" y="GluePoint724Y"/>
                              </a:cxn>
                              <a:cxn ang="0">
                                <a:pos x="GluePoint725X" y="GluePoint725Y"/>
                              </a:cxn>
                              <a:cxn ang="0">
                                <a:pos x="GluePoint726X" y="GluePoint726Y"/>
                              </a:cxn>
                              <a:cxn ang="0">
                                <a:pos x="GluePoint727X" y="GluePoint727Y"/>
                              </a:cxn>
                              <a:cxn ang="0">
                                <a:pos x="GluePoint728X" y="GluePoint728Y"/>
                              </a:cxn>
                              <a:cxn ang="0">
                                <a:pos x="GluePoint729X" y="GluePoint729Y"/>
                              </a:cxn>
                              <a:cxn ang="0">
                                <a:pos x="GluePoint730X" y="GluePoint730Y"/>
                              </a:cxn>
                              <a:cxn ang="0">
                                <a:pos x="GluePoint731X" y="GluePoint731Y"/>
                              </a:cxn>
                              <a:cxn ang="0">
                                <a:pos x="GluePoint732X" y="GluePoint732Y"/>
                              </a:cxn>
                              <a:cxn ang="0">
                                <a:pos x="GluePoint733X" y="GluePoint733Y"/>
                              </a:cxn>
                              <a:cxn ang="0">
                                <a:pos x="GluePoint734X" y="GluePoint734Y"/>
                              </a:cxn>
                              <a:cxn ang="0">
                                <a:pos x="GluePoint735X" y="GluePoint735Y"/>
                              </a:cxn>
                              <a:cxn ang="0">
                                <a:pos x="GluePoint736X" y="GluePoint736Y"/>
                              </a:cxn>
                              <a:cxn ang="0">
                                <a:pos x="GluePoint737X" y="GluePoint737Y"/>
                              </a:cxn>
                              <a:cxn ang="0">
                                <a:pos x="GluePoint738X" y="GluePoint738Y"/>
                              </a:cxn>
                              <a:cxn ang="0">
                                <a:pos x="GluePoint739X" y="GluePoint739Y"/>
                              </a:cxn>
                              <a:cxn ang="0">
                                <a:pos x="GluePoint740X" y="GluePoint740Y"/>
                              </a:cxn>
                              <a:cxn ang="0">
                                <a:pos x="GluePoint741X" y="GluePoint741Y"/>
                              </a:cxn>
                              <a:cxn ang="0">
                                <a:pos x="GluePoint742X" y="GluePoint742Y"/>
                              </a:cxn>
                              <a:cxn ang="0">
                                <a:pos x="GluePoint743X" y="GluePoint743Y"/>
                              </a:cxn>
                              <a:cxn ang="0">
                                <a:pos x="GluePoint744X" y="GluePoint744Y"/>
                              </a:cxn>
                              <a:cxn ang="0">
                                <a:pos x="GluePoint745X" y="GluePoint745Y"/>
                              </a:cxn>
                              <a:cxn ang="0">
                                <a:pos x="GluePoint746X" y="GluePoint746Y"/>
                              </a:cxn>
                              <a:cxn ang="0">
                                <a:pos x="GluePoint747X" y="GluePoint747Y"/>
                              </a:cxn>
                              <a:cxn ang="0">
                                <a:pos x="GluePoint748X" y="GluePoint748Y"/>
                              </a:cxn>
                              <a:cxn ang="0">
                                <a:pos x="GluePoint749X" y="GluePoint749Y"/>
                              </a:cxn>
                              <a:cxn ang="0">
                                <a:pos x="GluePoint750X" y="GluePoint750Y"/>
                              </a:cxn>
                              <a:cxn ang="0">
                                <a:pos x="GluePoint751X" y="GluePoint751Y"/>
                              </a:cxn>
                              <a:cxn ang="0">
                                <a:pos x="GluePoint752X" y="GluePoint752Y"/>
                              </a:cxn>
                              <a:cxn ang="0">
                                <a:pos x="GluePoint753X" y="GluePoint753Y"/>
                              </a:cxn>
                              <a:cxn ang="0">
                                <a:pos x="GluePoint754X" y="GluePoint754Y"/>
                              </a:cxn>
                              <a:cxn ang="0">
                                <a:pos x="GluePoint755X" y="GluePoint755Y"/>
                              </a:cxn>
                              <a:cxn ang="0">
                                <a:pos x="GluePoint756X" y="GluePoint756Y"/>
                              </a:cxn>
                              <a:cxn ang="0">
                                <a:pos x="GluePoint757X" y="GluePoint757Y"/>
                              </a:cxn>
                              <a:cxn ang="0">
                                <a:pos x="GluePoint758X" y="GluePoint758Y"/>
                              </a:cxn>
                              <a:cxn ang="0">
                                <a:pos x="GluePoint759X" y="GluePoint759Y"/>
                              </a:cxn>
                              <a:cxn ang="0">
                                <a:pos x="GluePoint760X" y="GluePoint760Y"/>
                              </a:cxn>
                              <a:cxn ang="0">
                                <a:pos x="GluePoint761X" y="GluePoint761Y"/>
                              </a:cxn>
                              <a:cxn ang="0">
                                <a:pos x="GluePoint762X" y="GluePoint762Y"/>
                              </a:cxn>
                              <a:cxn ang="0">
                                <a:pos x="GluePoint763X" y="GluePoint763Y"/>
                              </a:cxn>
                              <a:cxn ang="0">
                                <a:pos x="GluePoint764X" y="GluePoint764Y"/>
                              </a:cxn>
                              <a:cxn ang="0">
                                <a:pos x="GluePoint765X" y="GluePoint765Y"/>
                              </a:cxn>
                              <a:cxn ang="0">
                                <a:pos x="GluePoint766X" y="GluePoint766Y"/>
                              </a:cxn>
                              <a:cxn ang="0">
                                <a:pos x="GluePoint767X" y="GluePoint767Y"/>
                              </a:cxn>
                              <a:cxn ang="0">
                                <a:pos x="GluePoint768X" y="GluePoint768Y"/>
                              </a:cxn>
                              <a:cxn ang="0">
                                <a:pos x="GluePoint769X" y="GluePoint769Y"/>
                              </a:cxn>
                              <a:cxn ang="0">
                                <a:pos x="GluePoint770X" y="GluePoint770Y"/>
                              </a:cxn>
                              <a:cxn ang="0">
                                <a:pos x="GluePoint771X" y="GluePoint771Y"/>
                              </a:cxn>
                              <a:cxn ang="0">
                                <a:pos x="GluePoint772X" y="GluePoint772Y"/>
                              </a:cxn>
                              <a:cxn ang="0">
                                <a:pos x="GluePoint773X" y="GluePoint773Y"/>
                              </a:cxn>
                              <a:cxn ang="0">
                                <a:pos x="GluePoint774X" y="GluePoint774Y"/>
                              </a:cxn>
                              <a:cxn ang="0">
                                <a:pos x="GluePoint775X" y="GluePoint775Y"/>
                              </a:cxn>
                              <a:cxn ang="0">
                                <a:pos x="GluePoint776X" y="GluePoint776Y"/>
                              </a:cxn>
                              <a:cxn ang="0">
                                <a:pos x="GluePoint777X" y="GluePoint777Y"/>
                              </a:cxn>
                              <a:cxn ang="0">
                                <a:pos x="GluePoint778X" y="GluePoint778Y"/>
                              </a:cxn>
                              <a:cxn ang="0">
                                <a:pos x="GluePoint779X" y="GluePoint779Y"/>
                              </a:cxn>
                              <a:cxn ang="0">
                                <a:pos x="GluePoint780X" y="GluePoint780Y"/>
                              </a:cxn>
                              <a:cxn ang="0">
                                <a:pos x="GluePoint781X" y="GluePoint781Y"/>
                              </a:cxn>
                              <a:cxn ang="0">
                                <a:pos x="GluePoint782X" y="GluePoint782Y"/>
                              </a:cxn>
                              <a:cxn ang="0">
                                <a:pos x="GluePoint783X" y="GluePoint783Y"/>
                              </a:cxn>
                              <a:cxn ang="0">
                                <a:pos x="GluePoint784X" y="GluePoint784Y"/>
                              </a:cxn>
                              <a:cxn ang="0">
                                <a:pos x="GluePoint785X" y="GluePoint785Y"/>
                              </a:cxn>
                              <a:cxn ang="0">
                                <a:pos x="GluePoint786X" y="GluePoint786Y"/>
                              </a:cxn>
                              <a:cxn ang="0">
                                <a:pos x="GluePoint787X" y="GluePoint787Y"/>
                              </a:cxn>
                              <a:cxn ang="0">
                                <a:pos x="GluePoint788X" y="GluePoint788Y"/>
                              </a:cxn>
                              <a:cxn ang="0">
                                <a:pos x="GluePoint789X" y="GluePoint789Y"/>
                              </a:cxn>
                              <a:cxn ang="0">
                                <a:pos x="GluePoint790X" y="GluePoint790Y"/>
                              </a:cxn>
                              <a:cxn ang="0">
                                <a:pos x="GluePoint791X" y="GluePoint791Y"/>
                              </a:cxn>
                              <a:cxn ang="0">
                                <a:pos x="GluePoint792X" y="GluePoint792Y"/>
                              </a:cxn>
                              <a:cxn ang="0">
                                <a:pos x="GluePoint793X" y="GluePoint793Y"/>
                              </a:cxn>
                              <a:cxn ang="0">
                                <a:pos x="GluePoint794X" y="GluePoint794Y"/>
                              </a:cxn>
                              <a:cxn ang="0">
                                <a:pos x="GluePoint795X" y="GluePoint795Y"/>
                              </a:cxn>
                              <a:cxn ang="0">
                                <a:pos x="GluePoint796X" y="GluePoint796Y"/>
                              </a:cxn>
                              <a:cxn ang="0">
                                <a:pos x="GluePoint797X" y="GluePoint797Y"/>
                              </a:cxn>
                              <a:cxn ang="0">
                                <a:pos x="GluePoint798X" y="GluePoint798Y"/>
                              </a:cxn>
                              <a:cxn ang="0">
                                <a:pos x="GluePoint799X" y="GluePoint799Y"/>
                              </a:cxn>
                              <a:cxn ang="0">
                                <a:pos x="GluePoint800X" y="GluePoint800Y"/>
                              </a:cxn>
                              <a:cxn ang="0">
                                <a:pos x="GluePoint801X" y="GluePoint801Y"/>
                              </a:cxn>
                              <a:cxn ang="0">
                                <a:pos x="GluePoint802X" y="GluePoint802Y"/>
                              </a:cxn>
                              <a:cxn ang="0">
                                <a:pos x="GluePoint803X" y="GluePoint803Y"/>
                              </a:cxn>
                              <a:cxn ang="0">
                                <a:pos x="GluePoint804X" y="GluePoint804Y"/>
                              </a:cxn>
                              <a:cxn ang="0">
                                <a:pos x="GluePoint805X" y="GluePoint805Y"/>
                              </a:cxn>
                              <a:cxn ang="0">
                                <a:pos x="GluePoint806X" y="GluePoint806Y"/>
                              </a:cxn>
                              <a:cxn ang="0">
                                <a:pos x="GluePoint807X" y="GluePoint807Y"/>
                              </a:cxn>
                              <a:cxn ang="0">
                                <a:pos x="GluePoint808X" y="GluePoint808Y"/>
                              </a:cxn>
                              <a:cxn ang="0">
                                <a:pos x="GluePoint809X" y="GluePoint809Y"/>
                              </a:cxn>
                              <a:cxn ang="0">
                                <a:pos x="GluePoint810X" y="GluePoint810Y"/>
                              </a:cxn>
                              <a:cxn ang="0">
                                <a:pos x="GluePoint811X" y="GluePoint811Y"/>
                              </a:cxn>
                              <a:cxn ang="0">
                                <a:pos x="GluePoint812X" y="GluePoint812Y"/>
                              </a:cxn>
                              <a:cxn ang="0">
                                <a:pos x="GluePoint813X" y="GluePoint813Y"/>
                              </a:cxn>
                              <a:cxn ang="0">
                                <a:pos x="GluePoint814X" y="GluePoint814Y"/>
                              </a:cxn>
                              <a:cxn ang="0">
                                <a:pos x="GluePoint815X" y="GluePoint815Y"/>
                              </a:cxn>
                              <a:cxn ang="0">
                                <a:pos x="GluePoint816X" y="GluePoint816Y"/>
                              </a:cxn>
                              <a:cxn ang="0">
                                <a:pos x="GluePoint817X" y="GluePoint817Y"/>
                              </a:cxn>
                              <a:cxn ang="0">
                                <a:pos x="GluePoint818X" y="GluePoint818Y"/>
                              </a:cxn>
                              <a:cxn ang="0">
                                <a:pos x="GluePoint819X" y="GluePoint819Y"/>
                              </a:cxn>
                              <a:cxn ang="0">
                                <a:pos x="GluePoint820X" y="GluePoint820Y"/>
                              </a:cxn>
                              <a:cxn ang="0">
                                <a:pos x="GluePoint821X" y="GluePoint821Y"/>
                              </a:cxn>
                              <a:cxn ang="0">
                                <a:pos x="GluePoint822X" y="GluePoint822Y"/>
                              </a:cxn>
                              <a:cxn ang="0">
                                <a:pos x="GluePoint823X" y="GluePoint823Y"/>
                              </a:cxn>
                              <a:cxn ang="0">
                                <a:pos x="GluePoint824X" y="GluePoint824Y"/>
                              </a:cxn>
                              <a:cxn ang="0">
                                <a:pos x="GluePoint825X" y="GluePoint825Y"/>
                              </a:cxn>
                              <a:cxn ang="0">
                                <a:pos x="GluePoint826X" y="GluePoint826Y"/>
                              </a:cxn>
                              <a:cxn ang="0">
                                <a:pos x="GluePoint827X" y="GluePoint827Y"/>
                              </a:cxn>
                              <a:cxn ang="0">
                                <a:pos x="GluePoint828X" y="GluePoint828Y"/>
                              </a:cxn>
                              <a:cxn ang="0">
                                <a:pos x="GluePoint829X" y="GluePoint829Y"/>
                              </a:cxn>
                              <a:cxn ang="0">
                                <a:pos x="GluePoint830X" y="GluePoint830Y"/>
                              </a:cxn>
                              <a:cxn ang="0">
                                <a:pos x="GluePoint831X" y="GluePoint831Y"/>
                              </a:cxn>
                              <a:cxn ang="0">
                                <a:pos x="GluePoint832X" y="GluePoint832Y"/>
                              </a:cxn>
                              <a:cxn ang="0">
                                <a:pos x="GluePoint833X" y="GluePoint833Y"/>
                              </a:cxn>
                              <a:cxn ang="0">
                                <a:pos x="GluePoint834X" y="GluePoint834Y"/>
                              </a:cxn>
                              <a:cxn ang="0">
                                <a:pos x="GluePoint835X" y="GluePoint835Y"/>
                              </a:cxn>
                              <a:cxn ang="0">
                                <a:pos x="GluePoint836X" y="GluePoint836Y"/>
                              </a:cxn>
                              <a:cxn ang="0">
                                <a:pos x="GluePoint837X" y="GluePoint837Y"/>
                              </a:cxn>
                              <a:cxn ang="0">
                                <a:pos x="GluePoint838X" y="GluePoint838Y"/>
                              </a:cxn>
                              <a:cxn ang="0">
                                <a:pos x="GluePoint839X" y="GluePoint839Y"/>
                              </a:cxn>
                              <a:cxn ang="0">
                                <a:pos x="GluePoint840X" y="GluePoint840Y"/>
                              </a:cxn>
                              <a:cxn ang="0">
                                <a:pos x="GluePoint841X" y="GluePoint841Y"/>
                              </a:cxn>
                              <a:cxn ang="0">
                                <a:pos x="GluePoint842X" y="GluePoint842Y"/>
                              </a:cxn>
                              <a:cxn ang="0">
                                <a:pos x="GluePoint843X" y="GluePoint843Y"/>
                              </a:cxn>
                              <a:cxn ang="0">
                                <a:pos x="GluePoint844X" y="GluePoint844Y"/>
                              </a:cxn>
                              <a:cxn ang="0">
                                <a:pos x="GluePoint845X" y="GluePoint845Y"/>
                              </a:cxn>
                              <a:cxn ang="0">
                                <a:pos x="GluePoint846X" y="GluePoint846Y"/>
                              </a:cxn>
                              <a:cxn ang="0">
                                <a:pos x="GluePoint847X" y="GluePoint847Y"/>
                              </a:cxn>
                              <a:cxn ang="0">
                                <a:pos x="GluePoint848X" y="GluePoint848Y"/>
                              </a:cxn>
                              <a:cxn ang="0">
                                <a:pos x="GluePoint849X" y="GluePoint849Y"/>
                              </a:cxn>
                              <a:cxn ang="0">
                                <a:pos x="GluePoint850X" y="GluePoint850Y"/>
                              </a:cxn>
                              <a:cxn ang="0">
                                <a:pos x="GluePoint851X" y="GluePoint851Y"/>
                              </a:cxn>
                              <a:cxn ang="0">
                                <a:pos x="GluePoint852X" y="GluePoint852Y"/>
                              </a:cxn>
                              <a:cxn ang="0">
                                <a:pos x="GluePoint853X" y="GluePoint853Y"/>
                              </a:cxn>
                              <a:cxn ang="0">
                                <a:pos x="GluePoint854X" y="GluePoint854Y"/>
                              </a:cxn>
                              <a:cxn ang="0">
                                <a:pos x="GluePoint855X" y="GluePoint855Y"/>
                              </a:cxn>
                              <a:cxn ang="0">
                                <a:pos x="GluePoint856X" y="GluePoint856Y"/>
                              </a:cxn>
                              <a:cxn ang="0">
                                <a:pos x="GluePoint857X" y="GluePoint857Y"/>
                              </a:cxn>
                              <a:cxn ang="0">
                                <a:pos x="GluePoint858X" y="GluePoint858Y"/>
                              </a:cxn>
                              <a:cxn ang="0">
                                <a:pos x="GluePoint859X" y="GluePoint859Y"/>
                              </a:cxn>
                              <a:cxn ang="0">
                                <a:pos x="GluePoint860X" y="GluePoint860Y"/>
                              </a:cxn>
                              <a:cxn ang="0">
                                <a:pos x="GluePoint861X" y="GluePoint861Y"/>
                              </a:cxn>
                              <a:cxn ang="0">
                                <a:pos x="GluePoint862X" y="GluePoint862Y"/>
                              </a:cxn>
                              <a:cxn ang="0">
                                <a:pos x="GluePoint863X" y="GluePoint863Y"/>
                              </a:cxn>
                              <a:cxn ang="0">
                                <a:pos x="GluePoint864X" y="GluePoint864Y"/>
                              </a:cxn>
                              <a:cxn ang="0">
                                <a:pos x="GluePoint865X" y="GluePoint865Y"/>
                              </a:cxn>
                              <a:cxn ang="0">
                                <a:pos x="GluePoint866X" y="GluePoint866Y"/>
                              </a:cxn>
                              <a:cxn ang="0">
                                <a:pos x="GluePoint867X" y="GluePoint867Y"/>
                              </a:cxn>
                              <a:cxn ang="0">
                                <a:pos x="GluePoint868X" y="GluePoint868Y"/>
                              </a:cxn>
                              <a:cxn ang="0">
                                <a:pos x="GluePoint869X" y="GluePoint869Y"/>
                              </a:cxn>
                              <a:cxn ang="0">
                                <a:pos x="GluePoint870X" y="GluePoint870Y"/>
                              </a:cxn>
                              <a:cxn ang="0">
                                <a:pos x="GluePoint871X" y="GluePoint871Y"/>
                              </a:cxn>
                              <a:cxn ang="0">
                                <a:pos x="GluePoint872X" y="GluePoint872Y"/>
                              </a:cxn>
                              <a:cxn ang="0">
                                <a:pos x="GluePoint873X" y="GluePoint873Y"/>
                              </a:cxn>
                              <a:cxn ang="0">
                                <a:pos x="GluePoint874X" y="GluePoint874Y"/>
                              </a:cxn>
                              <a:cxn ang="0">
                                <a:pos x="GluePoint875X" y="GluePoint875Y"/>
                              </a:cxn>
                              <a:cxn ang="0">
                                <a:pos x="GluePoint876X" y="GluePoint876Y"/>
                              </a:cxn>
                              <a:cxn ang="0">
                                <a:pos x="GluePoint877X" y="GluePoint877Y"/>
                              </a:cxn>
                              <a:cxn ang="0">
                                <a:pos x="GluePoint878X" y="GluePoint878Y"/>
                              </a:cxn>
                              <a:cxn ang="0">
                                <a:pos x="GluePoint879X" y="GluePoint879Y"/>
                              </a:cxn>
                              <a:cxn ang="0">
                                <a:pos x="GluePoint880X" y="GluePoint880Y"/>
                              </a:cxn>
                              <a:cxn ang="0">
                                <a:pos x="GluePoint881X" y="GluePoint881Y"/>
                              </a:cxn>
                              <a:cxn ang="0">
                                <a:pos x="GluePoint882X" y="GluePoint882Y"/>
                              </a:cxn>
                              <a:cxn ang="0">
                                <a:pos x="GluePoint883X" y="GluePoint883Y"/>
                              </a:cxn>
                              <a:cxn ang="0">
                                <a:pos x="GluePoint884X" y="GluePoint884Y"/>
                              </a:cxn>
                              <a:cxn ang="0">
                                <a:pos x="GluePoint885X" y="GluePoint885Y"/>
                              </a:cxn>
                              <a:cxn ang="0">
                                <a:pos x="GluePoint886X" y="GluePoint886Y"/>
                              </a:cxn>
                              <a:cxn ang="0">
                                <a:pos x="GluePoint887X" y="GluePoint887Y"/>
                              </a:cxn>
                              <a:cxn ang="0">
                                <a:pos x="GluePoint888X" y="GluePoint888Y"/>
                              </a:cxn>
                              <a:cxn ang="0">
                                <a:pos x="GluePoint889X" y="GluePoint889Y"/>
                              </a:cxn>
                              <a:cxn ang="0">
                                <a:pos x="GluePoint890X" y="GluePoint890Y"/>
                              </a:cxn>
                              <a:cxn ang="0">
                                <a:pos x="GluePoint891X" y="GluePoint891Y"/>
                              </a:cxn>
                              <a:cxn ang="0">
                                <a:pos x="GluePoint892X" y="GluePoint892Y"/>
                              </a:cxn>
                              <a:cxn ang="0">
                                <a:pos x="GluePoint893X" y="GluePoint893Y"/>
                              </a:cxn>
                              <a:cxn ang="0">
                                <a:pos x="GluePoint894X" y="GluePoint894Y"/>
                              </a:cxn>
                              <a:cxn ang="0">
                                <a:pos x="GluePoint895X" y="GluePoint895Y"/>
                              </a:cxn>
                              <a:cxn ang="0">
                                <a:pos x="GluePoint896X" y="GluePoint896Y"/>
                              </a:cxn>
                              <a:cxn ang="0">
                                <a:pos x="GluePoint897X" y="GluePoint897Y"/>
                              </a:cxn>
                              <a:cxn ang="0">
                                <a:pos x="GluePoint898X" y="GluePoint898Y"/>
                              </a:cxn>
                              <a:cxn ang="0">
                                <a:pos x="GluePoint899X" y="GluePoint899Y"/>
                              </a:cxn>
                              <a:cxn ang="0">
                                <a:pos x="GluePoint900X" y="GluePoint900Y"/>
                              </a:cxn>
                              <a:cxn ang="0">
                                <a:pos x="GluePoint901X" y="GluePoint901Y"/>
                              </a:cxn>
                              <a:cxn ang="0">
                                <a:pos x="GluePoint902X" y="GluePoint902Y"/>
                              </a:cxn>
                              <a:cxn ang="0">
                                <a:pos x="GluePoint903X" y="GluePoint903Y"/>
                              </a:cxn>
                              <a:cxn ang="0">
                                <a:pos x="GluePoint904X" y="GluePoint904Y"/>
                              </a:cxn>
                              <a:cxn ang="0">
                                <a:pos x="GluePoint905X" y="GluePoint905Y"/>
                              </a:cxn>
                              <a:cxn ang="0">
                                <a:pos x="GluePoint906X" y="GluePoint906Y"/>
                              </a:cxn>
                              <a:cxn ang="0">
                                <a:pos x="GluePoint907X" y="GluePoint907Y"/>
                              </a:cxn>
                              <a:cxn ang="0">
                                <a:pos x="GluePoint908X" y="GluePoint908Y"/>
                              </a:cxn>
                              <a:cxn ang="0">
                                <a:pos x="GluePoint909X" y="GluePoint909Y"/>
                              </a:cxn>
                              <a:cxn ang="0">
                                <a:pos x="GluePoint910X" y="GluePoint910Y"/>
                              </a:cxn>
                              <a:cxn ang="0">
                                <a:pos x="GluePoint911X" y="GluePoint911Y"/>
                              </a:cxn>
                              <a:cxn ang="0">
                                <a:pos x="GluePoint912X" y="GluePoint912Y"/>
                              </a:cxn>
                              <a:cxn ang="0">
                                <a:pos x="GluePoint913X" y="GluePoint913Y"/>
                              </a:cxn>
                              <a:cxn ang="0">
                                <a:pos x="GluePoint914X" y="GluePoint914Y"/>
                              </a:cxn>
                              <a:cxn ang="0">
                                <a:pos x="GluePoint915X" y="GluePoint915Y"/>
                              </a:cxn>
                              <a:cxn ang="0">
                                <a:pos x="GluePoint916X" y="GluePoint916Y"/>
                              </a:cxn>
                              <a:cxn ang="0">
                                <a:pos x="GluePoint917X" y="GluePoint917Y"/>
                              </a:cxn>
                              <a:cxn ang="0">
                                <a:pos x="GluePoint918X" y="GluePoint918Y"/>
                              </a:cxn>
                              <a:cxn ang="0">
                                <a:pos x="GluePoint919X" y="GluePoint919Y"/>
                              </a:cxn>
                              <a:cxn ang="0">
                                <a:pos x="GluePoint920X" y="GluePoint920Y"/>
                              </a:cxn>
                              <a:cxn ang="0">
                                <a:pos x="GluePoint921X" y="GluePoint921Y"/>
                              </a:cxn>
                              <a:cxn ang="0">
                                <a:pos x="GluePoint922X" y="GluePoint922Y"/>
                              </a:cxn>
                              <a:cxn ang="0">
                                <a:pos x="GluePoint923X" y="GluePoint923Y"/>
                              </a:cxn>
                              <a:cxn ang="0">
                                <a:pos x="GluePoint924X" y="GluePoint924Y"/>
                              </a:cxn>
                              <a:cxn ang="0">
                                <a:pos x="GluePoint925X" y="GluePoint925Y"/>
                              </a:cxn>
                              <a:cxn ang="0">
                                <a:pos x="GluePoint926X" y="GluePoint926Y"/>
                              </a:cxn>
                              <a:cxn ang="0">
                                <a:pos x="GluePoint927X" y="GluePoint927Y"/>
                              </a:cxn>
                              <a:cxn ang="0">
                                <a:pos x="GluePoint928X" y="GluePoint928Y"/>
                              </a:cxn>
                              <a:cxn ang="0">
                                <a:pos x="GluePoint929X" y="GluePoint929Y"/>
                              </a:cxn>
                              <a:cxn ang="0">
                                <a:pos x="GluePoint930X" y="GluePoint930Y"/>
                              </a:cxn>
                              <a:cxn ang="0">
                                <a:pos x="GluePoint931X" y="GluePoint931Y"/>
                              </a:cxn>
                              <a:cxn ang="0">
                                <a:pos x="GluePoint932X" y="GluePoint932Y"/>
                              </a:cxn>
                              <a:cxn ang="0">
                                <a:pos x="GluePoint933X" y="GluePoint933Y"/>
                              </a:cxn>
                              <a:cxn ang="0">
                                <a:pos x="GluePoint934X" y="GluePoint934Y"/>
                              </a:cxn>
                              <a:cxn ang="0">
                                <a:pos x="GluePoint935X" y="GluePoint935Y"/>
                              </a:cxn>
                              <a:cxn ang="0">
                                <a:pos x="GluePoint936X" y="GluePoint936Y"/>
                              </a:cxn>
                              <a:cxn ang="0">
                                <a:pos x="GluePoint937X" y="GluePoint937Y"/>
                              </a:cxn>
                              <a:cxn ang="0">
                                <a:pos x="GluePoint938X" y="GluePoint938Y"/>
                              </a:cxn>
                              <a:cxn ang="0">
                                <a:pos x="GluePoint939X" y="GluePoint939Y"/>
                              </a:cxn>
                              <a:cxn ang="0">
                                <a:pos x="GluePoint940X" y="GluePoint940Y"/>
                              </a:cxn>
                              <a:cxn ang="0">
                                <a:pos x="GluePoint941X" y="GluePoint941Y"/>
                              </a:cxn>
                              <a:cxn ang="0">
                                <a:pos x="GluePoint942X" y="GluePoint942Y"/>
                              </a:cxn>
                              <a:cxn ang="0">
                                <a:pos x="GluePoint943X" y="GluePoint943Y"/>
                              </a:cxn>
                              <a:cxn ang="0">
                                <a:pos x="GluePoint944X" y="GluePoint944Y"/>
                              </a:cxn>
                              <a:cxn ang="0">
                                <a:pos x="GluePoint945X" y="GluePoint945Y"/>
                              </a:cxn>
                              <a:cxn ang="0">
                                <a:pos x="GluePoint946X" y="GluePoint946Y"/>
                              </a:cxn>
                              <a:cxn ang="0">
                                <a:pos x="GluePoint947X" y="GluePoint947Y"/>
                              </a:cxn>
                              <a:cxn ang="0">
                                <a:pos x="GluePoint948X" y="GluePoint948Y"/>
                              </a:cxn>
                              <a:cxn ang="0">
                                <a:pos x="GluePoint949X" y="GluePoint949Y"/>
                              </a:cxn>
                              <a:cxn ang="0">
                                <a:pos x="GluePoint950X" y="GluePoint950Y"/>
                              </a:cxn>
                              <a:cxn ang="0">
                                <a:pos x="GluePoint951X" y="GluePoint951Y"/>
                              </a:cxn>
                              <a:cxn ang="0">
                                <a:pos x="GluePoint952X" y="GluePoint952Y"/>
                              </a:cxn>
                              <a:cxn ang="0">
                                <a:pos x="GluePoint953X" y="GluePoint953Y"/>
                              </a:cxn>
                              <a:cxn ang="0">
                                <a:pos x="GluePoint954X" y="GluePoint954Y"/>
                              </a:cxn>
                              <a:cxn ang="0">
                                <a:pos x="GluePoint955X" y="GluePoint955Y"/>
                              </a:cxn>
                              <a:cxn ang="0">
                                <a:pos x="GluePoint956X" y="GluePoint956Y"/>
                              </a:cxn>
                              <a:cxn ang="0">
                                <a:pos x="GluePoint957X" y="GluePoint957Y"/>
                              </a:cxn>
                              <a:cxn ang="0">
                                <a:pos x="GluePoint958X" y="GluePoint958Y"/>
                              </a:cxn>
                              <a:cxn ang="0">
                                <a:pos x="GluePoint959X" y="GluePoint959Y"/>
                              </a:cxn>
                              <a:cxn ang="0">
                                <a:pos x="GluePoint960X" y="GluePoint960Y"/>
                              </a:cxn>
                              <a:cxn ang="0">
                                <a:pos x="GluePoint961X" y="GluePoint961Y"/>
                              </a:cxn>
                              <a:cxn ang="0">
                                <a:pos x="GluePoint962X" y="GluePoint962Y"/>
                              </a:cxn>
                              <a:cxn ang="0">
                                <a:pos x="GluePoint963X" y="GluePoint963Y"/>
                              </a:cxn>
                              <a:cxn ang="0">
                                <a:pos x="GluePoint964X" y="GluePoint964Y"/>
                              </a:cxn>
                              <a:cxn ang="0">
                                <a:pos x="GluePoint965X" y="GluePoint965Y"/>
                              </a:cxn>
                              <a:cxn ang="0">
                                <a:pos x="GluePoint966X" y="GluePoint966Y"/>
                              </a:cxn>
                              <a:cxn ang="0">
                                <a:pos x="GluePoint967X" y="GluePoint967Y"/>
                              </a:cxn>
                              <a:cxn ang="0">
                                <a:pos x="GluePoint968X" y="GluePoint968Y"/>
                              </a:cxn>
                              <a:cxn ang="0">
                                <a:pos x="GluePoint969X" y="GluePoint969Y"/>
                              </a:cxn>
                              <a:cxn ang="0">
                                <a:pos x="GluePoint970X" y="GluePoint970Y"/>
                              </a:cxn>
                              <a:cxn ang="0">
                                <a:pos x="GluePoint971X" y="GluePoint971Y"/>
                              </a:cxn>
                              <a:cxn ang="0">
                                <a:pos x="GluePoint972X" y="GluePoint972Y"/>
                              </a:cxn>
                              <a:cxn ang="0">
                                <a:pos x="GluePoint973X" y="GluePoint973Y"/>
                              </a:cxn>
                              <a:cxn ang="0">
                                <a:pos x="GluePoint974X" y="GluePoint974Y"/>
                              </a:cxn>
                              <a:cxn ang="0">
                                <a:pos x="GluePoint975X" y="GluePoint975Y"/>
                              </a:cxn>
                              <a:cxn ang="0">
                                <a:pos x="GluePoint976X" y="GluePoint976Y"/>
                              </a:cxn>
                              <a:cxn ang="0">
                                <a:pos x="GluePoint977X" y="GluePoint977Y"/>
                              </a:cxn>
                              <a:cxn ang="0">
                                <a:pos x="GluePoint978X" y="GluePoint978Y"/>
                              </a:cxn>
                              <a:cxn ang="0">
                                <a:pos x="GluePoint979X" y="GluePoint979Y"/>
                              </a:cxn>
                              <a:cxn ang="0">
                                <a:pos x="GluePoint980X" y="GluePoint980Y"/>
                              </a:cxn>
                              <a:cxn ang="0">
                                <a:pos x="GluePoint981X" y="GluePoint981Y"/>
                              </a:cxn>
                              <a:cxn ang="0">
                                <a:pos x="GluePoint982X" y="GluePoint982Y"/>
                              </a:cxn>
                              <a:cxn ang="0">
                                <a:pos x="GluePoint983X" y="GluePoint983Y"/>
                              </a:cxn>
                              <a:cxn ang="0">
                                <a:pos x="GluePoint984X" y="GluePoint984Y"/>
                              </a:cxn>
                              <a:cxn ang="0">
                                <a:pos x="GluePoint985X" y="GluePoint985Y"/>
                              </a:cxn>
                              <a:cxn ang="0">
                                <a:pos x="GluePoint986X" y="GluePoint986Y"/>
                              </a:cxn>
                              <a:cxn ang="0">
                                <a:pos x="GluePoint987X" y="GluePoint987Y"/>
                              </a:cxn>
                              <a:cxn ang="0">
                                <a:pos x="GluePoint988X" y="GluePoint988Y"/>
                              </a:cxn>
                              <a:cxn ang="0">
                                <a:pos x="GluePoint989X" y="GluePoint989Y"/>
                              </a:cxn>
                              <a:cxn ang="0">
                                <a:pos x="GluePoint990X" y="GluePoint990Y"/>
                              </a:cxn>
                              <a:cxn ang="0">
                                <a:pos x="GluePoint991X" y="GluePoint991Y"/>
                              </a:cxn>
                              <a:cxn ang="0">
                                <a:pos x="GluePoint992X" y="GluePoint992Y"/>
                              </a:cxn>
                              <a:cxn ang="0">
                                <a:pos x="GluePoint993X" y="GluePoint993Y"/>
                              </a:cxn>
                              <a:cxn ang="0">
                                <a:pos x="GluePoint994X" y="GluePoint994Y"/>
                              </a:cxn>
                              <a:cxn ang="0">
                                <a:pos x="GluePoint995X" y="GluePoint995Y"/>
                              </a:cxn>
                              <a:cxn ang="0">
                                <a:pos x="GluePoint996X" y="GluePoint996Y"/>
                              </a:cxn>
                              <a:cxn ang="0">
                                <a:pos x="GluePoint997X" y="GluePoint997Y"/>
                              </a:cxn>
                              <a:cxn ang="0">
                                <a:pos x="GluePoint998X" y="GluePoint998Y"/>
                              </a:cxn>
                              <a:cxn ang="0">
                                <a:pos x="GluePoint999X" y="GluePoint999Y"/>
                              </a:cxn>
                              <a:cxn ang="0">
                                <a:pos x="GluePoint1000X" y="GluePoint1000Y"/>
                              </a:cxn>
                              <a:cxn ang="0">
                                <a:pos x="GluePoint1001X" y="GluePoint1001Y"/>
                              </a:cxn>
                              <a:cxn ang="0">
                                <a:pos x="GluePoint1002X" y="GluePoint1002Y"/>
                              </a:cxn>
                              <a:cxn ang="0">
                                <a:pos x="GluePoint1003X" y="GluePoint1003Y"/>
                              </a:cxn>
                              <a:cxn ang="0">
                                <a:pos x="GluePoint1004X" y="GluePoint1004Y"/>
                              </a:cxn>
                              <a:cxn ang="0">
                                <a:pos x="GluePoint1005X" y="GluePoint1005Y"/>
                              </a:cxn>
                              <a:cxn ang="0">
                                <a:pos x="GluePoint1006X" y="GluePoint1006Y"/>
                              </a:cxn>
                              <a:cxn ang="0">
                                <a:pos x="GluePoint1007X" y="GluePoint1007Y"/>
                              </a:cxn>
                              <a:cxn ang="0">
                                <a:pos x="GluePoint1008X" y="GluePoint1008Y"/>
                              </a:cxn>
                              <a:cxn ang="0">
                                <a:pos x="GluePoint1009X" y="GluePoint1009Y"/>
                              </a:cxn>
                              <a:cxn ang="0">
                                <a:pos x="GluePoint1010X" y="GluePoint1010Y"/>
                              </a:cxn>
                              <a:cxn ang="0">
                                <a:pos x="GluePoint1011X" y="GluePoint1011Y"/>
                              </a:cxn>
                              <a:cxn ang="0">
                                <a:pos x="GluePoint1012X" y="GluePoint1012Y"/>
                              </a:cxn>
                              <a:cxn ang="0">
                                <a:pos x="GluePoint1013X" y="GluePoint1013Y"/>
                              </a:cxn>
                              <a:cxn ang="0">
                                <a:pos x="GluePoint1014X" y="GluePoint1014Y"/>
                              </a:cxn>
                              <a:cxn ang="0">
                                <a:pos x="GluePoint1015X" y="GluePoint1015Y"/>
                              </a:cxn>
                              <a:cxn ang="0">
                                <a:pos x="GluePoint1016X" y="GluePoint1016Y"/>
                              </a:cxn>
                              <a:cxn ang="0">
                                <a:pos x="GluePoint1017X" y="GluePoint1017Y"/>
                              </a:cxn>
                              <a:cxn ang="0">
                                <a:pos x="GluePoint1018X" y="GluePoint1018Y"/>
                              </a:cxn>
                              <a:cxn ang="0">
                                <a:pos x="GluePoint1019X" y="GluePoint1019Y"/>
                              </a:cxn>
                              <a:cxn ang="0">
                                <a:pos x="GluePoint1020X" y="GluePoint1020Y"/>
                              </a:cxn>
                              <a:cxn ang="0">
                                <a:pos x="GluePoint1021X" y="GluePoint1021Y"/>
                              </a:cxn>
                              <a:cxn ang="0">
                                <a:pos x="GluePoint1022X" y="GluePoint1022Y"/>
                              </a:cxn>
                              <a:cxn ang="0">
                                <a:pos x="GluePoint1023X" y="GluePoint1023Y"/>
                              </a:cxn>
                              <a:cxn ang="0">
                                <a:pos x="GluePoint1024X" y="GluePoint1024Y"/>
                              </a:cxn>
                              <a:cxn ang="0">
                                <a:pos x="GluePoint1025X" y="GluePoint1025Y"/>
                              </a:cxn>
                              <a:cxn ang="0">
                                <a:pos x="GluePoint1026X" y="GluePoint1026Y"/>
                              </a:cxn>
                              <a:cxn ang="0">
                                <a:pos x="GluePoint1027X" y="GluePoint1027Y"/>
                              </a:cxn>
                              <a:cxn ang="0">
                                <a:pos x="GluePoint1028X" y="GluePoint1028Y"/>
                              </a:cxn>
                              <a:cxn ang="0">
                                <a:pos x="GluePoint1029X" y="GluePoint1029Y"/>
                              </a:cxn>
                              <a:cxn ang="0">
                                <a:pos x="GluePoint1030X" y="GluePoint1030Y"/>
                              </a:cxn>
                              <a:cxn ang="0">
                                <a:pos x="GluePoint1031X" y="GluePoint1031Y"/>
                              </a:cxn>
                              <a:cxn ang="0">
                                <a:pos x="GluePoint1032X" y="GluePoint1032Y"/>
                              </a:cxn>
                              <a:cxn ang="0">
                                <a:pos x="GluePoint1033X" y="GluePoint1033Y"/>
                              </a:cxn>
                              <a:cxn ang="0">
                                <a:pos x="GluePoint1034X" y="GluePoint1034Y"/>
                              </a:cxn>
                              <a:cxn ang="0">
                                <a:pos x="GluePoint1035X" y="GluePoint1035Y"/>
                              </a:cxn>
                              <a:cxn ang="0">
                                <a:pos x="GluePoint1036X" y="GluePoint1036Y"/>
                              </a:cxn>
                              <a:cxn ang="0">
                                <a:pos x="GluePoint1037X" y="GluePoint1037Y"/>
                              </a:cxn>
                              <a:cxn ang="0">
                                <a:pos x="GluePoint1038X" y="GluePoint1038Y"/>
                              </a:cxn>
                              <a:cxn ang="0">
                                <a:pos x="GluePoint1039X" y="GluePoint1039Y"/>
                              </a:cxn>
                              <a:cxn ang="0">
                                <a:pos x="GluePoint1040X" y="GluePoint1040Y"/>
                              </a:cxn>
                              <a:cxn ang="0">
                                <a:pos x="GluePoint1041X" y="GluePoint1041Y"/>
                              </a:cxn>
                              <a:cxn ang="0">
                                <a:pos x="GluePoint1042X" y="GluePoint1042Y"/>
                              </a:cxn>
                              <a:cxn ang="0">
                                <a:pos x="GluePoint1043X" y="GluePoint1043Y"/>
                              </a:cxn>
                              <a:cxn ang="0">
                                <a:pos x="GluePoint1044X" y="GluePoint1044Y"/>
                              </a:cxn>
                              <a:cxn ang="0">
                                <a:pos x="GluePoint1045X" y="GluePoint1045Y"/>
                              </a:cxn>
                              <a:cxn ang="0">
                                <a:pos x="GluePoint1046X" y="GluePoint1046Y"/>
                              </a:cxn>
                              <a:cxn ang="0">
                                <a:pos x="GluePoint1047X" y="GluePoint1047Y"/>
                              </a:cxn>
                              <a:cxn ang="0">
                                <a:pos x="GluePoint1048X" y="GluePoint1048Y"/>
                              </a:cxn>
                              <a:cxn ang="0">
                                <a:pos x="GluePoint1049X" y="GluePoint1049Y"/>
                              </a:cxn>
                              <a:cxn ang="0">
                                <a:pos x="GluePoint1050X" y="GluePoint1050Y"/>
                              </a:cxn>
                              <a:cxn ang="0">
                                <a:pos x="GluePoint1051X" y="GluePoint1051Y"/>
                              </a:cxn>
                              <a:cxn ang="0">
                                <a:pos x="GluePoint1052X" y="GluePoint1052Y"/>
                              </a:cxn>
                              <a:cxn ang="0">
                                <a:pos x="GluePoint1053X" y="GluePoint1053Y"/>
                              </a:cxn>
                              <a:cxn ang="0">
                                <a:pos x="GluePoint1054X" y="GluePoint1054Y"/>
                              </a:cxn>
                              <a:cxn ang="0">
                                <a:pos x="GluePoint1055X" y="GluePoint1055Y"/>
                              </a:cxn>
                              <a:cxn ang="0">
                                <a:pos x="GluePoint1056X" y="GluePoint1056Y"/>
                              </a:cxn>
                              <a:cxn ang="0">
                                <a:pos x="GluePoint1057X" y="GluePoint1057Y"/>
                              </a:cxn>
                              <a:cxn ang="0">
                                <a:pos x="GluePoint1058X" y="GluePoint1058Y"/>
                              </a:cxn>
                              <a:cxn ang="0">
                                <a:pos x="GluePoint1059X" y="GluePoint1059Y"/>
                              </a:cxn>
                              <a:cxn ang="0">
                                <a:pos x="GluePoint1060X" y="GluePoint1060Y"/>
                              </a:cxn>
                              <a:cxn ang="0">
                                <a:pos x="GluePoint1061X" y="GluePoint1061Y"/>
                              </a:cxn>
                              <a:cxn ang="0">
                                <a:pos x="GluePoint1062X" y="GluePoint1062Y"/>
                              </a:cxn>
                              <a:cxn ang="0">
                                <a:pos x="GluePoint1063X" y="GluePoint1063Y"/>
                              </a:cxn>
                              <a:cxn ang="0">
                                <a:pos x="GluePoint1064X" y="GluePoint1064Y"/>
                              </a:cxn>
                              <a:cxn ang="0">
                                <a:pos x="GluePoint1065X" y="GluePoint1065Y"/>
                              </a:cxn>
                              <a:cxn ang="0">
                                <a:pos x="GluePoint1066X" y="GluePoint1066Y"/>
                              </a:cxn>
                              <a:cxn ang="0">
                                <a:pos x="GluePoint1067X" y="GluePoint1067Y"/>
                              </a:cxn>
                              <a:cxn ang="0">
                                <a:pos x="GluePoint1068X" y="GluePoint1068Y"/>
                              </a:cxn>
                              <a:cxn ang="0">
                                <a:pos x="GluePoint1069X" y="GluePoint1069Y"/>
                              </a:cxn>
                              <a:cxn ang="0">
                                <a:pos x="GluePoint1070X" y="GluePoint1070Y"/>
                              </a:cxn>
                              <a:cxn ang="0">
                                <a:pos x="GluePoint1071X" y="GluePoint1071Y"/>
                              </a:cxn>
                              <a:cxn ang="0">
                                <a:pos x="GluePoint1072X" y="GluePoint1072Y"/>
                              </a:cxn>
                              <a:cxn ang="0">
                                <a:pos x="GluePoint1073X" y="GluePoint1073Y"/>
                              </a:cxn>
                              <a:cxn ang="0">
                                <a:pos x="GluePoint1074X" y="GluePoint1074Y"/>
                              </a:cxn>
                              <a:cxn ang="0">
                                <a:pos x="GluePoint1075X" y="GluePoint1075Y"/>
                              </a:cxn>
                              <a:cxn ang="0">
                                <a:pos x="GluePoint1076X" y="GluePoint1076Y"/>
                              </a:cxn>
                              <a:cxn ang="0">
                                <a:pos x="GluePoint1077X" y="GluePoint1077Y"/>
                              </a:cxn>
                              <a:cxn ang="0">
                                <a:pos x="GluePoint1078X" y="GluePoint1078Y"/>
                              </a:cxn>
                              <a:cxn ang="0">
                                <a:pos x="GluePoint1079X" y="GluePoint1079Y"/>
                              </a:cxn>
                              <a:cxn ang="0">
                                <a:pos x="GluePoint1080X" y="GluePoint1080Y"/>
                              </a:cxn>
                              <a:cxn ang="0">
                                <a:pos x="GluePoint1081X" y="GluePoint1081Y"/>
                              </a:cxn>
                              <a:cxn ang="0">
                                <a:pos x="GluePoint1082X" y="GluePoint1082Y"/>
                              </a:cxn>
                              <a:cxn ang="0">
                                <a:pos x="GluePoint1083X" y="GluePoint1083Y"/>
                              </a:cxn>
                              <a:cxn ang="0">
                                <a:pos x="GluePoint1084X" y="GluePoint1084Y"/>
                              </a:cxn>
                              <a:cxn ang="0">
                                <a:pos x="GluePoint1085X" y="GluePoint1085Y"/>
                              </a:cxn>
                              <a:cxn ang="0">
                                <a:pos x="GluePoint1086X" y="GluePoint1086Y"/>
                              </a:cxn>
                              <a:cxn ang="0">
                                <a:pos x="GluePoint1087X" y="GluePoint1087Y"/>
                              </a:cxn>
                              <a:cxn ang="0">
                                <a:pos x="GluePoint1088X" y="GluePoint1088Y"/>
                              </a:cxn>
                              <a:cxn ang="0">
                                <a:pos x="GluePoint1089X" y="GluePoint1089Y"/>
                              </a:cxn>
                              <a:cxn ang="0">
                                <a:pos x="GluePoint1090X" y="GluePoint1090Y"/>
                              </a:cxn>
                              <a:cxn ang="0">
                                <a:pos x="GluePoint1091X" y="GluePoint1091Y"/>
                              </a:cxn>
                              <a:cxn ang="0">
                                <a:pos x="GluePoint1092X" y="GluePoint1092Y"/>
                              </a:cxn>
                              <a:cxn ang="0">
                                <a:pos x="GluePoint1093X" y="GluePoint1093Y"/>
                              </a:cxn>
                              <a:cxn ang="0">
                                <a:pos x="GluePoint1094X" y="GluePoint1094Y"/>
                              </a:cxn>
                              <a:cxn ang="0">
                                <a:pos x="GluePoint1095X" y="GluePoint1095Y"/>
                              </a:cxn>
                              <a:cxn ang="0">
                                <a:pos x="GluePoint1096X" y="GluePoint1096Y"/>
                              </a:cxn>
                              <a:cxn ang="0">
                                <a:pos x="GluePoint1097X" y="GluePoint1097Y"/>
                              </a:cxn>
                              <a:cxn ang="0">
                                <a:pos x="GluePoint1098X" y="GluePoint1098Y"/>
                              </a:cxn>
                              <a:cxn ang="0">
                                <a:pos x="GluePoint1099X" y="GluePoint1099Y"/>
                              </a:cxn>
                              <a:cxn ang="0">
                                <a:pos x="GluePoint1100X" y="GluePoint1100Y"/>
                              </a:cxn>
                              <a:cxn ang="0">
                                <a:pos x="GluePoint1101X" y="GluePoint1101Y"/>
                              </a:cxn>
                              <a:cxn ang="0">
                                <a:pos x="GluePoint1102X" y="GluePoint1102Y"/>
                              </a:cxn>
                              <a:cxn ang="0">
                                <a:pos x="GluePoint1103X" y="GluePoint1103Y"/>
                              </a:cxn>
                              <a:cxn ang="0">
                                <a:pos x="GluePoint1104X" y="GluePoint1104Y"/>
                              </a:cxn>
                              <a:cxn ang="0">
                                <a:pos x="GluePoint1105X" y="GluePoint1105Y"/>
                              </a:cxn>
                              <a:cxn ang="0">
                                <a:pos x="GluePoint1106X" y="GluePoint1106Y"/>
                              </a:cxn>
                              <a:cxn ang="0">
                                <a:pos x="GluePoint1107X" y="GluePoint1107Y"/>
                              </a:cxn>
                              <a:cxn ang="0">
                                <a:pos x="GluePoint1108X" y="GluePoint1108Y"/>
                              </a:cxn>
                              <a:cxn ang="0">
                                <a:pos x="GluePoint1109X" y="GluePoint1109Y"/>
                              </a:cxn>
                              <a:cxn ang="0">
                                <a:pos x="GluePoint1110X" y="GluePoint1110Y"/>
                              </a:cxn>
                              <a:cxn ang="0">
                                <a:pos x="GluePoint1111X" y="GluePoint1111Y"/>
                              </a:cxn>
                              <a:cxn ang="0">
                                <a:pos x="GluePoint1112X" y="GluePoint1112Y"/>
                              </a:cxn>
                              <a:cxn ang="0">
                                <a:pos x="GluePoint1113X" y="GluePoint1113Y"/>
                              </a:cxn>
                              <a:cxn ang="0">
                                <a:pos x="GluePoint1114X" y="GluePoint1114Y"/>
                              </a:cxn>
                              <a:cxn ang="0">
                                <a:pos x="GluePoint1115X" y="GluePoint1115Y"/>
                              </a:cxn>
                              <a:cxn ang="0">
                                <a:pos x="GluePoint1116X" y="GluePoint1116Y"/>
                              </a:cxn>
                              <a:cxn ang="0">
                                <a:pos x="GluePoint1117X" y="GluePoint1117Y"/>
                              </a:cxn>
                              <a:cxn ang="0">
                                <a:pos x="GluePoint1118X" y="GluePoint1118Y"/>
                              </a:cxn>
                              <a:cxn ang="0">
                                <a:pos x="GluePoint1119X" y="GluePoint1119Y"/>
                              </a:cxn>
                              <a:cxn ang="0">
                                <a:pos x="GluePoint1120X" y="GluePoint1120Y"/>
                              </a:cxn>
                              <a:cxn ang="0">
                                <a:pos x="GluePoint1121X" y="GluePoint1121Y"/>
                              </a:cxn>
                              <a:cxn ang="0">
                                <a:pos x="GluePoint1122X" y="GluePoint1122Y"/>
                              </a:cxn>
                              <a:cxn ang="0">
                                <a:pos x="GluePoint1123X" y="GluePoint1123Y"/>
                              </a:cxn>
                              <a:cxn ang="0">
                                <a:pos x="GluePoint1124X" y="GluePoint1124Y"/>
                              </a:cxn>
                              <a:cxn ang="0">
                                <a:pos x="GluePoint1125X" y="GluePoint1125Y"/>
                              </a:cxn>
                              <a:cxn ang="0">
                                <a:pos x="GluePoint1126X" y="GluePoint1126Y"/>
                              </a:cxn>
                              <a:cxn ang="0">
                                <a:pos x="GluePoint1127X" y="GluePoint1127Y"/>
                              </a:cxn>
                              <a:cxn ang="0">
                                <a:pos x="GluePoint1128X" y="GluePoint1128Y"/>
                              </a:cxn>
                              <a:cxn ang="0">
                                <a:pos x="GluePoint1129X" y="GluePoint1129Y"/>
                              </a:cxn>
                              <a:cxn ang="0">
                                <a:pos x="GluePoint1130X" y="GluePoint1130Y"/>
                              </a:cxn>
                              <a:cxn ang="0">
                                <a:pos x="GluePoint1131X" y="GluePoint1131Y"/>
                              </a:cxn>
                              <a:cxn ang="0">
                                <a:pos x="GluePoint1132X" y="GluePoint1132Y"/>
                              </a:cxn>
                              <a:cxn ang="0">
                                <a:pos x="GluePoint1133X" y="GluePoint1133Y"/>
                              </a:cxn>
                              <a:cxn ang="0">
                                <a:pos x="GluePoint1134X" y="GluePoint1134Y"/>
                              </a:cxn>
                              <a:cxn ang="0">
                                <a:pos x="GluePoint1135X" y="GluePoint1135Y"/>
                              </a:cxn>
                              <a:cxn ang="0">
                                <a:pos x="GluePoint1136X" y="GluePoint1136Y"/>
                              </a:cxn>
                              <a:cxn ang="0">
                                <a:pos x="GluePoint1137X" y="GluePoint1137Y"/>
                              </a:cxn>
                              <a:cxn ang="0">
                                <a:pos x="GluePoint1138X" y="GluePoint1138Y"/>
                              </a:cxn>
                              <a:cxn ang="0">
                                <a:pos x="GluePoint1139X" y="GluePoint1139Y"/>
                              </a:cxn>
                              <a:cxn ang="0">
                                <a:pos x="GluePoint1140X" y="GluePoint1140Y"/>
                              </a:cxn>
                              <a:cxn ang="0">
                                <a:pos x="GluePoint1141X" y="GluePoint1141Y"/>
                              </a:cxn>
                              <a:cxn ang="0">
                                <a:pos x="GluePoint1142X" y="GluePoint1142Y"/>
                              </a:cxn>
                              <a:cxn ang="0">
                                <a:pos x="GluePoint1143X" y="GluePoint1143Y"/>
                              </a:cxn>
                              <a:cxn ang="0">
                                <a:pos x="GluePoint1144X" y="GluePoint1144Y"/>
                              </a:cxn>
                              <a:cxn ang="0">
                                <a:pos x="GluePoint1145X" y="GluePoint1145Y"/>
                              </a:cxn>
                              <a:cxn ang="0">
                                <a:pos x="GluePoint1146X" y="GluePoint1146Y"/>
                              </a:cxn>
                              <a:cxn ang="0">
                                <a:pos x="GluePoint1147X" y="GluePoint1147Y"/>
                              </a:cxn>
                              <a:cxn ang="0">
                                <a:pos x="GluePoint1148X" y="GluePoint1148Y"/>
                              </a:cxn>
                              <a:cxn ang="0">
                                <a:pos x="GluePoint1149X" y="GluePoint1149Y"/>
                              </a:cxn>
                              <a:cxn ang="0">
                                <a:pos x="GluePoint1150X" y="GluePoint1150Y"/>
                              </a:cxn>
                              <a:cxn ang="0">
                                <a:pos x="GluePoint1151X" y="GluePoint1151Y"/>
                              </a:cxn>
                              <a:cxn ang="0">
                                <a:pos x="GluePoint1152X" y="GluePoint1152Y"/>
                              </a:cxn>
                              <a:cxn ang="0">
                                <a:pos x="GluePoint1153X" y="GluePoint1153Y"/>
                              </a:cxn>
                              <a:cxn ang="0">
                                <a:pos x="GluePoint1154X" y="GluePoint1154Y"/>
                              </a:cxn>
                              <a:cxn ang="0">
                                <a:pos x="GluePoint1155X" y="GluePoint1155Y"/>
                              </a:cxn>
                              <a:cxn ang="0">
                                <a:pos x="GluePoint1156X" y="GluePoint1156Y"/>
                              </a:cxn>
                              <a:cxn ang="0">
                                <a:pos x="GluePoint1157X" y="GluePoint1157Y"/>
                              </a:cxn>
                              <a:cxn ang="0">
                                <a:pos x="GluePoint1158X" y="GluePoint1158Y"/>
                              </a:cxn>
                              <a:cxn ang="0">
                                <a:pos x="GluePoint1159X" y="GluePoint1159Y"/>
                              </a:cxn>
                              <a:cxn ang="0">
                                <a:pos x="GluePoint1160X" y="GluePoint1160Y"/>
                              </a:cxn>
                              <a:cxn ang="0">
                                <a:pos x="GluePoint1161X" y="GluePoint1161Y"/>
                              </a:cxn>
                              <a:cxn ang="0">
                                <a:pos x="GluePoint1162X" y="GluePoint1162Y"/>
                              </a:cxn>
                              <a:cxn ang="0">
                                <a:pos x="GluePoint1163X" y="GluePoint1163Y"/>
                              </a:cxn>
                              <a:cxn ang="0">
                                <a:pos x="GluePoint1164X" y="GluePoint1164Y"/>
                              </a:cxn>
                              <a:cxn ang="0">
                                <a:pos x="GluePoint1165X" y="GluePoint1165Y"/>
                              </a:cxn>
                              <a:cxn ang="0">
                                <a:pos x="GluePoint1166X" y="GluePoint1166Y"/>
                              </a:cxn>
                              <a:cxn ang="0">
                                <a:pos x="GluePoint1167X" y="GluePoint1167Y"/>
                              </a:cxn>
                              <a:cxn ang="0">
                                <a:pos x="GluePoint1168X" y="GluePoint1168Y"/>
                              </a:cxn>
                              <a:cxn ang="0">
                                <a:pos x="GluePoint1169X" y="GluePoint1169Y"/>
                              </a:cxn>
                              <a:cxn ang="0">
                                <a:pos x="GluePoint1170X" y="GluePoint1170Y"/>
                              </a:cxn>
                              <a:cxn ang="0">
                                <a:pos x="GluePoint1171X" y="GluePoint1171Y"/>
                              </a:cxn>
                              <a:cxn ang="0">
                                <a:pos x="GluePoint1172X" y="GluePoint1172Y"/>
                              </a:cxn>
                              <a:cxn ang="0">
                                <a:pos x="GluePoint1173X" y="GluePoint1173Y"/>
                              </a:cxn>
                              <a:cxn ang="0">
                                <a:pos x="GluePoint1174X" y="GluePoint1174Y"/>
                              </a:cxn>
                              <a:cxn ang="0">
                                <a:pos x="GluePoint1175X" y="GluePoint1175Y"/>
                              </a:cxn>
                            </a:cxnLst>
                            <a:rect l="textAreaLeft" t="textAreaTop" r="textAreaRight" b="textAreaBottom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9" name="Forma libre: Forma 10"/>
                        <wps:cNvSpPr/>
                        <wps:spPr>
                          <a:xfrm flipH="1" flipV="1" rot="10800000">
                            <a:off x="2988000" y="8160480"/>
                            <a:ext cx="549360" cy="541800"/>
                          </a:xfrm>
                          <a:custGeom>
                            <a:avLst/>
                            <a:gdLst>
                              <a:gd name="textAreaLeft" fmla="*/ -360 w 311400"/>
                              <a:gd name="textAreaRight" fmla="*/ 311400 w 311400"/>
                              <a:gd name="textAreaTop" fmla="*/ -360 h 307080"/>
                              <a:gd name="textAreaBottom" fmla="*/ 307080 h 307080"/>
                              <a:gd name="GluePoint1X" fmla="*/ 1439383 w 2647519"/>
                              <a:gd name="GluePoint1Y" fmla="*/ 2598425 h 2612594"/>
                              <a:gd name="GluePoint2X" fmla="*/ 1427010 w 2647519"/>
                              <a:gd name="GluePoint2Y" fmla="*/ 2605087 h 2612594"/>
                              <a:gd name="GluePoint3X" fmla="*/ 1427751 w 2647519"/>
                              <a:gd name="GluePoint3Y" fmla="*/ 2605405 h 2612594"/>
                              <a:gd name="GluePoint4X" fmla="*/ 1542263 w 2647519"/>
                              <a:gd name="GluePoint4Y" fmla="*/ 2530792 h 2612594"/>
                              <a:gd name="GluePoint5X" fmla="*/ 1502258 w 2647519"/>
                              <a:gd name="GluePoint5Y" fmla="*/ 2540317 h 2612594"/>
                              <a:gd name="GluePoint6X" fmla="*/ 1442250 w 2647519"/>
                              <a:gd name="GluePoint6Y" fmla="*/ 2547937 h 2612594"/>
                              <a:gd name="GluePoint7X" fmla="*/ 1439393 w 2647519"/>
                              <a:gd name="GluePoint7Y" fmla="*/ 2540317 h 2612594"/>
                              <a:gd name="GluePoint8X" fmla="*/ 1481303 w 2647519"/>
                              <a:gd name="GluePoint8Y" fmla="*/ 2536507 h 2612594"/>
                              <a:gd name="GluePoint9X" fmla="*/ 1542263 w 2647519"/>
                              <a:gd name="GluePoint9Y" fmla="*/ 2530792 h 2612594"/>
                              <a:gd name="GluePoint10X" fmla="*/ 1646324 w 2647519"/>
                              <a:gd name="GluePoint10Y" fmla="*/ 2520821 h 2612594"/>
                              <a:gd name="GluePoint11X" fmla="*/ 1643880 w 2647519"/>
                              <a:gd name="GluePoint11Y" fmla="*/ 2521511 h 2612594"/>
                              <a:gd name="GluePoint12X" fmla="*/ 1645133 w 2647519"/>
                              <a:gd name="GluePoint12Y" fmla="*/ 2521267 h 2612594"/>
                              <a:gd name="GluePoint13X" fmla="*/ 899801 w 2647519"/>
                              <a:gd name="GluePoint13Y" fmla="*/ 2506503 h 2612594"/>
                              <a:gd name="GluePoint14X" fmla="*/ 942187 w 2647519"/>
                              <a:gd name="GluePoint14Y" fmla="*/ 2517457 h 2612594"/>
                              <a:gd name="GluePoint15X" fmla="*/ 960285 w 2647519"/>
                              <a:gd name="GluePoint15Y" fmla="*/ 2518409 h 2612594"/>
                              <a:gd name="GluePoint16X" fmla="*/ 1010767 w 2647519"/>
                              <a:gd name="GluePoint16Y" fmla="*/ 2543175 h 2612594"/>
                              <a:gd name="GluePoint17X" fmla="*/ 1033627 w 2647519"/>
                              <a:gd name="GluePoint17Y" fmla="*/ 2547937 h 2612594"/>
                              <a:gd name="GluePoint18X" fmla="*/ 1035057 w 2647519"/>
                              <a:gd name="GluePoint18Y" fmla="*/ 2548414 h 2612594"/>
                              <a:gd name="GluePoint19X" fmla="*/ 1040295 w 2647519"/>
                              <a:gd name="GluePoint19Y" fmla="*/ 2543175 h 2612594"/>
                              <a:gd name="GluePoint20X" fmla="*/ 1060297 w 2647519"/>
                              <a:gd name="GluePoint20Y" fmla="*/ 2548890 h 2612594"/>
                              <a:gd name="GluePoint21X" fmla="*/ 1080300 w 2647519"/>
                              <a:gd name="GluePoint21Y" fmla="*/ 2553652 h 2612594"/>
                              <a:gd name="GluePoint22X" fmla="*/ 1119713 w 2647519"/>
                              <a:gd name="GluePoint22Y" fmla="*/ 2562818 h 2612594"/>
                              <a:gd name="GluePoint23X" fmla="*/ 1120305 w 2647519"/>
                              <a:gd name="GluePoint23Y" fmla="*/ 2562225 h 2612594"/>
                              <a:gd name="GluePoint24X" fmla="*/ 1166025 w 2647519"/>
                              <a:gd name="GluePoint24Y" fmla="*/ 2569845 h 2612594"/>
                              <a:gd name="GluePoint25X" fmla="*/ 1187932 w 2647519"/>
                              <a:gd name="GluePoint25Y" fmla="*/ 2573655 h 2612594"/>
                              <a:gd name="GluePoint26X" fmla="*/ 1209840 w 2647519"/>
                              <a:gd name="GluePoint26Y" fmla="*/ 2575560 h 2612594"/>
                              <a:gd name="GluePoint27X" fmla="*/ 1254607 w 2647519"/>
                              <a:gd name="GluePoint27Y" fmla="*/ 2577465 h 2612594"/>
                              <a:gd name="GluePoint28X" fmla="*/ 1315567 w 2647519"/>
                              <a:gd name="GluePoint28Y" fmla="*/ 2576512 h 2612594"/>
                              <a:gd name="GluePoint29X" fmla="*/ 1318213 w 2647519"/>
                              <a:gd name="GluePoint29Y" fmla="*/ 2576512 h 2612594"/>
                              <a:gd name="GluePoint30X" fmla="*/ 1324140 w 2647519"/>
                              <a:gd name="GluePoint30Y" fmla="*/ 2573178 h 2612594"/>
                              <a:gd name="GluePoint31X" fmla="*/ 1337475 w 2647519"/>
                              <a:gd name="GluePoint31Y" fmla="*/ 2568892 h 2612594"/>
                              <a:gd name="GluePoint32X" fmla="*/ 1351048 w 2647519"/>
                              <a:gd name="GluePoint32Y" fmla="*/ 2568654 h 2612594"/>
                              <a:gd name="GluePoint33X" fmla="*/ 1360335 w 2647519"/>
                              <a:gd name="GluePoint33Y" fmla="*/ 2569844 h 2612594"/>
                              <a:gd name="GluePoint34X" fmla="*/ 1362835 w 2647519"/>
                              <a:gd name="GluePoint34Y" fmla="*/ 2576512 h 2612594"/>
                              <a:gd name="GluePoint35X" fmla="*/ 1384147 w 2647519"/>
                              <a:gd name="GluePoint35Y" fmla="*/ 2576512 h 2612594"/>
                              <a:gd name="GluePoint36X" fmla="*/ 1377480 w 2647519"/>
                              <a:gd name="GluePoint36Y" fmla="*/ 2586037 h 2612594"/>
                              <a:gd name="GluePoint37X" fmla="*/ 1373670 w 2647519"/>
                              <a:gd name="GluePoint37Y" fmla="*/ 2590800 h 2612594"/>
                              <a:gd name="GluePoint38X" fmla="*/ 1361287 w 2647519"/>
                              <a:gd name="GluePoint38Y" fmla="*/ 2596515 h 2612594"/>
                              <a:gd name="GluePoint39X" fmla="*/ 1338427 w 2647519"/>
                              <a:gd name="GluePoint39Y" fmla="*/ 2596515 h 2612594"/>
                              <a:gd name="GluePoint40X" fmla="*/ 1308900 w 2647519"/>
                              <a:gd name="GluePoint40Y" fmla="*/ 2594610 h 2612594"/>
                              <a:gd name="GluePoint41X" fmla="*/ 1245082 w 2647519"/>
                              <a:gd name="GluePoint41Y" fmla="*/ 2592705 h 2612594"/>
                              <a:gd name="GluePoint42X" fmla="*/ 1197457 w 2647519"/>
                              <a:gd name="GluePoint42Y" fmla="*/ 2588895 h 2612594"/>
                              <a:gd name="GluePoint43X" fmla="*/ 1155547 w 2647519"/>
                              <a:gd name="GluePoint43Y" fmla="*/ 2583180 h 2612594"/>
                              <a:gd name="GluePoint44X" fmla="*/ 1113637 w 2647519"/>
                              <a:gd name="GluePoint44Y" fmla="*/ 2576512 h 2612594"/>
                              <a:gd name="GluePoint45X" fmla="*/ 1049820 w 2647519"/>
                              <a:gd name="GluePoint45Y" fmla="*/ 2566987 h 2612594"/>
                              <a:gd name="GluePoint46X" fmla="*/ 1000290 w 2647519"/>
                              <a:gd name="GluePoint46Y" fmla="*/ 2550795 h 2612594"/>
                              <a:gd name="GluePoint47X" fmla="*/ 1000863 w 2647519"/>
                              <a:gd name="GluePoint47Y" fmla="*/ 2550379 h 2612594"/>
                              <a:gd name="GluePoint48X" fmla="*/ 971715 w 2647519"/>
                              <a:gd name="GluePoint48Y" fmla="*/ 2541270 h 2612594"/>
                              <a:gd name="GluePoint49X" fmla="*/ 945997 w 2647519"/>
                              <a:gd name="GluePoint49Y" fmla="*/ 2529840 h 2612594"/>
                              <a:gd name="GluePoint50X" fmla="*/ 916470 w 2647519"/>
                              <a:gd name="GluePoint50Y" fmla="*/ 2520315 h 2612594"/>
                              <a:gd name="GluePoint51X" fmla="*/ 885990 w 2647519"/>
                              <a:gd name="GluePoint51Y" fmla="*/ 2509837 h 2612594"/>
                              <a:gd name="GluePoint52X" fmla="*/ 899801 w 2647519"/>
                              <a:gd name="GluePoint52Y" fmla="*/ 2506503 h 2612594"/>
                              <a:gd name="GluePoint53X" fmla="*/ 1460492 w 2647519"/>
                              <a:gd name="GluePoint53Y" fmla="*/ 2486082 h 2612594"/>
                              <a:gd name="GluePoint54X" fmla="*/ 1445939 w 2647519"/>
                              <a:gd name="GluePoint54Y" fmla="*/ 2488303 h 2612594"/>
                              <a:gd name="GluePoint55X" fmla="*/ 1345293 w 2647519"/>
                              <a:gd name="GluePoint55Y" fmla="*/ 2493385 h 2612594"/>
                              <a:gd name="GluePoint56X" fmla="*/ 1378432 w 2647519"/>
                              <a:gd name="GluePoint56Y" fmla="*/ 2497454 h 2612594"/>
                              <a:gd name="GluePoint57X" fmla="*/ 1387005 w 2647519"/>
                              <a:gd name="GluePoint57Y" fmla="*/ 2495549 h 2612594"/>
                              <a:gd name="GluePoint58X" fmla="*/ 1446060 w 2647519"/>
                              <a:gd name="GluePoint58Y" fmla="*/ 2488882 h 2612594"/>
                              <a:gd name="GluePoint59X" fmla="*/ 1455778 w 2647519"/>
                              <a:gd name="GluePoint59Y" fmla="*/ 2486992 h 2612594"/>
                              <a:gd name="GluePoint60X" fmla="*/ 1550918 w 2647519"/>
                              <a:gd name="GluePoint60Y" fmla="*/ 2472281 h 2612594"/>
                              <a:gd name="GluePoint61X" fmla="*/ 1501488 w 2647519"/>
                              <a:gd name="GluePoint61Y" fmla="*/ 2479825 h 2612594"/>
                              <a:gd name="GluePoint62X" fmla="*/ 1518450 w 2647519"/>
                              <a:gd name="GluePoint62Y" fmla="*/ 2480309 h 2612594"/>
                              <a:gd name="GluePoint63X" fmla="*/ 1542858 w 2647519"/>
                              <a:gd name="GluePoint63Y" fmla="*/ 2475785 h 2612594"/>
                              <a:gd name="GluePoint64X" fmla="*/ 1731355 w 2647519"/>
                              <a:gd name="GluePoint64Y" fmla="*/ 2470078 h 2612594"/>
                              <a:gd name="GluePoint65X" fmla="*/ 1576323 w 2647519"/>
                              <a:gd name="GluePoint65Y" fmla="*/ 2511364 h 2612594"/>
                              <a:gd name="GluePoint66X" fmla="*/ 1654777 w 2647519"/>
                              <a:gd name="GluePoint66Y" fmla="*/ 2493883 h 2612594"/>
                              <a:gd name="GluePoint67X" fmla="*/ 737400 w 2647519"/>
                              <a:gd name="GluePoint67Y" fmla="*/ 2450782 h 2612594"/>
                              <a:gd name="GluePoint68X" fmla="*/ 846937 w 2647519"/>
                              <a:gd name="GluePoint68Y" fmla="*/ 2497454 h 2612594"/>
                              <a:gd name="GluePoint69X" fmla="*/ 885990 w 2647519"/>
                              <a:gd name="GluePoint69Y" fmla="*/ 2509837 h 2612594"/>
                              <a:gd name="GluePoint70X" fmla="*/ 915517 w 2647519"/>
                              <a:gd name="GluePoint70Y" fmla="*/ 2520314 h 2612594"/>
                              <a:gd name="GluePoint71X" fmla="*/ 945045 w 2647519"/>
                              <a:gd name="GluePoint71Y" fmla="*/ 2529839 h 2612594"/>
                              <a:gd name="GluePoint72X" fmla="*/ 970762 w 2647519"/>
                              <a:gd name="GluePoint72Y" fmla="*/ 2541269 h 2612594"/>
                              <a:gd name="GluePoint73X" fmla="*/ 965047 w 2647519"/>
                              <a:gd name="GluePoint73Y" fmla="*/ 2546032 h 2612594"/>
                              <a:gd name="GluePoint74X" fmla="*/ 949807 w 2647519"/>
                              <a:gd name="GluePoint74Y" fmla="*/ 2543174 h 2612594"/>
                              <a:gd name="GluePoint75X" fmla="*/ 895515 w 2647519"/>
                              <a:gd name="GluePoint75Y" fmla="*/ 2523172 h 2612594"/>
                              <a:gd name="GluePoint76X" fmla="*/ 868845 w 2647519"/>
                              <a:gd name="GluePoint76Y" fmla="*/ 2512694 h 2612594"/>
                              <a:gd name="GluePoint77X" fmla="*/ 842175 w 2647519"/>
                              <a:gd name="GluePoint77Y" fmla="*/ 2501264 h 2612594"/>
                              <a:gd name="GluePoint78X" fmla="*/ 806932 w 2647519"/>
                              <a:gd name="GluePoint78Y" fmla="*/ 2488882 h 2612594"/>
                              <a:gd name="GluePoint79X" fmla="*/ 776452 w 2647519"/>
                              <a:gd name="GluePoint79Y" fmla="*/ 2475547 h 2612594"/>
                              <a:gd name="GluePoint80X" fmla="*/ 752640 w 2647519"/>
                              <a:gd name="GluePoint80Y" fmla="*/ 2463164 h 2612594"/>
                              <a:gd name="GluePoint81X" fmla="*/ 737400 w 2647519"/>
                              <a:gd name="GluePoint81Y" fmla="*/ 2450782 h 2612594"/>
                              <a:gd name="GluePoint82X" fmla="*/ 782168 w 2647519"/>
                              <a:gd name="GluePoint82Y" fmla="*/ 2426970 h 2612594"/>
                              <a:gd name="GluePoint83X" fmla="*/ 834555 w 2647519"/>
                              <a:gd name="GluePoint83Y" fmla="*/ 2453640 h 2612594"/>
                              <a:gd name="GluePoint84X" fmla="*/ 827888 w 2647519"/>
                              <a:gd name="GluePoint84Y" fmla="*/ 2457450 h 2612594"/>
                              <a:gd name="GluePoint85X" fmla="*/ 766928 w 2647519"/>
                              <a:gd name="GluePoint85Y" fmla="*/ 2427922 h 2612594"/>
                              <a:gd name="GluePoint86X" fmla="*/ 782168 w 2647519"/>
                              <a:gd name="GluePoint86Y" fmla="*/ 2426970 h 2612594"/>
                              <a:gd name="GluePoint87X" fmla="*/ 588810 w 2647519"/>
                              <a:gd name="GluePoint87Y" fmla="*/ 2362200 h 2612594"/>
                              <a:gd name="GluePoint88X" fmla="*/ 653580 w 2647519"/>
                              <a:gd name="GluePoint88Y" fmla="*/ 2398395 h 2612594"/>
                              <a:gd name="GluePoint89X" fmla="*/ 666915 w 2647519"/>
                              <a:gd name="GluePoint89Y" fmla="*/ 2413635 h 2612594"/>
                              <a:gd name="GluePoint90X" fmla="*/ 636435 w 2647519"/>
                              <a:gd name="GluePoint90Y" fmla="*/ 2397442 h 2612594"/>
                              <a:gd name="GluePoint91X" fmla="*/ 613575 w 2647519"/>
                              <a:gd name="GluePoint91Y" fmla="*/ 2383155 h 2612594"/>
                              <a:gd name="GluePoint92X" fmla="*/ 588810 w 2647519"/>
                              <a:gd name="GluePoint92Y" fmla="*/ 2362200 h 2612594"/>
                              <a:gd name="GluePoint93X" fmla="*/ 702387 w 2647519"/>
                              <a:gd name="GluePoint93Y" fmla="*/ 2337759 h 2612594"/>
                              <a:gd name="GluePoint94X" fmla="*/ 702396 w 2647519"/>
                              <a:gd name="GluePoint94Y" fmla="*/ 2338030 h 2612594"/>
                              <a:gd name="GluePoint95X" fmla="*/ 705613 w 2647519"/>
                              <a:gd name="GluePoint95Y" fmla="*/ 2341924 h 2612594"/>
                              <a:gd name="GluePoint96X" fmla="*/ 705967 w 2647519"/>
                              <a:gd name="GluePoint96Y" fmla="*/ 2340292 h 2612594"/>
                              <a:gd name="GluePoint97X" fmla="*/ 2093409 w 2647519"/>
                              <a:gd name="GluePoint97Y" fmla="*/ 2275234 h 2612594"/>
                              <a:gd name="GluePoint98X" fmla="*/ 2089950 w 2647519"/>
                              <a:gd name="GluePoint98Y" fmla="*/ 2275522 h 2612594"/>
                              <a:gd name="GluePoint99X" fmla="*/ 2032800 w 2647519"/>
                              <a:gd name="GluePoint99Y" fmla="*/ 2316480 h 2612594"/>
                              <a:gd name="GluePoint100X" fmla="*/ 1976602 w 2647519"/>
                              <a:gd name="GluePoint100Y" fmla="*/ 2346960 h 2612594"/>
                              <a:gd name="GluePoint101X" fmla="*/ 1936597 w 2647519"/>
                              <a:gd name="GluePoint101Y" fmla="*/ 2370772 h 2612594"/>
                              <a:gd name="GluePoint102X" fmla="*/ 1914690 w 2647519"/>
                              <a:gd name="GluePoint102Y" fmla="*/ 2380297 h 2612594"/>
                              <a:gd name="GluePoint103X" fmla="*/ 1891830 w 2647519"/>
                              <a:gd name="GluePoint103Y" fmla="*/ 2389822 h 2612594"/>
                              <a:gd name="GluePoint104X" fmla="*/ 1864207 w 2647519"/>
                              <a:gd name="GluePoint104Y" fmla="*/ 2404110 h 2612594"/>
                              <a:gd name="GluePoint105X" fmla="*/ 1843252 w 2647519"/>
                              <a:gd name="GluePoint105Y" fmla="*/ 2416492 h 2612594"/>
                              <a:gd name="GluePoint106X" fmla="*/ 1812772 w 2647519"/>
                              <a:gd name="GluePoint106Y" fmla="*/ 2428875 h 2612594"/>
                              <a:gd name="GluePoint107X" fmla="*/ 1781340 w 2647519"/>
                              <a:gd name="GluePoint107Y" fmla="*/ 2440305 h 2612594"/>
                              <a:gd name="GluePoint108X" fmla="*/ 1772767 w 2647519"/>
                              <a:gd name="GluePoint108Y" fmla="*/ 2448877 h 2612594"/>
                              <a:gd name="GluePoint109X" fmla="*/ 1759432 w 2647519"/>
                              <a:gd name="GluePoint109Y" fmla="*/ 2453640 h 2612594"/>
                              <a:gd name="GluePoint110X" fmla="*/ 1726095 w 2647519"/>
                              <a:gd name="GluePoint110Y" fmla="*/ 2459355 h 2612594"/>
                              <a:gd name="GluePoint111X" fmla="*/ 1683232 w 2647519"/>
                              <a:gd name="GluePoint111Y" fmla="*/ 2472690 h 2612594"/>
                              <a:gd name="GluePoint112X" fmla="*/ 1644180 w 2647519"/>
                              <a:gd name="GluePoint112Y" fmla="*/ 2485072 h 2612594"/>
                              <a:gd name="GluePoint113X" fmla="*/ 1601317 w 2647519"/>
                              <a:gd name="GluePoint113Y" fmla="*/ 2497455 h 2612594"/>
                              <a:gd name="GluePoint114X" fmla="*/ 1547977 w 2647519"/>
                              <a:gd name="GluePoint114Y" fmla="*/ 2510790 h 2612594"/>
                              <a:gd name="GluePoint115X" fmla="*/ 1472730 w 2647519"/>
                              <a:gd name="GluePoint115Y" fmla="*/ 2523172 h 2612594"/>
                              <a:gd name="GluePoint116X" fmla="*/ 1470825 w 2647519"/>
                              <a:gd name="GluePoint116Y" fmla="*/ 2526030 h 2612594"/>
                              <a:gd name="GluePoint117X" fmla="*/ 1434646 w 2647519"/>
                              <a:gd name="GluePoint117Y" fmla="*/ 2535075 h 2612594"/>
                              <a:gd name="GluePoint118X" fmla="*/ 1435583 w 2647519"/>
                              <a:gd name="GluePoint118Y" fmla="*/ 2535555 h 2612594"/>
                              <a:gd name="GluePoint119X" fmla="*/ 1475761 w 2647519"/>
                              <a:gd name="GluePoint119Y" fmla="*/ 2525510 h 2612594"/>
                              <a:gd name="GluePoint120X" fmla="*/ 1476540 w 2647519"/>
                              <a:gd name="GluePoint120Y" fmla="*/ 2523172 h 2612594"/>
                              <a:gd name="GluePoint121X" fmla="*/ 1551788 w 2647519"/>
                              <a:gd name="GluePoint121Y" fmla="*/ 2510790 h 2612594"/>
                              <a:gd name="GluePoint122X" fmla="*/ 1605128 w 2647519"/>
                              <a:gd name="GluePoint122Y" fmla="*/ 2497455 h 2612594"/>
                              <a:gd name="GluePoint123X" fmla="*/ 1647990 w 2647519"/>
                              <a:gd name="GluePoint123Y" fmla="*/ 2485072 h 2612594"/>
                              <a:gd name="GluePoint124X" fmla="*/ 1687043 w 2647519"/>
                              <a:gd name="GluePoint124Y" fmla="*/ 2472690 h 2612594"/>
                              <a:gd name="GluePoint125X" fmla="*/ 1729905 w 2647519"/>
                              <a:gd name="GluePoint125Y" fmla="*/ 2459355 h 2612594"/>
                              <a:gd name="GluePoint126X" fmla="*/ 1763243 w 2647519"/>
                              <a:gd name="GluePoint126Y" fmla="*/ 2453640 h 2612594"/>
                              <a:gd name="GluePoint127X" fmla="*/ 1740675 w 2647519"/>
                              <a:gd name="GluePoint127Y" fmla="*/ 2467181 h 2612594"/>
                              <a:gd name="GluePoint128X" fmla="*/ 1741335 w 2647519"/>
                              <a:gd name="GluePoint128Y" fmla="*/ 2466975 h 2612594"/>
                              <a:gd name="GluePoint129X" fmla="*/ 1765148 w 2647519"/>
                              <a:gd name="GluePoint129Y" fmla="*/ 2452687 h 2612594"/>
                              <a:gd name="GluePoint130X" fmla="*/ 1778483 w 2647519"/>
                              <a:gd name="GluePoint130Y" fmla="*/ 2447925 h 2612594"/>
                              <a:gd name="GluePoint131X" fmla="*/ 1779371 w 2647519"/>
                              <a:gd name="GluePoint131Y" fmla="*/ 2447679 h 2612594"/>
                              <a:gd name="GluePoint132X" fmla="*/ 1785150 w 2647519"/>
                              <a:gd name="GluePoint132Y" fmla="*/ 2441257 h 2612594"/>
                              <a:gd name="GluePoint133X" fmla="*/ 1816583 w 2647519"/>
                              <a:gd name="GluePoint133Y" fmla="*/ 2429827 h 2612594"/>
                              <a:gd name="GluePoint134X" fmla="*/ 1847063 w 2647519"/>
                              <a:gd name="GluePoint134Y" fmla="*/ 2417445 h 2612594"/>
                              <a:gd name="GluePoint135X" fmla="*/ 1868018 w 2647519"/>
                              <a:gd name="GluePoint135Y" fmla="*/ 2405062 h 2612594"/>
                              <a:gd name="GluePoint136X" fmla="*/ 1895640 w 2647519"/>
                              <a:gd name="GluePoint136Y" fmla="*/ 2390775 h 2612594"/>
                              <a:gd name="GluePoint137X" fmla="*/ 1918500 w 2647519"/>
                              <a:gd name="GluePoint137Y" fmla="*/ 2381250 h 2612594"/>
                              <a:gd name="GluePoint138X" fmla="*/ 1934176 w 2647519"/>
                              <a:gd name="GluePoint138Y" fmla="*/ 2374435 h 2612594"/>
                              <a:gd name="GluePoint139X" fmla="*/ 1942313 w 2647519"/>
                              <a:gd name="GluePoint139Y" fmla="*/ 2368867 h 2612594"/>
                              <a:gd name="GluePoint140X" fmla="*/ 1982318 w 2647519"/>
                              <a:gd name="GluePoint140Y" fmla="*/ 2345055 h 2612594"/>
                              <a:gd name="GluePoint141X" fmla="*/ 2038515 w 2647519"/>
                              <a:gd name="GluePoint141Y" fmla="*/ 2314575 h 2612594"/>
                              <a:gd name="GluePoint142X" fmla="*/ 460060 w 2647519"/>
                              <a:gd name="GluePoint142Y" fmla="*/ 2262062 h 2612594"/>
                              <a:gd name="GluePoint143X" fmla="*/ 463676 w 2647519"/>
                              <a:gd name="GluePoint143Y" fmla="*/ 2265164 h 2612594"/>
                              <a:gd name="GluePoint144X" fmla="*/ 464911 w 2647519"/>
                              <a:gd name="GluePoint144Y" fmla="*/ 2265793 h 2612594"/>
                              <a:gd name="GluePoint145X" fmla="*/ 2099802 w 2647519"/>
                              <a:gd name="GluePoint145Y" fmla="*/ 2237197 h 2612594"/>
                              <a:gd name="GluePoint146X" fmla="*/ 2099475 w 2647519"/>
                              <a:gd name="GluePoint146Y" fmla="*/ 2237422 h 2612594"/>
                              <a:gd name="GluePoint147X" fmla="*/ 2099475 w 2647519"/>
                              <a:gd name="GluePoint147Y" fmla="*/ 2237694 h 2612594"/>
                              <a:gd name="GluePoint148X" fmla="*/ 2100989 w 2647519"/>
                              <a:gd name="GluePoint148Y" fmla="*/ 2237910 h 2612594"/>
                              <a:gd name="GluePoint149X" fmla="*/ 2101380 w 2647519"/>
                              <a:gd name="GluePoint149Y" fmla="*/ 2237422 h 2612594"/>
                              <a:gd name="GluePoint150X" fmla="*/ 2120380 w 2647519"/>
                              <a:gd name="GluePoint150Y" fmla="*/ 2222979 h 2612594"/>
                              <a:gd name="GluePoint151X" fmla="*/ 2114756 w 2647519"/>
                              <a:gd name="GluePoint151Y" fmla="*/ 2226864 h 2612594"/>
                              <a:gd name="GluePoint152X" fmla="*/ 2113762 w 2647519"/>
                              <a:gd name="GluePoint152Y" fmla="*/ 2227897 h 2612594"/>
                              <a:gd name="GluePoint153X" fmla="*/ 2117618 w 2647519"/>
                              <a:gd name="GluePoint153Y" fmla="*/ 2225429 h 2612594"/>
                              <a:gd name="GluePoint154X" fmla="*/ 382287 w 2647519"/>
                              <a:gd name="GluePoint154Y" fmla="*/ 2175002 h 2612594"/>
                              <a:gd name="GluePoint155X" fmla="*/ 418261 w 2647519"/>
                              <a:gd name="GluePoint155Y" fmla="*/ 2217358 h 2612594"/>
                              <a:gd name="GluePoint156X" fmla="*/ 389737 w 2647519"/>
                              <a:gd name="GluePoint156Y" fmla="*/ 2183129 h 2612594"/>
                              <a:gd name="GluePoint157X" fmla="*/ 2187820 w 2647519"/>
                              <a:gd name="GluePoint157Y" fmla="*/ 2174974 h 2612594"/>
                              <a:gd name="GluePoint158X" fmla="*/ 2187735 w 2647519"/>
                              <a:gd name="GluePoint158Y" fmla="*/ 2175004 h 2612594"/>
                              <a:gd name="GluePoint159X" fmla="*/ 2187105 w 2647519"/>
                              <a:gd name="GluePoint159Y" fmla="*/ 2179320 h 2612594"/>
                              <a:gd name="GluePoint160X" fmla="*/ 2171865 w 2647519"/>
                              <a:gd name="GluePoint160Y" fmla="*/ 2196465 h 2612594"/>
                              <a:gd name="GluePoint161X" fmla="*/ 2153767 w 2647519"/>
                              <a:gd name="GluePoint161Y" fmla="*/ 2216467 h 2612594"/>
                              <a:gd name="GluePoint162X" fmla="*/ 2154858 w 2647519"/>
                              <a:gd name="GluePoint162Y" fmla="*/ 2216216 h 2612594"/>
                              <a:gd name="GluePoint163X" fmla="*/ 2171865 w 2647519"/>
                              <a:gd name="GluePoint163Y" fmla="*/ 2197417 h 2612594"/>
                              <a:gd name="GluePoint164X" fmla="*/ 2187105 w 2647519"/>
                              <a:gd name="GluePoint164Y" fmla="*/ 2180272 h 2612594"/>
                              <a:gd name="GluePoint165X" fmla="*/ 2187820 w 2647519"/>
                              <a:gd name="GluePoint165Y" fmla="*/ 2174974 h 2612594"/>
                              <a:gd name="GluePoint166X" fmla="*/ 475386 w 2647519"/>
                              <a:gd name="GluePoint166Y" fmla="*/ 2153525 h 2612594"/>
                              <a:gd name="GluePoint167X" fmla="*/ 477272 w 2647519"/>
                              <a:gd name="GluePoint167Y" fmla="*/ 2155822 h 2612594"/>
                              <a:gd name="GluePoint168X" fmla="*/ 477367 w 2647519"/>
                              <a:gd name="GluePoint168Y" fmla="*/ 2155507 h 2612594"/>
                              <a:gd name="GluePoint169X" fmla="*/ 334493 w 2647519"/>
                              <a:gd name="GluePoint169Y" fmla="*/ 2131694 h 2612594"/>
                              <a:gd name="GluePoint170X" fmla="*/ 359258 w 2647519"/>
                              <a:gd name="GluePoint170Y" fmla="*/ 2147887 h 2612594"/>
                              <a:gd name="GluePoint171X" fmla="*/ 360474 w 2647519"/>
                              <a:gd name="GluePoint171Y" fmla="*/ 2149319 h 2612594"/>
                              <a:gd name="GluePoint172X" fmla="*/ 371759 w 2647519"/>
                              <a:gd name="GluePoint172Y" fmla="*/ 2151816 h 2612594"/>
                              <a:gd name="GluePoint173X" fmla="*/ 397357 w 2647519"/>
                              <a:gd name="GluePoint173Y" fmla="*/ 2175509 h 2612594"/>
                              <a:gd name="GluePoint174X" fmla="*/ 432600 w 2647519"/>
                              <a:gd name="GluePoint174Y" fmla="*/ 2204084 h 2612594"/>
                              <a:gd name="GluePoint175X" fmla="*/ 447840 w 2647519"/>
                              <a:gd name="GluePoint175Y" fmla="*/ 2225039 h 2612594"/>
                              <a:gd name="GluePoint176X" fmla="*/ 456412 w 2647519"/>
                              <a:gd name="GluePoint176Y" fmla="*/ 2235517 h 2612594"/>
                              <a:gd name="GluePoint177X" fmla="*/ 492607 w 2647519"/>
                              <a:gd name="GluePoint177Y" fmla="*/ 2265997 h 2612594"/>
                              <a:gd name="GluePoint178X" fmla="*/ 482130 w 2647519"/>
                              <a:gd name="GluePoint178Y" fmla="*/ 2274569 h 2612594"/>
                              <a:gd name="GluePoint179X" fmla="*/ 448422 w 2647519"/>
                              <a:gd name="GluePoint179Y" fmla="*/ 2237115 h 2612594"/>
                              <a:gd name="GluePoint180X" fmla="*/ 446888 w 2647519"/>
                              <a:gd name="GluePoint180Y" fmla="*/ 2237422 h 2612594"/>
                              <a:gd name="GluePoint181X" fmla="*/ 478787 w 2647519"/>
                              <a:gd name="GluePoint181Y" fmla="*/ 2272865 h 2612594"/>
                              <a:gd name="GluePoint182X" fmla="*/ 482130 w 2647519"/>
                              <a:gd name="GluePoint182Y" fmla="*/ 2274569 h 2612594"/>
                              <a:gd name="GluePoint183X" fmla="*/ 492608 w 2647519"/>
                              <a:gd name="GluePoint183Y" fmla="*/ 2265997 h 2612594"/>
                              <a:gd name="GluePoint184X" fmla="*/ 583095 w 2647519"/>
                              <a:gd name="GluePoint184Y" fmla="*/ 2337434 h 2612594"/>
                              <a:gd name="GluePoint185X" fmla="*/ 564998 w 2647519"/>
                              <a:gd name="GluePoint185Y" fmla="*/ 2343149 h 2612594"/>
                              <a:gd name="GluePoint186X" fmla="*/ 571665 w 2647519"/>
                              <a:gd name="GluePoint186Y" fmla="*/ 2347912 h 2612594"/>
                              <a:gd name="GluePoint187X" fmla="*/ 544995 w 2647519"/>
                              <a:gd name="GluePoint187Y" fmla="*/ 2348864 h 2612594"/>
                              <a:gd name="GluePoint188X" fmla="*/ 527850 w 2647519"/>
                              <a:gd name="GluePoint188Y" fmla="*/ 2337434 h 2612594"/>
                              <a:gd name="GluePoint189X" fmla="*/ 511658 w 2647519"/>
                              <a:gd name="GluePoint189Y" fmla="*/ 2325052 h 2612594"/>
                              <a:gd name="GluePoint190X" fmla="*/ 471653 w 2647519"/>
                              <a:gd name="GluePoint190Y" fmla="*/ 2291714 h 2612594"/>
                              <a:gd name="GluePoint191X" fmla="*/ 434505 w 2647519"/>
                              <a:gd name="GluePoint191Y" fmla="*/ 2258377 h 2612594"/>
                              <a:gd name="GluePoint192X" fmla="*/ 400215 w 2647519"/>
                              <a:gd name="GluePoint192Y" fmla="*/ 2225039 h 2612594"/>
                              <a:gd name="GluePoint193X" fmla="*/ 384023 w 2647519"/>
                              <a:gd name="GluePoint193Y" fmla="*/ 2208847 h 2612594"/>
                              <a:gd name="GluePoint194X" fmla="*/ 368783 w 2647519"/>
                              <a:gd name="GluePoint194Y" fmla="*/ 2191702 h 2612594"/>
                              <a:gd name="GluePoint195X" fmla="*/ 374498 w 2647519"/>
                              <a:gd name="GluePoint195Y" fmla="*/ 2184082 h 2612594"/>
                              <a:gd name="GluePoint196X" fmla="*/ 393548 w 2647519"/>
                              <a:gd name="GluePoint196Y" fmla="*/ 2201227 h 2612594"/>
                              <a:gd name="GluePoint197X" fmla="*/ 414503 w 2647519"/>
                              <a:gd name="GluePoint197Y" fmla="*/ 2217419 h 2612594"/>
                              <a:gd name="GluePoint198X" fmla="*/ 440220 w 2647519"/>
                              <a:gd name="GluePoint198Y" fmla="*/ 2245042 h 2612594"/>
                              <a:gd name="GluePoint199X" fmla="*/ 442406 w 2647519"/>
                              <a:gd name="GluePoint199Y" fmla="*/ 2246917 h 2612594"/>
                              <a:gd name="GluePoint200X" fmla="*/ 414503 w 2647519"/>
                              <a:gd name="GluePoint200Y" fmla="*/ 2217419 h 2612594"/>
                              <a:gd name="GluePoint201X" fmla="*/ 394500 w 2647519"/>
                              <a:gd name="GluePoint201Y" fmla="*/ 2201227 h 2612594"/>
                              <a:gd name="GluePoint202X" fmla="*/ 375450 w 2647519"/>
                              <a:gd name="GluePoint202Y" fmla="*/ 2184082 h 2612594"/>
                              <a:gd name="GluePoint203X" fmla="*/ 354495 w 2647519"/>
                              <a:gd name="GluePoint203Y" fmla="*/ 2158364 h 2612594"/>
                              <a:gd name="GluePoint204X" fmla="*/ 334493 w 2647519"/>
                              <a:gd name="GluePoint204Y" fmla="*/ 2131694 h 2612594"/>
                              <a:gd name="GluePoint205X" fmla="*/ 2432850 w 2647519"/>
                              <a:gd name="GluePoint205Y" fmla="*/ 1980247 h 2612594"/>
                              <a:gd name="GluePoint206X" fmla="*/ 2432367 w 2647519"/>
                              <a:gd name="GluePoint206Y" fmla="*/ 1980454 h 2612594"/>
                              <a:gd name="GluePoint207X" fmla="*/ 2421964 w 2647519"/>
                              <a:gd name="GluePoint207Y" fmla="*/ 2005422 h 2612594"/>
                              <a:gd name="GluePoint208X" fmla="*/ 2422850 w 2647519"/>
                              <a:gd name="GluePoint208Y" fmla="*/ 1860918 h 2612594"/>
                              <a:gd name="GluePoint209X" fmla="*/ 2397608 w 2647519"/>
                              <a:gd name="GluePoint209Y" fmla="*/ 1897379 h 2612594"/>
                              <a:gd name="GluePoint210X" fmla="*/ 2385225 w 2647519"/>
                              <a:gd name="GluePoint210Y" fmla="*/ 1920239 h 2612594"/>
                              <a:gd name="GluePoint211X" fmla="*/ 2372843 w 2647519"/>
                              <a:gd name="GluePoint211Y" fmla="*/ 1941194 h 2612594"/>
                              <a:gd name="GluePoint212X" fmla="*/ 2343315 w 2647519"/>
                              <a:gd name="GluePoint212Y" fmla="*/ 1980247 h 2612594"/>
                              <a:gd name="GluePoint213X" fmla="*/ 2317598 w 2647519"/>
                              <a:gd name="GluePoint213Y" fmla="*/ 2019299 h 2612594"/>
                              <a:gd name="GluePoint214X" fmla="*/ 2294738 w 2647519"/>
                              <a:gd name="GluePoint214Y" fmla="*/ 2050732 h 2612594"/>
                              <a:gd name="GluePoint215X" fmla="*/ 2292832 w 2647519"/>
                              <a:gd name="GluePoint215Y" fmla="*/ 2051897 h 2612594"/>
                              <a:gd name="GluePoint216X" fmla="*/ 2291272 w 2647519"/>
                              <a:gd name="GluePoint216Y" fmla="*/ 2054208 h 2612594"/>
                              <a:gd name="GluePoint217X" fmla="*/ 2293785 w 2647519"/>
                              <a:gd name="GluePoint217Y" fmla="*/ 2052637 h 2612594"/>
                              <a:gd name="GluePoint218X" fmla="*/ 2316645 w 2647519"/>
                              <a:gd name="GluePoint218Y" fmla="*/ 2021205 h 2612594"/>
                              <a:gd name="GluePoint219X" fmla="*/ 2342363 w 2647519"/>
                              <a:gd name="GluePoint219Y" fmla="*/ 1982152 h 2612594"/>
                              <a:gd name="GluePoint220X" fmla="*/ 2371890 w 2647519"/>
                              <a:gd name="GluePoint220Y" fmla="*/ 1943100 h 2612594"/>
                              <a:gd name="GluePoint221X" fmla="*/ 2384273 w 2647519"/>
                              <a:gd name="GluePoint221Y" fmla="*/ 1922145 h 2612594"/>
                              <a:gd name="GluePoint222X" fmla="*/ 2396655 w 2647519"/>
                              <a:gd name="GluePoint222Y" fmla="*/ 1899285 h 2612594"/>
                              <a:gd name="GluePoint223X" fmla="*/ 2422373 w 2647519"/>
                              <a:gd name="GluePoint223Y" fmla="*/ 1862137 h 2612594"/>
                              <a:gd name="GluePoint224X" fmla="*/ 2521433 w 2647519"/>
                              <a:gd name="GluePoint224Y" fmla="*/ 1847850 h 2612594"/>
                              <a:gd name="GluePoint225X" fmla="*/ 2509050 w 2647519"/>
                              <a:gd name="GluePoint225Y" fmla="*/ 1884997 h 2612594"/>
                              <a:gd name="GluePoint226X" fmla="*/ 2487143 w 2647519"/>
                              <a:gd name="GluePoint226Y" fmla="*/ 1925002 h 2612594"/>
                              <a:gd name="GluePoint227X" fmla="*/ 2465235 w 2647519"/>
                              <a:gd name="GluePoint227Y" fmla="*/ 1965960 h 2612594"/>
                              <a:gd name="GluePoint228X" fmla="*/ 2445233 w 2647519"/>
                              <a:gd name="GluePoint228Y" fmla="*/ 1991677 h 2612594"/>
                              <a:gd name="GluePoint229X" fmla="*/ 2458568 w 2647519"/>
                              <a:gd name="GluePoint229Y" fmla="*/ 1965007 h 2612594"/>
                              <a:gd name="GluePoint230X" fmla="*/ 2469998 w 2647519"/>
                              <a:gd name="GluePoint230Y" fmla="*/ 1938337 h 2612594"/>
                              <a:gd name="GluePoint231X" fmla="*/ 2478570 w 2647519"/>
                              <a:gd name="GluePoint231Y" fmla="*/ 1924050 h 2612594"/>
                              <a:gd name="GluePoint232X" fmla="*/ 2490000 w 2647519"/>
                              <a:gd name="GluePoint232Y" fmla="*/ 1905000 h 2612594"/>
                              <a:gd name="GluePoint233X" fmla="*/ 2500478 w 2647519"/>
                              <a:gd name="GluePoint233Y" fmla="*/ 1885950 h 2612594"/>
                              <a:gd name="GluePoint234X" fmla="*/ 2521433 w 2647519"/>
                              <a:gd name="GluePoint234Y" fmla="*/ 1847850 h 2612594"/>
                              <a:gd name="GluePoint235X" fmla="*/ 2459780 w 2647519"/>
                              <a:gd name="GluePoint235Y" fmla="*/ 1766202 h 2612594"/>
                              <a:gd name="GluePoint236X" fmla="*/ 2436660 w 2647519"/>
                              <a:gd name="GluePoint236Y" fmla="*/ 1806892 h 2612594"/>
                              <a:gd name="GluePoint237X" fmla="*/ 2436235 w 2647519"/>
                              <a:gd name="GluePoint237Y" fmla="*/ 1807870 h 2612594"/>
                              <a:gd name="GluePoint238X" fmla="*/ 2459520 w 2647519"/>
                              <a:gd name="GluePoint238Y" fmla="*/ 1766887 h 2612594"/>
                              <a:gd name="GluePoint239X" fmla="*/ 2472460 w 2647519"/>
                              <a:gd name="GluePoint239Y" fmla="*/ 1674043 h 2612594"/>
                              <a:gd name="GluePoint240X" fmla="*/ 2444672 w 2647519"/>
                              <a:gd name="GluePoint240Y" fmla="*/ 1749965 h 2612594"/>
                              <a:gd name="GluePoint241X" fmla="*/ 2386218 w 2647519"/>
                              <a:gd name="GluePoint241Y" fmla="*/ 1869449 h 2612594"/>
                              <a:gd name="GluePoint242X" fmla="*/ 2377660 w 2647519"/>
                              <a:gd name="GluePoint242Y" fmla="*/ 1882980 h 2612594"/>
                              <a:gd name="GluePoint243X" fmla="*/ 2377605 w 2647519"/>
                              <a:gd name="GluePoint243Y" fmla="*/ 1883092 h 2612594"/>
                              <a:gd name="GluePoint244X" fmla="*/ 2357602 w 2647519"/>
                              <a:gd name="GluePoint244Y" fmla="*/ 1917382 h 2612594"/>
                              <a:gd name="GluePoint245X" fmla="*/ 2337600 w 2647519"/>
                              <a:gd name="GluePoint245Y" fmla="*/ 1954530 h 2612594"/>
                              <a:gd name="GluePoint246X" fmla="*/ 2314740 w 2647519"/>
                              <a:gd name="GluePoint246Y" fmla="*/ 1983105 h 2612594"/>
                              <a:gd name="GluePoint247X" fmla="*/ 2295690 w 2647519"/>
                              <a:gd name="GluePoint247Y" fmla="*/ 2015490 h 2612594"/>
                              <a:gd name="GluePoint248X" fmla="*/ 2183295 w 2647519"/>
                              <a:gd name="GluePoint248Y" fmla="*/ 2142172 h 2612594"/>
                              <a:gd name="GluePoint249X" fmla="*/ 2146147 w 2647519"/>
                              <a:gd name="GluePoint249Y" fmla="*/ 2173605 h 2612594"/>
                              <a:gd name="GluePoint250X" fmla="*/ 2142583 w 2647519"/>
                              <a:gd name="GluePoint250Y" fmla="*/ 2176315 h 2612594"/>
                              <a:gd name="GluePoint251X" fmla="*/ 2141046 w 2647519"/>
                              <a:gd name="GluePoint251Y" fmla="*/ 2177871 h 2612594"/>
                              <a:gd name="GluePoint252X" fmla="*/ 2125512 w 2647519"/>
                              <a:gd name="GluePoint252Y" fmla="*/ 2190534 h 2612594"/>
                              <a:gd name="GluePoint253X" fmla="*/ 2112810 w 2647519"/>
                              <a:gd name="GluePoint253Y" fmla="*/ 2205037 h 2612594"/>
                              <a:gd name="GluePoint254X" fmla="*/ 2066137 w 2647519"/>
                              <a:gd name="GluePoint254Y" fmla="*/ 2240280 h 2612594"/>
                              <a:gd name="GluePoint255X" fmla="*/ 2058824 w 2647519"/>
                              <a:gd name="GluePoint255Y" fmla="*/ 2244900 h 2612594"/>
                              <a:gd name="GluePoint256X" fmla="*/ 2038960 w 2647519"/>
                              <a:gd name="GluePoint256Y" fmla="*/ 2261093 h 2612594"/>
                              <a:gd name="GluePoint257X" fmla="*/ 2036092 w 2647519"/>
                              <a:gd name="GluePoint257Y" fmla="*/ 2262956 h 2612594"/>
                              <a:gd name="GluePoint258X" fmla="*/ 2031847 w 2647519"/>
                              <a:gd name="GluePoint258Y" fmla="*/ 2266950 h 2612594"/>
                              <a:gd name="GluePoint259X" fmla="*/ 1994700 w 2647519"/>
                              <a:gd name="GluePoint259Y" fmla="*/ 2291715 h 2612594"/>
                              <a:gd name="GluePoint260X" fmla="*/ 1957552 w 2647519"/>
                              <a:gd name="GluePoint260Y" fmla="*/ 2314575 h 2612594"/>
                              <a:gd name="GluePoint261X" fmla="*/ 1953300 w 2647519"/>
                              <a:gd name="GluePoint261Y" fmla="*/ 2316730 h 2612594"/>
                              <a:gd name="GluePoint262X" fmla="*/ 1928148 w 2647519"/>
                              <a:gd name="GluePoint262Y" fmla="*/ 2333067 h 2612594"/>
                              <a:gd name="GluePoint263X" fmla="*/ 1920351 w 2647519"/>
                              <a:gd name="GluePoint263Y" fmla="*/ 2337000 h 2612594"/>
                              <a:gd name="GluePoint264X" fmla="*/ 1912785 w 2647519"/>
                              <a:gd name="GluePoint264Y" fmla="*/ 2342197 h 2612594"/>
                              <a:gd name="GluePoint265X" fmla="*/ 1887067 w 2647519"/>
                              <a:gd name="GluePoint265Y" fmla="*/ 2356485 h 2612594"/>
                              <a:gd name="GluePoint266X" fmla="*/ 1863038 w 2647519"/>
                              <a:gd name="GluePoint266Y" fmla="*/ 2365909 h 2612594"/>
                              <a:gd name="GluePoint267X" fmla="*/ 1809483 w 2647519"/>
                              <a:gd name="GluePoint267Y" fmla="*/ 2392922 h 2612594"/>
                              <a:gd name="GluePoint268X" fmla="*/ 1683836 w 2647519"/>
                              <a:gd name="GluePoint268Y" fmla="*/ 2439784 h 2612594"/>
                              <a:gd name="GluePoint269X" fmla="*/ 1596280 w 2647519"/>
                              <a:gd name="GluePoint269Y" fmla="*/ 2462297 h 2612594"/>
                              <a:gd name="GluePoint270X" fmla="*/ 1667040 w 2647519"/>
                              <a:gd name="GluePoint270Y" fmla="*/ 2448877 h 2612594"/>
                              <a:gd name="GluePoint271X" fmla="*/ 1680375 w 2647519"/>
                              <a:gd name="GluePoint271Y" fmla="*/ 2446019 h 2612594"/>
                              <a:gd name="GluePoint272X" fmla="*/ 1723237 w 2647519"/>
                              <a:gd name="GluePoint272Y" fmla="*/ 2430779 h 2612594"/>
                              <a:gd name="GluePoint273X" fmla="*/ 1749907 w 2647519"/>
                              <a:gd name="GluePoint273Y" fmla="*/ 2422207 h 2612594"/>
                              <a:gd name="GluePoint274X" fmla="*/ 1792770 w 2647519"/>
                              <a:gd name="GluePoint274Y" fmla="*/ 2400299 h 2612594"/>
                              <a:gd name="GluePoint275X" fmla="*/ 1841347 w 2647519"/>
                              <a:gd name="GluePoint275Y" fmla="*/ 2383154 h 2612594"/>
                              <a:gd name="GluePoint276X" fmla="*/ 1872470 w 2647519"/>
                              <a:gd name="GluePoint276Y" fmla="*/ 2370949 h 2612594"/>
                              <a:gd name="GluePoint277X" fmla="*/ 1886115 w 2647519"/>
                              <a:gd name="GluePoint277Y" fmla="*/ 2363152 h 2612594"/>
                              <a:gd name="GluePoint278X" fmla="*/ 1898496 w 2647519"/>
                              <a:gd name="GluePoint278Y" fmla="*/ 2359343 h 2612594"/>
                              <a:gd name="GluePoint279X" fmla="*/ 1915642 w 2647519"/>
                              <a:gd name="GluePoint279Y" fmla="*/ 2349817 h 2612594"/>
                              <a:gd name="GluePoint280X" fmla="*/ 1920147 w 2647519"/>
                              <a:gd name="GluePoint280Y" fmla="*/ 2346686 h 2612594"/>
                              <a:gd name="GluePoint281X" fmla="*/ 1931835 w 2647519"/>
                              <a:gd name="GluePoint281Y" fmla="*/ 2335530 h 2612594"/>
                              <a:gd name="GluePoint282X" fmla="*/ 1957552 w 2647519"/>
                              <a:gd name="GluePoint282Y" fmla="*/ 2320290 h 2612594"/>
                              <a:gd name="GluePoint283X" fmla="*/ 1986810 w 2647519"/>
                              <a:gd name="GluePoint283Y" fmla="*/ 2305948 h 2612594"/>
                              <a:gd name="GluePoint284X" fmla="*/ 1997557 w 2647519"/>
                              <a:gd name="GluePoint284Y" fmla="*/ 2299334 h 2612594"/>
                              <a:gd name="GluePoint285X" fmla="*/ 2034705 w 2647519"/>
                              <a:gd name="GluePoint285Y" fmla="*/ 2274569 h 2612594"/>
                              <a:gd name="GluePoint286X" fmla="*/ 2050897 w 2647519"/>
                              <a:gd name="GluePoint286Y" fmla="*/ 2259329 h 2612594"/>
                              <a:gd name="GluePoint287X" fmla="*/ 2068995 w 2647519"/>
                              <a:gd name="GluePoint287Y" fmla="*/ 2247899 h 2612594"/>
                              <a:gd name="GluePoint288X" fmla="*/ 2115667 w 2647519"/>
                              <a:gd name="GluePoint288Y" fmla="*/ 2212657 h 2612594"/>
                              <a:gd name="GluePoint289X" fmla="*/ 2149005 w 2647519"/>
                              <a:gd name="GluePoint289Y" fmla="*/ 2181224 h 2612594"/>
                              <a:gd name="GluePoint290X" fmla="*/ 2186152 w 2647519"/>
                              <a:gd name="GluePoint290Y" fmla="*/ 2149792 h 2612594"/>
                              <a:gd name="GluePoint291X" fmla="*/ 2298547 w 2647519"/>
                              <a:gd name="GluePoint291Y" fmla="*/ 2023109 h 2612594"/>
                              <a:gd name="GluePoint292X" fmla="*/ 2314015 w 2647519"/>
                              <a:gd name="GluePoint292Y" fmla="*/ 1996814 h 2612594"/>
                              <a:gd name="GluePoint293X" fmla="*/ 2314740 w 2647519"/>
                              <a:gd name="GluePoint293Y" fmla="*/ 1994534 h 2612594"/>
                              <a:gd name="GluePoint294X" fmla="*/ 2339505 w 2647519"/>
                              <a:gd name="GluePoint294Y" fmla="*/ 1956434 h 2612594"/>
                              <a:gd name="GluePoint295X" fmla="*/ 2347125 w 2647519"/>
                              <a:gd name="GluePoint295Y" fmla="*/ 1945004 h 2612594"/>
                              <a:gd name="GluePoint296X" fmla="*/ 2357257 w 2647519"/>
                              <a:gd name="GluePoint296Y" fmla="*/ 1930951 h 2612594"/>
                              <a:gd name="GluePoint297X" fmla="*/ 2360460 w 2647519"/>
                              <a:gd name="GluePoint297Y" fmla="*/ 1925002 h 2612594"/>
                              <a:gd name="GluePoint298X" fmla="*/ 2380462 w 2647519"/>
                              <a:gd name="GluePoint298Y" fmla="*/ 1890712 h 2612594"/>
                              <a:gd name="GluePoint299X" fmla="*/ 2419515 w 2647519"/>
                              <a:gd name="GluePoint299Y" fmla="*/ 1809749 h 2612594"/>
                              <a:gd name="GluePoint300X" fmla="*/ 2457615 w 2647519"/>
                              <a:gd name="GluePoint300Y" fmla="*/ 1723072 h 2612594"/>
                              <a:gd name="GluePoint301X" fmla="*/ 2468807 w 2647519"/>
                              <a:gd name="GluePoint301Y" fmla="*/ 1687829 h 2612594"/>
                              <a:gd name="GluePoint302X" fmla="*/ 2576677 w 2647519"/>
                              <a:gd name="GluePoint302Y" fmla="*/ 1589722 h 2612594"/>
                              <a:gd name="GluePoint303X" fmla="*/ 2573820 w 2647519"/>
                              <a:gd name="GluePoint303Y" fmla="*/ 1591627 h 2612594"/>
                              <a:gd name="GluePoint304X" fmla="*/ 2573820 w 2647519"/>
                              <a:gd name="GluePoint304Y" fmla="*/ 1591627 h 2612594"/>
                              <a:gd name="GluePoint305X" fmla="*/ 2585674 w 2647519"/>
                              <a:gd name="GluePoint305Y" fmla="*/ 1533271 h 2612594"/>
                              <a:gd name="GluePoint306X" fmla="*/ 2585332 w 2647519"/>
                              <a:gd name="GluePoint306Y" fmla="*/ 1534956 h 2612594"/>
                              <a:gd name="GluePoint307X" fmla="*/ 2588107 w 2647519"/>
                              <a:gd name="GluePoint307Y" fmla="*/ 1538287 h 2612594"/>
                              <a:gd name="GluePoint308X" fmla="*/ 2596680 w 2647519"/>
                              <a:gd name="GluePoint308Y" fmla="*/ 1547812 h 2612594"/>
                              <a:gd name="GluePoint309X" fmla="*/ 2602395 w 2647519"/>
                              <a:gd name="GluePoint309Y" fmla="*/ 1544002 h 2612594"/>
                              <a:gd name="GluePoint310X" fmla="*/ 2602539 w 2647519"/>
                              <a:gd name="GluePoint310Y" fmla="*/ 1543271 h 2612594"/>
                              <a:gd name="GluePoint311X" fmla="*/ 2598585 w 2647519"/>
                              <a:gd name="GluePoint311Y" fmla="*/ 1545907 h 2612594"/>
                              <a:gd name="GluePoint312X" fmla="*/ 2589060 w 2647519"/>
                              <a:gd name="GluePoint312Y" fmla="*/ 1537334 h 2612594"/>
                              <a:gd name="GluePoint313X" fmla="*/ 2577184 w 2647519"/>
                              <a:gd name="GluePoint313Y" fmla="*/ 1425070 h 2612594"/>
                              <a:gd name="GluePoint314X" fmla="*/ 2576519 w 2647519"/>
                              <a:gd name="GluePoint314Y" fmla="*/ 1425107 h 2612594"/>
                              <a:gd name="GluePoint315X" fmla="*/ 2575314 w 2647519"/>
                              <a:gd name="GluePoint315Y" fmla="*/ 1425174 h 2612594"/>
                              <a:gd name="GluePoint316X" fmla="*/ 2575725 w 2647519"/>
                              <a:gd name="GluePoint316Y" fmla="*/ 1429702 h 2612594"/>
                              <a:gd name="GluePoint317X" fmla="*/ 2574773 w 2647519"/>
                              <a:gd name="GluePoint317Y" fmla="*/ 1453515 h 2612594"/>
                              <a:gd name="GluePoint318X" fmla="*/ 2570963 w 2647519"/>
                              <a:gd name="GluePoint318Y" fmla="*/ 1467802 h 2612594"/>
                              <a:gd name="GluePoint319X" fmla="*/ 2548103 w 2647519"/>
                              <a:gd name="GluePoint319Y" fmla="*/ 1503997 h 2612594"/>
                              <a:gd name="GluePoint320X" fmla="*/ 2542388 w 2647519"/>
                              <a:gd name="GluePoint320Y" fmla="*/ 1535430 h 2612594"/>
                              <a:gd name="GluePoint321X" fmla="*/ 2536673 w 2647519"/>
                              <a:gd name="GluePoint321Y" fmla="*/ 1545907 h 2612594"/>
                              <a:gd name="GluePoint322X" fmla="*/ 2527148 w 2647519"/>
                              <a:gd name="GluePoint322Y" fmla="*/ 1591627 h 2612594"/>
                              <a:gd name="GluePoint323X" fmla="*/ 2516670 w 2647519"/>
                              <a:gd name="GluePoint323Y" fmla="*/ 1627822 h 2612594"/>
                              <a:gd name="GluePoint324X" fmla="*/ 2505240 w 2647519"/>
                              <a:gd name="GluePoint324Y" fmla="*/ 1663065 h 2612594"/>
                              <a:gd name="GluePoint325X" fmla="*/ 2498573 w 2647519"/>
                              <a:gd name="GluePoint325Y" fmla="*/ 1690687 h 2612594"/>
                              <a:gd name="GluePoint326X" fmla="*/ 2490953 w 2647519"/>
                              <a:gd name="GluePoint326Y" fmla="*/ 1719262 h 2612594"/>
                              <a:gd name="GluePoint327X" fmla="*/ 2497030 w 2647519"/>
                              <a:gd name="GluePoint327Y" fmla="*/ 1709810 h 2612594"/>
                              <a:gd name="GluePoint328X" fmla="*/ 2502383 w 2647519"/>
                              <a:gd name="GluePoint328Y" fmla="*/ 1689734 h 2612594"/>
                              <a:gd name="GluePoint329X" fmla="*/ 2507145 w 2647519"/>
                              <a:gd name="GluePoint329Y" fmla="*/ 1661159 h 2612594"/>
                              <a:gd name="GluePoint330X" fmla="*/ 2518575 w 2647519"/>
                              <a:gd name="GluePoint330Y" fmla="*/ 1625917 h 2612594"/>
                              <a:gd name="GluePoint331X" fmla="*/ 2529053 w 2647519"/>
                              <a:gd name="GluePoint331Y" fmla="*/ 1589722 h 2612594"/>
                              <a:gd name="GluePoint332X" fmla="*/ 2538578 w 2647519"/>
                              <a:gd name="GluePoint332Y" fmla="*/ 1544002 h 2612594"/>
                              <a:gd name="GluePoint333X" fmla="*/ 2544293 w 2647519"/>
                              <a:gd name="GluePoint333Y" fmla="*/ 1533524 h 2612594"/>
                              <a:gd name="GluePoint334X" fmla="*/ 2550008 w 2647519"/>
                              <a:gd name="GluePoint334Y" fmla="*/ 1502092 h 2612594"/>
                              <a:gd name="GluePoint335X" fmla="*/ 2572868 w 2647519"/>
                              <a:gd name="GluePoint335Y" fmla="*/ 1465897 h 2612594"/>
                              <a:gd name="GluePoint336X" fmla="*/ 2557628 w 2647519"/>
                              <a:gd name="GluePoint336Y" fmla="*/ 1539239 h 2612594"/>
                              <a:gd name="GluePoint337X" fmla="*/ 2546198 w 2647519"/>
                              <a:gd name="GluePoint337Y" fmla="*/ 1600199 h 2612594"/>
                              <a:gd name="GluePoint338X" fmla="*/ 2520480 w 2647519"/>
                              <a:gd name="GluePoint338Y" fmla="*/ 1678304 h 2612594"/>
                              <a:gd name="GluePoint339X" fmla="*/ 2515393 w 2647519"/>
                              <a:gd name="GluePoint339Y" fmla="*/ 1686218 h 2612594"/>
                              <a:gd name="GluePoint340X" fmla="*/ 2513218 w 2647519"/>
                              <a:gd name="GluePoint340Y" fmla="*/ 1698069 h 2612594"/>
                              <a:gd name="GluePoint341X" fmla="*/ 2506193 w 2647519"/>
                              <a:gd name="GluePoint341Y" fmla="*/ 1718310 h 2612594"/>
                              <a:gd name="GluePoint342X" fmla="*/ 2479523 w 2647519"/>
                              <a:gd name="GluePoint342Y" fmla="*/ 1776412 h 2612594"/>
                              <a:gd name="GluePoint343X" fmla="*/ 2467140 w 2647519"/>
                              <a:gd name="GluePoint343Y" fmla="*/ 1806892 h 2612594"/>
                              <a:gd name="GluePoint344X" fmla="*/ 2459520 w 2647519"/>
                              <a:gd name="GluePoint344Y" fmla="*/ 1823085 h 2612594"/>
                              <a:gd name="GluePoint345X" fmla="*/ 2449995 w 2647519"/>
                              <a:gd name="GluePoint345Y" fmla="*/ 1840230 h 2612594"/>
                              <a:gd name="GluePoint346X" fmla="*/ 2424278 w 2647519"/>
                              <a:gd name="GluePoint346Y" fmla="*/ 1885950 h 2612594"/>
                              <a:gd name="GluePoint347X" fmla="*/ 2396655 w 2647519"/>
                              <a:gd name="GluePoint347Y" fmla="*/ 1930717 h 2612594"/>
                              <a:gd name="GluePoint348X" fmla="*/ 2361413 w 2647519"/>
                              <a:gd name="GluePoint348Y" fmla="*/ 1990725 h 2612594"/>
                              <a:gd name="GluePoint349X" fmla="*/ 2322360 w 2647519"/>
                              <a:gd name="GluePoint349Y" fmla="*/ 2049780 h 2612594"/>
                              <a:gd name="GluePoint350X" fmla="*/ 2296643 w 2647519"/>
                              <a:gd name="GluePoint350Y" fmla="*/ 2083117 h 2612594"/>
                              <a:gd name="GluePoint351X" fmla="*/ 2269020 w 2647519"/>
                              <a:gd name="GluePoint351Y" fmla="*/ 2115502 h 2612594"/>
                              <a:gd name="GluePoint352X" fmla="*/ 2259495 w 2647519"/>
                              <a:gd name="GluePoint352Y" fmla="*/ 2128837 h 2612594"/>
                              <a:gd name="GluePoint353X" fmla="*/ 2249018 w 2647519"/>
                              <a:gd name="GluePoint353Y" fmla="*/ 2142172 h 2612594"/>
                              <a:gd name="GluePoint354X" fmla="*/ 2232825 w 2647519"/>
                              <a:gd name="GluePoint354Y" fmla="*/ 2155507 h 2612594"/>
                              <a:gd name="GluePoint355X" fmla="*/ 2206342 w 2647519"/>
                              <a:gd name="GluePoint355Y" fmla="*/ 2184829 h 2612594"/>
                              <a:gd name="GluePoint356X" fmla="*/ 2207107 w 2647519"/>
                              <a:gd name="GluePoint356Y" fmla="*/ 2187892 h 2612594"/>
                              <a:gd name="GluePoint357X" fmla="*/ 2179485 w 2647519"/>
                              <a:gd name="GluePoint357Y" fmla="*/ 2216467 h 2612594"/>
                              <a:gd name="GluePoint358X" fmla="*/ 2149957 w 2647519"/>
                              <a:gd name="GluePoint358Y" fmla="*/ 2237422 h 2612594"/>
                              <a:gd name="GluePoint359X" fmla="*/ 2126145 w 2647519"/>
                              <a:gd name="GluePoint359Y" fmla="*/ 2256472 h 2612594"/>
                              <a:gd name="GluePoint360X" fmla="*/ 2103587 w 2647519"/>
                              <a:gd name="GluePoint360Y" fmla="*/ 2272957 h 2612594"/>
                              <a:gd name="GluePoint361X" fmla="*/ 2107095 w 2647519"/>
                              <a:gd name="GluePoint361Y" fmla="*/ 2272665 h 2612594"/>
                              <a:gd name="GluePoint362X" fmla="*/ 2131860 w 2647519"/>
                              <a:gd name="GluePoint362Y" fmla="*/ 2254567 h 2612594"/>
                              <a:gd name="GluePoint363X" fmla="*/ 2155673 w 2647519"/>
                              <a:gd name="GluePoint363Y" fmla="*/ 2235517 h 2612594"/>
                              <a:gd name="GluePoint364X" fmla="*/ 2185200 w 2647519"/>
                              <a:gd name="GluePoint364Y" fmla="*/ 2214562 h 2612594"/>
                              <a:gd name="GluePoint365X" fmla="*/ 2212823 w 2647519"/>
                              <a:gd name="GluePoint365Y" fmla="*/ 2185987 h 2612594"/>
                              <a:gd name="GluePoint366X" fmla="*/ 2211870 w 2647519"/>
                              <a:gd name="GluePoint366Y" fmla="*/ 2182177 h 2612594"/>
                              <a:gd name="GluePoint367X" fmla="*/ 2238540 w 2647519"/>
                              <a:gd name="GluePoint367Y" fmla="*/ 2152650 h 2612594"/>
                              <a:gd name="GluePoint368X" fmla="*/ 2254733 w 2647519"/>
                              <a:gd name="GluePoint368Y" fmla="*/ 2139315 h 2612594"/>
                              <a:gd name="GluePoint369X" fmla="*/ 2265210 w 2647519"/>
                              <a:gd name="GluePoint369Y" fmla="*/ 2125980 h 2612594"/>
                              <a:gd name="GluePoint370X" fmla="*/ 2274735 w 2647519"/>
                              <a:gd name="GluePoint370Y" fmla="*/ 2112645 h 2612594"/>
                              <a:gd name="GluePoint371X" fmla="*/ 2302358 w 2647519"/>
                              <a:gd name="GluePoint371Y" fmla="*/ 2080260 h 2612594"/>
                              <a:gd name="GluePoint372X" fmla="*/ 2328075 w 2647519"/>
                              <a:gd name="GluePoint372Y" fmla="*/ 2046922 h 2612594"/>
                              <a:gd name="GluePoint373X" fmla="*/ 2367128 w 2647519"/>
                              <a:gd name="GluePoint373Y" fmla="*/ 1987867 h 2612594"/>
                              <a:gd name="GluePoint374X" fmla="*/ 2402370 w 2647519"/>
                              <a:gd name="GluePoint374Y" fmla="*/ 1927860 h 2612594"/>
                              <a:gd name="GluePoint375X" fmla="*/ 2429993 w 2647519"/>
                              <a:gd name="GluePoint375Y" fmla="*/ 1883092 h 2612594"/>
                              <a:gd name="GluePoint376X" fmla="*/ 2455710 w 2647519"/>
                              <a:gd name="GluePoint376Y" fmla="*/ 1837372 h 2612594"/>
                              <a:gd name="GluePoint377X" fmla="*/ 2465235 w 2647519"/>
                              <a:gd name="GluePoint377Y" fmla="*/ 1820227 h 2612594"/>
                              <a:gd name="GluePoint378X" fmla="*/ 2472855 w 2647519"/>
                              <a:gd name="GluePoint378Y" fmla="*/ 1804035 h 2612594"/>
                              <a:gd name="GluePoint379X" fmla="*/ 2485238 w 2647519"/>
                              <a:gd name="GluePoint379Y" fmla="*/ 1773555 h 2612594"/>
                              <a:gd name="GluePoint380X" fmla="*/ 2511908 w 2647519"/>
                              <a:gd name="GluePoint380Y" fmla="*/ 1715452 h 2612594"/>
                              <a:gd name="GluePoint381X" fmla="*/ 2522385 w 2647519"/>
                              <a:gd name="GluePoint381Y" fmla="*/ 1676400 h 2612594"/>
                              <a:gd name="GluePoint382X" fmla="*/ 2548103 w 2647519"/>
                              <a:gd name="GluePoint382Y" fmla="*/ 1598295 h 2612594"/>
                              <a:gd name="GluePoint383X" fmla="*/ 2559533 w 2647519"/>
                              <a:gd name="GluePoint383Y" fmla="*/ 1537335 h 2612594"/>
                              <a:gd name="GluePoint384X" fmla="*/ 2574773 w 2647519"/>
                              <a:gd name="GluePoint384Y" fmla="*/ 1463992 h 2612594"/>
                              <a:gd name="GluePoint385X" fmla="*/ 2578209 w 2647519"/>
                              <a:gd name="GluePoint385Y" fmla="*/ 1451109 h 2612594"/>
                              <a:gd name="GluePoint386X" fmla="*/ 2575725 w 2647519"/>
                              <a:gd name="GluePoint386Y" fmla="*/ 1450657 h 2612594"/>
                              <a:gd name="GluePoint387X" fmla="*/ 2576677 w 2647519"/>
                              <a:gd name="GluePoint387Y" fmla="*/ 1426845 h 2612594"/>
                              <a:gd name="GluePoint388X" fmla="*/ 2597632 w 2647519"/>
                              <a:gd name="GluePoint388Y" fmla="*/ 1404937 h 2612594"/>
                              <a:gd name="GluePoint389X" fmla="*/ 2586541 w 2647519"/>
                              <a:gd name="GluePoint389Y" fmla="*/ 1451152 h 2612594"/>
                              <a:gd name="GluePoint390X" fmla="*/ 2586542 w 2647519"/>
                              <a:gd name="GluePoint390Y" fmla="*/ 1451152 h 2612594"/>
                              <a:gd name="GluePoint391X" fmla="*/ 2597633 w 2647519"/>
                              <a:gd name="GluePoint391Y" fmla="*/ 1404938 h 2612594"/>
                              <a:gd name="GluePoint392X" fmla="*/ 2606205 w 2647519"/>
                              <a:gd name="GluePoint392Y" fmla="*/ 1395412 h 2612594"/>
                              <a:gd name="GluePoint393X" fmla="*/ 2600490 w 2647519"/>
                              <a:gd name="GluePoint393Y" fmla="*/ 1407795 h 2612594"/>
                              <a:gd name="GluePoint394X" fmla="*/ 2599181 w 2647519"/>
                              <a:gd name="GluePoint394Y" fmla="*/ 1433750 h 2612594"/>
                              <a:gd name="GluePoint395X" fmla="*/ 2598585 w 2647519"/>
                              <a:gd name="GluePoint395Y" fmla="*/ 1458277 h 2612594"/>
                              <a:gd name="GluePoint396X" fmla="*/ 2589060 w 2647519"/>
                              <a:gd name="GluePoint396Y" fmla="*/ 1487586 h 2612594"/>
                              <a:gd name="GluePoint397X" fmla="*/ 2589060 w 2647519"/>
                              <a:gd name="GluePoint397Y" fmla="*/ 1490934 h 2612594"/>
                              <a:gd name="GluePoint398X" fmla="*/ 2600490 w 2647519"/>
                              <a:gd name="GluePoint398Y" fmla="*/ 1458277 h 2612594"/>
                              <a:gd name="GluePoint399X" fmla="*/ 2602395 w 2647519"/>
                              <a:gd name="GluePoint399Y" fmla="*/ 1407794 h 2612594"/>
                              <a:gd name="GluePoint400X" fmla="*/ 2606836 w 2647519"/>
                              <a:gd name="GluePoint400Y" fmla="*/ 1398173 h 2612594"/>
                              <a:gd name="GluePoint401X" fmla="*/ 2565247 w 2647519"/>
                              <a:gd name="GluePoint401Y" fmla="*/ 1354454 h 2612594"/>
                              <a:gd name="GluePoint402X" fmla="*/ 2559006 w 2647519"/>
                              <a:gd name="GluePoint402Y" fmla="*/ 1369207 h 2612594"/>
                              <a:gd name="GluePoint403X" fmla="*/ 2556675 w 2647519"/>
                              <a:gd name="GluePoint403Y" fmla="*/ 1390650 h 2612594"/>
                              <a:gd name="GluePoint404X" fmla="*/ 2553670 w 2647519"/>
                              <a:gd name="GluePoint404Y" fmla="*/ 1380633 h 2612594"/>
                              <a:gd name="GluePoint405X" fmla="*/ 2552571 w 2647519"/>
                              <a:gd name="GluePoint405Y" fmla="*/ 1382047 h 2612594"/>
                              <a:gd name="GluePoint406X" fmla="*/ 2555723 w 2647519"/>
                              <a:gd name="GluePoint406Y" fmla="*/ 1392555 h 2612594"/>
                              <a:gd name="GluePoint407X" fmla="*/ 2553818 w 2647519"/>
                              <a:gd name="GluePoint407Y" fmla="*/ 1407795 h 2612594"/>
                              <a:gd name="GluePoint408X" fmla="*/ 2557628 w 2647519"/>
                              <a:gd name="GluePoint408Y" fmla="*/ 1420177 h 2612594"/>
                              <a:gd name="GluePoint409X" fmla="*/ 2560581 w 2647519"/>
                              <a:gd name="GluePoint409Y" fmla="*/ 1420013 h 2612594"/>
                              <a:gd name="GluePoint410X" fmla="*/ 2558580 w 2647519"/>
                              <a:gd name="GluePoint410Y" fmla="*/ 1413509 h 2612594"/>
                              <a:gd name="GluePoint411X" fmla="*/ 2560485 w 2647519"/>
                              <a:gd name="GluePoint411Y" fmla="*/ 1398269 h 2612594"/>
                              <a:gd name="GluePoint412X" fmla="*/ 2565247 w 2647519"/>
                              <a:gd name="GluePoint412Y" fmla="*/ 1354454 h 2612594"/>
                              <a:gd name="GluePoint413X" fmla="*/ 2645258 w 2647519"/>
                              <a:gd name="GluePoint413Y" fmla="*/ 1328737 h 2612594"/>
                              <a:gd name="GluePoint414X" fmla="*/ 2647163 w 2647519"/>
                              <a:gd name="GluePoint414Y" fmla="*/ 1329689 h 2612594"/>
                              <a:gd name="GluePoint415X" fmla="*/ 2646210 w 2647519"/>
                              <a:gd name="GluePoint415Y" fmla="*/ 1369694 h 2612594"/>
                              <a:gd name="GluePoint416X" fmla="*/ 2647163 w 2647519"/>
                              <a:gd name="GluePoint416Y" fmla="*/ 1397317 h 2612594"/>
                              <a:gd name="GluePoint417X" fmla="*/ 2644305 w 2647519"/>
                              <a:gd name="GluePoint417Y" fmla="*/ 1447799 h 2612594"/>
                              <a:gd name="GluePoint418X" fmla="*/ 2641448 w 2647519"/>
                              <a:gd name="GluePoint418Y" fmla="*/ 1476374 h 2612594"/>
                              <a:gd name="GluePoint419X" fmla="*/ 2632875 w 2647519"/>
                              <a:gd name="GluePoint419Y" fmla="*/ 1518284 h 2612594"/>
                              <a:gd name="GluePoint420X" fmla="*/ 2630018 w 2647519"/>
                              <a:gd name="GluePoint420Y" fmla="*/ 1553527 h 2612594"/>
                              <a:gd name="GluePoint421X" fmla="*/ 2615730 w 2647519"/>
                              <a:gd name="GluePoint421Y" fmla="*/ 1618297 h 2612594"/>
                              <a:gd name="GluePoint422X" fmla="*/ 2602395 w 2647519"/>
                              <a:gd name="GluePoint422Y" fmla="*/ 1674494 h 2612594"/>
                              <a:gd name="GluePoint423X" fmla="*/ 2578583 w 2647519"/>
                              <a:gd name="GluePoint423Y" fmla="*/ 1684972 h 2612594"/>
                              <a:gd name="GluePoint424X" fmla="*/ 2580488 w 2647519"/>
                              <a:gd name="GluePoint424Y" fmla="*/ 1679257 h 2612594"/>
                              <a:gd name="GluePoint425X" fmla="*/ 2584298 w 2647519"/>
                              <a:gd name="GluePoint425Y" fmla="*/ 1639252 h 2612594"/>
                              <a:gd name="GluePoint426X" fmla="*/ 2598585 w 2647519"/>
                              <a:gd name="GluePoint426Y" fmla="*/ 1597342 h 2612594"/>
                              <a:gd name="GluePoint427X" fmla="*/ 2610015 w 2647519"/>
                              <a:gd name="GluePoint427Y" fmla="*/ 1590675 h 2612594"/>
                              <a:gd name="GluePoint428X" fmla="*/ 2610015 w 2647519"/>
                              <a:gd name="GluePoint428Y" fmla="*/ 1590674 h 2612594"/>
                              <a:gd name="GluePoint429X" fmla="*/ 2622398 w 2647519"/>
                              <a:gd name="GluePoint429Y" fmla="*/ 1518284 h 2612594"/>
                              <a:gd name="GluePoint430X" fmla="*/ 2629065 w 2647519"/>
                              <a:gd name="GluePoint430Y" fmla="*/ 1483994 h 2612594"/>
                              <a:gd name="GluePoint431X" fmla="*/ 2634780 w 2647519"/>
                              <a:gd name="GluePoint431Y" fmla="*/ 1448752 h 2612594"/>
                              <a:gd name="GluePoint432X" fmla="*/ 2639543 w 2647519"/>
                              <a:gd name="GluePoint432Y" fmla="*/ 1415414 h 2612594"/>
                              <a:gd name="GluePoint433X" fmla="*/ 2641448 w 2647519"/>
                              <a:gd name="GluePoint433Y" fmla="*/ 1383982 h 2612594"/>
                              <a:gd name="GluePoint434X" fmla="*/ 2642400 w 2647519"/>
                              <a:gd name="GluePoint434Y" fmla="*/ 1357312 h 2612594"/>
                              <a:gd name="GluePoint435X" fmla="*/ 2644305 w 2647519"/>
                              <a:gd name="GluePoint435Y" fmla="*/ 1343024 h 2612594"/>
                              <a:gd name="GluePoint436X" fmla="*/ 2645258 w 2647519"/>
                              <a:gd name="GluePoint436Y" fmla="*/ 1328737 h 2612594"/>
                              <a:gd name="GluePoint437X" fmla="*/ 134151 w 2647519"/>
                              <a:gd name="GluePoint437Y" fmla="*/ 887095 h 2612594"/>
                              <a:gd name="GluePoint438X" fmla="*/ 134625 w 2647519"/>
                              <a:gd name="GluePoint438Y" fmla="*/ 887332 h 2612594"/>
                              <a:gd name="GluePoint439X" fmla="*/ 134670 w 2647519"/>
                              <a:gd name="GluePoint439Y" fmla="*/ 887199 h 2612594"/>
                              <a:gd name="GluePoint440X" fmla="*/ 191618 w 2647519"/>
                              <a:gd name="GluePoint440Y" fmla="*/ 750570 h 2612594"/>
                              <a:gd name="GluePoint441X" fmla="*/ 170663 w 2647519"/>
                              <a:gd name="GluePoint441Y" fmla="*/ 789622 h 2612594"/>
                              <a:gd name="GluePoint442X" fmla="*/ 153518 w 2647519"/>
                              <a:gd name="GluePoint442Y" fmla="*/ 803910 h 2612594"/>
                              <a:gd name="GluePoint443X" fmla="*/ 153477 w 2647519"/>
                              <a:gd name="GluePoint443Y" fmla="*/ 804822 h 2612594"/>
                              <a:gd name="GluePoint444X" fmla="*/ 151819 w 2647519"/>
                              <a:gd name="GluePoint444Y" fmla="*/ 841286 h 2612594"/>
                              <a:gd name="GluePoint445X" fmla="*/ 151867 w 2647519"/>
                              <a:gd name="GluePoint445Y" fmla="*/ 841199 h 2612594"/>
                              <a:gd name="GluePoint446X" fmla="*/ 153518 w 2647519"/>
                              <a:gd name="GluePoint446Y" fmla="*/ 804862 h 2612594"/>
                              <a:gd name="GluePoint447X" fmla="*/ 170663 w 2647519"/>
                              <a:gd name="GluePoint447Y" fmla="*/ 790574 h 2612594"/>
                              <a:gd name="GluePoint448X" fmla="*/ 191618 w 2647519"/>
                              <a:gd name="GluePoint448Y" fmla="*/ 751522 h 2612594"/>
                              <a:gd name="GluePoint449X" fmla="*/ 192332 w 2647519"/>
                              <a:gd name="GluePoint449Y" fmla="*/ 751998 h 2612594"/>
                              <a:gd name="GluePoint450X" fmla="*/ 192689 w 2647519"/>
                              <a:gd name="GluePoint450Y" fmla="*/ 751284 h 2612594"/>
                              <a:gd name="GluePoint451X" fmla="*/ 203047 w 2647519"/>
                              <a:gd name="GluePoint451Y" fmla="*/ 667702 h 2612594"/>
                              <a:gd name="GluePoint452X" fmla="*/ 189712 w 2647519"/>
                              <a:gd name="GluePoint452Y" fmla="*/ 677227 h 2612594"/>
                              <a:gd name="GluePoint453X" fmla="*/ 169710 w 2647519"/>
                              <a:gd name="GluePoint453Y" fmla="*/ 719137 h 2612594"/>
                              <a:gd name="GluePoint454X" fmla="*/ 174286 w 2647519"/>
                              <a:gd name="GluePoint454Y" fmla="*/ 722798 h 2612594"/>
                              <a:gd name="GluePoint455X" fmla="*/ 174435 w 2647519"/>
                              <a:gd name="GluePoint455Y" fmla="*/ 722155 h 2612594"/>
                              <a:gd name="GluePoint456X" fmla="*/ 170663 w 2647519"/>
                              <a:gd name="GluePoint456Y" fmla="*/ 719137 h 2612594"/>
                              <a:gd name="GluePoint457X" fmla="*/ 190665 w 2647519"/>
                              <a:gd name="GluePoint457Y" fmla="*/ 677227 h 2612594"/>
                              <a:gd name="GluePoint458X" fmla="*/ 202473 w 2647519"/>
                              <a:gd name="GluePoint458Y" fmla="*/ 668793 h 2612594"/>
                              <a:gd name="GluePoint459X" fmla="*/ 276390 w 2647519"/>
                              <a:gd name="GluePoint459Y" fmla="*/ 613410 h 2612594"/>
                              <a:gd name="GluePoint460X" fmla="*/ 275187 w 2647519"/>
                              <a:gd name="GluePoint460Y" fmla="*/ 614373 h 2612594"/>
                              <a:gd name="GluePoint461X" fmla="*/ 270080 w 2647519"/>
                              <a:gd name="GluePoint461Y" fmla="*/ 634008 h 2612594"/>
                              <a:gd name="GluePoint462X" fmla="*/ 266865 w 2647519"/>
                              <a:gd name="GluePoint462Y" fmla="*/ 643890 h 2612594"/>
                              <a:gd name="GluePoint463X" fmla="*/ 179235 w 2647519"/>
                              <a:gd name="GluePoint463Y" fmla="*/ 803910 h 2612594"/>
                              <a:gd name="GluePoint464X" fmla="*/ 166852 w 2647519"/>
                              <a:gd name="GluePoint464Y" fmla="*/ 842962 h 2612594"/>
                              <a:gd name="GluePoint465X" fmla="*/ 155422 w 2647519"/>
                              <a:gd name="GluePoint465Y" fmla="*/ 882967 h 2612594"/>
                              <a:gd name="GluePoint466X" fmla="*/ 130657 w 2647519"/>
                              <a:gd name="GluePoint466Y" fmla="*/ 966787 h 2612594"/>
                              <a:gd name="GluePoint467X" fmla="*/ 114465 w 2647519"/>
                              <a:gd name="GluePoint467Y" fmla="*/ 1023937 h 2612594"/>
                              <a:gd name="GluePoint468X" fmla="*/ 106845 w 2647519"/>
                              <a:gd name="GluePoint468Y" fmla="*/ 1066800 h 2612594"/>
                              <a:gd name="GluePoint469X" fmla="*/ 103035 w 2647519"/>
                              <a:gd name="GluePoint469Y" fmla="*/ 1088707 h 2612594"/>
                              <a:gd name="GluePoint470X" fmla="*/ 100177 w 2647519"/>
                              <a:gd name="GluePoint470Y" fmla="*/ 1110615 h 2612594"/>
                              <a:gd name="GluePoint471X" fmla="*/ 91605 w 2647519"/>
                              <a:gd name="GluePoint471Y" fmla="*/ 1169670 h 2612594"/>
                              <a:gd name="GluePoint472X" fmla="*/ 88747 w 2647519"/>
                              <a:gd name="GluePoint472Y" fmla="*/ 1205865 h 2612594"/>
                              <a:gd name="GluePoint473X" fmla="*/ 93510 w 2647519"/>
                              <a:gd name="GluePoint473Y" fmla="*/ 1243965 h 2612594"/>
                              <a:gd name="GluePoint474X" fmla="*/ 95742 w 2647519"/>
                              <a:gd name="GluePoint474Y" fmla="*/ 1223205 h 2612594"/>
                              <a:gd name="GluePoint475X" fmla="*/ 95415 w 2647519"/>
                              <a:gd name="GluePoint475Y" fmla="*/ 1216342 h 2612594"/>
                              <a:gd name="GluePoint476X" fmla="*/ 99225 w 2647519"/>
                              <a:gd name="GluePoint476Y" fmla="*/ 1176337 h 2612594"/>
                              <a:gd name="GluePoint477X" fmla="*/ 107797 w 2647519"/>
                              <a:gd name="GluePoint477Y" fmla="*/ 1117282 h 2612594"/>
                              <a:gd name="GluePoint478X" fmla="*/ 114596 w 2647519"/>
                              <a:gd name="GluePoint478Y" fmla="*/ 1109123 h 2612594"/>
                              <a:gd name="GluePoint479X" fmla="*/ 124469 w 2647519"/>
                              <a:gd name="GluePoint479Y" fmla="*/ 1043051 h 2612594"/>
                              <a:gd name="GluePoint480X" fmla="*/ 123990 w 2647519"/>
                              <a:gd name="GluePoint480Y" fmla="*/ 1031557 h 2612594"/>
                              <a:gd name="GluePoint481X" fmla="*/ 133400 w 2647519"/>
                              <a:gd name="GluePoint481Y" fmla="*/ 1004580 h 2612594"/>
                              <a:gd name="GluePoint482X" fmla="*/ 138999 w 2647519"/>
                              <a:gd name="GluePoint482Y" fmla="*/ 981931 h 2612594"/>
                              <a:gd name="GluePoint483X" fmla="*/ 137325 w 2647519"/>
                              <a:gd name="GluePoint483Y" fmla="*/ 985837 h 2612594"/>
                              <a:gd name="GluePoint484X" fmla="*/ 131610 w 2647519"/>
                              <a:gd name="GluePoint484Y" fmla="*/ 983932 h 2612594"/>
                              <a:gd name="GluePoint485X" fmla="*/ 117322 w 2647519"/>
                              <a:gd name="GluePoint485Y" fmla="*/ 1024890 h 2612594"/>
                              <a:gd name="GluePoint486X" fmla="*/ 118275 w 2647519"/>
                              <a:gd name="GluePoint486Y" fmla="*/ 1047750 h 2612594"/>
                              <a:gd name="GluePoint487X" fmla="*/ 111607 w 2647519"/>
                              <a:gd name="GluePoint487Y" fmla="*/ 1091565 h 2612594"/>
                              <a:gd name="GluePoint488X" fmla="*/ 110655 w 2647519"/>
                              <a:gd name="GluePoint488Y" fmla="*/ 1099185 h 2612594"/>
                              <a:gd name="GluePoint489X" fmla="*/ 101130 w 2647519"/>
                              <a:gd name="GluePoint489Y" fmla="*/ 1110615 h 2612594"/>
                              <a:gd name="GluePoint490X" fmla="*/ 103987 w 2647519"/>
                              <a:gd name="GluePoint490Y" fmla="*/ 1088707 h 2612594"/>
                              <a:gd name="GluePoint491X" fmla="*/ 107797 w 2647519"/>
                              <a:gd name="GluePoint491Y" fmla="*/ 1066800 h 2612594"/>
                              <a:gd name="GluePoint492X" fmla="*/ 115417 w 2647519"/>
                              <a:gd name="GluePoint492Y" fmla="*/ 1023937 h 2612594"/>
                              <a:gd name="GluePoint493X" fmla="*/ 131610 w 2647519"/>
                              <a:gd name="GluePoint493Y" fmla="*/ 966787 h 2612594"/>
                              <a:gd name="GluePoint494X" fmla="*/ 156375 w 2647519"/>
                              <a:gd name="GluePoint494Y" fmla="*/ 882967 h 2612594"/>
                              <a:gd name="GluePoint495X" fmla="*/ 167805 w 2647519"/>
                              <a:gd name="GluePoint495Y" fmla="*/ 842962 h 2612594"/>
                              <a:gd name="GluePoint496X" fmla="*/ 180187 w 2647519"/>
                              <a:gd name="GluePoint496Y" fmla="*/ 803910 h 2612594"/>
                              <a:gd name="GluePoint497X" fmla="*/ 267817 w 2647519"/>
                              <a:gd name="GluePoint497Y" fmla="*/ 643890 h 2612594"/>
                              <a:gd name="GluePoint498X" fmla="*/ 276390 w 2647519"/>
                              <a:gd name="GluePoint498Y" fmla="*/ 613410 h 2612594"/>
                              <a:gd name="GluePoint499X" fmla="*/ 293536 w 2647519"/>
                              <a:gd name="GluePoint499Y" fmla="*/ 518160 h 2612594"/>
                              <a:gd name="GluePoint500X" fmla="*/ 293535 w 2647519"/>
                              <a:gd name="GluePoint500Y" fmla="*/ 518160 h 2612594"/>
                              <a:gd name="GluePoint501X" fmla="*/ 298297 w 2647519"/>
                              <a:gd name="GluePoint501Y" fmla="*/ 521970 h 2612594"/>
                              <a:gd name="GluePoint502X" fmla="*/ 298297 w 2647519"/>
                              <a:gd name="GluePoint502Y" fmla="*/ 521969 h 2612594"/>
                              <a:gd name="GluePoint503X" fmla="*/ 465169 w 2647519"/>
                              <a:gd name="GluePoint503Y" fmla="*/ 382550 h 2612594"/>
                              <a:gd name="GluePoint504X" fmla="*/ 464986 w 2647519"/>
                              <a:gd name="GluePoint504Y" fmla="*/ 382696 h 2612594"/>
                              <a:gd name="GluePoint505X" fmla="*/ 464430 w 2647519"/>
                              <a:gd name="GluePoint505Y" fmla="*/ 383325 h 2612594"/>
                              <a:gd name="GluePoint506X" fmla="*/ 456651 w 2647519"/>
                              <a:gd name="GluePoint506Y" fmla="*/ 391477 h 2612594"/>
                              <a:gd name="GluePoint507X" fmla="*/ 454684 w 2647519"/>
                              <a:gd name="GluePoint507Y" fmla="*/ 394338 h 2612594"/>
                              <a:gd name="GluePoint508X" fmla="*/ 453399 w 2647519"/>
                              <a:gd name="GluePoint508Y" fmla="*/ 395790 h 2612594"/>
                              <a:gd name="GluePoint509X" fmla="*/ 447840 w 2647519"/>
                              <a:gd name="GluePoint509Y" fmla="*/ 403860 h 2612594"/>
                              <a:gd name="GluePoint510X" fmla="*/ 389738 w 2647519"/>
                              <a:gd name="GluePoint510Y" fmla="*/ 472440 h 2612594"/>
                              <a:gd name="GluePoint511X" fmla="*/ 373545 w 2647519"/>
                              <a:gd name="GluePoint511Y" fmla="*/ 491490 h 2612594"/>
                              <a:gd name="GluePoint512X" fmla="*/ 357353 w 2647519"/>
                              <a:gd name="GluePoint512Y" fmla="*/ 511492 h 2612594"/>
                              <a:gd name="GluePoint513X" fmla="*/ 285752 w 2647519"/>
                              <a:gd name="GluePoint513Y" fmla="*/ 590631 h 2612594"/>
                              <a:gd name="GluePoint514X" fmla="*/ 358305 w 2647519"/>
                              <a:gd name="GluePoint514Y" fmla="*/ 510540 h 2612594"/>
                              <a:gd name="GluePoint515X" fmla="*/ 374497 w 2647519"/>
                              <a:gd name="GluePoint515Y" fmla="*/ 490537 h 2612594"/>
                              <a:gd name="GluePoint516X" fmla="*/ 390690 w 2647519"/>
                              <a:gd name="GluePoint516Y" fmla="*/ 471487 h 2612594"/>
                              <a:gd name="GluePoint517X" fmla="*/ 448792 w 2647519"/>
                              <a:gd name="GluePoint517Y" fmla="*/ 402907 h 2612594"/>
                              <a:gd name="GluePoint518X" fmla="*/ 454684 w 2647519"/>
                              <a:gd name="GluePoint518Y" fmla="*/ 394338 h 2612594"/>
                              <a:gd name="GluePoint519X" fmla="*/ 464430 w 2647519"/>
                              <a:gd name="GluePoint519Y" fmla="*/ 383325 h 2612594"/>
                              <a:gd name="GluePoint520X" fmla="*/ 489348 w 2647519"/>
                              <a:gd name="GluePoint520Y" fmla="*/ 316869 h 2612594"/>
                              <a:gd name="GluePoint521X" fmla="*/ 481127 w 2647519"/>
                              <a:gd name="GluePoint521Y" fmla="*/ 319733 h 2612594"/>
                              <a:gd name="GluePoint522X" fmla="*/ 475013 w 2647519"/>
                              <a:gd name="GluePoint522Y" fmla="*/ 322003 h 2612594"/>
                              <a:gd name="GluePoint523X" fmla="*/ 473558 w 2647519"/>
                              <a:gd name="GluePoint523Y" fmla="*/ 323849 h 2612594"/>
                              <a:gd name="GluePoint524X" fmla="*/ 463080 w 2647519"/>
                              <a:gd name="GluePoint524Y" fmla="*/ 333374 h 2612594"/>
                              <a:gd name="GluePoint525X" fmla="*/ 436410 w 2647519"/>
                              <a:gd name="GluePoint525Y" fmla="*/ 350519 h 2612594"/>
                              <a:gd name="GluePoint526X" fmla="*/ 418313 w 2647519"/>
                              <a:gd name="GluePoint526Y" fmla="*/ 370522 h 2612594"/>
                              <a:gd name="GluePoint527X" fmla="*/ 401168 w 2647519"/>
                              <a:gd name="GluePoint527Y" fmla="*/ 390524 h 2612594"/>
                              <a:gd name="GluePoint528X" fmla="*/ 389738 w 2647519"/>
                              <a:gd name="GluePoint528Y" fmla="*/ 401002 h 2612594"/>
                              <a:gd name="GluePoint529X" fmla="*/ 389350 w 2647519"/>
                              <a:gd name="GluePoint529Y" fmla="*/ 400516 h 2612594"/>
                              <a:gd name="GluePoint530X" fmla="*/ 378546 w 2647519"/>
                              <a:gd name="GluePoint530Y" fmla="*/ 413504 h 2612594"/>
                              <a:gd name="GluePoint531X" fmla="*/ 360210 w 2647519"/>
                              <a:gd name="GluePoint531Y" fmla="*/ 436245 h 2612594"/>
                              <a:gd name="GluePoint532X" fmla="*/ 330683 w 2647519"/>
                              <a:gd name="GluePoint532Y" fmla="*/ 468630 h 2612594"/>
                              <a:gd name="GluePoint533X" fmla="*/ 335445 w 2647519"/>
                              <a:gd name="GluePoint533Y" fmla="*/ 474344 h 2612594"/>
                              <a:gd name="GluePoint534X" fmla="*/ 335536 w 2647519"/>
                              <a:gd name="GluePoint534Y" fmla="*/ 474264 h 2612594"/>
                              <a:gd name="GluePoint535X" fmla="*/ 331635 w 2647519"/>
                              <a:gd name="GluePoint535Y" fmla="*/ 469582 h 2612594"/>
                              <a:gd name="GluePoint536X" fmla="*/ 361162 w 2647519"/>
                              <a:gd name="GluePoint536Y" fmla="*/ 437197 h 2612594"/>
                              <a:gd name="GluePoint537X" fmla="*/ 390690 w 2647519"/>
                              <a:gd name="GluePoint537Y" fmla="*/ 401002 h 2612594"/>
                              <a:gd name="GluePoint538X" fmla="*/ 402120 w 2647519"/>
                              <a:gd name="GluePoint538Y" fmla="*/ 390525 h 2612594"/>
                              <a:gd name="GluePoint539X" fmla="*/ 419265 w 2647519"/>
                              <a:gd name="GluePoint539Y" fmla="*/ 370522 h 2612594"/>
                              <a:gd name="GluePoint540X" fmla="*/ 437362 w 2647519"/>
                              <a:gd name="GluePoint540Y" fmla="*/ 350520 h 2612594"/>
                              <a:gd name="GluePoint541X" fmla="*/ 464032 w 2647519"/>
                              <a:gd name="GluePoint541Y" fmla="*/ 333375 h 2612594"/>
                              <a:gd name="GluePoint542X" fmla="*/ 474510 w 2647519"/>
                              <a:gd name="GluePoint542Y" fmla="*/ 323850 h 2612594"/>
                              <a:gd name="GluePoint543X" fmla="*/ 485940 w 2647519"/>
                              <a:gd name="GluePoint543Y" fmla="*/ 319564 h 2612594"/>
                              <a:gd name="GluePoint544X" fmla="*/ 489548 w 2647519"/>
                              <a:gd name="GluePoint544Y" fmla="*/ 318444 h 2612594"/>
                              <a:gd name="GluePoint545X" fmla="*/ 1868970 w 2647519"/>
                              <a:gd name="GluePoint545Y" fmla="*/ 144780 h 2612594"/>
                              <a:gd name="GluePoint546X" fmla="*/ 1917547 w 2647519"/>
                              <a:gd name="GluePoint546Y" fmla="*/ 166687 h 2612594"/>
                              <a:gd name="GluePoint547X" fmla="*/ 1938502 w 2647519"/>
                              <a:gd name="GluePoint547Y" fmla="*/ 183832 h 2612594"/>
                              <a:gd name="GluePoint548X" fmla="*/ 1891830 w 2647519"/>
                              <a:gd name="GluePoint548Y" fmla="*/ 160972 h 2612594"/>
                              <a:gd name="GluePoint549X" fmla="*/ 1868970 w 2647519"/>
                              <a:gd name="GluePoint549Y" fmla="*/ 144780 h 2612594"/>
                              <a:gd name="GluePoint550X" fmla="*/ 1710855 w 2647519"/>
                              <a:gd name="GluePoint550Y" fmla="*/ 75247 h 2612594"/>
                              <a:gd name="GluePoint551X" fmla="*/ 1748955 w 2647519"/>
                              <a:gd name="GluePoint551Y" fmla="*/ 83819 h 2612594"/>
                              <a:gd name="GluePoint552X" fmla="*/ 1802295 w 2647519"/>
                              <a:gd name="GluePoint552Y" fmla="*/ 110489 h 2612594"/>
                              <a:gd name="GluePoint553X" fmla="*/ 1710855 w 2647519"/>
                              <a:gd name="GluePoint553Y" fmla="*/ 75247 h 2612594"/>
                              <a:gd name="GluePoint554X" fmla="*/ 1137451 w 2647519"/>
                              <a:gd name="GluePoint554Y" fmla="*/ 68937 h 2612594"/>
                              <a:gd name="GluePoint555X" fmla="*/ 1117448 w 2647519"/>
                              <a:gd name="GluePoint555Y" fmla="*/ 71437 h 2612594"/>
                              <a:gd name="GluePoint556X" fmla="*/ 1074585 w 2647519"/>
                              <a:gd name="GluePoint556Y" fmla="*/ 77152 h 2612594"/>
                              <a:gd name="GluePoint557X" fmla="*/ 1032675 w 2647519"/>
                              <a:gd name="GluePoint557Y" fmla="*/ 86677 h 2612594"/>
                              <a:gd name="GluePoint558X" fmla="*/ 1014578 w 2647519"/>
                              <a:gd name="GluePoint558Y" fmla="*/ 92392 h 2612594"/>
                              <a:gd name="GluePoint559X" fmla="*/ 993623 w 2647519"/>
                              <a:gd name="GluePoint559Y" fmla="*/ 98107 h 2612594"/>
                              <a:gd name="GluePoint560X" fmla="*/ 947769 w 2647519"/>
                              <a:gd name="GluePoint560Y" fmla="*/ 107115 h 2612594"/>
                              <a:gd name="GluePoint561X" fmla="*/ 939330 w 2647519"/>
                              <a:gd name="GluePoint561Y" fmla="*/ 110490 h 2612594"/>
                              <a:gd name="GluePoint562X" fmla="*/ 881228 w 2647519"/>
                              <a:gd name="GluePoint562Y" fmla="*/ 130492 h 2612594"/>
                              <a:gd name="GluePoint563X" fmla="*/ 824078 w 2647519"/>
                              <a:gd name="GluePoint563Y" fmla="*/ 153352 h 2612594"/>
                              <a:gd name="GluePoint564X" fmla="*/ 784073 w 2647519"/>
                              <a:gd name="GluePoint564Y" fmla="*/ 171450 h 2612594"/>
                              <a:gd name="GluePoint565X" fmla="*/ 757403 w 2647519"/>
                              <a:gd name="GluePoint565Y" fmla="*/ 181927 h 2612594"/>
                              <a:gd name="GluePoint566X" fmla="*/ 691680 w 2647519"/>
                              <a:gd name="GluePoint566Y" fmla="*/ 212407 h 2612594"/>
                              <a:gd name="GluePoint567X" fmla="*/ 660248 w 2647519"/>
                              <a:gd name="GluePoint567Y" fmla="*/ 232410 h 2612594"/>
                              <a:gd name="GluePoint568X" fmla="*/ 629768 w 2647519"/>
                              <a:gd name="GluePoint568Y" fmla="*/ 252412 h 2612594"/>
                              <a:gd name="GluePoint569X" fmla="*/ 581190 w 2647519"/>
                              <a:gd name="GluePoint569Y" fmla="*/ 288607 h 2612594"/>
                              <a:gd name="GluePoint570X" fmla="*/ 535470 w 2647519"/>
                              <a:gd name="GluePoint570Y" fmla="*/ 324802 h 2612594"/>
                              <a:gd name="GluePoint571X" fmla="*/ 491713 w 2647519"/>
                              <a:gd name="GluePoint571Y" fmla="*/ 362974 h 2612594"/>
                              <a:gd name="GluePoint572X" fmla="*/ 495465 w 2647519"/>
                              <a:gd name="GluePoint572Y" fmla="*/ 367665 h 2612594"/>
                              <a:gd name="GluePoint573X" fmla="*/ 504752 w 2647519"/>
                              <a:gd name="GluePoint573Y" fmla="*/ 361295 h 2612594"/>
                              <a:gd name="GluePoint574X" fmla="*/ 512657 w 2647519"/>
                              <a:gd name="GluePoint574Y" fmla="*/ 355403 h 2612594"/>
                              <a:gd name="GluePoint575X" fmla="*/ 541185 w 2647519"/>
                              <a:gd name="GluePoint575Y" fmla="*/ 330517 h 2612594"/>
                              <a:gd name="GluePoint576X" fmla="*/ 586905 w 2647519"/>
                              <a:gd name="GluePoint576Y" fmla="*/ 294322 h 2612594"/>
                              <a:gd name="GluePoint577X" fmla="*/ 635482 w 2647519"/>
                              <a:gd name="GluePoint577Y" fmla="*/ 258127 h 2612594"/>
                              <a:gd name="GluePoint578X" fmla="*/ 665962 w 2647519"/>
                              <a:gd name="GluePoint578Y" fmla="*/ 238124 h 2612594"/>
                              <a:gd name="GluePoint579X" fmla="*/ 697395 w 2647519"/>
                              <a:gd name="GluePoint579Y" fmla="*/ 218122 h 2612594"/>
                              <a:gd name="GluePoint580X" fmla="*/ 763117 w 2647519"/>
                              <a:gd name="GluePoint580Y" fmla="*/ 187642 h 2612594"/>
                              <a:gd name="GluePoint581X" fmla="*/ 788835 w 2647519"/>
                              <a:gd name="GluePoint581Y" fmla="*/ 174307 h 2612594"/>
                              <a:gd name="GluePoint582X" fmla="*/ 828840 w 2647519"/>
                              <a:gd name="GluePoint582Y" fmla="*/ 156209 h 2612594"/>
                              <a:gd name="GluePoint583X" fmla="*/ 885990 w 2647519"/>
                              <a:gd name="GluePoint583Y" fmla="*/ 133349 h 2612594"/>
                              <a:gd name="GluePoint584X" fmla="*/ 944092 w 2647519"/>
                              <a:gd name="GluePoint584Y" fmla="*/ 113347 h 2612594"/>
                              <a:gd name="GluePoint585X" fmla="*/ 968499 w 2647519"/>
                              <a:gd name="GluePoint585Y" fmla="*/ 108553 h 2612594"/>
                              <a:gd name="GluePoint586X" fmla="*/ 980289 w 2647519"/>
                              <a:gd name="GluePoint586Y" fmla="*/ 104524 h 2612594"/>
                              <a:gd name="GluePoint587X" fmla="*/ 1140765 w 2647519"/>
                              <a:gd name="GluePoint587Y" fmla="*/ 69904 h 2612594"/>
                              <a:gd name="GluePoint588X" fmla="*/ 1478088 w 2647519"/>
                              <a:gd name="GluePoint588Y" fmla="*/ 48458 h 2612594"/>
                              <a:gd name="GluePoint589X" fmla="*/ 1498447 w 2647519"/>
                              <a:gd name="GluePoint589Y" fmla="*/ 50482 h 2612594"/>
                              <a:gd name="GluePoint590X" fmla="*/ 1526070 w 2647519"/>
                              <a:gd name="GluePoint590Y" fmla="*/ 60007 h 2612594"/>
                              <a:gd name="GluePoint591X" fmla="*/ 1505115 w 2647519"/>
                              <a:gd name="GluePoint591Y" fmla="*/ 57150 h 2612594"/>
                              <a:gd name="GluePoint592X" fmla="*/ 1461300 w 2647519"/>
                              <a:gd name="GluePoint592Y" fmla="*/ 48577 h 2612594"/>
                              <a:gd name="GluePoint593X" fmla="*/ 1478088 w 2647519"/>
                              <a:gd name="GluePoint593Y" fmla="*/ 48458 h 2612594"/>
                              <a:gd name="GluePoint594X" fmla="*/ 1588935 w 2647519"/>
                              <a:gd name="GluePoint594Y" fmla="*/ 40957 h 2612594"/>
                              <a:gd name="GluePoint595X" fmla="*/ 1627987 w 2647519"/>
                              <a:gd name="GluePoint595Y" fmla="*/ 43814 h 2612594"/>
                              <a:gd name="GluePoint596X" fmla="*/ 1675612 w 2647519"/>
                              <a:gd name="GluePoint596Y" fmla="*/ 62864 h 2612594"/>
                              <a:gd name="GluePoint597X" fmla="*/ 1616557 w 2647519"/>
                              <a:gd name="GluePoint597Y" fmla="*/ 52387 h 2612594"/>
                              <a:gd name="GluePoint598X" fmla="*/ 1588935 w 2647519"/>
                              <a:gd name="GluePoint598Y" fmla="*/ 40957 h 2612594"/>
                              <a:gd name="GluePoint599X" fmla="*/ 1270324 w 2647519"/>
                              <a:gd name="GluePoint599Y" fmla="*/ 40719 h 2612594"/>
                              <a:gd name="GluePoint600X" fmla="*/ 1160310 w 2647519"/>
                              <a:gd name="GluePoint600Y" fmla="*/ 46672 h 2612594"/>
                              <a:gd name="GluePoint601X" fmla="*/ 1084110 w 2647519"/>
                              <a:gd name="GluePoint601Y" fmla="*/ 57149 h 2612594"/>
                              <a:gd name="GluePoint602X" fmla="*/ 1047915 w 2647519"/>
                              <a:gd name="GluePoint602Y" fmla="*/ 66674 h 2612594"/>
                              <a:gd name="GluePoint603X" fmla="*/ 1016482 w 2647519"/>
                              <a:gd name="GluePoint603Y" fmla="*/ 78104 h 2612594"/>
                              <a:gd name="GluePoint604X" fmla="*/ 972667 w 2647519"/>
                              <a:gd name="GluePoint604Y" fmla="*/ 83819 h 2612594"/>
                              <a:gd name="GluePoint605X" fmla="*/ 806932 w 2647519"/>
                              <a:gd name="GluePoint605Y" fmla="*/ 147637 h 2612594"/>
                              <a:gd name="GluePoint606X" fmla="*/ 746925 w 2647519"/>
                              <a:gd name="GluePoint606Y" fmla="*/ 174307 h 2612594"/>
                              <a:gd name="GluePoint607X" fmla="*/ 728827 w 2647519"/>
                              <a:gd name="GluePoint607Y" fmla="*/ 180974 h 2612594"/>
                              <a:gd name="GluePoint608X" fmla="*/ 712635 w 2647519"/>
                              <a:gd name="GluePoint608Y" fmla="*/ 189547 h 2612594"/>
                              <a:gd name="GluePoint609X" fmla="*/ 682155 w 2647519"/>
                              <a:gd name="GluePoint609Y" fmla="*/ 205739 h 2612594"/>
                              <a:gd name="GluePoint610X" fmla="*/ 634530 w 2647519"/>
                              <a:gd name="GluePoint610Y" fmla="*/ 230504 h 2612594"/>
                              <a:gd name="GluePoint611X" fmla="*/ 598335 w 2647519"/>
                              <a:gd name="GluePoint611Y" fmla="*/ 259079 h 2612594"/>
                              <a:gd name="GluePoint612X" fmla="*/ 493560 w 2647519"/>
                              <a:gd name="GluePoint612Y" fmla="*/ 340994 h 2612594"/>
                              <a:gd name="GluePoint613X" fmla="*/ 471664 w 2647519"/>
                              <a:gd name="GluePoint613Y" fmla="*/ 360034 h 2612594"/>
                              <a:gd name="GluePoint614X" fmla="*/ 450243 w 2647519"/>
                              <a:gd name="GluePoint614Y" fmla="*/ 379593 h 2612594"/>
                              <a:gd name="GluePoint615X" fmla="*/ 450697 w 2647519"/>
                              <a:gd name="GluePoint615Y" fmla="*/ 380047 h 2612594"/>
                              <a:gd name="GluePoint616X" fmla="*/ 285915 w 2647519"/>
                              <a:gd name="GluePoint616Y" fmla="*/ 573404 h 2612594"/>
                              <a:gd name="GluePoint617X" fmla="*/ 252577 w 2647519"/>
                              <a:gd name="GluePoint617Y" fmla="*/ 619124 h 2612594"/>
                              <a:gd name="GluePoint618X" fmla="*/ 237337 w 2647519"/>
                              <a:gd name="GluePoint618Y" fmla="*/ 646747 h 2612594"/>
                              <a:gd name="GluePoint619X" fmla="*/ 222097 w 2647519"/>
                              <a:gd name="GluePoint619Y" fmla="*/ 672464 h 2612594"/>
                              <a:gd name="GluePoint620X" fmla="*/ 193522 w 2647519"/>
                              <a:gd name="GluePoint620Y" fmla="*/ 725804 h 2612594"/>
                              <a:gd name="GluePoint621X" fmla="*/ 162439 w 2647519"/>
                              <a:gd name="GluePoint621Y" fmla="*/ 774785 h 2612594"/>
                              <a:gd name="GluePoint622X" fmla="*/ 162090 w 2647519"/>
                              <a:gd name="GluePoint622Y" fmla="*/ 776287 h 2612594"/>
                              <a:gd name="GluePoint623X" fmla="*/ 151612 w 2647519"/>
                              <a:gd name="GluePoint623Y" fmla="*/ 804862 h 2612594"/>
                              <a:gd name="GluePoint624X" fmla="*/ 143992 w 2647519"/>
                              <a:gd name="GluePoint624Y" fmla="*/ 818197 h 2612594"/>
                              <a:gd name="GluePoint625X" fmla="*/ 142087 w 2647519"/>
                              <a:gd name="GluePoint625Y" fmla="*/ 820102 h 2612594"/>
                              <a:gd name="GluePoint626X" fmla="*/ 133634 w 2647519"/>
                              <a:gd name="GluePoint626Y" fmla="*/ 848201 h 2612594"/>
                              <a:gd name="GluePoint627X" fmla="*/ 131610 w 2647519"/>
                              <a:gd name="GluePoint627Y" fmla="*/ 864870 h 2612594"/>
                              <a:gd name="GluePoint628X" fmla="*/ 129705 w 2647519"/>
                              <a:gd name="GluePoint628Y" fmla="*/ 888682 h 2612594"/>
                              <a:gd name="GluePoint629X" fmla="*/ 116370 w 2647519"/>
                              <a:gd name="GluePoint629Y" fmla="*/ 927735 h 2612594"/>
                              <a:gd name="GluePoint630X" fmla="*/ 103987 w 2647519"/>
                              <a:gd name="GluePoint630Y" fmla="*/ 966787 h 2612594"/>
                              <a:gd name="GluePoint631X" fmla="*/ 90652 w 2647519"/>
                              <a:gd name="GluePoint631Y" fmla="*/ 1023937 h 2612594"/>
                              <a:gd name="GluePoint632X" fmla="*/ 83032 w 2647519"/>
                              <a:gd name="GluePoint632Y" fmla="*/ 1076325 h 2612594"/>
                              <a:gd name="GluePoint633X" fmla="*/ 78270 w 2647519"/>
                              <a:gd name="GluePoint633Y" fmla="*/ 1128712 h 2612594"/>
                              <a:gd name="GluePoint634X" fmla="*/ 84937 w 2647519"/>
                              <a:gd name="GluePoint634Y" fmla="*/ 1092517 h 2612594"/>
                              <a:gd name="GluePoint635X" fmla="*/ 85555 w 2647519"/>
                              <a:gd name="GluePoint635Y" fmla="*/ 1089530 h 2612594"/>
                              <a:gd name="GluePoint636X" fmla="*/ 86842 w 2647519"/>
                              <a:gd name="GluePoint636Y" fmla="*/ 1075372 h 2612594"/>
                              <a:gd name="GluePoint637X" fmla="*/ 94462 w 2647519"/>
                              <a:gd name="GluePoint637Y" fmla="*/ 1022985 h 2612594"/>
                              <a:gd name="GluePoint638X" fmla="*/ 96848 w 2647519"/>
                              <a:gd name="GluePoint638Y" fmla="*/ 1023781 h 2612594"/>
                              <a:gd name="GluePoint639X" fmla="*/ 97055 w 2647519"/>
                              <a:gd name="GluePoint639Y" fmla="*/ 1022896 h 2612594"/>
                              <a:gd name="GluePoint640X" fmla="*/ 94463 w 2647519"/>
                              <a:gd name="GluePoint640Y" fmla="*/ 1022032 h 2612594"/>
                              <a:gd name="GluePoint641X" fmla="*/ 107798 w 2647519"/>
                              <a:gd name="GluePoint641Y" fmla="*/ 964882 h 2612594"/>
                              <a:gd name="GluePoint642X" fmla="*/ 120180 w 2647519"/>
                              <a:gd name="GluePoint642Y" fmla="*/ 925829 h 2612594"/>
                              <a:gd name="GluePoint643X" fmla="*/ 133454 w 2647519"/>
                              <a:gd name="GluePoint643Y" fmla="*/ 886956 h 2612594"/>
                              <a:gd name="GluePoint644X" fmla="*/ 132563 w 2647519"/>
                              <a:gd name="GluePoint644Y" fmla="*/ 886777 h 2612594"/>
                              <a:gd name="GluePoint645X" fmla="*/ 134468 w 2647519"/>
                              <a:gd name="GluePoint645Y" fmla="*/ 862965 h 2612594"/>
                              <a:gd name="GluePoint646X" fmla="*/ 144945 w 2647519"/>
                              <a:gd name="GluePoint646Y" fmla="*/ 818197 h 2612594"/>
                              <a:gd name="GluePoint647X" fmla="*/ 152565 w 2647519"/>
                              <a:gd name="GluePoint647Y" fmla="*/ 804862 h 2612594"/>
                              <a:gd name="GluePoint648X" fmla="*/ 152821 w 2647519"/>
                              <a:gd name="GluePoint648Y" fmla="*/ 804166 h 2612594"/>
                              <a:gd name="GluePoint649X" fmla="*/ 163043 w 2647519"/>
                              <a:gd name="GluePoint649Y" fmla="*/ 776287 h 2612594"/>
                              <a:gd name="GluePoint650X" fmla="*/ 194475 w 2647519"/>
                              <a:gd name="GluePoint650Y" fmla="*/ 726757 h 2612594"/>
                              <a:gd name="GluePoint651X" fmla="*/ 223050 w 2647519"/>
                              <a:gd name="GluePoint651Y" fmla="*/ 673417 h 2612594"/>
                              <a:gd name="GluePoint652X" fmla="*/ 238290 w 2647519"/>
                              <a:gd name="GluePoint652Y" fmla="*/ 647700 h 2612594"/>
                              <a:gd name="GluePoint653X" fmla="*/ 253530 w 2647519"/>
                              <a:gd name="GluePoint653Y" fmla="*/ 620077 h 2612594"/>
                              <a:gd name="GluePoint654X" fmla="*/ 286868 w 2647519"/>
                              <a:gd name="GluePoint654Y" fmla="*/ 574357 h 2612594"/>
                              <a:gd name="GluePoint655X" fmla="*/ 451650 w 2647519"/>
                              <a:gd name="GluePoint655Y" fmla="*/ 381000 h 2612594"/>
                              <a:gd name="GluePoint656X" fmla="*/ 495465 w 2647519"/>
                              <a:gd name="GluePoint656Y" fmla="*/ 340995 h 2612594"/>
                              <a:gd name="GluePoint657X" fmla="*/ 600240 w 2647519"/>
                              <a:gd name="GluePoint657Y" fmla="*/ 259080 h 2612594"/>
                              <a:gd name="GluePoint658X" fmla="*/ 636435 w 2647519"/>
                              <a:gd name="GluePoint658Y" fmla="*/ 230505 h 2612594"/>
                              <a:gd name="GluePoint659X" fmla="*/ 684060 w 2647519"/>
                              <a:gd name="GluePoint659Y" fmla="*/ 205740 h 2612594"/>
                              <a:gd name="GluePoint660X" fmla="*/ 714540 w 2647519"/>
                              <a:gd name="GluePoint660Y" fmla="*/ 189547 h 2612594"/>
                              <a:gd name="GluePoint661X" fmla="*/ 730733 w 2647519"/>
                              <a:gd name="GluePoint661Y" fmla="*/ 180975 h 2612594"/>
                              <a:gd name="GluePoint662X" fmla="*/ 748830 w 2647519"/>
                              <a:gd name="GluePoint662Y" fmla="*/ 174307 h 2612594"/>
                              <a:gd name="GluePoint663X" fmla="*/ 808838 w 2647519"/>
                              <a:gd name="GluePoint663Y" fmla="*/ 147637 h 2612594"/>
                              <a:gd name="GluePoint664X" fmla="*/ 974573 w 2647519"/>
                              <a:gd name="GluePoint664Y" fmla="*/ 83820 h 2612594"/>
                              <a:gd name="GluePoint665X" fmla="*/ 1018388 w 2647519"/>
                              <a:gd name="GluePoint665Y" fmla="*/ 78105 h 2612594"/>
                              <a:gd name="GluePoint666X" fmla="*/ 1049820 w 2647519"/>
                              <a:gd name="GluePoint666Y" fmla="*/ 66675 h 2612594"/>
                              <a:gd name="GluePoint667X" fmla="*/ 1086015 w 2647519"/>
                              <a:gd name="GluePoint667Y" fmla="*/ 57150 h 2612594"/>
                              <a:gd name="GluePoint668X" fmla="*/ 1162215 w 2647519"/>
                              <a:gd name="GluePoint668Y" fmla="*/ 46672 h 2612594"/>
                              <a:gd name="GluePoint669X" fmla="*/ 1272229 w 2647519"/>
                              <a:gd name="GluePoint669Y" fmla="*/ 41076 h 2612594"/>
                              <a:gd name="GluePoint670X" fmla="*/ 1360655 w 2647519"/>
                              <a:gd name="GluePoint670Y" fmla="*/ 44043 h 2612594"/>
                              <a:gd name="GluePoint671X" fmla="*/ 1404150 w 2647519"/>
                              <a:gd name="GluePoint671Y" fmla="*/ 0 h 2612594"/>
                              <a:gd name="GluePoint672X" fmla="*/ 1448917 w 2647519"/>
                              <a:gd name="GluePoint672Y" fmla="*/ 2857 h 2612594"/>
                              <a:gd name="GluePoint673X" fmla="*/ 1494637 w 2647519"/>
                              <a:gd name="GluePoint673Y" fmla="*/ 7620 h 2612594"/>
                              <a:gd name="GluePoint674X" fmla="*/ 1525117 w 2647519"/>
                              <a:gd name="GluePoint674Y" fmla="*/ 15240 h 2612594"/>
                              <a:gd name="GluePoint675X" fmla="*/ 1545120 w 2647519"/>
                              <a:gd name="GluePoint675Y" fmla="*/ 24765 h 2612594"/>
                              <a:gd name="GluePoint676X" fmla="*/ 1569885 w 2647519"/>
                              <a:gd name="GluePoint676Y" fmla="*/ 20002 h 2612594"/>
                              <a:gd name="GluePoint677X" fmla="*/ 1607032 w 2647519"/>
                              <a:gd name="GluePoint677Y" fmla="*/ 28575 h 2612594"/>
                              <a:gd name="GluePoint678X" fmla="*/ 1629892 w 2647519"/>
                              <a:gd name="GluePoint678Y" fmla="*/ 35242 h 2612594"/>
                              <a:gd name="GluePoint679X" fmla="*/ 1628940 w 2647519"/>
                              <a:gd name="GluePoint679Y" fmla="*/ 36195 h 2612594"/>
                              <a:gd name="GluePoint680X" fmla="*/ 1627987 w 2647519"/>
                              <a:gd name="GluePoint680Y" fmla="*/ 42862 h 2612594"/>
                              <a:gd name="GluePoint681X" fmla="*/ 1588935 w 2647519"/>
                              <a:gd name="GluePoint681Y" fmla="*/ 40005 h 2612594"/>
                              <a:gd name="GluePoint682X" fmla="*/ 1575600 w 2647519"/>
                              <a:gd name="GluePoint682Y" fmla="*/ 36195 h 2612594"/>
                              <a:gd name="GluePoint683X" fmla="*/ 1562265 w 2647519"/>
                              <a:gd name="GluePoint683Y" fmla="*/ 33337 h 2612594"/>
                              <a:gd name="GluePoint684X" fmla="*/ 1536547 w 2647519"/>
                              <a:gd name="GluePoint684Y" fmla="*/ 27622 h 2612594"/>
                              <a:gd name="GluePoint685X" fmla="*/ 1510830 w 2647519"/>
                              <a:gd name="GluePoint685Y" fmla="*/ 21907 h 2612594"/>
                              <a:gd name="GluePoint686X" fmla="*/ 1484160 w 2647519"/>
                              <a:gd name="GluePoint686Y" fmla="*/ 18097 h 2612594"/>
                              <a:gd name="GluePoint687X" fmla="*/ 1454633 w 2647519"/>
                              <a:gd name="GluePoint687Y" fmla="*/ 18097 h 2612594"/>
                              <a:gd name="GluePoint688X" fmla="*/ 1430820 w 2647519"/>
                              <a:gd name="GluePoint688Y" fmla="*/ 18097 h 2612594"/>
                              <a:gd name="GluePoint689X" fmla="*/ 1393673 w 2647519"/>
                              <a:gd name="GluePoint689Y" fmla="*/ 18097 h 2612594"/>
                              <a:gd name="GluePoint690X" fmla="*/ 1391928 w 2647519"/>
                              <a:gd name="GluePoint690Y" fmla="*/ 17540 h 2612594"/>
                              <a:gd name="GluePoint691X" fmla="*/ 1375575 w 2647519"/>
                              <a:gd name="GluePoint691Y" fmla="*/ 25717 h 2612594"/>
                              <a:gd name="GluePoint692X" fmla="*/ 1381290 w 2647519"/>
                              <a:gd name="GluePoint692Y" fmla="*/ 35242 h 2612594"/>
                              <a:gd name="GluePoint693X" fmla="*/ 1438440 w 2647519"/>
                              <a:gd name="GluePoint693Y" fmla="*/ 46672 h 2612594"/>
                              <a:gd name="GluePoint694X" fmla="*/ 1413008 w 2647519"/>
                              <a:gd name="GluePoint694Y" fmla="*/ 47116 h 2612594"/>
                              <a:gd name="GluePoint695X" fmla="*/ 1413437 w 2647519"/>
                              <a:gd name="GluePoint695Y" fmla="*/ 47149 h 2612594"/>
                              <a:gd name="GluePoint696X" fmla="*/ 1440345 w 2647519"/>
                              <a:gd name="GluePoint696Y" fmla="*/ 46672 h 2612594"/>
                              <a:gd name="GluePoint697X" fmla="*/ 1463205 w 2647519"/>
                              <a:gd name="GluePoint697Y" fmla="*/ 49530 h 2612594"/>
                              <a:gd name="GluePoint698X" fmla="*/ 1507020 w 2647519"/>
                              <a:gd name="GluePoint698Y" fmla="*/ 58102 h 2612594"/>
                              <a:gd name="GluePoint699X" fmla="*/ 1527975 w 2647519"/>
                              <a:gd name="GluePoint699Y" fmla="*/ 60960 h 2612594"/>
                              <a:gd name="GluePoint700X" fmla="*/ 1563218 w 2647519"/>
                              <a:gd name="GluePoint700Y" fmla="*/ 68580 h 2612594"/>
                              <a:gd name="GluePoint701X" fmla="*/ 1599413 w 2647519"/>
                              <a:gd name="GluePoint701Y" fmla="*/ 76200 h 2612594"/>
                              <a:gd name="GluePoint702X" fmla="*/ 1634655 w 2647519"/>
                              <a:gd name="GluePoint702Y" fmla="*/ 84772 h 2612594"/>
                              <a:gd name="GluePoint703X" fmla="*/ 1669898 w 2647519"/>
                              <a:gd name="GluePoint703Y" fmla="*/ 95250 h 2612594"/>
                              <a:gd name="GluePoint704X" fmla="*/ 1687043 w 2647519"/>
                              <a:gd name="GluePoint704Y" fmla="*/ 100012 h 2612594"/>
                              <a:gd name="GluePoint705X" fmla="*/ 1704188 w 2647519"/>
                              <a:gd name="GluePoint705Y" fmla="*/ 105727 h 2612594"/>
                              <a:gd name="GluePoint706X" fmla="*/ 1704409 w 2647519"/>
                              <a:gd name="GluePoint706Y" fmla="*/ 105929 h 2612594"/>
                              <a:gd name="GluePoint707X" fmla="*/ 1716704 w 2647519"/>
                              <a:gd name="GluePoint707Y" fmla="*/ 108049 h 2612594"/>
                              <a:gd name="GluePoint708X" fmla="*/ 1746499 w 2647519"/>
                              <a:gd name="GluePoint708Y" fmla="*/ 119121 h 2612594"/>
                              <a:gd name="GluePoint709X" fmla="*/ 1750661 w 2647519"/>
                              <a:gd name="GluePoint709Y" fmla="*/ 125427 h 2612594"/>
                              <a:gd name="GluePoint710X" fmla="*/ 1751813 w 2647519"/>
                              <a:gd name="GluePoint710Y" fmla="*/ 125730 h 2612594"/>
                              <a:gd name="GluePoint711X" fmla="*/ 1778483 w 2647519"/>
                              <a:gd name="GluePoint711Y" fmla="*/ 136207 h 2612594"/>
                              <a:gd name="GluePoint712X" fmla="*/ 1801343 w 2647519"/>
                              <a:gd name="GluePoint712Y" fmla="*/ 145732 h 2612594"/>
                              <a:gd name="GluePoint713X" fmla="*/ 1824203 w 2647519"/>
                              <a:gd name="GluePoint713Y" fmla="*/ 156210 h 2612594"/>
                              <a:gd name="GluePoint714X" fmla="*/ 1841348 w 2647519"/>
                              <a:gd name="GluePoint714Y" fmla="*/ 165735 h 2612594"/>
                              <a:gd name="GluePoint715X" fmla="*/ 1852778 w 2647519"/>
                              <a:gd name="GluePoint715Y" fmla="*/ 171450 h 2612594"/>
                              <a:gd name="GluePoint716X" fmla="*/ 1865160 w 2647519"/>
                              <a:gd name="GluePoint716Y" fmla="*/ 178117 h 2612594"/>
                              <a:gd name="GluePoint717X" fmla="*/ 1907070 w 2647519"/>
                              <a:gd name="GluePoint717Y" fmla="*/ 201930 h 2612594"/>
                              <a:gd name="GluePoint718X" fmla="*/ 1960410 w 2647519"/>
                              <a:gd name="GluePoint718Y" fmla="*/ 236220 h 2612594"/>
                              <a:gd name="GluePoint719X" fmla="*/ 1988033 w 2647519"/>
                              <a:gd name="GluePoint719Y" fmla="*/ 255270 h 2612594"/>
                              <a:gd name="GluePoint720X" fmla="*/ 1988833 w 2647519"/>
                              <a:gd name="GluePoint720Y" fmla="*/ 255841 h 2612594"/>
                              <a:gd name="GluePoint721X" fmla="*/ 2002949 w 2647519"/>
                              <a:gd name="GluePoint721Y" fmla="*/ 264417 h 2612594"/>
                              <a:gd name="GluePoint722X" fmla="*/ 2540483 w 2647519"/>
                              <a:gd name="GluePoint722Y" fmla="*/ 1275397 h 2612594"/>
                              <a:gd name="GluePoint723X" fmla="*/ 2540081 w 2647519"/>
                              <a:gd name="GluePoint723Y" fmla="*/ 1283368 h 2612594"/>
                              <a:gd name="GluePoint724X" fmla="*/ 2550960 w 2647519"/>
                              <a:gd name="GluePoint724Y" fmla="*/ 1284922 h 2612594"/>
                              <a:gd name="GluePoint725X" fmla="*/ 2561437 w 2647519"/>
                              <a:gd name="GluePoint725Y" fmla="*/ 1292542 h 2612594"/>
                              <a:gd name="GluePoint726X" fmla="*/ 2566200 w 2647519"/>
                              <a:gd name="GluePoint726Y" fmla="*/ 1318259 h 2612594"/>
                              <a:gd name="GluePoint727X" fmla="*/ 2584297 w 2647519"/>
                              <a:gd name="GluePoint727Y" fmla="*/ 1348739 h 2612594"/>
                              <a:gd name="GluePoint728X" fmla="*/ 2591918 w 2647519"/>
                              <a:gd name="GluePoint728Y" fmla="*/ 1349432 h 2612594"/>
                              <a:gd name="GluePoint729X" fmla="*/ 2591918 w 2647519"/>
                              <a:gd name="GluePoint729Y" fmla="*/ 1342072 h 2612594"/>
                              <a:gd name="GluePoint730X" fmla="*/ 2599661 w 2647519"/>
                              <a:gd name="GluePoint730Y" fmla="*/ 1320563 h 2612594"/>
                              <a:gd name="GluePoint731X" fmla="*/ 2599537 w 2647519"/>
                              <a:gd name="GluePoint731Y" fmla="*/ 1316355 h 2612594"/>
                              <a:gd name="GluePoint732X" fmla="*/ 2607157 w 2647519"/>
                              <a:gd name="GluePoint732Y" fmla="*/ 1290637 h 2612594"/>
                              <a:gd name="GluePoint733X" fmla="*/ 2617635 w 2647519"/>
                              <a:gd name="GluePoint733Y" fmla="*/ 1290637 h 2612594"/>
                              <a:gd name="GluePoint734X" fmla="*/ 2633827 w 2647519"/>
                              <a:gd name="GluePoint734Y" fmla="*/ 1280160 h 2612594"/>
                              <a:gd name="GluePoint735X" fmla="*/ 2635732 w 2647519"/>
                              <a:gd name="GluePoint735Y" fmla="*/ 1322070 h 2612594"/>
                              <a:gd name="GluePoint736X" fmla="*/ 2630970 w 2647519"/>
                              <a:gd name="GluePoint736Y" fmla="*/ 1342072 h 2612594"/>
                              <a:gd name="GluePoint737X" fmla="*/ 2625255 w 2647519"/>
                              <a:gd name="GluePoint737Y" fmla="*/ 1361122 h 2612594"/>
                              <a:gd name="GluePoint738X" fmla="*/ 2622397 w 2647519"/>
                              <a:gd name="GluePoint738Y" fmla="*/ 1392555 h 2612594"/>
                              <a:gd name="GluePoint739X" fmla="*/ 2621445 w 2647519"/>
                              <a:gd name="GluePoint739Y" fmla="*/ 1408747 h 2612594"/>
                              <a:gd name="GluePoint740X" fmla="*/ 2619540 w 2647519"/>
                              <a:gd name="GluePoint740Y" fmla="*/ 1424940 h 2612594"/>
                              <a:gd name="GluePoint741X" fmla="*/ 2615479 w 2647519"/>
                              <a:gd name="GluePoint741Y" fmla="*/ 1427648 h 2612594"/>
                              <a:gd name="GluePoint742X" fmla="*/ 2615730 w 2647519"/>
                              <a:gd name="GluePoint742Y" fmla="*/ 1428749 h 2612594"/>
                              <a:gd name="GluePoint743X" fmla="*/ 2619621 w 2647519"/>
                              <a:gd name="GluePoint743Y" fmla="*/ 1426155 h 2612594"/>
                              <a:gd name="GluePoint744X" fmla="*/ 2621445 w 2647519"/>
                              <a:gd name="GluePoint744Y" fmla="*/ 1410652 h 2612594"/>
                              <a:gd name="GluePoint745X" fmla="*/ 2622397 w 2647519"/>
                              <a:gd name="GluePoint745Y" fmla="*/ 1394460 h 2612594"/>
                              <a:gd name="GluePoint746X" fmla="*/ 2625255 w 2647519"/>
                              <a:gd name="GluePoint746Y" fmla="*/ 1363027 h 2612594"/>
                              <a:gd name="GluePoint747X" fmla="*/ 2630970 w 2647519"/>
                              <a:gd name="GluePoint747Y" fmla="*/ 1343977 h 2612594"/>
                              <a:gd name="GluePoint748X" fmla="*/ 2635732 w 2647519"/>
                              <a:gd name="GluePoint748Y" fmla="*/ 1323975 h 2612594"/>
                              <a:gd name="GluePoint749X" fmla="*/ 2643352 w 2647519"/>
                              <a:gd name="GluePoint749Y" fmla="*/ 1329690 h 2612594"/>
                              <a:gd name="GluePoint750X" fmla="*/ 2642400 w 2647519"/>
                              <a:gd name="GluePoint750Y" fmla="*/ 1343977 h 2612594"/>
                              <a:gd name="GluePoint751X" fmla="*/ 2640495 w 2647519"/>
                              <a:gd name="GluePoint751Y" fmla="*/ 1358265 h 2612594"/>
                              <a:gd name="GluePoint752X" fmla="*/ 2639542 w 2647519"/>
                              <a:gd name="GluePoint752Y" fmla="*/ 1384935 h 2612594"/>
                              <a:gd name="GluePoint753X" fmla="*/ 2637637 w 2647519"/>
                              <a:gd name="GluePoint753Y" fmla="*/ 1416367 h 2612594"/>
                              <a:gd name="GluePoint754X" fmla="*/ 2632875 w 2647519"/>
                              <a:gd name="GluePoint754Y" fmla="*/ 1449705 h 2612594"/>
                              <a:gd name="GluePoint755X" fmla="*/ 2627160 w 2647519"/>
                              <a:gd name="GluePoint755Y" fmla="*/ 1484947 h 2612594"/>
                              <a:gd name="GluePoint756X" fmla="*/ 2620492 w 2647519"/>
                              <a:gd name="GluePoint756Y" fmla="*/ 1519237 h 2612594"/>
                              <a:gd name="GluePoint757X" fmla="*/ 2608110 w 2647519"/>
                              <a:gd name="GluePoint757Y" fmla="*/ 1591627 h 2612594"/>
                              <a:gd name="GluePoint758X" fmla="*/ 2596680 w 2647519"/>
                              <a:gd name="GluePoint758Y" fmla="*/ 1598295 h 2612594"/>
                              <a:gd name="GluePoint759X" fmla="*/ 2582392 w 2647519"/>
                              <a:gd name="GluePoint759Y" fmla="*/ 1640205 h 2612594"/>
                              <a:gd name="GluePoint760X" fmla="*/ 2578582 w 2647519"/>
                              <a:gd name="GluePoint760Y" fmla="*/ 1680210 h 2612594"/>
                              <a:gd name="GluePoint761X" fmla="*/ 2576677 w 2647519"/>
                              <a:gd name="GluePoint761Y" fmla="*/ 1685925 h 2612594"/>
                              <a:gd name="GluePoint762X" fmla="*/ 2560485 w 2647519"/>
                              <a:gd name="GluePoint762Y" fmla="*/ 1729740 h 2612594"/>
                              <a:gd name="GluePoint763X" fmla="*/ 2555722 w 2647519"/>
                              <a:gd name="GluePoint763Y" fmla="*/ 1733550 h 2612594"/>
                              <a:gd name="GluePoint764X" fmla="*/ 2535720 w 2647519"/>
                              <a:gd name="GluePoint764Y" fmla="*/ 1780222 h 2612594"/>
                              <a:gd name="GluePoint765X" fmla="*/ 2556675 w 2647519"/>
                              <a:gd name="GluePoint765Y" fmla="*/ 1733550 h 2612594"/>
                              <a:gd name="GluePoint766X" fmla="*/ 2561437 w 2647519"/>
                              <a:gd name="GluePoint766Y" fmla="*/ 1729740 h 2612594"/>
                              <a:gd name="GluePoint767X" fmla="*/ 2530957 w 2647519"/>
                              <a:gd name="GluePoint767Y" fmla="*/ 1816417 h 2612594"/>
                              <a:gd name="GluePoint768X" fmla="*/ 2514765 w 2647519"/>
                              <a:gd name="GluePoint768Y" fmla="*/ 1824990 h 2612594"/>
                              <a:gd name="GluePoint769X" fmla="*/ 2511407 w 2647519"/>
                              <a:gd name="GluePoint769Y" fmla="*/ 1831707 h 2612594"/>
                              <a:gd name="GluePoint770X" fmla="*/ 2511908 w 2647519"/>
                              <a:gd name="GluePoint770Y" fmla="*/ 1832609 h 2612594"/>
                              <a:gd name="GluePoint771X" fmla="*/ 2515718 w 2647519"/>
                              <a:gd name="GluePoint771Y" fmla="*/ 1824989 h 2612594"/>
                              <a:gd name="GluePoint772X" fmla="*/ 2531910 w 2647519"/>
                              <a:gd name="GluePoint772Y" fmla="*/ 1816417 h 2612594"/>
                              <a:gd name="GluePoint773X" fmla="*/ 2520480 w 2647519"/>
                              <a:gd name="GluePoint773Y" fmla="*/ 1848802 h 2612594"/>
                              <a:gd name="GluePoint774X" fmla="*/ 2499525 w 2647519"/>
                              <a:gd name="GluePoint774Y" fmla="*/ 1886902 h 2612594"/>
                              <a:gd name="GluePoint775X" fmla="*/ 2489048 w 2647519"/>
                              <a:gd name="GluePoint775Y" fmla="*/ 1905952 h 2612594"/>
                              <a:gd name="GluePoint776X" fmla="*/ 2477618 w 2647519"/>
                              <a:gd name="GluePoint776Y" fmla="*/ 1925002 h 2612594"/>
                              <a:gd name="GluePoint777X" fmla="*/ 2469045 w 2647519"/>
                              <a:gd name="GluePoint777Y" fmla="*/ 1939289 h 2612594"/>
                              <a:gd name="GluePoint778X" fmla="*/ 2456663 w 2647519"/>
                              <a:gd name="GluePoint778Y" fmla="*/ 1966912 h 2612594"/>
                              <a:gd name="GluePoint779X" fmla="*/ 2443328 w 2647519"/>
                              <a:gd name="GluePoint779Y" fmla="*/ 1993582 h 2612594"/>
                              <a:gd name="GluePoint780X" fmla="*/ 2422373 w 2647519"/>
                              <a:gd name="GluePoint780Y" fmla="*/ 2022157 h 2612594"/>
                              <a:gd name="GluePoint781X" fmla="*/ 2401418 w 2647519"/>
                              <a:gd name="GluePoint781Y" fmla="*/ 2048827 h 2612594"/>
                              <a:gd name="GluePoint782X" fmla="*/ 2402291 w 2647519"/>
                              <a:gd name="GluePoint782Y" fmla="*/ 2047029 h 2612594"/>
                              <a:gd name="GluePoint783X" fmla="*/ 2378557 w 2647519"/>
                              <a:gd name="GluePoint783Y" fmla="*/ 2079307 h 2612594"/>
                              <a:gd name="GluePoint784X" fmla="*/ 2327122 w 2647519"/>
                              <a:gd name="GluePoint784Y" fmla="*/ 2135505 h 2612594"/>
                              <a:gd name="GluePoint785X" fmla="*/ 2316996 w 2647519"/>
                              <a:gd name="GluePoint785Y" fmla="*/ 2151085 h 2612594"/>
                              <a:gd name="GluePoint786X" fmla="*/ 2327122 w 2647519"/>
                              <a:gd name="GluePoint786Y" fmla="*/ 2136457 h 2612594"/>
                              <a:gd name="GluePoint787X" fmla="*/ 2378557 w 2647519"/>
                              <a:gd name="GluePoint787Y" fmla="*/ 2080259 h 2612594"/>
                              <a:gd name="GluePoint788X" fmla="*/ 2339505 w 2647519"/>
                              <a:gd name="GluePoint788Y" fmla="*/ 2139314 h 2612594"/>
                              <a:gd name="GluePoint789X" fmla="*/ 2319383 w 2647519"/>
                              <a:gd name="GluePoint789Y" fmla="*/ 2160389 h 2612594"/>
                              <a:gd name="GluePoint790X" fmla="*/ 2303230 w 2647519"/>
                              <a:gd name="GluePoint790Y" fmla="*/ 2172263 h 2612594"/>
                              <a:gd name="GluePoint791X" fmla="*/ 2302357 w 2647519"/>
                              <a:gd name="GluePoint791Y" fmla="*/ 2173605 h 2612594"/>
                              <a:gd name="GluePoint792X" fmla="*/ 2292258 w 2647519"/>
                              <a:gd name="GluePoint792Y" fmla="*/ 2181374 h 2612594"/>
                              <a:gd name="GluePoint793X" fmla="*/ 2291880 w 2647519"/>
                              <a:gd name="GluePoint793Y" fmla="*/ 2184082 h 2612594"/>
                              <a:gd name="GluePoint794X" fmla="*/ 2247112 w 2647519"/>
                              <a:gd name="GluePoint794Y" fmla="*/ 2229802 h 2612594"/>
                              <a:gd name="GluePoint795X" fmla="*/ 2199487 w 2647519"/>
                              <a:gd name="GluePoint795Y" fmla="*/ 2273617 h 2612594"/>
                              <a:gd name="GluePoint796X" fmla="*/ 2197285 w 2647519"/>
                              <a:gd name="GluePoint796Y" fmla="*/ 2275215 h 2612594"/>
                              <a:gd name="GluePoint797X" fmla="*/ 2181390 w 2647519"/>
                              <a:gd name="GluePoint797Y" fmla="*/ 2295524 h 2612594"/>
                              <a:gd name="GluePoint798X" fmla="*/ 2143290 w 2647519"/>
                              <a:gd name="GluePoint798Y" fmla="*/ 2324099 h 2612594"/>
                              <a:gd name="GluePoint799X" fmla="*/ 2107681 w 2647519"/>
                              <a:gd name="GluePoint799Y" fmla="*/ 2350806 h 2612594"/>
                              <a:gd name="GluePoint800X" fmla="*/ 2107553 w 2647519"/>
                              <a:gd name="GluePoint800Y" fmla="*/ 2350961 h 2612594"/>
                              <a:gd name="GluePoint801X" fmla="*/ 2143290 w 2647519"/>
                              <a:gd name="GluePoint801Y" fmla="*/ 2325052 h 2612594"/>
                              <a:gd name="GluePoint802X" fmla="*/ 2181390 w 2647519"/>
                              <a:gd name="GluePoint802Y" fmla="*/ 2296477 h 2612594"/>
                              <a:gd name="GluePoint803X" fmla="*/ 2149957 w 2647519"/>
                              <a:gd name="GluePoint803Y" fmla="*/ 2327909 h 2612594"/>
                              <a:gd name="GluePoint804X" fmla="*/ 2124359 w 2647519"/>
                              <a:gd name="GluePoint804Y" fmla="*/ 2344578 h 2612594"/>
                              <a:gd name="GluePoint805X" fmla="*/ 2106651 w 2647519"/>
                              <a:gd name="GluePoint805Y" fmla="*/ 2352057 h 2612594"/>
                              <a:gd name="GluePoint806X" fmla="*/ 2106142 w 2647519"/>
                              <a:gd name="GluePoint806Y" fmla="*/ 2352675 h 2612594"/>
                              <a:gd name="GluePoint807X" fmla="*/ 2087092 w 2647519"/>
                              <a:gd name="GluePoint807Y" fmla="*/ 2365057 h 2612594"/>
                              <a:gd name="GluePoint808X" fmla="*/ 2079914 w 2647519"/>
                              <a:gd name="GluePoint808Y" fmla="*/ 2368384 h 2612594"/>
                              <a:gd name="GluePoint809X" fmla="*/ 2061852 w 2647519"/>
                              <a:gd name="GluePoint809Y" fmla="*/ 2383036 h 2612594"/>
                              <a:gd name="GluePoint810X" fmla="*/ 2044230 w 2647519"/>
                              <a:gd name="GluePoint810Y" fmla="*/ 2395537 h 2612594"/>
                              <a:gd name="GluePoint811X" fmla="*/ 2017560 w 2647519"/>
                              <a:gd name="GluePoint811Y" fmla="*/ 2412682 h 2612594"/>
                              <a:gd name="GluePoint812X" fmla="*/ 2008988 w 2647519"/>
                              <a:gd name="GluePoint812Y" fmla="*/ 2413635 h 2612594"/>
                              <a:gd name="GluePoint813X" fmla="*/ 1999460 w 2647519"/>
                              <a:gd name="GluePoint813Y" fmla="*/ 2417870 h 2612594"/>
                              <a:gd name="GluePoint814X" fmla="*/ 1997979 w 2647519"/>
                              <a:gd name="GluePoint814Y" fmla="*/ 2418995 h 2612594"/>
                              <a:gd name="GluePoint815X" fmla="*/ 2009940 w 2647519"/>
                              <a:gd name="GluePoint815Y" fmla="*/ 2414587 h 2612594"/>
                              <a:gd name="GluePoint816X" fmla="*/ 2018513 w 2647519"/>
                              <a:gd name="GluePoint816Y" fmla="*/ 2413635 h 2612594"/>
                              <a:gd name="GluePoint817X" fmla="*/ 1984223 w 2647519"/>
                              <a:gd name="GluePoint817Y" fmla="*/ 2439352 h 2612594"/>
                              <a:gd name="GluePoint818X" fmla="*/ 1962315 w 2647519"/>
                              <a:gd name="GluePoint818Y" fmla="*/ 2450783 h 2612594"/>
                              <a:gd name="GluePoint819X" fmla="*/ 1940408 w 2647519"/>
                              <a:gd name="GluePoint819Y" fmla="*/ 2461260 h 2612594"/>
                              <a:gd name="GluePoint820X" fmla="*/ 1924934 w 2647519"/>
                              <a:gd name="GluePoint820Y" fmla="*/ 2463581 h 2612594"/>
                              <a:gd name="GluePoint821X" fmla="*/ 1922310 w 2647519"/>
                              <a:gd name="GluePoint821Y" fmla="*/ 2465070 h 2612594"/>
                              <a:gd name="GluePoint822X" fmla="*/ 1849920 w 2647519"/>
                              <a:gd name="GluePoint822Y" fmla="*/ 2496502 h 2612594"/>
                              <a:gd name="GluePoint823X" fmla="*/ 1846229 w 2647519"/>
                              <a:gd name="GluePoint823Y" fmla="*/ 2497341 h 2612594"/>
                              <a:gd name="GluePoint824X" fmla="*/ 1824203 w 2647519"/>
                              <a:gd name="GluePoint824Y" fmla="*/ 2511742 h 2612594"/>
                              <a:gd name="GluePoint825X" fmla="*/ 1836585 w 2647519"/>
                              <a:gd name="GluePoint825Y" fmla="*/ 2515552 h 2612594"/>
                              <a:gd name="GluePoint826X" fmla="*/ 1790865 w 2647519"/>
                              <a:gd name="GluePoint826Y" fmla="*/ 2535555 h 2612594"/>
                              <a:gd name="GluePoint827X" fmla="*/ 1794675 w 2647519"/>
                              <a:gd name="GluePoint827Y" fmla="*/ 2522220 h 2612594"/>
                              <a:gd name="GluePoint828X" fmla="*/ 1779435 w 2647519"/>
                              <a:gd name="GluePoint828Y" fmla="*/ 2527935 h 2612594"/>
                              <a:gd name="GluePoint829X" fmla="*/ 1765148 w 2647519"/>
                              <a:gd name="GluePoint829Y" fmla="*/ 2532697 h 2612594"/>
                              <a:gd name="GluePoint830X" fmla="*/ 1735620 w 2647519"/>
                              <a:gd name="GluePoint830Y" fmla="*/ 2542222 h 2612594"/>
                              <a:gd name="GluePoint831X" fmla="*/ 1731675 w 2647519"/>
                              <a:gd name="GluePoint831Y" fmla="*/ 2537487 h 2612594"/>
                              <a:gd name="GluePoint832X" fmla="*/ 1717522 w 2647519"/>
                              <a:gd name="GluePoint832Y" fmla="*/ 2540317 h 2612594"/>
                              <a:gd name="GluePoint833X" fmla="*/ 1700377 w 2647519"/>
                              <a:gd name="GluePoint833Y" fmla="*/ 2544127 h 2612594"/>
                              <a:gd name="GluePoint834X" fmla="*/ 1665135 w 2647519"/>
                              <a:gd name="GluePoint834Y" fmla="*/ 2552700 h 2612594"/>
                              <a:gd name="GluePoint835X" fmla="*/ 1663973 w 2647519"/>
                              <a:gd name="GluePoint835Y" fmla="*/ 2553240 h 2612594"/>
                              <a:gd name="GluePoint836X" fmla="*/ 1697520 w 2647519"/>
                              <a:gd name="GluePoint836Y" fmla="*/ 2545079 h 2612594"/>
                              <a:gd name="GluePoint837X" fmla="*/ 1714665 w 2647519"/>
                              <a:gd name="GluePoint837Y" fmla="*/ 2541269 h 2612594"/>
                              <a:gd name="GluePoint838X" fmla="*/ 1728952 w 2647519"/>
                              <a:gd name="GluePoint838Y" fmla="*/ 2538412 h 2612594"/>
                              <a:gd name="GluePoint839X" fmla="*/ 1734667 w 2647519"/>
                              <a:gd name="GluePoint839Y" fmla="*/ 2543174 h 2612594"/>
                              <a:gd name="GluePoint840X" fmla="*/ 1764195 w 2647519"/>
                              <a:gd name="GluePoint840Y" fmla="*/ 2533649 h 2612594"/>
                              <a:gd name="GluePoint841X" fmla="*/ 1778482 w 2647519"/>
                              <a:gd name="GluePoint841Y" fmla="*/ 2528887 h 2612594"/>
                              <a:gd name="GluePoint842X" fmla="*/ 1793722 w 2647519"/>
                              <a:gd name="GluePoint842Y" fmla="*/ 2523172 h 2612594"/>
                              <a:gd name="GluePoint843X" fmla="*/ 1789912 w 2647519"/>
                              <a:gd name="GluePoint843Y" fmla="*/ 2536507 h 2612594"/>
                              <a:gd name="GluePoint844X" fmla="*/ 1749907 w 2647519"/>
                              <a:gd name="GluePoint844Y" fmla="*/ 2555557 h 2612594"/>
                              <a:gd name="GluePoint845X" fmla="*/ 1747946 w 2647519"/>
                              <a:gd name="GluePoint845Y" fmla="*/ 2555008 h 2612594"/>
                              <a:gd name="GluePoint846X" fmla="*/ 1720380 w 2647519"/>
                              <a:gd name="GluePoint846Y" fmla="*/ 2566034 h 2612594"/>
                              <a:gd name="GluePoint847X" fmla="*/ 1697520 w 2647519"/>
                              <a:gd name="GluePoint847Y" fmla="*/ 2572702 h 2612594"/>
                              <a:gd name="GluePoint848X" fmla="*/ 1663230 w 2647519"/>
                              <a:gd name="GluePoint848Y" fmla="*/ 2581274 h 2612594"/>
                              <a:gd name="GluePoint849X" fmla="*/ 1649062 w 2647519"/>
                              <a:gd name="GluePoint849Y" fmla="*/ 2580084 h 2612594"/>
                              <a:gd name="GluePoint850X" fmla="*/ 1619428 w 2647519"/>
                              <a:gd name="GluePoint850Y" fmla="*/ 2585850 h 2612594"/>
                              <a:gd name="GluePoint851X" fmla="*/ 1618462 w 2647519"/>
                              <a:gd name="GluePoint851Y" fmla="*/ 2587942 h 2612594"/>
                              <a:gd name="GluePoint852X" fmla="*/ 1539405 w 2647519"/>
                              <a:gd name="GluePoint852Y" fmla="*/ 2603182 h 2612594"/>
                              <a:gd name="GluePoint853X" fmla="*/ 1521307 w 2647519"/>
                              <a:gd name="GluePoint853Y" fmla="*/ 2598419 h 2612594"/>
                              <a:gd name="GluePoint854X" fmla="*/ 1506067 w 2647519"/>
                              <a:gd name="GluePoint854Y" fmla="*/ 2598419 h 2612594"/>
                              <a:gd name="GluePoint855X" fmla="*/ 1479397 w 2647519"/>
                              <a:gd name="GluePoint855Y" fmla="*/ 2606992 h 2612594"/>
                              <a:gd name="GluePoint856X" fmla="*/ 1455585 w 2647519"/>
                              <a:gd name="GluePoint856Y" fmla="*/ 2608897 h 2612594"/>
                              <a:gd name="GluePoint857X" fmla="*/ 1431772 w 2647519"/>
                              <a:gd name="GluePoint857Y" fmla="*/ 2609849 h 2612594"/>
                              <a:gd name="GluePoint858X" fmla="*/ 1429185 w 2647519"/>
                              <a:gd name="GluePoint858Y" fmla="*/ 2608741 h 2612594"/>
                              <a:gd name="GluePoint859X" fmla="*/ 1407484 w 2647519"/>
                              <a:gd name="GluePoint859Y" fmla="*/ 2612588 h 2612594"/>
                              <a:gd name="GluePoint860X" fmla="*/ 1381290 w 2647519"/>
                              <a:gd name="GluePoint860Y" fmla="*/ 2607944 h 2612594"/>
                              <a:gd name="GluePoint861X" fmla="*/ 1382243 w 2647519"/>
                              <a:gd name="GluePoint861Y" fmla="*/ 2606992 h 2612594"/>
                              <a:gd name="GluePoint862X" fmla="*/ 1387005 w 2647519"/>
                              <a:gd name="GluePoint862Y" fmla="*/ 2600324 h 2612594"/>
                              <a:gd name="GluePoint863X" fmla="*/ 1365098 w 2647519"/>
                              <a:gd name="GluePoint863Y" fmla="*/ 2597467 h 2612594"/>
                              <a:gd name="GluePoint864X" fmla="*/ 1375575 w 2647519"/>
                              <a:gd name="GluePoint864Y" fmla="*/ 2591752 h 2612594"/>
                              <a:gd name="GluePoint865X" fmla="*/ 1407008 w 2647519"/>
                              <a:gd name="GluePoint865Y" fmla="*/ 2590799 h 2612594"/>
                              <a:gd name="GluePoint866X" fmla="*/ 1437488 w 2647519"/>
                              <a:gd name="GluePoint866Y" fmla="*/ 2589847 h 2612594"/>
                              <a:gd name="GluePoint867X" fmla="*/ 1481302 w 2647519"/>
                              <a:gd name="GluePoint867Y" fmla="*/ 2590799 h 2612594"/>
                              <a:gd name="GluePoint868X" fmla="*/ 1511782 w 2647519"/>
                              <a:gd name="GluePoint868Y" fmla="*/ 2587942 h 2612594"/>
                              <a:gd name="GluePoint869X" fmla="*/ 1568932 w 2647519"/>
                              <a:gd name="GluePoint869Y" fmla="*/ 2575559 h 2612594"/>
                              <a:gd name="GluePoint870X" fmla="*/ 1607032 w 2647519"/>
                              <a:gd name="GluePoint870Y" fmla="*/ 2566987 h 2612594"/>
                              <a:gd name="GluePoint871X" fmla="*/ 1635607 w 2647519"/>
                              <a:gd name="GluePoint871Y" fmla="*/ 2566034 h 2612594"/>
                              <a:gd name="GluePoint872X" fmla="*/ 1637595 w 2647519"/>
                              <a:gd name="GluePoint872Y" fmla="*/ 2565111 h 2612594"/>
                              <a:gd name="GluePoint873X" fmla="*/ 1609890 w 2647519"/>
                              <a:gd name="GluePoint873Y" fmla="*/ 2566035 h 2612594"/>
                              <a:gd name="GluePoint874X" fmla="*/ 1571790 w 2647519"/>
                              <a:gd name="GluePoint874Y" fmla="*/ 2574607 h 2612594"/>
                              <a:gd name="GluePoint875X" fmla="*/ 1514640 w 2647519"/>
                              <a:gd name="GluePoint875Y" fmla="*/ 2586990 h 2612594"/>
                              <a:gd name="GluePoint876X" fmla="*/ 1484160 w 2647519"/>
                              <a:gd name="GluePoint876Y" fmla="*/ 2589847 h 2612594"/>
                              <a:gd name="GluePoint877X" fmla="*/ 1440345 w 2647519"/>
                              <a:gd name="GluePoint877Y" fmla="*/ 2588895 h 2612594"/>
                              <a:gd name="GluePoint878X" fmla="*/ 1409865 w 2647519"/>
                              <a:gd name="GluePoint878Y" fmla="*/ 2589847 h 2612594"/>
                              <a:gd name="GluePoint879X" fmla="*/ 1378432 w 2647519"/>
                              <a:gd name="GluePoint879Y" fmla="*/ 2590800 h 2612594"/>
                              <a:gd name="GluePoint880X" fmla="*/ 1379385 w 2647519"/>
                              <a:gd name="GluePoint880Y" fmla="*/ 2586990 h 2612594"/>
                              <a:gd name="GluePoint881X" fmla="*/ 1386052 w 2647519"/>
                              <a:gd name="GluePoint881Y" fmla="*/ 2577465 h 2612594"/>
                              <a:gd name="GluePoint882X" fmla="*/ 1679422 w 2647519"/>
                              <a:gd name="GluePoint882Y" fmla="*/ 2528887 h 2612594"/>
                              <a:gd name="GluePoint883X" fmla="*/ 1878495 w 2647519"/>
                              <a:gd name="GluePoint883Y" fmla="*/ 2453640 h 2612594"/>
                              <a:gd name="GluePoint884X" fmla="*/ 1930882 w 2647519"/>
                              <a:gd name="GluePoint884Y" fmla="*/ 2426017 h 2612594"/>
                              <a:gd name="GluePoint885X" fmla="*/ 1960410 w 2647519"/>
                              <a:gd name="GluePoint885Y" fmla="*/ 2410777 h 2612594"/>
                              <a:gd name="GluePoint886X" fmla="*/ 1990890 w 2647519"/>
                              <a:gd name="GluePoint886Y" fmla="*/ 2394585 h 2612594"/>
                              <a:gd name="GluePoint887X" fmla="*/ 2048040 w 2647519"/>
                              <a:gd name="GluePoint887Y" fmla="*/ 2360295 h 2612594"/>
                              <a:gd name="GluePoint888X" fmla="*/ 2093760 w 2647519"/>
                              <a:gd name="GluePoint888Y" fmla="*/ 2325052 h 2612594"/>
                              <a:gd name="GluePoint889X" fmla="*/ 2179485 w 2647519"/>
                              <a:gd name="GluePoint889Y" fmla="*/ 2258377 h 2612594"/>
                              <a:gd name="GluePoint890X" fmla="*/ 2203297 w 2647519"/>
                              <a:gd name="GluePoint890Y" fmla="*/ 2239327 h 2612594"/>
                              <a:gd name="GluePoint891X" fmla="*/ 2226157 w 2647519"/>
                              <a:gd name="GluePoint891Y" fmla="*/ 2219325 h 2612594"/>
                              <a:gd name="GluePoint892X" fmla="*/ 2260447 w 2647519"/>
                              <a:gd name="GluePoint892Y" fmla="*/ 2187892 h 2612594"/>
                              <a:gd name="GluePoint893X" fmla="*/ 2274735 w 2647519"/>
                              <a:gd name="GluePoint893Y" fmla="*/ 2164080 h 2612594"/>
                              <a:gd name="GluePoint894X" fmla="*/ 2295258 w 2647519"/>
                              <a:gd name="GluePoint894Y" fmla="*/ 2145267 h 2612594"/>
                              <a:gd name="GluePoint895X" fmla="*/ 2295423 w 2647519"/>
                              <a:gd name="GluePoint895Y" fmla="*/ 2144085 h 2612594"/>
                              <a:gd name="GluePoint896X" fmla="*/ 2275688 w 2647519"/>
                              <a:gd name="GluePoint896Y" fmla="*/ 2162175 h 2612594"/>
                              <a:gd name="GluePoint897X" fmla="*/ 2261400 w 2647519"/>
                              <a:gd name="GluePoint897Y" fmla="*/ 2185987 h 2612594"/>
                              <a:gd name="GluePoint898X" fmla="*/ 2227110 w 2647519"/>
                              <a:gd name="GluePoint898Y" fmla="*/ 2217420 h 2612594"/>
                              <a:gd name="GluePoint899X" fmla="*/ 2204250 w 2647519"/>
                              <a:gd name="GluePoint899Y" fmla="*/ 2237422 h 2612594"/>
                              <a:gd name="GluePoint900X" fmla="*/ 2180438 w 2647519"/>
                              <a:gd name="GluePoint900Y" fmla="*/ 2256472 h 2612594"/>
                              <a:gd name="GluePoint901X" fmla="*/ 2094713 w 2647519"/>
                              <a:gd name="GluePoint901Y" fmla="*/ 2323147 h 2612594"/>
                              <a:gd name="GluePoint902X" fmla="*/ 2048993 w 2647519"/>
                              <a:gd name="GluePoint902Y" fmla="*/ 2358390 h 2612594"/>
                              <a:gd name="GluePoint903X" fmla="*/ 1991843 w 2647519"/>
                              <a:gd name="GluePoint903Y" fmla="*/ 2392680 h 2612594"/>
                              <a:gd name="GluePoint904X" fmla="*/ 1961363 w 2647519"/>
                              <a:gd name="GluePoint904Y" fmla="*/ 2408872 h 2612594"/>
                              <a:gd name="GluePoint905X" fmla="*/ 1931835 w 2647519"/>
                              <a:gd name="GluePoint905Y" fmla="*/ 2424112 h 2612594"/>
                              <a:gd name="GluePoint906X" fmla="*/ 1879448 w 2647519"/>
                              <a:gd name="GluePoint906Y" fmla="*/ 2451735 h 2612594"/>
                              <a:gd name="GluePoint907X" fmla="*/ 1680375 w 2647519"/>
                              <a:gd name="GluePoint907Y" fmla="*/ 2526982 h 2612594"/>
                              <a:gd name="GluePoint908X" fmla="*/ 1387005 w 2647519"/>
                              <a:gd name="GluePoint908Y" fmla="*/ 2575560 h 2612594"/>
                              <a:gd name="GluePoint909X" fmla="*/ 1365098 w 2647519"/>
                              <a:gd name="GluePoint909Y" fmla="*/ 2575560 h 2612594"/>
                              <a:gd name="GluePoint910X" fmla="*/ 1362240 w 2647519"/>
                              <a:gd name="GluePoint910Y" fmla="*/ 2567940 h 2612594"/>
                              <a:gd name="GluePoint911X" fmla="*/ 1339380 w 2647519"/>
                              <a:gd name="GluePoint911Y" fmla="*/ 2566987 h 2612594"/>
                              <a:gd name="GluePoint912X" fmla="*/ 1318425 w 2647519"/>
                              <a:gd name="GluePoint912Y" fmla="*/ 2575560 h 2612594"/>
                              <a:gd name="GluePoint913X" fmla="*/ 1257465 w 2647519"/>
                              <a:gd name="GluePoint913Y" fmla="*/ 2576512 h 2612594"/>
                              <a:gd name="GluePoint914X" fmla="*/ 1212698 w 2647519"/>
                              <a:gd name="GluePoint914Y" fmla="*/ 2574607 h 2612594"/>
                              <a:gd name="GluePoint915X" fmla="*/ 1190790 w 2647519"/>
                              <a:gd name="GluePoint915Y" fmla="*/ 2572702 h 2612594"/>
                              <a:gd name="GluePoint916X" fmla="*/ 1168883 w 2647519"/>
                              <a:gd name="GluePoint916Y" fmla="*/ 2568892 h 2612594"/>
                              <a:gd name="GluePoint917X" fmla="*/ 1182080 w 2647519"/>
                              <a:gd name="GluePoint917Y" fmla="*/ 2554816 h 2612594"/>
                              <a:gd name="GluePoint918X" fmla="*/ 1179360 w 2647519"/>
                              <a:gd name="GluePoint918Y" fmla="*/ 2555557 h 2612594"/>
                              <a:gd name="GluePoint919X" fmla="*/ 1130192 w 2647519"/>
                              <a:gd name="GluePoint919Y" fmla="*/ 2546452 h 2612594"/>
                              <a:gd name="GluePoint920X" fmla="*/ 1127925 w 2647519"/>
                              <a:gd name="GluePoint920Y" fmla="*/ 2546985 h 2612594"/>
                              <a:gd name="GluePoint921X" fmla="*/ 1033628 w 2647519"/>
                              <a:gd name="GluePoint921Y" fmla="*/ 2529840 h 2612594"/>
                              <a:gd name="GluePoint922X" fmla="*/ 996480 w 2647519"/>
                              <a:gd name="GluePoint922Y" fmla="*/ 2522220 h 2612594"/>
                              <a:gd name="GluePoint923X" fmla="*/ 964095 w 2647519"/>
                              <a:gd name="GluePoint923Y" fmla="*/ 2516505 h 2612594"/>
                              <a:gd name="GluePoint924X" fmla="*/ 925043 w 2647519"/>
                              <a:gd name="GluePoint924Y" fmla="*/ 2498407 h 2612594"/>
                              <a:gd name="GluePoint925X" fmla="*/ 876465 w 2647519"/>
                              <a:gd name="GluePoint925Y" fmla="*/ 2480310 h 2612594"/>
                              <a:gd name="GluePoint926X" fmla="*/ 825983 w 2647519"/>
                              <a:gd name="GluePoint926Y" fmla="*/ 2460307 h 2612594"/>
                              <a:gd name="GluePoint927X" fmla="*/ 834555 w 2647519"/>
                              <a:gd name="GluePoint927Y" fmla="*/ 2453640 h 2612594"/>
                              <a:gd name="GluePoint928X" fmla="*/ 869798 w 2647519"/>
                              <a:gd name="GluePoint928Y" fmla="*/ 2460307 h 2612594"/>
                              <a:gd name="GluePoint929X" fmla="*/ 885038 w 2647519"/>
                              <a:gd name="GluePoint929Y" fmla="*/ 2473642 h 2612594"/>
                              <a:gd name="GluePoint930X" fmla="*/ 937425 w 2647519"/>
                              <a:gd name="GluePoint930Y" fmla="*/ 2488882 h 2612594"/>
                              <a:gd name="GluePoint931X" fmla="*/ 1041248 w 2647519"/>
                              <a:gd name="GluePoint931Y" fmla="*/ 2515552 h 2612594"/>
                              <a:gd name="GluePoint932X" fmla="*/ 1066965 w 2647519"/>
                              <a:gd name="GluePoint932Y" fmla="*/ 2520315 h 2612594"/>
                              <a:gd name="GluePoint933X" fmla="*/ 1094588 w 2647519"/>
                              <a:gd name="GluePoint933Y" fmla="*/ 2525077 h 2612594"/>
                              <a:gd name="GluePoint934X" fmla="*/ 1125068 w 2647519"/>
                              <a:gd name="GluePoint934Y" fmla="*/ 2531745 h 2612594"/>
                              <a:gd name="GluePoint935X" fmla="*/ 1158657 w 2647519"/>
                              <a:gd name="GluePoint935Y" fmla="*/ 2539008 h 2612594"/>
                              <a:gd name="GluePoint936X" fmla="*/ 1161262 w 2647519"/>
                              <a:gd name="GluePoint936Y" fmla="*/ 2538412 h 2612594"/>
                              <a:gd name="GluePoint937X" fmla="*/ 1192695 w 2647519"/>
                              <a:gd name="GluePoint937Y" fmla="*/ 2543175 h 2612594"/>
                              <a:gd name="GluePoint938X" fmla="*/ 1193647 w 2647519"/>
                              <a:gd name="GluePoint938Y" fmla="*/ 2541270 h 2612594"/>
                              <a:gd name="GluePoint939X" fmla="*/ 1239367 w 2647519"/>
                              <a:gd name="GluePoint939Y" fmla="*/ 2543175 h 2612594"/>
                              <a:gd name="GluePoint940X" fmla="*/ 1246987 w 2647519"/>
                              <a:gd name="GluePoint940Y" fmla="*/ 2544127 h 2612594"/>
                              <a:gd name="GluePoint941X" fmla="*/ 1317472 w 2647519"/>
                              <a:gd name="GluePoint941Y" fmla="*/ 2544127 h 2612594"/>
                              <a:gd name="GluePoint942X" fmla="*/ 1368907 w 2647519"/>
                              <a:gd name="GluePoint942Y" fmla="*/ 2546032 h 2612594"/>
                              <a:gd name="GluePoint943X" fmla="*/ 1429867 w 2647519"/>
                              <a:gd name="GluePoint943Y" fmla="*/ 2541270 h 2612594"/>
                              <a:gd name="GluePoint944X" fmla="*/ 1437487 w 2647519"/>
                              <a:gd name="GluePoint944Y" fmla="*/ 2541270 h 2612594"/>
                              <a:gd name="GluePoint945X" fmla="*/ 1440345 w 2647519"/>
                              <a:gd name="GluePoint945Y" fmla="*/ 2548890 h 2612594"/>
                              <a:gd name="GluePoint946X" fmla="*/ 1500352 w 2647519"/>
                              <a:gd name="GluePoint946Y" fmla="*/ 2541270 h 2612594"/>
                              <a:gd name="GluePoint947X" fmla="*/ 1540357 w 2647519"/>
                              <a:gd name="GluePoint947Y" fmla="*/ 2531745 h 2612594"/>
                              <a:gd name="GluePoint948X" fmla="*/ 1563217 w 2647519"/>
                              <a:gd name="GluePoint948Y" fmla="*/ 2527935 h 2612594"/>
                              <a:gd name="GluePoint949X" fmla="*/ 1577505 w 2647519"/>
                              <a:gd name="GluePoint949Y" fmla="*/ 2526030 h 2612594"/>
                              <a:gd name="GluePoint950X" fmla="*/ 1608937 w 2647519"/>
                              <a:gd name="GluePoint950Y" fmla="*/ 2518410 h 2612594"/>
                              <a:gd name="GluePoint951X" fmla="*/ 1634655 w 2647519"/>
                              <a:gd name="GluePoint951Y" fmla="*/ 2512695 h 2612594"/>
                              <a:gd name="GluePoint952X" fmla="*/ 1660372 w 2647519"/>
                              <a:gd name="GluePoint952Y" fmla="*/ 2506027 h 2612594"/>
                              <a:gd name="GluePoint953X" fmla="*/ 1707545 w 2647519"/>
                              <a:gd name="GluePoint953Y" fmla="*/ 2497863 h 2612594"/>
                              <a:gd name="GluePoint954X" fmla="*/ 1713713 w 2647519"/>
                              <a:gd name="GluePoint954Y" fmla="*/ 2495550 h 2612594"/>
                              <a:gd name="GluePoint955X" fmla="*/ 1664183 w 2647519"/>
                              <a:gd name="GluePoint955Y" fmla="*/ 2504122 h 2612594"/>
                              <a:gd name="GluePoint956X" fmla="*/ 1638465 w 2647519"/>
                              <a:gd name="GluePoint956Y" fmla="*/ 2510790 h 2612594"/>
                              <a:gd name="GluePoint957X" fmla="*/ 1612748 w 2647519"/>
                              <a:gd name="GluePoint957Y" fmla="*/ 2516505 h 2612594"/>
                              <a:gd name="GluePoint958X" fmla="*/ 1581315 w 2647519"/>
                              <a:gd name="GluePoint958Y" fmla="*/ 2524125 h 2612594"/>
                              <a:gd name="GluePoint959X" fmla="*/ 1567028 w 2647519"/>
                              <a:gd name="GluePoint959Y" fmla="*/ 2526030 h 2612594"/>
                              <a:gd name="GluePoint960X" fmla="*/ 1544168 w 2647519"/>
                              <a:gd name="GluePoint960Y" fmla="*/ 2529840 h 2612594"/>
                              <a:gd name="GluePoint961X" fmla="*/ 1482255 w 2647519"/>
                              <a:gd name="GluePoint961Y" fmla="*/ 2535555 h 2612594"/>
                              <a:gd name="GluePoint962X" fmla="*/ 1440345 w 2647519"/>
                              <a:gd name="GluePoint962Y" fmla="*/ 2539365 h 2612594"/>
                              <a:gd name="GluePoint963X" fmla="*/ 1432725 w 2647519"/>
                              <a:gd name="GluePoint963Y" fmla="*/ 2539365 h 2612594"/>
                              <a:gd name="GluePoint964X" fmla="*/ 1371765 w 2647519"/>
                              <a:gd name="GluePoint964Y" fmla="*/ 2544127 h 2612594"/>
                              <a:gd name="GluePoint965X" fmla="*/ 1320330 w 2647519"/>
                              <a:gd name="GluePoint965Y" fmla="*/ 2542222 h 2612594"/>
                              <a:gd name="GluePoint966X" fmla="*/ 1249845 w 2647519"/>
                              <a:gd name="GluePoint966Y" fmla="*/ 2542222 h 2612594"/>
                              <a:gd name="GluePoint967X" fmla="*/ 1242225 w 2647519"/>
                              <a:gd name="GluePoint967Y" fmla="*/ 2541270 h 2612594"/>
                              <a:gd name="GluePoint968X" fmla="*/ 1212698 w 2647519"/>
                              <a:gd name="GluePoint968Y" fmla="*/ 2528887 h 2612594"/>
                              <a:gd name="GluePoint969X" fmla="*/ 1196505 w 2647519"/>
                              <a:gd name="GluePoint969Y" fmla="*/ 2539365 h 2612594"/>
                              <a:gd name="GluePoint970X" fmla="*/ 1196464 w 2647519"/>
                              <a:gd name="GluePoint970Y" fmla="*/ 2539447 h 2612594"/>
                              <a:gd name="GluePoint971X" fmla="*/ 1209840 w 2647519"/>
                              <a:gd name="GluePoint971Y" fmla="*/ 2530792 h 2612594"/>
                              <a:gd name="GluePoint972X" fmla="*/ 1239368 w 2647519"/>
                              <a:gd name="GluePoint972Y" fmla="*/ 2543174 h 2612594"/>
                              <a:gd name="GluePoint973X" fmla="*/ 1193648 w 2647519"/>
                              <a:gd name="GluePoint973Y" fmla="*/ 2541269 h 2612594"/>
                              <a:gd name="GluePoint974X" fmla="*/ 1194008 w 2647519"/>
                              <a:gd name="GluePoint974Y" fmla="*/ 2541036 h 2612594"/>
                              <a:gd name="GluePoint975X" fmla="*/ 1164120 w 2647519"/>
                              <a:gd name="GluePoint975Y" fmla="*/ 2536507 h 2612594"/>
                              <a:gd name="GluePoint976X" fmla="*/ 1128878 w 2647519"/>
                              <a:gd name="GluePoint976Y" fmla="*/ 2528887 h 2612594"/>
                              <a:gd name="GluePoint977X" fmla="*/ 1098398 w 2647519"/>
                              <a:gd name="GluePoint977Y" fmla="*/ 2522220 h 2612594"/>
                              <a:gd name="GluePoint978X" fmla="*/ 1070775 w 2647519"/>
                              <a:gd name="GluePoint978Y" fmla="*/ 2517457 h 2612594"/>
                              <a:gd name="GluePoint979X" fmla="*/ 1045058 w 2647519"/>
                              <a:gd name="GluePoint979Y" fmla="*/ 2512695 h 2612594"/>
                              <a:gd name="GluePoint980X" fmla="*/ 941235 w 2647519"/>
                              <a:gd name="GluePoint980Y" fmla="*/ 2486025 h 2612594"/>
                              <a:gd name="GluePoint981X" fmla="*/ 888848 w 2647519"/>
                              <a:gd name="GluePoint981Y" fmla="*/ 2470785 h 2612594"/>
                              <a:gd name="GluePoint982X" fmla="*/ 873608 w 2647519"/>
                              <a:gd name="GluePoint982Y" fmla="*/ 2457450 h 2612594"/>
                              <a:gd name="GluePoint983X" fmla="*/ 838365 w 2647519"/>
                              <a:gd name="GluePoint983Y" fmla="*/ 2450782 h 2612594"/>
                              <a:gd name="GluePoint984X" fmla="*/ 785978 w 2647519"/>
                              <a:gd name="GluePoint984Y" fmla="*/ 2424112 h 2612594"/>
                              <a:gd name="GluePoint985X" fmla="*/ 770738 w 2647519"/>
                              <a:gd name="GluePoint985Y" fmla="*/ 2425065 h 2612594"/>
                              <a:gd name="GluePoint986X" fmla="*/ 716445 w 2647519"/>
                              <a:gd name="GluePoint986Y" fmla="*/ 2397442 h 2612594"/>
                              <a:gd name="GluePoint987X" fmla="*/ 706920 w 2647519"/>
                              <a:gd name="GluePoint987Y" fmla="*/ 2380297 h 2612594"/>
                              <a:gd name="GluePoint988X" fmla="*/ 708825 w 2647519"/>
                              <a:gd name="GluePoint988Y" fmla="*/ 2379345 h 2612594"/>
                              <a:gd name="GluePoint989X" fmla="*/ 742163 w 2647519"/>
                              <a:gd name="GluePoint989Y" fmla="*/ 2397442 h 2612594"/>
                              <a:gd name="GluePoint990X" fmla="*/ 775500 w 2647519"/>
                              <a:gd name="GluePoint990Y" fmla="*/ 2415540 h 2612594"/>
                              <a:gd name="GluePoint991X" fmla="*/ 785025 w 2647519"/>
                              <a:gd name="GluePoint991Y" fmla="*/ 2409825 h 2612594"/>
                              <a:gd name="GluePoint992X" fmla="*/ 745973 w 2647519"/>
                              <a:gd name="GluePoint992Y" fmla="*/ 2384107 h 2612594"/>
                              <a:gd name="GluePoint993X" fmla="*/ 713588 w 2647519"/>
                              <a:gd name="GluePoint993Y" fmla="*/ 2369820 h 2612594"/>
                              <a:gd name="GluePoint994X" fmla="*/ 668820 w 2647519"/>
                              <a:gd name="GluePoint994Y" fmla="*/ 2344102 h 2612594"/>
                              <a:gd name="GluePoint995X" fmla="*/ 630720 w 2647519"/>
                              <a:gd name="GluePoint995Y" fmla="*/ 2319337 h 2612594"/>
                              <a:gd name="GluePoint996X" fmla="*/ 570713 w 2647519"/>
                              <a:gd name="GluePoint996Y" fmla="*/ 2293620 h 2612594"/>
                              <a:gd name="GluePoint997X" fmla="*/ 547853 w 2647519"/>
                              <a:gd name="GluePoint997Y" fmla="*/ 2274570 h 2612594"/>
                              <a:gd name="GluePoint998X" fmla="*/ 552615 w 2647519"/>
                              <a:gd name="GluePoint998Y" fmla="*/ 2272665 h 2612594"/>
                              <a:gd name="GluePoint999X" fmla="*/ 575475 w 2647519"/>
                              <a:gd name="GluePoint999Y" fmla="*/ 2279332 h 2612594"/>
                              <a:gd name="GluePoint1000X" fmla="*/ 527850 w 2647519"/>
                              <a:gd name="GluePoint1000Y" fmla="*/ 2229802 h 2612594"/>
                              <a:gd name="GluePoint1001X" fmla="*/ 501180 w 2647519"/>
                              <a:gd name="GluePoint1001Y" fmla="*/ 2207895 h 2612594"/>
                              <a:gd name="GluePoint1002X" fmla="*/ 476415 w 2647519"/>
                              <a:gd name="GluePoint1002Y" fmla="*/ 2185987 h 2612594"/>
                              <a:gd name="GluePoint1003X" fmla="*/ 444983 w 2647519"/>
                              <a:gd name="GluePoint1003Y" fmla="*/ 2160270 h 2612594"/>
                              <a:gd name="GluePoint1004X" fmla="*/ 399263 w 2647519"/>
                              <a:gd name="GluePoint1004Y" fmla="*/ 2109787 h 2612594"/>
                              <a:gd name="GluePoint1005X" fmla="*/ 396126 w 2647519"/>
                              <a:gd name="GluePoint1005Y" fmla="*/ 2099983 h 2612594"/>
                              <a:gd name="GluePoint1006X" fmla="*/ 386880 w 2647519"/>
                              <a:gd name="GluePoint1006Y" fmla="*/ 2090737 h 2612594"/>
                              <a:gd name="GluePoint1007X" fmla="*/ 355448 w 2647519"/>
                              <a:gd name="GluePoint1007Y" fmla="*/ 2056447 h 2612594"/>
                              <a:gd name="GluePoint1008X" fmla="*/ 351638 w 2647519"/>
                              <a:gd name="GluePoint1008Y" fmla="*/ 2039302 h 2612594"/>
                              <a:gd name="GluePoint1009X" fmla="*/ 339255 w 2647519"/>
                              <a:gd name="GluePoint1009Y" fmla="*/ 2022157 h 2612594"/>
                              <a:gd name="GluePoint1010X" fmla="*/ 337780 w 2647519"/>
                              <a:gd name="GluePoint1010Y" fmla="*/ 2019844 h 2612594"/>
                              <a:gd name="GluePoint1011X" fmla="*/ 323062 w 2647519"/>
                              <a:gd name="GluePoint1011Y" fmla="*/ 2009774 h 2612594"/>
                              <a:gd name="GluePoint1012X" fmla="*/ 294487 w 2647519"/>
                              <a:gd name="GluePoint1012Y" fmla="*/ 1968817 h 2612594"/>
                              <a:gd name="GluePoint1013X" fmla="*/ 278295 w 2647519"/>
                              <a:gd name="GluePoint1013Y" fmla="*/ 1930717 h 2612594"/>
                              <a:gd name="GluePoint1014X" fmla="*/ 276390 w 2647519"/>
                              <a:gd name="GluePoint1014Y" fmla="*/ 1930717 h 2612594"/>
                              <a:gd name="GluePoint1015X" fmla="*/ 254483 w 2647519"/>
                              <a:gd name="GluePoint1015Y" fmla="*/ 1888807 h 2612594"/>
                              <a:gd name="GluePoint1016X" fmla="*/ 233528 w 2647519"/>
                              <a:gd name="GluePoint1016Y" fmla="*/ 1846897 h 2612594"/>
                              <a:gd name="GluePoint1017X" fmla="*/ 211620 w 2647519"/>
                              <a:gd name="GluePoint1017Y" fmla="*/ 1798320 h 2612594"/>
                              <a:gd name="GluePoint1018X" fmla="*/ 191618 w 2647519"/>
                              <a:gd name="GluePoint1018Y" fmla="*/ 1748790 h 2612594"/>
                              <a:gd name="GluePoint1019X" fmla="*/ 211620 w 2647519"/>
                              <a:gd name="GluePoint1019Y" fmla="*/ 1782127 h 2612594"/>
                              <a:gd name="GluePoint1020X" fmla="*/ 231623 w 2647519"/>
                              <a:gd name="GluePoint1020Y" fmla="*/ 1824037 h 2612594"/>
                              <a:gd name="GluePoint1021X" fmla="*/ 238290 w 2647519"/>
                              <a:gd name="GluePoint1021Y" fmla="*/ 1846897 h 2612594"/>
                              <a:gd name="GluePoint1022X" fmla="*/ 241046 w 2647519"/>
                              <a:gd name="GluePoint1022Y" fmla="*/ 1850938 h 2612594"/>
                              <a:gd name="GluePoint1023X" fmla="*/ 237654 w 2647519"/>
                              <a:gd name="GluePoint1023Y" fmla="*/ 1833303 h 2612594"/>
                              <a:gd name="GluePoint1024X" fmla="*/ 228809 w 2647519"/>
                              <a:gd name="GluePoint1024Y" fmla="*/ 1817250 h 2612594"/>
                              <a:gd name="GluePoint1025X" fmla="*/ 214411 w 2647519"/>
                              <a:gd name="GluePoint1025Y" fmla="*/ 1784874 h 2612594"/>
                              <a:gd name="GluePoint1026X" fmla="*/ 197332 w 2647519"/>
                              <a:gd name="GluePoint1026Y" fmla="*/ 1756409 h 2612594"/>
                              <a:gd name="GluePoint1027X" fmla="*/ 176377 w 2647519"/>
                              <a:gd name="GluePoint1027Y" fmla="*/ 1699259 h 2612594"/>
                              <a:gd name="GluePoint1028X" fmla="*/ 158424 w 2647519"/>
                              <a:gd name="GluePoint1028Y" fmla="*/ 1640674 h 2612594"/>
                              <a:gd name="GluePoint1029X" fmla="*/ 152529 w 2647519"/>
                              <a:gd name="GluePoint1029Y" fmla="*/ 1623596 h 2612594"/>
                              <a:gd name="GluePoint1030X" fmla="*/ 126853 w 2647519"/>
                              <a:gd name="GluePoint1030Y" fmla="*/ 1521108 h 2612594"/>
                              <a:gd name="GluePoint1031X" fmla="*/ 115498 w 2647519"/>
                              <a:gd name="GluePoint1031Y" fmla="*/ 1446707 h 2612594"/>
                              <a:gd name="GluePoint1032X" fmla="*/ 115417 w 2647519"/>
                              <a:gd name="GluePoint1032Y" fmla="*/ 1448752 h 2612594"/>
                              <a:gd name="GluePoint1033X" fmla="*/ 116370 w 2647519"/>
                              <a:gd name="GluePoint1033Y" fmla="*/ 1463992 h 2612594"/>
                              <a:gd name="GluePoint1034X" fmla="*/ 121132 w 2647519"/>
                              <a:gd name="GluePoint1034Y" fmla="*/ 1499235 h 2612594"/>
                              <a:gd name="GluePoint1035X" fmla="*/ 126847 w 2647519"/>
                              <a:gd name="GluePoint1035Y" fmla="*/ 1535430 h 2612594"/>
                              <a:gd name="GluePoint1036X" fmla="*/ 117322 w 2647519"/>
                              <a:gd name="GluePoint1036Y" fmla="*/ 1503997 h 2612594"/>
                              <a:gd name="GluePoint1037X" fmla="*/ 110655 w 2647519"/>
                              <a:gd name="GluePoint1037Y" fmla="*/ 1463992 h 2612594"/>
                              <a:gd name="GluePoint1038X" fmla="*/ 103035 w 2647519"/>
                              <a:gd name="GluePoint1038Y" fmla="*/ 1463992 h 2612594"/>
                              <a:gd name="GluePoint1039X" fmla="*/ 98272 w 2647519"/>
                              <a:gd name="GluePoint1039Y" fmla="*/ 1427797 h 2612594"/>
                              <a:gd name="GluePoint1040X" fmla="*/ 91605 w 2647519"/>
                              <a:gd name="GluePoint1040Y" fmla="*/ 1404937 h 2612594"/>
                              <a:gd name="GluePoint1041X" fmla="*/ 85890 w 2647519"/>
                              <a:gd name="GluePoint1041Y" fmla="*/ 1383030 h 2612594"/>
                              <a:gd name="GluePoint1042X" fmla="*/ 69697 w 2647519"/>
                              <a:gd name="GluePoint1042Y" fmla="*/ 1365885 h 2612594"/>
                              <a:gd name="GluePoint1043X" fmla="*/ 64935 w 2647519"/>
                              <a:gd name="GluePoint1043Y" fmla="*/ 1365885 h 2612594"/>
                              <a:gd name="GluePoint1044X" fmla="*/ 60172 w 2647519"/>
                              <a:gd name="GluePoint1044Y" fmla="*/ 1342072 h 2612594"/>
                              <a:gd name="GluePoint1045X" fmla="*/ 58267 w 2647519"/>
                              <a:gd name="GluePoint1045Y" fmla="*/ 1311592 h 2612594"/>
                              <a:gd name="GluePoint1046X" fmla="*/ 62077 w 2647519"/>
                              <a:gd name="GluePoint1046Y" fmla="*/ 1268730 h 2612594"/>
                              <a:gd name="GluePoint1047X" fmla="*/ 63982 w 2647519"/>
                              <a:gd name="GluePoint1047Y" fmla="*/ 1253490 h 2612594"/>
                              <a:gd name="GluePoint1048X" fmla="*/ 67226 w 2647519"/>
                              <a:gd name="GluePoint1048Y" fmla="*/ 1243037 h 2612594"/>
                              <a:gd name="GluePoint1049X" fmla="*/ 65649 w 2647519"/>
                              <a:gd name="GluePoint1049Y" fmla="*/ 1219200 h 2612594"/>
                              <a:gd name="GluePoint1050X" fmla="*/ 67792 w 2647519"/>
                              <a:gd name="GluePoint1050Y" fmla="*/ 1183957 h 2612594"/>
                              <a:gd name="GluePoint1051X" fmla="*/ 71602 w 2647519"/>
                              <a:gd name="GluePoint1051Y" fmla="*/ 1176814 h 2612594"/>
                              <a:gd name="GluePoint1052X" fmla="*/ 71602 w 2647519"/>
                              <a:gd name="GluePoint1052Y" fmla="*/ 1172527 h 2612594"/>
                              <a:gd name="GluePoint1053X" fmla="*/ 63982 w 2647519"/>
                              <a:gd name="GluePoint1053Y" fmla="*/ 1186815 h 2612594"/>
                              <a:gd name="GluePoint1054X" fmla="*/ 57315 w 2647519"/>
                              <a:gd name="GluePoint1054Y" fmla="*/ 1177290 h 2612594"/>
                              <a:gd name="GluePoint1055X" fmla="*/ 44932 w 2647519"/>
                              <a:gd name="GluePoint1055Y" fmla="*/ 1160145 h 2612594"/>
                              <a:gd name="GluePoint1056X" fmla="*/ 42670 w 2647519"/>
                              <a:gd name="GluePoint1056Y" fmla="*/ 1146572 h 2612594"/>
                              <a:gd name="GluePoint1057X" fmla="*/ 42075 w 2647519"/>
                              <a:gd name="GluePoint1057Y" fmla="*/ 1147762 h 2612594"/>
                              <a:gd name="GluePoint1058X" fmla="*/ 38265 w 2647519"/>
                              <a:gd name="GluePoint1058Y" fmla="*/ 1185862 h 2612594"/>
                              <a:gd name="GluePoint1059X" fmla="*/ 35407 w 2647519"/>
                              <a:gd name="GluePoint1059Y" fmla="*/ 1223962 h 2612594"/>
                              <a:gd name="GluePoint1060X" fmla="*/ 32550 w 2647519"/>
                              <a:gd name="GluePoint1060Y" fmla="*/ 1253490 h 2612594"/>
                              <a:gd name="GluePoint1061X" fmla="*/ 32550 w 2647519"/>
                              <a:gd name="GluePoint1061Y" fmla="*/ 1314449 h 2612594"/>
                              <a:gd name="GluePoint1062X" fmla="*/ 33502 w 2647519"/>
                              <a:gd name="GluePoint1062Y" fmla="*/ 1345882 h 2612594"/>
                              <a:gd name="GluePoint1063X" fmla="*/ 35407 w 2647519"/>
                              <a:gd name="GluePoint1063Y" fmla="*/ 1377314 h 2612594"/>
                              <a:gd name="GluePoint1064X" fmla="*/ 26835 w 2647519"/>
                              <a:gd name="GluePoint1064Y" fmla="*/ 1406842 h 2612594"/>
                              <a:gd name="GluePoint1065X" fmla="*/ 24930 w 2647519"/>
                              <a:gd name="GluePoint1065Y" fmla="*/ 1406842 h 2612594"/>
                              <a:gd name="GluePoint1066X" fmla="*/ 19215 w 2647519"/>
                              <a:gd name="GluePoint1066Y" fmla="*/ 1349692 h 2612594"/>
                              <a:gd name="GluePoint1067X" fmla="*/ 19215 w 2647519"/>
                              <a:gd name="GluePoint1067Y" fmla="*/ 1290637 h 2612594"/>
                              <a:gd name="GluePoint1068X" fmla="*/ 23977 w 2647519"/>
                              <a:gd name="GluePoint1068Y" fmla="*/ 1244917 h 2612594"/>
                              <a:gd name="GluePoint1069X" fmla="*/ 32546 w 2647519"/>
                              <a:gd name="GluePoint1069Y" fmla="*/ 1253485 h 2612594"/>
                              <a:gd name="GluePoint1070X" fmla="*/ 24930 w 2647519"/>
                              <a:gd name="GluePoint1070Y" fmla="*/ 1243965 h 2612594"/>
                              <a:gd name="GluePoint1071X" fmla="*/ 23025 w 2647519"/>
                              <a:gd name="GluePoint1071Y" fmla="*/ 1209675 h 2612594"/>
                              <a:gd name="GluePoint1072X" fmla="*/ 24930 w 2647519"/>
                              <a:gd name="GluePoint1072Y" fmla="*/ 1157287 h 2612594"/>
                              <a:gd name="GluePoint1073X" fmla="*/ 25882 w 2647519"/>
                              <a:gd name="GluePoint1073Y" fmla="*/ 1143000 h 2612594"/>
                              <a:gd name="GluePoint1074X" fmla="*/ 28740 w 2647519"/>
                              <a:gd name="GluePoint1074Y" fmla="*/ 1119187 h 2612594"/>
                              <a:gd name="GluePoint1075X" fmla="*/ 40170 w 2647519"/>
                              <a:gd name="GluePoint1075Y" fmla="*/ 1076325 h 2612594"/>
                              <a:gd name="GluePoint1076X" fmla="*/ 45865 w 2647519"/>
                              <a:gd name="GluePoint1076Y" fmla="*/ 1047851 h 2612594"/>
                              <a:gd name="GluePoint1077X" fmla="*/ 43980 w 2647519"/>
                              <a:gd name="GluePoint1077Y" fmla="*/ 1041082 h 2612594"/>
                              <a:gd name="GluePoint1078X" fmla="*/ 37312 w 2647519"/>
                              <a:gd name="GluePoint1078Y" fmla="*/ 1079182 h 2612594"/>
                              <a:gd name="GluePoint1079X" fmla="*/ 25882 w 2647519"/>
                              <a:gd name="GluePoint1079Y" fmla="*/ 1122045 h 2612594"/>
                              <a:gd name="GluePoint1080X" fmla="*/ 23025 w 2647519"/>
                              <a:gd name="GluePoint1080Y" fmla="*/ 1145857 h 2612594"/>
                              <a:gd name="GluePoint1081X" fmla="*/ 22072 w 2647519"/>
                              <a:gd name="GluePoint1081Y" fmla="*/ 1160145 h 2612594"/>
                              <a:gd name="GluePoint1082X" fmla="*/ 20167 w 2647519"/>
                              <a:gd name="GluePoint1082Y" fmla="*/ 1212532 h 2612594"/>
                              <a:gd name="GluePoint1083X" fmla="*/ 22072 w 2647519"/>
                              <a:gd name="GluePoint1083Y" fmla="*/ 1246822 h 2612594"/>
                              <a:gd name="GluePoint1084X" fmla="*/ 17310 w 2647519"/>
                              <a:gd name="GluePoint1084Y" fmla="*/ 1292542 h 2612594"/>
                              <a:gd name="GluePoint1085X" fmla="*/ 17310 w 2647519"/>
                              <a:gd name="GluePoint1085Y" fmla="*/ 1351597 h 2612594"/>
                              <a:gd name="GluePoint1086X" fmla="*/ 23025 w 2647519"/>
                              <a:gd name="GluePoint1086Y" fmla="*/ 1408747 h 2612594"/>
                              <a:gd name="GluePoint1087X" fmla="*/ 24930 w 2647519"/>
                              <a:gd name="GluePoint1087Y" fmla="*/ 1408747 h 2612594"/>
                              <a:gd name="GluePoint1088X" fmla="*/ 37312 w 2647519"/>
                              <a:gd name="GluePoint1088Y" fmla="*/ 1463040 h 2612594"/>
                              <a:gd name="GluePoint1089X" fmla="*/ 43980 w 2647519"/>
                              <a:gd name="GluePoint1089Y" fmla="*/ 1507807 h 2612594"/>
                              <a:gd name="GluePoint1090X" fmla="*/ 58267 w 2647519"/>
                              <a:gd name="GluePoint1090Y" fmla="*/ 1553527 h 2612594"/>
                              <a:gd name="GluePoint1091X" fmla="*/ 80770 w 2647519"/>
                              <a:gd name="GluePoint1091Y" fmla="*/ 1651843 h 2612594"/>
                              <a:gd name="GluePoint1092X" fmla="*/ 82734 w 2647519"/>
                              <a:gd name="GluePoint1092Y" fmla="*/ 1670685 h 2612594"/>
                              <a:gd name="GluePoint1093X" fmla="*/ 86843 w 2647519"/>
                              <a:gd name="GluePoint1093Y" fmla="*/ 1670685 h 2612594"/>
                              <a:gd name="GluePoint1094X" fmla="*/ 107798 w 2647519"/>
                              <a:gd name="GluePoint1094Y" fmla="*/ 1721167 h 2612594"/>
                              <a:gd name="GluePoint1095X" fmla="*/ 115418 w 2647519"/>
                              <a:gd name="GluePoint1095Y" fmla="*/ 1746885 h 2612594"/>
                              <a:gd name="GluePoint1096X" fmla="*/ 101130 w 2647519"/>
                              <a:gd name="GluePoint1096Y" fmla="*/ 1724977 h 2612594"/>
                              <a:gd name="GluePoint1097X" fmla="*/ 85890 w 2647519"/>
                              <a:gd name="GluePoint1097Y" fmla="*/ 1690687 h 2612594"/>
                              <a:gd name="GluePoint1098X" fmla="*/ 84938 w 2647519"/>
                              <a:gd name="GluePoint1098Y" fmla="*/ 1700212 h 2612594"/>
                              <a:gd name="GluePoint1099X" fmla="*/ 76651 w 2647519"/>
                              <a:gd name="GluePoint1099Y" fmla="*/ 1674524 h 2612594"/>
                              <a:gd name="GluePoint1100X" fmla="*/ 70650 w 2647519"/>
                              <a:gd name="GluePoint1100Y" fmla="*/ 1675447 h 2612594"/>
                              <a:gd name="GluePoint1101X" fmla="*/ 63982 w 2647519"/>
                              <a:gd name="GluePoint1101Y" fmla="*/ 1653540 h 2612594"/>
                              <a:gd name="GluePoint1102X" fmla="*/ 41122 w 2647519"/>
                              <a:gd name="GluePoint1102Y" fmla="*/ 1601152 h 2612594"/>
                              <a:gd name="GluePoint1103X" fmla="*/ 26835 w 2647519"/>
                              <a:gd name="GluePoint1103Y" fmla="*/ 1554480 h 2612594"/>
                              <a:gd name="GluePoint1104X" fmla="*/ 25882 w 2647519"/>
                              <a:gd name="GluePoint1104Y" fmla="*/ 1515427 h 2612594"/>
                              <a:gd name="GluePoint1105X" fmla="*/ 19215 w 2647519"/>
                              <a:gd name="GluePoint1105Y" fmla="*/ 1469707 h 2612594"/>
                              <a:gd name="GluePoint1106X" fmla="*/ 14452 w 2647519"/>
                              <a:gd name="GluePoint1106Y" fmla="*/ 1423987 h 2612594"/>
                              <a:gd name="GluePoint1107X" fmla="*/ 3975 w 2647519"/>
                              <a:gd name="GluePoint1107Y" fmla="*/ 1390650 h 2612594"/>
                              <a:gd name="GluePoint1108X" fmla="*/ 10642 w 2647519"/>
                              <a:gd name="GluePoint1108Y" fmla="*/ 1213485 h 2612594"/>
                              <a:gd name="GluePoint1109X" fmla="*/ 17310 w 2647519"/>
                              <a:gd name="GluePoint1109Y" fmla="*/ 1167765 h 2612594"/>
                              <a:gd name="GluePoint1110X" fmla="*/ 11595 w 2647519"/>
                              <a:gd name="GluePoint1110Y" fmla="*/ 1143000 h 2612594"/>
                              <a:gd name="GluePoint1111X" fmla="*/ 23025 w 2647519"/>
                              <a:gd name="GluePoint1111Y" fmla="*/ 1074420 h 2612594"/>
                              <a:gd name="GluePoint1112X" fmla="*/ 25882 w 2647519"/>
                              <a:gd name="GluePoint1112Y" fmla="*/ 1058227 h 2612594"/>
                              <a:gd name="GluePoint1113X" fmla="*/ 33502 w 2647519"/>
                              <a:gd name="GluePoint1113Y" fmla="*/ 1002982 h 2612594"/>
                              <a:gd name="GluePoint1114X" fmla="*/ 53505 w 2647519"/>
                              <a:gd name="GluePoint1114Y" fmla="*/ 962977 h 2612594"/>
                              <a:gd name="GluePoint1115X" fmla="*/ 48742 w 2647519"/>
                              <a:gd name="GluePoint1115Y" fmla="*/ 1017270 h 2612594"/>
                              <a:gd name="GluePoint1116X" fmla="*/ 53503 w 2647519"/>
                              <a:gd name="GluePoint1116Y" fmla="*/ 1007964 h 2612594"/>
                              <a:gd name="GluePoint1117X" fmla="*/ 56362 w 2647519"/>
                              <a:gd name="GluePoint1117Y" fmla="*/ 985718 h 2612594"/>
                              <a:gd name="GluePoint1118X" fmla="*/ 57315 w 2647519"/>
                              <a:gd name="GluePoint1118Y" fmla="*/ 961072 h 2612594"/>
                              <a:gd name="GluePoint1119X" fmla="*/ 65887 w 2647519"/>
                              <a:gd name="GluePoint1119Y" fmla="*/ 929639 h 2612594"/>
                              <a:gd name="GluePoint1120X" fmla="*/ 79222 w 2647519"/>
                              <a:gd name="GluePoint1120Y" fmla="*/ 882014 h 2612594"/>
                              <a:gd name="GluePoint1121X" fmla="*/ 95415 w 2647519"/>
                              <a:gd name="GluePoint1121Y" fmla="*/ 833437 h 2612594"/>
                              <a:gd name="GluePoint1122X" fmla="*/ 96628 w 2647519"/>
                              <a:gd name="GluePoint1122Y" fmla="*/ 832072 h 2612594"/>
                              <a:gd name="GluePoint1123X" fmla="*/ 103988 w 2647519"/>
                              <a:gd name="GluePoint1123Y" fmla="*/ 793432 h 2612594"/>
                              <a:gd name="GluePoint1124X" fmla="*/ 114465 w 2647519"/>
                              <a:gd name="GluePoint1124Y" fmla="*/ 765809 h 2612594"/>
                              <a:gd name="GluePoint1125X" fmla="*/ 126848 w 2647519"/>
                              <a:gd name="GluePoint1125Y" fmla="*/ 742949 h 2612594"/>
                              <a:gd name="GluePoint1126X" fmla="*/ 151613 w 2647519"/>
                              <a:gd name="GluePoint1126Y" fmla="*/ 695324 h 2612594"/>
                              <a:gd name="GluePoint1127X" fmla="*/ 171615 w 2647519"/>
                              <a:gd name="GluePoint1127Y" fmla="*/ 652462 h 2612594"/>
                              <a:gd name="GluePoint1128X" fmla="*/ 200190 w 2647519"/>
                              <a:gd name="GluePoint1128Y" fmla="*/ 597217 h 2612594"/>
                              <a:gd name="GluePoint1129X" fmla="*/ 221145 w 2647519"/>
                              <a:gd name="GluePoint1129Y" fmla="*/ 573404 h 2612594"/>
                              <a:gd name="GluePoint1130X" fmla="*/ 238290 w 2647519"/>
                              <a:gd name="GluePoint1130Y" fmla="*/ 540067 h 2612594"/>
                              <a:gd name="GluePoint1131X" fmla="*/ 252578 w 2647519"/>
                              <a:gd name="GluePoint1131Y" fmla="*/ 519112 h 2612594"/>
                              <a:gd name="GluePoint1132X" fmla="*/ 267818 w 2647519"/>
                              <a:gd name="GluePoint1132Y" fmla="*/ 511492 h 2612594"/>
                              <a:gd name="GluePoint1133X" fmla="*/ 271628 w 2647519"/>
                              <a:gd name="GluePoint1133Y" fmla="*/ 505777 h 2612594"/>
                              <a:gd name="GluePoint1134X" fmla="*/ 286868 w 2647519"/>
                              <a:gd name="GluePoint1134Y" fmla="*/ 475297 h 2612594"/>
                              <a:gd name="GluePoint1135X" fmla="*/ 316395 w 2647519"/>
                              <a:gd name="GluePoint1135Y" fmla="*/ 441007 h 2612594"/>
                              <a:gd name="GluePoint1136X" fmla="*/ 317199 w 2647519"/>
                              <a:gd name="GluePoint1136Y" fmla="*/ 455339 h 2612594"/>
                              <a:gd name="GluePoint1137X" fmla="*/ 315045 w 2647519"/>
                              <a:gd name="GluePoint1137Y" fmla="*/ 461363 h 2612594"/>
                              <a:gd name="GluePoint1138X" fmla="*/ 345922 w 2647519"/>
                              <a:gd name="GluePoint1138Y" fmla="*/ 429577 h 2612594"/>
                              <a:gd name="GluePoint1139X" fmla="*/ 361162 w 2647519"/>
                              <a:gd name="GluePoint1139Y" fmla="*/ 409575 h 2612594"/>
                              <a:gd name="GluePoint1140X" fmla="*/ 381165 w 2647519"/>
                              <a:gd name="GluePoint1140Y" fmla="*/ 390525 h 2612594"/>
                              <a:gd name="GluePoint1141X" fmla="*/ 382889 w 2647519"/>
                              <a:gd name="GluePoint1141Y" fmla="*/ 392440 h 2612594"/>
                              <a:gd name="GluePoint1142X" fmla="*/ 382118 w 2647519"/>
                              <a:gd name="GluePoint1142Y" fmla="*/ 391477 h 2612594"/>
                              <a:gd name="GluePoint1143X" fmla="*/ 406883 w 2647519"/>
                              <a:gd name="GluePoint1143Y" fmla="*/ 366712 h 2612594"/>
                              <a:gd name="GluePoint1144X" fmla="*/ 431648 w 2647519"/>
                              <a:gd name="GluePoint1144Y" fmla="*/ 343852 h 2612594"/>
                              <a:gd name="GluePoint1145X" fmla="*/ 458318 w 2647519"/>
                              <a:gd name="GluePoint1145Y" fmla="*/ 315277 h 2612594"/>
                              <a:gd name="GluePoint1146X" fmla="*/ 495465 w 2647519"/>
                              <a:gd name="GluePoint1146Y" fmla="*/ 287654 h 2612594"/>
                              <a:gd name="GluePoint1147X" fmla="*/ 535470 w 2647519"/>
                              <a:gd name="GluePoint1147Y" fmla="*/ 258127 h 2612594"/>
                              <a:gd name="GluePoint1148X" fmla="*/ 559389 w 2647519"/>
                              <a:gd name="GluePoint1148Y" fmla="*/ 241440 h 2612594"/>
                              <a:gd name="GluePoint1149X" fmla="*/ 575475 w 2647519"/>
                              <a:gd name="GluePoint1149Y" fmla="*/ 226694 h 2612594"/>
                              <a:gd name="GluePoint1150X" fmla="*/ 604050 w 2647519"/>
                              <a:gd name="GluePoint1150Y" fmla="*/ 209549 h 2612594"/>
                              <a:gd name="GluePoint1151X" fmla="*/ 634530 w 2647519"/>
                              <a:gd name="GluePoint1151Y" fmla="*/ 193357 h 2612594"/>
                              <a:gd name="GluePoint1152X" fmla="*/ 638565 w 2647519"/>
                              <a:gd name="GluePoint1152Y" fmla="*/ 191282 h 2612594"/>
                              <a:gd name="GluePoint1153X" fmla="*/ 648937 w 2647519"/>
                              <a:gd name="GluePoint1153Y" fmla="*/ 181094 h 2612594"/>
                              <a:gd name="GluePoint1154X" fmla="*/ 665963 w 2647519"/>
                              <a:gd name="GluePoint1154Y" fmla="*/ 168592 h 2612594"/>
                              <a:gd name="GluePoint1155X" fmla="*/ 684656 w 2647519"/>
                              <a:gd name="GluePoint1155Y" fmla="*/ 159067 h 2612594"/>
                              <a:gd name="GluePoint1156X" fmla="*/ 697880 w 2647519"/>
                              <a:gd name="GluePoint1156Y" fmla="*/ 156023 h 2612594"/>
                              <a:gd name="GluePoint1157X" fmla="*/ 700252 w 2647519"/>
                              <a:gd name="GluePoint1157Y" fmla="*/ 154304 h 2612594"/>
                              <a:gd name="GluePoint1158X" fmla="*/ 959332 w 2647519"/>
                              <a:gd name="GluePoint1158Y" fmla="*/ 49529 h 2612594"/>
                              <a:gd name="GluePoint1159X" fmla="*/ 968945 w 2647519"/>
                              <a:gd name="GluePoint1159Y" fmla="*/ 47439 h 2612594"/>
                              <a:gd name="GluePoint1160X" fmla="*/ 995527 w 2647519"/>
                              <a:gd name="GluePoint1160Y" fmla="*/ 38099 h 2612594"/>
                              <a:gd name="GluePoint1161X" fmla="*/ 1013863 w 2647519"/>
                              <a:gd name="GluePoint1161Y" fmla="*/ 34408 h 2612594"/>
                              <a:gd name="GluePoint1162X" fmla="*/ 1023424 w 2647519"/>
                              <a:gd name="GluePoint1162Y" fmla="*/ 34327 h 2612594"/>
                              <a:gd name="GluePoint1163X" fmla="*/ 1026960 w 2647519"/>
                              <a:gd name="GluePoint1163Y" fmla="*/ 33337 h 2612594"/>
                              <a:gd name="GluePoint1164X" fmla="*/ 1244130 w 2647519"/>
                              <a:gd name="GluePoint1164Y" fmla="*/ 4762 h 2612594"/>
                              <a:gd name="GluePoint1165X" fmla="*/ 1305804 w 2647519"/>
                              <a:gd name="GluePoint1165Y" fmla="*/ 4524 h 2612594"/>
                              <a:gd name="GluePoint1166X" fmla="*/ 1371765 w 2647519"/>
                              <a:gd name="GluePoint1166Y" fmla="*/ 5714 h 2612594"/>
                              <a:gd name="GluePoint1167X" fmla="*/ 1372993 w 2647519"/>
                              <a:gd name="GluePoint1167Y" fmla="*/ 6635 h 2612594"/>
                              <a:gd name="GluePoint1168X" fmla="*/ 1405103 w 2647519"/>
                              <a:gd name="GluePoint1168Y" fmla="*/ 2857 h 2612594"/>
                              <a:gd name="GluePoint1169X" fmla="*/ 1434630 w 2647519"/>
                              <a:gd name="GluePoint1169Y" fmla="*/ 7619 h 2612594"/>
                              <a:gd name="GluePoint1170X" fmla="*/ 1464158 w 2647519"/>
                              <a:gd name="GluePoint1170Y" fmla="*/ 13334 h 2612594"/>
                              <a:gd name="GluePoint1171X" fmla="*/ 1479392 w 2647519"/>
                              <a:gd name="GluePoint1171Y" fmla="*/ 16797 h 2612594"/>
                              <a:gd name="GluePoint1172X" fmla="*/ 1463205 w 2647519"/>
                              <a:gd name="GluePoint1172Y" fmla="*/ 12382 h 2612594"/>
                              <a:gd name="GluePoint1173X" fmla="*/ 1433677 w 2647519"/>
                              <a:gd name="GluePoint1173Y" fmla="*/ 6667 h 2612594"/>
                              <a:gd name="GluePoint1174X" fmla="*/ 1404150 w 2647519"/>
                              <a:gd name="GluePoint1174Y" fmla="*/ 1905 h 2612594"/>
                              <a:gd name="GluePoint1175X" fmla="*/ 1404150 w 2647519"/>
                              <a:gd name="GluePoint1175Y" fmla="*/ 0 h 261259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  <a:cxn ang="0">
                                <a:pos x="GluePoint60X" y="GluePoint60Y"/>
                              </a:cxn>
                              <a:cxn ang="0">
                                <a:pos x="GluePoint61X" y="GluePoint61Y"/>
                              </a:cxn>
                              <a:cxn ang="0">
                                <a:pos x="GluePoint62X" y="GluePoint62Y"/>
                              </a:cxn>
                              <a:cxn ang="0">
                                <a:pos x="GluePoint63X" y="GluePoint63Y"/>
                              </a:cxn>
                              <a:cxn ang="0">
                                <a:pos x="GluePoint64X" y="GluePoint64Y"/>
                              </a:cxn>
                              <a:cxn ang="0">
                                <a:pos x="GluePoint65X" y="GluePoint65Y"/>
                              </a:cxn>
                              <a:cxn ang="0">
                                <a:pos x="GluePoint66X" y="GluePoint66Y"/>
                              </a:cxn>
                              <a:cxn ang="0">
                                <a:pos x="GluePoint67X" y="GluePoint67Y"/>
                              </a:cxn>
                              <a:cxn ang="0">
                                <a:pos x="GluePoint68X" y="GluePoint68Y"/>
                              </a:cxn>
                              <a:cxn ang="0">
                                <a:pos x="GluePoint69X" y="GluePoint69Y"/>
                              </a:cxn>
                              <a:cxn ang="0">
                                <a:pos x="GluePoint70X" y="GluePoint70Y"/>
                              </a:cxn>
                              <a:cxn ang="0">
                                <a:pos x="GluePoint71X" y="GluePoint71Y"/>
                              </a:cxn>
                              <a:cxn ang="0">
                                <a:pos x="GluePoint72X" y="GluePoint72Y"/>
                              </a:cxn>
                              <a:cxn ang="0">
                                <a:pos x="GluePoint73X" y="GluePoint73Y"/>
                              </a:cxn>
                              <a:cxn ang="0">
                                <a:pos x="GluePoint74X" y="GluePoint74Y"/>
                              </a:cxn>
                              <a:cxn ang="0">
                                <a:pos x="GluePoint75X" y="GluePoint75Y"/>
                              </a:cxn>
                              <a:cxn ang="0">
                                <a:pos x="GluePoint76X" y="GluePoint76Y"/>
                              </a:cxn>
                              <a:cxn ang="0">
                                <a:pos x="GluePoint77X" y="GluePoint77Y"/>
                              </a:cxn>
                              <a:cxn ang="0">
                                <a:pos x="GluePoint78X" y="GluePoint78Y"/>
                              </a:cxn>
                              <a:cxn ang="0">
                                <a:pos x="GluePoint79X" y="GluePoint79Y"/>
                              </a:cxn>
                              <a:cxn ang="0">
                                <a:pos x="GluePoint80X" y="GluePoint80Y"/>
                              </a:cxn>
                              <a:cxn ang="0">
                                <a:pos x="GluePoint81X" y="GluePoint81Y"/>
                              </a:cxn>
                              <a:cxn ang="0">
                                <a:pos x="GluePoint82X" y="GluePoint82Y"/>
                              </a:cxn>
                              <a:cxn ang="0">
                                <a:pos x="GluePoint83X" y="GluePoint83Y"/>
                              </a:cxn>
                              <a:cxn ang="0">
                                <a:pos x="GluePoint84X" y="GluePoint84Y"/>
                              </a:cxn>
                              <a:cxn ang="0">
                                <a:pos x="GluePoint85X" y="GluePoint85Y"/>
                              </a:cxn>
                              <a:cxn ang="0">
                                <a:pos x="GluePoint86X" y="GluePoint86Y"/>
                              </a:cxn>
                              <a:cxn ang="0">
                                <a:pos x="GluePoint87X" y="GluePoint87Y"/>
                              </a:cxn>
                              <a:cxn ang="0">
                                <a:pos x="GluePoint88X" y="GluePoint88Y"/>
                              </a:cxn>
                              <a:cxn ang="0">
                                <a:pos x="GluePoint89X" y="GluePoint89Y"/>
                              </a:cxn>
                              <a:cxn ang="0">
                                <a:pos x="GluePoint90X" y="GluePoint90Y"/>
                              </a:cxn>
                              <a:cxn ang="0">
                                <a:pos x="GluePoint91X" y="GluePoint91Y"/>
                              </a:cxn>
                              <a:cxn ang="0">
                                <a:pos x="GluePoint92X" y="GluePoint92Y"/>
                              </a:cxn>
                              <a:cxn ang="0">
                                <a:pos x="GluePoint93X" y="GluePoint93Y"/>
                              </a:cxn>
                              <a:cxn ang="0">
                                <a:pos x="GluePoint94X" y="GluePoint94Y"/>
                              </a:cxn>
                              <a:cxn ang="0">
                                <a:pos x="GluePoint95X" y="GluePoint95Y"/>
                              </a:cxn>
                              <a:cxn ang="0">
                                <a:pos x="GluePoint96X" y="GluePoint96Y"/>
                              </a:cxn>
                              <a:cxn ang="0">
                                <a:pos x="GluePoint97X" y="GluePoint97Y"/>
                              </a:cxn>
                              <a:cxn ang="0">
                                <a:pos x="GluePoint98X" y="GluePoint98Y"/>
                              </a:cxn>
                              <a:cxn ang="0">
                                <a:pos x="GluePoint99X" y="GluePoint99Y"/>
                              </a:cxn>
                              <a:cxn ang="0">
                                <a:pos x="GluePoint100X" y="GluePoint100Y"/>
                              </a:cxn>
                              <a:cxn ang="0">
                                <a:pos x="GluePoint101X" y="GluePoint101Y"/>
                              </a:cxn>
                              <a:cxn ang="0">
                                <a:pos x="GluePoint102X" y="GluePoint102Y"/>
                              </a:cxn>
                              <a:cxn ang="0">
                                <a:pos x="GluePoint103X" y="GluePoint103Y"/>
                              </a:cxn>
                              <a:cxn ang="0">
                                <a:pos x="GluePoint104X" y="GluePoint104Y"/>
                              </a:cxn>
                              <a:cxn ang="0">
                                <a:pos x="GluePoint105X" y="GluePoint105Y"/>
                              </a:cxn>
                              <a:cxn ang="0">
                                <a:pos x="GluePoint106X" y="GluePoint106Y"/>
                              </a:cxn>
                              <a:cxn ang="0">
                                <a:pos x="GluePoint107X" y="GluePoint107Y"/>
                              </a:cxn>
                              <a:cxn ang="0">
                                <a:pos x="GluePoint108X" y="GluePoint108Y"/>
                              </a:cxn>
                              <a:cxn ang="0">
                                <a:pos x="GluePoint109X" y="GluePoint109Y"/>
                              </a:cxn>
                              <a:cxn ang="0">
                                <a:pos x="GluePoint110X" y="GluePoint110Y"/>
                              </a:cxn>
                              <a:cxn ang="0">
                                <a:pos x="GluePoint111X" y="GluePoint111Y"/>
                              </a:cxn>
                              <a:cxn ang="0">
                                <a:pos x="GluePoint112X" y="GluePoint112Y"/>
                              </a:cxn>
                              <a:cxn ang="0">
                                <a:pos x="GluePoint113X" y="GluePoint113Y"/>
                              </a:cxn>
                              <a:cxn ang="0">
                                <a:pos x="GluePoint114X" y="GluePoint114Y"/>
                              </a:cxn>
                              <a:cxn ang="0">
                                <a:pos x="GluePoint115X" y="GluePoint115Y"/>
                              </a:cxn>
                              <a:cxn ang="0">
                                <a:pos x="GluePoint116X" y="GluePoint116Y"/>
                              </a:cxn>
                              <a:cxn ang="0">
                                <a:pos x="GluePoint117X" y="GluePoint117Y"/>
                              </a:cxn>
                              <a:cxn ang="0">
                                <a:pos x="GluePoint118X" y="GluePoint118Y"/>
                              </a:cxn>
                              <a:cxn ang="0">
                                <a:pos x="GluePoint119X" y="GluePoint119Y"/>
                              </a:cxn>
                              <a:cxn ang="0">
                                <a:pos x="GluePoint120X" y="GluePoint120Y"/>
                              </a:cxn>
                              <a:cxn ang="0">
                                <a:pos x="GluePoint121X" y="GluePoint121Y"/>
                              </a:cxn>
                              <a:cxn ang="0">
                                <a:pos x="GluePoint122X" y="GluePoint122Y"/>
                              </a:cxn>
                              <a:cxn ang="0">
                                <a:pos x="GluePoint123X" y="GluePoint123Y"/>
                              </a:cxn>
                              <a:cxn ang="0">
                                <a:pos x="GluePoint124X" y="GluePoint124Y"/>
                              </a:cxn>
                              <a:cxn ang="0">
                                <a:pos x="GluePoint125X" y="GluePoint125Y"/>
                              </a:cxn>
                              <a:cxn ang="0">
                                <a:pos x="GluePoint126X" y="GluePoint126Y"/>
                              </a:cxn>
                              <a:cxn ang="0">
                                <a:pos x="GluePoint127X" y="GluePoint127Y"/>
                              </a:cxn>
                              <a:cxn ang="0">
                                <a:pos x="GluePoint128X" y="GluePoint128Y"/>
                              </a:cxn>
                              <a:cxn ang="0">
                                <a:pos x="GluePoint129X" y="GluePoint129Y"/>
                              </a:cxn>
                              <a:cxn ang="0">
                                <a:pos x="GluePoint130X" y="GluePoint130Y"/>
                              </a:cxn>
                              <a:cxn ang="0">
                                <a:pos x="GluePoint131X" y="GluePoint131Y"/>
                              </a:cxn>
                              <a:cxn ang="0">
                                <a:pos x="GluePoint132X" y="GluePoint132Y"/>
                              </a:cxn>
                              <a:cxn ang="0">
                                <a:pos x="GluePoint133X" y="GluePoint133Y"/>
                              </a:cxn>
                              <a:cxn ang="0">
                                <a:pos x="GluePoint134X" y="GluePoint134Y"/>
                              </a:cxn>
                              <a:cxn ang="0">
                                <a:pos x="GluePoint135X" y="GluePoint135Y"/>
                              </a:cxn>
                              <a:cxn ang="0">
                                <a:pos x="GluePoint136X" y="GluePoint136Y"/>
                              </a:cxn>
                              <a:cxn ang="0">
                                <a:pos x="GluePoint137X" y="GluePoint137Y"/>
                              </a:cxn>
                              <a:cxn ang="0">
                                <a:pos x="GluePoint138X" y="GluePoint138Y"/>
                              </a:cxn>
                              <a:cxn ang="0">
                                <a:pos x="GluePoint139X" y="GluePoint139Y"/>
                              </a:cxn>
                              <a:cxn ang="0">
                                <a:pos x="GluePoint140X" y="GluePoint140Y"/>
                              </a:cxn>
                              <a:cxn ang="0">
                                <a:pos x="GluePoint141X" y="GluePoint141Y"/>
                              </a:cxn>
                              <a:cxn ang="0">
                                <a:pos x="GluePoint142X" y="GluePoint142Y"/>
                              </a:cxn>
                              <a:cxn ang="0">
                                <a:pos x="GluePoint143X" y="GluePoint143Y"/>
                              </a:cxn>
                              <a:cxn ang="0">
                                <a:pos x="GluePoint144X" y="GluePoint144Y"/>
                              </a:cxn>
                              <a:cxn ang="0">
                                <a:pos x="GluePoint145X" y="GluePoint145Y"/>
                              </a:cxn>
                              <a:cxn ang="0">
                                <a:pos x="GluePoint146X" y="GluePoint146Y"/>
                              </a:cxn>
                              <a:cxn ang="0">
                                <a:pos x="GluePoint147X" y="GluePoint147Y"/>
                              </a:cxn>
                              <a:cxn ang="0">
                                <a:pos x="GluePoint148X" y="GluePoint148Y"/>
                              </a:cxn>
                              <a:cxn ang="0">
                                <a:pos x="GluePoint149X" y="GluePoint149Y"/>
                              </a:cxn>
                              <a:cxn ang="0">
                                <a:pos x="GluePoint150X" y="GluePoint150Y"/>
                              </a:cxn>
                              <a:cxn ang="0">
                                <a:pos x="GluePoint151X" y="GluePoint151Y"/>
                              </a:cxn>
                              <a:cxn ang="0">
                                <a:pos x="GluePoint152X" y="GluePoint152Y"/>
                              </a:cxn>
                              <a:cxn ang="0">
                                <a:pos x="GluePoint153X" y="GluePoint153Y"/>
                              </a:cxn>
                              <a:cxn ang="0">
                                <a:pos x="GluePoint154X" y="GluePoint154Y"/>
                              </a:cxn>
                              <a:cxn ang="0">
                                <a:pos x="GluePoint155X" y="GluePoint155Y"/>
                              </a:cxn>
                              <a:cxn ang="0">
                                <a:pos x="GluePoint156X" y="GluePoint156Y"/>
                              </a:cxn>
                              <a:cxn ang="0">
                                <a:pos x="GluePoint157X" y="GluePoint157Y"/>
                              </a:cxn>
                              <a:cxn ang="0">
                                <a:pos x="GluePoint158X" y="GluePoint158Y"/>
                              </a:cxn>
                              <a:cxn ang="0">
                                <a:pos x="GluePoint159X" y="GluePoint159Y"/>
                              </a:cxn>
                              <a:cxn ang="0">
                                <a:pos x="GluePoint160X" y="GluePoint160Y"/>
                              </a:cxn>
                              <a:cxn ang="0">
                                <a:pos x="GluePoint161X" y="GluePoint161Y"/>
                              </a:cxn>
                              <a:cxn ang="0">
                                <a:pos x="GluePoint162X" y="GluePoint162Y"/>
                              </a:cxn>
                              <a:cxn ang="0">
                                <a:pos x="GluePoint163X" y="GluePoint163Y"/>
                              </a:cxn>
                              <a:cxn ang="0">
                                <a:pos x="GluePoint164X" y="GluePoint164Y"/>
                              </a:cxn>
                              <a:cxn ang="0">
                                <a:pos x="GluePoint165X" y="GluePoint165Y"/>
                              </a:cxn>
                              <a:cxn ang="0">
                                <a:pos x="GluePoint166X" y="GluePoint166Y"/>
                              </a:cxn>
                              <a:cxn ang="0">
                                <a:pos x="GluePoint167X" y="GluePoint167Y"/>
                              </a:cxn>
                              <a:cxn ang="0">
                                <a:pos x="GluePoint168X" y="GluePoint168Y"/>
                              </a:cxn>
                              <a:cxn ang="0">
                                <a:pos x="GluePoint169X" y="GluePoint169Y"/>
                              </a:cxn>
                              <a:cxn ang="0">
                                <a:pos x="GluePoint170X" y="GluePoint170Y"/>
                              </a:cxn>
                              <a:cxn ang="0">
                                <a:pos x="GluePoint171X" y="GluePoint171Y"/>
                              </a:cxn>
                              <a:cxn ang="0">
                                <a:pos x="GluePoint172X" y="GluePoint172Y"/>
                              </a:cxn>
                              <a:cxn ang="0">
                                <a:pos x="GluePoint173X" y="GluePoint173Y"/>
                              </a:cxn>
                              <a:cxn ang="0">
                                <a:pos x="GluePoint174X" y="GluePoint174Y"/>
                              </a:cxn>
                              <a:cxn ang="0">
                                <a:pos x="GluePoint175X" y="GluePoint175Y"/>
                              </a:cxn>
                              <a:cxn ang="0">
                                <a:pos x="GluePoint176X" y="GluePoint176Y"/>
                              </a:cxn>
                              <a:cxn ang="0">
                                <a:pos x="GluePoint177X" y="GluePoint177Y"/>
                              </a:cxn>
                              <a:cxn ang="0">
                                <a:pos x="GluePoint178X" y="GluePoint178Y"/>
                              </a:cxn>
                              <a:cxn ang="0">
                                <a:pos x="GluePoint179X" y="GluePoint179Y"/>
                              </a:cxn>
                              <a:cxn ang="0">
                                <a:pos x="GluePoint180X" y="GluePoint180Y"/>
                              </a:cxn>
                              <a:cxn ang="0">
                                <a:pos x="GluePoint181X" y="GluePoint181Y"/>
                              </a:cxn>
                              <a:cxn ang="0">
                                <a:pos x="GluePoint182X" y="GluePoint182Y"/>
                              </a:cxn>
                              <a:cxn ang="0">
                                <a:pos x="GluePoint183X" y="GluePoint183Y"/>
                              </a:cxn>
                              <a:cxn ang="0">
                                <a:pos x="GluePoint184X" y="GluePoint184Y"/>
                              </a:cxn>
                              <a:cxn ang="0">
                                <a:pos x="GluePoint185X" y="GluePoint185Y"/>
                              </a:cxn>
                              <a:cxn ang="0">
                                <a:pos x="GluePoint186X" y="GluePoint186Y"/>
                              </a:cxn>
                              <a:cxn ang="0">
                                <a:pos x="GluePoint187X" y="GluePoint187Y"/>
                              </a:cxn>
                              <a:cxn ang="0">
                                <a:pos x="GluePoint188X" y="GluePoint188Y"/>
                              </a:cxn>
                              <a:cxn ang="0">
                                <a:pos x="GluePoint189X" y="GluePoint189Y"/>
                              </a:cxn>
                              <a:cxn ang="0">
                                <a:pos x="GluePoint190X" y="GluePoint190Y"/>
                              </a:cxn>
                              <a:cxn ang="0">
                                <a:pos x="GluePoint191X" y="GluePoint191Y"/>
                              </a:cxn>
                              <a:cxn ang="0">
                                <a:pos x="GluePoint192X" y="GluePoint192Y"/>
                              </a:cxn>
                              <a:cxn ang="0">
                                <a:pos x="GluePoint193X" y="GluePoint193Y"/>
                              </a:cxn>
                              <a:cxn ang="0">
                                <a:pos x="GluePoint194X" y="GluePoint194Y"/>
                              </a:cxn>
                              <a:cxn ang="0">
                                <a:pos x="GluePoint195X" y="GluePoint195Y"/>
                              </a:cxn>
                              <a:cxn ang="0">
                                <a:pos x="GluePoint196X" y="GluePoint196Y"/>
                              </a:cxn>
                              <a:cxn ang="0">
                                <a:pos x="GluePoint197X" y="GluePoint197Y"/>
                              </a:cxn>
                              <a:cxn ang="0">
                                <a:pos x="GluePoint198X" y="GluePoint198Y"/>
                              </a:cxn>
                              <a:cxn ang="0">
                                <a:pos x="GluePoint199X" y="GluePoint199Y"/>
                              </a:cxn>
                              <a:cxn ang="0">
                                <a:pos x="GluePoint200X" y="GluePoint200Y"/>
                              </a:cxn>
                              <a:cxn ang="0">
                                <a:pos x="GluePoint201X" y="GluePoint201Y"/>
                              </a:cxn>
                              <a:cxn ang="0">
                                <a:pos x="GluePoint202X" y="GluePoint202Y"/>
                              </a:cxn>
                              <a:cxn ang="0">
                                <a:pos x="GluePoint203X" y="GluePoint203Y"/>
                              </a:cxn>
                              <a:cxn ang="0">
                                <a:pos x="GluePoint204X" y="GluePoint204Y"/>
                              </a:cxn>
                              <a:cxn ang="0">
                                <a:pos x="GluePoint205X" y="GluePoint205Y"/>
                              </a:cxn>
                              <a:cxn ang="0">
                                <a:pos x="GluePoint206X" y="GluePoint206Y"/>
                              </a:cxn>
                              <a:cxn ang="0">
                                <a:pos x="GluePoint207X" y="GluePoint207Y"/>
                              </a:cxn>
                              <a:cxn ang="0">
                                <a:pos x="GluePoint208X" y="GluePoint208Y"/>
                              </a:cxn>
                              <a:cxn ang="0">
                                <a:pos x="GluePoint209X" y="GluePoint209Y"/>
                              </a:cxn>
                              <a:cxn ang="0">
                                <a:pos x="GluePoint210X" y="GluePoint210Y"/>
                              </a:cxn>
                              <a:cxn ang="0">
                                <a:pos x="GluePoint211X" y="GluePoint211Y"/>
                              </a:cxn>
                              <a:cxn ang="0">
                                <a:pos x="GluePoint212X" y="GluePoint212Y"/>
                              </a:cxn>
                              <a:cxn ang="0">
                                <a:pos x="GluePoint213X" y="GluePoint213Y"/>
                              </a:cxn>
                              <a:cxn ang="0">
                                <a:pos x="GluePoint214X" y="GluePoint214Y"/>
                              </a:cxn>
                              <a:cxn ang="0">
                                <a:pos x="GluePoint215X" y="GluePoint215Y"/>
                              </a:cxn>
                              <a:cxn ang="0">
                                <a:pos x="GluePoint216X" y="GluePoint216Y"/>
                              </a:cxn>
                              <a:cxn ang="0">
                                <a:pos x="GluePoint217X" y="GluePoint217Y"/>
                              </a:cxn>
                              <a:cxn ang="0">
                                <a:pos x="GluePoint218X" y="GluePoint218Y"/>
                              </a:cxn>
                              <a:cxn ang="0">
                                <a:pos x="GluePoint219X" y="GluePoint219Y"/>
                              </a:cxn>
                              <a:cxn ang="0">
                                <a:pos x="GluePoint220X" y="GluePoint220Y"/>
                              </a:cxn>
                              <a:cxn ang="0">
                                <a:pos x="GluePoint221X" y="GluePoint221Y"/>
                              </a:cxn>
                              <a:cxn ang="0">
                                <a:pos x="GluePoint222X" y="GluePoint222Y"/>
                              </a:cxn>
                              <a:cxn ang="0">
                                <a:pos x="GluePoint223X" y="GluePoint223Y"/>
                              </a:cxn>
                              <a:cxn ang="0">
                                <a:pos x="GluePoint224X" y="GluePoint224Y"/>
                              </a:cxn>
                              <a:cxn ang="0">
                                <a:pos x="GluePoint225X" y="GluePoint225Y"/>
                              </a:cxn>
                              <a:cxn ang="0">
                                <a:pos x="GluePoint226X" y="GluePoint226Y"/>
                              </a:cxn>
                              <a:cxn ang="0">
                                <a:pos x="GluePoint227X" y="GluePoint227Y"/>
                              </a:cxn>
                              <a:cxn ang="0">
                                <a:pos x="GluePoint228X" y="GluePoint228Y"/>
                              </a:cxn>
                              <a:cxn ang="0">
                                <a:pos x="GluePoint229X" y="GluePoint229Y"/>
                              </a:cxn>
                              <a:cxn ang="0">
                                <a:pos x="GluePoint230X" y="GluePoint230Y"/>
                              </a:cxn>
                              <a:cxn ang="0">
                                <a:pos x="GluePoint231X" y="GluePoint231Y"/>
                              </a:cxn>
                              <a:cxn ang="0">
                                <a:pos x="GluePoint232X" y="GluePoint232Y"/>
                              </a:cxn>
                              <a:cxn ang="0">
                                <a:pos x="GluePoint233X" y="GluePoint233Y"/>
                              </a:cxn>
                              <a:cxn ang="0">
                                <a:pos x="GluePoint234X" y="GluePoint234Y"/>
                              </a:cxn>
                              <a:cxn ang="0">
                                <a:pos x="GluePoint235X" y="GluePoint235Y"/>
                              </a:cxn>
                              <a:cxn ang="0">
                                <a:pos x="GluePoint236X" y="GluePoint236Y"/>
                              </a:cxn>
                              <a:cxn ang="0">
                                <a:pos x="GluePoint237X" y="GluePoint237Y"/>
                              </a:cxn>
                              <a:cxn ang="0">
                                <a:pos x="GluePoint238X" y="GluePoint238Y"/>
                              </a:cxn>
                              <a:cxn ang="0">
                                <a:pos x="GluePoint239X" y="GluePoint239Y"/>
                              </a:cxn>
                              <a:cxn ang="0">
                                <a:pos x="GluePoint240X" y="GluePoint240Y"/>
                              </a:cxn>
                              <a:cxn ang="0">
                                <a:pos x="GluePoint241X" y="GluePoint241Y"/>
                              </a:cxn>
                              <a:cxn ang="0">
                                <a:pos x="GluePoint242X" y="GluePoint242Y"/>
                              </a:cxn>
                              <a:cxn ang="0">
                                <a:pos x="GluePoint243X" y="GluePoint243Y"/>
                              </a:cxn>
                              <a:cxn ang="0">
                                <a:pos x="GluePoint244X" y="GluePoint244Y"/>
                              </a:cxn>
                              <a:cxn ang="0">
                                <a:pos x="GluePoint245X" y="GluePoint245Y"/>
                              </a:cxn>
                              <a:cxn ang="0">
                                <a:pos x="GluePoint246X" y="GluePoint246Y"/>
                              </a:cxn>
                              <a:cxn ang="0">
                                <a:pos x="GluePoint247X" y="GluePoint247Y"/>
                              </a:cxn>
                              <a:cxn ang="0">
                                <a:pos x="GluePoint248X" y="GluePoint248Y"/>
                              </a:cxn>
                              <a:cxn ang="0">
                                <a:pos x="GluePoint249X" y="GluePoint249Y"/>
                              </a:cxn>
                              <a:cxn ang="0">
                                <a:pos x="GluePoint250X" y="GluePoint250Y"/>
                              </a:cxn>
                              <a:cxn ang="0">
                                <a:pos x="GluePoint251X" y="GluePoint251Y"/>
                              </a:cxn>
                              <a:cxn ang="0">
                                <a:pos x="GluePoint252X" y="GluePoint252Y"/>
                              </a:cxn>
                              <a:cxn ang="0">
                                <a:pos x="GluePoint253X" y="GluePoint253Y"/>
                              </a:cxn>
                              <a:cxn ang="0">
                                <a:pos x="GluePoint254X" y="GluePoint254Y"/>
                              </a:cxn>
                              <a:cxn ang="0">
                                <a:pos x="GluePoint255X" y="GluePoint255Y"/>
                              </a:cxn>
                              <a:cxn ang="0">
                                <a:pos x="GluePoint256X" y="GluePoint256Y"/>
                              </a:cxn>
                              <a:cxn ang="0">
                                <a:pos x="GluePoint257X" y="GluePoint257Y"/>
                              </a:cxn>
                              <a:cxn ang="0">
                                <a:pos x="GluePoint258X" y="GluePoint258Y"/>
                              </a:cxn>
                              <a:cxn ang="0">
                                <a:pos x="GluePoint259X" y="GluePoint259Y"/>
                              </a:cxn>
                              <a:cxn ang="0">
                                <a:pos x="GluePoint260X" y="GluePoint260Y"/>
                              </a:cxn>
                              <a:cxn ang="0">
                                <a:pos x="GluePoint261X" y="GluePoint261Y"/>
                              </a:cxn>
                              <a:cxn ang="0">
                                <a:pos x="GluePoint262X" y="GluePoint262Y"/>
                              </a:cxn>
                              <a:cxn ang="0">
                                <a:pos x="GluePoint263X" y="GluePoint263Y"/>
                              </a:cxn>
                              <a:cxn ang="0">
                                <a:pos x="GluePoint264X" y="GluePoint264Y"/>
                              </a:cxn>
                              <a:cxn ang="0">
                                <a:pos x="GluePoint265X" y="GluePoint265Y"/>
                              </a:cxn>
                              <a:cxn ang="0">
                                <a:pos x="GluePoint266X" y="GluePoint266Y"/>
                              </a:cxn>
                              <a:cxn ang="0">
                                <a:pos x="GluePoint267X" y="GluePoint267Y"/>
                              </a:cxn>
                              <a:cxn ang="0">
                                <a:pos x="GluePoint268X" y="GluePoint268Y"/>
                              </a:cxn>
                              <a:cxn ang="0">
                                <a:pos x="GluePoint269X" y="GluePoint269Y"/>
                              </a:cxn>
                              <a:cxn ang="0">
                                <a:pos x="GluePoint270X" y="GluePoint270Y"/>
                              </a:cxn>
                              <a:cxn ang="0">
                                <a:pos x="GluePoint271X" y="GluePoint271Y"/>
                              </a:cxn>
                              <a:cxn ang="0">
                                <a:pos x="GluePoint272X" y="GluePoint272Y"/>
                              </a:cxn>
                              <a:cxn ang="0">
                                <a:pos x="GluePoint273X" y="GluePoint273Y"/>
                              </a:cxn>
                              <a:cxn ang="0">
                                <a:pos x="GluePoint274X" y="GluePoint274Y"/>
                              </a:cxn>
                              <a:cxn ang="0">
                                <a:pos x="GluePoint275X" y="GluePoint275Y"/>
                              </a:cxn>
                              <a:cxn ang="0">
                                <a:pos x="GluePoint276X" y="GluePoint276Y"/>
                              </a:cxn>
                              <a:cxn ang="0">
                                <a:pos x="GluePoint277X" y="GluePoint277Y"/>
                              </a:cxn>
                              <a:cxn ang="0">
                                <a:pos x="GluePoint278X" y="GluePoint278Y"/>
                              </a:cxn>
                              <a:cxn ang="0">
                                <a:pos x="GluePoint279X" y="GluePoint279Y"/>
                              </a:cxn>
                              <a:cxn ang="0">
                                <a:pos x="GluePoint280X" y="GluePoint280Y"/>
                              </a:cxn>
                              <a:cxn ang="0">
                                <a:pos x="GluePoint281X" y="GluePoint281Y"/>
                              </a:cxn>
                              <a:cxn ang="0">
                                <a:pos x="GluePoint282X" y="GluePoint282Y"/>
                              </a:cxn>
                              <a:cxn ang="0">
                                <a:pos x="GluePoint283X" y="GluePoint283Y"/>
                              </a:cxn>
                              <a:cxn ang="0">
                                <a:pos x="GluePoint284X" y="GluePoint284Y"/>
                              </a:cxn>
                              <a:cxn ang="0">
                                <a:pos x="GluePoint285X" y="GluePoint285Y"/>
                              </a:cxn>
                              <a:cxn ang="0">
                                <a:pos x="GluePoint286X" y="GluePoint286Y"/>
                              </a:cxn>
                              <a:cxn ang="0">
                                <a:pos x="GluePoint287X" y="GluePoint287Y"/>
                              </a:cxn>
                              <a:cxn ang="0">
                                <a:pos x="GluePoint288X" y="GluePoint288Y"/>
                              </a:cxn>
                              <a:cxn ang="0">
                                <a:pos x="GluePoint289X" y="GluePoint289Y"/>
                              </a:cxn>
                              <a:cxn ang="0">
                                <a:pos x="GluePoint290X" y="GluePoint290Y"/>
                              </a:cxn>
                              <a:cxn ang="0">
                                <a:pos x="GluePoint291X" y="GluePoint291Y"/>
                              </a:cxn>
                              <a:cxn ang="0">
                                <a:pos x="GluePoint292X" y="GluePoint292Y"/>
                              </a:cxn>
                              <a:cxn ang="0">
                                <a:pos x="GluePoint293X" y="GluePoint293Y"/>
                              </a:cxn>
                              <a:cxn ang="0">
                                <a:pos x="GluePoint294X" y="GluePoint294Y"/>
                              </a:cxn>
                              <a:cxn ang="0">
                                <a:pos x="GluePoint295X" y="GluePoint295Y"/>
                              </a:cxn>
                              <a:cxn ang="0">
                                <a:pos x="GluePoint296X" y="GluePoint296Y"/>
                              </a:cxn>
                              <a:cxn ang="0">
                                <a:pos x="GluePoint297X" y="GluePoint297Y"/>
                              </a:cxn>
                              <a:cxn ang="0">
                                <a:pos x="GluePoint298X" y="GluePoint298Y"/>
                              </a:cxn>
                              <a:cxn ang="0">
                                <a:pos x="GluePoint299X" y="GluePoint299Y"/>
                              </a:cxn>
                              <a:cxn ang="0">
                                <a:pos x="GluePoint300X" y="GluePoint300Y"/>
                              </a:cxn>
                              <a:cxn ang="0">
                                <a:pos x="GluePoint301X" y="GluePoint301Y"/>
                              </a:cxn>
                              <a:cxn ang="0">
                                <a:pos x="GluePoint302X" y="GluePoint302Y"/>
                              </a:cxn>
                              <a:cxn ang="0">
                                <a:pos x="GluePoint303X" y="GluePoint303Y"/>
                              </a:cxn>
                              <a:cxn ang="0">
                                <a:pos x="GluePoint304X" y="GluePoint304Y"/>
                              </a:cxn>
                              <a:cxn ang="0">
                                <a:pos x="GluePoint305X" y="GluePoint305Y"/>
                              </a:cxn>
                              <a:cxn ang="0">
                                <a:pos x="GluePoint306X" y="GluePoint306Y"/>
                              </a:cxn>
                              <a:cxn ang="0">
                                <a:pos x="GluePoint307X" y="GluePoint307Y"/>
                              </a:cxn>
                              <a:cxn ang="0">
                                <a:pos x="GluePoint308X" y="GluePoint308Y"/>
                              </a:cxn>
                              <a:cxn ang="0">
                                <a:pos x="GluePoint309X" y="GluePoint309Y"/>
                              </a:cxn>
                              <a:cxn ang="0">
                                <a:pos x="GluePoint310X" y="GluePoint310Y"/>
                              </a:cxn>
                              <a:cxn ang="0">
                                <a:pos x="GluePoint311X" y="GluePoint311Y"/>
                              </a:cxn>
                              <a:cxn ang="0">
                                <a:pos x="GluePoint312X" y="GluePoint312Y"/>
                              </a:cxn>
                              <a:cxn ang="0">
                                <a:pos x="GluePoint313X" y="GluePoint313Y"/>
                              </a:cxn>
                              <a:cxn ang="0">
                                <a:pos x="GluePoint314X" y="GluePoint314Y"/>
                              </a:cxn>
                              <a:cxn ang="0">
                                <a:pos x="GluePoint315X" y="GluePoint315Y"/>
                              </a:cxn>
                              <a:cxn ang="0">
                                <a:pos x="GluePoint316X" y="GluePoint316Y"/>
                              </a:cxn>
                              <a:cxn ang="0">
                                <a:pos x="GluePoint317X" y="GluePoint317Y"/>
                              </a:cxn>
                              <a:cxn ang="0">
                                <a:pos x="GluePoint318X" y="GluePoint318Y"/>
                              </a:cxn>
                              <a:cxn ang="0">
                                <a:pos x="GluePoint319X" y="GluePoint319Y"/>
                              </a:cxn>
                              <a:cxn ang="0">
                                <a:pos x="GluePoint320X" y="GluePoint320Y"/>
                              </a:cxn>
                              <a:cxn ang="0">
                                <a:pos x="GluePoint321X" y="GluePoint321Y"/>
                              </a:cxn>
                              <a:cxn ang="0">
                                <a:pos x="GluePoint322X" y="GluePoint322Y"/>
                              </a:cxn>
                              <a:cxn ang="0">
                                <a:pos x="GluePoint323X" y="GluePoint323Y"/>
                              </a:cxn>
                              <a:cxn ang="0">
                                <a:pos x="GluePoint324X" y="GluePoint324Y"/>
                              </a:cxn>
                              <a:cxn ang="0">
                                <a:pos x="GluePoint325X" y="GluePoint325Y"/>
                              </a:cxn>
                              <a:cxn ang="0">
                                <a:pos x="GluePoint326X" y="GluePoint326Y"/>
                              </a:cxn>
                              <a:cxn ang="0">
                                <a:pos x="GluePoint327X" y="GluePoint327Y"/>
                              </a:cxn>
                              <a:cxn ang="0">
                                <a:pos x="GluePoint328X" y="GluePoint328Y"/>
                              </a:cxn>
                              <a:cxn ang="0">
                                <a:pos x="GluePoint329X" y="GluePoint329Y"/>
                              </a:cxn>
                              <a:cxn ang="0">
                                <a:pos x="GluePoint330X" y="GluePoint330Y"/>
                              </a:cxn>
                              <a:cxn ang="0">
                                <a:pos x="GluePoint331X" y="GluePoint331Y"/>
                              </a:cxn>
                              <a:cxn ang="0">
                                <a:pos x="GluePoint332X" y="GluePoint332Y"/>
                              </a:cxn>
                              <a:cxn ang="0">
                                <a:pos x="GluePoint333X" y="GluePoint333Y"/>
                              </a:cxn>
                              <a:cxn ang="0">
                                <a:pos x="GluePoint334X" y="GluePoint334Y"/>
                              </a:cxn>
                              <a:cxn ang="0">
                                <a:pos x="GluePoint335X" y="GluePoint335Y"/>
                              </a:cxn>
                              <a:cxn ang="0">
                                <a:pos x="GluePoint336X" y="GluePoint336Y"/>
                              </a:cxn>
                              <a:cxn ang="0">
                                <a:pos x="GluePoint337X" y="GluePoint337Y"/>
                              </a:cxn>
                              <a:cxn ang="0">
                                <a:pos x="GluePoint338X" y="GluePoint338Y"/>
                              </a:cxn>
                              <a:cxn ang="0">
                                <a:pos x="GluePoint339X" y="GluePoint339Y"/>
                              </a:cxn>
                              <a:cxn ang="0">
                                <a:pos x="GluePoint340X" y="GluePoint340Y"/>
                              </a:cxn>
                              <a:cxn ang="0">
                                <a:pos x="GluePoint341X" y="GluePoint341Y"/>
                              </a:cxn>
                              <a:cxn ang="0">
                                <a:pos x="GluePoint342X" y="GluePoint342Y"/>
                              </a:cxn>
                              <a:cxn ang="0">
                                <a:pos x="GluePoint343X" y="GluePoint343Y"/>
                              </a:cxn>
                              <a:cxn ang="0">
                                <a:pos x="GluePoint344X" y="GluePoint344Y"/>
                              </a:cxn>
                              <a:cxn ang="0">
                                <a:pos x="GluePoint345X" y="GluePoint345Y"/>
                              </a:cxn>
                              <a:cxn ang="0">
                                <a:pos x="GluePoint346X" y="GluePoint346Y"/>
                              </a:cxn>
                              <a:cxn ang="0">
                                <a:pos x="GluePoint347X" y="GluePoint347Y"/>
                              </a:cxn>
                              <a:cxn ang="0">
                                <a:pos x="GluePoint348X" y="GluePoint348Y"/>
                              </a:cxn>
                              <a:cxn ang="0">
                                <a:pos x="GluePoint349X" y="GluePoint349Y"/>
                              </a:cxn>
                              <a:cxn ang="0">
                                <a:pos x="GluePoint350X" y="GluePoint350Y"/>
                              </a:cxn>
                              <a:cxn ang="0">
                                <a:pos x="GluePoint351X" y="GluePoint351Y"/>
                              </a:cxn>
                              <a:cxn ang="0">
                                <a:pos x="GluePoint352X" y="GluePoint352Y"/>
                              </a:cxn>
                              <a:cxn ang="0">
                                <a:pos x="GluePoint353X" y="GluePoint353Y"/>
                              </a:cxn>
                              <a:cxn ang="0">
                                <a:pos x="GluePoint354X" y="GluePoint354Y"/>
                              </a:cxn>
                              <a:cxn ang="0">
                                <a:pos x="GluePoint355X" y="GluePoint355Y"/>
                              </a:cxn>
                              <a:cxn ang="0">
                                <a:pos x="GluePoint356X" y="GluePoint356Y"/>
                              </a:cxn>
                              <a:cxn ang="0">
                                <a:pos x="GluePoint357X" y="GluePoint357Y"/>
                              </a:cxn>
                              <a:cxn ang="0">
                                <a:pos x="GluePoint358X" y="GluePoint358Y"/>
                              </a:cxn>
                              <a:cxn ang="0">
                                <a:pos x="GluePoint359X" y="GluePoint359Y"/>
                              </a:cxn>
                              <a:cxn ang="0">
                                <a:pos x="GluePoint360X" y="GluePoint360Y"/>
                              </a:cxn>
                              <a:cxn ang="0">
                                <a:pos x="GluePoint361X" y="GluePoint361Y"/>
                              </a:cxn>
                              <a:cxn ang="0">
                                <a:pos x="GluePoint362X" y="GluePoint362Y"/>
                              </a:cxn>
                              <a:cxn ang="0">
                                <a:pos x="GluePoint363X" y="GluePoint363Y"/>
                              </a:cxn>
                              <a:cxn ang="0">
                                <a:pos x="GluePoint364X" y="GluePoint364Y"/>
                              </a:cxn>
                              <a:cxn ang="0">
                                <a:pos x="GluePoint365X" y="GluePoint365Y"/>
                              </a:cxn>
                              <a:cxn ang="0">
                                <a:pos x="GluePoint366X" y="GluePoint366Y"/>
                              </a:cxn>
                              <a:cxn ang="0">
                                <a:pos x="GluePoint367X" y="GluePoint367Y"/>
                              </a:cxn>
                              <a:cxn ang="0">
                                <a:pos x="GluePoint368X" y="GluePoint368Y"/>
                              </a:cxn>
                              <a:cxn ang="0">
                                <a:pos x="GluePoint369X" y="GluePoint369Y"/>
                              </a:cxn>
                              <a:cxn ang="0">
                                <a:pos x="GluePoint370X" y="GluePoint370Y"/>
                              </a:cxn>
                              <a:cxn ang="0">
                                <a:pos x="GluePoint371X" y="GluePoint371Y"/>
                              </a:cxn>
                              <a:cxn ang="0">
                                <a:pos x="GluePoint372X" y="GluePoint372Y"/>
                              </a:cxn>
                              <a:cxn ang="0">
                                <a:pos x="GluePoint373X" y="GluePoint373Y"/>
                              </a:cxn>
                              <a:cxn ang="0">
                                <a:pos x="GluePoint374X" y="GluePoint374Y"/>
                              </a:cxn>
                              <a:cxn ang="0">
                                <a:pos x="GluePoint375X" y="GluePoint375Y"/>
                              </a:cxn>
                              <a:cxn ang="0">
                                <a:pos x="GluePoint376X" y="GluePoint376Y"/>
                              </a:cxn>
                              <a:cxn ang="0">
                                <a:pos x="GluePoint377X" y="GluePoint377Y"/>
                              </a:cxn>
                              <a:cxn ang="0">
                                <a:pos x="GluePoint378X" y="GluePoint378Y"/>
                              </a:cxn>
                              <a:cxn ang="0">
                                <a:pos x="GluePoint379X" y="GluePoint379Y"/>
                              </a:cxn>
                              <a:cxn ang="0">
                                <a:pos x="GluePoint380X" y="GluePoint380Y"/>
                              </a:cxn>
                              <a:cxn ang="0">
                                <a:pos x="GluePoint381X" y="GluePoint381Y"/>
                              </a:cxn>
                              <a:cxn ang="0">
                                <a:pos x="GluePoint382X" y="GluePoint382Y"/>
                              </a:cxn>
                              <a:cxn ang="0">
                                <a:pos x="GluePoint383X" y="GluePoint383Y"/>
                              </a:cxn>
                              <a:cxn ang="0">
                                <a:pos x="GluePoint384X" y="GluePoint384Y"/>
                              </a:cxn>
                              <a:cxn ang="0">
                                <a:pos x="GluePoint385X" y="GluePoint385Y"/>
                              </a:cxn>
                              <a:cxn ang="0">
                                <a:pos x="GluePoint386X" y="GluePoint386Y"/>
                              </a:cxn>
                              <a:cxn ang="0">
                                <a:pos x="GluePoint387X" y="GluePoint387Y"/>
                              </a:cxn>
                              <a:cxn ang="0">
                                <a:pos x="GluePoint388X" y="GluePoint388Y"/>
                              </a:cxn>
                              <a:cxn ang="0">
                                <a:pos x="GluePoint389X" y="GluePoint389Y"/>
                              </a:cxn>
                              <a:cxn ang="0">
                                <a:pos x="GluePoint390X" y="GluePoint390Y"/>
                              </a:cxn>
                              <a:cxn ang="0">
                                <a:pos x="GluePoint391X" y="GluePoint391Y"/>
                              </a:cxn>
                              <a:cxn ang="0">
                                <a:pos x="GluePoint392X" y="GluePoint392Y"/>
                              </a:cxn>
                              <a:cxn ang="0">
                                <a:pos x="GluePoint393X" y="GluePoint393Y"/>
                              </a:cxn>
                              <a:cxn ang="0">
                                <a:pos x="GluePoint394X" y="GluePoint394Y"/>
                              </a:cxn>
                              <a:cxn ang="0">
                                <a:pos x="GluePoint395X" y="GluePoint395Y"/>
                              </a:cxn>
                              <a:cxn ang="0">
                                <a:pos x="GluePoint396X" y="GluePoint396Y"/>
                              </a:cxn>
                              <a:cxn ang="0">
                                <a:pos x="GluePoint397X" y="GluePoint397Y"/>
                              </a:cxn>
                              <a:cxn ang="0">
                                <a:pos x="GluePoint398X" y="GluePoint398Y"/>
                              </a:cxn>
                              <a:cxn ang="0">
                                <a:pos x="GluePoint399X" y="GluePoint399Y"/>
                              </a:cxn>
                              <a:cxn ang="0">
                                <a:pos x="GluePoint400X" y="GluePoint400Y"/>
                              </a:cxn>
                              <a:cxn ang="0">
                                <a:pos x="GluePoint401X" y="GluePoint401Y"/>
                              </a:cxn>
                              <a:cxn ang="0">
                                <a:pos x="GluePoint402X" y="GluePoint402Y"/>
                              </a:cxn>
                              <a:cxn ang="0">
                                <a:pos x="GluePoint403X" y="GluePoint403Y"/>
                              </a:cxn>
                              <a:cxn ang="0">
                                <a:pos x="GluePoint404X" y="GluePoint404Y"/>
                              </a:cxn>
                              <a:cxn ang="0">
                                <a:pos x="GluePoint405X" y="GluePoint405Y"/>
                              </a:cxn>
                              <a:cxn ang="0">
                                <a:pos x="GluePoint406X" y="GluePoint406Y"/>
                              </a:cxn>
                              <a:cxn ang="0">
                                <a:pos x="GluePoint407X" y="GluePoint407Y"/>
                              </a:cxn>
                              <a:cxn ang="0">
                                <a:pos x="GluePoint408X" y="GluePoint408Y"/>
                              </a:cxn>
                              <a:cxn ang="0">
                                <a:pos x="GluePoint409X" y="GluePoint409Y"/>
                              </a:cxn>
                              <a:cxn ang="0">
                                <a:pos x="GluePoint410X" y="GluePoint410Y"/>
                              </a:cxn>
                              <a:cxn ang="0">
                                <a:pos x="GluePoint411X" y="GluePoint411Y"/>
                              </a:cxn>
                              <a:cxn ang="0">
                                <a:pos x="GluePoint412X" y="GluePoint412Y"/>
                              </a:cxn>
                              <a:cxn ang="0">
                                <a:pos x="GluePoint413X" y="GluePoint413Y"/>
                              </a:cxn>
                              <a:cxn ang="0">
                                <a:pos x="GluePoint414X" y="GluePoint414Y"/>
                              </a:cxn>
                              <a:cxn ang="0">
                                <a:pos x="GluePoint415X" y="GluePoint415Y"/>
                              </a:cxn>
                              <a:cxn ang="0">
                                <a:pos x="GluePoint416X" y="GluePoint416Y"/>
                              </a:cxn>
                              <a:cxn ang="0">
                                <a:pos x="GluePoint417X" y="GluePoint417Y"/>
                              </a:cxn>
                              <a:cxn ang="0">
                                <a:pos x="GluePoint418X" y="GluePoint418Y"/>
                              </a:cxn>
                              <a:cxn ang="0">
                                <a:pos x="GluePoint419X" y="GluePoint419Y"/>
                              </a:cxn>
                              <a:cxn ang="0">
                                <a:pos x="GluePoint420X" y="GluePoint420Y"/>
                              </a:cxn>
                              <a:cxn ang="0">
                                <a:pos x="GluePoint421X" y="GluePoint421Y"/>
                              </a:cxn>
                              <a:cxn ang="0">
                                <a:pos x="GluePoint422X" y="GluePoint422Y"/>
                              </a:cxn>
                              <a:cxn ang="0">
                                <a:pos x="GluePoint423X" y="GluePoint423Y"/>
                              </a:cxn>
                              <a:cxn ang="0">
                                <a:pos x="GluePoint424X" y="GluePoint424Y"/>
                              </a:cxn>
                              <a:cxn ang="0">
                                <a:pos x="GluePoint425X" y="GluePoint425Y"/>
                              </a:cxn>
                              <a:cxn ang="0">
                                <a:pos x="GluePoint426X" y="GluePoint426Y"/>
                              </a:cxn>
                              <a:cxn ang="0">
                                <a:pos x="GluePoint427X" y="GluePoint427Y"/>
                              </a:cxn>
                              <a:cxn ang="0">
                                <a:pos x="GluePoint428X" y="GluePoint428Y"/>
                              </a:cxn>
                              <a:cxn ang="0">
                                <a:pos x="GluePoint429X" y="GluePoint429Y"/>
                              </a:cxn>
                              <a:cxn ang="0">
                                <a:pos x="GluePoint430X" y="GluePoint430Y"/>
                              </a:cxn>
                              <a:cxn ang="0">
                                <a:pos x="GluePoint431X" y="GluePoint431Y"/>
                              </a:cxn>
                              <a:cxn ang="0">
                                <a:pos x="GluePoint432X" y="GluePoint432Y"/>
                              </a:cxn>
                              <a:cxn ang="0">
                                <a:pos x="GluePoint433X" y="GluePoint433Y"/>
                              </a:cxn>
                              <a:cxn ang="0">
                                <a:pos x="GluePoint434X" y="GluePoint434Y"/>
                              </a:cxn>
                              <a:cxn ang="0">
                                <a:pos x="GluePoint435X" y="GluePoint435Y"/>
                              </a:cxn>
                              <a:cxn ang="0">
                                <a:pos x="GluePoint436X" y="GluePoint436Y"/>
                              </a:cxn>
                              <a:cxn ang="0">
                                <a:pos x="GluePoint437X" y="GluePoint437Y"/>
                              </a:cxn>
                              <a:cxn ang="0">
                                <a:pos x="GluePoint438X" y="GluePoint438Y"/>
                              </a:cxn>
                              <a:cxn ang="0">
                                <a:pos x="GluePoint439X" y="GluePoint439Y"/>
                              </a:cxn>
                              <a:cxn ang="0">
                                <a:pos x="GluePoint440X" y="GluePoint440Y"/>
                              </a:cxn>
                              <a:cxn ang="0">
                                <a:pos x="GluePoint441X" y="GluePoint441Y"/>
                              </a:cxn>
                              <a:cxn ang="0">
                                <a:pos x="GluePoint442X" y="GluePoint442Y"/>
                              </a:cxn>
                              <a:cxn ang="0">
                                <a:pos x="GluePoint443X" y="GluePoint443Y"/>
                              </a:cxn>
                              <a:cxn ang="0">
                                <a:pos x="GluePoint444X" y="GluePoint444Y"/>
                              </a:cxn>
                              <a:cxn ang="0">
                                <a:pos x="GluePoint445X" y="GluePoint445Y"/>
                              </a:cxn>
                              <a:cxn ang="0">
                                <a:pos x="GluePoint446X" y="GluePoint446Y"/>
                              </a:cxn>
                              <a:cxn ang="0">
                                <a:pos x="GluePoint447X" y="GluePoint447Y"/>
                              </a:cxn>
                              <a:cxn ang="0">
                                <a:pos x="GluePoint448X" y="GluePoint448Y"/>
                              </a:cxn>
                              <a:cxn ang="0">
                                <a:pos x="GluePoint449X" y="GluePoint449Y"/>
                              </a:cxn>
                              <a:cxn ang="0">
                                <a:pos x="GluePoint450X" y="GluePoint450Y"/>
                              </a:cxn>
                              <a:cxn ang="0">
                                <a:pos x="GluePoint451X" y="GluePoint451Y"/>
                              </a:cxn>
                              <a:cxn ang="0">
                                <a:pos x="GluePoint452X" y="GluePoint452Y"/>
                              </a:cxn>
                              <a:cxn ang="0">
                                <a:pos x="GluePoint453X" y="GluePoint453Y"/>
                              </a:cxn>
                              <a:cxn ang="0">
                                <a:pos x="GluePoint454X" y="GluePoint454Y"/>
                              </a:cxn>
                              <a:cxn ang="0">
                                <a:pos x="GluePoint455X" y="GluePoint455Y"/>
                              </a:cxn>
                              <a:cxn ang="0">
                                <a:pos x="GluePoint456X" y="GluePoint456Y"/>
                              </a:cxn>
                              <a:cxn ang="0">
                                <a:pos x="GluePoint457X" y="GluePoint457Y"/>
                              </a:cxn>
                              <a:cxn ang="0">
                                <a:pos x="GluePoint458X" y="GluePoint458Y"/>
                              </a:cxn>
                              <a:cxn ang="0">
                                <a:pos x="GluePoint459X" y="GluePoint459Y"/>
                              </a:cxn>
                              <a:cxn ang="0">
                                <a:pos x="GluePoint460X" y="GluePoint460Y"/>
                              </a:cxn>
                              <a:cxn ang="0">
                                <a:pos x="GluePoint461X" y="GluePoint461Y"/>
                              </a:cxn>
                              <a:cxn ang="0">
                                <a:pos x="GluePoint462X" y="GluePoint462Y"/>
                              </a:cxn>
                              <a:cxn ang="0">
                                <a:pos x="GluePoint463X" y="GluePoint463Y"/>
                              </a:cxn>
                              <a:cxn ang="0">
                                <a:pos x="GluePoint464X" y="GluePoint464Y"/>
                              </a:cxn>
                              <a:cxn ang="0">
                                <a:pos x="GluePoint465X" y="GluePoint465Y"/>
                              </a:cxn>
                              <a:cxn ang="0">
                                <a:pos x="GluePoint466X" y="GluePoint466Y"/>
                              </a:cxn>
                              <a:cxn ang="0">
                                <a:pos x="GluePoint467X" y="GluePoint467Y"/>
                              </a:cxn>
                              <a:cxn ang="0">
                                <a:pos x="GluePoint468X" y="GluePoint468Y"/>
                              </a:cxn>
                              <a:cxn ang="0">
                                <a:pos x="GluePoint469X" y="GluePoint469Y"/>
                              </a:cxn>
                              <a:cxn ang="0">
                                <a:pos x="GluePoint470X" y="GluePoint470Y"/>
                              </a:cxn>
                              <a:cxn ang="0">
                                <a:pos x="GluePoint471X" y="GluePoint471Y"/>
                              </a:cxn>
                              <a:cxn ang="0">
                                <a:pos x="GluePoint472X" y="GluePoint472Y"/>
                              </a:cxn>
                              <a:cxn ang="0">
                                <a:pos x="GluePoint473X" y="GluePoint473Y"/>
                              </a:cxn>
                              <a:cxn ang="0">
                                <a:pos x="GluePoint474X" y="GluePoint474Y"/>
                              </a:cxn>
                              <a:cxn ang="0">
                                <a:pos x="GluePoint475X" y="GluePoint475Y"/>
                              </a:cxn>
                              <a:cxn ang="0">
                                <a:pos x="GluePoint476X" y="GluePoint476Y"/>
                              </a:cxn>
                              <a:cxn ang="0">
                                <a:pos x="GluePoint477X" y="GluePoint477Y"/>
                              </a:cxn>
                              <a:cxn ang="0">
                                <a:pos x="GluePoint478X" y="GluePoint478Y"/>
                              </a:cxn>
                              <a:cxn ang="0">
                                <a:pos x="GluePoint479X" y="GluePoint479Y"/>
                              </a:cxn>
                              <a:cxn ang="0">
                                <a:pos x="GluePoint480X" y="GluePoint480Y"/>
                              </a:cxn>
                              <a:cxn ang="0">
                                <a:pos x="GluePoint481X" y="GluePoint481Y"/>
                              </a:cxn>
                              <a:cxn ang="0">
                                <a:pos x="GluePoint482X" y="GluePoint482Y"/>
                              </a:cxn>
                              <a:cxn ang="0">
                                <a:pos x="GluePoint483X" y="GluePoint483Y"/>
                              </a:cxn>
                              <a:cxn ang="0">
                                <a:pos x="GluePoint484X" y="GluePoint484Y"/>
                              </a:cxn>
                              <a:cxn ang="0">
                                <a:pos x="GluePoint485X" y="GluePoint485Y"/>
                              </a:cxn>
                              <a:cxn ang="0">
                                <a:pos x="GluePoint486X" y="GluePoint486Y"/>
                              </a:cxn>
                              <a:cxn ang="0">
                                <a:pos x="GluePoint487X" y="GluePoint487Y"/>
                              </a:cxn>
                              <a:cxn ang="0">
                                <a:pos x="GluePoint488X" y="GluePoint488Y"/>
                              </a:cxn>
                              <a:cxn ang="0">
                                <a:pos x="GluePoint489X" y="GluePoint489Y"/>
                              </a:cxn>
                              <a:cxn ang="0">
                                <a:pos x="GluePoint490X" y="GluePoint490Y"/>
                              </a:cxn>
                              <a:cxn ang="0">
                                <a:pos x="GluePoint491X" y="GluePoint491Y"/>
                              </a:cxn>
                              <a:cxn ang="0">
                                <a:pos x="GluePoint492X" y="GluePoint492Y"/>
                              </a:cxn>
                              <a:cxn ang="0">
                                <a:pos x="GluePoint493X" y="GluePoint493Y"/>
                              </a:cxn>
                              <a:cxn ang="0">
                                <a:pos x="GluePoint494X" y="GluePoint494Y"/>
                              </a:cxn>
                              <a:cxn ang="0">
                                <a:pos x="GluePoint495X" y="GluePoint495Y"/>
                              </a:cxn>
                              <a:cxn ang="0">
                                <a:pos x="GluePoint496X" y="GluePoint496Y"/>
                              </a:cxn>
                              <a:cxn ang="0">
                                <a:pos x="GluePoint497X" y="GluePoint497Y"/>
                              </a:cxn>
                              <a:cxn ang="0">
                                <a:pos x="GluePoint498X" y="GluePoint498Y"/>
                              </a:cxn>
                              <a:cxn ang="0">
                                <a:pos x="GluePoint499X" y="GluePoint499Y"/>
                              </a:cxn>
                              <a:cxn ang="0">
                                <a:pos x="GluePoint500X" y="GluePoint500Y"/>
                              </a:cxn>
                              <a:cxn ang="0">
                                <a:pos x="GluePoint501X" y="GluePoint501Y"/>
                              </a:cxn>
                              <a:cxn ang="0">
                                <a:pos x="GluePoint502X" y="GluePoint502Y"/>
                              </a:cxn>
                              <a:cxn ang="0">
                                <a:pos x="GluePoint503X" y="GluePoint503Y"/>
                              </a:cxn>
                              <a:cxn ang="0">
                                <a:pos x="GluePoint504X" y="GluePoint504Y"/>
                              </a:cxn>
                              <a:cxn ang="0">
                                <a:pos x="GluePoint505X" y="GluePoint505Y"/>
                              </a:cxn>
                              <a:cxn ang="0">
                                <a:pos x="GluePoint506X" y="GluePoint506Y"/>
                              </a:cxn>
                              <a:cxn ang="0">
                                <a:pos x="GluePoint507X" y="GluePoint507Y"/>
                              </a:cxn>
                              <a:cxn ang="0">
                                <a:pos x="GluePoint508X" y="GluePoint508Y"/>
                              </a:cxn>
                              <a:cxn ang="0">
                                <a:pos x="GluePoint509X" y="GluePoint509Y"/>
                              </a:cxn>
                              <a:cxn ang="0">
                                <a:pos x="GluePoint510X" y="GluePoint510Y"/>
                              </a:cxn>
                              <a:cxn ang="0">
                                <a:pos x="GluePoint511X" y="GluePoint511Y"/>
                              </a:cxn>
                              <a:cxn ang="0">
                                <a:pos x="GluePoint512X" y="GluePoint512Y"/>
                              </a:cxn>
                              <a:cxn ang="0">
                                <a:pos x="GluePoint513X" y="GluePoint513Y"/>
                              </a:cxn>
                              <a:cxn ang="0">
                                <a:pos x="GluePoint514X" y="GluePoint514Y"/>
                              </a:cxn>
                              <a:cxn ang="0">
                                <a:pos x="GluePoint515X" y="GluePoint515Y"/>
                              </a:cxn>
                              <a:cxn ang="0">
                                <a:pos x="GluePoint516X" y="GluePoint516Y"/>
                              </a:cxn>
                              <a:cxn ang="0">
                                <a:pos x="GluePoint517X" y="GluePoint517Y"/>
                              </a:cxn>
                              <a:cxn ang="0">
                                <a:pos x="GluePoint518X" y="GluePoint518Y"/>
                              </a:cxn>
                              <a:cxn ang="0">
                                <a:pos x="GluePoint519X" y="GluePoint519Y"/>
                              </a:cxn>
                              <a:cxn ang="0">
                                <a:pos x="GluePoint520X" y="GluePoint520Y"/>
                              </a:cxn>
                              <a:cxn ang="0">
                                <a:pos x="GluePoint521X" y="GluePoint521Y"/>
                              </a:cxn>
                              <a:cxn ang="0">
                                <a:pos x="GluePoint522X" y="GluePoint522Y"/>
                              </a:cxn>
                              <a:cxn ang="0">
                                <a:pos x="GluePoint523X" y="GluePoint523Y"/>
                              </a:cxn>
                              <a:cxn ang="0">
                                <a:pos x="GluePoint524X" y="GluePoint524Y"/>
                              </a:cxn>
                              <a:cxn ang="0">
                                <a:pos x="GluePoint525X" y="GluePoint525Y"/>
                              </a:cxn>
                              <a:cxn ang="0">
                                <a:pos x="GluePoint526X" y="GluePoint526Y"/>
                              </a:cxn>
                              <a:cxn ang="0">
                                <a:pos x="GluePoint527X" y="GluePoint527Y"/>
                              </a:cxn>
                              <a:cxn ang="0">
                                <a:pos x="GluePoint528X" y="GluePoint528Y"/>
                              </a:cxn>
                              <a:cxn ang="0">
                                <a:pos x="GluePoint529X" y="GluePoint529Y"/>
                              </a:cxn>
                              <a:cxn ang="0">
                                <a:pos x="GluePoint530X" y="GluePoint530Y"/>
                              </a:cxn>
                              <a:cxn ang="0">
                                <a:pos x="GluePoint531X" y="GluePoint531Y"/>
                              </a:cxn>
                              <a:cxn ang="0">
                                <a:pos x="GluePoint532X" y="GluePoint532Y"/>
                              </a:cxn>
                              <a:cxn ang="0">
                                <a:pos x="GluePoint533X" y="GluePoint533Y"/>
                              </a:cxn>
                              <a:cxn ang="0">
                                <a:pos x="GluePoint534X" y="GluePoint534Y"/>
                              </a:cxn>
                              <a:cxn ang="0">
                                <a:pos x="GluePoint535X" y="GluePoint535Y"/>
                              </a:cxn>
                              <a:cxn ang="0">
                                <a:pos x="GluePoint536X" y="GluePoint536Y"/>
                              </a:cxn>
                              <a:cxn ang="0">
                                <a:pos x="GluePoint537X" y="GluePoint537Y"/>
                              </a:cxn>
                              <a:cxn ang="0">
                                <a:pos x="GluePoint538X" y="GluePoint538Y"/>
                              </a:cxn>
                              <a:cxn ang="0">
                                <a:pos x="GluePoint539X" y="GluePoint539Y"/>
                              </a:cxn>
                              <a:cxn ang="0">
                                <a:pos x="GluePoint540X" y="GluePoint540Y"/>
                              </a:cxn>
                              <a:cxn ang="0">
                                <a:pos x="GluePoint541X" y="GluePoint541Y"/>
                              </a:cxn>
                              <a:cxn ang="0">
                                <a:pos x="GluePoint542X" y="GluePoint542Y"/>
                              </a:cxn>
                              <a:cxn ang="0">
                                <a:pos x="GluePoint543X" y="GluePoint543Y"/>
                              </a:cxn>
                              <a:cxn ang="0">
                                <a:pos x="GluePoint544X" y="GluePoint544Y"/>
                              </a:cxn>
                              <a:cxn ang="0">
                                <a:pos x="GluePoint545X" y="GluePoint545Y"/>
                              </a:cxn>
                              <a:cxn ang="0">
                                <a:pos x="GluePoint546X" y="GluePoint546Y"/>
                              </a:cxn>
                              <a:cxn ang="0">
                                <a:pos x="GluePoint547X" y="GluePoint547Y"/>
                              </a:cxn>
                              <a:cxn ang="0">
                                <a:pos x="GluePoint548X" y="GluePoint548Y"/>
                              </a:cxn>
                              <a:cxn ang="0">
                                <a:pos x="GluePoint549X" y="GluePoint549Y"/>
                              </a:cxn>
                              <a:cxn ang="0">
                                <a:pos x="GluePoint550X" y="GluePoint550Y"/>
                              </a:cxn>
                              <a:cxn ang="0">
                                <a:pos x="GluePoint551X" y="GluePoint551Y"/>
                              </a:cxn>
                              <a:cxn ang="0">
                                <a:pos x="GluePoint552X" y="GluePoint552Y"/>
                              </a:cxn>
                              <a:cxn ang="0">
                                <a:pos x="GluePoint553X" y="GluePoint553Y"/>
                              </a:cxn>
                              <a:cxn ang="0">
                                <a:pos x="GluePoint554X" y="GluePoint554Y"/>
                              </a:cxn>
                              <a:cxn ang="0">
                                <a:pos x="GluePoint555X" y="GluePoint555Y"/>
                              </a:cxn>
                              <a:cxn ang="0">
                                <a:pos x="GluePoint556X" y="GluePoint556Y"/>
                              </a:cxn>
                              <a:cxn ang="0">
                                <a:pos x="GluePoint557X" y="GluePoint557Y"/>
                              </a:cxn>
                              <a:cxn ang="0">
                                <a:pos x="GluePoint558X" y="GluePoint558Y"/>
                              </a:cxn>
                              <a:cxn ang="0">
                                <a:pos x="GluePoint559X" y="GluePoint559Y"/>
                              </a:cxn>
                              <a:cxn ang="0">
                                <a:pos x="GluePoint560X" y="GluePoint560Y"/>
                              </a:cxn>
                              <a:cxn ang="0">
                                <a:pos x="GluePoint561X" y="GluePoint561Y"/>
                              </a:cxn>
                              <a:cxn ang="0">
                                <a:pos x="GluePoint562X" y="GluePoint562Y"/>
                              </a:cxn>
                              <a:cxn ang="0">
                                <a:pos x="GluePoint563X" y="GluePoint563Y"/>
                              </a:cxn>
                              <a:cxn ang="0">
                                <a:pos x="GluePoint564X" y="GluePoint564Y"/>
                              </a:cxn>
                              <a:cxn ang="0">
                                <a:pos x="GluePoint565X" y="GluePoint565Y"/>
                              </a:cxn>
                              <a:cxn ang="0">
                                <a:pos x="GluePoint566X" y="GluePoint566Y"/>
                              </a:cxn>
                              <a:cxn ang="0">
                                <a:pos x="GluePoint567X" y="GluePoint567Y"/>
                              </a:cxn>
                              <a:cxn ang="0">
                                <a:pos x="GluePoint568X" y="GluePoint568Y"/>
                              </a:cxn>
                              <a:cxn ang="0">
                                <a:pos x="GluePoint569X" y="GluePoint569Y"/>
                              </a:cxn>
                              <a:cxn ang="0">
                                <a:pos x="GluePoint570X" y="GluePoint570Y"/>
                              </a:cxn>
                              <a:cxn ang="0">
                                <a:pos x="GluePoint571X" y="GluePoint571Y"/>
                              </a:cxn>
                              <a:cxn ang="0">
                                <a:pos x="GluePoint572X" y="GluePoint572Y"/>
                              </a:cxn>
                              <a:cxn ang="0">
                                <a:pos x="GluePoint573X" y="GluePoint573Y"/>
                              </a:cxn>
                              <a:cxn ang="0">
                                <a:pos x="GluePoint574X" y="GluePoint574Y"/>
                              </a:cxn>
                              <a:cxn ang="0">
                                <a:pos x="GluePoint575X" y="GluePoint575Y"/>
                              </a:cxn>
                              <a:cxn ang="0">
                                <a:pos x="GluePoint576X" y="GluePoint576Y"/>
                              </a:cxn>
                              <a:cxn ang="0">
                                <a:pos x="GluePoint577X" y="GluePoint577Y"/>
                              </a:cxn>
                              <a:cxn ang="0">
                                <a:pos x="GluePoint578X" y="GluePoint578Y"/>
                              </a:cxn>
                              <a:cxn ang="0">
                                <a:pos x="GluePoint579X" y="GluePoint579Y"/>
                              </a:cxn>
                              <a:cxn ang="0">
                                <a:pos x="GluePoint580X" y="GluePoint580Y"/>
                              </a:cxn>
                              <a:cxn ang="0">
                                <a:pos x="GluePoint581X" y="GluePoint581Y"/>
                              </a:cxn>
                              <a:cxn ang="0">
                                <a:pos x="GluePoint582X" y="GluePoint582Y"/>
                              </a:cxn>
                              <a:cxn ang="0">
                                <a:pos x="GluePoint583X" y="GluePoint583Y"/>
                              </a:cxn>
                              <a:cxn ang="0">
                                <a:pos x="GluePoint584X" y="GluePoint584Y"/>
                              </a:cxn>
                              <a:cxn ang="0">
                                <a:pos x="GluePoint585X" y="GluePoint585Y"/>
                              </a:cxn>
                              <a:cxn ang="0">
                                <a:pos x="GluePoint586X" y="GluePoint586Y"/>
                              </a:cxn>
                              <a:cxn ang="0">
                                <a:pos x="GluePoint587X" y="GluePoint587Y"/>
                              </a:cxn>
                              <a:cxn ang="0">
                                <a:pos x="GluePoint588X" y="GluePoint588Y"/>
                              </a:cxn>
                              <a:cxn ang="0">
                                <a:pos x="GluePoint589X" y="GluePoint589Y"/>
                              </a:cxn>
                              <a:cxn ang="0">
                                <a:pos x="GluePoint590X" y="GluePoint590Y"/>
                              </a:cxn>
                              <a:cxn ang="0">
                                <a:pos x="GluePoint591X" y="GluePoint591Y"/>
                              </a:cxn>
                              <a:cxn ang="0">
                                <a:pos x="GluePoint592X" y="GluePoint592Y"/>
                              </a:cxn>
                              <a:cxn ang="0">
                                <a:pos x="GluePoint593X" y="GluePoint593Y"/>
                              </a:cxn>
                              <a:cxn ang="0">
                                <a:pos x="GluePoint594X" y="GluePoint594Y"/>
                              </a:cxn>
                              <a:cxn ang="0">
                                <a:pos x="GluePoint595X" y="GluePoint595Y"/>
                              </a:cxn>
                              <a:cxn ang="0">
                                <a:pos x="GluePoint596X" y="GluePoint596Y"/>
                              </a:cxn>
                              <a:cxn ang="0">
                                <a:pos x="GluePoint597X" y="GluePoint597Y"/>
                              </a:cxn>
                              <a:cxn ang="0">
                                <a:pos x="GluePoint598X" y="GluePoint598Y"/>
                              </a:cxn>
                              <a:cxn ang="0">
                                <a:pos x="GluePoint599X" y="GluePoint599Y"/>
                              </a:cxn>
                              <a:cxn ang="0">
                                <a:pos x="GluePoint600X" y="GluePoint600Y"/>
                              </a:cxn>
                              <a:cxn ang="0">
                                <a:pos x="GluePoint601X" y="GluePoint601Y"/>
                              </a:cxn>
                              <a:cxn ang="0">
                                <a:pos x="GluePoint602X" y="GluePoint602Y"/>
                              </a:cxn>
                              <a:cxn ang="0">
                                <a:pos x="GluePoint603X" y="GluePoint603Y"/>
                              </a:cxn>
                              <a:cxn ang="0">
                                <a:pos x="GluePoint604X" y="GluePoint604Y"/>
                              </a:cxn>
                              <a:cxn ang="0">
                                <a:pos x="GluePoint605X" y="GluePoint605Y"/>
                              </a:cxn>
                              <a:cxn ang="0">
                                <a:pos x="GluePoint606X" y="GluePoint606Y"/>
                              </a:cxn>
                              <a:cxn ang="0">
                                <a:pos x="GluePoint607X" y="GluePoint607Y"/>
                              </a:cxn>
                              <a:cxn ang="0">
                                <a:pos x="GluePoint608X" y="GluePoint608Y"/>
                              </a:cxn>
                              <a:cxn ang="0">
                                <a:pos x="GluePoint609X" y="GluePoint609Y"/>
                              </a:cxn>
                              <a:cxn ang="0">
                                <a:pos x="GluePoint610X" y="GluePoint610Y"/>
                              </a:cxn>
                              <a:cxn ang="0">
                                <a:pos x="GluePoint611X" y="GluePoint611Y"/>
                              </a:cxn>
                              <a:cxn ang="0">
                                <a:pos x="GluePoint612X" y="GluePoint612Y"/>
                              </a:cxn>
                              <a:cxn ang="0">
                                <a:pos x="GluePoint613X" y="GluePoint613Y"/>
                              </a:cxn>
                              <a:cxn ang="0">
                                <a:pos x="GluePoint614X" y="GluePoint614Y"/>
                              </a:cxn>
                              <a:cxn ang="0">
                                <a:pos x="GluePoint615X" y="GluePoint615Y"/>
                              </a:cxn>
                              <a:cxn ang="0">
                                <a:pos x="GluePoint616X" y="GluePoint616Y"/>
                              </a:cxn>
                              <a:cxn ang="0">
                                <a:pos x="GluePoint617X" y="GluePoint617Y"/>
                              </a:cxn>
                              <a:cxn ang="0">
                                <a:pos x="GluePoint618X" y="GluePoint618Y"/>
                              </a:cxn>
                              <a:cxn ang="0">
                                <a:pos x="GluePoint619X" y="GluePoint619Y"/>
                              </a:cxn>
                              <a:cxn ang="0">
                                <a:pos x="GluePoint620X" y="GluePoint620Y"/>
                              </a:cxn>
                              <a:cxn ang="0">
                                <a:pos x="GluePoint621X" y="GluePoint621Y"/>
                              </a:cxn>
                              <a:cxn ang="0">
                                <a:pos x="GluePoint622X" y="GluePoint622Y"/>
                              </a:cxn>
                              <a:cxn ang="0">
                                <a:pos x="GluePoint623X" y="GluePoint623Y"/>
                              </a:cxn>
                              <a:cxn ang="0">
                                <a:pos x="GluePoint624X" y="GluePoint624Y"/>
                              </a:cxn>
                              <a:cxn ang="0">
                                <a:pos x="GluePoint625X" y="GluePoint625Y"/>
                              </a:cxn>
                              <a:cxn ang="0">
                                <a:pos x="GluePoint626X" y="GluePoint626Y"/>
                              </a:cxn>
                              <a:cxn ang="0">
                                <a:pos x="GluePoint627X" y="GluePoint627Y"/>
                              </a:cxn>
                              <a:cxn ang="0">
                                <a:pos x="GluePoint628X" y="GluePoint628Y"/>
                              </a:cxn>
                              <a:cxn ang="0">
                                <a:pos x="GluePoint629X" y="GluePoint629Y"/>
                              </a:cxn>
                              <a:cxn ang="0">
                                <a:pos x="GluePoint630X" y="GluePoint630Y"/>
                              </a:cxn>
                              <a:cxn ang="0">
                                <a:pos x="GluePoint631X" y="GluePoint631Y"/>
                              </a:cxn>
                              <a:cxn ang="0">
                                <a:pos x="GluePoint632X" y="GluePoint632Y"/>
                              </a:cxn>
                              <a:cxn ang="0">
                                <a:pos x="GluePoint633X" y="GluePoint633Y"/>
                              </a:cxn>
                              <a:cxn ang="0">
                                <a:pos x="GluePoint634X" y="GluePoint634Y"/>
                              </a:cxn>
                              <a:cxn ang="0">
                                <a:pos x="GluePoint635X" y="GluePoint635Y"/>
                              </a:cxn>
                              <a:cxn ang="0">
                                <a:pos x="GluePoint636X" y="GluePoint636Y"/>
                              </a:cxn>
                              <a:cxn ang="0">
                                <a:pos x="GluePoint637X" y="GluePoint637Y"/>
                              </a:cxn>
                              <a:cxn ang="0">
                                <a:pos x="GluePoint638X" y="GluePoint638Y"/>
                              </a:cxn>
                              <a:cxn ang="0">
                                <a:pos x="GluePoint639X" y="GluePoint639Y"/>
                              </a:cxn>
                              <a:cxn ang="0">
                                <a:pos x="GluePoint640X" y="GluePoint640Y"/>
                              </a:cxn>
                              <a:cxn ang="0">
                                <a:pos x="GluePoint641X" y="GluePoint641Y"/>
                              </a:cxn>
                              <a:cxn ang="0">
                                <a:pos x="GluePoint642X" y="GluePoint642Y"/>
                              </a:cxn>
                              <a:cxn ang="0">
                                <a:pos x="GluePoint643X" y="GluePoint643Y"/>
                              </a:cxn>
                              <a:cxn ang="0">
                                <a:pos x="GluePoint644X" y="GluePoint644Y"/>
                              </a:cxn>
                              <a:cxn ang="0">
                                <a:pos x="GluePoint645X" y="GluePoint645Y"/>
                              </a:cxn>
                              <a:cxn ang="0">
                                <a:pos x="GluePoint646X" y="GluePoint646Y"/>
                              </a:cxn>
                              <a:cxn ang="0">
                                <a:pos x="GluePoint647X" y="GluePoint647Y"/>
                              </a:cxn>
                              <a:cxn ang="0">
                                <a:pos x="GluePoint648X" y="GluePoint648Y"/>
                              </a:cxn>
                              <a:cxn ang="0">
                                <a:pos x="GluePoint649X" y="GluePoint649Y"/>
                              </a:cxn>
                              <a:cxn ang="0">
                                <a:pos x="GluePoint650X" y="GluePoint650Y"/>
                              </a:cxn>
                              <a:cxn ang="0">
                                <a:pos x="GluePoint651X" y="GluePoint651Y"/>
                              </a:cxn>
                              <a:cxn ang="0">
                                <a:pos x="GluePoint652X" y="GluePoint652Y"/>
                              </a:cxn>
                              <a:cxn ang="0">
                                <a:pos x="GluePoint653X" y="GluePoint653Y"/>
                              </a:cxn>
                              <a:cxn ang="0">
                                <a:pos x="GluePoint654X" y="GluePoint654Y"/>
                              </a:cxn>
                              <a:cxn ang="0">
                                <a:pos x="GluePoint655X" y="GluePoint655Y"/>
                              </a:cxn>
                              <a:cxn ang="0">
                                <a:pos x="GluePoint656X" y="GluePoint656Y"/>
                              </a:cxn>
                              <a:cxn ang="0">
                                <a:pos x="GluePoint657X" y="GluePoint657Y"/>
                              </a:cxn>
                              <a:cxn ang="0">
                                <a:pos x="GluePoint658X" y="GluePoint658Y"/>
                              </a:cxn>
                              <a:cxn ang="0">
                                <a:pos x="GluePoint659X" y="GluePoint659Y"/>
                              </a:cxn>
                              <a:cxn ang="0">
                                <a:pos x="GluePoint660X" y="GluePoint660Y"/>
                              </a:cxn>
                              <a:cxn ang="0">
                                <a:pos x="GluePoint661X" y="GluePoint661Y"/>
                              </a:cxn>
                              <a:cxn ang="0">
                                <a:pos x="GluePoint662X" y="GluePoint662Y"/>
                              </a:cxn>
                              <a:cxn ang="0">
                                <a:pos x="GluePoint663X" y="GluePoint663Y"/>
                              </a:cxn>
                              <a:cxn ang="0">
                                <a:pos x="GluePoint664X" y="GluePoint664Y"/>
                              </a:cxn>
                              <a:cxn ang="0">
                                <a:pos x="GluePoint665X" y="GluePoint665Y"/>
                              </a:cxn>
                              <a:cxn ang="0">
                                <a:pos x="GluePoint666X" y="GluePoint666Y"/>
                              </a:cxn>
                              <a:cxn ang="0">
                                <a:pos x="GluePoint667X" y="GluePoint667Y"/>
                              </a:cxn>
                              <a:cxn ang="0">
                                <a:pos x="GluePoint668X" y="GluePoint668Y"/>
                              </a:cxn>
                              <a:cxn ang="0">
                                <a:pos x="GluePoint669X" y="GluePoint669Y"/>
                              </a:cxn>
                              <a:cxn ang="0">
                                <a:pos x="GluePoint670X" y="GluePoint670Y"/>
                              </a:cxn>
                              <a:cxn ang="0">
                                <a:pos x="GluePoint671X" y="GluePoint671Y"/>
                              </a:cxn>
                              <a:cxn ang="0">
                                <a:pos x="GluePoint672X" y="GluePoint672Y"/>
                              </a:cxn>
                              <a:cxn ang="0">
                                <a:pos x="GluePoint673X" y="GluePoint673Y"/>
                              </a:cxn>
                              <a:cxn ang="0">
                                <a:pos x="GluePoint674X" y="GluePoint674Y"/>
                              </a:cxn>
                              <a:cxn ang="0">
                                <a:pos x="GluePoint675X" y="GluePoint675Y"/>
                              </a:cxn>
                              <a:cxn ang="0">
                                <a:pos x="GluePoint676X" y="GluePoint676Y"/>
                              </a:cxn>
                              <a:cxn ang="0">
                                <a:pos x="GluePoint677X" y="GluePoint677Y"/>
                              </a:cxn>
                              <a:cxn ang="0">
                                <a:pos x="GluePoint678X" y="GluePoint678Y"/>
                              </a:cxn>
                              <a:cxn ang="0">
                                <a:pos x="GluePoint679X" y="GluePoint679Y"/>
                              </a:cxn>
                              <a:cxn ang="0">
                                <a:pos x="GluePoint680X" y="GluePoint680Y"/>
                              </a:cxn>
                              <a:cxn ang="0">
                                <a:pos x="GluePoint681X" y="GluePoint681Y"/>
                              </a:cxn>
                              <a:cxn ang="0">
                                <a:pos x="GluePoint682X" y="GluePoint682Y"/>
                              </a:cxn>
                              <a:cxn ang="0">
                                <a:pos x="GluePoint683X" y="GluePoint683Y"/>
                              </a:cxn>
                              <a:cxn ang="0">
                                <a:pos x="GluePoint684X" y="GluePoint684Y"/>
                              </a:cxn>
                              <a:cxn ang="0">
                                <a:pos x="GluePoint685X" y="GluePoint685Y"/>
                              </a:cxn>
                              <a:cxn ang="0">
                                <a:pos x="GluePoint686X" y="GluePoint686Y"/>
                              </a:cxn>
                              <a:cxn ang="0">
                                <a:pos x="GluePoint687X" y="GluePoint687Y"/>
                              </a:cxn>
                              <a:cxn ang="0">
                                <a:pos x="GluePoint688X" y="GluePoint688Y"/>
                              </a:cxn>
                              <a:cxn ang="0">
                                <a:pos x="GluePoint689X" y="GluePoint689Y"/>
                              </a:cxn>
                              <a:cxn ang="0">
                                <a:pos x="GluePoint690X" y="GluePoint690Y"/>
                              </a:cxn>
                              <a:cxn ang="0">
                                <a:pos x="GluePoint691X" y="GluePoint691Y"/>
                              </a:cxn>
                              <a:cxn ang="0">
                                <a:pos x="GluePoint692X" y="GluePoint692Y"/>
                              </a:cxn>
                              <a:cxn ang="0">
                                <a:pos x="GluePoint693X" y="GluePoint693Y"/>
                              </a:cxn>
                              <a:cxn ang="0">
                                <a:pos x="GluePoint694X" y="GluePoint694Y"/>
                              </a:cxn>
                              <a:cxn ang="0">
                                <a:pos x="GluePoint695X" y="GluePoint695Y"/>
                              </a:cxn>
                              <a:cxn ang="0">
                                <a:pos x="GluePoint696X" y="GluePoint696Y"/>
                              </a:cxn>
                              <a:cxn ang="0">
                                <a:pos x="GluePoint697X" y="GluePoint697Y"/>
                              </a:cxn>
                              <a:cxn ang="0">
                                <a:pos x="GluePoint698X" y="GluePoint698Y"/>
                              </a:cxn>
                              <a:cxn ang="0">
                                <a:pos x="GluePoint699X" y="GluePoint699Y"/>
                              </a:cxn>
                              <a:cxn ang="0">
                                <a:pos x="GluePoint700X" y="GluePoint700Y"/>
                              </a:cxn>
                              <a:cxn ang="0">
                                <a:pos x="GluePoint701X" y="GluePoint701Y"/>
                              </a:cxn>
                              <a:cxn ang="0">
                                <a:pos x="GluePoint702X" y="GluePoint702Y"/>
                              </a:cxn>
                              <a:cxn ang="0">
                                <a:pos x="GluePoint703X" y="GluePoint703Y"/>
                              </a:cxn>
                              <a:cxn ang="0">
                                <a:pos x="GluePoint704X" y="GluePoint704Y"/>
                              </a:cxn>
                              <a:cxn ang="0">
                                <a:pos x="GluePoint705X" y="GluePoint705Y"/>
                              </a:cxn>
                              <a:cxn ang="0">
                                <a:pos x="GluePoint706X" y="GluePoint706Y"/>
                              </a:cxn>
                              <a:cxn ang="0">
                                <a:pos x="GluePoint707X" y="GluePoint707Y"/>
                              </a:cxn>
                              <a:cxn ang="0">
                                <a:pos x="GluePoint708X" y="GluePoint708Y"/>
                              </a:cxn>
                              <a:cxn ang="0">
                                <a:pos x="GluePoint709X" y="GluePoint709Y"/>
                              </a:cxn>
                              <a:cxn ang="0">
                                <a:pos x="GluePoint710X" y="GluePoint710Y"/>
                              </a:cxn>
                              <a:cxn ang="0">
                                <a:pos x="GluePoint711X" y="GluePoint711Y"/>
                              </a:cxn>
                              <a:cxn ang="0">
                                <a:pos x="GluePoint712X" y="GluePoint712Y"/>
                              </a:cxn>
                              <a:cxn ang="0">
                                <a:pos x="GluePoint713X" y="GluePoint713Y"/>
                              </a:cxn>
                              <a:cxn ang="0">
                                <a:pos x="GluePoint714X" y="GluePoint714Y"/>
                              </a:cxn>
                              <a:cxn ang="0">
                                <a:pos x="GluePoint715X" y="GluePoint715Y"/>
                              </a:cxn>
                              <a:cxn ang="0">
                                <a:pos x="GluePoint716X" y="GluePoint716Y"/>
                              </a:cxn>
                              <a:cxn ang="0">
                                <a:pos x="GluePoint717X" y="GluePoint717Y"/>
                              </a:cxn>
                              <a:cxn ang="0">
                                <a:pos x="GluePoint718X" y="GluePoint718Y"/>
                              </a:cxn>
                              <a:cxn ang="0">
                                <a:pos x="GluePoint719X" y="GluePoint719Y"/>
                              </a:cxn>
                              <a:cxn ang="0">
                                <a:pos x="GluePoint720X" y="GluePoint720Y"/>
                              </a:cxn>
                              <a:cxn ang="0">
                                <a:pos x="GluePoint721X" y="GluePoint721Y"/>
                              </a:cxn>
                              <a:cxn ang="0">
                                <a:pos x="GluePoint722X" y="GluePoint722Y"/>
                              </a:cxn>
                              <a:cxn ang="0">
                                <a:pos x="GluePoint723X" y="GluePoint723Y"/>
                              </a:cxn>
                              <a:cxn ang="0">
                                <a:pos x="GluePoint724X" y="GluePoint724Y"/>
                              </a:cxn>
                              <a:cxn ang="0">
                                <a:pos x="GluePoint725X" y="GluePoint725Y"/>
                              </a:cxn>
                              <a:cxn ang="0">
                                <a:pos x="GluePoint726X" y="GluePoint726Y"/>
                              </a:cxn>
                              <a:cxn ang="0">
                                <a:pos x="GluePoint727X" y="GluePoint727Y"/>
                              </a:cxn>
                              <a:cxn ang="0">
                                <a:pos x="GluePoint728X" y="GluePoint728Y"/>
                              </a:cxn>
                              <a:cxn ang="0">
                                <a:pos x="GluePoint729X" y="GluePoint729Y"/>
                              </a:cxn>
                              <a:cxn ang="0">
                                <a:pos x="GluePoint730X" y="GluePoint730Y"/>
                              </a:cxn>
                              <a:cxn ang="0">
                                <a:pos x="GluePoint731X" y="GluePoint731Y"/>
                              </a:cxn>
                              <a:cxn ang="0">
                                <a:pos x="GluePoint732X" y="GluePoint732Y"/>
                              </a:cxn>
                              <a:cxn ang="0">
                                <a:pos x="GluePoint733X" y="GluePoint733Y"/>
                              </a:cxn>
                              <a:cxn ang="0">
                                <a:pos x="GluePoint734X" y="GluePoint734Y"/>
                              </a:cxn>
                              <a:cxn ang="0">
                                <a:pos x="GluePoint735X" y="GluePoint735Y"/>
                              </a:cxn>
                              <a:cxn ang="0">
                                <a:pos x="GluePoint736X" y="GluePoint736Y"/>
                              </a:cxn>
                              <a:cxn ang="0">
                                <a:pos x="GluePoint737X" y="GluePoint737Y"/>
                              </a:cxn>
                              <a:cxn ang="0">
                                <a:pos x="GluePoint738X" y="GluePoint738Y"/>
                              </a:cxn>
                              <a:cxn ang="0">
                                <a:pos x="GluePoint739X" y="GluePoint739Y"/>
                              </a:cxn>
                              <a:cxn ang="0">
                                <a:pos x="GluePoint740X" y="GluePoint740Y"/>
                              </a:cxn>
                              <a:cxn ang="0">
                                <a:pos x="GluePoint741X" y="GluePoint741Y"/>
                              </a:cxn>
                              <a:cxn ang="0">
                                <a:pos x="GluePoint742X" y="GluePoint742Y"/>
                              </a:cxn>
                              <a:cxn ang="0">
                                <a:pos x="GluePoint743X" y="GluePoint743Y"/>
                              </a:cxn>
                              <a:cxn ang="0">
                                <a:pos x="GluePoint744X" y="GluePoint744Y"/>
                              </a:cxn>
                              <a:cxn ang="0">
                                <a:pos x="GluePoint745X" y="GluePoint745Y"/>
                              </a:cxn>
                              <a:cxn ang="0">
                                <a:pos x="GluePoint746X" y="GluePoint746Y"/>
                              </a:cxn>
                              <a:cxn ang="0">
                                <a:pos x="GluePoint747X" y="GluePoint747Y"/>
                              </a:cxn>
                              <a:cxn ang="0">
                                <a:pos x="GluePoint748X" y="GluePoint748Y"/>
                              </a:cxn>
                              <a:cxn ang="0">
                                <a:pos x="GluePoint749X" y="GluePoint749Y"/>
                              </a:cxn>
                              <a:cxn ang="0">
                                <a:pos x="GluePoint750X" y="GluePoint750Y"/>
                              </a:cxn>
                              <a:cxn ang="0">
                                <a:pos x="GluePoint751X" y="GluePoint751Y"/>
                              </a:cxn>
                              <a:cxn ang="0">
                                <a:pos x="GluePoint752X" y="GluePoint752Y"/>
                              </a:cxn>
                              <a:cxn ang="0">
                                <a:pos x="GluePoint753X" y="GluePoint753Y"/>
                              </a:cxn>
                              <a:cxn ang="0">
                                <a:pos x="GluePoint754X" y="GluePoint754Y"/>
                              </a:cxn>
                              <a:cxn ang="0">
                                <a:pos x="GluePoint755X" y="GluePoint755Y"/>
                              </a:cxn>
                              <a:cxn ang="0">
                                <a:pos x="GluePoint756X" y="GluePoint756Y"/>
                              </a:cxn>
                              <a:cxn ang="0">
                                <a:pos x="GluePoint757X" y="GluePoint757Y"/>
                              </a:cxn>
                              <a:cxn ang="0">
                                <a:pos x="GluePoint758X" y="GluePoint758Y"/>
                              </a:cxn>
                              <a:cxn ang="0">
                                <a:pos x="GluePoint759X" y="GluePoint759Y"/>
                              </a:cxn>
                              <a:cxn ang="0">
                                <a:pos x="GluePoint760X" y="GluePoint760Y"/>
                              </a:cxn>
                              <a:cxn ang="0">
                                <a:pos x="GluePoint761X" y="GluePoint761Y"/>
                              </a:cxn>
                              <a:cxn ang="0">
                                <a:pos x="GluePoint762X" y="GluePoint762Y"/>
                              </a:cxn>
                              <a:cxn ang="0">
                                <a:pos x="GluePoint763X" y="GluePoint763Y"/>
                              </a:cxn>
                              <a:cxn ang="0">
                                <a:pos x="GluePoint764X" y="GluePoint764Y"/>
                              </a:cxn>
                              <a:cxn ang="0">
                                <a:pos x="GluePoint765X" y="GluePoint765Y"/>
                              </a:cxn>
                              <a:cxn ang="0">
                                <a:pos x="GluePoint766X" y="GluePoint766Y"/>
                              </a:cxn>
                              <a:cxn ang="0">
                                <a:pos x="GluePoint767X" y="GluePoint767Y"/>
                              </a:cxn>
                              <a:cxn ang="0">
                                <a:pos x="GluePoint768X" y="GluePoint768Y"/>
                              </a:cxn>
                              <a:cxn ang="0">
                                <a:pos x="GluePoint769X" y="GluePoint769Y"/>
                              </a:cxn>
                              <a:cxn ang="0">
                                <a:pos x="GluePoint770X" y="GluePoint770Y"/>
                              </a:cxn>
                              <a:cxn ang="0">
                                <a:pos x="GluePoint771X" y="GluePoint771Y"/>
                              </a:cxn>
                              <a:cxn ang="0">
                                <a:pos x="GluePoint772X" y="GluePoint772Y"/>
                              </a:cxn>
                              <a:cxn ang="0">
                                <a:pos x="GluePoint773X" y="GluePoint773Y"/>
                              </a:cxn>
                              <a:cxn ang="0">
                                <a:pos x="GluePoint774X" y="GluePoint774Y"/>
                              </a:cxn>
                              <a:cxn ang="0">
                                <a:pos x="GluePoint775X" y="GluePoint775Y"/>
                              </a:cxn>
                              <a:cxn ang="0">
                                <a:pos x="GluePoint776X" y="GluePoint776Y"/>
                              </a:cxn>
                              <a:cxn ang="0">
                                <a:pos x="GluePoint777X" y="GluePoint777Y"/>
                              </a:cxn>
                              <a:cxn ang="0">
                                <a:pos x="GluePoint778X" y="GluePoint778Y"/>
                              </a:cxn>
                              <a:cxn ang="0">
                                <a:pos x="GluePoint779X" y="GluePoint779Y"/>
                              </a:cxn>
                              <a:cxn ang="0">
                                <a:pos x="GluePoint780X" y="GluePoint780Y"/>
                              </a:cxn>
                              <a:cxn ang="0">
                                <a:pos x="GluePoint781X" y="GluePoint781Y"/>
                              </a:cxn>
                              <a:cxn ang="0">
                                <a:pos x="GluePoint782X" y="GluePoint782Y"/>
                              </a:cxn>
                              <a:cxn ang="0">
                                <a:pos x="GluePoint783X" y="GluePoint783Y"/>
                              </a:cxn>
                              <a:cxn ang="0">
                                <a:pos x="GluePoint784X" y="GluePoint784Y"/>
                              </a:cxn>
                              <a:cxn ang="0">
                                <a:pos x="GluePoint785X" y="GluePoint785Y"/>
                              </a:cxn>
                              <a:cxn ang="0">
                                <a:pos x="GluePoint786X" y="GluePoint786Y"/>
                              </a:cxn>
                              <a:cxn ang="0">
                                <a:pos x="GluePoint787X" y="GluePoint787Y"/>
                              </a:cxn>
                              <a:cxn ang="0">
                                <a:pos x="GluePoint788X" y="GluePoint788Y"/>
                              </a:cxn>
                              <a:cxn ang="0">
                                <a:pos x="GluePoint789X" y="GluePoint789Y"/>
                              </a:cxn>
                              <a:cxn ang="0">
                                <a:pos x="GluePoint790X" y="GluePoint790Y"/>
                              </a:cxn>
                              <a:cxn ang="0">
                                <a:pos x="GluePoint791X" y="GluePoint791Y"/>
                              </a:cxn>
                              <a:cxn ang="0">
                                <a:pos x="GluePoint792X" y="GluePoint792Y"/>
                              </a:cxn>
                              <a:cxn ang="0">
                                <a:pos x="GluePoint793X" y="GluePoint793Y"/>
                              </a:cxn>
                              <a:cxn ang="0">
                                <a:pos x="GluePoint794X" y="GluePoint794Y"/>
                              </a:cxn>
                              <a:cxn ang="0">
                                <a:pos x="GluePoint795X" y="GluePoint795Y"/>
                              </a:cxn>
                              <a:cxn ang="0">
                                <a:pos x="GluePoint796X" y="GluePoint796Y"/>
                              </a:cxn>
                              <a:cxn ang="0">
                                <a:pos x="GluePoint797X" y="GluePoint797Y"/>
                              </a:cxn>
                              <a:cxn ang="0">
                                <a:pos x="GluePoint798X" y="GluePoint798Y"/>
                              </a:cxn>
                              <a:cxn ang="0">
                                <a:pos x="GluePoint799X" y="GluePoint799Y"/>
                              </a:cxn>
                              <a:cxn ang="0">
                                <a:pos x="GluePoint800X" y="GluePoint800Y"/>
                              </a:cxn>
                              <a:cxn ang="0">
                                <a:pos x="GluePoint801X" y="GluePoint801Y"/>
                              </a:cxn>
                              <a:cxn ang="0">
                                <a:pos x="GluePoint802X" y="GluePoint802Y"/>
                              </a:cxn>
                              <a:cxn ang="0">
                                <a:pos x="GluePoint803X" y="GluePoint803Y"/>
                              </a:cxn>
                              <a:cxn ang="0">
                                <a:pos x="GluePoint804X" y="GluePoint804Y"/>
                              </a:cxn>
                              <a:cxn ang="0">
                                <a:pos x="GluePoint805X" y="GluePoint805Y"/>
                              </a:cxn>
                              <a:cxn ang="0">
                                <a:pos x="GluePoint806X" y="GluePoint806Y"/>
                              </a:cxn>
                              <a:cxn ang="0">
                                <a:pos x="GluePoint807X" y="GluePoint807Y"/>
                              </a:cxn>
                              <a:cxn ang="0">
                                <a:pos x="GluePoint808X" y="GluePoint808Y"/>
                              </a:cxn>
                              <a:cxn ang="0">
                                <a:pos x="GluePoint809X" y="GluePoint809Y"/>
                              </a:cxn>
                              <a:cxn ang="0">
                                <a:pos x="GluePoint810X" y="GluePoint810Y"/>
                              </a:cxn>
                              <a:cxn ang="0">
                                <a:pos x="GluePoint811X" y="GluePoint811Y"/>
                              </a:cxn>
                              <a:cxn ang="0">
                                <a:pos x="GluePoint812X" y="GluePoint812Y"/>
                              </a:cxn>
                              <a:cxn ang="0">
                                <a:pos x="GluePoint813X" y="GluePoint813Y"/>
                              </a:cxn>
                              <a:cxn ang="0">
                                <a:pos x="GluePoint814X" y="GluePoint814Y"/>
                              </a:cxn>
                              <a:cxn ang="0">
                                <a:pos x="GluePoint815X" y="GluePoint815Y"/>
                              </a:cxn>
                              <a:cxn ang="0">
                                <a:pos x="GluePoint816X" y="GluePoint816Y"/>
                              </a:cxn>
                              <a:cxn ang="0">
                                <a:pos x="GluePoint817X" y="GluePoint817Y"/>
                              </a:cxn>
                              <a:cxn ang="0">
                                <a:pos x="GluePoint818X" y="GluePoint818Y"/>
                              </a:cxn>
                              <a:cxn ang="0">
                                <a:pos x="GluePoint819X" y="GluePoint819Y"/>
                              </a:cxn>
                              <a:cxn ang="0">
                                <a:pos x="GluePoint820X" y="GluePoint820Y"/>
                              </a:cxn>
                              <a:cxn ang="0">
                                <a:pos x="GluePoint821X" y="GluePoint821Y"/>
                              </a:cxn>
                              <a:cxn ang="0">
                                <a:pos x="GluePoint822X" y="GluePoint822Y"/>
                              </a:cxn>
                              <a:cxn ang="0">
                                <a:pos x="GluePoint823X" y="GluePoint823Y"/>
                              </a:cxn>
                              <a:cxn ang="0">
                                <a:pos x="GluePoint824X" y="GluePoint824Y"/>
                              </a:cxn>
                              <a:cxn ang="0">
                                <a:pos x="GluePoint825X" y="GluePoint825Y"/>
                              </a:cxn>
                              <a:cxn ang="0">
                                <a:pos x="GluePoint826X" y="GluePoint826Y"/>
                              </a:cxn>
                              <a:cxn ang="0">
                                <a:pos x="GluePoint827X" y="GluePoint827Y"/>
                              </a:cxn>
                              <a:cxn ang="0">
                                <a:pos x="GluePoint828X" y="GluePoint828Y"/>
                              </a:cxn>
                              <a:cxn ang="0">
                                <a:pos x="GluePoint829X" y="GluePoint829Y"/>
                              </a:cxn>
                              <a:cxn ang="0">
                                <a:pos x="GluePoint830X" y="GluePoint830Y"/>
                              </a:cxn>
                              <a:cxn ang="0">
                                <a:pos x="GluePoint831X" y="GluePoint831Y"/>
                              </a:cxn>
                              <a:cxn ang="0">
                                <a:pos x="GluePoint832X" y="GluePoint832Y"/>
                              </a:cxn>
                              <a:cxn ang="0">
                                <a:pos x="GluePoint833X" y="GluePoint833Y"/>
                              </a:cxn>
                              <a:cxn ang="0">
                                <a:pos x="GluePoint834X" y="GluePoint834Y"/>
                              </a:cxn>
                              <a:cxn ang="0">
                                <a:pos x="GluePoint835X" y="GluePoint835Y"/>
                              </a:cxn>
                              <a:cxn ang="0">
                                <a:pos x="GluePoint836X" y="GluePoint836Y"/>
                              </a:cxn>
                              <a:cxn ang="0">
                                <a:pos x="GluePoint837X" y="GluePoint837Y"/>
                              </a:cxn>
                              <a:cxn ang="0">
                                <a:pos x="GluePoint838X" y="GluePoint838Y"/>
                              </a:cxn>
                              <a:cxn ang="0">
                                <a:pos x="GluePoint839X" y="GluePoint839Y"/>
                              </a:cxn>
                              <a:cxn ang="0">
                                <a:pos x="GluePoint840X" y="GluePoint840Y"/>
                              </a:cxn>
                              <a:cxn ang="0">
                                <a:pos x="GluePoint841X" y="GluePoint841Y"/>
                              </a:cxn>
                              <a:cxn ang="0">
                                <a:pos x="GluePoint842X" y="GluePoint842Y"/>
                              </a:cxn>
                              <a:cxn ang="0">
                                <a:pos x="GluePoint843X" y="GluePoint843Y"/>
                              </a:cxn>
                              <a:cxn ang="0">
                                <a:pos x="GluePoint844X" y="GluePoint844Y"/>
                              </a:cxn>
                              <a:cxn ang="0">
                                <a:pos x="GluePoint845X" y="GluePoint845Y"/>
                              </a:cxn>
                              <a:cxn ang="0">
                                <a:pos x="GluePoint846X" y="GluePoint846Y"/>
                              </a:cxn>
                              <a:cxn ang="0">
                                <a:pos x="GluePoint847X" y="GluePoint847Y"/>
                              </a:cxn>
                              <a:cxn ang="0">
                                <a:pos x="GluePoint848X" y="GluePoint848Y"/>
                              </a:cxn>
                              <a:cxn ang="0">
                                <a:pos x="GluePoint849X" y="GluePoint849Y"/>
                              </a:cxn>
                              <a:cxn ang="0">
                                <a:pos x="GluePoint850X" y="GluePoint850Y"/>
                              </a:cxn>
                              <a:cxn ang="0">
                                <a:pos x="GluePoint851X" y="GluePoint851Y"/>
                              </a:cxn>
                              <a:cxn ang="0">
                                <a:pos x="GluePoint852X" y="GluePoint852Y"/>
                              </a:cxn>
                              <a:cxn ang="0">
                                <a:pos x="GluePoint853X" y="GluePoint853Y"/>
                              </a:cxn>
                              <a:cxn ang="0">
                                <a:pos x="GluePoint854X" y="GluePoint854Y"/>
                              </a:cxn>
                              <a:cxn ang="0">
                                <a:pos x="GluePoint855X" y="GluePoint855Y"/>
                              </a:cxn>
                              <a:cxn ang="0">
                                <a:pos x="GluePoint856X" y="GluePoint856Y"/>
                              </a:cxn>
                              <a:cxn ang="0">
                                <a:pos x="GluePoint857X" y="GluePoint857Y"/>
                              </a:cxn>
                              <a:cxn ang="0">
                                <a:pos x="GluePoint858X" y="GluePoint858Y"/>
                              </a:cxn>
                              <a:cxn ang="0">
                                <a:pos x="GluePoint859X" y="GluePoint859Y"/>
                              </a:cxn>
                              <a:cxn ang="0">
                                <a:pos x="GluePoint860X" y="GluePoint860Y"/>
                              </a:cxn>
                              <a:cxn ang="0">
                                <a:pos x="GluePoint861X" y="GluePoint861Y"/>
                              </a:cxn>
                              <a:cxn ang="0">
                                <a:pos x="GluePoint862X" y="GluePoint862Y"/>
                              </a:cxn>
                              <a:cxn ang="0">
                                <a:pos x="GluePoint863X" y="GluePoint863Y"/>
                              </a:cxn>
                              <a:cxn ang="0">
                                <a:pos x="GluePoint864X" y="GluePoint864Y"/>
                              </a:cxn>
                              <a:cxn ang="0">
                                <a:pos x="GluePoint865X" y="GluePoint865Y"/>
                              </a:cxn>
                              <a:cxn ang="0">
                                <a:pos x="GluePoint866X" y="GluePoint866Y"/>
                              </a:cxn>
                              <a:cxn ang="0">
                                <a:pos x="GluePoint867X" y="GluePoint867Y"/>
                              </a:cxn>
                              <a:cxn ang="0">
                                <a:pos x="GluePoint868X" y="GluePoint868Y"/>
                              </a:cxn>
                              <a:cxn ang="0">
                                <a:pos x="GluePoint869X" y="GluePoint869Y"/>
                              </a:cxn>
                              <a:cxn ang="0">
                                <a:pos x="GluePoint870X" y="GluePoint870Y"/>
                              </a:cxn>
                              <a:cxn ang="0">
                                <a:pos x="GluePoint871X" y="GluePoint871Y"/>
                              </a:cxn>
                              <a:cxn ang="0">
                                <a:pos x="GluePoint872X" y="GluePoint872Y"/>
                              </a:cxn>
                              <a:cxn ang="0">
                                <a:pos x="GluePoint873X" y="GluePoint873Y"/>
                              </a:cxn>
                              <a:cxn ang="0">
                                <a:pos x="GluePoint874X" y="GluePoint874Y"/>
                              </a:cxn>
                              <a:cxn ang="0">
                                <a:pos x="GluePoint875X" y="GluePoint875Y"/>
                              </a:cxn>
                              <a:cxn ang="0">
                                <a:pos x="GluePoint876X" y="GluePoint876Y"/>
                              </a:cxn>
                              <a:cxn ang="0">
                                <a:pos x="GluePoint877X" y="GluePoint877Y"/>
                              </a:cxn>
                              <a:cxn ang="0">
                                <a:pos x="GluePoint878X" y="GluePoint878Y"/>
                              </a:cxn>
                              <a:cxn ang="0">
                                <a:pos x="GluePoint879X" y="GluePoint879Y"/>
                              </a:cxn>
                              <a:cxn ang="0">
                                <a:pos x="GluePoint880X" y="GluePoint880Y"/>
                              </a:cxn>
                              <a:cxn ang="0">
                                <a:pos x="GluePoint881X" y="GluePoint881Y"/>
                              </a:cxn>
                              <a:cxn ang="0">
                                <a:pos x="GluePoint882X" y="GluePoint882Y"/>
                              </a:cxn>
                              <a:cxn ang="0">
                                <a:pos x="GluePoint883X" y="GluePoint883Y"/>
                              </a:cxn>
                              <a:cxn ang="0">
                                <a:pos x="GluePoint884X" y="GluePoint884Y"/>
                              </a:cxn>
                              <a:cxn ang="0">
                                <a:pos x="GluePoint885X" y="GluePoint885Y"/>
                              </a:cxn>
                              <a:cxn ang="0">
                                <a:pos x="GluePoint886X" y="GluePoint886Y"/>
                              </a:cxn>
                              <a:cxn ang="0">
                                <a:pos x="GluePoint887X" y="GluePoint887Y"/>
                              </a:cxn>
                              <a:cxn ang="0">
                                <a:pos x="GluePoint888X" y="GluePoint888Y"/>
                              </a:cxn>
                              <a:cxn ang="0">
                                <a:pos x="GluePoint889X" y="GluePoint889Y"/>
                              </a:cxn>
                              <a:cxn ang="0">
                                <a:pos x="GluePoint890X" y="GluePoint890Y"/>
                              </a:cxn>
                              <a:cxn ang="0">
                                <a:pos x="GluePoint891X" y="GluePoint891Y"/>
                              </a:cxn>
                              <a:cxn ang="0">
                                <a:pos x="GluePoint892X" y="GluePoint892Y"/>
                              </a:cxn>
                              <a:cxn ang="0">
                                <a:pos x="GluePoint893X" y="GluePoint893Y"/>
                              </a:cxn>
                              <a:cxn ang="0">
                                <a:pos x="GluePoint894X" y="GluePoint894Y"/>
                              </a:cxn>
                              <a:cxn ang="0">
                                <a:pos x="GluePoint895X" y="GluePoint895Y"/>
                              </a:cxn>
                              <a:cxn ang="0">
                                <a:pos x="GluePoint896X" y="GluePoint896Y"/>
                              </a:cxn>
                              <a:cxn ang="0">
                                <a:pos x="GluePoint897X" y="GluePoint897Y"/>
                              </a:cxn>
                              <a:cxn ang="0">
                                <a:pos x="GluePoint898X" y="GluePoint898Y"/>
                              </a:cxn>
                              <a:cxn ang="0">
                                <a:pos x="GluePoint899X" y="GluePoint899Y"/>
                              </a:cxn>
                              <a:cxn ang="0">
                                <a:pos x="GluePoint900X" y="GluePoint900Y"/>
                              </a:cxn>
                              <a:cxn ang="0">
                                <a:pos x="GluePoint901X" y="GluePoint901Y"/>
                              </a:cxn>
                              <a:cxn ang="0">
                                <a:pos x="GluePoint902X" y="GluePoint902Y"/>
                              </a:cxn>
                              <a:cxn ang="0">
                                <a:pos x="GluePoint903X" y="GluePoint903Y"/>
                              </a:cxn>
                              <a:cxn ang="0">
                                <a:pos x="GluePoint904X" y="GluePoint904Y"/>
                              </a:cxn>
                              <a:cxn ang="0">
                                <a:pos x="GluePoint905X" y="GluePoint905Y"/>
                              </a:cxn>
                              <a:cxn ang="0">
                                <a:pos x="GluePoint906X" y="GluePoint906Y"/>
                              </a:cxn>
                              <a:cxn ang="0">
                                <a:pos x="GluePoint907X" y="GluePoint907Y"/>
                              </a:cxn>
                              <a:cxn ang="0">
                                <a:pos x="GluePoint908X" y="GluePoint908Y"/>
                              </a:cxn>
                              <a:cxn ang="0">
                                <a:pos x="GluePoint909X" y="GluePoint909Y"/>
                              </a:cxn>
                              <a:cxn ang="0">
                                <a:pos x="GluePoint910X" y="GluePoint910Y"/>
                              </a:cxn>
                              <a:cxn ang="0">
                                <a:pos x="GluePoint911X" y="GluePoint911Y"/>
                              </a:cxn>
                              <a:cxn ang="0">
                                <a:pos x="GluePoint912X" y="GluePoint912Y"/>
                              </a:cxn>
                              <a:cxn ang="0">
                                <a:pos x="GluePoint913X" y="GluePoint913Y"/>
                              </a:cxn>
                              <a:cxn ang="0">
                                <a:pos x="GluePoint914X" y="GluePoint914Y"/>
                              </a:cxn>
                              <a:cxn ang="0">
                                <a:pos x="GluePoint915X" y="GluePoint915Y"/>
                              </a:cxn>
                              <a:cxn ang="0">
                                <a:pos x="GluePoint916X" y="GluePoint916Y"/>
                              </a:cxn>
                              <a:cxn ang="0">
                                <a:pos x="GluePoint917X" y="GluePoint917Y"/>
                              </a:cxn>
                              <a:cxn ang="0">
                                <a:pos x="GluePoint918X" y="GluePoint918Y"/>
                              </a:cxn>
                              <a:cxn ang="0">
                                <a:pos x="GluePoint919X" y="GluePoint919Y"/>
                              </a:cxn>
                              <a:cxn ang="0">
                                <a:pos x="GluePoint920X" y="GluePoint920Y"/>
                              </a:cxn>
                              <a:cxn ang="0">
                                <a:pos x="GluePoint921X" y="GluePoint921Y"/>
                              </a:cxn>
                              <a:cxn ang="0">
                                <a:pos x="GluePoint922X" y="GluePoint922Y"/>
                              </a:cxn>
                              <a:cxn ang="0">
                                <a:pos x="GluePoint923X" y="GluePoint923Y"/>
                              </a:cxn>
                              <a:cxn ang="0">
                                <a:pos x="GluePoint924X" y="GluePoint924Y"/>
                              </a:cxn>
                              <a:cxn ang="0">
                                <a:pos x="GluePoint925X" y="GluePoint925Y"/>
                              </a:cxn>
                              <a:cxn ang="0">
                                <a:pos x="GluePoint926X" y="GluePoint926Y"/>
                              </a:cxn>
                              <a:cxn ang="0">
                                <a:pos x="GluePoint927X" y="GluePoint927Y"/>
                              </a:cxn>
                              <a:cxn ang="0">
                                <a:pos x="GluePoint928X" y="GluePoint928Y"/>
                              </a:cxn>
                              <a:cxn ang="0">
                                <a:pos x="GluePoint929X" y="GluePoint929Y"/>
                              </a:cxn>
                              <a:cxn ang="0">
                                <a:pos x="GluePoint930X" y="GluePoint930Y"/>
                              </a:cxn>
                              <a:cxn ang="0">
                                <a:pos x="GluePoint931X" y="GluePoint931Y"/>
                              </a:cxn>
                              <a:cxn ang="0">
                                <a:pos x="GluePoint932X" y="GluePoint932Y"/>
                              </a:cxn>
                              <a:cxn ang="0">
                                <a:pos x="GluePoint933X" y="GluePoint933Y"/>
                              </a:cxn>
                              <a:cxn ang="0">
                                <a:pos x="GluePoint934X" y="GluePoint934Y"/>
                              </a:cxn>
                              <a:cxn ang="0">
                                <a:pos x="GluePoint935X" y="GluePoint935Y"/>
                              </a:cxn>
                              <a:cxn ang="0">
                                <a:pos x="GluePoint936X" y="GluePoint936Y"/>
                              </a:cxn>
                              <a:cxn ang="0">
                                <a:pos x="GluePoint937X" y="GluePoint937Y"/>
                              </a:cxn>
                              <a:cxn ang="0">
                                <a:pos x="GluePoint938X" y="GluePoint938Y"/>
                              </a:cxn>
                              <a:cxn ang="0">
                                <a:pos x="GluePoint939X" y="GluePoint939Y"/>
                              </a:cxn>
                              <a:cxn ang="0">
                                <a:pos x="GluePoint940X" y="GluePoint940Y"/>
                              </a:cxn>
                              <a:cxn ang="0">
                                <a:pos x="GluePoint941X" y="GluePoint941Y"/>
                              </a:cxn>
                              <a:cxn ang="0">
                                <a:pos x="GluePoint942X" y="GluePoint942Y"/>
                              </a:cxn>
                              <a:cxn ang="0">
                                <a:pos x="GluePoint943X" y="GluePoint943Y"/>
                              </a:cxn>
                              <a:cxn ang="0">
                                <a:pos x="GluePoint944X" y="GluePoint944Y"/>
                              </a:cxn>
                              <a:cxn ang="0">
                                <a:pos x="GluePoint945X" y="GluePoint945Y"/>
                              </a:cxn>
                              <a:cxn ang="0">
                                <a:pos x="GluePoint946X" y="GluePoint946Y"/>
                              </a:cxn>
                              <a:cxn ang="0">
                                <a:pos x="GluePoint947X" y="GluePoint947Y"/>
                              </a:cxn>
                              <a:cxn ang="0">
                                <a:pos x="GluePoint948X" y="GluePoint948Y"/>
                              </a:cxn>
                              <a:cxn ang="0">
                                <a:pos x="GluePoint949X" y="GluePoint949Y"/>
                              </a:cxn>
                              <a:cxn ang="0">
                                <a:pos x="GluePoint950X" y="GluePoint950Y"/>
                              </a:cxn>
                              <a:cxn ang="0">
                                <a:pos x="GluePoint951X" y="GluePoint951Y"/>
                              </a:cxn>
                              <a:cxn ang="0">
                                <a:pos x="GluePoint952X" y="GluePoint952Y"/>
                              </a:cxn>
                              <a:cxn ang="0">
                                <a:pos x="GluePoint953X" y="GluePoint953Y"/>
                              </a:cxn>
                              <a:cxn ang="0">
                                <a:pos x="GluePoint954X" y="GluePoint954Y"/>
                              </a:cxn>
                              <a:cxn ang="0">
                                <a:pos x="GluePoint955X" y="GluePoint955Y"/>
                              </a:cxn>
                              <a:cxn ang="0">
                                <a:pos x="GluePoint956X" y="GluePoint956Y"/>
                              </a:cxn>
                              <a:cxn ang="0">
                                <a:pos x="GluePoint957X" y="GluePoint957Y"/>
                              </a:cxn>
                              <a:cxn ang="0">
                                <a:pos x="GluePoint958X" y="GluePoint958Y"/>
                              </a:cxn>
                              <a:cxn ang="0">
                                <a:pos x="GluePoint959X" y="GluePoint959Y"/>
                              </a:cxn>
                              <a:cxn ang="0">
                                <a:pos x="GluePoint960X" y="GluePoint960Y"/>
                              </a:cxn>
                              <a:cxn ang="0">
                                <a:pos x="GluePoint961X" y="GluePoint961Y"/>
                              </a:cxn>
                              <a:cxn ang="0">
                                <a:pos x="GluePoint962X" y="GluePoint962Y"/>
                              </a:cxn>
                              <a:cxn ang="0">
                                <a:pos x="GluePoint963X" y="GluePoint963Y"/>
                              </a:cxn>
                              <a:cxn ang="0">
                                <a:pos x="GluePoint964X" y="GluePoint964Y"/>
                              </a:cxn>
                              <a:cxn ang="0">
                                <a:pos x="GluePoint965X" y="GluePoint965Y"/>
                              </a:cxn>
                              <a:cxn ang="0">
                                <a:pos x="GluePoint966X" y="GluePoint966Y"/>
                              </a:cxn>
                              <a:cxn ang="0">
                                <a:pos x="GluePoint967X" y="GluePoint967Y"/>
                              </a:cxn>
                              <a:cxn ang="0">
                                <a:pos x="GluePoint968X" y="GluePoint968Y"/>
                              </a:cxn>
                              <a:cxn ang="0">
                                <a:pos x="GluePoint969X" y="GluePoint969Y"/>
                              </a:cxn>
                              <a:cxn ang="0">
                                <a:pos x="GluePoint970X" y="GluePoint970Y"/>
                              </a:cxn>
                              <a:cxn ang="0">
                                <a:pos x="GluePoint971X" y="GluePoint971Y"/>
                              </a:cxn>
                              <a:cxn ang="0">
                                <a:pos x="GluePoint972X" y="GluePoint972Y"/>
                              </a:cxn>
                              <a:cxn ang="0">
                                <a:pos x="GluePoint973X" y="GluePoint973Y"/>
                              </a:cxn>
                              <a:cxn ang="0">
                                <a:pos x="GluePoint974X" y="GluePoint974Y"/>
                              </a:cxn>
                              <a:cxn ang="0">
                                <a:pos x="GluePoint975X" y="GluePoint975Y"/>
                              </a:cxn>
                              <a:cxn ang="0">
                                <a:pos x="GluePoint976X" y="GluePoint976Y"/>
                              </a:cxn>
                              <a:cxn ang="0">
                                <a:pos x="GluePoint977X" y="GluePoint977Y"/>
                              </a:cxn>
                              <a:cxn ang="0">
                                <a:pos x="GluePoint978X" y="GluePoint978Y"/>
                              </a:cxn>
                              <a:cxn ang="0">
                                <a:pos x="GluePoint979X" y="GluePoint979Y"/>
                              </a:cxn>
                              <a:cxn ang="0">
                                <a:pos x="GluePoint980X" y="GluePoint980Y"/>
                              </a:cxn>
                              <a:cxn ang="0">
                                <a:pos x="GluePoint981X" y="GluePoint981Y"/>
                              </a:cxn>
                              <a:cxn ang="0">
                                <a:pos x="GluePoint982X" y="GluePoint982Y"/>
                              </a:cxn>
                              <a:cxn ang="0">
                                <a:pos x="GluePoint983X" y="GluePoint983Y"/>
                              </a:cxn>
                              <a:cxn ang="0">
                                <a:pos x="GluePoint984X" y="GluePoint984Y"/>
                              </a:cxn>
                              <a:cxn ang="0">
                                <a:pos x="GluePoint985X" y="GluePoint985Y"/>
                              </a:cxn>
                              <a:cxn ang="0">
                                <a:pos x="GluePoint986X" y="GluePoint986Y"/>
                              </a:cxn>
                              <a:cxn ang="0">
                                <a:pos x="GluePoint987X" y="GluePoint987Y"/>
                              </a:cxn>
                              <a:cxn ang="0">
                                <a:pos x="GluePoint988X" y="GluePoint988Y"/>
                              </a:cxn>
                              <a:cxn ang="0">
                                <a:pos x="GluePoint989X" y="GluePoint989Y"/>
                              </a:cxn>
                              <a:cxn ang="0">
                                <a:pos x="GluePoint990X" y="GluePoint990Y"/>
                              </a:cxn>
                              <a:cxn ang="0">
                                <a:pos x="GluePoint991X" y="GluePoint991Y"/>
                              </a:cxn>
                              <a:cxn ang="0">
                                <a:pos x="GluePoint992X" y="GluePoint992Y"/>
                              </a:cxn>
                              <a:cxn ang="0">
                                <a:pos x="GluePoint993X" y="GluePoint993Y"/>
                              </a:cxn>
                              <a:cxn ang="0">
                                <a:pos x="GluePoint994X" y="GluePoint994Y"/>
                              </a:cxn>
                              <a:cxn ang="0">
                                <a:pos x="GluePoint995X" y="GluePoint995Y"/>
                              </a:cxn>
                              <a:cxn ang="0">
                                <a:pos x="GluePoint996X" y="GluePoint996Y"/>
                              </a:cxn>
                              <a:cxn ang="0">
                                <a:pos x="GluePoint997X" y="GluePoint997Y"/>
                              </a:cxn>
                              <a:cxn ang="0">
                                <a:pos x="GluePoint998X" y="GluePoint998Y"/>
                              </a:cxn>
                              <a:cxn ang="0">
                                <a:pos x="GluePoint999X" y="GluePoint999Y"/>
                              </a:cxn>
                              <a:cxn ang="0">
                                <a:pos x="GluePoint1000X" y="GluePoint1000Y"/>
                              </a:cxn>
                              <a:cxn ang="0">
                                <a:pos x="GluePoint1001X" y="GluePoint1001Y"/>
                              </a:cxn>
                              <a:cxn ang="0">
                                <a:pos x="GluePoint1002X" y="GluePoint1002Y"/>
                              </a:cxn>
                              <a:cxn ang="0">
                                <a:pos x="GluePoint1003X" y="GluePoint1003Y"/>
                              </a:cxn>
                              <a:cxn ang="0">
                                <a:pos x="GluePoint1004X" y="GluePoint1004Y"/>
                              </a:cxn>
                              <a:cxn ang="0">
                                <a:pos x="GluePoint1005X" y="GluePoint1005Y"/>
                              </a:cxn>
                              <a:cxn ang="0">
                                <a:pos x="GluePoint1006X" y="GluePoint1006Y"/>
                              </a:cxn>
                              <a:cxn ang="0">
                                <a:pos x="GluePoint1007X" y="GluePoint1007Y"/>
                              </a:cxn>
                              <a:cxn ang="0">
                                <a:pos x="GluePoint1008X" y="GluePoint1008Y"/>
                              </a:cxn>
                              <a:cxn ang="0">
                                <a:pos x="GluePoint1009X" y="GluePoint1009Y"/>
                              </a:cxn>
                              <a:cxn ang="0">
                                <a:pos x="GluePoint1010X" y="GluePoint1010Y"/>
                              </a:cxn>
                              <a:cxn ang="0">
                                <a:pos x="GluePoint1011X" y="GluePoint1011Y"/>
                              </a:cxn>
                              <a:cxn ang="0">
                                <a:pos x="GluePoint1012X" y="GluePoint1012Y"/>
                              </a:cxn>
                              <a:cxn ang="0">
                                <a:pos x="GluePoint1013X" y="GluePoint1013Y"/>
                              </a:cxn>
                              <a:cxn ang="0">
                                <a:pos x="GluePoint1014X" y="GluePoint1014Y"/>
                              </a:cxn>
                              <a:cxn ang="0">
                                <a:pos x="GluePoint1015X" y="GluePoint1015Y"/>
                              </a:cxn>
                              <a:cxn ang="0">
                                <a:pos x="GluePoint1016X" y="GluePoint1016Y"/>
                              </a:cxn>
                              <a:cxn ang="0">
                                <a:pos x="GluePoint1017X" y="GluePoint1017Y"/>
                              </a:cxn>
                              <a:cxn ang="0">
                                <a:pos x="GluePoint1018X" y="GluePoint1018Y"/>
                              </a:cxn>
                              <a:cxn ang="0">
                                <a:pos x="GluePoint1019X" y="GluePoint1019Y"/>
                              </a:cxn>
                              <a:cxn ang="0">
                                <a:pos x="GluePoint1020X" y="GluePoint1020Y"/>
                              </a:cxn>
                              <a:cxn ang="0">
                                <a:pos x="GluePoint1021X" y="GluePoint1021Y"/>
                              </a:cxn>
                              <a:cxn ang="0">
                                <a:pos x="GluePoint1022X" y="GluePoint1022Y"/>
                              </a:cxn>
                              <a:cxn ang="0">
                                <a:pos x="GluePoint1023X" y="GluePoint1023Y"/>
                              </a:cxn>
                              <a:cxn ang="0">
                                <a:pos x="GluePoint1024X" y="GluePoint1024Y"/>
                              </a:cxn>
                              <a:cxn ang="0">
                                <a:pos x="GluePoint1025X" y="GluePoint1025Y"/>
                              </a:cxn>
                              <a:cxn ang="0">
                                <a:pos x="GluePoint1026X" y="GluePoint1026Y"/>
                              </a:cxn>
                              <a:cxn ang="0">
                                <a:pos x="GluePoint1027X" y="GluePoint1027Y"/>
                              </a:cxn>
                              <a:cxn ang="0">
                                <a:pos x="GluePoint1028X" y="GluePoint1028Y"/>
                              </a:cxn>
                              <a:cxn ang="0">
                                <a:pos x="GluePoint1029X" y="GluePoint1029Y"/>
                              </a:cxn>
                              <a:cxn ang="0">
                                <a:pos x="GluePoint1030X" y="GluePoint1030Y"/>
                              </a:cxn>
                              <a:cxn ang="0">
                                <a:pos x="GluePoint1031X" y="GluePoint1031Y"/>
                              </a:cxn>
                              <a:cxn ang="0">
                                <a:pos x="GluePoint1032X" y="GluePoint1032Y"/>
                              </a:cxn>
                              <a:cxn ang="0">
                                <a:pos x="GluePoint1033X" y="GluePoint1033Y"/>
                              </a:cxn>
                              <a:cxn ang="0">
                                <a:pos x="GluePoint1034X" y="GluePoint1034Y"/>
                              </a:cxn>
                              <a:cxn ang="0">
                                <a:pos x="GluePoint1035X" y="GluePoint1035Y"/>
                              </a:cxn>
                              <a:cxn ang="0">
                                <a:pos x="GluePoint1036X" y="GluePoint1036Y"/>
                              </a:cxn>
                              <a:cxn ang="0">
                                <a:pos x="GluePoint1037X" y="GluePoint1037Y"/>
                              </a:cxn>
                              <a:cxn ang="0">
                                <a:pos x="GluePoint1038X" y="GluePoint1038Y"/>
                              </a:cxn>
                              <a:cxn ang="0">
                                <a:pos x="GluePoint1039X" y="GluePoint1039Y"/>
                              </a:cxn>
                              <a:cxn ang="0">
                                <a:pos x="GluePoint1040X" y="GluePoint1040Y"/>
                              </a:cxn>
                              <a:cxn ang="0">
                                <a:pos x="GluePoint1041X" y="GluePoint1041Y"/>
                              </a:cxn>
                              <a:cxn ang="0">
                                <a:pos x="GluePoint1042X" y="GluePoint1042Y"/>
                              </a:cxn>
                              <a:cxn ang="0">
                                <a:pos x="GluePoint1043X" y="GluePoint1043Y"/>
                              </a:cxn>
                              <a:cxn ang="0">
                                <a:pos x="GluePoint1044X" y="GluePoint1044Y"/>
                              </a:cxn>
                              <a:cxn ang="0">
                                <a:pos x="GluePoint1045X" y="GluePoint1045Y"/>
                              </a:cxn>
                              <a:cxn ang="0">
                                <a:pos x="GluePoint1046X" y="GluePoint1046Y"/>
                              </a:cxn>
                              <a:cxn ang="0">
                                <a:pos x="GluePoint1047X" y="GluePoint1047Y"/>
                              </a:cxn>
                              <a:cxn ang="0">
                                <a:pos x="GluePoint1048X" y="GluePoint1048Y"/>
                              </a:cxn>
                              <a:cxn ang="0">
                                <a:pos x="GluePoint1049X" y="GluePoint1049Y"/>
                              </a:cxn>
                              <a:cxn ang="0">
                                <a:pos x="GluePoint1050X" y="GluePoint1050Y"/>
                              </a:cxn>
                              <a:cxn ang="0">
                                <a:pos x="GluePoint1051X" y="GluePoint1051Y"/>
                              </a:cxn>
                              <a:cxn ang="0">
                                <a:pos x="GluePoint1052X" y="GluePoint1052Y"/>
                              </a:cxn>
                              <a:cxn ang="0">
                                <a:pos x="GluePoint1053X" y="GluePoint1053Y"/>
                              </a:cxn>
                              <a:cxn ang="0">
                                <a:pos x="GluePoint1054X" y="GluePoint1054Y"/>
                              </a:cxn>
                              <a:cxn ang="0">
                                <a:pos x="GluePoint1055X" y="GluePoint1055Y"/>
                              </a:cxn>
                              <a:cxn ang="0">
                                <a:pos x="GluePoint1056X" y="GluePoint1056Y"/>
                              </a:cxn>
                              <a:cxn ang="0">
                                <a:pos x="GluePoint1057X" y="GluePoint1057Y"/>
                              </a:cxn>
                              <a:cxn ang="0">
                                <a:pos x="GluePoint1058X" y="GluePoint1058Y"/>
                              </a:cxn>
                              <a:cxn ang="0">
                                <a:pos x="GluePoint1059X" y="GluePoint1059Y"/>
                              </a:cxn>
                              <a:cxn ang="0">
                                <a:pos x="GluePoint1060X" y="GluePoint1060Y"/>
                              </a:cxn>
                              <a:cxn ang="0">
                                <a:pos x="GluePoint1061X" y="GluePoint1061Y"/>
                              </a:cxn>
                              <a:cxn ang="0">
                                <a:pos x="GluePoint1062X" y="GluePoint1062Y"/>
                              </a:cxn>
                              <a:cxn ang="0">
                                <a:pos x="GluePoint1063X" y="GluePoint1063Y"/>
                              </a:cxn>
                              <a:cxn ang="0">
                                <a:pos x="GluePoint1064X" y="GluePoint1064Y"/>
                              </a:cxn>
                              <a:cxn ang="0">
                                <a:pos x="GluePoint1065X" y="GluePoint1065Y"/>
                              </a:cxn>
                              <a:cxn ang="0">
                                <a:pos x="GluePoint1066X" y="GluePoint1066Y"/>
                              </a:cxn>
                              <a:cxn ang="0">
                                <a:pos x="GluePoint1067X" y="GluePoint1067Y"/>
                              </a:cxn>
                              <a:cxn ang="0">
                                <a:pos x="GluePoint1068X" y="GluePoint1068Y"/>
                              </a:cxn>
                              <a:cxn ang="0">
                                <a:pos x="GluePoint1069X" y="GluePoint1069Y"/>
                              </a:cxn>
                              <a:cxn ang="0">
                                <a:pos x="GluePoint1070X" y="GluePoint1070Y"/>
                              </a:cxn>
                              <a:cxn ang="0">
                                <a:pos x="GluePoint1071X" y="GluePoint1071Y"/>
                              </a:cxn>
                              <a:cxn ang="0">
                                <a:pos x="GluePoint1072X" y="GluePoint1072Y"/>
                              </a:cxn>
                              <a:cxn ang="0">
                                <a:pos x="GluePoint1073X" y="GluePoint1073Y"/>
                              </a:cxn>
                              <a:cxn ang="0">
                                <a:pos x="GluePoint1074X" y="GluePoint1074Y"/>
                              </a:cxn>
                              <a:cxn ang="0">
                                <a:pos x="GluePoint1075X" y="GluePoint1075Y"/>
                              </a:cxn>
                              <a:cxn ang="0">
                                <a:pos x="GluePoint1076X" y="GluePoint1076Y"/>
                              </a:cxn>
                              <a:cxn ang="0">
                                <a:pos x="GluePoint1077X" y="GluePoint1077Y"/>
                              </a:cxn>
                              <a:cxn ang="0">
                                <a:pos x="GluePoint1078X" y="GluePoint1078Y"/>
                              </a:cxn>
                              <a:cxn ang="0">
                                <a:pos x="GluePoint1079X" y="GluePoint1079Y"/>
                              </a:cxn>
                              <a:cxn ang="0">
                                <a:pos x="GluePoint1080X" y="GluePoint1080Y"/>
                              </a:cxn>
                              <a:cxn ang="0">
                                <a:pos x="GluePoint1081X" y="GluePoint1081Y"/>
                              </a:cxn>
                              <a:cxn ang="0">
                                <a:pos x="GluePoint1082X" y="GluePoint1082Y"/>
                              </a:cxn>
                              <a:cxn ang="0">
                                <a:pos x="GluePoint1083X" y="GluePoint1083Y"/>
                              </a:cxn>
                              <a:cxn ang="0">
                                <a:pos x="GluePoint1084X" y="GluePoint1084Y"/>
                              </a:cxn>
                              <a:cxn ang="0">
                                <a:pos x="GluePoint1085X" y="GluePoint1085Y"/>
                              </a:cxn>
                              <a:cxn ang="0">
                                <a:pos x="GluePoint1086X" y="GluePoint1086Y"/>
                              </a:cxn>
                              <a:cxn ang="0">
                                <a:pos x="GluePoint1087X" y="GluePoint1087Y"/>
                              </a:cxn>
                              <a:cxn ang="0">
                                <a:pos x="GluePoint1088X" y="GluePoint1088Y"/>
                              </a:cxn>
                              <a:cxn ang="0">
                                <a:pos x="GluePoint1089X" y="GluePoint1089Y"/>
                              </a:cxn>
                              <a:cxn ang="0">
                                <a:pos x="GluePoint1090X" y="GluePoint1090Y"/>
                              </a:cxn>
                              <a:cxn ang="0">
                                <a:pos x="GluePoint1091X" y="GluePoint1091Y"/>
                              </a:cxn>
                              <a:cxn ang="0">
                                <a:pos x="GluePoint1092X" y="GluePoint1092Y"/>
                              </a:cxn>
                              <a:cxn ang="0">
                                <a:pos x="GluePoint1093X" y="GluePoint1093Y"/>
                              </a:cxn>
                              <a:cxn ang="0">
                                <a:pos x="GluePoint1094X" y="GluePoint1094Y"/>
                              </a:cxn>
                              <a:cxn ang="0">
                                <a:pos x="GluePoint1095X" y="GluePoint1095Y"/>
                              </a:cxn>
                              <a:cxn ang="0">
                                <a:pos x="GluePoint1096X" y="GluePoint1096Y"/>
                              </a:cxn>
                              <a:cxn ang="0">
                                <a:pos x="GluePoint1097X" y="GluePoint1097Y"/>
                              </a:cxn>
                              <a:cxn ang="0">
                                <a:pos x="GluePoint1098X" y="GluePoint1098Y"/>
                              </a:cxn>
                              <a:cxn ang="0">
                                <a:pos x="GluePoint1099X" y="GluePoint1099Y"/>
                              </a:cxn>
                              <a:cxn ang="0">
                                <a:pos x="GluePoint1100X" y="GluePoint1100Y"/>
                              </a:cxn>
                              <a:cxn ang="0">
                                <a:pos x="GluePoint1101X" y="GluePoint1101Y"/>
                              </a:cxn>
                              <a:cxn ang="0">
                                <a:pos x="GluePoint1102X" y="GluePoint1102Y"/>
                              </a:cxn>
                              <a:cxn ang="0">
                                <a:pos x="GluePoint1103X" y="GluePoint1103Y"/>
                              </a:cxn>
                              <a:cxn ang="0">
                                <a:pos x="GluePoint1104X" y="GluePoint1104Y"/>
                              </a:cxn>
                              <a:cxn ang="0">
                                <a:pos x="GluePoint1105X" y="GluePoint1105Y"/>
                              </a:cxn>
                              <a:cxn ang="0">
                                <a:pos x="GluePoint1106X" y="GluePoint1106Y"/>
                              </a:cxn>
                              <a:cxn ang="0">
                                <a:pos x="GluePoint1107X" y="GluePoint1107Y"/>
                              </a:cxn>
                              <a:cxn ang="0">
                                <a:pos x="GluePoint1108X" y="GluePoint1108Y"/>
                              </a:cxn>
                              <a:cxn ang="0">
                                <a:pos x="GluePoint1109X" y="GluePoint1109Y"/>
                              </a:cxn>
                              <a:cxn ang="0">
                                <a:pos x="GluePoint1110X" y="GluePoint1110Y"/>
                              </a:cxn>
                              <a:cxn ang="0">
                                <a:pos x="GluePoint1111X" y="GluePoint1111Y"/>
                              </a:cxn>
                              <a:cxn ang="0">
                                <a:pos x="GluePoint1112X" y="GluePoint1112Y"/>
                              </a:cxn>
                              <a:cxn ang="0">
                                <a:pos x="GluePoint1113X" y="GluePoint1113Y"/>
                              </a:cxn>
                              <a:cxn ang="0">
                                <a:pos x="GluePoint1114X" y="GluePoint1114Y"/>
                              </a:cxn>
                              <a:cxn ang="0">
                                <a:pos x="GluePoint1115X" y="GluePoint1115Y"/>
                              </a:cxn>
                              <a:cxn ang="0">
                                <a:pos x="GluePoint1116X" y="GluePoint1116Y"/>
                              </a:cxn>
                              <a:cxn ang="0">
                                <a:pos x="GluePoint1117X" y="GluePoint1117Y"/>
                              </a:cxn>
                              <a:cxn ang="0">
                                <a:pos x="GluePoint1118X" y="GluePoint1118Y"/>
                              </a:cxn>
                              <a:cxn ang="0">
                                <a:pos x="GluePoint1119X" y="GluePoint1119Y"/>
                              </a:cxn>
                              <a:cxn ang="0">
                                <a:pos x="GluePoint1120X" y="GluePoint1120Y"/>
                              </a:cxn>
                              <a:cxn ang="0">
                                <a:pos x="GluePoint1121X" y="GluePoint1121Y"/>
                              </a:cxn>
                              <a:cxn ang="0">
                                <a:pos x="GluePoint1122X" y="GluePoint1122Y"/>
                              </a:cxn>
                              <a:cxn ang="0">
                                <a:pos x="GluePoint1123X" y="GluePoint1123Y"/>
                              </a:cxn>
                              <a:cxn ang="0">
                                <a:pos x="GluePoint1124X" y="GluePoint1124Y"/>
                              </a:cxn>
                              <a:cxn ang="0">
                                <a:pos x="GluePoint1125X" y="GluePoint1125Y"/>
                              </a:cxn>
                              <a:cxn ang="0">
                                <a:pos x="GluePoint1126X" y="GluePoint1126Y"/>
                              </a:cxn>
                              <a:cxn ang="0">
                                <a:pos x="GluePoint1127X" y="GluePoint1127Y"/>
                              </a:cxn>
                              <a:cxn ang="0">
                                <a:pos x="GluePoint1128X" y="GluePoint1128Y"/>
                              </a:cxn>
                              <a:cxn ang="0">
                                <a:pos x="GluePoint1129X" y="GluePoint1129Y"/>
                              </a:cxn>
                              <a:cxn ang="0">
                                <a:pos x="GluePoint1130X" y="GluePoint1130Y"/>
                              </a:cxn>
                              <a:cxn ang="0">
                                <a:pos x="GluePoint1131X" y="GluePoint1131Y"/>
                              </a:cxn>
                              <a:cxn ang="0">
                                <a:pos x="GluePoint1132X" y="GluePoint1132Y"/>
                              </a:cxn>
                              <a:cxn ang="0">
                                <a:pos x="GluePoint1133X" y="GluePoint1133Y"/>
                              </a:cxn>
                              <a:cxn ang="0">
                                <a:pos x="GluePoint1134X" y="GluePoint1134Y"/>
                              </a:cxn>
                              <a:cxn ang="0">
                                <a:pos x="GluePoint1135X" y="GluePoint1135Y"/>
                              </a:cxn>
                              <a:cxn ang="0">
                                <a:pos x="GluePoint1136X" y="GluePoint1136Y"/>
                              </a:cxn>
                              <a:cxn ang="0">
                                <a:pos x="GluePoint1137X" y="GluePoint1137Y"/>
                              </a:cxn>
                              <a:cxn ang="0">
                                <a:pos x="GluePoint1138X" y="GluePoint1138Y"/>
                              </a:cxn>
                              <a:cxn ang="0">
                                <a:pos x="GluePoint1139X" y="GluePoint1139Y"/>
                              </a:cxn>
                              <a:cxn ang="0">
                                <a:pos x="GluePoint1140X" y="GluePoint1140Y"/>
                              </a:cxn>
                              <a:cxn ang="0">
                                <a:pos x="GluePoint1141X" y="GluePoint1141Y"/>
                              </a:cxn>
                              <a:cxn ang="0">
                                <a:pos x="GluePoint1142X" y="GluePoint1142Y"/>
                              </a:cxn>
                              <a:cxn ang="0">
                                <a:pos x="GluePoint1143X" y="GluePoint1143Y"/>
                              </a:cxn>
                              <a:cxn ang="0">
                                <a:pos x="GluePoint1144X" y="GluePoint1144Y"/>
                              </a:cxn>
                              <a:cxn ang="0">
                                <a:pos x="GluePoint1145X" y="GluePoint1145Y"/>
                              </a:cxn>
                              <a:cxn ang="0">
                                <a:pos x="GluePoint1146X" y="GluePoint1146Y"/>
                              </a:cxn>
                              <a:cxn ang="0">
                                <a:pos x="GluePoint1147X" y="GluePoint1147Y"/>
                              </a:cxn>
                              <a:cxn ang="0">
                                <a:pos x="GluePoint1148X" y="GluePoint1148Y"/>
                              </a:cxn>
                              <a:cxn ang="0">
                                <a:pos x="GluePoint1149X" y="GluePoint1149Y"/>
                              </a:cxn>
                              <a:cxn ang="0">
                                <a:pos x="GluePoint1150X" y="GluePoint1150Y"/>
                              </a:cxn>
                              <a:cxn ang="0">
                                <a:pos x="GluePoint1151X" y="GluePoint1151Y"/>
                              </a:cxn>
                              <a:cxn ang="0">
                                <a:pos x="GluePoint1152X" y="GluePoint1152Y"/>
                              </a:cxn>
                              <a:cxn ang="0">
                                <a:pos x="GluePoint1153X" y="GluePoint1153Y"/>
                              </a:cxn>
                              <a:cxn ang="0">
                                <a:pos x="GluePoint1154X" y="GluePoint1154Y"/>
                              </a:cxn>
                              <a:cxn ang="0">
                                <a:pos x="GluePoint1155X" y="GluePoint1155Y"/>
                              </a:cxn>
                              <a:cxn ang="0">
                                <a:pos x="GluePoint1156X" y="GluePoint1156Y"/>
                              </a:cxn>
                              <a:cxn ang="0">
                                <a:pos x="GluePoint1157X" y="GluePoint1157Y"/>
                              </a:cxn>
                              <a:cxn ang="0">
                                <a:pos x="GluePoint1158X" y="GluePoint1158Y"/>
                              </a:cxn>
                              <a:cxn ang="0">
                                <a:pos x="GluePoint1159X" y="GluePoint1159Y"/>
                              </a:cxn>
                              <a:cxn ang="0">
                                <a:pos x="GluePoint1160X" y="GluePoint1160Y"/>
                              </a:cxn>
                              <a:cxn ang="0">
                                <a:pos x="GluePoint1161X" y="GluePoint1161Y"/>
                              </a:cxn>
                              <a:cxn ang="0">
                                <a:pos x="GluePoint1162X" y="GluePoint1162Y"/>
                              </a:cxn>
                              <a:cxn ang="0">
                                <a:pos x="GluePoint1163X" y="GluePoint1163Y"/>
                              </a:cxn>
                              <a:cxn ang="0">
                                <a:pos x="GluePoint1164X" y="GluePoint1164Y"/>
                              </a:cxn>
                              <a:cxn ang="0">
                                <a:pos x="GluePoint1165X" y="GluePoint1165Y"/>
                              </a:cxn>
                              <a:cxn ang="0">
                                <a:pos x="GluePoint1166X" y="GluePoint1166Y"/>
                              </a:cxn>
                              <a:cxn ang="0">
                                <a:pos x="GluePoint1167X" y="GluePoint1167Y"/>
                              </a:cxn>
                              <a:cxn ang="0">
                                <a:pos x="GluePoint1168X" y="GluePoint1168Y"/>
                              </a:cxn>
                              <a:cxn ang="0">
                                <a:pos x="GluePoint1169X" y="GluePoint1169Y"/>
                              </a:cxn>
                              <a:cxn ang="0">
                                <a:pos x="GluePoint1170X" y="GluePoint1170Y"/>
                              </a:cxn>
                              <a:cxn ang="0">
                                <a:pos x="GluePoint1171X" y="GluePoint1171Y"/>
                              </a:cxn>
                              <a:cxn ang="0">
                                <a:pos x="GluePoint1172X" y="GluePoint1172Y"/>
                              </a:cxn>
                              <a:cxn ang="0">
                                <a:pos x="GluePoint1173X" y="GluePoint1173Y"/>
                              </a:cxn>
                              <a:cxn ang="0">
                                <a:pos x="GluePoint1174X" y="GluePoint1174Y"/>
                              </a:cxn>
                              <a:cxn ang="0">
                                <a:pos x="GluePoint1175X" y="GluePoint1175Y"/>
                              </a:cxn>
                            </a:cxnLst>
                            <a:rect l="textAreaLeft" t="textAreaTop" r="textAreaRight" b="textAreaBottom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Forma libre: Forma 10"/>
                        <wps:cNvSpPr/>
                        <wps:spPr>
                          <a:xfrm flipH="1" flipV="1" rot="10800000">
                            <a:off x="0" y="0"/>
                            <a:ext cx="549360" cy="541800"/>
                          </a:xfrm>
                          <a:custGeom>
                            <a:avLst/>
                            <a:gdLst>
                              <a:gd name="textAreaLeft" fmla="*/ -360 w 311400"/>
                              <a:gd name="textAreaRight" fmla="*/ 311400 w 311400"/>
                              <a:gd name="textAreaTop" fmla="*/ -360 h 307080"/>
                              <a:gd name="textAreaBottom" fmla="*/ 307080 h 307080"/>
                              <a:gd name="GluePoint1X" fmla="*/ 1439383 w 2647519"/>
                              <a:gd name="GluePoint1Y" fmla="*/ 2598425 h 2612594"/>
                              <a:gd name="GluePoint2X" fmla="*/ 1427010 w 2647519"/>
                              <a:gd name="GluePoint2Y" fmla="*/ 2605087 h 2612594"/>
                              <a:gd name="GluePoint3X" fmla="*/ 1427751 w 2647519"/>
                              <a:gd name="GluePoint3Y" fmla="*/ 2605405 h 2612594"/>
                              <a:gd name="GluePoint4X" fmla="*/ 1542263 w 2647519"/>
                              <a:gd name="GluePoint4Y" fmla="*/ 2530792 h 2612594"/>
                              <a:gd name="GluePoint5X" fmla="*/ 1502258 w 2647519"/>
                              <a:gd name="GluePoint5Y" fmla="*/ 2540317 h 2612594"/>
                              <a:gd name="GluePoint6X" fmla="*/ 1442250 w 2647519"/>
                              <a:gd name="GluePoint6Y" fmla="*/ 2547937 h 2612594"/>
                              <a:gd name="GluePoint7X" fmla="*/ 1439393 w 2647519"/>
                              <a:gd name="GluePoint7Y" fmla="*/ 2540317 h 2612594"/>
                              <a:gd name="GluePoint8X" fmla="*/ 1481303 w 2647519"/>
                              <a:gd name="GluePoint8Y" fmla="*/ 2536507 h 2612594"/>
                              <a:gd name="GluePoint9X" fmla="*/ 1542263 w 2647519"/>
                              <a:gd name="GluePoint9Y" fmla="*/ 2530792 h 2612594"/>
                              <a:gd name="GluePoint10X" fmla="*/ 1646324 w 2647519"/>
                              <a:gd name="GluePoint10Y" fmla="*/ 2520821 h 2612594"/>
                              <a:gd name="GluePoint11X" fmla="*/ 1643880 w 2647519"/>
                              <a:gd name="GluePoint11Y" fmla="*/ 2521511 h 2612594"/>
                              <a:gd name="GluePoint12X" fmla="*/ 1645133 w 2647519"/>
                              <a:gd name="GluePoint12Y" fmla="*/ 2521267 h 2612594"/>
                              <a:gd name="GluePoint13X" fmla="*/ 899801 w 2647519"/>
                              <a:gd name="GluePoint13Y" fmla="*/ 2506503 h 2612594"/>
                              <a:gd name="GluePoint14X" fmla="*/ 942187 w 2647519"/>
                              <a:gd name="GluePoint14Y" fmla="*/ 2517457 h 2612594"/>
                              <a:gd name="GluePoint15X" fmla="*/ 960285 w 2647519"/>
                              <a:gd name="GluePoint15Y" fmla="*/ 2518409 h 2612594"/>
                              <a:gd name="GluePoint16X" fmla="*/ 1010767 w 2647519"/>
                              <a:gd name="GluePoint16Y" fmla="*/ 2543175 h 2612594"/>
                              <a:gd name="GluePoint17X" fmla="*/ 1033627 w 2647519"/>
                              <a:gd name="GluePoint17Y" fmla="*/ 2547937 h 2612594"/>
                              <a:gd name="GluePoint18X" fmla="*/ 1035057 w 2647519"/>
                              <a:gd name="GluePoint18Y" fmla="*/ 2548414 h 2612594"/>
                              <a:gd name="GluePoint19X" fmla="*/ 1040295 w 2647519"/>
                              <a:gd name="GluePoint19Y" fmla="*/ 2543175 h 2612594"/>
                              <a:gd name="GluePoint20X" fmla="*/ 1060297 w 2647519"/>
                              <a:gd name="GluePoint20Y" fmla="*/ 2548890 h 2612594"/>
                              <a:gd name="GluePoint21X" fmla="*/ 1080300 w 2647519"/>
                              <a:gd name="GluePoint21Y" fmla="*/ 2553652 h 2612594"/>
                              <a:gd name="GluePoint22X" fmla="*/ 1119713 w 2647519"/>
                              <a:gd name="GluePoint22Y" fmla="*/ 2562818 h 2612594"/>
                              <a:gd name="GluePoint23X" fmla="*/ 1120305 w 2647519"/>
                              <a:gd name="GluePoint23Y" fmla="*/ 2562225 h 2612594"/>
                              <a:gd name="GluePoint24X" fmla="*/ 1166025 w 2647519"/>
                              <a:gd name="GluePoint24Y" fmla="*/ 2569845 h 2612594"/>
                              <a:gd name="GluePoint25X" fmla="*/ 1187932 w 2647519"/>
                              <a:gd name="GluePoint25Y" fmla="*/ 2573655 h 2612594"/>
                              <a:gd name="GluePoint26X" fmla="*/ 1209840 w 2647519"/>
                              <a:gd name="GluePoint26Y" fmla="*/ 2575560 h 2612594"/>
                              <a:gd name="GluePoint27X" fmla="*/ 1254607 w 2647519"/>
                              <a:gd name="GluePoint27Y" fmla="*/ 2577465 h 2612594"/>
                              <a:gd name="GluePoint28X" fmla="*/ 1315567 w 2647519"/>
                              <a:gd name="GluePoint28Y" fmla="*/ 2576512 h 2612594"/>
                              <a:gd name="GluePoint29X" fmla="*/ 1318213 w 2647519"/>
                              <a:gd name="GluePoint29Y" fmla="*/ 2576512 h 2612594"/>
                              <a:gd name="GluePoint30X" fmla="*/ 1324140 w 2647519"/>
                              <a:gd name="GluePoint30Y" fmla="*/ 2573178 h 2612594"/>
                              <a:gd name="GluePoint31X" fmla="*/ 1337475 w 2647519"/>
                              <a:gd name="GluePoint31Y" fmla="*/ 2568892 h 2612594"/>
                              <a:gd name="GluePoint32X" fmla="*/ 1351048 w 2647519"/>
                              <a:gd name="GluePoint32Y" fmla="*/ 2568654 h 2612594"/>
                              <a:gd name="GluePoint33X" fmla="*/ 1360335 w 2647519"/>
                              <a:gd name="GluePoint33Y" fmla="*/ 2569844 h 2612594"/>
                              <a:gd name="GluePoint34X" fmla="*/ 1362835 w 2647519"/>
                              <a:gd name="GluePoint34Y" fmla="*/ 2576512 h 2612594"/>
                              <a:gd name="GluePoint35X" fmla="*/ 1384147 w 2647519"/>
                              <a:gd name="GluePoint35Y" fmla="*/ 2576512 h 2612594"/>
                              <a:gd name="GluePoint36X" fmla="*/ 1377480 w 2647519"/>
                              <a:gd name="GluePoint36Y" fmla="*/ 2586037 h 2612594"/>
                              <a:gd name="GluePoint37X" fmla="*/ 1373670 w 2647519"/>
                              <a:gd name="GluePoint37Y" fmla="*/ 2590800 h 2612594"/>
                              <a:gd name="GluePoint38X" fmla="*/ 1361287 w 2647519"/>
                              <a:gd name="GluePoint38Y" fmla="*/ 2596515 h 2612594"/>
                              <a:gd name="GluePoint39X" fmla="*/ 1338427 w 2647519"/>
                              <a:gd name="GluePoint39Y" fmla="*/ 2596515 h 2612594"/>
                              <a:gd name="GluePoint40X" fmla="*/ 1308900 w 2647519"/>
                              <a:gd name="GluePoint40Y" fmla="*/ 2594610 h 2612594"/>
                              <a:gd name="GluePoint41X" fmla="*/ 1245082 w 2647519"/>
                              <a:gd name="GluePoint41Y" fmla="*/ 2592705 h 2612594"/>
                              <a:gd name="GluePoint42X" fmla="*/ 1197457 w 2647519"/>
                              <a:gd name="GluePoint42Y" fmla="*/ 2588895 h 2612594"/>
                              <a:gd name="GluePoint43X" fmla="*/ 1155547 w 2647519"/>
                              <a:gd name="GluePoint43Y" fmla="*/ 2583180 h 2612594"/>
                              <a:gd name="GluePoint44X" fmla="*/ 1113637 w 2647519"/>
                              <a:gd name="GluePoint44Y" fmla="*/ 2576512 h 2612594"/>
                              <a:gd name="GluePoint45X" fmla="*/ 1049820 w 2647519"/>
                              <a:gd name="GluePoint45Y" fmla="*/ 2566987 h 2612594"/>
                              <a:gd name="GluePoint46X" fmla="*/ 1000290 w 2647519"/>
                              <a:gd name="GluePoint46Y" fmla="*/ 2550795 h 2612594"/>
                              <a:gd name="GluePoint47X" fmla="*/ 1000863 w 2647519"/>
                              <a:gd name="GluePoint47Y" fmla="*/ 2550379 h 2612594"/>
                              <a:gd name="GluePoint48X" fmla="*/ 971715 w 2647519"/>
                              <a:gd name="GluePoint48Y" fmla="*/ 2541270 h 2612594"/>
                              <a:gd name="GluePoint49X" fmla="*/ 945997 w 2647519"/>
                              <a:gd name="GluePoint49Y" fmla="*/ 2529840 h 2612594"/>
                              <a:gd name="GluePoint50X" fmla="*/ 916470 w 2647519"/>
                              <a:gd name="GluePoint50Y" fmla="*/ 2520315 h 2612594"/>
                              <a:gd name="GluePoint51X" fmla="*/ 885990 w 2647519"/>
                              <a:gd name="GluePoint51Y" fmla="*/ 2509837 h 2612594"/>
                              <a:gd name="GluePoint52X" fmla="*/ 899801 w 2647519"/>
                              <a:gd name="GluePoint52Y" fmla="*/ 2506503 h 2612594"/>
                              <a:gd name="GluePoint53X" fmla="*/ 1460492 w 2647519"/>
                              <a:gd name="GluePoint53Y" fmla="*/ 2486082 h 2612594"/>
                              <a:gd name="GluePoint54X" fmla="*/ 1445939 w 2647519"/>
                              <a:gd name="GluePoint54Y" fmla="*/ 2488303 h 2612594"/>
                              <a:gd name="GluePoint55X" fmla="*/ 1345293 w 2647519"/>
                              <a:gd name="GluePoint55Y" fmla="*/ 2493385 h 2612594"/>
                              <a:gd name="GluePoint56X" fmla="*/ 1378432 w 2647519"/>
                              <a:gd name="GluePoint56Y" fmla="*/ 2497454 h 2612594"/>
                              <a:gd name="GluePoint57X" fmla="*/ 1387005 w 2647519"/>
                              <a:gd name="GluePoint57Y" fmla="*/ 2495549 h 2612594"/>
                              <a:gd name="GluePoint58X" fmla="*/ 1446060 w 2647519"/>
                              <a:gd name="GluePoint58Y" fmla="*/ 2488882 h 2612594"/>
                              <a:gd name="GluePoint59X" fmla="*/ 1455778 w 2647519"/>
                              <a:gd name="GluePoint59Y" fmla="*/ 2486992 h 2612594"/>
                              <a:gd name="GluePoint60X" fmla="*/ 1550918 w 2647519"/>
                              <a:gd name="GluePoint60Y" fmla="*/ 2472281 h 2612594"/>
                              <a:gd name="GluePoint61X" fmla="*/ 1501488 w 2647519"/>
                              <a:gd name="GluePoint61Y" fmla="*/ 2479825 h 2612594"/>
                              <a:gd name="GluePoint62X" fmla="*/ 1518450 w 2647519"/>
                              <a:gd name="GluePoint62Y" fmla="*/ 2480309 h 2612594"/>
                              <a:gd name="GluePoint63X" fmla="*/ 1542858 w 2647519"/>
                              <a:gd name="GluePoint63Y" fmla="*/ 2475785 h 2612594"/>
                              <a:gd name="GluePoint64X" fmla="*/ 1731355 w 2647519"/>
                              <a:gd name="GluePoint64Y" fmla="*/ 2470078 h 2612594"/>
                              <a:gd name="GluePoint65X" fmla="*/ 1576323 w 2647519"/>
                              <a:gd name="GluePoint65Y" fmla="*/ 2511364 h 2612594"/>
                              <a:gd name="GluePoint66X" fmla="*/ 1654777 w 2647519"/>
                              <a:gd name="GluePoint66Y" fmla="*/ 2493883 h 2612594"/>
                              <a:gd name="GluePoint67X" fmla="*/ 737400 w 2647519"/>
                              <a:gd name="GluePoint67Y" fmla="*/ 2450782 h 2612594"/>
                              <a:gd name="GluePoint68X" fmla="*/ 846937 w 2647519"/>
                              <a:gd name="GluePoint68Y" fmla="*/ 2497454 h 2612594"/>
                              <a:gd name="GluePoint69X" fmla="*/ 885990 w 2647519"/>
                              <a:gd name="GluePoint69Y" fmla="*/ 2509837 h 2612594"/>
                              <a:gd name="GluePoint70X" fmla="*/ 915517 w 2647519"/>
                              <a:gd name="GluePoint70Y" fmla="*/ 2520314 h 2612594"/>
                              <a:gd name="GluePoint71X" fmla="*/ 945045 w 2647519"/>
                              <a:gd name="GluePoint71Y" fmla="*/ 2529839 h 2612594"/>
                              <a:gd name="GluePoint72X" fmla="*/ 970762 w 2647519"/>
                              <a:gd name="GluePoint72Y" fmla="*/ 2541269 h 2612594"/>
                              <a:gd name="GluePoint73X" fmla="*/ 965047 w 2647519"/>
                              <a:gd name="GluePoint73Y" fmla="*/ 2546032 h 2612594"/>
                              <a:gd name="GluePoint74X" fmla="*/ 949807 w 2647519"/>
                              <a:gd name="GluePoint74Y" fmla="*/ 2543174 h 2612594"/>
                              <a:gd name="GluePoint75X" fmla="*/ 895515 w 2647519"/>
                              <a:gd name="GluePoint75Y" fmla="*/ 2523172 h 2612594"/>
                              <a:gd name="GluePoint76X" fmla="*/ 868845 w 2647519"/>
                              <a:gd name="GluePoint76Y" fmla="*/ 2512694 h 2612594"/>
                              <a:gd name="GluePoint77X" fmla="*/ 842175 w 2647519"/>
                              <a:gd name="GluePoint77Y" fmla="*/ 2501264 h 2612594"/>
                              <a:gd name="GluePoint78X" fmla="*/ 806932 w 2647519"/>
                              <a:gd name="GluePoint78Y" fmla="*/ 2488882 h 2612594"/>
                              <a:gd name="GluePoint79X" fmla="*/ 776452 w 2647519"/>
                              <a:gd name="GluePoint79Y" fmla="*/ 2475547 h 2612594"/>
                              <a:gd name="GluePoint80X" fmla="*/ 752640 w 2647519"/>
                              <a:gd name="GluePoint80Y" fmla="*/ 2463164 h 2612594"/>
                              <a:gd name="GluePoint81X" fmla="*/ 737400 w 2647519"/>
                              <a:gd name="GluePoint81Y" fmla="*/ 2450782 h 2612594"/>
                              <a:gd name="GluePoint82X" fmla="*/ 782168 w 2647519"/>
                              <a:gd name="GluePoint82Y" fmla="*/ 2426970 h 2612594"/>
                              <a:gd name="GluePoint83X" fmla="*/ 834555 w 2647519"/>
                              <a:gd name="GluePoint83Y" fmla="*/ 2453640 h 2612594"/>
                              <a:gd name="GluePoint84X" fmla="*/ 827888 w 2647519"/>
                              <a:gd name="GluePoint84Y" fmla="*/ 2457450 h 2612594"/>
                              <a:gd name="GluePoint85X" fmla="*/ 766928 w 2647519"/>
                              <a:gd name="GluePoint85Y" fmla="*/ 2427922 h 2612594"/>
                              <a:gd name="GluePoint86X" fmla="*/ 782168 w 2647519"/>
                              <a:gd name="GluePoint86Y" fmla="*/ 2426970 h 2612594"/>
                              <a:gd name="GluePoint87X" fmla="*/ 588810 w 2647519"/>
                              <a:gd name="GluePoint87Y" fmla="*/ 2362200 h 2612594"/>
                              <a:gd name="GluePoint88X" fmla="*/ 653580 w 2647519"/>
                              <a:gd name="GluePoint88Y" fmla="*/ 2398395 h 2612594"/>
                              <a:gd name="GluePoint89X" fmla="*/ 666915 w 2647519"/>
                              <a:gd name="GluePoint89Y" fmla="*/ 2413635 h 2612594"/>
                              <a:gd name="GluePoint90X" fmla="*/ 636435 w 2647519"/>
                              <a:gd name="GluePoint90Y" fmla="*/ 2397442 h 2612594"/>
                              <a:gd name="GluePoint91X" fmla="*/ 613575 w 2647519"/>
                              <a:gd name="GluePoint91Y" fmla="*/ 2383155 h 2612594"/>
                              <a:gd name="GluePoint92X" fmla="*/ 588810 w 2647519"/>
                              <a:gd name="GluePoint92Y" fmla="*/ 2362200 h 2612594"/>
                              <a:gd name="GluePoint93X" fmla="*/ 702387 w 2647519"/>
                              <a:gd name="GluePoint93Y" fmla="*/ 2337759 h 2612594"/>
                              <a:gd name="GluePoint94X" fmla="*/ 702396 w 2647519"/>
                              <a:gd name="GluePoint94Y" fmla="*/ 2338030 h 2612594"/>
                              <a:gd name="GluePoint95X" fmla="*/ 705613 w 2647519"/>
                              <a:gd name="GluePoint95Y" fmla="*/ 2341924 h 2612594"/>
                              <a:gd name="GluePoint96X" fmla="*/ 705967 w 2647519"/>
                              <a:gd name="GluePoint96Y" fmla="*/ 2340292 h 2612594"/>
                              <a:gd name="GluePoint97X" fmla="*/ 2093409 w 2647519"/>
                              <a:gd name="GluePoint97Y" fmla="*/ 2275234 h 2612594"/>
                              <a:gd name="GluePoint98X" fmla="*/ 2089950 w 2647519"/>
                              <a:gd name="GluePoint98Y" fmla="*/ 2275522 h 2612594"/>
                              <a:gd name="GluePoint99X" fmla="*/ 2032800 w 2647519"/>
                              <a:gd name="GluePoint99Y" fmla="*/ 2316480 h 2612594"/>
                              <a:gd name="GluePoint100X" fmla="*/ 1976602 w 2647519"/>
                              <a:gd name="GluePoint100Y" fmla="*/ 2346960 h 2612594"/>
                              <a:gd name="GluePoint101X" fmla="*/ 1936597 w 2647519"/>
                              <a:gd name="GluePoint101Y" fmla="*/ 2370772 h 2612594"/>
                              <a:gd name="GluePoint102X" fmla="*/ 1914690 w 2647519"/>
                              <a:gd name="GluePoint102Y" fmla="*/ 2380297 h 2612594"/>
                              <a:gd name="GluePoint103X" fmla="*/ 1891830 w 2647519"/>
                              <a:gd name="GluePoint103Y" fmla="*/ 2389822 h 2612594"/>
                              <a:gd name="GluePoint104X" fmla="*/ 1864207 w 2647519"/>
                              <a:gd name="GluePoint104Y" fmla="*/ 2404110 h 2612594"/>
                              <a:gd name="GluePoint105X" fmla="*/ 1843252 w 2647519"/>
                              <a:gd name="GluePoint105Y" fmla="*/ 2416492 h 2612594"/>
                              <a:gd name="GluePoint106X" fmla="*/ 1812772 w 2647519"/>
                              <a:gd name="GluePoint106Y" fmla="*/ 2428875 h 2612594"/>
                              <a:gd name="GluePoint107X" fmla="*/ 1781340 w 2647519"/>
                              <a:gd name="GluePoint107Y" fmla="*/ 2440305 h 2612594"/>
                              <a:gd name="GluePoint108X" fmla="*/ 1772767 w 2647519"/>
                              <a:gd name="GluePoint108Y" fmla="*/ 2448877 h 2612594"/>
                              <a:gd name="GluePoint109X" fmla="*/ 1759432 w 2647519"/>
                              <a:gd name="GluePoint109Y" fmla="*/ 2453640 h 2612594"/>
                              <a:gd name="GluePoint110X" fmla="*/ 1726095 w 2647519"/>
                              <a:gd name="GluePoint110Y" fmla="*/ 2459355 h 2612594"/>
                              <a:gd name="GluePoint111X" fmla="*/ 1683232 w 2647519"/>
                              <a:gd name="GluePoint111Y" fmla="*/ 2472690 h 2612594"/>
                              <a:gd name="GluePoint112X" fmla="*/ 1644180 w 2647519"/>
                              <a:gd name="GluePoint112Y" fmla="*/ 2485072 h 2612594"/>
                              <a:gd name="GluePoint113X" fmla="*/ 1601317 w 2647519"/>
                              <a:gd name="GluePoint113Y" fmla="*/ 2497455 h 2612594"/>
                              <a:gd name="GluePoint114X" fmla="*/ 1547977 w 2647519"/>
                              <a:gd name="GluePoint114Y" fmla="*/ 2510790 h 2612594"/>
                              <a:gd name="GluePoint115X" fmla="*/ 1472730 w 2647519"/>
                              <a:gd name="GluePoint115Y" fmla="*/ 2523172 h 2612594"/>
                              <a:gd name="GluePoint116X" fmla="*/ 1470825 w 2647519"/>
                              <a:gd name="GluePoint116Y" fmla="*/ 2526030 h 2612594"/>
                              <a:gd name="GluePoint117X" fmla="*/ 1434646 w 2647519"/>
                              <a:gd name="GluePoint117Y" fmla="*/ 2535075 h 2612594"/>
                              <a:gd name="GluePoint118X" fmla="*/ 1435583 w 2647519"/>
                              <a:gd name="GluePoint118Y" fmla="*/ 2535555 h 2612594"/>
                              <a:gd name="GluePoint119X" fmla="*/ 1475761 w 2647519"/>
                              <a:gd name="GluePoint119Y" fmla="*/ 2525510 h 2612594"/>
                              <a:gd name="GluePoint120X" fmla="*/ 1476540 w 2647519"/>
                              <a:gd name="GluePoint120Y" fmla="*/ 2523172 h 2612594"/>
                              <a:gd name="GluePoint121X" fmla="*/ 1551788 w 2647519"/>
                              <a:gd name="GluePoint121Y" fmla="*/ 2510790 h 2612594"/>
                              <a:gd name="GluePoint122X" fmla="*/ 1605128 w 2647519"/>
                              <a:gd name="GluePoint122Y" fmla="*/ 2497455 h 2612594"/>
                              <a:gd name="GluePoint123X" fmla="*/ 1647990 w 2647519"/>
                              <a:gd name="GluePoint123Y" fmla="*/ 2485072 h 2612594"/>
                              <a:gd name="GluePoint124X" fmla="*/ 1687043 w 2647519"/>
                              <a:gd name="GluePoint124Y" fmla="*/ 2472690 h 2612594"/>
                              <a:gd name="GluePoint125X" fmla="*/ 1729905 w 2647519"/>
                              <a:gd name="GluePoint125Y" fmla="*/ 2459355 h 2612594"/>
                              <a:gd name="GluePoint126X" fmla="*/ 1763243 w 2647519"/>
                              <a:gd name="GluePoint126Y" fmla="*/ 2453640 h 2612594"/>
                              <a:gd name="GluePoint127X" fmla="*/ 1740675 w 2647519"/>
                              <a:gd name="GluePoint127Y" fmla="*/ 2467181 h 2612594"/>
                              <a:gd name="GluePoint128X" fmla="*/ 1741335 w 2647519"/>
                              <a:gd name="GluePoint128Y" fmla="*/ 2466975 h 2612594"/>
                              <a:gd name="GluePoint129X" fmla="*/ 1765148 w 2647519"/>
                              <a:gd name="GluePoint129Y" fmla="*/ 2452687 h 2612594"/>
                              <a:gd name="GluePoint130X" fmla="*/ 1778483 w 2647519"/>
                              <a:gd name="GluePoint130Y" fmla="*/ 2447925 h 2612594"/>
                              <a:gd name="GluePoint131X" fmla="*/ 1779371 w 2647519"/>
                              <a:gd name="GluePoint131Y" fmla="*/ 2447679 h 2612594"/>
                              <a:gd name="GluePoint132X" fmla="*/ 1785150 w 2647519"/>
                              <a:gd name="GluePoint132Y" fmla="*/ 2441257 h 2612594"/>
                              <a:gd name="GluePoint133X" fmla="*/ 1816583 w 2647519"/>
                              <a:gd name="GluePoint133Y" fmla="*/ 2429827 h 2612594"/>
                              <a:gd name="GluePoint134X" fmla="*/ 1847063 w 2647519"/>
                              <a:gd name="GluePoint134Y" fmla="*/ 2417445 h 2612594"/>
                              <a:gd name="GluePoint135X" fmla="*/ 1868018 w 2647519"/>
                              <a:gd name="GluePoint135Y" fmla="*/ 2405062 h 2612594"/>
                              <a:gd name="GluePoint136X" fmla="*/ 1895640 w 2647519"/>
                              <a:gd name="GluePoint136Y" fmla="*/ 2390775 h 2612594"/>
                              <a:gd name="GluePoint137X" fmla="*/ 1918500 w 2647519"/>
                              <a:gd name="GluePoint137Y" fmla="*/ 2381250 h 2612594"/>
                              <a:gd name="GluePoint138X" fmla="*/ 1934176 w 2647519"/>
                              <a:gd name="GluePoint138Y" fmla="*/ 2374435 h 2612594"/>
                              <a:gd name="GluePoint139X" fmla="*/ 1942313 w 2647519"/>
                              <a:gd name="GluePoint139Y" fmla="*/ 2368867 h 2612594"/>
                              <a:gd name="GluePoint140X" fmla="*/ 1982318 w 2647519"/>
                              <a:gd name="GluePoint140Y" fmla="*/ 2345055 h 2612594"/>
                              <a:gd name="GluePoint141X" fmla="*/ 2038515 w 2647519"/>
                              <a:gd name="GluePoint141Y" fmla="*/ 2314575 h 2612594"/>
                              <a:gd name="GluePoint142X" fmla="*/ 460060 w 2647519"/>
                              <a:gd name="GluePoint142Y" fmla="*/ 2262062 h 2612594"/>
                              <a:gd name="GluePoint143X" fmla="*/ 463676 w 2647519"/>
                              <a:gd name="GluePoint143Y" fmla="*/ 2265164 h 2612594"/>
                              <a:gd name="GluePoint144X" fmla="*/ 464911 w 2647519"/>
                              <a:gd name="GluePoint144Y" fmla="*/ 2265793 h 2612594"/>
                              <a:gd name="GluePoint145X" fmla="*/ 2099802 w 2647519"/>
                              <a:gd name="GluePoint145Y" fmla="*/ 2237197 h 2612594"/>
                              <a:gd name="GluePoint146X" fmla="*/ 2099475 w 2647519"/>
                              <a:gd name="GluePoint146Y" fmla="*/ 2237422 h 2612594"/>
                              <a:gd name="GluePoint147X" fmla="*/ 2099475 w 2647519"/>
                              <a:gd name="GluePoint147Y" fmla="*/ 2237694 h 2612594"/>
                              <a:gd name="GluePoint148X" fmla="*/ 2100989 w 2647519"/>
                              <a:gd name="GluePoint148Y" fmla="*/ 2237910 h 2612594"/>
                              <a:gd name="GluePoint149X" fmla="*/ 2101380 w 2647519"/>
                              <a:gd name="GluePoint149Y" fmla="*/ 2237422 h 2612594"/>
                              <a:gd name="GluePoint150X" fmla="*/ 2120380 w 2647519"/>
                              <a:gd name="GluePoint150Y" fmla="*/ 2222979 h 2612594"/>
                              <a:gd name="GluePoint151X" fmla="*/ 2114756 w 2647519"/>
                              <a:gd name="GluePoint151Y" fmla="*/ 2226864 h 2612594"/>
                              <a:gd name="GluePoint152X" fmla="*/ 2113762 w 2647519"/>
                              <a:gd name="GluePoint152Y" fmla="*/ 2227897 h 2612594"/>
                              <a:gd name="GluePoint153X" fmla="*/ 2117618 w 2647519"/>
                              <a:gd name="GluePoint153Y" fmla="*/ 2225429 h 2612594"/>
                              <a:gd name="GluePoint154X" fmla="*/ 382287 w 2647519"/>
                              <a:gd name="GluePoint154Y" fmla="*/ 2175002 h 2612594"/>
                              <a:gd name="GluePoint155X" fmla="*/ 418261 w 2647519"/>
                              <a:gd name="GluePoint155Y" fmla="*/ 2217358 h 2612594"/>
                              <a:gd name="GluePoint156X" fmla="*/ 389737 w 2647519"/>
                              <a:gd name="GluePoint156Y" fmla="*/ 2183129 h 2612594"/>
                              <a:gd name="GluePoint157X" fmla="*/ 2187820 w 2647519"/>
                              <a:gd name="GluePoint157Y" fmla="*/ 2174974 h 2612594"/>
                              <a:gd name="GluePoint158X" fmla="*/ 2187735 w 2647519"/>
                              <a:gd name="GluePoint158Y" fmla="*/ 2175004 h 2612594"/>
                              <a:gd name="GluePoint159X" fmla="*/ 2187105 w 2647519"/>
                              <a:gd name="GluePoint159Y" fmla="*/ 2179320 h 2612594"/>
                              <a:gd name="GluePoint160X" fmla="*/ 2171865 w 2647519"/>
                              <a:gd name="GluePoint160Y" fmla="*/ 2196465 h 2612594"/>
                              <a:gd name="GluePoint161X" fmla="*/ 2153767 w 2647519"/>
                              <a:gd name="GluePoint161Y" fmla="*/ 2216467 h 2612594"/>
                              <a:gd name="GluePoint162X" fmla="*/ 2154858 w 2647519"/>
                              <a:gd name="GluePoint162Y" fmla="*/ 2216216 h 2612594"/>
                              <a:gd name="GluePoint163X" fmla="*/ 2171865 w 2647519"/>
                              <a:gd name="GluePoint163Y" fmla="*/ 2197417 h 2612594"/>
                              <a:gd name="GluePoint164X" fmla="*/ 2187105 w 2647519"/>
                              <a:gd name="GluePoint164Y" fmla="*/ 2180272 h 2612594"/>
                              <a:gd name="GluePoint165X" fmla="*/ 2187820 w 2647519"/>
                              <a:gd name="GluePoint165Y" fmla="*/ 2174974 h 2612594"/>
                              <a:gd name="GluePoint166X" fmla="*/ 475386 w 2647519"/>
                              <a:gd name="GluePoint166Y" fmla="*/ 2153525 h 2612594"/>
                              <a:gd name="GluePoint167X" fmla="*/ 477272 w 2647519"/>
                              <a:gd name="GluePoint167Y" fmla="*/ 2155822 h 2612594"/>
                              <a:gd name="GluePoint168X" fmla="*/ 477367 w 2647519"/>
                              <a:gd name="GluePoint168Y" fmla="*/ 2155507 h 2612594"/>
                              <a:gd name="GluePoint169X" fmla="*/ 334493 w 2647519"/>
                              <a:gd name="GluePoint169Y" fmla="*/ 2131694 h 2612594"/>
                              <a:gd name="GluePoint170X" fmla="*/ 359258 w 2647519"/>
                              <a:gd name="GluePoint170Y" fmla="*/ 2147887 h 2612594"/>
                              <a:gd name="GluePoint171X" fmla="*/ 360474 w 2647519"/>
                              <a:gd name="GluePoint171Y" fmla="*/ 2149319 h 2612594"/>
                              <a:gd name="GluePoint172X" fmla="*/ 371759 w 2647519"/>
                              <a:gd name="GluePoint172Y" fmla="*/ 2151816 h 2612594"/>
                              <a:gd name="GluePoint173X" fmla="*/ 397357 w 2647519"/>
                              <a:gd name="GluePoint173Y" fmla="*/ 2175509 h 2612594"/>
                              <a:gd name="GluePoint174X" fmla="*/ 432600 w 2647519"/>
                              <a:gd name="GluePoint174Y" fmla="*/ 2204084 h 2612594"/>
                              <a:gd name="GluePoint175X" fmla="*/ 447840 w 2647519"/>
                              <a:gd name="GluePoint175Y" fmla="*/ 2225039 h 2612594"/>
                              <a:gd name="GluePoint176X" fmla="*/ 456412 w 2647519"/>
                              <a:gd name="GluePoint176Y" fmla="*/ 2235517 h 2612594"/>
                              <a:gd name="GluePoint177X" fmla="*/ 492607 w 2647519"/>
                              <a:gd name="GluePoint177Y" fmla="*/ 2265997 h 2612594"/>
                              <a:gd name="GluePoint178X" fmla="*/ 482130 w 2647519"/>
                              <a:gd name="GluePoint178Y" fmla="*/ 2274569 h 2612594"/>
                              <a:gd name="GluePoint179X" fmla="*/ 448422 w 2647519"/>
                              <a:gd name="GluePoint179Y" fmla="*/ 2237115 h 2612594"/>
                              <a:gd name="GluePoint180X" fmla="*/ 446888 w 2647519"/>
                              <a:gd name="GluePoint180Y" fmla="*/ 2237422 h 2612594"/>
                              <a:gd name="GluePoint181X" fmla="*/ 478787 w 2647519"/>
                              <a:gd name="GluePoint181Y" fmla="*/ 2272865 h 2612594"/>
                              <a:gd name="GluePoint182X" fmla="*/ 482130 w 2647519"/>
                              <a:gd name="GluePoint182Y" fmla="*/ 2274569 h 2612594"/>
                              <a:gd name="GluePoint183X" fmla="*/ 492608 w 2647519"/>
                              <a:gd name="GluePoint183Y" fmla="*/ 2265997 h 2612594"/>
                              <a:gd name="GluePoint184X" fmla="*/ 583095 w 2647519"/>
                              <a:gd name="GluePoint184Y" fmla="*/ 2337434 h 2612594"/>
                              <a:gd name="GluePoint185X" fmla="*/ 564998 w 2647519"/>
                              <a:gd name="GluePoint185Y" fmla="*/ 2343149 h 2612594"/>
                              <a:gd name="GluePoint186X" fmla="*/ 571665 w 2647519"/>
                              <a:gd name="GluePoint186Y" fmla="*/ 2347912 h 2612594"/>
                              <a:gd name="GluePoint187X" fmla="*/ 544995 w 2647519"/>
                              <a:gd name="GluePoint187Y" fmla="*/ 2348864 h 2612594"/>
                              <a:gd name="GluePoint188X" fmla="*/ 527850 w 2647519"/>
                              <a:gd name="GluePoint188Y" fmla="*/ 2337434 h 2612594"/>
                              <a:gd name="GluePoint189X" fmla="*/ 511658 w 2647519"/>
                              <a:gd name="GluePoint189Y" fmla="*/ 2325052 h 2612594"/>
                              <a:gd name="GluePoint190X" fmla="*/ 471653 w 2647519"/>
                              <a:gd name="GluePoint190Y" fmla="*/ 2291714 h 2612594"/>
                              <a:gd name="GluePoint191X" fmla="*/ 434505 w 2647519"/>
                              <a:gd name="GluePoint191Y" fmla="*/ 2258377 h 2612594"/>
                              <a:gd name="GluePoint192X" fmla="*/ 400215 w 2647519"/>
                              <a:gd name="GluePoint192Y" fmla="*/ 2225039 h 2612594"/>
                              <a:gd name="GluePoint193X" fmla="*/ 384023 w 2647519"/>
                              <a:gd name="GluePoint193Y" fmla="*/ 2208847 h 2612594"/>
                              <a:gd name="GluePoint194X" fmla="*/ 368783 w 2647519"/>
                              <a:gd name="GluePoint194Y" fmla="*/ 2191702 h 2612594"/>
                              <a:gd name="GluePoint195X" fmla="*/ 374498 w 2647519"/>
                              <a:gd name="GluePoint195Y" fmla="*/ 2184082 h 2612594"/>
                              <a:gd name="GluePoint196X" fmla="*/ 393548 w 2647519"/>
                              <a:gd name="GluePoint196Y" fmla="*/ 2201227 h 2612594"/>
                              <a:gd name="GluePoint197X" fmla="*/ 414503 w 2647519"/>
                              <a:gd name="GluePoint197Y" fmla="*/ 2217419 h 2612594"/>
                              <a:gd name="GluePoint198X" fmla="*/ 440220 w 2647519"/>
                              <a:gd name="GluePoint198Y" fmla="*/ 2245042 h 2612594"/>
                              <a:gd name="GluePoint199X" fmla="*/ 442406 w 2647519"/>
                              <a:gd name="GluePoint199Y" fmla="*/ 2246917 h 2612594"/>
                              <a:gd name="GluePoint200X" fmla="*/ 414503 w 2647519"/>
                              <a:gd name="GluePoint200Y" fmla="*/ 2217419 h 2612594"/>
                              <a:gd name="GluePoint201X" fmla="*/ 394500 w 2647519"/>
                              <a:gd name="GluePoint201Y" fmla="*/ 2201227 h 2612594"/>
                              <a:gd name="GluePoint202X" fmla="*/ 375450 w 2647519"/>
                              <a:gd name="GluePoint202Y" fmla="*/ 2184082 h 2612594"/>
                              <a:gd name="GluePoint203X" fmla="*/ 354495 w 2647519"/>
                              <a:gd name="GluePoint203Y" fmla="*/ 2158364 h 2612594"/>
                              <a:gd name="GluePoint204X" fmla="*/ 334493 w 2647519"/>
                              <a:gd name="GluePoint204Y" fmla="*/ 2131694 h 2612594"/>
                              <a:gd name="GluePoint205X" fmla="*/ 2432850 w 2647519"/>
                              <a:gd name="GluePoint205Y" fmla="*/ 1980247 h 2612594"/>
                              <a:gd name="GluePoint206X" fmla="*/ 2432367 w 2647519"/>
                              <a:gd name="GluePoint206Y" fmla="*/ 1980454 h 2612594"/>
                              <a:gd name="GluePoint207X" fmla="*/ 2421964 w 2647519"/>
                              <a:gd name="GluePoint207Y" fmla="*/ 2005422 h 2612594"/>
                              <a:gd name="GluePoint208X" fmla="*/ 2422850 w 2647519"/>
                              <a:gd name="GluePoint208Y" fmla="*/ 1860918 h 2612594"/>
                              <a:gd name="GluePoint209X" fmla="*/ 2397608 w 2647519"/>
                              <a:gd name="GluePoint209Y" fmla="*/ 1897379 h 2612594"/>
                              <a:gd name="GluePoint210X" fmla="*/ 2385225 w 2647519"/>
                              <a:gd name="GluePoint210Y" fmla="*/ 1920239 h 2612594"/>
                              <a:gd name="GluePoint211X" fmla="*/ 2372843 w 2647519"/>
                              <a:gd name="GluePoint211Y" fmla="*/ 1941194 h 2612594"/>
                              <a:gd name="GluePoint212X" fmla="*/ 2343315 w 2647519"/>
                              <a:gd name="GluePoint212Y" fmla="*/ 1980247 h 2612594"/>
                              <a:gd name="GluePoint213X" fmla="*/ 2317598 w 2647519"/>
                              <a:gd name="GluePoint213Y" fmla="*/ 2019299 h 2612594"/>
                              <a:gd name="GluePoint214X" fmla="*/ 2294738 w 2647519"/>
                              <a:gd name="GluePoint214Y" fmla="*/ 2050732 h 2612594"/>
                              <a:gd name="GluePoint215X" fmla="*/ 2292832 w 2647519"/>
                              <a:gd name="GluePoint215Y" fmla="*/ 2051897 h 2612594"/>
                              <a:gd name="GluePoint216X" fmla="*/ 2291272 w 2647519"/>
                              <a:gd name="GluePoint216Y" fmla="*/ 2054208 h 2612594"/>
                              <a:gd name="GluePoint217X" fmla="*/ 2293785 w 2647519"/>
                              <a:gd name="GluePoint217Y" fmla="*/ 2052637 h 2612594"/>
                              <a:gd name="GluePoint218X" fmla="*/ 2316645 w 2647519"/>
                              <a:gd name="GluePoint218Y" fmla="*/ 2021205 h 2612594"/>
                              <a:gd name="GluePoint219X" fmla="*/ 2342363 w 2647519"/>
                              <a:gd name="GluePoint219Y" fmla="*/ 1982152 h 2612594"/>
                              <a:gd name="GluePoint220X" fmla="*/ 2371890 w 2647519"/>
                              <a:gd name="GluePoint220Y" fmla="*/ 1943100 h 2612594"/>
                              <a:gd name="GluePoint221X" fmla="*/ 2384273 w 2647519"/>
                              <a:gd name="GluePoint221Y" fmla="*/ 1922145 h 2612594"/>
                              <a:gd name="GluePoint222X" fmla="*/ 2396655 w 2647519"/>
                              <a:gd name="GluePoint222Y" fmla="*/ 1899285 h 2612594"/>
                              <a:gd name="GluePoint223X" fmla="*/ 2422373 w 2647519"/>
                              <a:gd name="GluePoint223Y" fmla="*/ 1862137 h 2612594"/>
                              <a:gd name="GluePoint224X" fmla="*/ 2521433 w 2647519"/>
                              <a:gd name="GluePoint224Y" fmla="*/ 1847850 h 2612594"/>
                              <a:gd name="GluePoint225X" fmla="*/ 2509050 w 2647519"/>
                              <a:gd name="GluePoint225Y" fmla="*/ 1884997 h 2612594"/>
                              <a:gd name="GluePoint226X" fmla="*/ 2487143 w 2647519"/>
                              <a:gd name="GluePoint226Y" fmla="*/ 1925002 h 2612594"/>
                              <a:gd name="GluePoint227X" fmla="*/ 2465235 w 2647519"/>
                              <a:gd name="GluePoint227Y" fmla="*/ 1965960 h 2612594"/>
                              <a:gd name="GluePoint228X" fmla="*/ 2445233 w 2647519"/>
                              <a:gd name="GluePoint228Y" fmla="*/ 1991677 h 2612594"/>
                              <a:gd name="GluePoint229X" fmla="*/ 2458568 w 2647519"/>
                              <a:gd name="GluePoint229Y" fmla="*/ 1965007 h 2612594"/>
                              <a:gd name="GluePoint230X" fmla="*/ 2469998 w 2647519"/>
                              <a:gd name="GluePoint230Y" fmla="*/ 1938337 h 2612594"/>
                              <a:gd name="GluePoint231X" fmla="*/ 2478570 w 2647519"/>
                              <a:gd name="GluePoint231Y" fmla="*/ 1924050 h 2612594"/>
                              <a:gd name="GluePoint232X" fmla="*/ 2490000 w 2647519"/>
                              <a:gd name="GluePoint232Y" fmla="*/ 1905000 h 2612594"/>
                              <a:gd name="GluePoint233X" fmla="*/ 2500478 w 2647519"/>
                              <a:gd name="GluePoint233Y" fmla="*/ 1885950 h 2612594"/>
                              <a:gd name="GluePoint234X" fmla="*/ 2521433 w 2647519"/>
                              <a:gd name="GluePoint234Y" fmla="*/ 1847850 h 2612594"/>
                              <a:gd name="GluePoint235X" fmla="*/ 2459780 w 2647519"/>
                              <a:gd name="GluePoint235Y" fmla="*/ 1766202 h 2612594"/>
                              <a:gd name="GluePoint236X" fmla="*/ 2436660 w 2647519"/>
                              <a:gd name="GluePoint236Y" fmla="*/ 1806892 h 2612594"/>
                              <a:gd name="GluePoint237X" fmla="*/ 2436235 w 2647519"/>
                              <a:gd name="GluePoint237Y" fmla="*/ 1807870 h 2612594"/>
                              <a:gd name="GluePoint238X" fmla="*/ 2459520 w 2647519"/>
                              <a:gd name="GluePoint238Y" fmla="*/ 1766887 h 2612594"/>
                              <a:gd name="GluePoint239X" fmla="*/ 2472460 w 2647519"/>
                              <a:gd name="GluePoint239Y" fmla="*/ 1674043 h 2612594"/>
                              <a:gd name="GluePoint240X" fmla="*/ 2444672 w 2647519"/>
                              <a:gd name="GluePoint240Y" fmla="*/ 1749965 h 2612594"/>
                              <a:gd name="GluePoint241X" fmla="*/ 2386218 w 2647519"/>
                              <a:gd name="GluePoint241Y" fmla="*/ 1869449 h 2612594"/>
                              <a:gd name="GluePoint242X" fmla="*/ 2377660 w 2647519"/>
                              <a:gd name="GluePoint242Y" fmla="*/ 1882980 h 2612594"/>
                              <a:gd name="GluePoint243X" fmla="*/ 2377605 w 2647519"/>
                              <a:gd name="GluePoint243Y" fmla="*/ 1883092 h 2612594"/>
                              <a:gd name="GluePoint244X" fmla="*/ 2357602 w 2647519"/>
                              <a:gd name="GluePoint244Y" fmla="*/ 1917382 h 2612594"/>
                              <a:gd name="GluePoint245X" fmla="*/ 2337600 w 2647519"/>
                              <a:gd name="GluePoint245Y" fmla="*/ 1954530 h 2612594"/>
                              <a:gd name="GluePoint246X" fmla="*/ 2314740 w 2647519"/>
                              <a:gd name="GluePoint246Y" fmla="*/ 1983105 h 2612594"/>
                              <a:gd name="GluePoint247X" fmla="*/ 2295690 w 2647519"/>
                              <a:gd name="GluePoint247Y" fmla="*/ 2015490 h 2612594"/>
                              <a:gd name="GluePoint248X" fmla="*/ 2183295 w 2647519"/>
                              <a:gd name="GluePoint248Y" fmla="*/ 2142172 h 2612594"/>
                              <a:gd name="GluePoint249X" fmla="*/ 2146147 w 2647519"/>
                              <a:gd name="GluePoint249Y" fmla="*/ 2173605 h 2612594"/>
                              <a:gd name="GluePoint250X" fmla="*/ 2142583 w 2647519"/>
                              <a:gd name="GluePoint250Y" fmla="*/ 2176315 h 2612594"/>
                              <a:gd name="GluePoint251X" fmla="*/ 2141046 w 2647519"/>
                              <a:gd name="GluePoint251Y" fmla="*/ 2177871 h 2612594"/>
                              <a:gd name="GluePoint252X" fmla="*/ 2125512 w 2647519"/>
                              <a:gd name="GluePoint252Y" fmla="*/ 2190534 h 2612594"/>
                              <a:gd name="GluePoint253X" fmla="*/ 2112810 w 2647519"/>
                              <a:gd name="GluePoint253Y" fmla="*/ 2205037 h 2612594"/>
                              <a:gd name="GluePoint254X" fmla="*/ 2066137 w 2647519"/>
                              <a:gd name="GluePoint254Y" fmla="*/ 2240280 h 2612594"/>
                              <a:gd name="GluePoint255X" fmla="*/ 2058824 w 2647519"/>
                              <a:gd name="GluePoint255Y" fmla="*/ 2244900 h 2612594"/>
                              <a:gd name="GluePoint256X" fmla="*/ 2038960 w 2647519"/>
                              <a:gd name="GluePoint256Y" fmla="*/ 2261093 h 2612594"/>
                              <a:gd name="GluePoint257X" fmla="*/ 2036092 w 2647519"/>
                              <a:gd name="GluePoint257Y" fmla="*/ 2262956 h 2612594"/>
                              <a:gd name="GluePoint258X" fmla="*/ 2031847 w 2647519"/>
                              <a:gd name="GluePoint258Y" fmla="*/ 2266950 h 2612594"/>
                              <a:gd name="GluePoint259X" fmla="*/ 1994700 w 2647519"/>
                              <a:gd name="GluePoint259Y" fmla="*/ 2291715 h 2612594"/>
                              <a:gd name="GluePoint260X" fmla="*/ 1957552 w 2647519"/>
                              <a:gd name="GluePoint260Y" fmla="*/ 2314575 h 2612594"/>
                              <a:gd name="GluePoint261X" fmla="*/ 1953300 w 2647519"/>
                              <a:gd name="GluePoint261Y" fmla="*/ 2316730 h 2612594"/>
                              <a:gd name="GluePoint262X" fmla="*/ 1928148 w 2647519"/>
                              <a:gd name="GluePoint262Y" fmla="*/ 2333067 h 2612594"/>
                              <a:gd name="GluePoint263X" fmla="*/ 1920351 w 2647519"/>
                              <a:gd name="GluePoint263Y" fmla="*/ 2337000 h 2612594"/>
                              <a:gd name="GluePoint264X" fmla="*/ 1912785 w 2647519"/>
                              <a:gd name="GluePoint264Y" fmla="*/ 2342197 h 2612594"/>
                              <a:gd name="GluePoint265X" fmla="*/ 1887067 w 2647519"/>
                              <a:gd name="GluePoint265Y" fmla="*/ 2356485 h 2612594"/>
                              <a:gd name="GluePoint266X" fmla="*/ 1863038 w 2647519"/>
                              <a:gd name="GluePoint266Y" fmla="*/ 2365909 h 2612594"/>
                              <a:gd name="GluePoint267X" fmla="*/ 1809483 w 2647519"/>
                              <a:gd name="GluePoint267Y" fmla="*/ 2392922 h 2612594"/>
                              <a:gd name="GluePoint268X" fmla="*/ 1683836 w 2647519"/>
                              <a:gd name="GluePoint268Y" fmla="*/ 2439784 h 2612594"/>
                              <a:gd name="GluePoint269X" fmla="*/ 1596280 w 2647519"/>
                              <a:gd name="GluePoint269Y" fmla="*/ 2462297 h 2612594"/>
                              <a:gd name="GluePoint270X" fmla="*/ 1667040 w 2647519"/>
                              <a:gd name="GluePoint270Y" fmla="*/ 2448877 h 2612594"/>
                              <a:gd name="GluePoint271X" fmla="*/ 1680375 w 2647519"/>
                              <a:gd name="GluePoint271Y" fmla="*/ 2446019 h 2612594"/>
                              <a:gd name="GluePoint272X" fmla="*/ 1723237 w 2647519"/>
                              <a:gd name="GluePoint272Y" fmla="*/ 2430779 h 2612594"/>
                              <a:gd name="GluePoint273X" fmla="*/ 1749907 w 2647519"/>
                              <a:gd name="GluePoint273Y" fmla="*/ 2422207 h 2612594"/>
                              <a:gd name="GluePoint274X" fmla="*/ 1792770 w 2647519"/>
                              <a:gd name="GluePoint274Y" fmla="*/ 2400299 h 2612594"/>
                              <a:gd name="GluePoint275X" fmla="*/ 1841347 w 2647519"/>
                              <a:gd name="GluePoint275Y" fmla="*/ 2383154 h 2612594"/>
                              <a:gd name="GluePoint276X" fmla="*/ 1872470 w 2647519"/>
                              <a:gd name="GluePoint276Y" fmla="*/ 2370949 h 2612594"/>
                              <a:gd name="GluePoint277X" fmla="*/ 1886115 w 2647519"/>
                              <a:gd name="GluePoint277Y" fmla="*/ 2363152 h 2612594"/>
                              <a:gd name="GluePoint278X" fmla="*/ 1898496 w 2647519"/>
                              <a:gd name="GluePoint278Y" fmla="*/ 2359343 h 2612594"/>
                              <a:gd name="GluePoint279X" fmla="*/ 1915642 w 2647519"/>
                              <a:gd name="GluePoint279Y" fmla="*/ 2349817 h 2612594"/>
                              <a:gd name="GluePoint280X" fmla="*/ 1920147 w 2647519"/>
                              <a:gd name="GluePoint280Y" fmla="*/ 2346686 h 2612594"/>
                              <a:gd name="GluePoint281X" fmla="*/ 1931835 w 2647519"/>
                              <a:gd name="GluePoint281Y" fmla="*/ 2335530 h 2612594"/>
                              <a:gd name="GluePoint282X" fmla="*/ 1957552 w 2647519"/>
                              <a:gd name="GluePoint282Y" fmla="*/ 2320290 h 2612594"/>
                              <a:gd name="GluePoint283X" fmla="*/ 1986810 w 2647519"/>
                              <a:gd name="GluePoint283Y" fmla="*/ 2305948 h 2612594"/>
                              <a:gd name="GluePoint284X" fmla="*/ 1997557 w 2647519"/>
                              <a:gd name="GluePoint284Y" fmla="*/ 2299334 h 2612594"/>
                              <a:gd name="GluePoint285X" fmla="*/ 2034705 w 2647519"/>
                              <a:gd name="GluePoint285Y" fmla="*/ 2274569 h 2612594"/>
                              <a:gd name="GluePoint286X" fmla="*/ 2050897 w 2647519"/>
                              <a:gd name="GluePoint286Y" fmla="*/ 2259329 h 2612594"/>
                              <a:gd name="GluePoint287X" fmla="*/ 2068995 w 2647519"/>
                              <a:gd name="GluePoint287Y" fmla="*/ 2247899 h 2612594"/>
                              <a:gd name="GluePoint288X" fmla="*/ 2115667 w 2647519"/>
                              <a:gd name="GluePoint288Y" fmla="*/ 2212657 h 2612594"/>
                              <a:gd name="GluePoint289X" fmla="*/ 2149005 w 2647519"/>
                              <a:gd name="GluePoint289Y" fmla="*/ 2181224 h 2612594"/>
                              <a:gd name="GluePoint290X" fmla="*/ 2186152 w 2647519"/>
                              <a:gd name="GluePoint290Y" fmla="*/ 2149792 h 2612594"/>
                              <a:gd name="GluePoint291X" fmla="*/ 2298547 w 2647519"/>
                              <a:gd name="GluePoint291Y" fmla="*/ 2023109 h 2612594"/>
                              <a:gd name="GluePoint292X" fmla="*/ 2314015 w 2647519"/>
                              <a:gd name="GluePoint292Y" fmla="*/ 1996814 h 2612594"/>
                              <a:gd name="GluePoint293X" fmla="*/ 2314740 w 2647519"/>
                              <a:gd name="GluePoint293Y" fmla="*/ 1994534 h 2612594"/>
                              <a:gd name="GluePoint294X" fmla="*/ 2339505 w 2647519"/>
                              <a:gd name="GluePoint294Y" fmla="*/ 1956434 h 2612594"/>
                              <a:gd name="GluePoint295X" fmla="*/ 2347125 w 2647519"/>
                              <a:gd name="GluePoint295Y" fmla="*/ 1945004 h 2612594"/>
                              <a:gd name="GluePoint296X" fmla="*/ 2357257 w 2647519"/>
                              <a:gd name="GluePoint296Y" fmla="*/ 1930951 h 2612594"/>
                              <a:gd name="GluePoint297X" fmla="*/ 2360460 w 2647519"/>
                              <a:gd name="GluePoint297Y" fmla="*/ 1925002 h 2612594"/>
                              <a:gd name="GluePoint298X" fmla="*/ 2380462 w 2647519"/>
                              <a:gd name="GluePoint298Y" fmla="*/ 1890712 h 2612594"/>
                              <a:gd name="GluePoint299X" fmla="*/ 2419515 w 2647519"/>
                              <a:gd name="GluePoint299Y" fmla="*/ 1809749 h 2612594"/>
                              <a:gd name="GluePoint300X" fmla="*/ 2457615 w 2647519"/>
                              <a:gd name="GluePoint300Y" fmla="*/ 1723072 h 2612594"/>
                              <a:gd name="GluePoint301X" fmla="*/ 2468807 w 2647519"/>
                              <a:gd name="GluePoint301Y" fmla="*/ 1687829 h 2612594"/>
                              <a:gd name="GluePoint302X" fmla="*/ 2576677 w 2647519"/>
                              <a:gd name="GluePoint302Y" fmla="*/ 1589722 h 2612594"/>
                              <a:gd name="GluePoint303X" fmla="*/ 2573820 w 2647519"/>
                              <a:gd name="GluePoint303Y" fmla="*/ 1591627 h 2612594"/>
                              <a:gd name="GluePoint304X" fmla="*/ 2573820 w 2647519"/>
                              <a:gd name="GluePoint304Y" fmla="*/ 1591627 h 2612594"/>
                              <a:gd name="GluePoint305X" fmla="*/ 2585674 w 2647519"/>
                              <a:gd name="GluePoint305Y" fmla="*/ 1533271 h 2612594"/>
                              <a:gd name="GluePoint306X" fmla="*/ 2585332 w 2647519"/>
                              <a:gd name="GluePoint306Y" fmla="*/ 1534956 h 2612594"/>
                              <a:gd name="GluePoint307X" fmla="*/ 2588107 w 2647519"/>
                              <a:gd name="GluePoint307Y" fmla="*/ 1538287 h 2612594"/>
                              <a:gd name="GluePoint308X" fmla="*/ 2596680 w 2647519"/>
                              <a:gd name="GluePoint308Y" fmla="*/ 1547812 h 2612594"/>
                              <a:gd name="GluePoint309X" fmla="*/ 2602395 w 2647519"/>
                              <a:gd name="GluePoint309Y" fmla="*/ 1544002 h 2612594"/>
                              <a:gd name="GluePoint310X" fmla="*/ 2602539 w 2647519"/>
                              <a:gd name="GluePoint310Y" fmla="*/ 1543271 h 2612594"/>
                              <a:gd name="GluePoint311X" fmla="*/ 2598585 w 2647519"/>
                              <a:gd name="GluePoint311Y" fmla="*/ 1545907 h 2612594"/>
                              <a:gd name="GluePoint312X" fmla="*/ 2589060 w 2647519"/>
                              <a:gd name="GluePoint312Y" fmla="*/ 1537334 h 2612594"/>
                              <a:gd name="GluePoint313X" fmla="*/ 2577184 w 2647519"/>
                              <a:gd name="GluePoint313Y" fmla="*/ 1425070 h 2612594"/>
                              <a:gd name="GluePoint314X" fmla="*/ 2576519 w 2647519"/>
                              <a:gd name="GluePoint314Y" fmla="*/ 1425107 h 2612594"/>
                              <a:gd name="GluePoint315X" fmla="*/ 2575314 w 2647519"/>
                              <a:gd name="GluePoint315Y" fmla="*/ 1425174 h 2612594"/>
                              <a:gd name="GluePoint316X" fmla="*/ 2575725 w 2647519"/>
                              <a:gd name="GluePoint316Y" fmla="*/ 1429702 h 2612594"/>
                              <a:gd name="GluePoint317X" fmla="*/ 2574773 w 2647519"/>
                              <a:gd name="GluePoint317Y" fmla="*/ 1453515 h 2612594"/>
                              <a:gd name="GluePoint318X" fmla="*/ 2570963 w 2647519"/>
                              <a:gd name="GluePoint318Y" fmla="*/ 1467802 h 2612594"/>
                              <a:gd name="GluePoint319X" fmla="*/ 2548103 w 2647519"/>
                              <a:gd name="GluePoint319Y" fmla="*/ 1503997 h 2612594"/>
                              <a:gd name="GluePoint320X" fmla="*/ 2542388 w 2647519"/>
                              <a:gd name="GluePoint320Y" fmla="*/ 1535430 h 2612594"/>
                              <a:gd name="GluePoint321X" fmla="*/ 2536673 w 2647519"/>
                              <a:gd name="GluePoint321Y" fmla="*/ 1545907 h 2612594"/>
                              <a:gd name="GluePoint322X" fmla="*/ 2527148 w 2647519"/>
                              <a:gd name="GluePoint322Y" fmla="*/ 1591627 h 2612594"/>
                              <a:gd name="GluePoint323X" fmla="*/ 2516670 w 2647519"/>
                              <a:gd name="GluePoint323Y" fmla="*/ 1627822 h 2612594"/>
                              <a:gd name="GluePoint324X" fmla="*/ 2505240 w 2647519"/>
                              <a:gd name="GluePoint324Y" fmla="*/ 1663065 h 2612594"/>
                              <a:gd name="GluePoint325X" fmla="*/ 2498573 w 2647519"/>
                              <a:gd name="GluePoint325Y" fmla="*/ 1690687 h 2612594"/>
                              <a:gd name="GluePoint326X" fmla="*/ 2490953 w 2647519"/>
                              <a:gd name="GluePoint326Y" fmla="*/ 1719262 h 2612594"/>
                              <a:gd name="GluePoint327X" fmla="*/ 2497030 w 2647519"/>
                              <a:gd name="GluePoint327Y" fmla="*/ 1709810 h 2612594"/>
                              <a:gd name="GluePoint328X" fmla="*/ 2502383 w 2647519"/>
                              <a:gd name="GluePoint328Y" fmla="*/ 1689734 h 2612594"/>
                              <a:gd name="GluePoint329X" fmla="*/ 2507145 w 2647519"/>
                              <a:gd name="GluePoint329Y" fmla="*/ 1661159 h 2612594"/>
                              <a:gd name="GluePoint330X" fmla="*/ 2518575 w 2647519"/>
                              <a:gd name="GluePoint330Y" fmla="*/ 1625917 h 2612594"/>
                              <a:gd name="GluePoint331X" fmla="*/ 2529053 w 2647519"/>
                              <a:gd name="GluePoint331Y" fmla="*/ 1589722 h 2612594"/>
                              <a:gd name="GluePoint332X" fmla="*/ 2538578 w 2647519"/>
                              <a:gd name="GluePoint332Y" fmla="*/ 1544002 h 2612594"/>
                              <a:gd name="GluePoint333X" fmla="*/ 2544293 w 2647519"/>
                              <a:gd name="GluePoint333Y" fmla="*/ 1533524 h 2612594"/>
                              <a:gd name="GluePoint334X" fmla="*/ 2550008 w 2647519"/>
                              <a:gd name="GluePoint334Y" fmla="*/ 1502092 h 2612594"/>
                              <a:gd name="GluePoint335X" fmla="*/ 2572868 w 2647519"/>
                              <a:gd name="GluePoint335Y" fmla="*/ 1465897 h 2612594"/>
                              <a:gd name="GluePoint336X" fmla="*/ 2557628 w 2647519"/>
                              <a:gd name="GluePoint336Y" fmla="*/ 1539239 h 2612594"/>
                              <a:gd name="GluePoint337X" fmla="*/ 2546198 w 2647519"/>
                              <a:gd name="GluePoint337Y" fmla="*/ 1600199 h 2612594"/>
                              <a:gd name="GluePoint338X" fmla="*/ 2520480 w 2647519"/>
                              <a:gd name="GluePoint338Y" fmla="*/ 1678304 h 2612594"/>
                              <a:gd name="GluePoint339X" fmla="*/ 2515393 w 2647519"/>
                              <a:gd name="GluePoint339Y" fmla="*/ 1686218 h 2612594"/>
                              <a:gd name="GluePoint340X" fmla="*/ 2513218 w 2647519"/>
                              <a:gd name="GluePoint340Y" fmla="*/ 1698069 h 2612594"/>
                              <a:gd name="GluePoint341X" fmla="*/ 2506193 w 2647519"/>
                              <a:gd name="GluePoint341Y" fmla="*/ 1718310 h 2612594"/>
                              <a:gd name="GluePoint342X" fmla="*/ 2479523 w 2647519"/>
                              <a:gd name="GluePoint342Y" fmla="*/ 1776412 h 2612594"/>
                              <a:gd name="GluePoint343X" fmla="*/ 2467140 w 2647519"/>
                              <a:gd name="GluePoint343Y" fmla="*/ 1806892 h 2612594"/>
                              <a:gd name="GluePoint344X" fmla="*/ 2459520 w 2647519"/>
                              <a:gd name="GluePoint344Y" fmla="*/ 1823085 h 2612594"/>
                              <a:gd name="GluePoint345X" fmla="*/ 2449995 w 2647519"/>
                              <a:gd name="GluePoint345Y" fmla="*/ 1840230 h 2612594"/>
                              <a:gd name="GluePoint346X" fmla="*/ 2424278 w 2647519"/>
                              <a:gd name="GluePoint346Y" fmla="*/ 1885950 h 2612594"/>
                              <a:gd name="GluePoint347X" fmla="*/ 2396655 w 2647519"/>
                              <a:gd name="GluePoint347Y" fmla="*/ 1930717 h 2612594"/>
                              <a:gd name="GluePoint348X" fmla="*/ 2361413 w 2647519"/>
                              <a:gd name="GluePoint348Y" fmla="*/ 1990725 h 2612594"/>
                              <a:gd name="GluePoint349X" fmla="*/ 2322360 w 2647519"/>
                              <a:gd name="GluePoint349Y" fmla="*/ 2049780 h 2612594"/>
                              <a:gd name="GluePoint350X" fmla="*/ 2296643 w 2647519"/>
                              <a:gd name="GluePoint350Y" fmla="*/ 2083117 h 2612594"/>
                              <a:gd name="GluePoint351X" fmla="*/ 2269020 w 2647519"/>
                              <a:gd name="GluePoint351Y" fmla="*/ 2115502 h 2612594"/>
                              <a:gd name="GluePoint352X" fmla="*/ 2259495 w 2647519"/>
                              <a:gd name="GluePoint352Y" fmla="*/ 2128837 h 2612594"/>
                              <a:gd name="GluePoint353X" fmla="*/ 2249018 w 2647519"/>
                              <a:gd name="GluePoint353Y" fmla="*/ 2142172 h 2612594"/>
                              <a:gd name="GluePoint354X" fmla="*/ 2232825 w 2647519"/>
                              <a:gd name="GluePoint354Y" fmla="*/ 2155507 h 2612594"/>
                              <a:gd name="GluePoint355X" fmla="*/ 2206342 w 2647519"/>
                              <a:gd name="GluePoint355Y" fmla="*/ 2184829 h 2612594"/>
                              <a:gd name="GluePoint356X" fmla="*/ 2207107 w 2647519"/>
                              <a:gd name="GluePoint356Y" fmla="*/ 2187892 h 2612594"/>
                              <a:gd name="GluePoint357X" fmla="*/ 2179485 w 2647519"/>
                              <a:gd name="GluePoint357Y" fmla="*/ 2216467 h 2612594"/>
                              <a:gd name="GluePoint358X" fmla="*/ 2149957 w 2647519"/>
                              <a:gd name="GluePoint358Y" fmla="*/ 2237422 h 2612594"/>
                              <a:gd name="GluePoint359X" fmla="*/ 2126145 w 2647519"/>
                              <a:gd name="GluePoint359Y" fmla="*/ 2256472 h 2612594"/>
                              <a:gd name="GluePoint360X" fmla="*/ 2103587 w 2647519"/>
                              <a:gd name="GluePoint360Y" fmla="*/ 2272957 h 2612594"/>
                              <a:gd name="GluePoint361X" fmla="*/ 2107095 w 2647519"/>
                              <a:gd name="GluePoint361Y" fmla="*/ 2272665 h 2612594"/>
                              <a:gd name="GluePoint362X" fmla="*/ 2131860 w 2647519"/>
                              <a:gd name="GluePoint362Y" fmla="*/ 2254567 h 2612594"/>
                              <a:gd name="GluePoint363X" fmla="*/ 2155673 w 2647519"/>
                              <a:gd name="GluePoint363Y" fmla="*/ 2235517 h 2612594"/>
                              <a:gd name="GluePoint364X" fmla="*/ 2185200 w 2647519"/>
                              <a:gd name="GluePoint364Y" fmla="*/ 2214562 h 2612594"/>
                              <a:gd name="GluePoint365X" fmla="*/ 2212823 w 2647519"/>
                              <a:gd name="GluePoint365Y" fmla="*/ 2185987 h 2612594"/>
                              <a:gd name="GluePoint366X" fmla="*/ 2211870 w 2647519"/>
                              <a:gd name="GluePoint366Y" fmla="*/ 2182177 h 2612594"/>
                              <a:gd name="GluePoint367X" fmla="*/ 2238540 w 2647519"/>
                              <a:gd name="GluePoint367Y" fmla="*/ 2152650 h 2612594"/>
                              <a:gd name="GluePoint368X" fmla="*/ 2254733 w 2647519"/>
                              <a:gd name="GluePoint368Y" fmla="*/ 2139315 h 2612594"/>
                              <a:gd name="GluePoint369X" fmla="*/ 2265210 w 2647519"/>
                              <a:gd name="GluePoint369Y" fmla="*/ 2125980 h 2612594"/>
                              <a:gd name="GluePoint370X" fmla="*/ 2274735 w 2647519"/>
                              <a:gd name="GluePoint370Y" fmla="*/ 2112645 h 2612594"/>
                              <a:gd name="GluePoint371X" fmla="*/ 2302358 w 2647519"/>
                              <a:gd name="GluePoint371Y" fmla="*/ 2080260 h 2612594"/>
                              <a:gd name="GluePoint372X" fmla="*/ 2328075 w 2647519"/>
                              <a:gd name="GluePoint372Y" fmla="*/ 2046922 h 2612594"/>
                              <a:gd name="GluePoint373X" fmla="*/ 2367128 w 2647519"/>
                              <a:gd name="GluePoint373Y" fmla="*/ 1987867 h 2612594"/>
                              <a:gd name="GluePoint374X" fmla="*/ 2402370 w 2647519"/>
                              <a:gd name="GluePoint374Y" fmla="*/ 1927860 h 2612594"/>
                              <a:gd name="GluePoint375X" fmla="*/ 2429993 w 2647519"/>
                              <a:gd name="GluePoint375Y" fmla="*/ 1883092 h 2612594"/>
                              <a:gd name="GluePoint376X" fmla="*/ 2455710 w 2647519"/>
                              <a:gd name="GluePoint376Y" fmla="*/ 1837372 h 2612594"/>
                              <a:gd name="GluePoint377X" fmla="*/ 2465235 w 2647519"/>
                              <a:gd name="GluePoint377Y" fmla="*/ 1820227 h 2612594"/>
                              <a:gd name="GluePoint378X" fmla="*/ 2472855 w 2647519"/>
                              <a:gd name="GluePoint378Y" fmla="*/ 1804035 h 2612594"/>
                              <a:gd name="GluePoint379X" fmla="*/ 2485238 w 2647519"/>
                              <a:gd name="GluePoint379Y" fmla="*/ 1773555 h 2612594"/>
                              <a:gd name="GluePoint380X" fmla="*/ 2511908 w 2647519"/>
                              <a:gd name="GluePoint380Y" fmla="*/ 1715452 h 2612594"/>
                              <a:gd name="GluePoint381X" fmla="*/ 2522385 w 2647519"/>
                              <a:gd name="GluePoint381Y" fmla="*/ 1676400 h 2612594"/>
                              <a:gd name="GluePoint382X" fmla="*/ 2548103 w 2647519"/>
                              <a:gd name="GluePoint382Y" fmla="*/ 1598295 h 2612594"/>
                              <a:gd name="GluePoint383X" fmla="*/ 2559533 w 2647519"/>
                              <a:gd name="GluePoint383Y" fmla="*/ 1537335 h 2612594"/>
                              <a:gd name="GluePoint384X" fmla="*/ 2574773 w 2647519"/>
                              <a:gd name="GluePoint384Y" fmla="*/ 1463992 h 2612594"/>
                              <a:gd name="GluePoint385X" fmla="*/ 2578209 w 2647519"/>
                              <a:gd name="GluePoint385Y" fmla="*/ 1451109 h 2612594"/>
                              <a:gd name="GluePoint386X" fmla="*/ 2575725 w 2647519"/>
                              <a:gd name="GluePoint386Y" fmla="*/ 1450657 h 2612594"/>
                              <a:gd name="GluePoint387X" fmla="*/ 2576677 w 2647519"/>
                              <a:gd name="GluePoint387Y" fmla="*/ 1426845 h 2612594"/>
                              <a:gd name="GluePoint388X" fmla="*/ 2597632 w 2647519"/>
                              <a:gd name="GluePoint388Y" fmla="*/ 1404937 h 2612594"/>
                              <a:gd name="GluePoint389X" fmla="*/ 2586541 w 2647519"/>
                              <a:gd name="GluePoint389Y" fmla="*/ 1451152 h 2612594"/>
                              <a:gd name="GluePoint390X" fmla="*/ 2586542 w 2647519"/>
                              <a:gd name="GluePoint390Y" fmla="*/ 1451152 h 2612594"/>
                              <a:gd name="GluePoint391X" fmla="*/ 2597633 w 2647519"/>
                              <a:gd name="GluePoint391Y" fmla="*/ 1404938 h 2612594"/>
                              <a:gd name="GluePoint392X" fmla="*/ 2606205 w 2647519"/>
                              <a:gd name="GluePoint392Y" fmla="*/ 1395412 h 2612594"/>
                              <a:gd name="GluePoint393X" fmla="*/ 2600490 w 2647519"/>
                              <a:gd name="GluePoint393Y" fmla="*/ 1407795 h 2612594"/>
                              <a:gd name="GluePoint394X" fmla="*/ 2599181 w 2647519"/>
                              <a:gd name="GluePoint394Y" fmla="*/ 1433750 h 2612594"/>
                              <a:gd name="GluePoint395X" fmla="*/ 2598585 w 2647519"/>
                              <a:gd name="GluePoint395Y" fmla="*/ 1458277 h 2612594"/>
                              <a:gd name="GluePoint396X" fmla="*/ 2589060 w 2647519"/>
                              <a:gd name="GluePoint396Y" fmla="*/ 1487586 h 2612594"/>
                              <a:gd name="GluePoint397X" fmla="*/ 2589060 w 2647519"/>
                              <a:gd name="GluePoint397Y" fmla="*/ 1490934 h 2612594"/>
                              <a:gd name="GluePoint398X" fmla="*/ 2600490 w 2647519"/>
                              <a:gd name="GluePoint398Y" fmla="*/ 1458277 h 2612594"/>
                              <a:gd name="GluePoint399X" fmla="*/ 2602395 w 2647519"/>
                              <a:gd name="GluePoint399Y" fmla="*/ 1407794 h 2612594"/>
                              <a:gd name="GluePoint400X" fmla="*/ 2606836 w 2647519"/>
                              <a:gd name="GluePoint400Y" fmla="*/ 1398173 h 2612594"/>
                              <a:gd name="GluePoint401X" fmla="*/ 2565247 w 2647519"/>
                              <a:gd name="GluePoint401Y" fmla="*/ 1354454 h 2612594"/>
                              <a:gd name="GluePoint402X" fmla="*/ 2559006 w 2647519"/>
                              <a:gd name="GluePoint402Y" fmla="*/ 1369207 h 2612594"/>
                              <a:gd name="GluePoint403X" fmla="*/ 2556675 w 2647519"/>
                              <a:gd name="GluePoint403Y" fmla="*/ 1390650 h 2612594"/>
                              <a:gd name="GluePoint404X" fmla="*/ 2553670 w 2647519"/>
                              <a:gd name="GluePoint404Y" fmla="*/ 1380633 h 2612594"/>
                              <a:gd name="GluePoint405X" fmla="*/ 2552571 w 2647519"/>
                              <a:gd name="GluePoint405Y" fmla="*/ 1382047 h 2612594"/>
                              <a:gd name="GluePoint406X" fmla="*/ 2555723 w 2647519"/>
                              <a:gd name="GluePoint406Y" fmla="*/ 1392555 h 2612594"/>
                              <a:gd name="GluePoint407X" fmla="*/ 2553818 w 2647519"/>
                              <a:gd name="GluePoint407Y" fmla="*/ 1407795 h 2612594"/>
                              <a:gd name="GluePoint408X" fmla="*/ 2557628 w 2647519"/>
                              <a:gd name="GluePoint408Y" fmla="*/ 1420177 h 2612594"/>
                              <a:gd name="GluePoint409X" fmla="*/ 2560581 w 2647519"/>
                              <a:gd name="GluePoint409Y" fmla="*/ 1420013 h 2612594"/>
                              <a:gd name="GluePoint410X" fmla="*/ 2558580 w 2647519"/>
                              <a:gd name="GluePoint410Y" fmla="*/ 1413509 h 2612594"/>
                              <a:gd name="GluePoint411X" fmla="*/ 2560485 w 2647519"/>
                              <a:gd name="GluePoint411Y" fmla="*/ 1398269 h 2612594"/>
                              <a:gd name="GluePoint412X" fmla="*/ 2565247 w 2647519"/>
                              <a:gd name="GluePoint412Y" fmla="*/ 1354454 h 2612594"/>
                              <a:gd name="GluePoint413X" fmla="*/ 2645258 w 2647519"/>
                              <a:gd name="GluePoint413Y" fmla="*/ 1328737 h 2612594"/>
                              <a:gd name="GluePoint414X" fmla="*/ 2647163 w 2647519"/>
                              <a:gd name="GluePoint414Y" fmla="*/ 1329689 h 2612594"/>
                              <a:gd name="GluePoint415X" fmla="*/ 2646210 w 2647519"/>
                              <a:gd name="GluePoint415Y" fmla="*/ 1369694 h 2612594"/>
                              <a:gd name="GluePoint416X" fmla="*/ 2647163 w 2647519"/>
                              <a:gd name="GluePoint416Y" fmla="*/ 1397317 h 2612594"/>
                              <a:gd name="GluePoint417X" fmla="*/ 2644305 w 2647519"/>
                              <a:gd name="GluePoint417Y" fmla="*/ 1447799 h 2612594"/>
                              <a:gd name="GluePoint418X" fmla="*/ 2641448 w 2647519"/>
                              <a:gd name="GluePoint418Y" fmla="*/ 1476374 h 2612594"/>
                              <a:gd name="GluePoint419X" fmla="*/ 2632875 w 2647519"/>
                              <a:gd name="GluePoint419Y" fmla="*/ 1518284 h 2612594"/>
                              <a:gd name="GluePoint420X" fmla="*/ 2630018 w 2647519"/>
                              <a:gd name="GluePoint420Y" fmla="*/ 1553527 h 2612594"/>
                              <a:gd name="GluePoint421X" fmla="*/ 2615730 w 2647519"/>
                              <a:gd name="GluePoint421Y" fmla="*/ 1618297 h 2612594"/>
                              <a:gd name="GluePoint422X" fmla="*/ 2602395 w 2647519"/>
                              <a:gd name="GluePoint422Y" fmla="*/ 1674494 h 2612594"/>
                              <a:gd name="GluePoint423X" fmla="*/ 2578583 w 2647519"/>
                              <a:gd name="GluePoint423Y" fmla="*/ 1684972 h 2612594"/>
                              <a:gd name="GluePoint424X" fmla="*/ 2580488 w 2647519"/>
                              <a:gd name="GluePoint424Y" fmla="*/ 1679257 h 2612594"/>
                              <a:gd name="GluePoint425X" fmla="*/ 2584298 w 2647519"/>
                              <a:gd name="GluePoint425Y" fmla="*/ 1639252 h 2612594"/>
                              <a:gd name="GluePoint426X" fmla="*/ 2598585 w 2647519"/>
                              <a:gd name="GluePoint426Y" fmla="*/ 1597342 h 2612594"/>
                              <a:gd name="GluePoint427X" fmla="*/ 2610015 w 2647519"/>
                              <a:gd name="GluePoint427Y" fmla="*/ 1590675 h 2612594"/>
                              <a:gd name="GluePoint428X" fmla="*/ 2610015 w 2647519"/>
                              <a:gd name="GluePoint428Y" fmla="*/ 1590674 h 2612594"/>
                              <a:gd name="GluePoint429X" fmla="*/ 2622398 w 2647519"/>
                              <a:gd name="GluePoint429Y" fmla="*/ 1518284 h 2612594"/>
                              <a:gd name="GluePoint430X" fmla="*/ 2629065 w 2647519"/>
                              <a:gd name="GluePoint430Y" fmla="*/ 1483994 h 2612594"/>
                              <a:gd name="GluePoint431X" fmla="*/ 2634780 w 2647519"/>
                              <a:gd name="GluePoint431Y" fmla="*/ 1448752 h 2612594"/>
                              <a:gd name="GluePoint432X" fmla="*/ 2639543 w 2647519"/>
                              <a:gd name="GluePoint432Y" fmla="*/ 1415414 h 2612594"/>
                              <a:gd name="GluePoint433X" fmla="*/ 2641448 w 2647519"/>
                              <a:gd name="GluePoint433Y" fmla="*/ 1383982 h 2612594"/>
                              <a:gd name="GluePoint434X" fmla="*/ 2642400 w 2647519"/>
                              <a:gd name="GluePoint434Y" fmla="*/ 1357312 h 2612594"/>
                              <a:gd name="GluePoint435X" fmla="*/ 2644305 w 2647519"/>
                              <a:gd name="GluePoint435Y" fmla="*/ 1343024 h 2612594"/>
                              <a:gd name="GluePoint436X" fmla="*/ 2645258 w 2647519"/>
                              <a:gd name="GluePoint436Y" fmla="*/ 1328737 h 2612594"/>
                              <a:gd name="GluePoint437X" fmla="*/ 134151 w 2647519"/>
                              <a:gd name="GluePoint437Y" fmla="*/ 887095 h 2612594"/>
                              <a:gd name="GluePoint438X" fmla="*/ 134625 w 2647519"/>
                              <a:gd name="GluePoint438Y" fmla="*/ 887332 h 2612594"/>
                              <a:gd name="GluePoint439X" fmla="*/ 134670 w 2647519"/>
                              <a:gd name="GluePoint439Y" fmla="*/ 887199 h 2612594"/>
                              <a:gd name="GluePoint440X" fmla="*/ 191618 w 2647519"/>
                              <a:gd name="GluePoint440Y" fmla="*/ 750570 h 2612594"/>
                              <a:gd name="GluePoint441X" fmla="*/ 170663 w 2647519"/>
                              <a:gd name="GluePoint441Y" fmla="*/ 789622 h 2612594"/>
                              <a:gd name="GluePoint442X" fmla="*/ 153518 w 2647519"/>
                              <a:gd name="GluePoint442Y" fmla="*/ 803910 h 2612594"/>
                              <a:gd name="GluePoint443X" fmla="*/ 153477 w 2647519"/>
                              <a:gd name="GluePoint443Y" fmla="*/ 804822 h 2612594"/>
                              <a:gd name="GluePoint444X" fmla="*/ 151819 w 2647519"/>
                              <a:gd name="GluePoint444Y" fmla="*/ 841286 h 2612594"/>
                              <a:gd name="GluePoint445X" fmla="*/ 151867 w 2647519"/>
                              <a:gd name="GluePoint445Y" fmla="*/ 841199 h 2612594"/>
                              <a:gd name="GluePoint446X" fmla="*/ 153518 w 2647519"/>
                              <a:gd name="GluePoint446Y" fmla="*/ 804862 h 2612594"/>
                              <a:gd name="GluePoint447X" fmla="*/ 170663 w 2647519"/>
                              <a:gd name="GluePoint447Y" fmla="*/ 790574 h 2612594"/>
                              <a:gd name="GluePoint448X" fmla="*/ 191618 w 2647519"/>
                              <a:gd name="GluePoint448Y" fmla="*/ 751522 h 2612594"/>
                              <a:gd name="GluePoint449X" fmla="*/ 192332 w 2647519"/>
                              <a:gd name="GluePoint449Y" fmla="*/ 751998 h 2612594"/>
                              <a:gd name="GluePoint450X" fmla="*/ 192689 w 2647519"/>
                              <a:gd name="GluePoint450Y" fmla="*/ 751284 h 2612594"/>
                              <a:gd name="GluePoint451X" fmla="*/ 203047 w 2647519"/>
                              <a:gd name="GluePoint451Y" fmla="*/ 667702 h 2612594"/>
                              <a:gd name="GluePoint452X" fmla="*/ 189712 w 2647519"/>
                              <a:gd name="GluePoint452Y" fmla="*/ 677227 h 2612594"/>
                              <a:gd name="GluePoint453X" fmla="*/ 169710 w 2647519"/>
                              <a:gd name="GluePoint453Y" fmla="*/ 719137 h 2612594"/>
                              <a:gd name="GluePoint454X" fmla="*/ 174286 w 2647519"/>
                              <a:gd name="GluePoint454Y" fmla="*/ 722798 h 2612594"/>
                              <a:gd name="GluePoint455X" fmla="*/ 174435 w 2647519"/>
                              <a:gd name="GluePoint455Y" fmla="*/ 722155 h 2612594"/>
                              <a:gd name="GluePoint456X" fmla="*/ 170663 w 2647519"/>
                              <a:gd name="GluePoint456Y" fmla="*/ 719137 h 2612594"/>
                              <a:gd name="GluePoint457X" fmla="*/ 190665 w 2647519"/>
                              <a:gd name="GluePoint457Y" fmla="*/ 677227 h 2612594"/>
                              <a:gd name="GluePoint458X" fmla="*/ 202473 w 2647519"/>
                              <a:gd name="GluePoint458Y" fmla="*/ 668793 h 2612594"/>
                              <a:gd name="GluePoint459X" fmla="*/ 276390 w 2647519"/>
                              <a:gd name="GluePoint459Y" fmla="*/ 613410 h 2612594"/>
                              <a:gd name="GluePoint460X" fmla="*/ 275187 w 2647519"/>
                              <a:gd name="GluePoint460Y" fmla="*/ 614373 h 2612594"/>
                              <a:gd name="GluePoint461X" fmla="*/ 270080 w 2647519"/>
                              <a:gd name="GluePoint461Y" fmla="*/ 634008 h 2612594"/>
                              <a:gd name="GluePoint462X" fmla="*/ 266865 w 2647519"/>
                              <a:gd name="GluePoint462Y" fmla="*/ 643890 h 2612594"/>
                              <a:gd name="GluePoint463X" fmla="*/ 179235 w 2647519"/>
                              <a:gd name="GluePoint463Y" fmla="*/ 803910 h 2612594"/>
                              <a:gd name="GluePoint464X" fmla="*/ 166852 w 2647519"/>
                              <a:gd name="GluePoint464Y" fmla="*/ 842962 h 2612594"/>
                              <a:gd name="GluePoint465X" fmla="*/ 155422 w 2647519"/>
                              <a:gd name="GluePoint465Y" fmla="*/ 882967 h 2612594"/>
                              <a:gd name="GluePoint466X" fmla="*/ 130657 w 2647519"/>
                              <a:gd name="GluePoint466Y" fmla="*/ 966787 h 2612594"/>
                              <a:gd name="GluePoint467X" fmla="*/ 114465 w 2647519"/>
                              <a:gd name="GluePoint467Y" fmla="*/ 1023937 h 2612594"/>
                              <a:gd name="GluePoint468X" fmla="*/ 106845 w 2647519"/>
                              <a:gd name="GluePoint468Y" fmla="*/ 1066800 h 2612594"/>
                              <a:gd name="GluePoint469X" fmla="*/ 103035 w 2647519"/>
                              <a:gd name="GluePoint469Y" fmla="*/ 1088707 h 2612594"/>
                              <a:gd name="GluePoint470X" fmla="*/ 100177 w 2647519"/>
                              <a:gd name="GluePoint470Y" fmla="*/ 1110615 h 2612594"/>
                              <a:gd name="GluePoint471X" fmla="*/ 91605 w 2647519"/>
                              <a:gd name="GluePoint471Y" fmla="*/ 1169670 h 2612594"/>
                              <a:gd name="GluePoint472X" fmla="*/ 88747 w 2647519"/>
                              <a:gd name="GluePoint472Y" fmla="*/ 1205865 h 2612594"/>
                              <a:gd name="GluePoint473X" fmla="*/ 93510 w 2647519"/>
                              <a:gd name="GluePoint473Y" fmla="*/ 1243965 h 2612594"/>
                              <a:gd name="GluePoint474X" fmla="*/ 95742 w 2647519"/>
                              <a:gd name="GluePoint474Y" fmla="*/ 1223205 h 2612594"/>
                              <a:gd name="GluePoint475X" fmla="*/ 95415 w 2647519"/>
                              <a:gd name="GluePoint475Y" fmla="*/ 1216342 h 2612594"/>
                              <a:gd name="GluePoint476X" fmla="*/ 99225 w 2647519"/>
                              <a:gd name="GluePoint476Y" fmla="*/ 1176337 h 2612594"/>
                              <a:gd name="GluePoint477X" fmla="*/ 107797 w 2647519"/>
                              <a:gd name="GluePoint477Y" fmla="*/ 1117282 h 2612594"/>
                              <a:gd name="GluePoint478X" fmla="*/ 114596 w 2647519"/>
                              <a:gd name="GluePoint478Y" fmla="*/ 1109123 h 2612594"/>
                              <a:gd name="GluePoint479X" fmla="*/ 124469 w 2647519"/>
                              <a:gd name="GluePoint479Y" fmla="*/ 1043051 h 2612594"/>
                              <a:gd name="GluePoint480X" fmla="*/ 123990 w 2647519"/>
                              <a:gd name="GluePoint480Y" fmla="*/ 1031557 h 2612594"/>
                              <a:gd name="GluePoint481X" fmla="*/ 133400 w 2647519"/>
                              <a:gd name="GluePoint481Y" fmla="*/ 1004580 h 2612594"/>
                              <a:gd name="GluePoint482X" fmla="*/ 138999 w 2647519"/>
                              <a:gd name="GluePoint482Y" fmla="*/ 981931 h 2612594"/>
                              <a:gd name="GluePoint483X" fmla="*/ 137325 w 2647519"/>
                              <a:gd name="GluePoint483Y" fmla="*/ 985837 h 2612594"/>
                              <a:gd name="GluePoint484X" fmla="*/ 131610 w 2647519"/>
                              <a:gd name="GluePoint484Y" fmla="*/ 983932 h 2612594"/>
                              <a:gd name="GluePoint485X" fmla="*/ 117322 w 2647519"/>
                              <a:gd name="GluePoint485Y" fmla="*/ 1024890 h 2612594"/>
                              <a:gd name="GluePoint486X" fmla="*/ 118275 w 2647519"/>
                              <a:gd name="GluePoint486Y" fmla="*/ 1047750 h 2612594"/>
                              <a:gd name="GluePoint487X" fmla="*/ 111607 w 2647519"/>
                              <a:gd name="GluePoint487Y" fmla="*/ 1091565 h 2612594"/>
                              <a:gd name="GluePoint488X" fmla="*/ 110655 w 2647519"/>
                              <a:gd name="GluePoint488Y" fmla="*/ 1099185 h 2612594"/>
                              <a:gd name="GluePoint489X" fmla="*/ 101130 w 2647519"/>
                              <a:gd name="GluePoint489Y" fmla="*/ 1110615 h 2612594"/>
                              <a:gd name="GluePoint490X" fmla="*/ 103987 w 2647519"/>
                              <a:gd name="GluePoint490Y" fmla="*/ 1088707 h 2612594"/>
                              <a:gd name="GluePoint491X" fmla="*/ 107797 w 2647519"/>
                              <a:gd name="GluePoint491Y" fmla="*/ 1066800 h 2612594"/>
                              <a:gd name="GluePoint492X" fmla="*/ 115417 w 2647519"/>
                              <a:gd name="GluePoint492Y" fmla="*/ 1023937 h 2612594"/>
                              <a:gd name="GluePoint493X" fmla="*/ 131610 w 2647519"/>
                              <a:gd name="GluePoint493Y" fmla="*/ 966787 h 2612594"/>
                              <a:gd name="GluePoint494X" fmla="*/ 156375 w 2647519"/>
                              <a:gd name="GluePoint494Y" fmla="*/ 882967 h 2612594"/>
                              <a:gd name="GluePoint495X" fmla="*/ 167805 w 2647519"/>
                              <a:gd name="GluePoint495Y" fmla="*/ 842962 h 2612594"/>
                              <a:gd name="GluePoint496X" fmla="*/ 180187 w 2647519"/>
                              <a:gd name="GluePoint496Y" fmla="*/ 803910 h 2612594"/>
                              <a:gd name="GluePoint497X" fmla="*/ 267817 w 2647519"/>
                              <a:gd name="GluePoint497Y" fmla="*/ 643890 h 2612594"/>
                              <a:gd name="GluePoint498X" fmla="*/ 276390 w 2647519"/>
                              <a:gd name="GluePoint498Y" fmla="*/ 613410 h 2612594"/>
                              <a:gd name="GluePoint499X" fmla="*/ 293536 w 2647519"/>
                              <a:gd name="GluePoint499Y" fmla="*/ 518160 h 2612594"/>
                              <a:gd name="GluePoint500X" fmla="*/ 293535 w 2647519"/>
                              <a:gd name="GluePoint500Y" fmla="*/ 518160 h 2612594"/>
                              <a:gd name="GluePoint501X" fmla="*/ 298297 w 2647519"/>
                              <a:gd name="GluePoint501Y" fmla="*/ 521970 h 2612594"/>
                              <a:gd name="GluePoint502X" fmla="*/ 298297 w 2647519"/>
                              <a:gd name="GluePoint502Y" fmla="*/ 521969 h 2612594"/>
                              <a:gd name="GluePoint503X" fmla="*/ 465169 w 2647519"/>
                              <a:gd name="GluePoint503Y" fmla="*/ 382550 h 2612594"/>
                              <a:gd name="GluePoint504X" fmla="*/ 464986 w 2647519"/>
                              <a:gd name="GluePoint504Y" fmla="*/ 382696 h 2612594"/>
                              <a:gd name="GluePoint505X" fmla="*/ 464430 w 2647519"/>
                              <a:gd name="GluePoint505Y" fmla="*/ 383325 h 2612594"/>
                              <a:gd name="GluePoint506X" fmla="*/ 456651 w 2647519"/>
                              <a:gd name="GluePoint506Y" fmla="*/ 391477 h 2612594"/>
                              <a:gd name="GluePoint507X" fmla="*/ 454684 w 2647519"/>
                              <a:gd name="GluePoint507Y" fmla="*/ 394338 h 2612594"/>
                              <a:gd name="GluePoint508X" fmla="*/ 453399 w 2647519"/>
                              <a:gd name="GluePoint508Y" fmla="*/ 395790 h 2612594"/>
                              <a:gd name="GluePoint509X" fmla="*/ 447840 w 2647519"/>
                              <a:gd name="GluePoint509Y" fmla="*/ 403860 h 2612594"/>
                              <a:gd name="GluePoint510X" fmla="*/ 389738 w 2647519"/>
                              <a:gd name="GluePoint510Y" fmla="*/ 472440 h 2612594"/>
                              <a:gd name="GluePoint511X" fmla="*/ 373545 w 2647519"/>
                              <a:gd name="GluePoint511Y" fmla="*/ 491490 h 2612594"/>
                              <a:gd name="GluePoint512X" fmla="*/ 357353 w 2647519"/>
                              <a:gd name="GluePoint512Y" fmla="*/ 511492 h 2612594"/>
                              <a:gd name="GluePoint513X" fmla="*/ 285752 w 2647519"/>
                              <a:gd name="GluePoint513Y" fmla="*/ 590631 h 2612594"/>
                              <a:gd name="GluePoint514X" fmla="*/ 358305 w 2647519"/>
                              <a:gd name="GluePoint514Y" fmla="*/ 510540 h 2612594"/>
                              <a:gd name="GluePoint515X" fmla="*/ 374497 w 2647519"/>
                              <a:gd name="GluePoint515Y" fmla="*/ 490537 h 2612594"/>
                              <a:gd name="GluePoint516X" fmla="*/ 390690 w 2647519"/>
                              <a:gd name="GluePoint516Y" fmla="*/ 471487 h 2612594"/>
                              <a:gd name="GluePoint517X" fmla="*/ 448792 w 2647519"/>
                              <a:gd name="GluePoint517Y" fmla="*/ 402907 h 2612594"/>
                              <a:gd name="GluePoint518X" fmla="*/ 454684 w 2647519"/>
                              <a:gd name="GluePoint518Y" fmla="*/ 394338 h 2612594"/>
                              <a:gd name="GluePoint519X" fmla="*/ 464430 w 2647519"/>
                              <a:gd name="GluePoint519Y" fmla="*/ 383325 h 2612594"/>
                              <a:gd name="GluePoint520X" fmla="*/ 489348 w 2647519"/>
                              <a:gd name="GluePoint520Y" fmla="*/ 316869 h 2612594"/>
                              <a:gd name="GluePoint521X" fmla="*/ 481127 w 2647519"/>
                              <a:gd name="GluePoint521Y" fmla="*/ 319733 h 2612594"/>
                              <a:gd name="GluePoint522X" fmla="*/ 475013 w 2647519"/>
                              <a:gd name="GluePoint522Y" fmla="*/ 322003 h 2612594"/>
                              <a:gd name="GluePoint523X" fmla="*/ 473558 w 2647519"/>
                              <a:gd name="GluePoint523Y" fmla="*/ 323849 h 2612594"/>
                              <a:gd name="GluePoint524X" fmla="*/ 463080 w 2647519"/>
                              <a:gd name="GluePoint524Y" fmla="*/ 333374 h 2612594"/>
                              <a:gd name="GluePoint525X" fmla="*/ 436410 w 2647519"/>
                              <a:gd name="GluePoint525Y" fmla="*/ 350519 h 2612594"/>
                              <a:gd name="GluePoint526X" fmla="*/ 418313 w 2647519"/>
                              <a:gd name="GluePoint526Y" fmla="*/ 370522 h 2612594"/>
                              <a:gd name="GluePoint527X" fmla="*/ 401168 w 2647519"/>
                              <a:gd name="GluePoint527Y" fmla="*/ 390524 h 2612594"/>
                              <a:gd name="GluePoint528X" fmla="*/ 389738 w 2647519"/>
                              <a:gd name="GluePoint528Y" fmla="*/ 401002 h 2612594"/>
                              <a:gd name="GluePoint529X" fmla="*/ 389350 w 2647519"/>
                              <a:gd name="GluePoint529Y" fmla="*/ 400516 h 2612594"/>
                              <a:gd name="GluePoint530X" fmla="*/ 378546 w 2647519"/>
                              <a:gd name="GluePoint530Y" fmla="*/ 413504 h 2612594"/>
                              <a:gd name="GluePoint531X" fmla="*/ 360210 w 2647519"/>
                              <a:gd name="GluePoint531Y" fmla="*/ 436245 h 2612594"/>
                              <a:gd name="GluePoint532X" fmla="*/ 330683 w 2647519"/>
                              <a:gd name="GluePoint532Y" fmla="*/ 468630 h 2612594"/>
                              <a:gd name="GluePoint533X" fmla="*/ 335445 w 2647519"/>
                              <a:gd name="GluePoint533Y" fmla="*/ 474344 h 2612594"/>
                              <a:gd name="GluePoint534X" fmla="*/ 335536 w 2647519"/>
                              <a:gd name="GluePoint534Y" fmla="*/ 474264 h 2612594"/>
                              <a:gd name="GluePoint535X" fmla="*/ 331635 w 2647519"/>
                              <a:gd name="GluePoint535Y" fmla="*/ 469582 h 2612594"/>
                              <a:gd name="GluePoint536X" fmla="*/ 361162 w 2647519"/>
                              <a:gd name="GluePoint536Y" fmla="*/ 437197 h 2612594"/>
                              <a:gd name="GluePoint537X" fmla="*/ 390690 w 2647519"/>
                              <a:gd name="GluePoint537Y" fmla="*/ 401002 h 2612594"/>
                              <a:gd name="GluePoint538X" fmla="*/ 402120 w 2647519"/>
                              <a:gd name="GluePoint538Y" fmla="*/ 390525 h 2612594"/>
                              <a:gd name="GluePoint539X" fmla="*/ 419265 w 2647519"/>
                              <a:gd name="GluePoint539Y" fmla="*/ 370522 h 2612594"/>
                              <a:gd name="GluePoint540X" fmla="*/ 437362 w 2647519"/>
                              <a:gd name="GluePoint540Y" fmla="*/ 350520 h 2612594"/>
                              <a:gd name="GluePoint541X" fmla="*/ 464032 w 2647519"/>
                              <a:gd name="GluePoint541Y" fmla="*/ 333375 h 2612594"/>
                              <a:gd name="GluePoint542X" fmla="*/ 474510 w 2647519"/>
                              <a:gd name="GluePoint542Y" fmla="*/ 323850 h 2612594"/>
                              <a:gd name="GluePoint543X" fmla="*/ 485940 w 2647519"/>
                              <a:gd name="GluePoint543Y" fmla="*/ 319564 h 2612594"/>
                              <a:gd name="GluePoint544X" fmla="*/ 489548 w 2647519"/>
                              <a:gd name="GluePoint544Y" fmla="*/ 318444 h 2612594"/>
                              <a:gd name="GluePoint545X" fmla="*/ 1868970 w 2647519"/>
                              <a:gd name="GluePoint545Y" fmla="*/ 144780 h 2612594"/>
                              <a:gd name="GluePoint546X" fmla="*/ 1917547 w 2647519"/>
                              <a:gd name="GluePoint546Y" fmla="*/ 166687 h 2612594"/>
                              <a:gd name="GluePoint547X" fmla="*/ 1938502 w 2647519"/>
                              <a:gd name="GluePoint547Y" fmla="*/ 183832 h 2612594"/>
                              <a:gd name="GluePoint548X" fmla="*/ 1891830 w 2647519"/>
                              <a:gd name="GluePoint548Y" fmla="*/ 160972 h 2612594"/>
                              <a:gd name="GluePoint549X" fmla="*/ 1868970 w 2647519"/>
                              <a:gd name="GluePoint549Y" fmla="*/ 144780 h 2612594"/>
                              <a:gd name="GluePoint550X" fmla="*/ 1710855 w 2647519"/>
                              <a:gd name="GluePoint550Y" fmla="*/ 75247 h 2612594"/>
                              <a:gd name="GluePoint551X" fmla="*/ 1748955 w 2647519"/>
                              <a:gd name="GluePoint551Y" fmla="*/ 83819 h 2612594"/>
                              <a:gd name="GluePoint552X" fmla="*/ 1802295 w 2647519"/>
                              <a:gd name="GluePoint552Y" fmla="*/ 110489 h 2612594"/>
                              <a:gd name="GluePoint553X" fmla="*/ 1710855 w 2647519"/>
                              <a:gd name="GluePoint553Y" fmla="*/ 75247 h 2612594"/>
                              <a:gd name="GluePoint554X" fmla="*/ 1137451 w 2647519"/>
                              <a:gd name="GluePoint554Y" fmla="*/ 68937 h 2612594"/>
                              <a:gd name="GluePoint555X" fmla="*/ 1117448 w 2647519"/>
                              <a:gd name="GluePoint555Y" fmla="*/ 71437 h 2612594"/>
                              <a:gd name="GluePoint556X" fmla="*/ 1074585 w 2647519"/>
                              <a:gd name="GluePoint556Y" fmla="*/ 77152 h 2612594"/>
                              <a:gd name="GluePoint557X" fmla="*/ 1032675 w 2647519"/>
                              <a:gd name="GluePoint557Y" fmla="*/ 86677 h 2612594"/>
                              <a:gd name="GluePoint558X" fmla="*/ 1014578 w 2647519"/>
                              <a:gd name="GluePoint558Y" fmla="*/ 92392 h 2612594"/>
                              <a:gd name="GluePoint559X" fmla="*/ 993623 w 2647519"/>
                              <a:gd name="GluePoint559Y" fmla="*/ 98107 h 2612594"/>
                              <a:gd name="GluePoint560X" fmla="*/ 947769 w 2647519"/>
                              <a:gd name="GluePoint560Y" fmla="*/ 107115 h 2612594"/>
                              <a:gd name="GluePoint561X" fmla="*/ 939330 w 2647519"/>
                              <a:gd name="GluePoint561Y" fmla="*/ 110490 h 2612594"/>
                              <a:gd name="GluePoint562X" fmla="*/ 881228 w 2647519"/>
                              <a:gd name="GluePoint562Y" fmla="*/ 130492 h 2612594"/>
                              <a:gd name="GluePoint563X" fmla="*/ 824078 w 2647519"/>
                              <a:gd name="GluePoint563Y" fmla="*/ 153352 h 2612594"/>
                              <a:gd name="GluePoint564X" fmla="*/ 784073 w 2647519"/>
                              <a:gd name="GluePoint564Y" fmla="*/ 171450 h 2612594"/>
                              <a:gd name="GluePoint565X" fmla="*/ 757403 w 2647519"/>
                              <a:gd name="GluePoint565Y" fmla="*/ 181927 h 2612594"/>
                              <a:gd name="GluePoint566X" fmla="*/ 691680 w 2647519"/>
                              <a:gd name="GluePoint566Y" fmla="*/ 212407 h 2612594"/>
                              <a:gd name="GluePoint567X" fmla="*/ 660248 w 2647519"/>
                              <a:gd name="GluePoint567Y" fmla="*/ 232410 h 2612594"/>
                              <a:gd name="GluePoint568X" fmla="*/ 629768 w 2647519"/>
                              <a:gd name="GluePoint568Y" fmla="*/ 252412 h 2612594"/>
                              <a:gd name="GluePoint569X" fmla="*/ 581190 w 2647519"/>
                              <a:gd name="GluePoint569Y" fmla="*/ 288607 h 2612594"/>
                              <a:gd name="GluePoint570X" fmla="*/ 535470 w 2647519"/>
                              <a:gd name="GluePoint570Y" fmla="*/ 324802 h 2612594"/>
                              <a:gd name="GluePoint571X" fmla="*/ 491713 w 2647519"/>
                              <a:gd name="GluePoint571Y" fmla="*/ 362974 h 2612594"/>
                              <a:gd name="GluePoint572X" fmla="*/ 495465 w 2647519"/>
                              <a:gd name="GluePoint572Y" fmla="*/ 367665 h 2612594"/>
                              <a:gd name="GluePoint573X" fmla="*/ 504752 w 2647519"/>
                              <a:gd name="GluePoint573Y" fmla="*/ 361295 h 2612594"/>
                              <a:gd name="GluePoint574X" fmla="*/ 512657 w 2647519"/>
                              <a:gd name="GluePoint574Y" fmla="*/ 355403 h 2612594"/>
                              <a:gd name="GluePoint575X" fmla="*/ 541185 w 2647519"/>
                              <a:gd name="GluePoint575Y" fmla="*/ 330517 h 2612594"/>
                              <a:gd name="GluePoint576X" fmla="*/ 586905 w 2647519"/>
                              <a:gd name="GluePoint576Y" fmla="*/ 294322 h 2612594"/>
                              <a:gd name="GluePoint577X" fmla="*/ 635482 w 2647519"/>
                              <a:gd name="GluePoint577Y" fmla="*/ 258127 h 2612594"/>
                              <a:gd name="GluePoint578X" fmla="*/ 665962 w 2647519"/>
                              <a:gd name="GluePoint578Y" fmla="*/ 238124 h 2612594"/>
                              <a:gd name="GluePoint579X" fmla="*/ 697395 w 2647519"/>
                              <a:gd name="GluePoint579Y" fmla="*/ 218122 h 2612594"/>
                              <a:gd name="GluePoint580X" fmla="*/ 763117 w 2647519"/>
                              <a:gd name="GluePoint580Y" fmla="*/ 187642 h 2612594"/>
                              <a:gd name="GluePoint581X" fmla="*/ 788835 w 2647519"/>
                              <a:gd name="GluePoint581Y" fmla="*/ 174307 h 2612594"/>
                              <a:gd name="GluePoint582X" fmla="*/ 828840 w 2647519"/>
                              <a:gd name="GluePoint582Y" fmla="*/ 156209 h 2612594"/>
                              <a:gd name="GluePoint583X" fmla="*/ 885990 w 2647519"/>
                              <a:gd name="GluePoint583Y" fmla="*/ 133349 h 2612594"/>
                              <a:gd name="GluePoint584X" fmla="*/ 944092 w 2647519"/>
                              <a:gd name="GluePoint584Y" fmla="*/ 113347 h 2612594"/>
                              <a:gd name="GluePoint585X" fmla="*/ 968499 w 2647519"/>
                              <a:gd name="GluePoint585Y" fmla="*/ 108553 h 2612594"/>
                              <a:gd name="GluePoint586X" fmla="*/ 980289 w 2647519"/>
                              <a:gd name="GluePoint586Y" fmla="*/ 104524 h 2612594"/>
                              <a:gd name="GluePoint587X" fmla="*/ 1140765 w 2647519"/>
                              <a:gd name="GluePoint587Y" fmla="*/ 69904 h 2612594"/>
                              <a:gd name="GluePoint588X" fmla="*/ 1478088 w 2647519"/>
                              <a:gd name="GluePoint588Y" fmla="*/ 48458 h 2612594"/>
                              <a:gd name="GluePoint589X" fmla="*/ 1498447 w 2647519"/>
                              <a:gd name="GluePoint589Y" fmla="*/ 50482 h 2612594"/>
                              <a:gd name="GluePoint590X" fmla="*/ 1526070 w 2647519"/>
                              <a:gd name="GluePoint590Y" fmla="*/ 60007 h 2612594"/>
                              <a:gd name="GluePoint591X" fmla="*/ 1505115 w 2647519"/>
                              <a:gd name="GluePoint591Y" fmla="*/ 57150 h 2612594"/>
                              <a:gd name="GluePoint592X" fmla="*/ 1461300 w 2647519"/>
                              <a:gd name="GluePoint592Y" fmla="*/ 48577 h 2612594"/>
                              <a:gd name="GluePoint593X" fmla="*/ 1478088 w 2647519"/>
                              <a:gd name="GluePoint593Y" fmla="*/ 48458 h 2612594"/>
                              <a:gd name="GluePoint594X" fmla="*/ 1588935 w 2647519"/>
                              <a:gd name="GluePoint594Y" fmla="*/ 40957 h 2612594"/>
                              <a:gd name="GluePoint595X" fmla="*/ 1627987 w 2647519"/>
                              <a:gd name="GluePoint595Y" fmla="*/ 43814 h 2612594"/>
                              <a:gd name="GluePoint596X" fmla="*/ 1675612 w 2647519"/>
                              <a:gd name="GluePoint596Y" fmla="*/ 62864 h 2612594"/>
                              <a:gd name="GluePoint597X" fmla="*/ 1616557 w 2647519"/>
                              <a:gd name="GluePoint597Y" fmla="*/ 52387 h 2612594"/>
                              <a:gd name="GluePoint598X" fmla="*/ 1588935 w 2647519"/>
                              <a:gd name="GluePoint598Y" fmla="*/ 40957 h 2612594"/>
                              <a:gd name="GluePoint599X" fmla="*/ 1270324 w 2647519"/>
                              <a:gd name="GluePoint599Y" fmla="*/ 40719 h 2612594"/>
                              <a:gd name="GluePoint600X" fmla="*/ 1160310 w 2647519"/>
                              <a:gd name="GluePoint600Y" fmla="*/ 46672 h 2612594"/>
                              <a:gd name="GluePoint601X" fmla="*/ 1084110 w 2647519"/>
                              <a:gd name="GluePoint601Y" fmla="*/ 57149 h 2612594"/>
                              <a:gd name="GluePoint602X" fmla="*/ 1047915 w 2647519"/>
                              <a:gd name="GluePoint602Y" fmla="*/ 66674 h 2612594"/>
                              <a:gd name="GluePoint603X" fmla="*/ 1016482 w 2647519"/>
                              <a:gd name="GluePoint603Y" fmla="*/ 78104 h 2612594"/>
                              <a:gd name="GluePoint604X" fmla="*/ 972667 w 2647519"/>
                              <a:gd name="GluePoint604Y" fmla="*/ 83819 h 2612594"/>
                              <a:gd name="GluePoint605X" fmla="*/ 806932 w 2647519"/>
                              <a:gd name="GluePoint605Y" fmla="*/ 147637 h 2612594"/>
                              <a:gd name="GluePoint606X" fmla="*/ 746925 w 2647519"/>
                              <a:gd name="GluePoint606Y" fmla="*/ 174307 h 2612594"/>
                              <a:gd name="GluePoint607X" fmla="*/ 728827 w 2647519"/>
                              <a:gd name="GluePoint607Y" fmla="*/ 180974 h 2612594"/>
                              <a:gd name="GluePoint608X" fmla="*/ 712635 w 2647519"/>
                              <a:gd name="GluePoint608Y" fmla="*/ 189547 h 2612594"/>
                              <a:gd name="GluePoint609X" fmla="*/ 682155 w 2647519"/>
                              <a:gd name="GluePoint609Y" fmla="*/ 205739 h 2612594"/>
                              <a:gd name="GluePoint610X" fmla="*/ 634530 w 2647519"/>
                              <a:gd name="GluePoint610Y" fmla="*/ 230504 h 2612594"/>
                              <a:gd name="GluePoint611X" fmla="*/ 598335 w 2647519"/>
                              <a:gd name="GluePoint611Y" fmla="*/ 259079 h 2612594"/>
                              <a:gd name="GluePoint612X" fmla="*/ 493560 w 2647519"/>
                              <a:gd name="GluePoint612Y" fmla="*/ 340994 h 2612594"/>
                              <a:gd name="GluePoint613X" fmla="*/ 471664 w 2647519"/>
                              <a:gd name="GluePoint613Y" fmla="*/ 360034 h 2612594"/>
                              <a:gd name="GluePoint614X" fmla="*/ 450243 w 2647519"/>
                              <a:gd name="GluePoint614Y" fmla="*/ 379593 h 2612594"/>
                              <a:gd name="GluePoint615X" fmla="*/ 450697 w 2647519"/>
                              <a:gd name="GluePoint615Y" fmla="*/ 380047 h 2612594"/>
                              <a:gd name="GluePoint616X" fmla="*/ 285915 w 2647519"/>
                              <a:gd name="GluePoint616Y" fmla="*/ 573404 h 2612594"/>
                              <a:gd name="GluePoint617X" fmla="*/ 252577 w 2647519"/>
                              <a:gd name="GluePoint617Y" fmla="*/ 619124 h 2612594"/>
                              <a:gd name="GluePoint618X" fmla="*/ 237337 w 2647519"/>
                              <a:gd name="GluePoint618Y" fmla="*/ 646747 h 2612594"/>
                              <a:gd name="GluePoint619X" fmla="*/ 222097 w 2647519"/>
                              <a:gd name="GluePoint619Y" fmla="*/ 672464 h 2612594"/>
                              <a:gd name="GluePoint620X" fmla="*/ 193522 w 2647519"/>
                              <a:gd name="GluePoint620Y" fmla="*/ 725804 h 2612594"/>
                              <a:gd name="GluePoint621X" fmla="*/ 162439 w 2647519"/>
                              <a:gd name="GluePoint621Y" fmla="*/ 774785 h 2612594"/>
                              <a:gd name="GluePoint622X" fmla="*/ 162090 w 2647519"/>
                              <a:gd name="GluePoint622Y" fmla="*/ 776287 h 2612594"/>
                              <a:gd name="GluePoint623X" fmla="*/ 151612 w 2647519"/>
                              <a:gd name="GluePoint623Y" fmla="*/ 804862 h 2612594"/>
                              <a:gd name="GluePoint624X" fmla="*/ 143992 w 2647519"/>
                              <a:gd name="GluePoint624Y" fmla="*/ 818197 h 2612594"/>
                              <a:gd name="GluePoint625X" fmla="*/ 142087 w 2647519"/>
                              <a:gd name="GluePoint625Y" fmla="*/ 820102 h 2612594"/>
                              <a:gd name="GluePoint626X" fmla="*/ 133634 w 2647519"/>
                              <a:gd name="GluePoint626Y" fmla="*/ 848201 h 2612594"/>
                              <a:gd name="GluePoint627X" fmla="*/ 131610 w 2647519"/>
                              <a:gd name="GluePoint627Y" fmla="*/ 864870 h 2612594"/>
                              <a:gd name="GluePoint628X" fmla="*/ 129705 w 2647519"/>
                              <a:gd name="GluePoint628Y" fmla="*/ 888682 h 2612594"/>
                              <a:gd name="GluePoint629X" fmla="*/ 116370 w 2647519"/>
                              <a:gd name="GluePoint629Y" fmla="*/ 927735 h 2612594"/>
                              <a:gd name="GluePoint630X" fmla="*/ 103987 w 2647519"/>
                              <a:gd name="GluePoint630Y" fmla="*/ 966787 h 2612594"/>
                              <a:gd name="GluePoint631X" fmla="*/ 90652 w 2647519"/>
                              <a:gd name="GluePoint631Y" fmla="*/ 1023937 h 2612594"/>
                              <a:gd name="GluePoint632X" fmla="*/ 83032 w 2647519"/>
                              <a:gd name="GluePoint632Y" fmla="*/ 1076325 h 2612594"/>
                              <a:gd name="GluePoint633X" fmla="*/ 78270 w 2647519"/>
                              <a:gd name="GluePoint633Y" fmla="*/ 1128712 h 2612594"/>
                              <a:gd name="GluePoint634X" fmla="*/ 84937 w 2647519"/>
                              <a:gd name="GluePoint634Y" fmla="*/ 1092517 h 2612594"/>
                              <a:gd name="GluePoint635X" fmla="*/ 85555 w 2647519"/>
                              <a:gd name="GluePoint635Y" fmla="*/ 1089530 h 2612594"/>
                              <a:gd name="GluePoint636X" fmla="*/ 86842 w 2647519"/>
                              <a:gd name="GluePoint636Y" fmla="*/ 1075372 h 2612594"/>
                              <a:gd name="GluePoint637X" fmla="*/ 94462 w 2647519"/>
                              <a:gd name="GluePoint637Y" fmla="*/ 1022985 h 2612594"/>
                              <a:gd name="GluePoint638X" fmla="*/ 96848 w 2647519"/>
                              <a:gd name="GluePoint638Y" fmla="*/ 1023781 h 2612594"/>
                              <a:gd name="GluePoint639X" fmla="*/ 97055 w 2647519"/>
                              <a:gd name="GluePoint639Y" fmla="*/ 1022896 h 2612594"/>
                              <a:gd name="GluePoint640X" fmla="*/ 94463 w 2647519"/>
                              <a:gd name="GluePoint640Y" fmla="*/ 1022032 h 2612594"/>
                              <a:gd name="GluePoint641X" fmla="*/ 107798 w 2647519"/>
                              <a:gd name="GluePoint641Y" fmla="*/ 964882 h 2612594"/>
                              <a:gd name="GluePoint642X" fmla="*/ 120180 w 2647519"/>
                              <a:gd name="GluePoint642Y" fmla="*/ 925829 h 2612594"/>
                              <a:gd name="GluePoint643X" fmla="*/ 133454 w 2647519"/>
                              <a:gd name="GluePoint643Y" fmla="*/ 886956 h 2612594"/>
                              <a:gd name="GluePoint644X" fmla="*/ 132563 w 2647519"/>
                              <a:gd name="GluePoint644Y" fmla="*/ 886777 h 2612594"/>
                              <a:gd name="GluePoint645X" fmla="*/ 134468 w 2647519"/>
                              <a:gd name="GluePoint645Y" fmla="*/ 862965 h 2612594"/>
                              <a:gd name="GluePoint646X" fmla="*/ 144945 w 2647519"/>
                              <a:gd name="GluePoint646Y" fmla="*/ 818197 h 2612594"/>
                              <a:gd name="GluePoint647X" fmla="*/ 152565 w 2647519"/>
                              <a:gd name="GluePoint647Y" fmla="*/ 804862 h 2612594"/>
                              <a:gd name="GluePoint648X" fmla="*/ 152821 w 2647519"/>
                              <a:gd name="GluePoint648Y" fmla="*/ 804166 h 2612594"/>
                              <a:gd name="GluePoint649X" fmla="*/ 163043 w 2647519"/>
                              <a:gd name="GluePoint649Y" fmla="*/ 776287 h 2612594"/>
                              <a:gd name="GluePoint650X" fmla="*/ 194475 w 2647519"/>
                              <a:gd name="GluePoint650Y" fmla="*/ 726757 h 2612594"/>
                              <a:gd name="GluePoint651X" fmla="*/ 223050 w 2647519"/>
                              <a:gd name="GluePoint651Y" fmla="*/ 673417 h 2612594"/>
                              <a:gd name="GluePoint652X" fmla="*/ 238290 w 2647519"/>
                              <a:gd name="GluePoint652Y" fmla="*/ 647700 h 2612594"/>
                              <a:gd name="GluePoint653X" fmla="*/ 253530 w 2647519"/>
                              <a:gd name="GluePoint653Y" fmla="*/ 620077 h 2612594"/>
                              <a:gd name="GluePoint654X" fmla="*/ 286868 w 2647519"/>
                              <a:gd name="GluePoint654Y" fmla="*/ 574357 h 2612594"/>
                              <a:gd name="GluePoint655X" fmla="*/ 451650 w 2647519"/>
                              <a:gd name="GluePoint655Y" fmla="*/ 381000 h 2612594"/>
                              <a:gd name="GluePoint656X" fmla="*/ 495465 w 2647519"/>
                              <a:gd name="GluePoint656Y" fmla="*/ 340995 h 2612594"/>
                              <a:gd name="GluePoint657X" fmla="*/ 600240 w 2647519"/>
                              <a:gd name="GluePoint657Y" fmla="*/ 259080 h 2612594"/>
                              <a:gd name="GluePoint658X" fmla="*/ 636435 w 2647519"/>
                              <a:gd name="GluePoint658Y" fmla="*/ 230505 h 2612594"/>
                              <a:gd name="GluePoint659X" fmla="*/ 684060 w 2647519"/>
                              <a:gd name="GluePoint659Y" fmla="*/ 205740 h 2612594"/>
                              <a:gd name="GluePoint660X" fmla="*/ 714540 w 2647519"/>
                              <a:gd name="GluePoint660Y" fmla="*/ 189547 h 2612594"/>
                              <a:gd name="GluePoint661X" fmla="*/ 730733 w 2647519"/>
                              <a:gd name="GluePoint661Y" fmla="*/ 180975 h 2612594"/>
                              <a:gd name="GluePoint662X" fmla="*/ 748830 w 2647519"/>
                              <a:gd name="GluePoint662Y" fmla="*/ 174307 h 2612594"/>
                              <a:gd name="GluePoint663X" fmla="*/ 808838 w 2647519"/>
                              <a:gd name="GluePoint663Y" fmla="*/ 147637 h 2612594"/>
                              <a:gd name="GluePoint664X" fmla="*/ 974573 w 2647519"/>
                              <a:gd name="GluePoint664Y" fmla="*/ 83820 h 2612594"/>
                              <a:gd name="GluePoint665X" fmla="*/ 1018388 w 2647519"/>
                              <a:gd name="GluePoint665Y" fmla="*/ 78105 h 2612594"/>
                              <a:gd name="GluePoint666X" fmla="*/ 1049820 w 2647519"/>
                              <a:gd name="GluePoint666Y" fmla="*/ 66675 h 2612594"/>
                              <a:gd name="GluePoint667X" fmla="*/ 1086015 w 2647519"/>
                              <a:gd name="GluePoint667Y" fmla="*/ 57150 h 2612594"/>
                              <a:gd name="GluePoint668X" fmla="*/ 1162215 w 2647519"/>
                              <a:gd name="GluePoint668Y" fmla="*/ 46672 h 2612594"/>
                              <a:gd name="GluePoint669X" fmla="*/ 1272229 w 2647519"/>
                              <a:gd name="GluePoint669Y" fmla="*/ 41076 h 2612594"/>
                              <a:gd name="GluePoint670X" fmla="*/ 1360655 w 2647519"/>
                              <a:gd name="GluePoint670Y" fmla="*/ 44043 h 2612594"/>
                              <a:gd name="GluePoint671X" fmla="*/ 1404150 w 2647519"/>
                              <a:gd name="GluePoint671Y" fmla="*/ 0 h 2612594"/>
                              <a:gd name="GluePoint672X" fmla="*/ 1448917 w 2647519"/>
                              <a:gd name="GluePoint672Y" fmla="*/ 2857 h 2612594"/>
                              <a:gd name="GluePoint673X" fmla="*/ 1494637 w 2647519"/>
                              <a:gd name="GluePoint673Y" fmla="*/ 7620 h 2612594"/>
                              <a:gd name="GluePoint674X" fmla="*/ 1525117 w 2647519"/>
                              <a:gd name="GluePoint674Y" fmla="*/ 15240 h 2612594"/>
                              <a:gd name="GluePoint675X" fmla="*/ 1545120 w 2647519"/>
                              <a:gd name="GluePoint675Y" fmla="*/ 24765 h 2612594"/>
                              <a:gd name="GluePoint676X" fmla="*/ 1569885 w 2647519"/>
                              <a:gd name="GluePoint676Y" fmla="*/ 20002 h 2612594"/>
                              <a:gd name="GluePoint677X" fmla="*/ 1607032 w 2647519"/>
                              <a:gd name="GluePoint677Y" fmla="*/ 28575 h 2612594"/>
                              <a:gd name="GluePoint678X" fmla="*/ 1629892 w 2647519"/>
                              <a:gd name="GluePoint678Y" fmla="*/ 35242 h 2612594"/>
                              <a:gd name="GluePoint679X" fmla="*/ 1628940 w 2647519"/>
                              <a:gd name="GluePoint679Y" fmla="*/ 36195 h 2612594"/>
                              <a:gd name="GluePoint680X" fmla="*/ 1627987 w 2647519"/>
                              <a:gd name="GluePoint680Y" fmla="*/ 42862 h 2612594"/>
                              <a:gd name="GluePoint681X" fmla="*/ 1588935 w 2647519"/>
                              <a:gd name="GluePoint681Y" fmla="*/ 40005 h 2612594"/>
                              <a:gd name="GluePoint682X" fmla="*/ 1575600 w 2647519"/>
                              <a:gd name="GluePoint682Y" fmla="*/ 36195 h 2612594"/>
                              <a:gd name="GluePoint683X" fmla="*/ 1562265 w 2647519"/>
                              <a:gd name="GluePoint683Y" fmla="*/ 33337 h 2612594"/>
                              <a:gd name="GluePoint684X" fmla="*/ 1536547 w 2647519"/>
                              <a:gd name="GluePoint684Y" fmla="*/ 27622 h 2612594"/>
                              <a:gd name="GluePoint685X" fmla="*/ 1510830 w 2647519"/>
                              <a:gd name="GluePoint685Y" fmla="*/ 21907 h 2612594"/>
                              <a:gd name="GluePoint686X" fmla="*/ 1484160 w 2647519"/>
                              <a:gd name="GluePoint686Y" fmla="*/ 18097 h 2612594"/>
                              <a:gd name="GluePoint687X" fmla="*/ 1454633 w 2647519"/>
                              <a:gd name="GluePoint687Y" fmla="*/ 18097 h 2612594"/>
                              <a:gd name="GluePoint688X" fmla="*/ 1430820 w 2647519"/>
                              <a:gd name="GluePoint688Y" fmla="*/ 18097 h 2612594"/>
                              <a:gd name="GluePoint689X" fmla="*/ 1393673 w 2647519"/>
                              <a:gd name="GluePoint689Y" fmla="*/ 18097 h 2612594"/>
                              <a:gd name="GluePoint690X" fmla="*/ 1391928 w 2647519"/>
                              <a:gd name="GluePoint690Y" fmla="*/ 17540 h 2612594"/>
                              <a:gd name="GluePoint691X" fmla="*/ 1375575 w 2647519"/>
                              <a:gd name="GluePoint691Y" fmla="*/ 25717 h 2612594"/>
                              <a:gd name="GluePoint692X" fmla="*/ 1381290 w 2647519"/>
                              <a:gd name="GluePoint692Y" fmla="*/ 35242 h 2612594"/>
                              <a:gd name="GluePoint693X" fmla="*/ 1438440 w 2647519"/>
                              <a:gd name="GluePoint693Y" fmla="*/ 46672 h 2612594"/>
                              <a:gd name="GluePoint694X" fmla="*/ 1413008 w 2647519"/>
                              <a:gd name="GluePoint694Y" fmla="*/ 47116 h 2612594"/>
                              <a:gd name="GluePoint695X" fmla="*/ 1413437 w 2647519"/>
                              <a:gd name="GluePoint695Y" fmla="*/ 47149 h 2612594"/>
                              <a:gd name="GluePoint696X" fmla="*/ 1440345 w 2647519"/>
                              <a:gd name="GluePoint696Y" fmla="*/ 46672 h 2612594"/>
                              <a:gd name="GluePoint697X" fmla="*/ 1463205 w 2647519"/>
                              <a:gd name="GluePoint697Y" fmla="*/ 49530 h 2612594"/>
                              <a:gd name="GluePoint698X" fmla="*/ 1507020 w 2647519"/>
                              <a:gd name="GluePoint698Y" fmla="*/ 58102 h 2612594"/>
                              <a:gd name="GluePoint699X" fmla="*/ 1527975 w 2647519"/>
                              <a:gd name="GluePoint699Y" fmla="*/ 60960 h 2612594"/>
                              <a:gd name="GluePoint700X" fmla="*/ 1563218 w 2647519"/>
                              <a:gd name="GluePoint700Y" fmla="*/ 68580 h 2612594"/>
                              <a:gd name="GluePoint701X" fmla="*/ 1599413 w 2647519"/>
                              <a:gd name="GluePoint701Y" fmla="*/ 76200 h 2612594"/>
                              <a:gd name="GluePoint702X" fmla="*/ 1634655 w 2647519"/>
                              <a:gd name="GluePoint702Y" fmla="*/ 84772 h 2612594"/>
                              <a:gd name="GluePoint703X" fmla="*/ 1669898 w 2647519"/>
                              <a:gd name="GluePoint703Y" fmla="*/ 95250 h 2612594"/>
                              <a:gd name="GluePoint704X" fmla="*/ 1687043 w 2647519"/>
                              <a:gd name="GluePoint704Y" fmla="*/ 100012 h 2612594"/>
                              <a:gd name="GluePoint705X" fmla="*/ 1704188 w 2647519"/>
                              <a:gd name="GluePoint705Y" fmla="*/ 105727 h 2612594"/>
                              <a:gd name="GluePoint706X" fmla="*/ 1704409 w 2647519"/>
                              <a:gd name="GluePoint706Y" fmla="*/ 105929 h 2612594"/>
                              <a:gd name="GluePoint707X" fmla="*/ 1716704 w 2647519"/>
                              <a:gd name="GluePoint707Y" fmla="*/ 108049 h 2612594"/>
                              <a:gd name="GluePoint708X" fmla="*/ 1746499 w 2647519"/>
                              <a:gd name="GluePoint708Y" fmla="*/ 119121 h 2612594"/>
                              <a:gd name="GluePoint709X" fmla="*/ 1750661 w 2647519"/>
                              <a:gd name="GluePoint709Y" fmla="*/ 125427 h 2612594"/>
                              <a:gd name="GluePoint710X" fmla="*/ 1751813 w 2647519"/>
                              <a:gd name="GluePoint710Y" fmla="*/ 125730 h 2612594"/>
                              <a:gd name="GluePoint711X" fmla="*/ 1778483 w 2647519"/>
                              <a:gd name="GluePoint711Y" fmla="*/ 136207 h 2612594"/>
                              <a:gd name="GluePoint712X" fmla="*/ 1801343 w 2647519"/>
                              <a:gd name="GluePoint712Y" fmla="*/ 145732 h 2612594"/>
                              <a:gd name="GluePoint713X" fmla="*/ 1824203 w 2647519"/>
                              <a:gd name="GluePoint713Y" fmla="*/ 156210 h 2612594"/>
                              <a:gd name="GluePoint714X" fmla="*/ 1841348 w 2647519"/>
                              <a:gd name="GluePoint714Y" fmla="*/ 165735 h 2612594"/>
                              <a:gd name="GluePoint715X" fmla="*/ 1852778 w 2647519"/>
                              <a:gd name="GluePoint715Y" fmla="*/ 171450 h 2612594"/>
                              <a:gd name="GluePoint716X" fmla="*/ 1865160 w 2647519"/>
                              <a:gd name="GluePoint716Y" fmla="*/ 178117 h 2612594"/>
                              <a:gd name="GluePoint717X" fmla="*/ 1907070 w 2647519"/>
                              <a:gd name="GluePoint717Y" fmla="*/ 201930 h 2612594"/>
                              <a:gd name="GluePoint718X" fmla="*/ 1960410 w 2647519"/>
                              <a:gd name="GluePoint718Y" fmla="*/ 236220 h 2612594"/>
                              <a:gd name="GluePoint719X" fmla="*/ 1988033 w 2647519"/>
                              <a:gd name="GluePoint719Y" fmla="*/ 255270 h 2612594"/>
                              <a:gd name="GluePoint720X" fmla="*/ 1988833 w 2647519"/>
                              <a:gd name="GluePoint720Y" fmla="*/ 255841 h 2612594"/>
                              <a:gd name="GluePoint721X" fmla="*/ 2002949 w 2647519"/>
                              <a:gd name="GluePoint721Y" fmla="*/ 264417 h 2612594"/>
                              <a:gd name="GluePoint722X" fmla="*/ 2540483 w 2647519"/>
                              <a:gd name="GluePoint722Y" fmla="*/ 1275397 h 2612594"/>
                              <a:gd name="GluePoint723X" fmla="*/ 2540081 w 2647519"/>
                              <a:gd name="GluePoint723Y" fmla="*/ 1283368 h 2612594"/>
                              <a:gd name="GluePoint724X" fmla="*/ 2550960 w 2647519"/>
                              <a:gd name="GluePoint724Y" fmla="*/ 1284922 h 2612594"/>
                              <a:gd name="GluePoint725X" fmla="*/ 2561437 w 2647519"/>
                              <a:gd name="GluePoint725Y" fmla="*/ 1292542 h 2612594"/>
                              <a:gd name="GluePoint726X" fmla="*/ 2566200 w 2647519"/>
                              <a:gd name="GluePoint726Y" fmla="*/ 1318259 h 2612594"/>
                              <a:gd name="GluePoint727X" fmla="*/ 2584297 w 2647519"/>
                              <a:gd name="GluePoint727Y" fmla="*/ 1348739 h 2612594"/>
                              <a:gd name="GluePoint728X" fmla="*/ 2591918 w 2647519"/>
                              <a:gd name="GluePoint728Y" fmla="*/ 1349432 h 2612594"/>
                              <a:gd name="GluePoint729X" fmla="*/ 2591918 w 2647519"/>
                              <a:gd name="GluePoint729Y" fmla="*/ 1342072 h 2612594"/>
                              <a:gd name="GluePoint730X" fmla="*/ 2599661 w 2647519"/>
                              <a:gd name="GluePoint730Y" fmla="*/ 1320563 h 2612594"/>
                              <a:gd name="GluePoint731X" fmla="*/ 2599537 w 2647519"/>
                              <a:gd name="GluePoint731Y" fmla="*/ 1316355 h 2612594"/>
                              <a:gd name="GluePoint732X" fmla="*/ 2607157 w 2647519"/>
                              <a:gd name="GluePoint732Y" fmla="*/ 1290637 h 2612594"/>
                              <a:gd name="GluePoint733X" fmla="*/ 2617635 w 2647519"/>
                              <a:gd name="GluePoint733Y" fmla="*/ 1290637 h 2612594"/>
                              <a:gd name="GluePoint734X" fmla="*/ 2633827 w 2647519"/>
                              <a:gd name="GluePoint734Y" fmla="*/ 1280160 h 2612594"/>
                              <a:gd name="GluePoint735X" fmla="*/ 2635732 w 2647519"/>
                              <a:gd name="GluePoint735Y" fmla="*/ 1322070 h 2612594"/>
                              <a:gd name="GluePoint736X" fmla="*/ 2630970 w 2647519"/>
                              <a:gd name="GluePoint736Y" fmla="*/ 1342072 h 2612594"/>
                              <a:gd name="GluePoint737X" fmla="*/ 2625255 w 2647519"/>
                              <a:gd name="GluePoint737Y" fmla="*/ 1361122 h 2612594"/>
                              <a:gd name="GluePoint738X" fmla="*/ 2622397 w 2647519"/>
                              <a:gd name="GluePoint738Y" fmla="*/ 1392555 h 2612594"/>
                              <a:gd name="GluePoint739X" fmla="*/ 2621445 w 2647519"/>
                              <a:gd name="GluePoint739Y" fmla="*/ 1408747 h 2612594"/>
                              <a:gd name="GluePoint740X" fmla="*/ 2619540 w 2647519"/>
                              <a:gd name="GluePoint740Y" fmla="*/ 1424940 h 2612594"/>
                              <a:gd name="GluePoint741X" fmla="*/ 2615479 w 2647519"/>
                              <a:gd name="GluePoint741Y" fmla="*/ 1427648 h 2612594"/>
                              <a:gd name="GluePoint742X" fmla="*/ 2615730 w 2647519"/>
                              <a:gd name="GluePoint742Y" fmla="*/ 1428749 h 2612594"/>
                              <a:gd name="GluePoint743X" fmla="*/ 2619621 w 2647519"/>
                              <a:gd name="GluePoint743Y" fmla="*/ 1426155 h 2612594"/>
                              <a:gd name="GluePoint744X" fmla="*/ 2621445 w 2647519"/>
                              <a:gd name="GluePoint744Y" fmla="*/ 1410652 h 2612594"/>
                              <a:gd name="GluePoint745X" fmla="*/ 2622397 w 2647519"/>
                              <a:gd name="GluePoint745Y" fmla="*/ 1394460 h 2612594"/>
                              <a:gd name="GluePoint746X" fmla="*/ 2625255 w 2647519"/>
                              <a:gd name="GluePoint746Y" fmla="*/ 1363027 h 2612594"/>
                              <a:gd name="GluePoint747X" fmla="*/ 2630970 w 2647519"/>
                              <a:gd name="GluePoint747Y" fmla="*/ 1343977 h 2612594"/>
                              <a:gd name="GluePoint748X" fmla="*/ 2635732 w 2647519"/>
                              <a:gd name="GluePoint748Y" fmla="*/ 1323975 h 2612594"/>
                              <a:gd name="GluePoint749X" fmla="*/ 2643352 w 2647519"/>
                              <a:gd name="GluePoint749Y" fmla="*/ 1329690 h 2612594"/>
                              <a:gd name="GluePoint750X" fmla="*/ 2642400 w 2647519"/>
                              <a:gd name="GluePoint750Y" fmla="*/ 1343977 h 2612594"/>
                              <a:gd name="GluePoint751X" fmla="*/ 2640495 w 2647519"/>
                              <a:gd name="GluePoint751Y" fmla="*/ 1358265 h 2612594"/>
                              <a:gd name="GluePoint752X" fmla="*/ 2639542 w 2647519"/>
                              <a:gd name="GluePoint752Y" fmla="*/ 1384935 h 2612594"/>
                              <a:gd name="GluePoint753X" fmla="*/ 2637637 w 2647519"/>
                              <a:gd name="GluePoint753Y" fmla="*/ 1416367 h 2612594"/>
                              <a:gd name="GluePoint754X" fmla="*/ 2632875 w 2647519"/>
                              <a:gd name="GluePoint754Y" fmla="*/ 1449705 h 2612594"/>
                              <a:gd name="GluePoint755X" fmla="*/ 2627160 w 2647519"/>
                              <a:gd name="GluePoint755Y" fmla="*/ 1484947 h 2612594"/>
                              <a:gd name="GluePoint756X" fmla="*/ 2620492 w 2647519"/>
                              <a:gd name="GluePoint756Y" fmla="*/ 1519237 h 2612594"/>
                              <a:gd name="GluePoint757X" fmla="*/ 2608110 w 2647519"/>
                              <a:gd name="GluePoint757Y" fmla="*/ 1591627 h 2612594"/>
                              <a:gd name="GluePoint758X" fmla="*/ 2596680 w 2647519"/>
                              <a:gd name="GluePoint758Y" fmla="*/ 1598295 h 2612594"/>
                              <a:gd name="GluePoint759X" fmla="*/ 2582392 w 2647519"/>
                              <a:gd name="GluePoint759Y" fmla="*/ 1640205 h 2612594"/>
                              <a:gd name="GluePoint760X" fmla="*/ 2578582 w 2647519"/>
                              <a:gd name="GluePoint760Y" fmla="*/ 1680210 h 2612594"/>
                              <a:gd name="GluePoint761X" fmla="*/ 2576677 w 2647519"/>
                              <a:gd name="GluePoint761Y" fmla="*/ 1685925 h 2612594"/>
                              <a:gd name="GluePoint762X" fmla="*/ 2560485 w 2647519"/>
                              <a:gd name="GluePoint762Y" fmla="*/ 1729740 h 2612594"/>
                              <a:gd name="GluePoint763X" fmla="*/ 2555722 w 2647519"/>
                              <a:gd name="GluePoint763Y" fmla="*/ 1733550 h 2612594"/>
                              <a:gd name="GluePoint764X" fmla="*/ 2535720 w 2647519"/>
                              <a:gd name="GluePoint764Y" fmla="*/ 1780222 h 2612594"/>
                              <a:gd name="GluePoint765X" fmla="*/ 2556675 w 2647519"/>
                              <a:gd name="GluePoint765Y" fmla="*/ 1733550 h 2612594"/>
                              <a:gd name="GluePoint766X" fmla="*/ 2561437 w 2647519"/>
                              <a:gd name="GluePoint766Y" fmla="*/ 1729740 h 2612594"/>
                              <a:gd name="GluePoint767X" fmla="*/ 2530957 w 2647519"/>
                              <a:gd name="GluePoint767Y" fmla="*/ 1816417 h 2612594"/>
                              <a:gd name="GluePoint768X" fmla="*/ 2514765 w 2647519"/>
                              <a:gd name="GluePoint768Y" fmla="*/ 1824990 h 2612594"/>
                              <a:gd name="GluePoint769X" fmla="*/ 2511407 w 2647519"/>
                              <a:gd name="GluePoint769Y" fmla="*/ 1831707 h 2612594"/>
                              <a:gd name="GluePoint770X" fmla="*/ 2511908 w 2647519"/>
                              <a:gd name="GluePoint770Y" fmla="*/ 1832609 h 2612594"/>
                              <a:gd name="GluePoint771X" fmla="*/ 2515718 w 2647519"/>
                              <a:gd name="GluePoint771Y" fmla="*/ 1824989 h 2612594"/>
                              <a:gd name="GluePoint772X" fmla="*/ 2531910 w 2647519"/>
                              <a:gd name="GluePoint772Y" fmla="*/ 1816417 h 2612594"/>
                              <a:gd name="GluePoint773X" fmla="*/ 2520480 w 2647519"/>
                              <a:gd name="GluePoint773Y" fmla="*/ 1848802 h 2612594"/>
                              <a:gd name="GluePoint774X" fmla="*/ 2499525 w 2647519"/>
                              <a:gd name="GluePoint774Y" fmla="*/ 1886902 h 2612594"/>
                              <a:gd name="GluePoint775X" fmla="*/ 2489048 w 2647519"/>
                              <a:gd name="GluePoint775Y" fmla="*/ 1905952 h 2612594"/>
                              <a:gd name="GluePoint776X" fmla="*/ 2477618 w 2647519"/>
                              <a:gd name="GluePoint776Y" fmla="*/ 1925002 h 2612594"/>
                              <a:gd name="GluePoint777X" fmla="*/ 2469045 w 2647519"/>
                              <a:gd name="GluePoint777Y" fmla="*/ 1939289 h 2612594"/>
                              <a:gd name="GluePoint778X" fmla="*/ 2456663 w 2647519"/>
                              <a:gd name="GluePoint778Y" fmla="*/ 1966912 h 2612594"/>
                              <a:gd name="GluePoint779X" fmla="*/ 2443328 w 2647519"/>
                              <a:gd name="GluePoint779Y" fmla="*/ 1993582 h 2612594"/>
                              <a:gd name="GluePoint780X" fmla="*/ 2422373 w 2647519"/>
                              <a:gd name="GluePoint780Y" fmla="*/ 2022157 h 2612594"/>
                              <a:gd name="GluePoint781X" fmla="*/ 2401418 w 2647519"/>
                              <a:gd name="GluePoint781Y" fmla="*/ 2048827 h 2612594"/>
                              <a:gd name="GluePoint782X" fmla="*/ 2402291 w 2647519"/>
                              <a:gd name="GluePoint782Y" fmla="*/ 2047029 h 2612594"/>
                              <a:gd name="GluePoint783X" fmla="*/ 2378557 w 2647519"/>
                              <a:gd name="GluePoint783Y" fmla="*/ 2079307 h 2612594"/>
                              <a:gd name="GluePoint784X" fmla="*/ 2327122 w 2647519"/>
                              <a:gd name="GluePoint784Y" fmla="*/ 2135505 h 2612594"/>
                              <a:gd name="GluePoint785X" fmla="*/ 2316996 w 2647519"/>
                              <a:gd name="GluePoint785Y" fmla="*/ 2151085 h 2612594"/>
                              <a:gd name="GluePoint786X" fmla="*/ 2327122 w 2647519"/>
                              <a:gd name="GluePoint786Y" fmla="*/ 2136457 h 2612594"/>
                              <a:gd name="GluePoint787X" fmla="*/ 2378557 w 2647519"/>
                              <a:gd name="GluePoint787Y" fmla="*/ 2080259 h 2612594"/>
                              <a:gd name="GluePoint788X" fmla="*/ 2339505 w 2647519"/>
                              <a:gd name="GluePoint788Y" fmla="*/ 2139314 h 2612594"/>
                              <a:gd name="GluePoint789X" fmla="*/ 2319383 w 2647519"/>
                              <a:gd name="GluePoint789Y" fmla="*/ 2160389 h 2612594"/>
                              <a:gd name="GluePoint790X" fmla="*/ 2303230 w 2647519"/>
                              <a:gd name="GluePoint790Y" fmla="*/ 2172263 h 2612594"/>
                              <a:gd name="GluePoint791X" fmla="*/ 2302357 w 2647519"/>
                              <a:gd name="GluePoint791Y" fmla="*/ 2173605 h 2612594"/>
                              <a:gd name="GluePoint792X" fmla="*/ 2292258 w 2647519"/>
                              <a:gd name="GluePoint792Y" fmla="*/ 2181374 h 2612594"/>
                              <a:gd name="GluePoint793X" fmla="*/ 2291880 w 2647519"/>
                              <a:gd name="GluePoint793Y" fmla="*/ 2184082 h 2612594"/>
                              <a:gd name="GluePoint794X" fmla="*/ 2247112 w 2647519"/>
                              <a:gd name="GluePoint794Y" fmla="*/ 2229802 h 2612594"/>
                              <a:gd name="GluePoint795X" fmla="*/ 2199487 w 2647519"/>
                              <a:gd name="GluePoint795Y" fmla="*/ 2273617 h 2612594"/>
                              <a:gd name="GluePoint796X" fmla="*/ 2197285 w 2647519"/>
                              <a:gd name="GluePoint796Y" fmla="*/ 2275215 h 2612594"/>
                              <a:gd name="GluePoint797X" fmla="*/ 2181390 w 2647519"/>
                              <a:gd name="GluePoint797Y" fmla="*/ 2295524 h 2612594"/>
                              <a:gd name="GluePoint798X" fmla="*/ 2143290 w 2647519"/>
                              <a:gd name="GluePoint798Y" fmla="*/ 2324099 h 2612594"/>
                              <a:gd name="GluePoint799X" fmla="*/ 2107681 w 2647519"/>
                              <a:gd name="GluePoint799Y" fmla="*/ 2350806 h 2612594"/>
                              <a:gd name="GluePoint800X" fmla="*/ 2107553 w 2647519"/>
                              <a:gd name="GluePoint800Y" fmla="*/ 2350961 h 2612594"/>
                              <a:gd name="GluePoint801X" fmla="*/ 2143290 w 2647519"/>
                              <a:gd name="GluePoint801Y" fmla="*/ 2325052 h 2612594"/>
                              <a:gd name="GluePoint802X" fmla="*/ 2181390 w 2647519"/>
                              <a:gd name="GluePoint802Y" fmla="*/ 2296477 h 2612594"/>
                              <a:gd name="GluePoint803X" fmla="*/ 2149957 w 2647519"/>
                              <a:gd name="GluePoint803Y" fmla="*/ 2327909 h 2612594"/>
                              <a:gd name="GluePoint804X" fmla="*/ 2124359 w 2647519"/>
                              <a:gd name="GluePoint804Y" fmla="*/ 2344578 h 2612594"/>
                              <a:gd name="GluePoint805X" fmla="*/ 2106651 w 2647519"/>
                              <a:gd name="GluePoint805Y" fmla="*/ 2352057 h 2612594"/>
                              <a:gd name="GluePoint806X" fmla="*/ 2106142 w 2647519"/>
                              <a:gd name="GluePoint806Y" fmla="*/ 2352675 h 2612594"/>
                              <a:gd name="GluePoint807X" fmla="*/ 2087092 w 2647519"/>
                              <a:gd name="GluePoint807Y" fmla="*/ 2365057 h 2612594"/>
                              <a:gd name="GluePoint808X" fmla="*/ 2079914 w 2647519"/>
                              <a:gd name="GluePoint808Y" fmla="*/ 2368384 h 2612594"/>
                              <a:gd name="GluePoint809X" fmla="*/ 2061852 w 2647519"/>
                              <a:gd name="GluePoint809Y" fmla="*/ 2383036 h 2612594"/>
                              <a:gd name="GluePoint810X" fmla="*/ 2044230 w 2647519"/>
                              <a:gd name="GluePoint810Y" fmla="*/ 2395537 h 2612594"/>
                              <a:gd name="GluePoint811X" fmla="*/ 2017560 w 2647519"/>
                              <a:gd name="GluePoint811Y" fmla="*/ 2412682 h 2612594"/>
                              <a:gd name="GluePoint812X" fmla="*/ 2008988 w 2647519"/>
                              <a:gd name="GluePoint812Y" fmla="*/ 2413635 h 2612594"/>
                              <a:gd name="GluePoint813X" fmla="*/ 1999460 w 2647519"/>
                              <a:gd name="GluePoint813Y" fmla="*/ 2417870 h 2612594"/>
                              <a:gd name="GluePoint814X" fmla="*/ 1997979 w 2647519"/>
                              <a:gd name="GluePoint814Y" fmla="*/ 2418995 h 2612594"/>
                              <a:gd name="GluePoint815X" fmla="*/ 2009940 w 2647519"/>
                              <a:gd name="GluePoint815Y" fmla="*/ 2414587 h 2612594"/>
                              <a:gd name="GluePoint816X" fmla="*/ 2018513 w 2647519"/>
                              <a:gd name="GluePoint816Y" fmla="*/ 2413635 h 2612594"/>
                              <a:gd name="GluePoint817X" fmla="*/ 1984223 w 2647519"/>
                              <a:gd name="GluePoint817Y" fmla="*/ 2439352 h 2612594"/>
                              <a:gd name="GluePoint818X" fmla="*/ 1962315 w 2647519"/>
                              <a:gd name="GluePoint818Y" fmla="*/ 2450783 h 2612594"/>
                              <a:gd name="GluePoint819X" fmla="*/ 1940408 w 2647519"/>
                              <a:gd name="GluePoint819Y" fmla="*/ 2461260 h 2612594"/>
                              <a:gd name="GluePoint820X" fmla="*/ 1924934 w 2647519"/>
                              <a:gd name="GluePoint820Y" fmla="*/ 2463581 h 2612594"/>
                              <a:gd name="GluePoint821X" fmla="*/ 1922310 w 2647519"/>
                              <a:gd name="GluePoint821Y" fmla="*/ 2465070 h 2612594"/>
                              <a:gd name="GluePoint822X" fmla="*/ 1849920 w 2647519"/>
                              <a:gd name="GluePoint822Y" fmla="*/ 2496502 h 2612594"/>
                              <a:gd name="GluePoint823X" fmla="*/ 1846229 w 2647519"/>
                              <a:gd name="GluePoint823Y" fmla="*/ 2497341 h 2612594"/>
                              <a:gd name="GluePoint824X" fmla="*/ 1824203 w 2647519"/>
                              <a:gd name="GluePoint824Y" fmla="*/ 2511742 h 2612594"/>
                              <a:gd name="GluePoint825X" fmla="*/ 1836585 w 2647519"/>
                              <a:gd name="GluePoint825Y" fmla="*/ 2515552 h 2612594"/>
                              <a:gd name="GluePoint826X" fmla="*/ 1790865 w 2647519"/>
                              <a:gd name="GluePoint826Y" fmla="*/ 2535555 h 2612594"/>
                              <a:gd name="GluePoint827X" fmla="*/ 1794675 w 2647519"/>
                              <a:gd name="GluePoint827Y" fmla="*/ 2522220 h 2612594"/>
                              <a:gd name="GluePoint828X" fmla="*/ 1779435 w 2647519"/>
                              <a:gd name="GluePoint828Y" fmla="*/ 2527935 h 2612594"/>
                              <a:gd name="GluePoint829X" fmla="*/ 1765148 w 2647519"/>
                              <a:gd name="GluePoint829Y" fmla="*/ 2532697 h 2612594"/>
                              <a:gd name="GluePoint830X" fmla="*/ 1735620 w 2647519"/>
                              <a:gd name="GluePoint830Y" fmla="*/ 2542222 h 2612594"/>
                              <a:gd name="GluePoint831X" fmla="*/ 1731675 w 2647519"/>
                              <a:gd name="GluePoint831Y" fmla="*/ 2537487 h 2612594"/>
                              <a:gd name="GluePoint832X" fmla="*/ 1717522 w 2647519"/>
                              <a:gd name="GluePoint832Y" fmla="*/ 2540317 h 2612594"/>
                              <a:gd name="GluePoint833X" fmla="*/ 1700377 w 2647519"/>
                              <a:gd name="GluePoint833Y" fmla="*/ 2544127 h 2612594"/>
                              <a:gd name="GluePoint834X" fmla="*/ 1665135 w 2647519"/>
                              <a:gd name="GluePoint834Y" fmla="*/ 2552700 h 2612594"/>
                              <a:gd name="GluePoint835X" fmla="*/ 1663973 w 2647519"/>
                              <a:gd name="GluePoint835Y" fmla="*/ 2553240 h 2612594"/>
                              <a:gd name="GluePoint836X" fmla="*/ 1697520 w 2647519"/>
                              <a:gd name="GluePoint836Y" fmla="*/ 2545079 h 2612594"/>
                              <a:gd name="GluePoint837X" fmla="*/ 1714665 w 2647519"/>
                              <a:gd name="GluePoint837Y" fmla="*/ 2541269 h 2612594"/>
                              <a:gd name="GluePoint838X" fmla="*/ 1728952 w 2647519"/>
                              <a:gd name="GluePoint838Y" fmla="*/ 2538412 h 2612594"/>
                              <a:gd name="GluePoint839X" fmla="*/ 1734667 w 2647519"/>
                              <a:gd name="GluePoint839Y" fmla="*/ 2543174 h 2612594"/>
                              <a:gd name="GluePoint840X" fmla="*/ 1764195 w 2647519"/>
                              <a:gd name="GluePoint840Y" fmla="*/ 2533649 h 2612594"/>
                              <a:gd name="GluePoint841X" fmla="*/ 1778482 w 2647519"/>
                              <a:gd name="GluePoint841Y" fmla="*/ 2528887 h 2612594"/>
                              <a:gd name="GluePoint842X" fmla="*/ 1793722 w 2647519"/>
                              <a:gd name="GluePoint842Y" fmla="*/ 2523172 h 2612594"/>
                              <a:gd name="GluePoint843X" fmla="*/ 1789912 w 2647519"/>
                              <a:gd name="GluePoint843Y" fmla="*/ 2536507 h 2612594"/>
                              <a:gd name="GluePoint844X" fmla="*/ 1749907 w 2647519"/>
                              <a:gd name="GluePoint844Y" fmla="*/ 2555557 h 2612594"/>
                              <a:gd name="GluePoint845X" fmla="*/ 1747946 w 2647519"/>
                              <a:gd name="GluePoint845Y" fmla="*/ 2555008 h 2612594"/>
                              <a:gd name="GluePoint846X" fmla="*/ 1720380 w 2647519"/>
                              <a:gd name="GluePoint846Y" fmla="*/ 2566034 h 2612594"/>
                              <a:gd name="GluePoint847X" fmla="*/ 1697520 w 2647519"/>
                              <a:gd name="GluePoint847Y" fmla="*/ 2572702 h 2612594"/>
                              <a:gd name="GluePoint848X" fmla="*/ 1663230 w 2647519"/>
                              <a:gd name="GluePoint848Y" fmla="*/ 2581274 h 2612594"/>
                              <a:gd name="GluePoint849X" fmla="*/ 1649062 w 2647519"/>
                              <a:gd name="GluePoint849Y" fmla="*/ 2580084 h 2612594"/>
                              <a:gd name="GluePoint850X" fmla="*/ 1619428 w 2647519"/>
                              <a:gd name="GluePoint850Y" fmla="*/ 2585850 h 2612594"/>
                              <a:gd name="GluePoint851X" fmla="*/ 1618462 w 2647519"/>
                              <a:gd name="GluePoint851Y" fmla="*/ 2587942 h 2612594"/>
                              <a:gd name="GluePoint852X" fmla="*/ 1539405 w 2647519"/>
                              <a:gd name="GluePoint852Y" fmla="*/ 2603182 h 2612594"/>
                              <a:gd name="GluePoint853X" fmla="*/ 1521307 w 2647519"/>
                              <a:gd name="GluePoint853Y" fmla="*/ 2598419 h 2612594"/>
                              <a:gd name="GluePoint854X" fmla="*/ 1506067 w 2647519"/>
                              <a:gd name="GluePoint854Y" fmla="*/ 2598419 h 2612594"/>
                              <a:gd name="GluePoint855X" fmla="*/ 1479397 w 2647519"/>
                              <a:gd name="GluePoint855Y" fmla="*/ 2606992 h 2612594"/>
                              <a:gd name="GluePoint856X" fmla="*/ 1455585 w 2647519"/>
                              <a:gd name="GluePoint856Y" fmla="*/ 2608897 h 2612594"/>
                              <a:gd name="GluePoint857X" fmla="*/ 1431772 w 2647519"/>
                              <a:gd name="GluePoint857Y" fmla="*/ 2609849 h 2612594"/>
                              <a:gd name="GluePoint858X" fmla="*/ 1429185 w 2647519"/>
                              <a:gd name="GluePoint858Y" fmla="*/ 2608741 h 2612594"/>
                              <a:gd name="GluePoint859X" fmla="*/ 1407484 w 2647519"/>
                              <a:gd name="GluePoint859Y" fmla="*/ 2612588 h 2612594"/>
                              <a:gd name="GluePoint860X" fmla="*/ 1381290 w 2647519"/>
                              <a:gd name="GluePoint860Y" fmla="*/ 2607944 h 2612594"/>
                              <a:gd name="GluePoint861X" fmla="*/ 1382243 w 2647519"/>
                              <a:gd name="GluePoint861Y" fmla="*/ 2606992 h 2612594"/>
                              <a:gd name="GluePoint862X" fmla="*/ 1387005 w 2647519"/>
                              <a:gd name="GluePoint862Y" fmla="*/ 2600324 h 2612594"/>
                              <a:gd name="GluePoint863X" fmla="*/ 1365098 w 2647519"/>
                              <a:gd name="GluePoint863Y" fmla="*/ 2597467 h 2612594"/>
                              <a:gd name="GluePoint864X" fmla="*/ 1375575 w 2647519"/>
                              <a:gd name="GluePoint864Y" fmla="*/ 2591752 h 2612594"/>
                              <a:gd name="GluePoint865X" fmla="*/ 1407008 w 2647519"/>
                              <a:gd name="GluePoint865Y" fmla="*/ 2590799 h 2612594"/>
                              <a:gd name="GluePoint866X" fmla="*/ 1437488 w 2647519"/>
                              <a:gd name="GluePoint866Y" fmla="*/ 2589847 h 2612594"/>
                              <a:gd name="GluePoint867X" fmla="*/ 1481302 w 2647519"/>
                              <a:gd name="GluePoint867Y" fmla="*/ 2590799 h 2612594"/>
                              <a:gd name="GluePoint868X" fmla="*/ 1511782 w 2647519"/>
                              <a:gd name="GluePoint868Y" fmla="*/ 2587942 h 2612594"/>
                              <a:gd name="GluePoint869X" fmla="*/ 1568932 w 2647519"/>
                              <a:gd name="GluePoint869Y" fmla="*/ 2575559 h 2612594"/>
                              <a:gd name="GluePoint870X" fmla="*/ 1607032 w 2647519"/>
                              <a:gd name="GluePoint870Y" fmla="*/ 2566987 h 2612594"/>
                              <a:gd name="GluePoint871X" fmla="*/ 1635607 w 2647519"/>
                              <a:gd name="GluePoint871Y" fmla="*/ 2566034 h 2612594"/>
                              <a:gd name="GluePoint872X" fmla="*/ 1637595 w 2647519"/>
                              <a:gd name="GluePoint872Y" fmla="*/ 2565111 h 2612594"/>
                              <a:gd name="GluePoint873X" fmla="*/ 1609890 w 2647519"/>
                              <a:gd name="GluePoint873Y" fmla="*/ 2566035 h 2612594"/>
                              <a:gd name="GluePoint874X" fmla="*/ 1571790 w 2647519"/>
                              <a:gd name="GluePoint874Y" fmla="*/ 2574607 h 2612594"/>
                              <a:gd name="GluePoint875X" fmla="*/ 1514640 w 2647519"/>
                              <a:gd name="GluePoint875Y" fmla="*/ 2586990 h 2612594"/>
                              <a:gd name="GluePoint876X" fmla="*/ 1484160 w 2647519"/>
                              <a:gd name="GluePoint876Y" fmla="*/ 2589847 h 2612594"/>
                              <a:gd name="GluePoint877X" fmla="*/ 1440345 w 2647519"/>
                              <a:gd name="GluePoint877Y" fmla="*/ 2588895 h 2612594"/>
                              <a:gd name="GluePoint878X" fmla="*/ 1409865 w 2647519"/>
                              <a:gd name="GluePoint878Y" fmla="*/ 2589847 h 2612594"/>
                              <a:gd name="GluePoint879X" fmla="*/ 1378432 w 2647519"/>
                              <a:gd name="GluePoint879Y" fmla="*/ 2590800 h 2612594"/>
                              <a:gd name="GluePoint880X" fmla="*/ 1379385 w 2647519"/>
                              <a:gd name="GluePoint880Y" fmla="*/ 2586990 h 2612594"/>
                              <a:gd name="GluePoint881X" fmla="*/ 1386052 w 2647519"/>
                              <a:gd name="GluePoint881Y" fmla="*/ 2577465 h 2612594"/>
                              <a:gd name="GluePoint882X" fmla="*/ 1679422 w 2647519"/>
                              <a:gd name="GluePoint882Y" fmla="*/ 2528887 h 2612594"/>
                              <a:gd name="GluePoint883X" fmla="*/ 1878495 w 2647519"/>
                              <a:gd name="GluePoint883Y" fmla="*/ 2453640 h 2612594"/>
                              <a:gd name="GluePoint884X" fmla="*/ 1930882 w 2647519"/>
                              <a:gd name="GluePoint884Y" fmla="*/ 2426017 h 2612594"/>
                              <a:gd name="GluePoint885X" fmla="*/ 1960410 w 2647519"/>
                              <a:gd name="GluePoint885Y" fmla="*/ 2410777 h 2612594"/>
                              <a:gd name="GluePoint886X" fmla="*/ 1990890 w 2647519"/>
                              <a:gd name="GluePoint886Y" fmla="*/ 2394585 h 2612594"/>
                              <a:gd name="GluePoint887X" fmla="*/ 2048040 w 2647519"/>
                              <a:gd name="GluePoint887Y" fmla="*/ 2360295 h 2612594"/>
                              <a:gd name="GluePoint888X" fmla="*/ 2093760 w 2647519"/>
                              <a:gd name="GluePoint888Y" fmla="*/ 2325052 h 2612594"/>
                              <a:gd name="GluePoint889X" fmla="*/ 2179485 w 2647519"/>
                              <a:gd name="GluePoint889Y" fmla="*/ 2258377 h 2612594"/>
                              <a:gd name="GluePoint890X" fmla="*/ 2203297 w 2647519"/>
                              <a:gd name="GluePoint890Y" fmla="*/ 2239327 h 2612594"/>
                              <a:gd name="GluePoint891X" fmla="*/ 2226157 w 2647519"/>
                              <a:gd name="GluePoint891Y" fmla="*/ 2219325 h 2612594"/>
                              <a:gd name="GluePoint892X" fmla="*/ 2260447 w 2647519"/>
                              <a:gd name="GluePoint892Y" fmla="*/ 2187892 h 2612594"/>
                              <a:gd name="GluePoint893X" fmla="*/ 2274735 w 2647519"/>
                              <a:gd name="GluePoint893Y" fmla="*/ 2164080 h 2612594"/>
                              <a:gd name="GluePoint894X" fmla="*/ 2295258 w 2647519"/>
                              <a:gd name="GluePoint894Y" fmla="*/ 2145267 h 2612594"/>
                              <a:gd name="GluePoint895X" fmla="*/ 2295423 w 2647519"/>
                              <a:gd name="GluePoint895Y" fmla="*/ 2144085 h 2612594"/>
                              <a:gd name="GluePoint896X" fmla="*/ 2275688 w 2647519"/>
                              <a:gd name="GluePoint896Y" fmla="*/ 2162175 h 2612594"/>
                              <a:gd name="GluePoint897X" fmla="*/ 2261400 w 2647519"/>
                              <a:gd name="GluePoint897Y" fmla="*/ 2185987 h 2612594"/>
                              <a:gd name="GluePoint898X" fmla="*/ 2227110 w 2647519"/>
                              <a:gd name="GluePoint898Y" fmla="*/ 2217420 h 2612594"/>
                              <a:gd name="GluePoint899X" fmla="*/ 2204250 w 2647519"/>
                              <a:gd name="GluePoint899Y" fmla="*/ 2237422 h 2612594"/>
                              <a:gd name="GluePoint900X" fmla="*/ 2180438 w 2647519"/>
                              <a:gd name="GluePoint900Y" fmla="*/ 2256472 h 2612594"/>
                              <a:gd name="GluePoint901X" fmla="*/ 2094713 w 2647519"/>
                              <a:gd name="GluePoint901Y" fmla="*/ 2323147 h 2612594"/>
                              <a:gd name="GluePoint902X" fmla="*/ 2048993 w 2647519"/>
                              <a:gd name="GluePoint902Y" fmla="*/ 2358390 h 2612594"/>
                              <a:gd name="GluePoint903X" fmla="*/ 1991843 w 2647519"/>
                              <a:gd name="GluePoint903Y" fmla="*/ 2392680 h 2612594"/>
                              <a:gd name="GluePoint904X" fmla="*/ 1961363 w 2647519"/>
                              <a:gd name="GluePoint904Y" fmla="*/ 2408872 h 2612594"/>
                              <a:gd name="GluePoint905X" fmla="*/ 1931835 w 2647519"/>
                              <a:gd name="GluePoint905Y" fmla="*/ 2424112 h 2612594"/>
                              <a:gd name="GluePoint906X" fmla="*/ 1879448 w 2647519"/>
                              <a:gd name="GluePoint906Y" fmla="*/ 2451735 h 2612594"/>
                              <a:gd name="GluePoint907X" fmla="*/ 1680375 w 2647519"/>
                              <a:gd name="GluePoint907Y" fmla="*/ 2526982 h 2612594"/>
                              <a:gd name="GluePoint908X" fmla="*/ 1387005 w 2647519"/>
                              <a:gd name="GluePoint908Y" fmla="*/ 2575560 h 2612594"/>
                              <a:gd name="GluePoint909X" fmla="*/ 1365098 w 2647519"/>
                              <a:gd name="GluePoint909Y" fmla="*/ 2575560 h 2612594"/>
                              <a:gd name="GluePoint910X" fmla="*/ 1362240 w 2647519"/>
                              <a:gd name="GluePoint910Y" fmla="*/ 2567940 h 2612594"/>
                              <a:gd name="GluePoint911X" fmla="*/ 1339380 w 2647519"/>
                              <a:gd name="GluePoint911Y" fmla="*/ 2566987 h 2612594"/>
                              <a:gd name="GluePoint912X" fmla="*/ 1318425 w 2647519"/>
                              <a:gd name="GluePoint912Y" fmla="*/ 2575560 h 2612594"/>
                              <a:gd name="GluePoint913X" fmla="*/ 1257465 w 2647519"/>
                              <a:gd name="GluePoint913Y" fmla="*/ 2576512 h 2612594"/>
                              <a:gd name="GluePoint914X" fmla="*/ 1212698 w 2647519"/>
                              <a:gd name="GluePoint914Y" fmla="*/ 2574607 h 2612594"/>
                              <a:gd name="GluePoint915X" fmla="*/ 1190790 w 2647519"/>
                              <a:gd name="GluePoint915Y" fmla="*/ 2572702 h 2612594"/>
                              <a:gd name="GluePoint916X" fmla="*/ 1168883 w 2647519"/>
                              <a:gd name="GluePoint916Y" fmla="*/ 2568892 h 2612594"/>
                              <a:gd name="GluePoint917X" fmla="*/ 1182080 w 2647519"/>
                              <a:gd name="GluePoint917Y" fmla="*/ 2554816 h 2612594"/>
                              <a:gd name="GluePoint918X" fmla="*/ 1179360 w 2647519"/>
                              <a:gd name="GluePoint918Y" fmla="*/ 2555557 h 2612594"/>
                              <a:gd name="GluePoint919X" fmla="*/ 1130192 w 2647519"/>
                              <a:gd name="GluePoint919Y" fmla="*/ 2546452 h 2612594"/>
                              <a:gd name="GluePoint920X" fmla="*/ 1127925 w 2647519"/>
                              <a:gd name="GluePoint920Y" fmla="*/ 2546985 h 2612594"/>
                              <a:gd name="GluePoint921X" fmla="*/ 1033628 w 2647519"/>
                              <a:gd name="GluePoint921Y" fmla="*/ 2529840 h 2612594"/>
                              <a:gd name="GluePoint922X" fmla="*/ 996480 w 2647519"/>
                              <a:gd name="GluePoint922Y" fmla="*/ 2522220 h 2612594"/>
                              <a:gd name="GluePoint923X" fmla="*/ 964095 w 2647519"/>
                              <a:gd name="GluePoint923Y" fmla="*/ 2516505 h 2612594"/>
                              <a:gd name="GluePoint924X" fmla="*/ 925043 w 2647519"/>
                              <a:gd name="GluePoint924Y" fmla="*/ 2498407 h 2612594"/>
                              <a:gd name="GluePoint925X" fmla="*/ 876465 w 2647519"/>
                              <a:gd name="GluePoint925Y" fmla="*/ 2480310 h 2612594"/>
                              <a:gd name="GluePoint926X" fmla="*/ 825983 w 2647519"/>
                              <a:gd name="GluePoint926Y" fmla="*/ 2460307 h 2612594"/>
                              <a:gd name="GluePoint927X" fmla="*/ 834555 w 2647519"/>
                              <a:gd name="GluePoint927Y" fmla="*/ 2453640 h 2612594"/>
                              <a:gd name="GluePoint928X" fmla="*/ 869798 w 2647519"/>
                              <a:gd name="GluePoint928Y" fmla="*/ 2460307 h 2612594"/>
                              <a:gd name="GluePoint929X" fmla="*/ 885038 w 2647519"/>
                              <a:gd name="GluePoint929Y" fmla="*/ 2473642 h 2612594"/>
                              <a:gd name="GluePoint930X" fmla="*/ 937425 w 2647519"/>
                              <a:gd name="GluePoint930Y" fmla="*/ 2488882 h 2612594"/>
                              <a:gd name="GluePoint931X" fmla="*/ 1041248 w 2647519"/>
                              <a:gd name="GluePoint931Y" fmla="*/ 2515552 h 2612594"/>
                              <a:gd name="GluePoint932X" fmla="*/ 1066965 w 2647519"/>
                              <a:gd name="GluePoint932Y" fmla="*/ 2520315 h 2612594"/>
                              <a:gd name="GluePoint933X" fmla="*/ 1094588 w 2647519"/>
                              <a:gd name="GluePoint933Y" fmla="*/ 2525077 h 2612594"/>
                              <a:gd name="GluePoint934X" fmla="*/ 1125068 w 2647519"/>
                              <a:gd name="GluePoint934Y" fmla="*/ 2531745 h 2612594"/>
                              <a:gd name="GluePoint935X" fmla="*/ 1158657 w 2647519"/>
                              <a:gd name="GluePoint935Y" fmla="*/ 2539008 h 2612594"/>
                              <a:gd name="GluePoint936X" fmla="*/ 1161262 w 2647519"/>
                              <a:gd name="GluePoint936Y" fmla="*/ 2538412 h 2612594"/>
                              <a:gd name="GluePoint937X" fmla="*/ 1192695 w 2647519"/>
                              <a:gd name="GluePoint937Y" fmla="*/ 2543175 h 2612594"/>
                              <a:gd name="GluePoint938X" fmla="*/ 1193647 w 2647519"/>
                              <a:gd name="GluePoint938Y" fmla="*/ 2541270 h 2612594"/>
                              <a:gd name="GluePoint939X" fmla="*/ 1239367 w 2647519"/>
                              <a:gd name="GluePoint939Y" fmla="*/ 2543175 h 2612594"/>
                              <a:gd name="GluePoint940X" fmla="*/ 1246987 w 2647519"/>
                              <a:gd name="GluePoint940Y" fmla="*/ 2544127 h 2612594"/>
                              <a:gd name="GluePoint941X" fmla="*/ 1317472 w 2647519"/>
                              <a:gd name="GluePoint941Y" fmla="*/ 2544127 h 2612594"/>
                              <a:gd name="GluePoint942X" fmla="*/ 1368907 w 2647519"/>
                              <a:gd name="GluePoint942Y" fmla="*/ 2546032 h 2612594"/>
                              <a:gd name="GluePoint943X" fmla="*/ 1429867 w 2647519"/>
                              <a:gd name="GluePoint943Y" fmla="*/ 2541270 h 2612594"/>
                              <a:gd name="GluePoint944X" fmla="*/ 1437487 w 2647519"/>
                              <a:gd name="GluePoint944Y" fmla="*/ 2541270 h 2612594"/>
                              <a:gd name="GluePoint945X" fmla="*/ 1440345 w 2647519"/>
                              <a:gd name="GluePoint945Y" fmla="*/ 2548890 h 2612594"/>
                              <a:gd name="GluePoint946X" fmla="*/ 1500352 w 2647519"/>
                              <a:gd name="GluePoint946Y" fmla="*/ 2541270 h 2612594"/>
                              <a:gd name="GluePoint947X" fmla="*/ 1540357 w 2647519"/>
                              <a:gd name="GluePoint947Y" fmla="*/ 2531745 h 2612594"/>
                              <a:gd name="GluePoint948X" fmla="*/ 1563217 w 2647519"/>
                              <a:gd name="GluePoint948Y" fmla="*/ 2527935 h 2612594"/>
                              <a:gd name="GluePoint949X" fmla="*/ 1577505 w 2647519"/>
                              <a:gd name="GluePoint949Y" fmla="*/ 2526030 h 2612594"/>
                              <a:gd name="GluePoint950X" fmla="*/ 1608937 w 2647519"/>
                              <a:gd name="GluePoint950Y" fmla="*/ 2518410 h 2612594"/>
                              <a:gd name="GluePoint951X" fmla="*/ 1634655 w 2647519"/>
                              <a:gd name="GluePoint951Y" fmla="*/ 2512695 h 2612594"/>
                              <a:gd name="GluePoint952X" fmla="*/ 1660372 w 2647519"/>
                              <a:gd name="GluePoint952Y" fmla="*/ 2506027 h 2612594"/>
                              <a:gd name="GluePoint953X" fmla="*/ 1707545 w 2647519"/>
                              <a:gd name="GluePoint953Y" fmla="*/ 2497863 h 2612594"/>
                              <a:gd name="GluePoint954X" fmla="*/ 1713713 w 2647519"/>
                              <a:gd name="GluePoint954Y" fmla="*/ 2495550 h 2612594"/>
                              <a:gd name="GluePoint955X" fmla="*/ 1664183 w 2647519"/>
                              <a:gd name="GluePoint955Y" fmla="*/ 2504122 h 2612594"/>
                              <a:gd name="GluePoint956X" fmla="*/ 1638465 w 2647519"/>
                              <a:gd name="GluePoint956Y" fmla="*/ 2510790 h 2612594"/>
                              <a:gd name="GluePoint957X" fmla="*/ 1612748 w 2647519"/>
                              <a:gd name="GluePoint957Y" fmla="*/ 2516505 h 2612594"/>
                              <a:gd name="GluePoint958X" fmla="*/ 1581315 w 2647519"/>
                              <a:gd name="GluePoint958Y" fmla="*/ 2524125 h 2612594"/>
                              <a:gd name="GluePoint959X" fmla="*/ 1567028 w 2647519"/>
                              <a:gd name="GluePoint959Y" fmla="*/ 2526030 h 2612594"/>
                              <a:gd name="GluePoint960X" fmla="*/ 1544168 w 2647519"/>
                              <a:gd name="GluePoint960Y" fmla="*/ 2529840 h 2612594"/>
                              <a:gd name="GluePoint961X" fmla="*/ 1482255 w 2647519"/>
                              <a:gd name="GluePoint961Y" fmla="*/ 2535555 h 2612594"/>
                              <a:gd name="GluePoint962X" fmla="*/ 1440345 w 2647519"/>
                              <a:gd name="GluePoint962Y" fmla="*/ 2539365 h 2612594"/>
                              <a:gd name="GluePoint963X" fmla="*/ 1432725 w 2647519"/>
                              <a:gd name="GluePoint963Y" fmla="*/ 2539365 h 2612594"/>
                              <a:gd name="GluePoint964X" fmla="*/ 1371765 w 2647519"/>
                              <a:gd name="GluePoint964Y" fmla="*/ 2544127 h 2612594"/>
                              <a:gd name="GluePoint965X" fmla="*/ 1320330 w 2647519"/>
                              <a:gd name="GluePoint965Y" fmla="*/ 2542222 h 2612594"/>
                              <a:gd name="GluePoint966X" fmla="*/ 1249845 w 2647519"/>
                              <a:gd name="GluePoint966Y" fmla="*/ 2542222 h 2612594"/>
                              <a:gd name="GluePoint967X" fmla="*/ 1242225 w 2647519"/>
                              <a:gd name="GluePoint967Y" fmla="*/ 2541270 h 2612594"/>
                              <a:gd name="GluePoint968X" fmla="*/ 1212698 w 2647519"/>
                              <a:gd name="GluePoint968Y" fmla="*/ 2528887 h 2612594"/>
                              <a:gd name="GluePoint969X" fmla="*/ 1196505 w 2647519"/>
                              <a:gd name="GluePoint969Y" fmla="*/ 2539365 h 2612594"/>
                              <a:gd name="GluePoint970X" fmla="*/ 1196464 w 2647519"/>
                              <a:gd name="GluePoint970Y" fmla="*/ 2539447 h 2612594"/>
                              <a:gd name="GluePoint971X" fmla="*/ 1209840 w 2647519"/>
                              <a:gd name="GluePoint971Y" fmla="*/ 2530792 h 2612594"/>
                              <a:gd name="GluePoint972X" fmla="*/ 1239368 w 2647519"/>
                              <a:gd name="GluePoint972Y" fmla="*/ 2543174 h 2612594"/>
                              <a:gd name="GluePoint973X" fmla="*/ 1193648 w 2647519"/>
                              <a:gd name="GluePoint973Y" fmla="*/ 2541269 h 2612594"/>
                              <a:gd name="GluePoint974X" fmla="*/ 1194008 w 2647519"/>
                              <a:gd name="GluePoint974Y" fmla="*/ 2541036 h 2612594"/>
                              <a:gd name="GluePoint975X" fmla="*/ 1164120 w 2647519"/>
                              <a:gd name="GluePoint975Y" fmla="*/ 2536507 h 2612594"/>
                              <a:gd name="GluePoint976X" fmla="*/ 1128878 w 2647519"/>
                              <a:gd name="GluePoint976Y" fmla="*/ 2528887 h 2612594"/>
                              <a:gd name="GluePoint977X" fmla="*/ 1098398 w 2647519"/>
                              <a:gd name="GluePoint977Y" fmla="*/ 2522220 h 2612594"/>
                              <a:gd name="GluePoint978X" fmla="*/ 1070775 w 2647519"/>
                              <a:gd name="GluePoint978Y" fmla="*/ 2517457 h 2612594"/>
                              <a:gd name="GluePoint979X" fmla="*/ 1045058 w 2647519"/>
                              <a:gd name="GluePoint979Y" fmla="*/ 2512695 h 2612594"/>
                              <a:gd name="GluePoint980X" fmla="*/ 941235 w 2647519"/>
                              <a:gd name="GluePoint980Y" fmla="*/ 2486025 h 2612594"/>
                              <a:gd name="GluePoint981X" fmla="*/ 888848 w 2647519"/>
                              <a:gd name="GluePoint981Y" fmla="*/ 2470785 h 2612594"/>
                              <a:gd name="GluePoint982X" fmla="*/ 873608 w 2647519"/>
                              <a:gd name="GluePoint982Y" fmla="*/ 2457450 h 2612594"/>
                              <a:gd name="GluePoint983X" fmla="*/ 838365 w 2647519"/>
                              <a:gd name="GluePoint983Y" fmla="*/ 2450782 h 2612594"/>
                              <a:gd name="GluePoint984X" fmla="*/ 785978 w 2647519"/>
                              <a:gd name="GluePoint984Y" fmla="*/ 2424112 h 2612594"/>
                              <a:gd name="GluePoint985X" fmla="*/ 770738 w 2647519"/>
                              <a:gd name="GluePoint985Y" fmla="*/ 2425065 h 2612594"/>
                              <a:gd name="GluePoint986X" fmla="*/ 716445 w 2647519"/>
                              <a:gd name="GluePoint986Y" fmla="*/ 2397442 h 2612594"/>
                              <a:gd name="GluePoint987X" fmla="*/ 706920 w 2647519"/>
                              <a:gd name="GluePoint987Y" fmla="*/ 2380297 h 2612594"/>
                              <a:gd name="GluePoint988X" fmla="*/ 708825 w 2647519"/>
                              <a:gd name="GluePoint988Y" fmla="*/ 2379345 h 2612594"/>
                              <a:gd name="GluePoint989X" fmla="*/ 742163 w 2647519"/>
                              <a:gd name="GluePoint989Y" fmla="*/ 2397442 h 2612594"/>
                              <a:gd name="GluePoint990X" fmla="*/ 775500 w 2647519"/>
                              <a:gd name="GluePoint990Y" fmla="*/ 2415540 h 2612594"/>
                              <a:gd name="GluePoint991X" fmla="*/ 785025 w 2647519"/>
                              <a:gd name="GluePoint991Y" fmla="*/ 2409825 h 2612594"/>
                              <a:gd name="GluePoint992X" fmla="*/ 745973 w 2647519"/>
                              <a:gd name="GluePoint992Y" fmla="*/ 2384107 h 2612594"/>
                              <a:gd name="GluePoint993X" fmla="*/ 713588 w 2647519"/>
                              <a:gd name="GluePoint993Y" fmla="*/ 2369820 h 2612594"/>
                              <a:gd name="GluePoint994X" fmla="*/ 668820 w 2647519"/>
                              <a:gd name="GluePoint994Y" fmla="*/ 2344102 h 2612594"/>
                              <a:gd name="GluePoint995X" fmla="*/ 630720 w 2647519"/>
                              <a:gd name="GluePoint995Y" fmla="*/ 2319337 h 2612594"/>
                              <a:gd name="GluePoint996X" fmla="*/ 570713 w 2647519"/>
                              <a:gd name="GluePoint996Y" fmla="*/ 2293620 h 2612594"/>
                              <a:gd name="GluePoint997X" fmla="*/ 547853 w 2647519"/>
                              <a:gd name="GluePoint997Y" fmla="*/ 2274570 h 2612594"/>
                              <a:gd name="GluePoint998X" fmla="*/ 552615 w 2647519"/>
                              <a:gd name="GluePoint998Y" fmla="*/ 2272665 h 2612594"/>
                              <a:gd name="GluePoint999X" fmla="*/ 575475 w 2647519"/>
                              <a:gd name="GluePoint999Y" fmla="*/ 2279332 h 2612594"/>
                              <a:gd name="GluePoint1000X" fmla="*/ 527850 w 2647519"/>
                              <a:gd name="GluePoint1000Y" fmla="*/ 2229802 h 2612594"/>
                              <a:gd name="GluePoint1001X" fmla="*/ 501180 w 2647519"/>
                              <a:gd name="GluePoint1001Y" fmla="*/ 2207895 h 2612594"/>
                              <a:gd name="GluePoint1002X" fmla="*/ 476415 w 2647519"/>
                              <a:gd name="GluePoint1002Y" fmla="*/ 2185987 h 2612594"/>
                              <a:gd name="GluePoint1003X" fmla="*/ 444983 w 2647519"/>
                              <a:gd name="GluePoint1003Y" fmla="*/ 2160270 h 2612594"/>
                              <a:gd name="GluePoint1004X" fmla="*/ 399263 w 2647519"/>
                              <a:gd name="GluePoint1004Y" fmla="*/ 2109787 h 2612594"/>
                              <a:gd name="GluePoint1005X" fmla="*/ 396126 w 2647519"/>
                              <a:gd name="GluePoint1005Y" fmla="*/ 2099983 h 2612594"/>
                              <a:gd name="GluePoint1006X" fmla="*/ 386880 w 2647519"/>
                              <a:gd name="GluePoint1006Y" fmla="*/ 2090737 h 2612594"/>
                              <a:gd name="GluePoint1007X" fmla="*/ 355448 w 2647519"/>
                              <a:gd name="GluePoint1007Y" fmla="*/ 2056447 h 2612594"/>
                              <a:gd name="GluePoint1008X" fmla="*/ 351638 w 2647519"/>
                              <a:gd name="GluePoint1008Y" fmla="*/ 2039302 h 2612594"/>
                              <a:gd name="GluePoint1009X" fmla="*/ 339255 w 2647519"/>
                              <a:gd name="GluePoint1009Y" fmla="*/ 2022157 h 2612594"/>
                              <a:gd name="GluePoint1010X" fmla="*/ 337780 w 2647519"/>
                              <a:gd name="GluePoint1010Y" fmla="*/ 2019844 h 2612594"/>
                              <a:gd name="GluePoint1011X" fmla="*/ 323062 w 2647519"/>
                              <a:gd name="GluePoint1011Y" fmla="*/ 2009774 h 2612594"/>
                              <a:gd name="GluePoint1012X" fmla="*/ 294487 w 2647519"/>
                              <a:gd name="GluePoint1012Y" fmla="*/ 1968817 h 2612594"/>
                              <a:gd name="GluePoint1013X" fmla="*/ 278295 w 2647519"/>
                              <a:gd name="GluePoint1013Y" fmla="*/ 1930717 h 2612594"/>
                              <a:gd name="GluePoint1014X" fmla="*/ 276390 w 2647519"/>
                              <a:gd name="GluePoint1014Y" fmla="*/ 1930717 h 2612594"/>
                              <a:gd name="GluePoint1015X" fmla="*/ 254483 w 2647519"/>
                              <a:gd name="GluePoint1015Y" fmla="*/ 1888807 h 2612594"/>
                              <a:gd name="GluePoint1016X" fmla="*/ 233528 w 2647519"/>
                              <a:gd name="GluePoint1016Y" fmla="*/ 1846897 h 2612594"/>
                              <a:gd name="GluePoint1017X" fmla="*/ 211620 w 2647519"/>
                              <a:gd name="GluePoint1017Y" fmla="*/ 1798320 h 2612594"/>
                              <a:gd name="GluePoint1018X" fmla="*/ 191618 w 2647519"/>
                              <a:gd name="GluePoint1018Y" fmla="*/ 1748790 h 2612594"/>
                              <a:gd name="GluePoint1019X" fmla="*/ 211620 w 2647519"/>
                              <a:gd name="GluePoint1019Y" fmla="*/ 1782127 h 2612594"/>
                              <a:gd name="GluePoint1020X" fmla="*/ 231623 w 2647519"/>
                              <a:gd name="GluePoint1020Y" fmla="*/ 1824037 h 2612594"/>
                              <a:gd name="GluePoint1021X" fmla="*/ 238290 w 2647519"/>
                              <a:gd name="GluePoint1021Y" fmla="*/ 1846897 h 2612594"/>
                              <a:gd name="GluePoint1022X" fmla="*/ 241046 w 2647519"/>
                              <a:gd name="GluePoint1022Y" fmla="*/ 1850938 h 2612594"/>
                              <a:gd name="GluePoint1023X" fmla="*/ 237654 w 2647519"/>
                              <a:gd name="GluePoint1023Y" fmla="*/ 1833303 h 2612594"/>
                              <a:gd name="GluePoint1024X" fmla="*/ 228809 w 2647519"/>
                              <a:gd name="GluePoint1024Y" fmla="*/ 1817250 h 2612594"/>
                              <a:gd name="GluePoint1025X" fmla="*/ 214411 w 2647519"/>
                              <a:gd name="GluePoint1025Y" fmla="*/ 1784874 h 2612594"/>
                              <a:gd name="GluePoint1026X" fmla="*/ 197332 w 2647519"/>
                              <a:gd name="GluePoint1026Y" fmla="*/ 1756409 h 2612594"/>
                              <a:gd name="GluePoint1027X" fmla="*/ 176377 w 2647519"/>
                              <a:gd name="GluePoint1027Y" fmla="*/ 1699259 h 2612594"/>
                              <a:gd name="GluePoint1028X" fmla="*/ 158424 w 2647519"/>
                              <a:gd name="GluePoint1028Y" fmla="*/ 1640674 h 2612594"/>
                              <a:gd name="GluePoint1029X" fmla="*/ 152529 w 2647519"/>
                              <a:gd name="GluePoint1029Y" fmla="*/ 1623596 h 2612594"/>
                              <a:gd name="GluePoint1030X" fmla="*/ 126853 w 2647519"/>
                              <a:gd name="GluePoint1030Y" fmla="*/ 1521108 h 2612594"/>
                              <a:gd name="GluePoint1031X" fmla="*/ 115498 w 2647519"/>
                              <a:gd name="GluePoint1031Y" fmla="*/ 1446707 h 2612594"/>
                              <a:gd name="GluePoint1032X" fmla="*/ 115417 w 2647519"/>
                              <a:gd name="GluePoint1032Y" fmla="*/ 1448752 h 2612594"/>
                              <a:gd name="GluePoint1033X" fmla="*/ 116370 w 2647519"/>
                              <a:gd name="GluePoint1033Y" fmla="*/ 1463992 h 2612594"/>
                              <a:gd name="GluePoint1034X" fmla="*/ 121132 w 2647519"/>
                              <a:gd name="GluePoint1034Y" fmla="*/ 1499235 h 2612594"/>
                              <a:gd name="GluePoint1035X" fmla="*/ 126847 w 2647519"/>
                              <a:gd name="GluePoint1035Y" fmla="*/ 1535430 h 2612594"/>
                              <a:gd name="GluePoint1036X" fmla="*/ 117322 w 2647519"/>
                              <a:gd name="GluePoint1036Y" fmla="*/ 1503997 h 2612594"/>
                              <a:gd name="GluePoint1037X" fmla="*/ 110655 w 2647519"/>
                              <a:gd name="GluePoint1037Y" fmla="*/ 1463992 h 2612594"/>
                              <a:gd name="GluePoint1038X" fmla="*/ 103035 w 2647519"/>
                              <a:gd name="GluePoint1038Y" fmla="*/ 1463992 h 2612594"/>
                              <a:gd name="GluePoint1039X" fmla="*/ 98272 w 2647519"/>
                              <a:gd name="GluePoint1039Y" fmla="*/ 1427797 h 2612594"/>
                              <a:gd name="GluePoint1040X" fmla="*/ 91605 w 2647519"/>
                              <a:gd name="GluePoint1040Y" fmla="*/ 1404937 h 2612594"/>
                              <a:gd name="GluePoint1041X" fmla="*/ 85890 w 2647519"/>
                              <a:gd name="GluePoint1041Y" fmla="*/ 1383030 h 2612594"/>
                              <a:gd name="GluePoint1042X" fmla="*/ 69697 w 2647519"/>
                              <a:gd name="GluePoint1042Y" fmla="*/ 1365885 h 2612594"/>
                              <a:gd name="GluePoint1043X" fmla="*/ 64935 w 2647519"/>
                              <a:gd name="GluePoint1043Y" fmla="*/ 1365885 h 2612594"/>
                              <a:gd name="GluePoint1044X" fmla="*/ 60172 w 2647519"/>
                              <a:gd name="GluePoint1044Y" fmla="*/ 1342072 h 2612594"/>
                              <a:gd name="GluePoint1045X" fmla="*/ 58267 w 2647519"/>
                              <a:gd name="GluePoint1045Y" fmla="*/ 1311592 h 2612594"/>
                              <a:gd name="GluePoint1046X" fmla="*/ 62077 w 2647519"/>
                              <a:gd name="GluePoint1046Y" fmla="*/ 1268730 h 2612594"/>
                              <a:gd name="GluePoint1047X" fmla="*/ 63982 w 2647519"/>
                              <a:gd name="GluePoint1047Y" fmla="*/ 1253490 h 2612594"/>
                              <a:gd name="GluePoint1048X" fmla="*/ 67226 w 2647519"/>
                              <a:gd name="GluePoint1048Y" fmla="*/ 1243037 h 2612594"/>
                              <a:gd name="GluePoint1049X" fmla="*/ 65649 w 2647519"/>
                              <a:gd name="GluePoint1049Y" fmla="*/ 1219200 h 2612594"/>
                              <a:gd name="GluePoint1050X" fmla="*/ 67792 w 2647519"/>
                              <a:gd name="GluePoint1050Y" fmla="*/ 1183957 h 2612594"/>
                              <a:gd name="GluePoint1051X" fmla="*/ 71602 w 2647519"/>
                              <a:gd name="GluePoint1051Y" fmla="*/ 1176814 h 2612594"/>
                              <a:gd name="GluePoint1052X" fmla="*/ 71602 w 2647519"/>
                              <a:gd name="GluePoint1052Y" fmla="*/ 1172527 h 2612594"/>
                              <a:gd name="GluePoint1053X" fmla="*/ 63982 w 2647519"/>
                              <a:gd name="GluePoint1053Y" fmla="*/ 1186815 h 2612594"/>
                              <a:gd name="GluePoint1054X" fmla="*/ 57315 w 2647519"/>
                              <a:gd name="GluePoint1054Y" fmla="*/ 1177290 h 2612594"/>
                              <a:gd name="GluePoint1055X" fmla="*/ 44932 w 2647519"/>
                              <a:gd name="GluePoint1055Y" fmla="*/ 1160145 h 2612594"/>
                              <a:gd name="GluePoint1056X" fmla="*/ 42670 w 2647519"/>
                              <a:gd name="GluePoint1056Y" fmla="*/ 1146572 h 2612594"/>
                              <a:gd name="GluePoint1057X" fmla="*/ 42075 w 2647519"/>
                              <a:gd name="GluePoint1057Y" fmla="*/ 1147762 h 2612594"/>
                              <a:gd name="GluePoint1058X" fmla="*/ 38265 w 2647519"/>
                              <a:gd name="GluePoint1058Y" fmla="*/ 1185862 h 2612594"/>
                              <a:gd name="GluePoint1059X" fmla="*/ 35407 w 2647519"/>
                              <a:gd name="GluePoint1059Y" fmla="*/ 1223962 h 2612594"/>
                              <a:gd name="GluePoint1060X" fmla="*/ 32550 w 2647519"/>
                              <a:gd name="GluePoint1060Y" fmla="*/ 1253490 h 2612594"/>
                              <a:gd name="GluePoint1061X" fmla="*/ 32550 w 2647519"/>
                              <a:gd name="GluePoint1061Y" fmla="*/ 1314449 h 2612594"/>
                              <a:gd name="GluePoint1062X" fmla="*/ 33502 w 2647519"/>
                              <a:gd name="GluePoint1062Y" fmla="*/ 1345882 h 2612594"/>
                              <a:gd name="GluePoint1063X" fmla="*/ 35407 w 2647519"/>
                              <a:gd name="GluePoint1063Y" fmla="*/ 1377314 h 2612594"/>
                              <a:gd name="GluePoint1064X" fmla="*/ 26835 w 2647519"/>
                              <a:gd name="GluePoint1064Y" fmla="*/ 1406842 h 2612594"/>
                              <a:gd name="GluePoint1065X" fmla="*/ 24930 w 2647519"/>
                              <a:gd name="GluePoint1065Y" fmla="*/ 1406842 h 2612594"/>
                              <a:gd name="GluePoint1066X" fmla="*/ 19215 w 2647519"/>
                              <a:gd name="GluePoint1066Y" fmla="*/ 1349692 h 2612594"/>
                              <a:gd name="GluePoint1067X" fmla="*/ 19215 w 2647519"/>
                              <a:gd name="GluePoint1067Y" fmla="*/ 1290637 h 2612594"/>
                              <a:gd name="GluePoint1068X" fmla="*/ 23977 w 2647519"/>
                              <a:gd name="GluePoint1068Y" fmla="*/ 1244917 h 2612594"/>
                              <a:gd name="GluePoint1069X" fmla="*/ 32546 w 2647519"/>
                              <a:gd name="GluePoint1069Y" fmla="*/ 1253485 h 2612594"/>
                              <a:gd name="GluePoint1070X" fmla="*/ 24930 w 2647519"/>
                              <a:gd name="GluePoint1070Y" fmla="*/ 1243965 h 2612594"/>
                              <a:gd name="GluePoint1071X" fmla="*/ 23025 w 2647519"/>
                              <a:gd name="GluePoint1071Y" fmla="*/ 1209675 h 2612594"/>
                              <a:gd name="GluePoint1072X" fmla="*/ 24930 w 2647519"/>
                              <a:gd name="GluePoint1072Y" fmla="*/ 1157287 h 2612594"/>
                              <a:gd name="GluePoint1073X" fmla="*/ 25882 w 2647519"/>
                              <a:gd name="GluePoint1073Y" fmla="*/ 1143000 h 2612594"/>
                              <a:gd name="GluePoint1074X" fmla="*/ 28740 w 2647519"/>
                              <a:gd name="GluePoint1074Y" fmla="*/ 1119187 h 2612594"/>
                              <a:gd name="GluePoint1075X" fmla="*/ 40170 w 2647519"/>
                              <a:gd name="GluePoint1075Y" fmla="*/ 1076325 h 2612594"/>
                              <a:gd name="GluePoint1076X" fmla="*/ 45865 w 2647519"/>
                              <a:gd name="GluePoint1076Y" fmla="*/ 1047851 h 2612594"/>
                              <a:gd name="GluePoint1077X" fmla="*/ 43980 w 2647519"/>
                              <a:gd name="GluePoint1077Y" fmla="*/ 1041082 h 2612594"/>
                              <a:gd name="GluePoint1078X" fmla="*/ 37312 w 2647519"/>
                              <a:gd name="GluePoint1078Y" fmla="*/ 1079182 h 2612594"/>
                              <a:gd name="GluePoint1079X" fmla="*/ 25882 w 2647519"/>
                              <a:gd name="GluePoint1079Y" fmla="*/ 1122045 h 2612594"/>
                              <a:gd name="GluePoint1080X" fmla="*/ 23025 w 2647519"/>
                              <a:gd name="GluePoint1080Y" fmla="*/ 1145857 h 2612594"/>
                              <a:gd name="GluePoint1081X" fmla="*/ 22072 w 2647519"/>
                              <a:gd name="GluePoint1081Y" fmla="*/ 1160145 h 2612594"/>
                              <a:gd name="GluePoint1082X" fmla="*/ 20167 w 2647519"/>
                              <a:gd name="GluePoint1082Y" fmla="*/ 1212532 h 2612594"/>
                              <a:gd name="GluePoint1083X" fmla="*/ 22072 w 2647519"/>
                              <a:gd name="GluePoint1083Y" fmla="*/ 1246822 h 2612594"/>
                              <a:gd name="GluePoint1084X" fmla="*/ 17310 w 2647519"/>
                              <a:gd name="GluePoint1084Y" fmla="*/ 1292542 h 2612594"/>
                              <a:gd name="GluePoint1085X" fmla="*/ 17310 w 2647519"/>
                              <a:gd name="GluePoint1085Y" fmla="*/ 1351597 h 2612594"/>
                              <a:gd name="GluePoint1086X" fmla="*/ 23025 w 2647519"/>
                              <a:gd name="GluePoint1086Y" fmla="*/ 1408747 h 2612594"/>
                              <a:gd name="GluePoint1087X" fmla="*/ 24930 w 2647519"/>
                              <a:gd name="GluePoint1087Y" fmla="*/ 1408747 h 2612594"/>
                              <a:gd name="GluePoint1088X" fmla="*/ 37312 w 2647519"/>
                              <a:gd name="GluePoint1088Y" fmla="*/ 1463040 h 2612594"/>
                              <a:gd name="GluePoint1089X" fmla="*/ 43980 w 2647519"/>
                              <a:gd name="GluePoint1089Y" fmla="*/ 1507807 h 2612594"/>
                              <a:gd name="GluePoint1090X" fmla="*/ 58267 w 2647519"/>
                              <a:gd name="GluePoint1090Y" fmla="*/ 1553527 h 2612594"/>
                              <a:gd name="GluePoint1091X" fmla="*/ 80770 w 2647519"/>
                              <a:gd name="GluePoint1091Y" fmla="*/ 1651843 h 2612594"/>
                              <a:gd name="GluePoint1092X" fmla="*/ 82734 w 2647519"/>
                              <a:gd name="GluePoint1092Y" fmla="*/ 1670685 h 2612594"/>
                              <a:gd name="GluePoint1093X" fmla="*/ 86843 w 2647519"/>
                              <a:gd name="GluePoint1093Y" fmla="*/ 1670685 h 2612594"/>
                              <a:gd name="GluePoint1094X" fmla="*/ 107798 w 2647519"/>
                              <a:gd name="GluePoint1094Y" fmla="*/ 1721167 h 2612594"/>
                              <a:gd name="GluePoint1095X" fmla="*/ 115418 w 2647519"/>
                              <a:gd name="GluePoint1095Y" fmla="*/ 1746885 h 2612594"/>
                              <a:gd name="GluePoint1096X" fmla="*/ 101130 w 2647519"/>
                              <a:gd name="GluePoint1096Y" fmla="*/ 1724977 h 2612594"/>
                              <a:gd name="GluePoint1097X" fmla="*/ 85890 w 2647519"/>
                              <a:gd name="GluePoint1097Y" fmla="*/ 1690687 h 2612594"/>
                              <a:gd name="GluePoint1098X" fmla="*/ 84938 w 2647519"/>
                              <a:gd name="GluePoint1098Y" fmla="*/ 1700212 h 2612594"/>
                              <a:gd name="GluePoint1099X" fmla="*/ 76651 w 2647519"/>
                              <a:gd name="GluePoint1099Y" fmla="*/ 1674524 h 2612594"/>
                              <a:gd name="GluePoint1100X" fmla="*/ 70650 w 2647519"/>
                              <a:gd name="GluePoint1100Y" fmla="*/ 1675447 h 2612594"/>
                              <a:gd name="GluePoint1101X" fmla="*/ 63982 w 2647519"/>
                              <a:gd name="GluePoint1101Y" fmla="*/ 1653540 h 2612594"/>
                              <a:gd name="GluePoint1102X" fmla="*/ 41122 w 2647519"/>
                              <a:gd name="GluePoint1102Y" fmla="*/ 1601152 h 2612594"/>
                              <a:gd name="GluePoint1103X" fmla="*/ 26835 w 2647519"/>
                              <a:gd name="GluePoint1103Y" fmla="*/ 1554480 h 2612594"/>
                              <a:gd name="GluePoint1104X" fmla="*/ 25882 w 2647519"/>
                              <a:gd name="GluePoint1104Y" fmla="*/ 1515427 h 2612594"/>
                              <a:gd name="GluePoint1105X" fmla="*/ 19215 w 2647519"/>
                              <a:gd name="GluePoint1105Y" fmla="*/ 1469707 h 2612594"/>
                              <a:gd name="GluePoint1106X" fmla="*/ 14452 w 2647519"/>
                              <a:gd name="GluePoint1106Y" fmla="*/ 1423987 h 2612594"/>
                              <a:gd name="GluePoint1107X" fmla="*/ 3975 w 2647519"/>
                              <a:gd name="GluePoint1107Y" fmla="*/ 1390650 h 2612594"/>
                              <a:gd name="GluePoint1108X" fmla="*/ 10642 w 2647519"/>
                              <a:gd name="GluePoint1108Y" fmla="*/ 1213485 h 2612594"/>
                              <a:gd name="GluePoint1109X" fmla="*/ 17310 w 2647519"/>
                              <a:gd name="GluePoint1109Y" fmla="*/ 1167765 h 2612594"/>
                              <a:gd name="GluePoint1110X" fmla="*/ 11595 w 2647519"/>
                              <a:gd name="GluePoint1110Y" fmla="*/ 1143000 h 2612594"/>
                              <a:gd name="GluePoint1111X" fmla="*/ 23025 w 2647519"/>
                              <a:gd name="GluePoint1111Y" fmla="*/ 1074420 h 2612594"/>
                              <a:gd name="GluePoint1112X" fmla="*/ 25882 w 2647519"/>
                              <a:gd name="GluePoint1112Y" fmla="*/ 1058227 h 2612594"/>
                              <a:gd name="GluePoint1113X" fmla="*/ 33502 w 2647519"/>
                              <a:gd name="GluePoint1113Y" fmla="*/ 1002982 h 2612594"/>
                              <a:gd name="GluePoint1114X" fmla="*/ 53505 w 2647519"/>
                              <a:gd name="GluePoint1114Y" fmla="*/ 962977 h 2612594"/>
                              <a:gd name="GluePoint1115X" fmla="*/ 48742 w 2647519"/>
                              <a:gd name="GluePoint1115Y" fmla="*/ 1017270 h 2612594"/>
                              <a:gd name="GluePoint1116X" fmla="*/ 53503 w 2647519"/>
                              <a:gd name="GluePoint1116Y" fmla="*/ 1007964 h 2612594"/>
                              <a:gd name="GluePoint1117X" fmla="*/ 56362 w 2647519"/>
                              <a:gd name="GluePoint1117Y" fmla="*/ 985718 h 2612594"/>
                              <a:gd name="GluePoint1118X" fmla="*/ 57315 w 2647519"/>
                              <a:gd name="GluePoint1118Y" fmla="*/ 961072 h 2612594"/>
                              <a:gd name="GluePoint1119X" fmla="*/ 65887 w 2647519"/>
                              <a:gd name="GluePoint1119Y" fmla="*/ 929639 h 2612594"/>
                              <a:gd name="GluePoint1120X" fmla="*/ 79222 w 2647519"/>
                              <a:gd name="GluePoint1120Y" fmla="*/ 882014 h 2612594"/>
                              <a:gd name="GluePoint1121X" fmla="*/ 95415 w 2647519"/>
                              <a:gd name="GluePoint1121Y" fmla="*/ 833437 h 2612594"/>
                              <a:gd name="GluePoint1122X" fmla="*/ 96628 w 2647519"/>
                              <a:gd name="GluePoint1122Y" fmla="*/ 832072 h 2612594"/>
                              <a:gd name="GluePoint1123X" fmla="*/ 103988 w 2647519"/>
                              <a:gd name="GluePoint1123Y" fmla="*/ 793432 h 2612594"/>
                              <a:gd name="GluePoint1124X" fmla="*/ 114465 w 2647519"/>
                              <a:gd name="GluePoint1124Y" fmla="*/ 765809 h 2612594"/>
                              <a:gd name="GluePoint1125X" fmla="*/ 126848 w 2647519"/>
                              <a:gd name="GluePoint1125Y" fmla="*/ 742949 h 2612594"/>
                              <a:gd name="GluePoint1126X" fmla="*/ 151613 w 2647519"/>
                              <a:gd name="GluePoint1126Y" fmla="*/ 695324 h 2612594"/>
                              <a:gd name="GluePoint1127X" fmla="*/ 171615 w 2647519"/>
                              <a:gd name="GluePoint1127Y" fmla="*/ 652462 h 2612594"/>
                              <a:gd name="GluePoint1128X" fmla="*/ 200190 w 2647519"/>
                              <a:gd name="GluePoint1128Y" fmla="*/ 597217 h 2612594"/>
                              <a:gd name="GluePoint1129X" fmla="*/ 221145 w 2647519"/>
                              <a:gd name="GluePoint1129Y" fmla="*/ 573404 h 2612594"/>
                              <a:gd name="GluePoint1130X" fmla="*/ 238290 w 2647519"/>
                              <a:gd name="GluePoint1130Y" fmla="*/ 540067 h 2612594"/>
                              <a:gd name="GluePoint1131X" fmla="*/ 252578 w 2647519"/>
                              <a:gd name="GluePoint1131Y" fmla="*/ 519112 h 2612594"/>
                              <a:gd name="GluePoint1132X" fmla="*/ 267818 w 2647519"/>
                              <a:gd name="GluePoint1132Y" fmla="*/ 511492 h 2612594"/>
                              <a:gd name="GluePoint1133X" fmla="*/ 271628 w 2647519"/>
                              <a:gd name="GluePoint1133Y" fmla="*/ 505777 h 2612594"/>
                              <a:gd name="GluePoint1134X" fmla="*/ 286868 w 2647519"/>
                              <a:gd name="GluePoint1134Y" fmla="*/ 475297 h 2612594"/>
                              <a:gd name="GluePoint1135X" fmla="*/ 316395 w 2647519"/>
                              <a:gd name="GluePoint1135Y" fmla="*/ 441007 h 2612594"/>
                              <a:gd name="GluePoint1136X" fmla="*/ 317199 w 2647519"/>
                              <a:gd name="GluePoint1136Y" fmla="*/ 455339 h 2612594"/>
                              <a:gd name="GluePoint1137X" fmla="*/ 315045 w 2647519"/>
                              <a:gd name="GluePoint1137Y" fmla="*/ 461363 h 2612594"/>
                              <a:gd name="GluePoint1138X" fmla="*/ 345922 w 2647519"/>
                              <a:gd name="GluePoint1138Y" fmla="*/ 429577 h 2612594"/>
                              <a:gd name="GluePoint1139X" fmla="*/ 361162 w 2647519"/>
                              <a:gd name="GluePoint1139Y" fmla="*/ 409575 h 2612594"/>
                              <a:gd name="GluePoint1140X" fmla="*/ 381165 w 2647519"/>
                              <a:gd name="GluePoint1140Y" fmla="*/ 390525 h 2612594"/>
                              <a:gd name="GluePoint1141X" fmla="*/ 382889 w 2647519"/>
                              <a:gd name="GluePoint1141Y" fmla="*/ 392440 h 2612594"/>
                              <a:gd name="GluePoint1142X" fmla="*/ 382118 w 2647519"/>
                              <a:gd name="GluePoint1142Y" fmla="*/ 391477 h 2612594"/>
                              <a:gd name="GluePoint1143X" fmla="*/ 406883 w 2647519"/>
                              <a:gd name="GluePoint1143Y" fmla="*/ 366712 h 2612594"/>
                              <a:gd name="GluePoint1144X" fmla="*/ 431648 w 2647519"/>
                              <a:gd name="GluePoint1144Y" fmla="*/ 343852 h 2612594"/>
                              <a:gd name="GluePoint1145X" fmla="*/ 458318 w 2647519"/>
                              <a:gd name="GluePoint1145Y" fmla="*/ 315277 h 2612594"/>
                              <a:gd name="GluePoint1146X" fmla="*/ 495465 w 2647519"/>
                              <a:gd name="GluePoint1146Y" fmla="*/ 287654 h 2612594"/>
                              <a:gd name="GluePoint1147X" fmla="*/ 535470 w 2647519"/>
                              <a:gd name="GluePoint1147Y" fmla="*/ 258127 h 2612594"/>
                              <a:gd name="GluePoint1148X" fmla="*/ 559389 w 2647519"/>
                              <a:gd name="GluePoint1148Y" fmla="*/ 241440 h 2612594"/>
                              <a:gd name="GluePoint1149X" fmla="*/ 575475 w 2647519"/>
                              <a:gd name="GluePoint1149Y" fmla="*/ 226694 h 2612594"/>
                              <a:gd name="GluePoint1150X" fmla="*/ 604050 w 2647519"/>
                              <a:gd name="GluePoint1150Y" fmla="*/ 209549 h 2612594"/>
                              <a:gd name="GluePoint1151X" fmla="*/ 634530 w 2647519"/>
                              <a:gd name="GluePoint1151Y" fmla="*/ 193357 h 2612594"/>
                              <a:gd name="GluePoint1152X" fmla="*/ 638565 w 2647519"/>
                              <a:gd name="GluePoint1152Y" fmla="*/ 191282 h 2612594"/>
                              <a:gd name="GluePoint1153X" fmla="*/ 648937 w 2647519"/>
                              <a:gd name="GluePoint1153Y" fmla="*/ 181094 h 2612594"/>
                              <a:gd name="GluePoint1154X" fmla="*/ 665963 w 2647519"/>
                              <a:gd name="GluePoint1154Y" fmla="*/ 168592 h 2612594"/>
                              <a:gd name="GluePoint1155X" fmla="*/ 684656 w 2647519"/>
                              <a:gd name="GluePoint1155Y" fmla="*/ 159067 h 2612594"/>
                              <a:gd name="GluePoint1156X" fmla="*/ 697880 w 2647519"/>
                              <a:gd name="GluePoint1156Y" fmla="*/ 156023 h 2612594"/>
                              <a:gd name="GluePoint1157X" fmla="*/ 700252 w 2647519"/>
                              <a:gd name="GluePoint1157Y" fmla="*/ 154304 h 2612594"/>
                              <a:gd name="GluePoint1158X" fmla="*/ 959332 w 2647519"/>
                              <a:gd name="GluePoint1158Y" fmla="*/ 49529 h 2612594"/>
                              <a:gd name="GluePoint1159X" fmla="*/ 968945 w 2647519"/>
                              <a:gd name="GluePoint1159Y" fmla="*/ 47439 h 2612594"/>
                              <a:gd name="GluePoint1160X" fmla="*/ 995527 w 2647519"/>
                              <a:gd name="GluePoint1160Y" fmla="*/ 38099 h 2612594"/>
                              <a:gd name="GluePoint1161X" fmla="*/ 1013863 w 2647519"/>
                              <a:gd name="GluePoint1161Y" fmla="*/ 34408 h 2612594"/>
                              <a:gd name="GluePoint1162X" fmla="*/ 1023424 w 2647519"/>
                              <a:gd name="GluePoint1162Y" fmla="*/ 34327 h 2612594"/>
                              <a:gd name="GluePoint1163X" fmla="*/ 1026960 w 2647519"/>
                              <a:gd name="GluePoint1163Y" fmla="*/ 33337 h 2612594"/>
                              <a:gd name="GluePoint1164X" fmla="*/ 1244130 w 2647519"/>
                              <a:gd name="GluePoint1164Y" fmla="*/ 4762 h 2612594"/>
                              <a:gd name="GluePoint1165X" fmla="*/ 1305804 w 2647519"/>
                              <a:gd name="GluePoint1165Y" fmla="*/ 4524 h 2612594"/>
                              <a:gd name="GluePoint1166X" fmla="*/ 1371765 w 2647519"/>
                              <a:gd name="GluePoint1166Y" fmla="*/ 5714 h 2612594"/>
                              <a:gd name="GluePoint1167X" fmla="*/ 1372993 w 2647519"/>
                              <a:gd name="GluePoint1167Y" fmla="*/ 6635 h 2612594"/>
                              <a:gd name="GluePoint1168X" fmla="*/ 1405103 w 2647519"/>
                              <a:gd name="GluePoint1168Y" fmla="*/ 2857 h 2612594"/>
                              <a:gd name="GluePoint1169X" fmla="*/ 1434630 w 2647519"/>
                              <a:gd name="GluePoint1169Y" fmla="*/ 7619 h 2612594"/>
                              <a:gd name="GluePoint1170X" fmla="*/ 1464158 w 2647519"/>
                              <a:gd name="GluePoint1170Y" fmla="*/ 13334 h 2612594"/>
                              <a:gd name="GluePoint1171X" fmla="*/ 1479392 w 2647519"/>
                              <a:gd name="GluePoint1171Y" fmla="*/ 16797 h 2612594"/>
                              <a:gd name="GluePoint1172X" fmla="*/ 1463205 w 2647519"/>
                              <a:gd name="GluePoint1172Y" fmla="*/ 12382 h 2612594"/>
                              <a:gd name="GluePoint1173X" fmla="*/ 1433677 w 2647519"/>
                              <a:gd name="GluePoint1173Y" fmla="*/ 6667 h 2612594"/>
                              <a:gd name="GluePoint1174X" fmla="*/ 1404150 w 2647519"/>
                              <a:gd name="GluePoint1174Y" fmla="*/ 1905 h 2612594"/>
                              <a:gd name="GluePoint1175X" fmla="*/ 1404150 w 2647519"/>
                              <a:gd name="GluePoint1175Y" fmla="*/ 0 h 261259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  <a:cxn ang="0">
                                <a:pos x="GluePoint60X" y="GluePoint60Y"/>
                              </a:cxn>
                              <a:cxn ang="0">
                                <a:pos x="GluePoint61X" y="GluePoint61Y"/>
                              </a:cxn>
                              <a:cxn ang="0">
                                <a:pos x="GluePoint62X" y="GluePoint62Y"/>
                              </a:cxn>
                              <a:cxn ang="0">
                                <a:pos x="GluePoint63X" y="GluePoint63Y"/>
                              </a:cxn>
                              <a:cxn ang="0">
                                <a:pos x="GluePoint64X" y="GluePoint64Y"/>
                              </a:cxn>
                              <a:cxn ang="0">
                                <a:pos x="GluePoint65X" y="GluePoint65Y"/>
                              </a:cxn>
                              <a:cxn ang="0">
                                <a:pos x="GluePoint66X" y="GluePoint66Y"/>
                              </a:cxn>
                              <a:cxn ang="0">
                                <a:pos x="GluePoint67X" y="GluePoint67Y"/>
                              </a:cxn>
                              <a:cxn ang="0">
                                <a:pos x="GluePoint68X" y="GluePoint68Y"/>
                              </a:cxn>
                              <a:cxn ang="0">
                                <a:pos x="GluePoint69X" y="GluePoint69Y"/>
                              </a:cxn>
                              <a:cxn ang="0">
                                <a:pos x="GluePoint70X" y="GluePoint70Y"/>
                              </a:cxn>
                              <a:cxn ang="0">
                                <a:pos x="GluePoint71X" y="GluePoint71Y"/>
                              </a:cxn>
                              <a:cxn ang="0">
                                <a:pos x="GluePoint72X" y="GluePoint72Y"/>
                              </a:cxn>
                              <a:cxn ang="0">
                                <a:pos x="GluePoint73X" y="GluePoint73Y"/>
                              </a:cxn>
                              <a:cxn ang="0">
                                <a:pos x="GluePoint74X" y="GluePoint74Y"/>
                              </a:cxn>
                              <a:cxn ang="0">
                                <a:pos x="GluePoint75X" y="GluePoint75Y"/>
                              </a:cxn>
                              <a:cxn ang="0">
                                <a:pos x="GluePoint76X" y="GluePoint76Y"/>
                              </a:cxn>
                              <a:cxn ang="0">
                                <a:pos x="GluePoint77X" y="GluePoint77Y"/>
                              </a:cxn>
                              <a:cxn ang="0">
                                <a:pos x="GluePoint78X" y="GluePoint78Y"/>
                              </a:cxn>
                              <a:cxn ang="0">
                                <a:pos x="GluePoint79X" y="GluePoint79Y"/>
                              </a:cxn>
                              <a:cxn ang="0">
                                <a:pos x="GluePoint80X" y="GluePoint80Y"/>
                              </a:cxn>
                              <a:cxn ang="0">
                                <a:pos x="GluePoint81X" y="GluePoint81Y"/>
                              </a:cxn>
                              <a:cxn ang="0">
                                <a:pos x="GluePoint82X" y="GluePoint82Y"/>
                              </a:cxn>
                              <a:cxn ang="0">
                                <a:pos x="GluePoint83X" y="GluePoint83Y"/>
                              </a:cxn>
                              <a:cxn ang="0">
                                <a:pos x="GluePoint84X" y="GluePoint84Y"/>
                              </a:cxn>
                              <a:cxn ang="0">
                                <a:pos x="GluePoint85X" y="GluePoint85Y"/>
                              </a:cxn>
                              <a:cxn ang="0">
                                <a:pos x="GluePoint86X" y="GluePoint86Y"/>
                              </a:cxn>
                              <a:cxn ang="0">
                                <a:pos x="GluePoint87X" y="GluePoint87Y"/>
                              </a:cxn>
                              <a:cxn ang="0">
                                <a:pos x="GluePoint88X" y="GluePoint88Y"/>
                              </a:cxn>
                              <a:cxn ang="0">
                                <a:pos x="GluePoint89X" y="GluePoint89Y"/>
                              </a:cxn>
                              <a:cxn ang="0">
                                <a:pos x="GluePoint90X" y="GluePoint90Y"/>
                              </a:cxn>
                              <a:cxn ang="0">
                                <a:pos x="GluePoint91X" y="GluePoint91Y"/>
                              </a:cxn>
                              <a:cxn ang="0">
                                <a:pos x="GluePoint92X" y="GluePoint92Y"/>
                              </a:cxn>
                              <a:cxn ang="0">
                                <a:pos x="GluePoint93X" y="GluePoint93Y"/>
                              </a:cxn>
                              <a:cxn ang="0">
                                <a:pos x="GluePoint94X" y="GluePoint94Y"/>
                              </a:cxn>
                              <a:cxn ang="0">
                                <a:pos x="GluePoint95X" y="GluePoint95Y"/>
                              </a:cxn>
                              <a:cxn ang="0">
                                <a:pos x="GluePoint96X" y="GluePoint96Y"/>
                              </a:cxn>
                              <a:cxn ang="0">
                                <a:pos x="GluePoint97X" y="GluePoint97Y"/>
                              </a:cxn>
                              <a:cxn ang="0">
                                <a:pos x="GluePoint98X" y="GluePoint98Y"/>
                              </a:cxn>
                              <a:cxn ang="0">
                                <a:pos x="GluePoint99X" y="GluePoint99Y"/>
                              </a:cxn>
                              <a:cxn ang="0">
                                <a:pos x="GluePoint100X" y="GluePoint100Y"/>
                              </a:cxn>
                              <a:cxn ang="0">
                                <a:pos x="GluePoint101X" y="GluePoint101Y"/>
                              </a:cxn>
                              <a:cxn ang="0">
                                <a:pos x="GluePoint102X" y="GluePoint102Y"/>
                              </a:cxn>
                              <a:cxn ang="0">
                                <a:pos x="GluePoint103X" y="GluePoint103Y"/>
                              </a:cxn>
                              <a:cxn ang="0">
                                <a:pos x="GluePoint104X" y="GluePoint104Y"/>
                              </a:cxn>
                              <a:cxn ang="0">
                                <a:pos x="GluePoint105X" y="GluePoint105Y"/>
                              </a:cxn>
                              <a:cxn ang="0">
                                <a:pos x="GluePoint106X" y="GluePoint106Y"/>
                              </a:cxn>
                              <a:cxn ang="0">
                                <a:pos x="GluePoint107X" y="GluePoint107Y"/>
                              </a:cxn>
                              <a:cxn ang="0">
                                <a:pos x="GluePoint108X" y="GluePoint108Y"/>
                              </a:cxn>
                              <a:cxn ang="0">
                                <a:pos x="GluePoint109X" y="GluePoint109Y"/>
                              </a:cxn>
                              <a:cxn ang="0">
                                <a:pos x="GluePoint110X" y="GluePoint110Y"/>
                              </a:cxn>
                              <a:cxn ang="0">
                                <a:pos x="GluePoint111X" y="GluePoint111Y"/>
                              </a:cxn>
                              <a:cxn ang="0">
                                <a:pos x="GluePoint112X" y="GluePoint112Y"/>
                              </a:cxn>
                              <a:cxn ang="0">
                                <a:pos x="GluePoint113X" y="GluePoint113Y"/>
                              </a:cxn>
                              <a:cxn ang="0">
                                <a:pos x="GluePoint114X" y="GluePoint114Y"/>
                              </a:cxn>
                              <a:cxn ang="0">
                                <a:pos x="GluePoint115X" y="GluePoint115Y"/>
                              </a:cxn>
                              <a:cxn ang="0">
                                <a:pos x="GluePoint116X" y="GluePoint116Y"/>
                              </a:cxn>
                              <a:cxn ang="0">
                                <a:pos x="GluePoint117X" y="GluePoint117Y"/>
                              </a:cxn>
                              <a:cxn ang="0">
                                <a:pos x="GluePoint118X" y="GluePoint118Y"/>
                              </a:cxn>
                              <a:cxn ang="0">
                                <a:pos x="GluePoint119X" y="GluePoint119Y"/>
                              </a:cxn>
                              <a:cxn ang="0">
                                <a:pos x="GluePoint120X" y="GluePoint120Y"/>
                              </a:cxn>
                              <a:cxn ang="0">
                                <a:pos x="GluePoint121X" y="GluePoint121Y"/>
                              </a:cxn>
                              <a:cxn ang="0">
                                <a:pos x="GluePoint122X" y="GluePoint122Y"/>
                              </a:cxn>
                              <a:cxn ang="0">
                                <a:pos x="GluePoint123X" y="GluePoint123Y"/>
                              </a:cxn>
                              <a:cxn ang="0">
                                <a:pos x="GluePoint124X" y="GluePoint124Y"/>
                              </a:cxn>
                              <a:cxn ang="0">
                                <a:pos x="GluePoint125X" y="GluePoint125Y"/>
                              </a:cxn>
                              <a:cxn ang="0">
                                <a:pos x="GluePoint126X" y="GluePoint126Y"/>
                              </a:cxn>
                              <a:cxn ang="0">
                                <a:pos x="GluePoint127X" y="GluePoint127Y"/>
                              </a:cxn>
                              <a:cxn ang="0">
                                <a:pos x="GluePoint128X" y="GluePoint128Y"/>
                              </a:cxn>
                              <a:cxn ang="0">
                                <a:pos x="GluePoint129X" y="GluePoint129Y"/>
                              </a:cxn>
                              <a:cxn ang="0">
                                <a:pos x="GluePoint130X" y="GluePoint130Y"/>
                              </a:cxn>
                              <a:cxn ang="0">
                                <a:pos x="GluePoint131X" y="GluePoint131Y"/>
                              </a:cxn>
                              <a:cxn ang="0">
                                <a:pos x="GluePoint132X" y="GluePoint132Y"/>
                              </a:cxn>
                              <a:cxn ang="0">
                                <a:pos x="GluePoint133X" y="GluePoint133Y"/>
                              </a:cxn>
                              <a:cxn ang="0">
                                <a:pos x="GluePoint134X" y="GluePoint134Y"/>
                              </a:cxn>
                              <a:cxn ang="0">
                                <a:pos x="GluePoint135X" y="GluePoint135Y"/>
                              </a:cxn>
                              <a:cxn ang="0">
                                <a:pos x="GluePoint136X" y="GluePoint136Y"/>
                              </a:cxn>
                              <a:cxn ang="0">
                                <a:pos x="GluePoint137X" y="GluePoint137Y"/>
                              </a:cxn>
                              <a:cxn ang="0">
                                <a:pos x="GluePoint138X" y="GluePoint138Y"/>
                              </a:cxn>
                              <a:cxn ang="0">
                                <a:pos x="GluePoint139X" y="GluePoint139Y"/>
                              </a:cxn>
                              <a:cxn ang="0">
                                <a:pos x="GluePoint140X" y="GluePoint140Y"/>
                              </a:cxn>
                              <a:cxn ang="0">
                                <a:pos x="GluePoint141X" y="GluePoint141Y"/>
                              </a:cxn>
                              <a:cxn ang="0">
                                <a:pos x="GluePoint142X" y="GluePoint142Y"/>
                              </a:cxn>
                              <a:cxn ang="0">
                                <a:pos x="GluePoint143X" y="GluePoint143Y"/>
                              </a:cxn>
                              <a:cxn ang="0">
                                <a:pos x="GluePoint144X" y="GluePoint144Y"/>
                              </a:cxn>
                              <a:cxn ang="0">
                                <a:pos x="GluePoint145X" y="GluePoint145Y"/>
                              </a:cxn>
                              <a:cxn ang="0">
                                <a:pos x="GluePoint146X" y="GluePoint146Y"/>
                              </a:cxn>
                              <a:cxn ang="0">
                                <a:pos x="GluePoint147X" y="GluePoint147Y"/>
                              </a:cxn>
                              <a:cxn ang="0">
                                <a:pos x="GluePoint148X" y="GluePoint148Y"/>
                              </a:cxn>
                              <a:cxn ang="0">
                                <a:pos x="GluePoint149X" y="GluePoint149Y"/>
                              </a:cxn>
                              <a:cxn ang="0">
                                <a:pos x="GluePoint150X" y="GluePoint150Y"/>
                              </a:cxn>
                              <a:cxn ang="0">
                                <a:pos x="GluePoint151X" y="GluePoint151Y"/>
                              </a:cxn>
                              <a:cxn ang="0">
                                <a:pos x="GluePoint152X" y="GluePoint152Y"/>
                              </a:cxn>
                              <a:cxn ang="0">
                                <a:pos x="GluePoint153X" y="GluePoint153Y"/>
                              </a:cxn>
                              <a:cxn ang="0">
                                <a:pos x="GluePoint154X" y="GluePoint154Y"/>
                              </a:cxn>
                              <a:cxn ang="0">
                                <a:pos x="GluePoint155X" y="GluePoint155Y"/>
                              </a:cxn>
                              <a:cxn ang="0">
                                <a:pos x="GluePoint156X" y="GluePoint156Y"/>
                              </a:cxn>
                              <a:cxn ang="0">
                                <a:pos x="GluePoint157X" y="GluePoint157Y"/>
                              </a:cxn>
                              <a:cxn ang="0">
                                <a:pos x="GluePoint158X" y="GluePoint158Y"/>
                              </a:cxn>
                              <a:cxn ang="0">
                                <a:pos x="GluePoint159X" y="GluePoint159Y"/>
                              </a:cxn>
                              <a:cxn ang="0">
                                <a:pos x="GluePoint160X" y="GluePoint160Y"/>
                              </a:cxn>
                              <a:cxn ang="0">
                                <a:pos x="GluePoint161X" y="GluePoint161Y"/>
                              </a:cxn>
                              <a:cxn ang="0">
                                <a:pos x="GluePoint162X" y="GluePoint162Y"/>
                              </a:cxn>
                              <a:cxn ang="0">
                                <a:pos x="GluePoint163X" y="GluePoint163Y"/>
                              </a:cxn>
                              <a:cxn ang="0">
                                <a:pos x="GluePoint164X" y="GluePoint164Y"/>
                              </a:cxn>
                              <a:cxn ang="0">
                                <a:pos x="GluePoint165X" y="GluePoint165Y"/>
                              </a:cxn>
                              <a:cxn ang="0">
                                <a:pos x="GluePoint166X" y="GluePoint166Y"/>
                              </a:cxn>
                              <a:cxn ang="0">
                                <a:pos x="GluePoint167X" y="GluePoint167Y"/>
                              </a:cxn>
                              <a:cxn ang="0">
                                <a:pos x="GluePoint168X" y="GluePoint168Y"/>
                              </a:cxn>
                              <a:cxn ang="0">
                                <a:pos x="GluePoint169X" y="GluePoint169Y"/>
                              </a:cxn>
                              <a:cxn ang="0">
                                <a:pos x="GluePoint170X" y="GluePoint170Y"/>
                              </a:cxn>
                              <a:cxn ang="0">
                                <a:pos x="GluePoint171X" y="GluePoint171Y"/>
                              </a:cxn>
                              <a:cxn ang="0">
                                <a:pos x="GluePoint172X" y="GluePoint172Y"/>
                              </a:cxn>
                              <a:cxn ang="0">
                                <a:pos x="GluePoint173X" y="GluePoint173Y"/>
                              </a:cxn>
                              <a:cxn ang="0">
                                <a:pos x="GluePoint174X" y="GluePoint174Y"/>
                              </a:cxn>
                              <a:cxn ang="0">
                                <a:pos x="GluePoint175X" y="GluePoint175Y"/>
                              </a:cxn>
                              <a:cxn ang="0">
                                <a:pos x="GluePoint176X" y="GluePoint176Y"/>
                              </a:cxn>
                              <a:cxn ang="0">
                                <a:pos x="GluePoint177X" y="GluePoint177Y"/>
                              </a:cxn>
                              <a:cxn ang="0">
                                <a:pos x="GluePoint178X" y="GluePoint178Y"/>
                              </a:cxn>
                              <a:cxn ang="0">
                                <a:pos x="GluePoint179X" y="GluePoint179Y"/>
                              </a:cxn>
                              <a:cxn ang="0">
                                <a:pos x="GluePoint180X" y="GluePoint180Y"/>
                              </a:cxn>
                              <a:cxn ang="0">
                                <a:pos x="GluePoint181X" y="GluePoint181Y"/>
                              </a:cxn>
                              <a:cxn ang="0">
                                <a:pos x="GluePoint182X" y="GluePoint182Y"/>
                              </a:cxn>
                              <a:cxn ang="0">
                                <a:pos x="GluePoint183X" y="GluePoint183Y"/>
                              </a:cxn>
                              <a:cxn ang="0">
                                <a:pos x="GluePoint184X" y="GluePoint184Y"/>
                              </a:cxn>
                              <a:cxn ang="0">
                                <a:pos x="GluePoint185X" y="GluePoint185Y"/>
                              </a:cxn>
                              <a:cxn ang="0">
                                <a:pos x="GluePoint186X" y="GluePoint186Y"/>
                              </a:cxn>
                              <a:cxn ang="0">
                                <a:pos x="GluePoint187X" y="GluePoint187Y"/>
                              </a:cxn>
                              <a:cxn ang="0">
                                <a:pos x="GluePoint188X" y="GluePoint188Y"/>
                              </a:cxn>
                              <a:cxn ang="0">
                                <a:pos x="GluePoint189X" y="GluePoint189Y"/>
                              </a:cxn>
                              <a:cxn ang="0">
                                <a:pos x="GluePoint190X" y="GluePoint190Y"/>
                              </a:cxn>
                              <a:cxn ang="0">
                                <a:pos x="GluePoint191X" y="GluePoint191Y"/>
                              </a:cxn>
                              <a:cxn ang="0">
                                <a:pos x="GluePoint192X" y="GluePoint192Y"/>
                              </a:cxn>
                              <a:cxn ang="0">
                                <a:pos x="GluePoint193X" y="GluePoint193Y"/>
                              </a:cxn>
                              <a:cxn ang="0">
                                <a:pos x="GluePoint194X" y="GluePoint194Y"/>
                              </a:cxn>
                              <a:cxn ang="0">
                                <a:pos x="GluePoint195X" y="GluePoint195Y"/>
                              </a:cxn>
                              <a:cxn ang="0">
                                <a:pos x="GluePoint196X" y="GluePoint196Y"/>
                              </a:cxn>
                              <a:cxn ang="0">
                                <a:pos x="GluePoint197X" y="GluePoint197Y"/>
                              </a:cxn>
                              <a:cxn ang="0">
                                <a:pos x="GluePoint198X" y="GluePoint198Y"/>
                              </a:cxn>
                              <a:cxn ang="0">
                                <a:pos x="GluePoint199X" y="GluePoint199Y"/>
                              </a:cxn>
                              <a:cxn ang="0">
                                <a:pos x="GluePoint200X" y="GluePoint200Y"/>
                              </a:cxn>
                              <a:cxn ang="0">
                                <a:pos x="GluePoint201X" y="GluePoint201Y"/>
                              </a:cxn>
                              <a:cxn ang="0">
                                <a:pos x="GluePoint202X" y="GluePoint202Y"/>
                              </a:cxn>
                              <a:cxn ang="0">
                                <a:pos x="GluePoint203X" y="GluePoint203Y"/>
                              </a:cxn>
                              <a:cxn ang="0">
                                <a:pos x="GluePoint204X" y="GluePoint204Y"/>
                              </a:cxn>
                              <a:cxn ang="0">
                                <a:pos x="GluePoint205X" y="GluePoint205Y"/>
                              </a:cxn>
                              <a:cxn ang="0">
                                <a:pos x="GluePoint206X" y="GluePoint206Y"/>
                              </a:cxn>
                              <a:cxn ang="0">
                                <a:pos x="GluePoint207X" y="GluePoint207Y"/>
                              </a:cxn>
                              <a:cxn ang="0">
                                <a:pos x="GluePoint208X" y="GluePoint208Y"/>
                              </a:cxn>
                              <a:cxn ang="0">
                                <a:pos x="GluePoint209X" y="GluePoint209Y"/>
                              </a:cxn>
                              <a:cxn ang="0">
                                <a:pos x="GluePoint210X" y="GluePoint210Y"/>
                              </a:cxn>
                              <a:cxn ang="0">
                                <a:pos x="GluePoint211X" y="GluePoint211Y"/>
                              </a:cxn>
                              <a:cxn ang="0">
                                <a:pos x="GluePoint212X" y="GluePoint212Y"/>
                              </a:cxn>
                              <a:cxn ang="0">
                                <a:pos x="GluePoint213X" y="GluePoint213Y"/>
                              </a:cxn>
                              <a:cxn ang="0">
                                <a:pos x="GluePoint214X" y="GluePoint214Y"/>
                              </a:cxn>
                              <a:cxn ang="0">
                                <a:pos x="GluePoint215X" y="GluePoint215Y"/>
                              </a:cxn>
                              <a:cxn ang="0">
                                <a:pos x="GluePoint216X" y="GluePoint216Y"/>
                              </a:cxn>
                              <a:cxn ang="0">
                                <a:pos x="GluePoint217X" y="GluePoint217Y"/>
                              </a:cxn>
                              <a:cxn ang="0">
                                <a:pos x="GluePoint218X" y="GluePoint218Y"/>
                              </a:cxn>
                              <a:cxn ang="0">
                                <a:pos x="GluePoint219X" y="GluePoint219Y"/>
                              </a:cxn>
                              <a:cxn ang="0">
                                <a:pos x="GluePoint220X" y="GluePoint220Y"/>
                              </a:cxn>
                              <a:cxn ang="0">
                                <a:pos x="GluePoint221X" y="GluePoint221Y"/>
                              </a:cxn>
                              <a:cxn ang="0">
                                <a:pos x="GluePoint222X" y="GluePoint222Y"/>
                              </a:cxn>
                              <a:cxn ang="0">
                                <a:pos x="GluePoint223X" y="GluePoint223Y"/>
                              </a:cxn>
                              <a:cxn ang="0">
                                <a:pos x="GluePoint224X" y="GluePoint224Y"/>
                              </a:cxn>
                              <a:cxn ang="0">
                                <a:pos x="GluePoint225X" y="GluePoint225Y"/>
                              </a:cxn>
                              <a:cxn ang="0">
                                <a:pos x="GluePoint226X" y="GluePoint226Y"/>
                              </a:cxn>
                              <a:cxn ang="0">
                                <a:pos x="GluePoint227X" y="GluePoint227Y"/>
                              </a:cxn>
                              <a:cxn ang="0">
                                <a:pos x="GluePoint228X" y="GluePoint228Y"/>
                              </a:cxn>
                              <a:cxn ang="0">
                                <a:pos x="GluePoint229X" y="GluePoint229Y"/>
                              </a:cxn>
                              <a:cxn ang="0">
                                <a:pos x="GluePoint230X" y="GluePoint230Y"/>
                              </a:cxn>
                              <a:cxn ang="0">
                                <a:pos x="GluePoint231X" y="GluePoint231Y"/>
                              </a:cxn>
                              <a:cxn ang="0">
                                <a:pos x="GluePoint232X" y="GluePoint232Y"/>
                              </a:cxn>
                              <a:cxn ang="0">
                                <a:pos x="GluePoint233X" y="GluePoint233Y"/>
                              </a:cxn>
                              <a:cxn ang="0">
                                <a:pos x="GluePoint234X" y="GluePoint234Y"/>
                              </a:cxn>
                              <a:cxn ang="0">
                                <a:pos x="GluePoint235X" y="GluePoint235Y"/>
                              </a:cxn>
                              <a:cxn ang="0">
                                <a:pos x="GluePoint236X" y="GluePoint236Y"/>
                              </a:cxn>
                              <a:cxn ang="0">
                                <a:pos x="GluePoint237X" y="GluePoint237Y"/>
                              </a:cxn>
                              <a:cxn ang="0">
                                <a:pos x="GluePoint238X" y="GluePoint238Y"/>
                              </a:cxn>
                              <a:cxn ang="0">
                                <a:pos x="GluePoint239X" y="GluePoint239Y"/>
                              </a:cxn>
                              <a:cxn ang="0">
                                <a:pos x="GluePoint240X" y="GluePoint240Y"/>
                              </a:cxn>
                              <a:cxn ang="0">
                                <a:pos x="GluePoint241X" y="GluePoint241Y"/>
                              </a:cxn>
                              <a:cxn ang="0">
                                <a:pos x="GluePoint242X" y="GluePoint242Y"/>
                              </a:cxn>
                              <a:cxn ang="0">
                                <a:pos x="GluePoint243X" y="GluePoint243Y"/>
                              </a:cxn>
                              <a:cxn ang="0">
                                <a:pos x="GluePoint244X" y="GluePoint244Y"/>
                              </a:cxn>
                              <a:cxn ang="0">
                                <a:pos x="GluePoint245X" y="GluePoint245Y"/>
                              </a:cxn>
                              <a:cxn ang="0">
                                <a:pos x="GluePoint246X" y="GluePoint246Y"/>
                              </a:cxn>
                              <a:cxn ang="0">
                                <a:pos x="GluePoint247X" y="GluePoint247Y"/>
                              </a:cxn>
                              <a:cxn ang="0">
                                <a:pos x="GluePoint248X" y="GluePoint248Y"/>
                              </a:cxn>
                              <a:cxn ang="0">
                                <a:pos x="GluePoint249X" y="GluePoint249Y"/>
                              </a:cxn>
                              <a:cxn ang="0">
                                <a:pos x="GluePoint250X" y="GluePoint250Y"/>
                              </a:cxn>
                              <a:cxn ang="0">
                                <a:pos x="GluePoint251X" y="GluePoint251Y"/>
                              </a:cxn>
                              <a:cxn ang="0">
                                <a:pos x="GluePoint252X" y="GluePoint252Y"/>
                              </a:cxn>
                              <a:cxn ang="0">
                                <a:pos x="GluePoint253X" y="GluePoint253Y"/>
                              </a:cxn>
                              <a:cxn ang="0">
                                <a:pos x="GluePoint254X" y="GluePoint254Y"/>
                              </a:cxn>
                              <a:cxn ang="0">
                                <a:pos x="GluePoint255X" y="GluePoint255Y"/>
                              </a:cxn>
                              <a:cxn ang="0">
                                <a:pos x="GluePoint256X" y="GluePoint256Y"/>
                              </a:cxn>
                              <a:cxn ang="0">
                                <a:pos x="GluePoint257X" y="GluePoint257Y"/>
                              </a:cxn>
                              <a:cxn ang="0">
                                <a:pos x="GluePoint258X" y="GluePoint258Y"/>
                              </a:cxn>
                              <a:cxn ang="0">
                                <a:pos x="GluePoint259X" y="GluePoint259Y"/>
                              </a:cxn>
                              <a:cxn ang="0">
                                <a:pos x="GluePoint260X" y="GluePoint260Y"/>
                              </a:cxn>
                              <a:cxn ang="0">
                                <a:pos x="GluePoint261X" y="GluePoint261Y"/>
                              </a:cxn>
                              <a:cxn ang="0">
                                <a:pos x="GluePoint262X" y="GluePoint262Y"/>
                              </a:cxn>
                              <a:cxn ang="0">
                                <a:pos x="GluePoint263X" y="GluePoint263Y"/>
                              </a:cxn>
                              <a:cxn ang="0">
                                <a:pos x="GluePoint264X" y="GluePoint264Y"/>
                              </a:cxn>
                              <a:cxn ang="0">
                                <a:pos x="GluePoint265X" y="GluePoint265Y"/>
                              </a:cxn>
                              <a:cxn ang="0">
                                <a:pos x="GluePoint266X" y="GluePoint266Y"/>
                              </a:cxn>
                              <a:cxn ang="0">
                                <a:pos x="GluePoint267X" y="GluePoint267Y"/>
                              </a:cxn>
                              <a:cxn ang="0">
                                <a:pos x="GluePoint268X" y="GluePoint268Y"/>
                              </a:cxn>
                              <a:cxn ang="0">
                                <a:pos x="GluePoint269X" y="GluePoint269Y"/>
                              </a:cxn>
                              <a:cxn ang="0">
                                <a:pos x="GluePoint270X" y="GluePoint270Y"/>
                              </a:cxn>
                              <a:cxn ang="0">
                                <a:pos x="GluePoint271X" y="GluePoint271Y"/>
                              </a:cxn>
                              <a:cxn ang="0">
                                <a:pos x="GluePoint272X" y="GluePoint272Y"/>
                              </a:cxn>
                              <a:cxn ang="0">
                                <a:pos x="GluePoint273X" y="GluePoint273Y"/>
                              </a:cxn>
                              <a:cxn ang="0">
                                <a:pos x="GluePoint274X" y="GluePoint274Y"/>
                              </a:cxn>
                              <a:cxn ang="0">
                                <a:pos x="GluePoint275X" y="GluePoint275Y"/>
                              </a:cxn>
                              <a:cxn ang="0">
                                <a:pos x="GluePoint276X" y="GluePoint276Y"/>
                              </a:cxn>
                              <a:cxn ang="0">
                                <a:pos x="GluePoint277X" y="GluePoint277Y"/>
                              </a:cxn>
                              <a:cxn ang="0">
                                <a:pos x="GluePoint278X" y="GluePoint278Y"/>
                              </a:cxn>
                              <a:cxn ang="0">
                                <a:pos x="GluePoint279X" y="GluePoint279Y"/>
                              </a:cxn>
                              <a:cxn ang="0">
                                <a:pos x="GluePoint280X" y="GluePoint280Y"/>
                              </a:cxn>
                              <a:cxn ang="0">
                                <a:pos x="GluePoint281X" y="GluePoint281Y"/>
                              </a:cxn>
                              <a:cxn ang="0">
                                <a:pos x="GluePoint282X" y="GluePoint282Y"/>
                              </a:cxn>
                              <a:cxn ang="0">
                                <a:pos x="GluePoint283X" y="GluePoint283Y"/>
                              </a:cxn>
                              <a:cxn ang="0">
                                <a:pos x="GluePoint284X" y="GluePoint284Y"/>
                              </a:cxn>
                              <a:cxn ang="0">
                                <a:pos x="GluePoint285X" y="GluePoint285Y"/>
                              </a:cxn>
                              <a:cxn ang="0">
                                <a:pos x="GluePoint286X" y="GluePoint286Y"/>
                              </a:cxn>
                              <a:cxn ang="0">
                                <a:pos x="GluePoint287X" y="GluePoint287Y"/>
                              </a:cxn>
                              <a:cxn ang="0">
                                <a:pos x="GluePoint288X" y="GluePoint288Y"/>
                              </a:cxn>
                              <a:cxn ang="0">
                                <a:pos x="GluePoint289X" y="GluePoint289Y"/>
                              </a:cxn>
                              <a:cxn ang="0">
                                <a:pos x="GluePoint290X" y="GluePoint290Y"/>
                              </a:cxn>
                              <a:cxn ang="0">
                                <a:pos x="GluePoint291X" y="GluePoint291Y"/>
                              </a:cxn>
                              <a:cxn ang="0">
                                <a:pos x="GluePoint292X" y="GluePoint292Y"/>
                              </a:cxn>
                              <a:cxn ang="0">
                                <a:pos x="GluePoint293X" y="GluePoint293Y"/>
                              </a:cxn>
                              <a:cxn ang="0">
                                <a:pos x="GluePoint294X" y="GluePoint294Y"/>
                              </a:cxn>
                              <a:cxn ang="0">
                                <a:pos x="GluePoint295X" y="GluePoint295Y"/>
                              </a:cxn>
                              <a:cxn ang="0">
                                <a:pos x="GluePoint296X" y="GluePoint296Y"/>
                              </a:cxn>
                              <a:cxn ang="0">
                                <a:pos x="GluePoint297X" y="GluePoint297Y"/>
                              </a:cxn>
                              <a:cxn ang="0">
                                <a:pos x="GluePoint298X" y="GluePoint298Y"/>
                              </a:cxn>
                              <a:cxn ang="0">
                                <a:pos x="GluePoint299X" y="GluePoint299Y"/>
                              </a:cxn>
                              <a:cxn ang="0">
                                <a:pos x="GluePoint300X" y="GluePoint300Y"/>
                              </a:cxn>
                              <a:cxn ang="0">
                                <a:pos x="GluePoint301X" y="GluePoint301Y"/>
                              </a:cxn>
                              <a:cxn ang="0">
                                <a:pos x="GluePoint302X" y="GluePoint302Y"/>
                              </a:cxn>
                              <a:cxn ang="0">
                                <a:pos x="GluePoint303X" y="GluePoint303Y"/>
                              </a:cxn>
                              <a:cxn ang="0">
                                <a:pos x="GluePoint304X" y="GluePoint304Y"/>
                              </a:cxn>
                              <a:cxn ang="0">
                                <a:pos x="GluePoint305X" y="GluePoint305Y"/>
                              </a:cxn>
                              <a:cxn ang="0">
                                <a:pos x="GluePoint306X" y="GluePoint306Y"/>
                              </a:cxn>
                              <a:cxn ang="0">
                                <a:pos x="GluePoint307X" y="GluePoint307Y"/>
                              </a:cxn>
                              <a:cxn ang="0">
                                <a:pos x="GluePoint308X" y="GluePoint308Y"/>
                              </a:cxn>
                              <a:cxn ang="0">
                                <a:pos x="GluePoint309X" y="GluePoint309Y"/>
                              </a:cxn>
                              <a:cxn ang="0">
                                <a:pos x="GluePoint310X" y="GluePoint310Y"/>
                              </a:cxn>
                              <a:cxn ang="0">
                                <a:pos x="GluePoint311X" y="GluePoint311Y"/>
                              </a:cxn>
                              <a:cxn ang="0">
                                <a:pos x="GluePoint312X" y="GluePoint312Y"/>
                              </a:cxn>
                              <a:cxn ang="0">
                                <a:pos x="GluePoint313X" y="GluePoint313Y"/>
                              </a:cxn>
                              <a:cxn ang="0">
                                <a:pos x="GluePoint314X" y="GluePoint314Y"/>
                              </a:cxn>
                              <a:cxn ang="0">
                                <a:pos x="GluePoint315X" y="GluePoint315Y"/>
                              </a:cxn>
                              <a:cxn ang="0">
                                <a:pos x="GluePoint316X" y="GluePoint316Y"/>
                              </a:cxn>
                              <a:cxn ang="0">
                                <a:pos x="GluePoint317X" y="GluePoint317Y"/>
                              </a:cxn>
                              <a:cxn ang="0">
                                <a:pos x="GluePoint318X" y="GluePoint318Y"/>
                              </a:cxn>
                              <a:cxn ang="0">
                                <a:pos x="GluePoint319X" y="GluePoint319Y"/>
                              </a:cxn>
                              <a:cxn ang="0">
                                <a:pos x="GluePoint320X" y="GluePoint320Y"/>
                              </a:cxn>
                              <a:cxn ang="0">
                                <a:pos x="GluePoint321X" y="GluePoint321Y"/>
                              </a:cxn>
                              <a:cxn ang="0">
                                <a:pos x="GluePoint322X" y="GluePoint322Y"/>
                              </a:cxn>
                              <a:cxn ang="0">
                                <a:pos x="GluePoint323X" y="GluePoint323Y"/>
                              </a:cxn>
                              <a:cxn ang="0">
                                <a:pos x="GluePoint324X" y="GluePoint324Y"/>
                              </a:cxn>
                              <a:cxn ang="0">
                                <a:pos x="GluePoint325X" y="GluePoint325Y"/>
                              </a:cxn>
                              <a:cxn ang="0">
                                <a:pos x="GluePoint326X" y="GluePoint326Y"/>
                              </a:cxn>
                              <a:cxn ang="0">
                                <a:pos x="GluePoint327X" y="GluePoint327Y"/>
                              </a:cxn>
                              <a:cxn ang="0">
                                <a:pos x="GluePoint328X" y="GluePoint328Y"/>
                              </a:cxn>
                              <a:cxn ang="0">
                                <a:pos x="GluePoint329X" y="GluePoint329Y"/>
                              </a:cxn>
                              <a:cxn ang="0">
                                <a:pos x="GluePoint330X" y="GluePoint330Y"/>
                              </a:cxn>
                              <a:cxn ang="0">
                                <a:pos x="GluePoint331X" y="GluePoint331Y"/>
                              </a:cxn>
                              <a:cxn ang="0">
                                <a:pos x="GluePoint332X" y="GluePoint332Y"/>
                              </a:cxn>
                              <a:cxn ang="0">
                                <a:pos x="GluePoint333X" y="GluePoint333Y"/>
                              </a:cxn>
                              <a:cxn ang="0">
                                <a:pos x="GluePoint334X" y="GluePoint334Y"/>
                              </a:cxn>
                              <a:cxn ang="0">
                                <a:pos x="GluePoint335X" y="GluePoint335Y"/>
                              </a:cxn>
                              <a:cxn ang="0">
                                <a:pos x="GluePoint336X" y="GluePoint336Y"/>
                              </a:cxn>
                              <a:cxn ang="0">
                                <a:pos x="GluePoint337X" y="GluePoint337Y"/>
                              </a:cxn>
                              <a:cxn ang="0">
                                <a:pos x="GluePoint338X" y="GluePoint338Y"/>
                              </a:cxn>
                              <a:cxn ang="0">
                                <a:pos x="GluePoint339X" y="GluePoint339Y"/>
                              </a:cxn>
                              <a:cxn ang="0">
                                <a:pos x="GluePoint340X" y="GluePoint340Y"/>
                              </a:cxn>
                              <a:cxn ang="0">
                                <a:pos x="GluePoint341X" y="GluePoint341Y"/>
                              </a:cxn>
                              <a:cxn ang="0">
                                <a:pos x="GluePoint342X" y="GluePoint342Y"/>
                              </a:cxn>
                              <a:cxn ang="0">
                                <a:pos x="GluePoint343X" y="GluePoint343Y"/>
                              </a:cxn>
                              <a:cxn ang="0">
                                <a:pos x="GluePoint344X" y="GluePoint344Y"/>
                              </a:cxn>
                              <a:cxn ang="0">
                                <a:pos x="GluePoint345X" y="GluePoint345Y"/>
                              </a:cxn>
                              <a:cxn ang="0">
                                <a:pos x="GluePoint346X" y="GluePoint346Y"/>
                              </a:cxn>
                              <a:cxn ang="0">
                                <a:pos x="GluePoint347X" y="GluePoint347Y"/>
                              </a:cxn>
                              <a:cxn ang="0">
                                <a:pos x="GluePoint348X" y="GluePoint348Y"/>
                              </a:cxn>
                              <a:cxn ang="0">
                                <a:pos x="GluePoint349X" y="GluePoint349Y"/>
                              </a:cxn>
                              <a:cxn ang="0">
                                <a:pos x="GluePoint350X" y="GluePoint350Y"/>
                              </a:cxn>
                              <a:cxn ang="0">
                                <a:pos x="GluePoint351X" y="GluePoint351Y"/>
                              </a:cxn>
                              <a:cxn ang="0">
                                <a:pos x="GluePoint352X" y="GluePoint352Y"/>
                              </a:cxn>
                              <a:cxn ang="0">
                                <a:pos x="GluePoint353X" y="GluePoint353Y"/>
                              </a:cxn>
                              <a:cxn ang="0">
                                <a:pos x="GluePoint354X" y="GluePoint354Y"/>
                              </a:cxn>
                              <a:cxn ang="0">
                                <a:pos x="GluePoint355X" y="GluePoint355Y"/>
                              </a:cxn>
                              <a:cxn ang="0">
                                <a:pos x="GluePoint356X" y="GluePoint356Y"/>
                              </a:cxn>
                              <a:cxn ang="0">
                                <a:pos x="GluePoint357X" y="GluePoint357Y"/>
                              </a:cxn>
                              <a:cxn ang="0">
                                <a:pos x="GluePoint358X" y="GluePoint358Y"/>
                              </a:cxn>
                              <a:cxn ang="0">
                                <a:pos x="GluePoint359X" y="GluePoint359Y"/>
                              </a:cxn>
                              <a:cxn ang="0">
                                <a:pos x="GluePoint360X" y="GluePoint360Y"/>
                              </a:cxn>
                              <a:cxn ang="0">
                                <a:pos x="GluePoint361X" y="GluePoint361Y"/>
                              </a:cxn>
                              <a:cxn ang="0">
                                <a:pos x="GluePoint362X" y="GluePoint362Y"/>
                              </a:cxn>
                              <a:cxn ang="0">
                                <a:pos x="GluePoint363X" y="GluePoint363Y"/>
                              </a:cxn>
                              <a:cxn ang="0">
                                <a:pos x="GluePoint364X" y="GluePoint364Y"/>
                              </a:cxn>
                              <a:cxn ang="0">
                                <a:pos x="GluePoint365X" y="GluePoint365Y"/>
                              </a:cxn>
                              <a:cxn ang="0">
                                <a:pos x="GluePoint366X" y="GluePoint366Y"/>
                              </a:cxn>
                              <a:cxn ang="0">
                                <a:pos x="GluePoint367X" y="GluePoint367Y"/>
                              </a:cxn>
                              <a:cxn ang="0">
                                <a:pos x="GluePoint368X" y="GluePoint368Y"/>
                              </a:cxn>
                              <a:cxn ang="0">
                                <a:pos x="GluePoint369X" y="GluePoint369Y"/>
                              </a:cxn>
                              <a:cxn ang="0">
                                <a:pos x="GluePoint370X" y="GluePoint370Y"/>
                              </a:cxn>
                              <a:cxn ang="0">
                                <a:pos x="GluePoint371X" y="GluePoint371Y"/>
                              </a:cxn>
                              <a:cxn ang="0">
                                <a:pos x="GluePoint372X" y="GluePoint372Y"/>
                              </a:cxn>
                              <a:cxn ang="0">
                                <a:pos x="GluePoint373X" y="GluePoint373Y"/>
                              </a:cxn>
                              <a:cxn ang="0">
                                <a:pos x="GluePoint374X" y="GluePoint374Y"/>
                              </a:cxn>
                              <a:cxn ang="0">
                                <a:pos x="GluePoint375X" y="GluePoint375Y"/>
                              </a:cxn>
                              <a:cxn ang="0">
                                <a:pos x="GluePoint376X" y="GluePoint376Y"/>
                              </a:cxn>
                              <a:cxn ang="0">
                                <a:pos x="GluePoint377X" y="GluePoint377Y"/>
                              </a:cxn>
                              <a:cxn ang="0">
                                <a:pos x="GluePoint378X" y="GluePoint378Y"/>
                              </a:cxn>
                              <a:cxn ang="0">
                                <a:pos x="GluePoint379X" y="GluePoint379Y"/>
                              </a:cxn>
                              <a:cxn ang="0">
                                <a:pos x="GluePoint380X" y="GluePoint380Y"/>
                              </a:cxn>
                              <a:cxn ang="0">
                                <a:pos x="GluePoint381X" y="GluePoint381Y"/>
                              </a:cxn>
                              <a:cxn ang="0">
                                <a:pos x="GluePoint382X" y="GluePoint382Y"/>
                              </a:cxn>
                              <a:cxn ang="0">
                                <a:pos x="GluePoint383X" y="GluePoint383Y"/>
                              </a:cxn>
                              <a:cxn ang="0">
                                <a:pos x="GluePoint384X" y="GluePoint384Y"/>
                              </a:cxn>
                              <a:cxn ang="0">
                                <a:pos x="GluePoint385X" y="GluePoint385Y"/>
                              </a:cxn>
                              <a:cxn ang="0">
                                <a:pos x="GluePoint386X" y="GluePoint386Y"/>
                              </a:cxn>
                              <a:cxn ang="0">
                                <a:pos x="GluePoint387X" y="GluePoint387Y"/>
                              </a:cxn>
                              <a:cxn ang="0">
                                <a:pos x="GluePoint388X" y="GluePoint388Y"/>
                              </a:cxn>
                              <a:cxn ang="0">
                                <a:pos x="GluePoint389X" y="GluePoint389Y"/>
                              </a:cxn>
                              <a:cxn ang="0">
                                <a:pos x="GluePoint390X" y="GluePoint390Y"/>
                              </a:cxn>
                              <a:cxn ang="0">
                                <a:pos x="GluePoint391X" y="GluePoint391Y"/>
                              </a:cxn>
                              <a:cxn ang="0">
                                <a:pos x="GluePoint392X" y="GluePoint392Y"/>
                              </a:cxn>
                              <a:cxn ang="0">
                                <a:pos x="GluePoint393X" y="GluePoint393Y"/>
                              </a:cxn>
                              <a:cxn ang="0">
                                <a:pos x="GluePoint394X" y="GluePoint394Y"/>
                              </a:cxn>
                              <a:cxn ang="0">
                                <a:pos x="GluePoint395X" y="GluePoint395Y"/>
                              </a:cxn>
                              <a:cxn ang="0">
                                <a:pos x="GluePoint396X" y="GluePoint396Y"/>
                              </a:cxn>
                              <a:cxn ang="0">
                                <a:pos x="GluePoint397X" y="GluePoint397Y"/>
                              </a:cxn>
                              <a:cxn ang="0">
                                <a:pos x="GluePoint398X" y="GluePoint398Y"/>
                              </a:cxn>
                              <a:cxn ang="0">
                                <a:pos x="GluePoint399X" y="GluePoint399Y"/>
                              </a:cxn>
                              <a:cxn ang="0">
                                <a:pos x="GluePoint400X" y="GluePoint400Y"/>
                              </a:cxn>
                              <a:cxn ang="0">
                                <a:pos x="GluePoint401X" y="GluePoint401Y"/>
                              </a:cxn>
                              <a:cxn ang="0">
                                <a:pos x="GluePoint402X" y="GluePoint402Y"/>
                              </a:cxn>
                              <a:cxn ang="0">
                                <a:pos x="GluePoint403X" y="GluePoint403Y"/>
                              </a:cxn>
                              <a:cxn ang="0">
                                <a:pos x="GluePoint404X" y="GluePoint404Y"/>
                              </a:cxn>
                              <a:cxn ang="0">
                                <a:pos x="GluePoint405X" y="GluePoint405Y"/>
                              </a:cxn>
                              <a:cxn ang="0">
                                <a:pos x="GluePoint406X" y="GluePoint406Y"/>
                              </a:cxn>
                              <a:cxn ang="0">
                                <a:pos x="GluePoint407X" y="GluePoint407Y"/>
                              </a:cxn>
                              <a:cxn ang="0">
                                <a:pos x="GluePoint408X" y="GluePoint408Y"/>
                              </a:cxn>
                              <a:cxn ang="0">
                                <a:pos x="GluePoint409X" y="GluePoint409Y"/>
                              </a:cxn>
                              <a:cxn ang="0">
                                <a:pos x="GluePoint410X" y="GluePoint410Y"/>
                              </a:cxn>
                              <a:cxn ang="0">
                                <a:pos x="GluePoint411X" y="GluePoint411Y"/>
                              </a:cxn>
                              <a:cxn ang="0">
                                <a:pos x="GluePoint412X" y="GluePoint412Y"/>
                              </a:cxn>
                              <a:cxn ang="0">
                                <a:pos x="GluePoint413X" y="GluePoint413Y"/>
                              </a:cxn>
                              <a:cxn ang="0">
                                <a:pos x="GluePoint414X" y="GluePoint414Y"/>
                              </a:cxn>
                              <a:cxn ang="0">
                                <a:pos x="GluePoint415X" y="GluePoint415Y"/>
                              </a:cxn>
                              <a:cxn ang="0">
                                <a:pos x="GluePoint416X" y="GluePoint416Y"/>
                              </a:cxn>
                              <a:cxn ang="0">
                                <a:pos x="GluePoint417X" y="GluePoint417Y"/>
                              </a:cxn>
                              <a:cxn ang="0">
                                <a:pos x="GluePoint418X" y="GluePoint418Y"/>
                              </a:cxn>
                              <a:cxn ang="0">
                                <a:pos x="GluePoint419X" y="GluePoint419Y"/>
                              </a:cxn>
                              <a:cxn ang="0">
                                <a:pos x="GluePoint420X" y="GluePoint420Y"/>
                              </a:cxn>
                              <a:cxn ang="0">
                                <a:pos x="GluePoint421X" y="GluePoint421Y"/>
                              </a:cxn>
                              <a:cxn ang="0">
                                <a:pos x="GluePoint422X" y="GluePoint422Y"/>
                              </a:cxn>
                              <a:cxn ang="0">
                                <a:pos x="GluePoint423X" y="GluePoint423Y"/>
                              </a:cxn>
                              <a:cxn ang="0">
                                <a:pos x="GluePoint424X" y="GluePoint424Y"/>
                              </a:cxn>
                              <a:cxn ang="0">
                                <a:pos x="GluePoint425X" y="GluePoint425Y"/>
                              </a:cxn>
                              <a:cxn ang="0">
                                <a:pos x="GluePoint426X" y="GluePoint426Y"/>
                              </a:cxn>
                              <a:cxn ang="0">
                                <a:pos x="GluePoint427X" y="GluePoint427Y"/>
                              </a:cxn>
                              <a:cxn ang="0">
                                <a:pos x="GluePoint428X" y="GluePoint428Y"/>
                              </a:cxn>
                              <a:cxn ang="0">
                                <a:pos x="GluePoint429X" y="GluePoint429Y"/>
                              </a:cxn>
                              <a:cxn ang="0">
                                <a:pos x="GluePoint430X" y="GluePoint430Y"/>
                              </a:cxn>
                              <a:cxn ang="0">
                                <a:pos x="GluePoint431X" y="GluePoint431Y"/>
                              </a:cxn>
                              <a:cxn ang="0">
                                <a:pos x="GluePoint432X" y="GluePoint432Y"/>
                              </a:cxn>
                              <a:cxn ang="0">
                                <a:pos x="GluePoint433X" y="GluePoint433Y"/>
                              </a:cxn>
                              <a:cxn ang="0">
                                <a:pos x="GluePoint434X" y="GluePoint434Y"/>
                              </a:cxn>
                              <a:cxn ang="0">
                                <a:pos x="GluePoint435X" y="GluePoint435Y"/>
                              </a:cxn>
                              <a:cxn ang="0">
                                <a:pos x="GluePoint436X" y="GluePoint436Y"/>
                              </a:cxn>
                              <a:cxn ang="0">
                                <a:pos x="GluePoint437X" y="GluePoint437Y"/>
                              </a:cxn>
                              <a:cxn ang="0">
                                <a:pos x="GluePoint438X" y="GluePoint438Y"/>
                              </a:cxn>
                              <a:cxn ang="0">
                                <a:pos x="GluePoint439X" y="GluePoint439Y"/>
                              </a:cxn>
                              <a:cxn ang="0">
                                <a:pos x="GluePoint440X" y="GluePoint440Y"/>
                              </a:cxn>
                              <a:cxn ang="0">
                                <a:pos x="GluePoint441X" y="GluePoint441Y"/>
                              </a:cxn>
                              <a:cxn ang="0">
                                <a:pos x="GluePoint442X" y="GluePoint442Y"/>
                              </a:cxn>
                              <a:cxn ang="0">
                                <a:pos x="GluePoint443X" y="GluePoint443Y"/>
                              </a:cxn>
                              <a:cxn ang="0">
                                <a:pos x="GluePoint444X" y="GluePoint444Y"/>
                              </a:cxn>
                              <a:cxn ang="0">
                                <a:pos x="GluePoint445X" y="GluePoint445Y"/>
                              </a:cxn>
                              <a:cxn ang="0">
                                <a:pos x="GluePoint446X" y="GluePoint446Y"/>
                              </a:cxn>
                              <a:cxn ang="0">
                                <a:pos x="GluePoint447X" y="GluePoint447Y"/>
                              </a:cxn>
                              <a:cxn ang="0">
                                <a:pos x="GluePoint448X" y="GluePoint448Y"/>
                              </a:cxn>
                              <a:cxn ang="0">
                                <a:pos x="GluePoint449X" y="GluePoint449Y"/>
                              </a:cxn>
                              <a:cxn ang="0">
                                <a:pos x="GluePoint450X" y="GluePoint450Y"/>
                              </a:cxn>
                              <a:cxn ang="0">
                                <a:pos x="GluePoint451X" y="GluePoint451Y"/>
                              </a:cxn>
                              <a:cxn ang="0">
                                <a:pos x="GluePoint452X" y="GluePoint452Y"/>
                              </a:cxn>
                              <a:cxn ang="0">
                                <a:pos x="GluePoint453X" y="GluePoint453Y"/>
                              </a:cxn>
                              <a:cxn ang="0">
                                <a:pos x="GluePoint454X" y="GluePoint454Y"/>
                              </a:cxn>
                              <a:cxn ang="0">
                                <a:pos x="GluePoint455X" y="GluePoint455Y"/>
                              </a:cxn>
                              <a:cxn ang="0">
                                <a:pos x="GluePoint456X" y="GluePoint456Y"/>
                              </a:cxn>
                              <a:cxn ang="0">
                                <a:pos x="GluePoint457X" y="GluePoint457Y"/>
                              </a:cxn>
                              <a:cxn ang="0">
                                <a:pos x="GluePoint458X" y="GluePoint458Y"/>
                              </a:cxn>
                              <a:cxn ang="0">
                                <a:pos x="GluePoint459X" y="GluePoint459Y"/>
                              </a:cxn>
                              <a:cxn ang="0">
                                <a:pos x="GluePoint460X" y="GluePoint460Y"/>
                              </a:cxn>
                              <a:cxn ang="0">
                                <a:pos x="GluePoint461X" y="GluePoint461Y"/>
                              </a:cxn>
                              <a:cxn ang="0">
                                <a:pos x="GluePoint462X" y="GluePoint462Y"/>
                              </a:cxn>
                              <a:cxn ang="0">
                                <a:pos x="GluePoint463X" y="GluePoint463Y"/>
                              </a:cxn>
                              <a:cxn ang="0">
                                <a:pos x="GluePoint464X" y="GluePoint464Y"/>
                              </a:cxn>
                              <a:cxn ang="0">
                                <a:pos x="GluePoint465X" y="GluePoint465Y"/>
                              </a:cxn>
                              <a:cxn ang="0">
                                <a:pos x="GluePoint466X" y="GluePoint466Y"/>
                              </a:cxn>
                              <a:cxn ang="0">
                                <a:pos x="GluePoint467X" y="GluePoint467Y"/>
                              </a:cxn>
                              <a:cxn ang="0">
                                <a:pos x="GluePoint468X" y="GluePoint468Y"/>
                              </a:cxn>
                              <a:cxn ang="0">
                                <a:pos x="GluePoint469X" y="GluePoint469Y"/>
                              </a:cxn>
                              <a:cxn ang="0">
                                <a:pos x="GluePoint470X" y="GluePoint470Y"/>
                              </a:cxn>
                              <a:cxn ang="0">
                                <a:pos x="GluePoint471X" y="GluePoint471Y"/>
                              </a:cxn>
                              <a:cxn ang="0">
                                <a:pos x="GluePoint472X" y="GluePoint472Y"/>
                              </a:cxn>
                              <a:cxn ang="0">
                                <a:pos x="GluePoint473X" y="GluePoint473Y"/>
                              </a:cxn>
                              <a:cxn ang="0">
                                <a:pos x="GluePoint474X" y="GluePoint474Y"/>
                              </a:cxn>
                              <a:cxn ang="0">
                                <a:pos x="GluePoint475X" y="GluePoint475Y"/>
                              </a:cxn>
                              <a:cxn ang="0">
                                <a:pos x="GluePoint476X" y="GluePoint476Y"/>
                              </a:cxn>
                              <a:cxn ang="0">
                                <a:pos x="GluePoint477X" y="GluePoint477Y"/>
                              </a:cxn>
                              <a:cxn ang="0">
                                <a:pos x="GluePoint478X" y="GluePoint478Y"/>
                              </a:cxn>
                              <a:cxn ang="0">
                                <a:pos x="GluePoint479X" y="GluePoint479Y"/>
                              </a:cxn>
                              <a:cxn ang="0">
                                <a:pos x="GluePoint480X" y="GluePoint480Y"/>
                              </a:cxn>
                              <a:cxn ang="0">
                                <a:pos x="GluePoint481X" y="GluePoint481Y"/>
                              </a:cxn>
                              <a:cxn ang="0">
                                <a:pos x="GluePoint482X" y="GluePoint482Y"/>
                              </a:cxn>
                              <a:cxn ang="0">
                                <a:pos x="GluePoint483X" y="GluePoint483Y"/>
                              </a:cxn>
                              <a:cxn ang="0">
                                <a:pos x="GluePoint484X" y="GluePoint484Y"/>
                              </a:cxn>
                              <a:cxn ang="0">
                                <a:pos x="GluePoint485X" y="GluePoint485Y"/>
                              </a:cxn>
                              <a:cxn ang="0">
                                <a:pos x="GluePoint486X" y="GluePoint486Y"/>
                              </a:cxn>
                              <a:cxn ang="0">
                                <a:pos x="GluePoint487X" y="GluePoint487Y"/>
                              </a:cxn>
                              <a:cxn ang="0">
                                <a:pos x="GluePoint488X" y="GluePoint488Y"/>
                              </a:cxn>
                              <a:cxn ang="0">
                                <a:pos x="GluePoint489X" y="GluePoint489Y"/>
                              </a:cxn>
                              <a:cxn ang="0">
                                <a:pos x="GluePoint490X" y="GluePoint490Y"/>
                              </a:cxn>
                              <a:cxn ang="0">
                                <a:pos x="GluePoint491X" y="GluePoint491Y"/>
                              </a:cxn>
                              <a:cxn ang="0">
                                <a:pos x="GluePoint492X" y="GluePoint492Y"/>
                              </a:cxn>
                              <a:cxn ang="0">
                                <a:pos x="GluePoint493X" y="GluePoint493Y"/>
                              </a:cxn>
                              <a:cxn ang="0">
                                <a:pos x="GluePoint494X" y="GluePoint494Y"/>
                              </a:cxn>
                              <a:cxn ang="0">
                                <a:pos x="GluePoint495X" y="GluePoint495Y"/>
                              </a:cxn>
                              <a:cxn ang="0">
                                <a:pos x="GluePoint496X" y="GluePoint496Y"/>
                              </a:cxn>
                              <a:cxn ang="0">
                                <a:pos x="GluePoint497X" y="GluePoint497Y"/>
                              </a:cxn>
                              <a:cxn ang="0">
                                <a:pos x="GluePoint498X" y="GluePoint498Y"/>
                              </a:cxn>
                              <a:cxn ang="0">
                                <a:pos x="GluePoint499X" y="GluePoint499Y"/>
                              </a:cxn>
                              <a:cxn ang="0">
                                <a:pos x="GluePoint500X" y="GluePoint500Y"/>
                              </a:cxn>
                              <a:cxn ang="0">
                                <a:pos x="GluePoint501X" y="GluePoint501Y"/>
                              </a:cxn>
                              <a:cxn ang="0">
                                <a:pos x="GluePoint502X" y="GluePoint502Y"/>
                              </a:cxn>
                              <a:cxn ang="0">
                                <a:pos x="GluePoint503X" y="GluePoint503Y"/>
                              </a:cxn>
                              <a:cxn ang="0">
                                <a:pos x="GluePoint504X" y="GluePoint504Y"/>
                              </a:cxn>
                              <a:cxn ang="0">
                                <a:pos x="GluePoint505X" y="GluePoint505Y"/>
                              </a:cxn>
                              <a:cxn ang="0">
                                <a:pos x="GluePoint506X" y="GluePoint506Y"/>
                              </a:cxn>
                              <a:cxn ang="0">
                                <a:pos x="GluePoint507X" y="GluePoint507Y"/>
                              </a:cxn>
                              <a:cxn ang="0">
                                <a:pos x="GluePoint508X" y="GluePoint508Y"/>
                              </a:cxn>
                              <a:cxn ang="0">
                                <a:pos x="GluePoint509X" y="GluePoint509Y"/>
                              </a:cxn>
                              <a:cxn ang="0">
                                <a:pos x="GluePoint510X" y="GluePoint510Y"/>
                              </a:cxn>
                              <a:cxn ang="0">
                                <a:pos x="GluePoint511X" y="GluePoint511Y"/>
                              </a:cxn>
                              <a:cxn ang="0">
                                <a:pos x="GluePoint512X" y="GluePoint512Y"/>
                              </a:cxn>
                              <a:cxn ang="0">
                                <a:pos x="GluePoint513X" y="GluePoint513Y"/>
                              </a:cxn>
                              <a:cxn ang="0">
                                <a:pos x="GluePoint514X" y="GluePoint514Y"/>
                              </a:cxn>
                              <a:cxn ang="0">
                                <a:pos x="GluePoint515X" y="GluePoint515Y"/>
                              </a:cxn>
                              <a:cxn ang="0">
                                <a:pos x="GluePoint516X" y="GluePoint516Y"/>
                              </a:cxn>
                              <a:cxn ang="0">
                                <a:pos x="GluePoint517X" y="GluePoint517Y"/>
                              </a:cxn>
                              <a:cxn ang="0">
                                <a:pos x="GluePoint518X" y="GluePoint518Y"/>
                              </a:cxn>
                              <a:cxn ang="0">
                                <a:pos x="GluePoint519X" y="GluePoint519Y"/>
                              </a:cxn>
                              <a:cxn ang="0">
                                <a:pos x="GluePoint520X" y="GluePoint520Y"/>
                              </a:cxn>
                              <a:cxn ang="0">
                                <a:pos x="GluePoint521X" y="GluePoint521Y"/>
                              </a:cxn>
                              <a:cxn ang="0">
                                <a:pos x="GluePoint522X" y="GluePoint522Y"/>
                              </a:cxn>
                              <a:cxn ang="0">
                                <a:pos x="GluePoint523X" y="GluePoint523Y"/>
                              </a:cxn>
                              <a:cxn ang="0">
                                <a:pos x="GluePoint524X" y="GluePoint524Y"/>
                              </a:cxn>
                              <a:cxn ang="0">
                                <a:pos x="GluePoint525X" y="GluePoint525Y"/>
                              </a:cxn>
                              <a:cxn ang="0">
                                <a:pos x="GluePoint526X" y="GluePoint526Y"/>
                              </a:cxn>
                              <a:cxn ang="0">
                                <a:pos x="GluePoint527X" y="GluePoint527Y"/>
                              </a:cxn>
                              <a:cxn ang="0">
                                <a:pos x="GluePoint528X" y="GluePoint528Y"/>
                              </a:cxn>
                              <a:cxn ang="0">
                                <a:pos x="GluePoint529X" y="GluePoint529Y"/>
                              </a:cxn>
                              <a:cxn ang="0">
                                <a:pos x="GluePoint530X" y="GluePoint530Y"/>
                              </a:cxn>
                              <a:cxn ang="0">
                                <a:pos x="GluePoint531X" y="GluePoint531Y"/>
                              </a:cxn>
                              <a:cxn ang="0">
                                <a:pos x="GluePoint532X" y="GluePoint532Y"/>
                              </a:cxn>
                              <a:cxn ang="0">
                                <a:pos x="GluePoint533X" y="GluePoint533Y"/>
                              </a:cxn>
                              <a:cxn ang="0">
                                <a:pos x="GluePoint534X" y="GluePoint534Y"/>
                              </a:cxn>
                              <a:cxn ang="0">
                                <a:pos x="GluePoint535X" y="GluePoint535Y"/>
                              </a:cxn>
                              <a:cxn ang="0">
                                <a:pos x="GluePoint536X" y="GluePoint536Y"/>
                              </a:cxn>
                              <a:cxn ang="0">
                                <a:pos x="GluePoint537X" y="GluePoint537Y"/>
                              </a:cxn>
                              <a:cxn ang="0">
                                <a:pos x="GluePoint538X" y="GluePoint538Y"/>
                              </a:cxn>
                              <a:cxn ang="0">
                                <a:pos x="GluePoint539X" y="GluePoint539Y"/>
                              </a:cxn>
                              <a:cxn ang="0">
                                <a:pos x="GluePoint540X" y="GluePoint540Y"/>
                              </a:cxn>
                              <a:cxn ang="0">
                                <a:pos x="GluePoint541X" y="GluePoint541Y"/>
                              </a:cxn>
                              <a:cxn ang="0">
                                <a:pos x="GluePoint542X" y="GluePoint542Y"/>
                              </a:cxn>
                              <a:cxn ang="0">
                                <a:pos x="GluePoint543X" y="GluePoint543Y"/>
                              </a:cxn>
                              <a:cxn ang="0">
                                <a:pos x="GluePoint544X" y="GluePoint544Y"/>
                              </a:cxn>
                              <a:cxn ang="0">
                                <a:pos x="GluePoint545X" y="GluePoint545Y"/>
                              </a:cxn>
                              <a:cxn ang="0">
                                <a:pos x="GluePoint546X" y="GluePoint546Y"/>
                              </a:cxn>
                              <a:cxn ang="0">
                                <a:pos x="GluePoint547X" y="GluePoint547Y"/>
                              </a:cxn>
                              <a:cxn ang="0">
                                <a:pos x="GluePoint548X" y="GluePoint548Y"/>
                              </a:cxn>
                              <a:cxn ang="0">
                                <a:pos x="GluePoint549X" y="GluePoint549Y"/>
                              </a:cxn>
                              <a:cxn ang="0">
                                <a:pos x="GluePoint550X" y="GluePoint550Y"/>
                              </a:cxn>
                              <a:cxn ang="0">
                                <a:pos x="GluePoint551X" y="GluePoint551Y"/>
                              </a:cxn>
                              <a:cxn ang="0">
                                <a:pos x="GluePoint552X" y="GluePoint552Y"/>
                              </a:cxn>
                              <a:cxn ang="0">
                                <a:pos x="GluePoint553X" y="GluePoint553Y"/>
                              </a:cxn>
                              <a:cxn ang="0">
                                <a:pos x="GluePoint554X" y="GluePoint554Y"/>
                              </a:cxn>
                              <a:cxn ang="0">
                                <a:pos x="GluePoint555X" y="GluePoint555Y"/>
                              </a:cxn>
                              <a:cxn ang="0">
                                <a:pos x="GluePoint556X" y="GluePoint556Y"/>
                              </a:cxn>
                              <a:cxn ang="0">
                                <a:pos x="GluePoint557X" y="GluePoint557Y"/>
                              </a:cxn>
                              <a:cxn ang="0">
                                <a:pos x="GluePoint558X" y="GluePoint558Y"/>
                              </a:cxn>
                              <a:cxn ang="0">
                                <a:pos x="GluePoint559X" y="GluePoint559Y"/>
                              </a:cxn>
                              <a:cxn ang="0">
                                <a:pos x="GluePoint560X" y="GluePoint560Y"/>
                              </a:cxn>
                              <a:cxn ang="0">
                                <a:pos x="GluePoint561X" y="GluePoint561Y"/>
                              </a:cxn>
                              <a:cxn ang="0">
                                <a:pos x="GluePoint562X" y="GluePoint562Y"/>
                              </a:cxn>
                              <a:cxn ang="0">
                                <a:pos x="GluePoint563X" y="GluePoint563Y"/>
                              </a:cxn>
                              <a:cxn ang="0">
                                <a:pos x="GluePoint564X" y="GluePoint564Y"/>
                              </a:cxn>
                              <a:cxn ang="0">
                                <a:pos x="GluePoint565X" y="GluePoint565Y"/>
                              </a:cxn>
                              <a:cxn ang="0">
                                <a:pos x="GluePoint566X" y="GluePoint566Y"/>
                              </a:cxn>
                              <a:cxn ang="0">
                                <a:pos x="GluePoint567X" y="GluePoint567Y"/>
                              </a:cxn>
                              <a:cxn ang="0">
                                <a:pos x="GluePoint568X" y="GluePoint568Y"/>
                              </a:cxn>
                              <a:cxn ang="0">
                                <a:pos x="GluePoint569X" y="GluePoint569Y"/>
                              </a:cxn>
                              <a:cxn ang="0">
                                <a:pos x="GluePoint570X" y="GluePoint570Y"/>
                              </a:cxn>
                              <a:cxn ang="0">
                                <a:pos x="GluePoint571X" y="GluePoint571Y"/>
                              </a:cxn>
                              <a:cxn ang="0">
                                <a:pos x="GluePoint572X" y="GluePoint572Y"/>
                              </a:cxn>
                              <a:cxn ang="0">
                                <a:pos x="GluePoint573X" y="GluePoint573Y"/>
                              </a:cxn>
                              <a:cxn ang="0">
                                <a:pos x="GluePoint574X" y="GluePoint574Y"/>
                              </a:cxn>
                              <a:cxn ang="0">
                                <a:pos x="GluePoint575X" y="GluePoint575Y"/>
                              </a:cxn>
                              <a:cxn ang="0">
                                <a:pos x="GluePoint576X" y="GluePoint576Y"/>
                              </a:cxn>
                              <a:cxn ang="0">
                                <a:pos x="GluePoint577X" y="GluePoint577Y"/>
                              </a:cxn>
                              <a:cxn ang="0">
                                <a:pos x="GluePoint578X" y="GluePoint578Y"/>
                              </a:cxn>
                              <a:cxn ang="0">
                                <a:pos x="GluePoint579X" y="GluePoint579Y"/>
                              </a:cxn>
                              <a:cxn ang="0">
                                <a:pos x="GluePoint580X" y="GluePoint580Y"/>
                              </a:cxn>
                              <a:cxn ang="0">
                                <a:pos x="GluePoint581X" y="GluePoint581Y"/>
                              </a:cxn>
                              <a:cxn ang="0">
                                <a:pos x="GluePoint582X" y="GluePoint582Y"/>
                              </a:cxn>
                              <a:cxn ang="0">
                                <a:pos x="GluePoint583X" y="GluePoint583Y"/>
                              </a:cxn>
                              <a:cxn ang="0">
                                <a:pos x="GluePoint584X" y="GluePoint584Y"/>
                              </a:cxn>
                              <a:cxn ang="0">
                                <a:pos x="GluePoint585X" y="GluePoint585Y"/>
                              </a:cxn>
                              <a:cxn ang="0">
                                <a:pos x="GluePoint586X" y="GluePoint586Y"/>
                              </a:cxn>
                              <a:cxn ang="0">
                                <a:pos x="GluePoint587X" y="GluePoint587Y"/>
                              </a:cxn>
                              <a:cxn ang="0">
                                <a:pos x="GluePoint588X" y="GluePoint588Y"/>
                              </a:cxn>
                              <a:cxn ang="0">
                                <a:pos x="GluePoint589X" y="GluePoint589Y"/>
                              </a:cxn>
                              <a:cxn ang="0">
                                <a:pos x="GluePoint590X" y="GluePoint590Y"/>
                              </a:cxn>
                              <a:cxn ang="0">
                                <a:pos x="GluePoint591X" y="GluePoint591Y"/>
                              </a:cxn>
                              <a:cxn ang="0">
                                <a:pos x="GluePoint592X" y="GluePoint592Y"/>
                              </a:cxn>
                              <a:cxn ang="0">
                                <a:pos x="GluePoint593X" y="GluePoint593Y"/>
                              </a:cxn>
                              <a:cxn ang="0">
                                <a:pos x="GluePoint594X" y="GluePoint594Y"/>
                              </a:cxn>
                              <a:cxn ang="0">
                                <a:pos x="GluePoint595X" y="GluePoint595Y"/>
                              </a:cxn>
                              <a:cxn ang="0">
                                <a:pos x="GluePoint596X" y="GluePoint596Y"/>
                              </a:cxn>
                              <a:cxn ang="0">
                                <a:pos x="GluePoint597X" y="GluePoint597Y"/>
                              </a:cxn>
                              <a:cxn ang="0">
                                <a:pos x="GluePoint598X" y="GluePoint598Y"/>
                              </a:cxn>
                              <a:cxn ang="0">
                                <a:pos x="GluePoint599X" y="GluePoint599Y"/>
                              </a:cxn>
                              <a:cxn ang="0">
                                <a:pos x="GluePoint600X" y="GluePoint600Y"/>
                              </a:cxn>
                              <a:cxn ang="0">
                                <a:pos x="GluePoint601X" y="GluePoint601Y"/>
                              </a:cxn>
                              <a:cxn ang="0">
                                <a:pos x="GluePoint602X" y="GluePoint602Y"/>
                              </a:cxn>
                              <a:cxn ang="0">
                                <a:pos x="GluePoint603X" y="GluePoint603Y"/>
                              </a:cxn>
                              <a:cxn ang="0">
                                <a:pos x="GluePoint604X" y="GluePoint604Y"/>
                              </a:cxn>
                              <a:cxn ang="0">
                                <a:pos x="GluePoint605X" y="GluePoint605Y"/>
                              </a:cxn>
                              <a:cxn ang="0">
                                <a:pos x="GluePoint606X" y="GluePoint606Y"/>
                              </a:cxn>
                              <a:cxn ang="0">
                                <a:pos x="GluePoint607X" y="GluePoint607Y"/>
                              </a:cxn>
                              <a:cxn ang="0">
                                <a:pos x="GluePoint608X" y="GluePoint608Y"/>
                              </a:cxn>
                              <a:cxn ang="0">
                                <a:pos x="GluePoint609X" y="GluePoint609Y"/>
                              </a:cxn>
                              <a:cxn ang="0">
                                <a:pos x="GluePoint610X" y="GluePoint610Y"/>
                              </a:cxn>
                              <a:cxn ang="0">
                                <a:pos x="GluePoint611X" y="GluePoint611Y"/>
                              </a:cxn>
                              <a:cxn ang="0">
                                <a:pos x="GluePoint612X" y="GluePoint612Y"/>
                              </a:cxn>
                              <a:cxn ang="0">
                                <a:pos x="GluePoint613X" y="GluePoint613Y"/>
                              </a:cxn>
                              <a:cxn ang="0">
                                <a:pos x="GluePoint614X" y="GluePoint614Y"/>
                              </a:cxn>
                              <a:cxn ang="0">
                                <a:pos x="GluePoint615X" y="GluePoint615Y"/>
                              </a:cxn>
                              <a:cxn ang="0">
                                <a:pos x="GluePoint616X" y="GluePoint616Y"/>
                              </a:cxn>
                              <a:cxn ang="0">
                                <a:pos x="GluePoint617X" y="GluePoint617Y"/>
                              </a:cxn>
                              <a:cxn ang="0">
                                <a:pos x="GluePoint618X" y="GluePoint618Y"/>
                              </a:cxn>
                              <a:cxn ang="0">
                                <a:pos x="GluePoint619X" y="GluePoint619Y"/>
                              </a:cxn>
                              <a:cxn ang="0">
                                <a:pos x="GluePoint620X" y="GluePoint620Y"/>
                              </a:cxn>
                              <a:cxn ang="0">
                                <a:pos x="GluePoint621X" y="GluePoint621Y"/>
                              </a:cxn>
                              <a:cxn ang="0">
                                <a:pos x="GluePoint622X" y="GluePoint622Y"/>
                              </a:cxn>
                              <a:cxn ang="0">
                                <a:pos x="GluePoint623X" y="GluePoint623Y"/>
                              </a:cxn>
                              <a:cxn ang="0">
                                <a:pos x="GluePoint624X" y="GluePoint624Y"/>
                              </a:cxn>
                              <a:cxn ang="0">
                                <a:pos x="GluePoint625X" y="GluePoint625Y"/>
                              </a:cxn>
                              <a:cxn ang="0">
                                <a:pos x="GluePoint626X" y="GluePoint626Y"/>
                              </a:cxn>
                              <a:cxn ang="0">
                                <a:pos x="GluePoint627X" y="GluePoint627Y"/>
                              </a:cxn>
                              <a:cxn ang="0">
                                <a:pos x="GluePoint628X" y="GluePoint628Y"/>
                              </a:cxn>
                              <a:cxn ang="0">
                                <a:pos x="GluePoint629X" y="GluePoint629Y"/>
                              </a:cxn>
                              <a:cxn ang="0">
                                <a:pos x="GluePoint630X" y="GluePoint630Y"/>
                              </a:cxn>
                              <a:cxn ang="0">
                                <a:pos x="GluePoint631X" y="GluePoint631Y"/>
                              </a:cxn>
                              <a:cxn ang="0">
                                <a:pos x="GluePoint632X" y="GluePoint632Y"/>
                              </a:cxn>
                              <a:cxn ang="0">
                                <a:pos x="GluePoint633X" y="GluePoint633Y"/>
                              </a:cxn>
                              <a:cxn ang="0">
                                <a:pos x="GluePoint634X" y="GluePoint634Y"/>
                              </a:cxn>
                              <a:cxn ang="0">
                                <a:pos x="GluePoint635X" y="GluePoint635Y"/>
                              </a:cxn>
                              <a:cxn ang="0">
                                <a:pos x="GluePoint636X" y="GluePoint636Y"/>
                              </a:cxn>
                              <a:cxn ang="0">
                                <a:pos x="GluePoint637X" y="GluePoint637Y"/>
                              </a:cxn>
                              <a:cxn ang="0">
                                <a:pos x="GluePoint638X" y="GluePoint638Y"/>
                              </a:cxn>
                              <a:cxn ang="0">
                                <a:pos x="GluePoint639X" y="GluePoint639Y"/>
                              </a:cxn>
                              <a:cxn ang="0">
                                <a:pos x="GluePoint640X" y="GluePoint640Y"/>
                              </a:cxn>
                              <a:cxn ang="0">
                                <a:pos x="GluePoint641X" y="GluePoint641Y"/>
                              </a:cxn>
                              <a:cxn ang="0">
                                <a:pos x="GluePoint642X" y="GluePoint642Y"/>
                              </a:cxn>
                              <a:cxn ang="0">
                                <a:pos x="GluePoint643X" y="GluePoint643Y"/>
                              </a:cxn>
                              <a:cxn ang="0">
                                <a:pos x="GluePoint644X" y="GluePoint644Y"/>
                              </a:cxn>
                              <a:cxn ang="0">
                                <a:pos x="GluePoint645X" y="GluePoint645Y"/>
                              </a:cxn>
                              <a:cxn ang="0">
                                <a:pos x="GluePoint646X" y="GluePoint646Y"/>
                              </a:cxn>
                              <a:cxn ang="0">
                                <a:pos x="GluePoint647X" y="GluePoint647Y"/>
                              </a:cxn>
                              <a:cxn ang="0">
                                <a:pos x="GluePoint648X" y="GluePoint648Y"/>
                              </a:cxn>
                              <a:cxn ang="0">
                                <a:pos x="GluePoint649X" y="GluePoint649Y"/>
                              </a:cxn>
                              <a:cxn ang="0">
                                <a:pos x="GluePoint650X" y="GluePoint650Y"/>
                              </a:cxn>
                              <a:cxn ang="0">
                                <a:pos x="GluePoint651X" y="GluePoint651Y"/>
                              </a:cxn>
                              <a:cxn ang="0">
                                <a:pos x="GluePoint652X" y="GluePoint652Y"/>
                              </a:cxn>
                              <a:cxn ang="0">
                                <a:pos x="GluePoint653X" y="GluePoint653Y"/>
                              </a:cxn>
                              <a:cxn ang="0">
                                <a:pos x="GluePoint654X" y="GluePoint654Y"/>
                              </a:cxn>
                              <a:cxn ang="0">
                                <a:pos x="GluePoint655X" y="GluePoint655Y"/>
                              </a:cxn>
                              <a:cxn ang="0">
                                <a:pos x="GluePoint656X" y="GluePoint656Y"/>
                              </a:cxn>
                              <a:cxn ang="0">
                                <a:pos x="GluePoint657X" y="GluePoint657Y"/>
                              </a:cxn>
                              <a:cxn ang="0">
                                <a:pos x="GluePoint658X" y="GluePoint658Y"/>
                              </a:cxn>
                              <a:cxn ang="0">
                                <a:pos x="GluePoint659X" y="GluePoint659Y"/>
                              </a:cxn>
                              <a:cxn ang="0">
                                <a:pos x="GluePoint660X" y="GluePoint660Y"/>
                              </a:cxn>
                              <a:cxn ang="0">
                                <a:pos x="GluePoint661X" y="GluePoint661Y"/>
                              </a:cxn>
                              <a:cxn ang="0">
                                <a:pos x="GluePoint662X" y="GluePoint662Y"/>
                              </a:cxn>
                              <a:cxn ang="0">
                                <a:pos x="GluePoint663X" y="GluePoint663Y"/>
                              </a:cxn>
                              <a:cxn ang="0">
                                <a:pos x="GluePoint664X" y="GluePoint664Y"/>
                              </a:cxn>
                              <a:cxn ang="0">
                                <a:pos x="GluePoint665X" y="GluePoint665Y"/>
                              </a:cxn>
                              <a:cxn ang="0">
                                <a:pos x="GluePoint666X" y="GluePoint666Y"/>
                              </a:cxn>
                              <a:cxn ang="0">
                                <a:pos x="GluePoint667X" y="GluePoint667Y"/>
                              </a:cxn>
                              <a:cxn ang="0">
                                <a:pos x="GluePoint668X" y="GluePoint668Y"/>
                              </a:cxn>
                              <a:cxn ang="0">
                                <a:pos x="GluePoint669X" y="GluePoint669Y"/>
                              </a:cxn>
                              <a:cxn ang="0">
                                <a:pos x="GluePoint670X" y="GluePoint670Y"/>
                              </a:cxn>
                              <a:cxn ang="0">
                                <a:pos x="GluePoint671X" y="GluePoint671Y"/>
                              </a:cxn>
                              <a:cxn ang="0">
                                <a:pos x="GluePoint672X" y="GluePoint672Y"/>
                              </a:cxn>
                              <a:cxn ang="0">
                                <a:pos x="GluePoint673X" y="GluePoint673Y"/>
                              </a:cxn>
                              <a:cxn ang="0">
                                <a:pos x="GluePoint674X" y="GluePoint674Y"/>
                              </a:cxn>
                              <a:cxn ang="0">
                                <a:pos x="GluePoint675X" y="GluePoint675Y"/>
                              </a:cxn>
                              <a:cxn ang="0">
                                <a:pos x="GluePoint676X" y="GluePoint676Y"/>
                              </a:cxn>
                              <a:cxn ang="0">
                                <a:pos x="GluePoint677X" y="GluePoint677Y"/>
                              </a:cxn>
                              <a:cxn ang="0">
                                <a:pos x="GluePoint678X" y="GluePoint678Y"/>
                              </a:cxn>
                              <a:cxn ang="0">
                                <a:pos x="GluePoint679X" y="GluePoint679Y"/>
                              </a:cxn>
                              <a:cxn ang="0">
                                <a:pos x="GluePoint680X" y="GluePoint680Y"/>
                              </a:cxn>
                              <a:cxn ang="0">
                                <a:pos x="GluePoint681X" y="GluePoint681Y"/>
                              </a:cxn>
                              <a:cxn ang="0">
                                <a:pos x="GluePoint682X" y="GluePoint682Y"/>
                              </a:cxn>
                              <a:cxn ang="0">
                                <a:pos x="GluePoint683X" y="GluePoint683Y"/>
                              </a:cxn>
                              <a:cxn ang="0">
                                <a:pos x="GluePoint684X" y="GluePoint684Y"/>
                              </a:cxn>
                              <a:cxn ang="0">
                                <a:pos x="GluePoint685X" y="GluePoint685Y"/>
                              </a:cxn>
                              <a:cxn ang="0">
                                <a:pos x="GluePoint686X" y="GluePoint686Y"/>
                              </a:cxn>
                              <a:cxn ang="0">
                                <a:pos x="GluePoint687X" y="GluePoint687Y"/>
                              </a:cxn>
                              <a:cxn ang="0">
                                <a:pos x="GluePoint688X" y="GluePoint688Y"/>
                              </a:cxn>
                              <a:cxn ang="0">
                                <a:pos x="GluePoint689X" y="GluePoint689Y"/>
                              </a:cxn>
                              <a:cxn ang="0">
                                <a:pos x="GluePoint690X" y="GluePoint690Y"/>
                              </a:cxn>
                              <a:cxn ang="0">
                                <a:pos x="GluePoint691X" y="GluePoint691Y"/>
                              </a:cxn>
                              <a:cxn ang="0">
                                <a:pos x="GluePoint692X" y="GluePoint692Y"/>
                              </a:cxn>
                              <a:cxn ang="0">
                                <a:pos x="GluePoint693X" y="GluePoint693Y"/>
                              </a:cxn>
                              <a:cxn ang="0">
                                <a:pos x="GluePoint694X" y="GluePoint694Y"/>
                              </a:cxn>
                              <a:cxn ang="0">
                                <a:pos x="GluePoint695X" y="GluePoint695Y"/>
                              </a:cxn>
                              <a:cxn ang="0">
                                <a:pos x="GluePoint696X" y="GluePoint696Y"/>
                              </a:cxn>
                              <a:cxn ang="0">
                                <a:pos x="GluePoint697X" y="GluePoint697Y"/>
                              </a:cxn>
                              <a:cxn ang="0">
                                <a:pos x="GluePoint698X" y="GluePoint698Y"/>
                              </a:cxn>
                              <a:cxn ang="0">
                                <a:pos x="GluePoint699X" y="GluePoint699Y"/>
                              </a:cxn>
                              <a:cxn ang="0">
                                <a:pos x="GluePoint700X" y="GluePoint700Y"/>
                              </a:cxn>
                              <a:cxn ang="0">
                                <a:pos x="GluePoint701X" y="GluePoint701Y"/>
                              </a:cxn>
                              <a:cxn ang="0">
                                <a:pos x="GluePoint702X" y="GluePoint702Y"/>
                              </a:cxn>
                              <a:cxn ang="0">
                                <a:pos x="GluePoint703X" y="GluePoint703Y"/>
                              </a:cxn>
                              <a:cxn ang="0">
                                <a:pos x="GluePoint704X" y="GluePoint704Y"/>
                              </a:cxn>
                              <a:cxn ang="0">
                                <a:pos x="GluePoint705X" y="GluePoint705Y"/>
                              </a:cxn>
                              <a:cxn ang="0">
                                <a:pos x="GluePoint706X" y="GluePoint706Y"/>
                              </a:cxn>
                              <a:cxn ang="0">
                                <a:pos x="GluePoint707X" y="GluePoint707Y"/>
                              </a:cxn>
                              <a:cxn ang="0">
                                <a:pos x="GluePoint708X" y="GluePoint708Y"/>
                              </a:cxn>
                              <a:cxn ang="0">
                                <a:pos x="GluePoint709X" y="GluePoint709Y"/>
                              </a:cxn>
                              <a:cxn ang="0">
                                <a:pos x="GluePoint710X" y="GluePoint710Y"/>
                              </a:cxn>
                              <a:cxn ang="0">
                                <a:pos x="GluePoint711X" y="GluePoint711Y"/>
                              </a:cxn>
                              <a:cxn ang="0">
                                <a:pos x="GluePoint712X" y="GluePoint712Y"/>
                              </a:cxn>
                              <a:cxn ang="0">
                                <a:pos x="GluePoint713X" y="GluePoint713Y"/>
                              </a:cxn>
                              <a:cxn ang="0">
                                <a:pos x="GluePoint714X" y="GluePoint714Y"/>
                              </a:cxn>
                              <a:cxn ang="0">
                                <a:pos x="GluePoint715X" y="GluePoint715Y"/>
                              </a:cxn>
                              <a:cxn ang="0">
                                <a:pos x="GluePoint716X" y="GluePoint716Y"/>
                              </a:cxn>
                              <a:cxn ang="0">
                                <a:pos x="GluePoint717X" y="GluePoint717Y"/>
                              </a:cxn>
                              <a:cxn ang="0">
                                <a:pos x="GluePoint718X" y="GluePoint718Y"/>
                              </a:cxn>
                              <a:cxn ang="0">
                                <a:pos x="GluePoint719X" y="GluePoint719Y"/>
                              </a:cxn>
                              <a:cxn ang="0">
                                <a:pos x="GluePoint720X" y="GluePoint720Y"/>
                              </a:cxn>
                              <a:cxn ang="0">
                                <a:pos x="GluePoint721X" y="GluePoint721Y"/>
                              </a:cxn>
                              <a:cxn ang="0">
                                <a:pos x="GluePoint722X" y="GluePoint722Y"/>
                              </a:cxn>
                              <a:cxn ang="0">
                                <a:pos x="GluePoint723X" y="GluePoint723Y"/>
                              </a:cxn>
                              <a:cxn ang="0">
                                <a:pos x="GluePoint724X" y="GluePoint724Y"/>
                              </a:cxn>
                              <a:cxn ang="0">
                                <a:pos x="GluePoint725X" y="GluePoint725Y"/>
                              </a:cxn>
                              <a:cxn ang="0">
                                <a:pos x="GluePoint726X" y="GluePoint726Y"/>
                              </a:cxn>
                              <a:cxn ang="0">
                                <a:pos x="GluePoint727X" y="GluePoint727Y"/>
                              </a:cxn>
                              <a:cxn ang="0">
                                <a:pos x="GluePoint728X" y="GluePoint728Y"/>
                              </a:cxn>
                              <a:cxn ang="0">
                                <a:pos x="GluePoint729X" y="GluePoint729Y"/>
                              </a:cxn>
                              <a:cxn ang="0">
                                <a:pos x="GluePoint730X" y="GluePoint730Y"/>
                              </a:cxn>
                              <a:cxn ang="0">
                                <a:pos x="GluePoint731X" y="GluePoint731Y"/>
                              </a:cxn>
                              <a:cxn ang="0">
                                <a:pos x="GluePoint732X" y="GluePoint732Y"/>
                              </a:cxn>
                              <a:cxn ang="0">
                                <a:pos x="GluePoint733X" y="GluePoint733Y"/>
                              </a:cxn>
                              <a:cxn ang="0">
                                <a:pos x="GluePoint734X" y="GluePoint734Y"/>
                              </a:cxn>
                              <a:cxn ang="0">
                                <a:pos x="GluePoint735X" y="GluePoint735Y"/>
                              </a:cxn>
                              <a:cxn ang="0">
                                <a:pos x="GluePoint736X" y="GluePoint736Y"/>
                              </a:cxn>
                              <a:cxn ang="0">
                                <a:pos x="GluePoint737X" y="GluePoint737Y"/>
                              </a:cxn>
                              <a:cxn ang="0">
                                <a:pos x="GluePoint738X" y="GluePoint738Y"/>
                              </a:cxn>
                              <a:cxn ang="0">
                                <a:pos x="GluePoint739X" y="GluePoint739Y"/>
                              </a:cxn>
                              <a:cxn ang="0">
                                <a:pos x="GluePoint740X" y="GluePoint740Y"/>
                              </a:cxn>
                              <a:cxn ang="0">
                                <a:pos x="GluePoint741X" y="GluePoint741Y"/>
                              </a:cxn>
                              <a:cxn ang="0">
                                <a:pos x="GluePoint742X" y="GluePoint742Y"/>
                              </a:cxn>
                              <a:cxn ang="0">
                                <a:pos x="GluePoint743X" y="GluePoint743Y"/>
                              </a:cxn>
                              <a:cxn ang="0">
                                <a:pos x="GluePoint744X" y="GluePoint744Y"/>
                              </a:cxn>
                              <a:cxn ang="0">
                                <a:pos x="GluePoint745X" y="GluePoint745Y"/>
                              </a:cxn>
                              <a:cxn ang="0">
                                <a:pos x="GluePoint746X" y="GluePoint746Y"/>
                              </a:cxn>
                              <a:cxn ang="0">
                                <a:pos x="GluePoint747X" y="GluePoint747Y"/>
                              </a:cxn>
                              <a:cxn ang="0">
                                <a:pos x="GluePoint748X" y="GluePoint748Y"/>
                              </a:cxn>
                              <a:cxn ang="0">
                                <a:pos x="GluePoint749X" y="GluePoint749Y"/>
                              </a:cxn>
                              <a:cxn ang="0">
                                <a:pos x="GluePoint750X" y="GluePoint750Y"/>
                              </a:cxn>
                              <a:cxn ang="0">
                                <a:pos x="GluePoint751X" y="GluePoint751Y"/>
                              </a:cxn>
                              <a:cxn ang="0">
                                <a:pos x="GluePoint752X" y="GluePoint752Y"/>
                              </a:cxn>
                              <a:cxn ang="0">
                                <a:pos x="GluePoint753X" y="GluePoint753Y"/>
                              </a:cxn>
                              <a:cxn ang="0">
                                <a:pos x="GluePoint754X" y="GluePoint754Y"/>
                              </a:cxn>
                              <a:cxn ang="0">
                                <a:pos x="GluePoint755X" y="GluePoint755Y"/>
                              </a:cxn>
                              <a:cxn ang="0">
                                <a:pos x="GluePoint756X" y="GluePoint756Y"/>
                              </a:cxn>
                              <a:cxn ang="0">
                                <a:pos x="GluePoint757X" y="GluePoint757Y"/>
                              </a:cxn>
                              <a:cxn ang="0">
                                <a:pos x="GluePoint758X" y="GluePoint758Y"/>
                              </a:cxn>
                              <a:cxn ang="0">
                                <a:pos x="GluePoint759X" y="GluePoint759Y"/>
                              </a:cxn>
                              <a:cxn ang="0">
                                <a:pos x="GluePoint760X" y="GluePoint760Y"/>
                              </a:cxn>
                              <a:cxn ang="0">
                                <a:pos x="GluePoint761X" y="GluePoint761Y"/>
                              </a:cxn>
                              <a:cxn ang="0">
                                <a:pos x="GluePoint762X" y="GluePoint762Y"/>
                              </a:cxn>
                              <a:cxn ang="0">
                                <a:pos x="GluePoint763X" y="GluePoint763Y"/>
                              </a:cxn>
                              <a:cxn ang="0">
                                <a:pos x="GluePoint764X" y="GluePoint764Y"/>
                              </a:cxn>
                              <a:cxn ang="0">
                                <a:pos x="GluePoint765X" y="GluePoint765Y"/>
                              </a:cxn>
                              <a:cxn ang="0">
                                <a:pos x="GluePoint766X" y="GluePoint766Y"/>
                              </a:cxn>
                              <a:cxn ang="0">
                                <a:pos x="GluePoint767X" y="GluePoint767Y"/>
                              </a:cxn>
                              <a:cxn ang="0">
                                <a:pos x="GluePoint768X" y="GluePoint768Y"/>
                              </a:cxn>
                              <a:cxn ang="0">
                                <a:pos x="GluePoint769X" y="GluePoint769Y"/>
                              </a:cxn>
                              <a:cxn ang="0">
                                <a:pos x="GluePoint770X" y="GluePoint770Y"/>
                              </a:cxn>
                              <a:cxn ang="0">
                                <a:pos x="GluePoint771X" y="GluePoint771Y"/>
                              </a:cxn>
                              <a:cxn ang="0">
                                <a:pos x="GluePoint772X" y="GluePoint772Y"/>
                              </a:cxn>
                              <a:cxn ang="0">
                                <a:pos x="GluePoint773X" y="GluePoint773Y"/>
                              </a:cxn>
                              <a:cxn ang="0">
                                <a:pos x="GluePoint774X" y="GluePoint774Y"/>
                              </a:cxn>
                              <a:cxn ang="0">
                                <a:pos x="GluePoint775X" y="GluePoint775Y"/>
                              </a:cxn>
                              <a:cxn ang="0">
                                <a:pos x="GluePoint776X" y="GluePoint776Y"/>
                              </a:cxn>
                              <a:cxn ang="0">
                                <a:pos x="GluePoint777X" y="GluePoint777Y"/>
                              </a:cxn>
                              <a:cxn ang="0">
                                <a:pos x="GluePoint778X" y="GluePoint778Y"/>
                              </a:cxn>
                              <a:cxn ang="0">
                                <a:pos x="GluePoint779X" y="GluePoint779Y"/>
                              </a:cxn>
                              <a:cxn ang="0">
                                <a:pos x="GluePoint780X" y="GluePoint780Y"/>
                              </a:cxn>
                              <a:cxn ang="0">
                                <a:pos x="GluePoint781X" y="GluePoint781Y"/>
                              </a:cxn>
                              <a:cxn ang="0">
                                <a:pos x="GluePoint782X" y="GluePoint782Y"/>
                              </a:cxn>
                              <a:cxn ang="0">
                                <a:pos x="GluePoint783X" y="GluePoint783Y"/>
                              </a:cxn>
                              <a:cxn ang="0">
                                <a:pos x="GluePoint784X" y="GluePoint784Y"/>
                              </a:cxn>
                              <a:cxn ang="0">
                                <a:pos x="GluePoint785X" y="GluePoint785Y"/>
                              </a:cxn>
                              <a:cxn ang="0">
                                <a:pos x="GluePoint786X" y="GluePoint786Y"/>
                              </a:cxn>
                              <a:cxn ang="0">
                                <a:pos x="GluePoint787X" y="GluePoint787Y"/>
                              </a:cxn>
                              <a:cxn ang="0">
                                <a:pos x="GluePoint788X" y="GluePoint788Y"/>
                              </a:cxn>
                              <a:cxn ang="0">
                                <a:pos x="GluePoint789X" y="GluePoint789Y"/>
                              </a:cxn>
                              <a:cxn ang="0">
                                <a:pos x="GluePoint790X" y="GluePoint790Y"/>
                              </a:cxn>
                              <a:cxn ang="0">
                                <a:pos x="GluePoint791X" y="GluePoint791Y"/>
                              </a:cxn>
                              <a:cxn ang="0">
                                <a:pos x="GluePoint792X" y="GluePoint792Y"/>
                              </a:cxn>
                              <a:cxn ang="0">
                                <a:pos x="GluePoint793X" y="GluePoint793Y"/>
                              </a:cxn>
                              <a:cxn ang="0">
                                <a:pos x="GluePoint794X" y="GluePoint794Y"/>
                              </a:cxn>
                              <a:cxn ang="0">
                                <a:pos x="GluePoint795X" y="GluePoint795Y"/>
                              </a:cxn>
                              <a:cxn ang="0">
                                <a:pos x="GluePoint796X" y="GluePoint796Y"/>
                              </a:cxn>
                              <a:cxn ang="0">
                                <a:pos x="GluePoint797X" y="GluePoint797Y"/>
                              </a:cxn>
                              <a:cxn ang="0">
                                <a:pos x="GluePoint798X" y="GluePoint798Y"/>
                              </a:cxn>
                              <a:cxn ang="0">
                                <a:pos x="GluePoint799X" y="GluePoint799Y"/>
                              </a:cxn>
                              <a:cxn ang="0">
                                <a:pos x="GluePoint800X" y="GluePoint800Y"/>
                              </a:cxn>
                              <a:cxn ang="0">
                                <a:pos x="GluePoint801X" y="GluePoint801Y"/>
                              </a:cxn>
                              <a:cxn ang="0">
                                <a:pos x="GluePoint802X" y="GluePoint802Y"/>
                              </a:cxn>
                              <a:cxn ang="0">
                                <a:pos x="GluePoint803X" y="GluePoint803Y"/>
                              </a:cxn>
                              <a:cxn ang="0">
                                <a:pos x="GluePoint804X" y="GluePoint804Y"/>
                              </a:cxn>
                              <a:cxn ang="0">
                                <a:pos x="GluePoint805X" y="GluePoint805Y"/>
                              </a:cxn>
                              <a:cxn ang="0">
                                <a:pos x="GluePoint806X" y="GluePoint806Y"/>
                              </a:cxn>
                              <a:cxn ang="0">
                                <a:pos x="GluePoint807X" y="GluePoint807Y"/>
                              </a:cxn>
                              <a:cxn ang="0">
                                <a:pos x="GluePoint808X" y="GluePoint808Y"/>
                              </a:cxn>
                              <a:cxn ang="0">
                                <a:pos x="GluePoint809X" y="GluePoint809Y"/>
                              </a:cxn>
                              <a:cxn ang="0">
                                <a:pos x="GluePoint810X" y="GluePoint810Y"/>
                              </a:cxn>
                              <a:cxn ang="0">
                                <a:pos x="GluePoint811X" y="GluePoint811Y"/>
                              </a:cxn>
                              <a:cxn ang="0">
                                <a:pos x="GluePoint812X" y="GluePoint812Y"/>
                              </a:cxn>
                              <a:cxn ang="0">
                                <a:pos x="GluePoint813X" y="GluePoint813Y"/>
                              </a:cxn>
                              <a:cxn ang="0">
                                <a:pos x="GluePoint814X" y="GluePoint814Y"/>
                              </a:cxn>
                              <a:cxn ang="0">
                                <a:pos x="GluePoint815X" y="GluePoint815Y"/>
                              </a:cxn>
                              <a:cxn ang="0">
                                <a:pos x="GluePoint816X" y="GluePoint816Y"/>
                              </a:cxn>
                              <a:cxn ang="0">
                                <a:pos x="GluePoint817X" y="GluePoint817Y"/>
                              </a:cxn>
                              <a:cxn ang="0">
                                <a:pos x="GluePoint818X" y="GluePoint818Y"/>
                              </a:cxn>
                              <a:cxn ang="0">
                                <a:pos x="GluePoint819X" y="GluePoint819Y"/>
                              </a:cxn>
                              <a:cxn ang="0">
                                <a:pos x="GluePoint820X" y="GluePoint820Y"/>
                              </a:cxn>
                              <a:cxn ang="0">
                                <a:pos x="GluePoint821X" y="GluePoint821Y"/>
                              </a:cxn>
                              <a:cxn ang="0">
                                <a:pos x="GluePoint822X" y="GluePoint822Y"/>
                              </a:cxn>
                              <a:cxn ang="0">
                                <a:pos x="GluePoint823X" y="GluePoint823Y"/>
                              </a:cxn>
                              <a:cxn ang="0">
                                <a:pos x="GluePoint824X" y="GluePoint824Y"/>
                              </a:cxn>
                              <a:cxn ang="0">
                                <a:pos x="GluePoint825X" y="GluePoint825Y"/>
                              </a:cxn>
                              <a:cxn ang="0">
                                <a:pos x="GluePoint826X" y="GluePoint826Y"/>
                              </a:cxn>
                              <a:cxn ang="0">
                                <a:pos x="GluePoint827X" y="GluePoint827Y"/>
                              </a:cxn>
                              <a:cxn ang="0">
                                <a:pos x="GluePoint828X" y="GluePoint828Y"/>
                              </a:cxn>
                              <a:cxn ang="0">
                                <a:pos x="GluePoint829X" y="GluePoint829Y"/>
                              </a:cxn>
                              <a:cxn ang="0">
                                <a:pos x="GluePoint830X" y="GluePoint830Y"/>
                              </a:cxn>
                              <a:cxn ang="0">
                                <a:pos x="GluePoint831X" y="GluePoint831Y"/>
                              </a:cxn>
                              <a:cxn ang="0">
                                <a:pos x="GluePoint832X" y="GluePoint832Y"/>
                              </a:cxn>
                              <a:cxn ang="0">
                                <a:pos x="GluePoint833X" y="GluePoint833Y"/>
                              </a:cxn>
                              <a:cxn ang="0">
                                <a:pos x="GluePoint834X" y="GluePoint834Y"/>
                              </a:cxn>
                              <a:cxn ang="0">
                                <a:pos x="GluePoint835X" y="GluePoint835Y"/>
                              </a:cxn>
                              <a:cxn ang="0">
                                <a:pos x="GluePoint836X" y="GluePoint836Y"/>
                              </a:cxn>
                              <a:cxn ang="0">
                                <a:pos x="GluePoint837X" y="GluePoint837Y"/>
                              </a:cxn>
                              <a:cxn ang="0">
                                <a:pos x="GluePoint838X" y="GluePoint838Y"/>
                              </a:cxn>
                              <a:cxn ang="0">
                                <a:pos x="GluePoint839X" y="GluePoint839Y"/>
                              </a:cxn>
                              <a:cxn ang="0">
                                <a:pos x="GluePoint840X" y="GluePoint840Y"/>
                              </a:cxn>
                              <a:cxn ang="0">
                                <a:pos x="GluePoint841X" y="GluePoint841Y"/>
                              </a:cxn>
                              <a:cxn ang="0">
                                <a:pos x="GluePoint842X" y="GluePoint842Y"/>
                              </a:cxn>
                              <a:cxn ang="0">
                                <a:pos x="GluePoint843X" y="GluePoint843Y"/>
                              </a:cxn>
                              <a:cxn ang="0">
                                <a:pos x="GluePoint844X" y="GluePoint844Y"/>
                              </a:cxn>
                              <a:cxn ang="0">
                                <a:pos x="GluePoint845X" y="GluePoint845Y"/>
                              </a:cxn>
                              <a:cxn ang="0">
                                <a:pos x="GluePoint846X" y="GluePoint846Y"/>
                              </a:cxn>
                              <a:cxn ang="0">
                                <a:pos x="GluePoint847X" y="GluePoint847Y"/>
                              </a:cxn>
                              <a:cxn ang="0">
                                <a:pos x="GluePoint848X" y="GluePoint848Y"/>
                              </a:cxn>
                              <a:cxn ang="0">
                                <a:pos x="GluePoint849X" y="GluePoint849Y"/>
                              </a:cxn>
                              <a:cxn ang="0">
                                <a:pos x="GluePoint850X" y="GluePoint850Y"/>
                              </a:cxn>
                              <a:cxn ang="0">
                                <a:pos x="GluePoint851X" y="GluePoint851Y"/>
                              </a:cxn>
                              <a:cxn ang="0">
                                <a:pos x="GluePoint852X" y="GluePoint852Y"/>
                              </a:cxn>
                              <a:cxn ang="0">
                                <a:pos x="GluePoint853X" y="GluePoint853Y"/>
                              </a:cxn>
                              <a:cxn ang="0">
                                <a:pos x="GluePoint854X" y="GluePoint854Y"/>
                              </a:cxn>
                              <a:cxn ang="0">
                                <a:pos x="GluePoint855X" y="GluePoint855Y"/>
                              </a:cxn>
                              <a:cxn ang="0">
                                <a:pos x="GluePoint856X" y="GluePoint856Y"/>
                              </a:cxn>
                              <a:cxn ang="0">
                                <a:pos x="GluePoint857X" y="GluePoint857Y"/>
                              </a:cxn>
                              <a:cxn ang="0">
                                <a:pos x="GluePoint858X" y="GluePoint858Y"/>
                              </a:cxn>
                              <a:cxn ang="0">
                                <a:pos x="GluePoint859X" y="GluePoint859Y"/>
                              </a:cxn>
                              <a:cxn ang="0">
                                <a:pos x="GluePoint860X" y="GluePoint860Y"/>
                              </a:cxn>
                              <a:cxn ang="0">
                                <a:pos x="GluePoint861X" y="GluePoint861Y"/>
                              </a:cxn>
                              <a:cxn ang="0">
                                <a:pos x="GluePoint862X" y="GluePoint862Y"/>
                              </a:cxn>
                              <a:cxn ang="0">
                                <a:pos x="GluePoint863X" y="GluePoint863Y"/>
                              </a:cxn>
                              <a:cxn ang="0">
                                <a:pos x="GluePoint864X" y="GluePoint864Y"/>
                              </a:cxn>
                              <a:cxn ang="0">
                                <a:pos x="GluePoint865X" y="GluePoint865Y"/>
                              </a:cxn>
                              <a:cxn ang="0">
                                <a:pos x="GluePoint866X" y="GluePoint866Y"/>
                              </a:cxn>
                              <a:cxn ang="0">
                                <a:pos x="GluePoint867X" y="GluePoint867Y"/>
                              </a:cxn>
                              <a:cxn ang="0">
                                <a:pos x="GluePoint868X" y="GluePoint868Y"/>
                              </a:cxn>
                              <a:cxn ang="0">
                                <a:pos x="GluePoint869X" y="GluePoint869Y"/>
                              </a:cxn>
                              <a:cxn ang="0">
                                <a:pos x="GluePoint870X" y="GluePoint870Y"/>
                              </a:cxn>
                              <a:cxn ang="0">
                                <a:pos x="GluePoint871X" y="GluePoint871Y"/>
                              </a:cxn>
                              <a:cxn ang="0">
                                <a:pos x="GluePoint872X" y="GluePoint872Y"/>
                              </a:cxn>
                              <a:cxn ang="0">
                                <a:pos x="GluePoint873X" y="GluePoint873Y"/>
                              </a:cxn>
                              <a:cxn ang="0">
                                <a:pos x="GluePoint874X" y="GluePoint874Y"/>
                              </a:cxn>
                              <a:cxn ang="0">
                                <a:pos x="GluePoint875X" y="GluePoint875Y"/>
                              </a:cxn>
                              <a:cxn ang="0">
                                <a:pos x="GluePoint876X" y="GluePoint876Y"/>
                              </a:cxn>
                              <a:cxn ang="0">
                                <a:pos x="GluePoint877X" y="GluePoint877Y"/>
                              </a:cxn>
                              <a:cxn ang="0">
                                <a:pos x="GluePoint878X" y="GluePoint878Y"/>
                              </a:cxn>
                              <a:cxn ang="0">
                                <a:pos x="GluePoint879X" y="GluePoint879Y"/>
                              </a:cxn>
                              <a:cxn ang="0">
                                <a:pos x="GluePoint880X" y="GluePoint880Y"/>
                              </a:cxn>
                              <a:cxn ang="0">
                                <a:pos x="GluePoint881X" y="GluePoint881Y"/>
                              </a:cxn>
                              <a:cxn ang="0">
                                <a:pos x="GluePoint882X" y="GluePoint882Y"/>
                              </a:cxn>
                              <a:cxn ang="0">
                                <a:pos x="GluePoint883X" y="GluePoint883Y"/>
                              </a:cxn>
                              <a:cxn ang="0">
                                <a:pos x="GluePoint884X" y="GluePoint884Y"/>
                              </a:cxn>
                              <a:cxn ang="0">
                                <a:pos x="GluePoint885X" y="GluePoint885Y"/>
                              </a:cxn>
                              <a:cxn ang="0">
                                <a:pos x="GluePoint886X" y="GluePoint886Y"/>
                              </a:cxn>
                              <a:cxn ang="0">
                                <a:pos x="GluePoint887X" y="GluePoint887Y"/>
                              </a:cxn>
                              <a:cxn ang="0">
                                <a:pos x="GluePoint888X" y="GluePoint888Y"/>
                              </a:cxn>
                              <a:cxn ang="0">
                                <a:pos x="GluePoint889X" y="GluePoint889Y"/>
                              </a:cxn>
                              <a:cxn ang="0">
                                <a:pos x="GluePoint890X" y="GluePoint890Y"/>
                              </a:cxn>
                              <a:cxn ang="0">
                                <a:pos x="GluePoint891X" y="GluePoint891Y"/>
                              </a:cxn>
                              <a:cxn ang="0">
                                <a:pos x="GluePoint892X" y="GluePoint892Y"/>
                              </a:cxn>
                              <a:cxn ang="0">
                                <a:pos x="GluePoint893X" y="GluePoint893Y"/>
                              </a:cxn>
                              <a:cxn ang="0">
                                <a:pos x="GluePoint894X" y="GluePoint894Y"/>
                              </a:cxn>
                              <a:cxn ang="0">
                                <a:pos x="GluePoint895X" y="GluePoint895Y"/>
                              </a:cxn>
                              <a:cxn ang="0">
                                <a:pos x="GluePoint896X" y="GluePoint896Y"/>
                              </a:cxn>
                              <a:cxn ang="0">
                                <a:pos x="GluePoint897X" y="GluePoint897Y"/>
                              </a:cxn>
                              <a:cxn ang="0">
                                <a:pos x="GluePoint898X" y="GluePoint898Y"/>
                              </a:cxn>
                              <a:cxn ang="0">
                                <a:pos x="GluePoint899X" y="GluePoint899Y"/>
                              </a:cxn>
                              <a:cxn ang="0">
                                <a:pos x="GluePoint900X" y="GluePoint900Y"/>
                              </a:cxn>
                              <a:cxn ang="0">
                                <a:pos x="GluePoint901X" y="GluePoint901Y"/>
                              </a:cxn>
                              <a:cxn ang="0">
                                <a:pos x="GluePoint902X" y="GluePoint902Y"/>
                              </a:cxn>
                              <a:cxn ang="0">
                                <a:pos x="GluePoint903X" y="GluePoint903Y"/>
                              </a:cxn>
                              <a:cxn ang="0">
                                <a:pos x="GluePoint904X" y="GluePoint904Y"/>
                              </a:cxn>
                              <a:cxn ang="0">
                                <a:pos x="GluePoint905X" y="GluePoint905Y"/>
                              </a:cxn>
                              <a:cxn ang="0">
                                <a:pos x="GluePoint906X" y="GluePoint906Y"/>
                              </a:cxn>
                              <a:cxn ang="0">
                                <a:pos x="GluePoint907X" y="GluePoint907Y"/>
                              </a:cxn>
                              <a:cxn ang="0">
                                <a:pos x="GluePoint908X" y="GluePoint908Y"/>
                              </a:cxn>
                              <a:cxn ang="0">
                                <a:pos x="GluePoint909X" y="GluePoint909Y"/>
                              </a:cxn>
                              <a:cxn ang="0">
                                <a:pos x="GluePoint910X" y="GluePoint910Y"/>
                              </a:cxn>
                              <a:cxn ang="0">
                                <a:pos x="GluePoint911X" y="GluePoint911Y"/>
                              </a:cxn>
                              <a:cxn ang="0">
                                <a:pos x="GluePoint912X" y="GluePoint912Y"/>
                              </a:cxn>
                              <a:cxn ang="0">
                                <a:pos x="GluePoint913X" y="GluePoint913Y"/>
                              </a:cxn>
                              <a:cxn ang="0">
                                <a:pos x="GluePoint914X" y="GluePoint914Y"/>
                              </a:cxn>
                              <a:cxn ang="0">
                                <a:pos x="GluePoint915X" y="GluePoint915Y"/>
                              </a:cxn>
                              <a:cxn ang="0">
                                <a:pos x="GluePoint916X" y="GluePoint916Y"/>
                              </a:cxn>
                              <a:cxn ang="0">
                                <a:pos x="GluePoint917X" y="GluePoint917Y"/>
                              </a:cxn>
                              <a:cxn ang="0">
                                <a:pos x="GluePoint918X" y="GluePoint918Y"/>
                              </a:cxn>
                              <a:cxn ang="0">
                                <a:pos x="GluePoint919X" y="GluePoint919Y"/>
                              </a:cxn>
                              <a:cxn ang="0">
                                <a:pos x="GluePoint920X" y="GluePoint920Y"/>
                              </a:cxn>
                              <a:cxn ang="0">
                                <a:pos x="GluePoint921X" y="GluePoint921Y"/>
                              </a:cxn>
                              <a:cxn ang="0">
                                <a:pos x="GluePoint922X" y="GluePoint922Y"/>
                              </a:cxn>
                              <a:cxn ang="0">
                                <a:pos x="GluePoint923X" y="GluePoint923Y"/>
                              </a:cxn>
                              <a:cxn ang="0">
                                <a:pos x="GluePoint924X" y="GluePoint924Y"/>
                              </a:cxn>
                              <a:cxn ang="0">
                                <a:pos x="GluePoint925X" y="GluePoint925Y"/>
                              </a:cxn>
                              <a:cxn ang="0">
                                <a:pos x="GluePoint926X" y="GluePoint926Y"/>
                              </a:cxn>
                              <a:cxn ang="0">
                                <a:pos x="GluePoint927X" y="GluePoint927Y"/>
                              </a:cxn>
                              <a:cxn ang="0">
                                <a:pos x="GluePoint928X" y="GluePoint928Y"/>
                              </a:cxn>
                              <a:cxn ang="0">
                                <a:pos x="GluePoint929X" y="GluePoint929Y"/>
                              </a:cxn>
                              <a:cxn ang="0">
                                <a:pos x="GluePoint930X" y="GluePoint930Y"/>
                              </a:cxn>
                              <a:cxn ang="0">
                                <a:pos x="GluePoint931X" y="GluePoint931Y"/>
                              </a:cxn>
                              <a:cxn ang="0">
                                <a:pos x="GluePoint932X" y="GluePoint932Y"/>
                              </a:cxn>
                              <a:cxn ang="0">
                                <a:pos x="GluePoint933X" y="GluePoint933Y"/>
                              </a:cxn>
                              <a:cxn ang="0">
                                <a:pos x="GluePoint934X" y="GluePoint934Y"/>
                              </a:cxn>
                              <a:cxn ang="0">
                                <a:pos x="GluePoint935X" y="GluePoint935Y"/>
                              </a:cxn>
                              <a:cxn ang="0">
                                <a:pos x="GluePoint936X" y="GluePoint936Y"/>
                              </a:cxn>
                              <a:cxn ang="0">
                                <a:pos x="GluePoint937X" y="GluePoint937Y"/>
                              </a:cxn>
                              <a:cxn ang="0">
                                <a:pos x="GluePoint938X" y="GluePoint938Y"/>
                              </a:cxn>
                              <a:cxn ang="0">
                                <a:pos x="GluePoint939X" y="GluePoint939Y"/>
                              </a:cxn>
                              <a:cxn ang="0">
                                <a:pos x="GluePoint940X" y="GluePoint940Y"/>
                              </a:cxn>
                              <a:cxn ang="0">
                                <a:pos x="GluePoint941X" y="GluePoint941Y"/>
                              </a:cxn>
                              <a:cxn ang="0">
                                <a:pos x="GluePoint942X" y="GluePoint942Y"/>
                              </a:cxn>
                              <a:cxn ang="0">
                                <a:pos x="GluePoint943X" y="GluePoint943Y"/>
                              </a:cxn>
                              <a:cxn ang="0">
                                <a:pos x="GluePoint944X" y="GluePoint944Y"/>
                              </a:cxn>
                              <a:cxn ang="0">
                                <a:pos x="GluePoint945X" y="GluePoint945Y"/>
                              </a:cxn>
                              <a:cxn ang="0">
                                <a:pos x="GluePoint946X" y="GluePoint946Y"/>
                              </a:cxn>
                              <a:cxn ang="0">
                                <a:pos x="GluePoint947X" y="GluePoint947Y"/>
                              </a:cxn>
                              <a:cxn ang="0">
                                <a:pos x="GluePoint948X" y="GluePoint948Y"/>
                              </a:cxn>
                              <a:cxn ang="0">
                                <a:pos x="GluePoint949X" y="GluePoint949Y"/>
                              </a:cxn>
                              <a:cxn ang="0">
                                <a:pos x="GluePoint950X" y="GluePoint950Y"/>
                              </a:cxn>
                              <a:cxn ang="0">
                                <a:pos x="GluePoint951X" y="GluePoint951Y"/>
                              </a:cxn>
                              <a:cxn ang="0">
                                <a:pos x="GluePoint952X" y="GluePoint952Y"/>
                              </a:cxn>
                              <a:cxn ang="0">
                                <a:pos x="GluePoint953X" y="GluePoint953Y"/>
                              </a:cxn>
                              <a:cxn ang="0">
                                <a:pos x="GluePoint954X" y="GluePoint954Y"/>
                              </a:cxn>
                              <a:cxn ang="0">
                                <a:pos x="GluePoint955X" y="GluePoint955Y"/>
                              </a:cxn>
                              <a:cxn ang="0">
                                <a:pos x="GluePoint956X" y="GluePoint956Y"/>
                              </a:cxn>
                              <a:cxn ang="0">
                                <a:pos x="GluePoint957X" y="GluePoint957Y"/>
                              </a:cxn>
                              <a:cxn ang="0">
                                <a:pos x="GluePoint958X" y="GluePoint958Y"/>
                              </a:cxn>
                              <a:cxn ang="0">
                                <a:pos x="GluePoint959X" y="GluePoint959Y"/>
                              </a:cxn>
                              <a:cxn ang="0">
                                <a:pos x="GluePoint960X" y="GluePoint960Y"/>
                              </a:cxn>
                              <a:cxn ang="0">
                                <a:pos x="GluePoint961X" y="GluePoint961Y"/>
                              </a:cxn>
                              <a:cxn ang="0">
                                <a:pos x="GluePoint962X" y="GluePoint962Y"/>
                              </a:cxn>
                              <a:cxn ang="0">
                                <a:pos x="GluePoint963X" y="GluePoint963Y"/>
                              </a:cxn>
                              <a:cxn ang="0">
                                <a:pos x="GluePoint964X" y="GluePoint964Y"/>
                              </a:cxn>
                              <a:cxn ang="0">
                                <a:pos x="GluePoint965X" y="GluePoint965Y"/>
                              </a:cxn>
                              <a:cxn ang="0">
                                <a:pos x="GluePoint966X" y="GluePoint966Y"/>
                              </a:cxn>
                              <a:cxn ang="0">
                                <a:pos x="GluePoint967X" y="GluePoint967Y"/>
                              </a:cxn>
                              <a:cxn ang="0">
                                <a:pos x="GluePoint968X" y="GluePoint968Y"/>
                              </a:cxn>
                              <a:cxn ang="0">
                                <a:pos x="GluePoint969X" y="GluePoint969Y"/>
                              </a:cxn>
                              <a:cxn ang="0">
                                <a:pos x="GluePoint970X" y="GluePoint970Y"/>
                              </a:cxn>
                              <a:cxn ang="0">
                                <a:pos x="GluePoint971X" y="GluePoint971Y"/>
                              </a:cxn>
                              <a:cxn ang="0">
                                <a:pos x="GluePoint972X" y="GluePoint972Y"/>
                              </a:cxn>
                              <a:cxn ang="0">
                                <a:pos x="GluePoint973X" y="GluePoint973Y"/>
                              </a:cxn>
                              <a:cxn ang="0">
                                <a:pos x="GluePoint974X" y="GluePoint974Y"/>
                              </a:cxn>
                              <a:cxn ang="0">
                                <a:pos x="GluePoint975X" y="GluePoint975Y"/>
                              </a:cxn>
                              <a:cxn ang="0">
                                <a:pos x="GluePoint976X" y="GluePoint976Y"/>
                              </a:cxn>
                              <a:cxn ang="0">
                                <a:pos x="GluePoint977X" y="GluePoint977Y"/>
                              </a:cxn>
                              <a:cxn ang="0">
                                <a:pos x="GluePoint978X" y="GluePoint978Y"/>
                              </a:cxn>
                              <a:cxn ang="0">
                                <a:pos x="GluePoint979X" y="GluePoint979Y"/>
                              </a:cxn>
                              <a:cxn ang="0">
                                <a:pos x="GluePoint980X" y="GluePoint980Y"/>
                              </a:cxn>
                              <a:cxn ang="0">
                                <a:pos x="GluePoint981X" y="GluePoint981Y"/>
                              </a:cxn>
                              <a:cxn ang="0">
                                <a:pos x="GluePoint982X" y="GluePoint982Y"/>
                              </a:cxn>
                              <a:cxn ang="0">
                                <a:pos x="GluePoint983X" y="GluePoint983Y"/>
                              </a:cxn>
                              <a:cxn ang="0">
                                <a:pos x="GluePoint984X" y="GluePoint984Y"/>
                              </a:cxn>
                              <a:cxn ang="0">
                                <a:pos x="GluePoint985X" y="GluePoint985Y"/>
                              </a:cxn>
                              <a:cxn ang="0">
                                <a:pos x="GluePoint986X" y="GluePoint986Y"/>
                              </a:cxn>
                              <a:cxn ang="0">
                                <a:pos x="GluePoint987X" y="GluePoint987Y"/>
                              </a:cxn>
                              <a:cxn ang="0">
                                <a:pos x="GluePoint988X" y="GluePoint988Y"/>
                              </a:cxn>
                              <a:cxn ang="0">
                                <a:pos x="GluePoint989X" y="GluePoint989Y"/>
                              </a:cxn>
                              <a:cxn ang="0">
                                <a:pos x="GluePoint990X" y="GluePoint990Y"/>
                              </a:cxn>
                              <a:cxn ang="0">
                                <a:pos x="GluePoint991X" y="GluePoint991Y"/>
                              </a:cxn>
                              <a:cxn ang="0">
                                <a:pos x="GluePoint992X" y="GluePoint992Y"/>
                              </a:cxn>
                              <a:cxn ang="0">
                                <a:pos x="GluePoint993X" y="GluePoint993Y"/>
                              </a:cxn>
                              <a:cxn ang="0">
                                <a:pos x="GluePoint994X" y="GluePoint994Y"/>
                              </a:cxn>
                              <a:cxn ang="0">
                                <a:pos x="GluePoint995X" y="GluePoint995Y"/>
                              </a:cxn>
                              <a:cxn ang="0">
                                <a:pos x="GluePoint996X" y="GluePoint996Y"/>
                              </a:cxn>
                              <a:cxn ang="0">
                                <a:pos x="GluePoint997X" y="GluePoint997Y"/>
                              </a:cxn>
                              <a:cxn ang="0">
                                <a:pos x="GluePoint998X" y="GluePoint998Y"/>
                              </a:cxn>
                              <a:cxn ang="0">
                                <a:pos x="GluePoint999X" y="GluePoint999Y"/>
                              </a:cxn>
                              <a:cxn ang="0">
                                <a:pos x="GluePoint1000X" y="GluePoint1000Y"/>
                              </a:cxn>
                              <a:cxn ang="0">
                                <a:pos x="GluePoint1001X" y="GluePoint1001Y"/>
                              </a:cxn>
                              <a:cxn ang="0">
                                <a:pos x="GluePoint1002X" y="GluePoint1002Y"/>
                              </a:cxn>
                              <a:cxn ang="0">
                                <a:pos x="GluePoint1003X" y="GluePoint1003Y"/>
                              </a:cxn>
                              <a:cxn ang="0">
                                <a:pos x="GluePoint1004X" y="GluePoint1004Y"/>
                              </a:cxn>
                              <a:cxn ang="0">
                                <a:pos x="GluePoint1005X" y="GluePoint1005Y"/>
                              </a:cxn>
                              <a:cxn ang="0">
                                <a:pos x="GluePoint1006X" y="GluePoint1006Y"/>
                              </a:cxn>
                              <a:cxn ang="0">
                                <a:pos x="GluePoint1007X" y="GluePoint1007Y"/>
                              </a:cxn>
                              <a:cxn ang="0">
                                <a:pos x="GluePoint1008X" y="GluePoint1008Y"/>
                              </a:cxn>
                              <a:cxn ang="0">
                                <a:pos x="GluePoint1009X" y="GluePoint1009Y"/>
                              </a:cxn>
                              <a:cxn ang="0">
                                <a:pos x="GluePoint1010X" y="GluePoint1010Y"/>
                              </a:cxn>
                              <a:cxn ang="0">
                                <a:pos x="GluePoint1011X" y="GluePoint1011Y"/>
                              </a:cxn>
                              <a:cxn ang="0">
                                <a:pos x="GluePoint1012X" y="GluePoint1012Y"/>
                              </a:cxn>
                              <a:cxn ang="0">
                                <a:pos x="GluePoint1013X" y="GluePoint1013Y"/>
                              </a:cxn>
                              <a:cxn ang="0">
                                <a:pos x="GluePoint1014X" y="GluePoint1014Y"/>
                              </a:cxn>
                              <a:cxn ang="0">
                                <a:pos x="GluePoint1015X" y="GluePoint1015Y"/>
                              </a:cxn>
                              <a:cxn ang="0">
                                <a:pos x="GluePoint1016X" y="GluePoint1016Y"/>
                              </a:cxn>
                              <a:cxn ang="0">
                                <a:pos x="GluePoint1017X" y="GluePoint1017Y"/>
                              </a:cxn>
                              <a:cxn ang="0">
                                <a:pos x="GluePoint1018X" y="GluePoint1018Y"/>
                              </a:cxn>
                              <a:cxn ang="0">
                                <a:pos x="GluePoint1019X" y="GluePoint1019Y"/>
                              </a:cxn>
                              <a:cxn ang="0">
                                <a:pos x="GluePoint1020X" y="GluePoint1020Y"/>
                              </a:cxn>
                              <a:cxn ang="0">
                                <a:pos x="GluePoint1021X" y="GluePoint1021Y"/>
                              </a:cxn>
                              <a:cxn ang="0">
                                <a:pos x="GluePoint1022X" y="GluePoint1022Y"/>
                              </a:cxn>
                              <a:cxn ang="0">
                                <a:pos x="GluePoint1023X" y="GluePoint1023Y"/>
                              </a:cxn>
                              <a:cxn ang="0">
                                <a:pos x="GluePoint1024X" y="GluePoint1024Y"/>
                              </a:cxn>
                              <a:cxn ang="0">
                                <a:pos x="GluePoint1025X" y="GluePoint1025Y"/>
                              </a:cxn>
                              <a:cxn ang="0">
                                <a:pos x="GluePoint1026X" y="GluePoint1026Y"/>
                              </a:cxn>
                              <a:cxn ang="0">
                                <a:pos x="GluePoint1027X" y="GluePoint1027Y"/>
                              </a:cxn>
                              <a:cxn ang="0">
                                <a:pos x="GluePoint1028X" y="GluePoint1028Y"/>
                              </a:cxn>
                              <a:cxn ang="0">
                                <a:pos x="GluePoint1029X" y="GluePoint1029Y"/>
                              </a:cxn>
                              <a:cxn ang="0">
                                <a:pos x="GluePoint1030X" y="GluePoint1030Y"/>
                              </a:cxn>
                              <a:cxn ang="0">
                                <a:pos x="GluePoint1031X" y="GluePoint1031Y"/>
                              </a:cxn>
                              <a:cxn ang="0">
                                <a:pos x="GluePoint1032X" y="GluePoint1032Y"/>
                              </a:cxn>
                              <a:cxn ang="0">
                                <a:pos x="GluePoint1033X" y="GluePoint1033Y"/>
                              </a:cxn>
                              <a:cxn ang="0">
                                <a:pos x="GluePoint1034X" y="GluePoint1034Y"/>
                              </a:cxn>
                              <a:cxn ang="0">
                                <a:pos x="GluePoint1035X" y="GluePoint1035Y"/>
                              </a:cxn>
                              <a:cxn ang="0">
                                <a:pos x="GluePoint1036X" y="GluePoint1036Y"/>
                              </a:cxn>
                              <a:cxn ang="0">
                                <a:pos x="GluePoint1037X" y="GluePoint1037Y"/>
                              </a:cxn>
                              <a:cxn ang="0">
                                <a:pos x="GluePoint1038X" y="GluePoint1038Y"/>
                              </a:cxn>
                              <a:cxn ang="0">
                                <a:pos x="GluePoint1039X" y="GluePoint1039Y"/>
                              </a:cxn>
                              <a:cxn ang="0">
                                <a:pos x="GluePoint1040X" y="GluePoint1040Y"/>
                              </a:cxn>
                              <a:cxn ang="0">
                                <a:pos x="GluePoint1041X" y="GluePoint1041Y"/>
                              </a:cxn>
                              <a:cxn ang="0">
                                <a:pos x="GluePoint1042X" y="GluePoint1042Y"/>
                              </a:cxn>
                              <a:cxn ang="0">
                                <a:pos x="GluePoint1043X" y="GluePoint1043Y"/>
                              </a:cxn>
                              <a:cxn ang="0">
                                <a:pos x="GluePoint1044X" y="GluePoint1044Y"/>
                              </a:cxn>
                              <a:cxn ang="0">
                                <a:pos x="GluePoint1045X" y="GluePoint1045Y"/>
                              </a:cxn>
                              <a:cxn ang="0">
                                <a:pos x="GluePoint1046X" y="GluePoint1046Y"/>
                              </a:cxn>
                              <a:cxn ang="0">
                                <a:pos x="GluePoint1047X" y="GluePoint1047Y"/>
                              </a:cxn>
                              <a:cxn ang="0">
                                <a:pos x="GluePoint1048X" y="GluePoint1048Y"/>
                              </a:cxn>
                              <a:cxn ang="0">
                                <a:pos x="GluePoint1049X" y="GluePoint1049Y"/>
                              </a:cxn>
                              <a:cxn ang="0">
                                <a:pos x="GluePoint1050X" y="GluePoint1050Y"/>
                              </a:cxn>
                              <a:cxn ang="0">
                                <a:pos x="GluePoint1051X" y="GluePoint1051Y"/>
                              </a:cxn>
                              <a:cxn ang="0">
                                <a:pos x="GluePoint1052X" y="GluePoint1052Y"/>
                              </a:cxn>
                              <a:cxn ang="0">
                                <a:pos x="GluePoint1053X" y="GluePoint1053Y"/>
                              </a:cxn>
                              <a:cxn ang="0">
                                <a:pos x="GluePoint1054X" y="GluePoint1054Y"/>
                              </a:cxn>
                              <a:cxn ang="0">
                                <a:pos x="GluePoint1055X" y="GluePoint1055Y"/>
                              </a:cxn>
                              <a:cxn ang="0">
                                <a:pos x="GluePoint1056X" y="GluePoint1056Y"/>
                              </a:cxn>
                              <a:cxn ang="0">
                                <a:pos x="GluePoint1057X" y="GluePoint1057Y"/>
                              </a:cxn>
                              <a:cxn ang="0">
                                <a:pos x="GluePoint1058X" y="GluePoint1058Y"/>
                              </a:cxn>
                              <a:cxn ang="0">
                                <a:pos x="GluePoint1059X" y="GluePoint1059Y"/>
                              </a:cxn>
                              <a:cxn ang="0">
                                <a:pos x="GluePoint1060X" y="GluePoint1060Y"/>
                              </a:cxn>
                              <a:cxn ang="0">
                                <a:pos x="GluePoint1061X" y="GluePoint1061Y"/>
                              </a:cxn>
                              <a:cxn ang="0">
                                <a:pos x="GluePoint1062X" y="GluePoint1062Y"/>
                              </a:cxn>
                              <a:cxn ang="0">
                                <a:pos x="GluePoint1063X" y="GluePoint1063Y"/>
                              </a:cxn>
                              <a:cxn ang="0">
                                <a:pos x="GluePoint1064X" y="GluePoint1064Y"/>
                              </a:cxn>
                              <a:cxn ang="0">
                                <a:pos x="GluePoint1065X" y="GluePoint1065Y"/>
                              </a:cxn>
                              <a:cxn ang="0">
                                <a:pos x="GluePoint1066X" y="GluePoint1066Y"/>
                              </a:cxn>
                              <a:cxn ang="0">
                                <a:pos x="GluePoint1067X" y="GluePoint1067Y"/>
                              </a:cxn>
                              <a:cxn ang="0">
                                <a:pos x="GluePoint1068X" y="GluePoint1068Y"/>
                              </a:cxn>
                              <a:cxn ang="0">
                                <a:pos x="GluePoint1069X" y="GluePoint1069Y"/>
                              </a:cxn>
                              <a:cxn ang="0">
                                <a:pos x="GluePoint1070X" y="GluePoint1070Y"/>
                              </a:cxn>
                              <a:cxn ang="0">
                                <a:pos x="GluePoint1071X" y="GluePoint1071Y"/>
                              </a:cxn>
                              <a:cxn ang="0">
                                <a:pos x="GluePoint1072X" y="GluePoint1072Y"/>
                              </a:cxn>
                              <a:cxn ang="0">
                                <a:pos x="GluePoint1073X" y="GluePoint1073Y"/>
                              </a:cxn>
                              <a:cxn ang="0">
                                <a:pos x="GluePoint1074X" y="GluePoint1074Y"/>
                              </a:cxn>
                              <a:cxn ang="0">
                                <a:pos x="GluePoint1075X" y="GluePoint1075Y"/>
                              </a:cxn>
                              <a:cxn ang="0">
                                <a:pos x="GluePoint1076X" y="GluePoint1076Y"/>
                              </a:cxn>
                              <a:cxn ang="0">
                                <a:pos x="GluePoint1077X" y="GluePoint1077Y"/>
                              </a:cxn>
                              <a:cxn ang="0">
                                <a:pos x="GluePoint1078X" y="GluePoint1078Y"/>
                              </a:cxn>
                              <a:cxn ang="0">
                                <a:pos x="GluePoint1079X" y="GluePoint1079Y"/>
                              </a:cxn>
                              <a:cxn ang="0">
                                <a:pos x="GluePoint1080X" y="GluePoint1080Y"/>
                              </a:cxn>
                              <a:cxn ang="0">
                                <a:pos x="GluePoint1081X" y="GluePoint1081Y"/>
                              </a:cxn>
                              <a:cxn ang="0">
                                <a:pos x="GluePoint1082X" y="GluePoint1082Y"/>
                              </a:cxn>
                              <a:cxn ang="0">
                                <a:pos x="GluePoint1083X" y="GluePoint1083Y"/>
                              </a:cxn>
                              <a:cxn ang="0">
                                <a:pos x="GluePoint1084X" y="GluePoint1084Y"/>
                              </a:cxn>
                              <a:cxn ang="0">
                                <a:pos x="GluePoint1085X" y="GluePoint1085Y"/>
                              </a:cxn>
                              <a:cxn ang="0">
                                <a:pos x="GluePoint1086X" y="GluePoint1086Y"/>
                              </a:cxn>
                              <a:cxn ang="0">
                                <a:pos x="GluePoint1087X" y="GluePoint1087Y"/>
                              </a:cxn>
                              <a:cxn ang="0">
                                <a:pos x="GluePoint1088X" y="GluePoint1088Y"/>
                              </a:cxn>
                              <a:cxn ang="0">
                                <a:pos x="GluePoint1089X" y="GluePoint1089Y"/>
                              </a:cxn>
                              <a:cxn ang="0">
                                <a:pos x="GluePoint1090X" y="GluePoint1090Y"/>
                              </a:cxn>
                              <a:cxn ang="0">
                                <a:pos x="GluePoint1091X" y="GluePoint1091Y"/>
                              </a:cxn>
                              <a:cxn ang="0">
                                <a:pos x="GluePoint1092X" y="GluePoint1092Y"/>
                              </a:cxn>
                              <a:cxn ang="0">
                                <a:pos x="GluePoint1093X" y="GluePoint1093Y"/>
                              </a:cxn>
                              <a:cxn ang="0">
                                <a:pos x="GluePoint1094X" y="GluePoint1094Y"/>
                              </a:cxn>
                              <a:cxn ang="0">
                                <a:pos x="GluePoint1095X" y="GluePoint1095Y"/>
                              </a:cxn>
                              <a:cxn ang="0">
                                <a:pos x="GluePoint1096X" y="GluePoint1096Y"/>
                              </a:cxn>
                              <a:cxn ang="0">
                                <a:pos x="GluePoint1097X" y="GluePoint1097Y"/>
                              </a:cxn>
                              <a:cxn ang="0">
                                <a:pos x="GluePoint1098X" y="GluePoint1098Y"/>
                              </a:cxn>
                              <a:cxn ang="0">
                                <a:pos x="GluePoint1099X" y="GluePoint1099Y"/>
                              </a:cxn>
                              <a:cxn ang="0">
                                <a:pos x="GluePoint1100X" y="GluePoint1100Y"/>
                              </a:cxn>
                              <a:cxn ang="0">
                                <a:pos x="GluePoint1101X" y="GluePoint1101Y"/>
                              </a:cxn>
                              <a:cxn ang="0">
                                <a:pos x="GluePoint1102X" y="GluePoint1102Y"/>
                              </a:cxn>
                              <a:cxn ang="0">
                                <a:pos x="GluePoint1103X" y="GluePoint1103Y"/>
                              </a:cxn>
                              <a:cxn ang="0">
                                <a:pos x="GluePoint1104X" y="GluePoint1104Y"/>
                              </a:cxn>
                              <a:cxn ang="0">
                                <a:pos x="GluePoint1105X" y="GluePoint1105Y"/>
                              </a:cxn>
                              <a:cxn ang="0">
                                <a:pos x="GluePoint1106X" y="GluePoint1106Y"/>
                              </a:cxn>
                              <a:cxn ang="0">
                                <a:pos x="GluePoint1107X" y="GluePoint1107Y"/>
                              </a:cxn>
                              <a:cxn ang="0">
                                <a:pos x="GluePoint1108X" y="GluePoint1108Y"/>
                              </a:cxn>
                              <a:cxn ang="0">
                                <a:pos x="GluePoint1109X" y="GluePoint1109Y"/>
                              </a:cxn>
                              <a:cxn ang="0">
                                <a:pos x="GluePoint1110X" y="GluePoint1110Y"/>
                              </a:cxn>
                              <a:cxn ang="0">
                                <a:pos x="GluePoint1111X" y="GluePoint1111Y"/>
                              </a:cxn>
                              <a:cxn ang="0">
                                <a:pos x="GluePoint1112X" y="GluePoint1112Y"/>
                              </a:cxn>
                              <a:cxn ang="0">
                                <a:pos x="GluePoint1113X" y="GluePoint1113Y"/>
                              </a:cxn>
                              <a:cxn ang="0">
                                <a:pos x="GluePoint1114X" y="GluePoint1114Y"/>
                              </a:cxn>
                              <a:cxn ang="0">
                                <a:pos x="GluePoint1115X" y="GluePoint1115Y"/>
                              </a:cxn>
                              <a:cxn ang="0">
                                <a:pos x="GluePoint1116X" y="GluePoint1116Y"/>
                              </a:cxn>
                              <a:cxn ang="0">
                                <a:pos x="GluePoint1117X" y="GluePoint1117Y"/>
                              </a:cxn>
                              <a:cxn ang="0">
                                <a:pos x="GluePoint1118X" y="GluePoint1118Y"/>
                              </a:cxn>
                              <a:cxn ang="0">
                                <a:pos x="GluePoint1119X" y="GluePoint1119Y"/>
                              </a:cxn>
                              <a:cxn ang="0">
                                <a:pos x="GluePoint1120X" y="GluePoint1120Y"/>
                              </a:cxn>
                              <a:cxn ang="0">
                                <a:pos x="GluePoint1121X" y="GluePoint1121Y"/>
                              </a:cxn>
                              <a:cxn ang="0">
                                <a:pos x="GluePoint1122X" y="GluePoint1122Y"/>
                              </a:cxn>
                              <a:cxn ang="0">
                                <a:pos x="GluePoint1123X" y="GluePoint1123Y"/>
                              </a:cxn>
                              <a:cxn ang="0">
                                <a:pos x="GluePoint1124X" y="GluePoint1124Y"/>
                              </a:cxn>
                              <a:cxn ang="0">
                                <a:pos x="GluePoint1125X" y="GluePoint1125Y"/>
                              </a:cxn>
                              <a:cxn ang="0">
                                <a:pos x="GluePoint1126X" y="GluePoint1126Y"/>
                              </a:cxn>
                              <a:cxn ang="0">
                                <a:pos x="GluePoint1127X" y="GluePoint1127Y"/>
                              </a:cxn>
                              <a:cxn ang="0">
                                <a:pos x="GluePoint1128X" y="GluePoint1128Y"/>
                              </a:cxn>
                              <a:cxn ang="0">
                                <a:pos x="GluePoint1129X" y="GluePoint1129Y"/>
                              </a:cxn>
                              <a:cxn ang="0">
                                <a:pos x="GluePoint1130X" y="GluePoint1130Y"/>
                              </a:cxn>
                              <a:cxn ang="0">
                                <a:pos x="GluePoint1131X" y="GluePoint1131Y"/>
                              </a:cxn>
                              <a:cxn ang="0">
                                <a:pos x="GluePoint1132X" y="GluePoint1132Y"/>
                              </a:cxn>
                              <a:cxn ang="0">
                                <a:pos x="GluePoint1133X" y="GluePoint1133Y"/>
                              </a:cxn>
                              <a:cxn ang="0">
                                <a:pos x="GluePoint1134X" y="GluePoint1134Y"/>
                              </a:cxn>
                              <a:cxn ang="0">
                                <a:pos x="GluePoint1135X" y="GluePoint1135Y"/>
                              </a:cxn>
                              <a:cxn ang="0">
                                <a:pos x="GluePoint1136X" y="GluePoint1136Y"/>
                              </a:cxn>
                              <a:cxn ang="0">
                                <a:pos x="GluePoint1137X" y="GluePoint1137Y"/>
                              </a:cxn>
                              <a:cxn ang="0">
                                <a:pos x="GluePoint1138X" y="GluePoint1138Y"/>
                              </a:cxn>
                              <a:cxn ang="0">
                                <a:pos x="GluePoint1139X" y="GluePoint1139Y"/>
                              </a:cxn>
                              <a:cxn ang="0">
                                <a:pos x="GluePoint1140X" y="GluePoint1140Y"/>
                              </a:cxn>
                              <a:cxn ang="0">
                                <a:pos x="GluePoint1141X" y="GluePoint1141Y"/>
                              </a:cxn>
                              <a:cxn ang="0">
                                <a:pos x="GluePoint1142X" y="GluePoint1142Y"/>
                              </a:cxn>
                              <a:cxn ang="0">
                                <a:pos x="GluePoint1143X" y="GluePoint1143Y"/>
                              </a:cxn>
                              <a:cxn ang="0">
                                <a:pos x="GluePoint1144X" y="GluePoint1144Y"/>
                              </a:cxn>
                              <a:cxn ang="0">
                                <a:pos x="GluePoint1145X" y="GluePoint1145Y"/>
                              </a:cxn>
                              <a:cxn ang="0">
                                <a:pos x="GluePoint1146X" y="GluePoint1146Y"/>
                              </a:cxn>
                              <a:cxn ang="0">
                                <a:pos x="GluePoint1147X" y="GluePoint1147Y"/>
                              </a:cxn>
                              <a:cxn ang="0">
                                <a:pos x="GluePoint1148X" y="GluePoint1148Y"/>
                              </a:cxn>
                              <a:cxn ang="0">
                                <a:pos x="GluePoint1149X" y="GluePoint1149Y"/>
                              </a:cxn>
                              <a:cxn ang="0">
                                <a:pos x="GluePoint1150X" y="GluePoint1150Y"/>
                              </a:cxn>
                              <a:cxn ang="0">
                                <a:pos x="GluePoint1151X" y="GluePoint1151Y"/>
                              </a:cxn>
                              <a:cxn ang="0">
                                <a:pos x="GluePoint1152X" y="GluePoint1152Y"/>
                              </a:cxn>
                              <a:cxn ang="0">
                                <a:pos x="GluePoint1153X" y="GluePoint1153Y"/>
                              </a:cxn>
                              <a:cxn ang="0">
                                <a:pos x="GluePoint1154X" y="GluePoint1154Y"/>
                              </a:cxn>
                              <a:cxn ang="0">
                                <a:pos x="GluePoint1155X" y="GluePoint1155Y"/>
                              </a:cxn>
                              <a:cxn ang="0">
                                <a:pos x="GluePoint1156X" y="GluePoint1156Y"/>
                              </a:cxn>
                              <a:cxn ang="0">
                                <a:pos x="GluePoint1157X" y="GluePoint1157Y"/>
                              </a:cxn>
                              <a:cxn ang="0">
                                <a:pos x="GluePoint1158X" y="GluePoint1158Y"/>
                              </a:cxn>
                              <a:cxn ang="0">
                                <a:pos x="GluePoint1159X" y="GluePoint1159Y"/>
                              </a:cxn>
                              <a:cxn ang="0">
                                <a:pos x="GluePoint1160X" y="GluePoint1160Y"/>
                              </a:cxn>
                              <a:cxn ang="0">
                                <a:pos x="GluePoint1161X" y="GluePoint1161Y"/>
                              </a:cxn>
                              <a:cxn ang="0">
                                <a:pos x="GluePoint1162X" y="GluePoint1162Y"/>
                              </a:cxn>
                              <a:cxn ang="0">
                                <a:pos x="GluePoint1163X" y="GluePoint1163Y"/>
                              </a:cxn>
                              <a:cxn ang="0">
                                <a:pos x="GluePoint1164X" y="GluePoint1164Y"/>
                              </a:cxn>
                              <a:cxn ang="0">
                                <a:pos x="GluePoint1165X" y="GluePoint1165Y"/>
                              </a:cxn>
                              <a:cxn ang="0">
                                <a:pos x="GluePoint1166X" y="GluePoint1166Y"/>
                              </a:cxn>
                              <a:cxn ang="0">
                                <a:pos x="GluePoint1167X" y="GluePoint1167Y"/>
                              </a:cxn>
                              <a:cxn ang="0">
                                <a:pos x="GluePoint1168X" y="GluePoint1168Y"/>
                              </a:cxn>
                              <a:cxn ang="0">
                                <a:pos x="GluePoint1169X" y="GluePoint1169Y"/>
                              </a:cxn>
                              <a:cxn ang="0">
                                <a:pos x="GluePoint1170X" y="GluePoint1170Y"/>
                              </a:cxn>
                              <a:cxn ang="0">
                                <a:pos x="GluePoint1171X" y="GluePoint1171Y"/>
                              </a:cxn>
                              <a:cxn ang="0">
                                <a:pos x="GluePoint1172X" y="GluePoint1172Y"/>
                              </a:cxn>
                              <a:cxn ang="0">
                                <a:pos x="GluePoint1173X" y="GluePoint1173Y"/>
                              </a:cxn>
                              <a:cxn ang="0">
                                <a:pos x="GluePoint1174X" y="GluePoint1174Y"/>
                              </a:cxn>
                              <a:cxn ang="0">
                                <a:pos x="GluePoint1175X" y="GluePoint1175Y"/>
                              </a:cxn>
                            </a:cxnLst>
                            <a:rect l="textAreaLeft" t="textAreaTop" r="textAreaRight" b="textAreaBottom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Forma libre: Forma 10"/>
                        <wps:cNvSpPr/>
                        <wps:spPr>
                          <a:xfrm flipH="1" flipV="1" rot="10800000">
                            <a:off x="3984480" y="7020000"/>
                            <a:ext cx="342360" cy="337680"/>
                          </a:xfrm>
                          <a:custGeom>
                            <a:avLst/>
                            <a:gdLst>
                              <a:gd name="textAreaLeft" fmla="*/ -360 w 194040"/>
                              <a:gd name="textAreaRight" fmla="*/ 194040 w 194040"/>
                              <a:gd name="textAreaTop" fmla="*/ 360 h 191520"/>
                              <a:gd name="textAreaBottom" fmla="*/ 192240 h 191520"/>
                              <a:gd name="GluePoint1X" fmla="*/ 1439383 w 2647519"/>
                              <a:gd name="GluePoint1Y" fmla="*/ 2598425 h 2612594"/>
                              <a:gd name="GluePoint2X" fmla="*/ 1427010 w 2647519"/>
                              <a:gd name="GluePoint2Y" fmla="*/ 2605087 h 2612594"/>
                              <a:gd name="GluePoint3X" fmla="*/ 1427751 w 2647519"/>
                              <a:gd name="GluePoint3Y" fmla="*/ 2605405 h 2612594"/>
                              <a:gd name="GluePoint4X" fmla="*/ 1542263 w 2647519"/>
                              <a:gd name="GluePoint4Y" fmla="*/ 2530792 h 2612594"/>
                              <a:gd name="GluePoint5X" fmla="*/ 1502258 w 2647519"/>
                              <a:gd name="GluePoint5Y" fmla="*/ 2540317 h 2612594"/>
                              <a:gd name="GluePoint6X" fmla="*/ 1442250 w 2647519"/>
                              <a:gd name="GluePoint6Y" fmla="*/ 2547937 h 2612594"/>
                              <a:gd name="GluePoint7X" fmla="*/ 1439393 w 2647519"/>
                              <a:gd name="GluePoint7Y" fmla="*/ 2540317 h 2612594"/>
                              <a:gd name="GluePoint8X" fmla="*/ 1481303 w 2647519"/>
                              <a:gd name="GluePoint8Y" fmla="*/ 2536507 h 2612594"/>
                              <a:gd name="GluePoint9X" fmla="*/ 1542263 w 2647519"/>
                              <a:gd name="GluePoint9Y" fmla="*/ 2530792 h 2612594"/>
                              <a:gd name="GluePoint10X" fmla="*/ 1646324 w 2647519"/>
                              <a:gd name="GluePoint10Y" fmla="*/ 2520821 h 2612594"/>
                              <a:gd name="GluePoint11X" fmla="*/ 1643880 w 2647519"/>
                              <a:gd name="GluePoint11Y" fmla="*/ 2521511 h 2612594"/>
                              <a:gd name="GluePoint12X" fmla="*/ 1645133 w 2647519"/>
                              <a:gd name="GluePoint12Y" fmla="*/ 2521267 h 2612594"/>
                              <a:gd name="GluePoint13X" fmla="*/ 899801 w 2647519"/>
                              <a:gd name="GluePoint13Y" fmla="*/ 2506503 h 2612594"/>
                              <a:gd name="GluePoint14X" fmla="*/ 942187 w 2647519"/>
                              <a:gd name="GluePoint14Y" fmla="*/ 2517457 h 2612594"/>
                              <a:gd name="GluePoint15X" fmla="*/ 960285 w 2647519"/>
                              <a:gd name="GluePoint15Y" fmla="*/ 2518409 h 2612594"/>
                              <a:gd name="GluePoint16X" fmla="*/ 1010767 w 2647519"/>
                              <a:gd name="GluePoint16Y" fmla="*/ 2543175 h 2612594"/>
                              <a:gd name="GluePoint17X" fmla="*/ 1033627 w 2647519"/>
                              <a:gd name="GluePoint17Y" fmla="*/ 2547937 h 2612594"/>
                              <a:gd name="GluePoint18X" fmla="*/ 1035057 w 2647519"/>
                              <a:gd name="GluePoint18Y" fmla="*/ 2548414 h 2612594"/>
                              <a:gd name="GluePoint19X" fmla="*/ 1040295 w 2647519"/>
                              <a:gd name="GluePoint19Y" fmla="*/ 2543175 h 2612594"/>
                              <a:gd name="GluePoint20X" fmla="*/ 1060297 w 2647519"/>
                              <a:gd name="GluePoint20Y" fmla="*/ 2548890 h 2612594"/>
                              <a:gd name="GluePoint21X" fmla="*/ 1080300 w 2647519"/>
                              <a:gd name="GluePoint21Y" fmla="*/ 2553652 h 2612594"/>
                              <a:gd name="GluePoint22X" fmla="*/ 1119713 w 2647519"/>
                              <a:gd name="GluePoint22Y" fmla="*/ 2562818 h 2612594"/>
                              <a:gd name="GluePoint23X" fmla="*/ 1120305 w 2647519"/>
                              <a:gd name="GluePoint23Y" fmla="*/ 2562225 h 2612594"/>
                              <a:gd name="GluePoint24X" fmla="*/ 1166025 w 2647519"/>
                              <a:gd name="GluePoint24Y" fmla="*/ 2569845 h 2612594"/>
                              <a:gd name="GluePoint25X" fmla="*/ 1187932 w 2647519"/>
                              <a:gd name="GluePoint25Y" fmla="*/ 2573655 h 2612594"/>
                              <a:gd name="GluePoint26X" fmla="*/ 1209840 w 2647519"/>
                              <a:gd name="GluePoint26Y" fmla="*/ 2575560 h 2612594"/>
                              <a:gd name="GluePoint27X" fmla="*/ 1254607 w 2647519"/>
                              <a:gd name="GluePoint27Y" fmla="*/ 2577465 h 2612594"/>
                              <a:gd name="GluePoint28X" fmla="*/ 1315567 w 2647519"/>
                              <a:gd name="GluePoint28Y" fmla="*/ 2576512 h 2612594"/>
                              <a:gd name="GluePoint29X" fmla="*/ 1318213 w 2647519"/>
                              <a:gd name="GluePoint29Y" fmla="*/ 2576512 h 2612594"/>
                              <a:gd name="GluePoint30X" fmla="*/ 1324140 w 2647519"/>
                              <a:gd name="GluePoint30Y" fmla="*/ 2573178 h 2612594"/>
                              <a:gd name="GluePoint31X" fmla="*/ 1337475 w 2647519"/>
                              <a:gd name="GluePoint31Y" fmla="*/ 2568892 h 2612594"/>
                              <a:gd name="GluePoint32X" fmla="*/ 1351048 w 2647519"/>
                              <a:gd name="GluePoint32Y" fmla="*/ 2568654 h 2612594"/>
                              <a:gd name="GluePoint33X" fmla="*/ 1360335 w 2647519"/>
                              <a:gd name="GluePoint33Y" fmla="*/ 2569844 h 2612594"/>
                              <a:gd name="GluePoint34X" fmla="*/ 1362835 w 2647519"/>
                              <a:gd name="GluePoint34Y" fmla="*/ 2576512 h 2612594"/>
                              <a:gd name="GluePoint35X" fmla="*/ 1384147 w 2647519"/>
                              <a:gd name="GluePoint35Y" fmla="*/ 2576512 h 2612594"/>
                              <a:gd name="GluePoint36X" fmla="*/ 1377480 w 2647519"/>
                              <a:gd name="GluePoint36Y" fmla="*/ 2586037 h 2612594"/>
                              <a:gd name="GluePoint37X" fmla="*/ 1373670 w 2647519"/>
                              <a:gd name="GluePoint37Y" fmla="*/ 2590800 h 2612594"/>
                              <a:gd name="GluePoint38X" fmla="*/ 1361287 w 2647519"/>
                              <a:gd name="GluePoint38Y" fmla="*/ 2596515 h 2612594"/>
                              <a:gd name="GluePoint39X" fmla="*/ 1338427 w 2647519"/>
                              <a:gd name="GluePoint39Y" fmla="*/ 2596515 h 2612594"/>
                              <a:gd name="GluePoint40X" fmla="*/ 1308900 w 2647519"/>
                              <a:gd name="GluePoint40Y" fmla="*/ 2594610 h 2612594"/>
                              <a:gd name="GluePoint41X" fmla="*/ 1245082 w 2647519"/>
                              <a:gd name="GluePoint41Y" fmla="*/ 2592705 h 2612594"/>
                              <a:gd name="GluePoint42X" fmla="*/ 1197457 w 2647519"/>
                              <a:gd name="GluePoint42Y" fmla="*/ 2588895 h 2612594"/>
                              <a:gd name="GluePoint43X" fmla="*/ 1155547 w 2647519"/>
                              <a:gd name="GluePoint43Y" fmla="*/ 2583180 h 2612594"/>
                              <a:gd name="GluePoint44X" fmla="*/ 1113637 w 2647519"/>
                              <a:gd name="GluePoint44Y" fmla="*/ 2576512 h 2612594"/>
                              <a:gd name="GluePoint45X" fmla="*/ 1049820 w 2647519"/>
                              <a:gd name="GluePoint45Y" fmla="*/ 2566987 h 2612594"/>
                              <a:gd name="GluePoint46X" fmla="*/ 1000290 w 2647519"/>
                              <a:gd name="GluePoint46Y" fmla="*/ 2550795 h 2612594"/>
                              <a:gd name="GluePoint47X" fmla="*/ 1000863 w 2647519"/>
                              <a:gd name="GluePoint47Y" fmla="*/ 2550379 h 2612594"/>
                              <a:gd name="GluePoint48X" fmla="*/ 971715 w 2647519"/>
                              <a:gd name="GluePoint48Y" fmla="*/ 2541270 h 2612594"/>
                              <a:gd name="GluePoint49X" fmla="*/ 945997 w 2647519"/>
                              <a:gd name="GluePoint49Y" fmla="*/ 2529840 h 2612594"/>
                              <a:gd name="GluePoint50X" fmla="*/ 916470 w 2647519"/>
                              <a:gd name="GluePoint50Y" fmla="*/ 2520315 h 2612594"/>
                              <a:gd name="GluePoint51X" fmla="*/ 885990 w 2647519"/>
                              <a:gd name="GluePoint51Y" fmla="*/ 2509837 h 2612594"/>
                              <a:gd name="GluePoint52X" fmla="*/ 899801 w 2647519"/>
                              <a:gd name="GluePoint52Y" fmla="*/ 2506503 h 2612594"/>
                              <a:gd name="GluePoint53X" fmla="*/ 1460492 w 2647519"/>
                              <a:gd name="GluePoint53Y" fmla="*/ 2486082 h 2612594"/>
                              <a:gd name="GluePoint54X" fmla="*/ 1445939 w 2647519"/>
                              <a:gd name="GluePoint54Y" fmla="*/ 2488303 h 2612594"/>
                              <a:gd name="GluePoint55X" fmla="*/ 1345293 w 2647519"/>
                              <a:gd name="GluePoint55Y" fmla="*/ 2493385 h 2612594"/>
                              <a:gd name="GluePoint56X" fmla="*/ 1378432 w 2647519"/>
                              <a:gd name="GluePoint56Y" fmla="*/ 2497454 h 2612594"/>
                              <a:gd name="GluePoint57X" fmla="*/ 1387005 w 2647519"/>
                              <a:gd name="GluePoint57Y" fmla="*/ 2495549 h 2612594"/>
                              <a:gd name="GluePoint58X" fmla="*/ 1446060 w 2647519"/>
                              <a:gd name="GluePoint58Y" fmla="*/ 2488882 h 2612594"/>
                              <a:gd name="GluePoint59X" fmla="*/ 1455778 w 2647519"/>
                              <a:gd name="GluePoint59Y" fmla="*/ 2486992 h 2612594"/>
                              <a:gd name="GluePoint60X" fmla="*/ 1550918 w 2647519"/>
                              <a:gd name="GluePoint60Y" fmla="*/ 2472281 h 2612594"/>
                              <a:gd name="GluePoint61X" fmla="*/ 1501488 w 2647519"/>
                              <a:gd name="GluePoint61Y" fmla="*/ 2479825 h 2612594"/>
                              <a:gd name="GluePoint62X" fmla="*/ 1518450 w 2647519"/>
                              <a:gd name="GluePoint62Y" fmla="*/ 2480309 h 2612594"/>
                              <a:gd name="GluePoint63X" fmla="*/ 1542858 w 2647519"/>
                              <a:gd name="GluePoint63Y" fmla="*/ 2475785 h 2612594"/>
                              <a:gd name="GluePoint64X" fmla="*/ 1731355 w 2647519"/>
                              <a:gd name="GluePoint64Y" fmla="*/ 2470078 h 2612594"/>
                              <a:gd name="GluePoint65X" fmla="*/ 1576323 w 2647519"/>
                              <a:gd name="GluePoint65Y" fmla="*/ 2511364 h 2612594"/>
                              <a:gd name="GluePoint66X" fmla="*/ 1654777 w 2647519"/>
                              <a:gd name="GluePoint66Y" fmla="*/ 2493883 h 2612594"/>
                              <a:gd name="GluePoint67X" fmla="*/ 737400 w 2647519"/>
                              <a:gd name="GluePoint67Y" fmla="*/ 2450782 h 2612594"/>
                              <a:gd name="GluePoint68X" fmla="*/ 846937 w 2647519"/>
                              <a:gd name="GluePoint68Y" fmla="*/ 2497454 h 2612594"/>
                              <a:gd name="GluePoint69X" fmla="*/ 885990 w 2647519"/>
                              <a:gd name="GluePoint69Y" fmla="*/ 2509837 h 2612594"/>
                              <a:gd name="GluePoint70X" fmla="*/ 915517 w 2647519"/>
                              <a:gd name="GluePoint70Y" fmla="*/ 2520314 h 2612594"/>
                              <a:gd name="GluePoint71X" fmla="*/ 945045 w 2647519"/>
                              <a:gd name="GluePoint71Y" fmla="*/ 2529839 h 2612594"/>
                              <a:gd name="GluePoint72X" fmla="*/ 970762 w 2647519"/>
                              <a:gd name="GluePoint72Y" fmla="*/ 2541269 h 2612594"/>
                              <a:gd name="GluePoint73X" fmla="*/ 965047 w 2647519"/>
                              <a:gd name="GluePoint73Y" fmla="*/ 2546032 h 2612594"/>
                              <a:gd name="GluePoint74X" fmla="*/ 949807 w 2647519"/>
                              <a:gd name="GluePoint74Y" fmla="*/ 2543174 h 2612594"/>
                              <a:gd name="GluePoint75X" fmla="*/ 895515 w 2647519"/>
                              <a:gd name="GluePoint75Y" fmla="*/ 2523172 h 2612594"/>
                              <a:gd name="GluePoint76X" fmla="*/ 868845 w 2647519"/>
                              <a:gd name="GluePoint76Y" fmla="*/ 2512694 h 2612594"/>
                              <a:gd name="GluePoint77X" fmla="*/ 842175 w 2647519"/>
                              <a:gd name="GluePoint77Y" fmla="*/ 2501264 h 2612594"/>
                              <a:gd name="GluePoint78X" fmla="*/ 806932 w 2647519"/>
                              <a:gd name="GluePoint78Y" fmla="*/ 2488882 h 2612594"/>
                              <a:gd name="GluePoint79X" fmla="*/ 776452 w 2647519"/>
                              <a:gd name="GluePoint79Y" fmla="*/ 2475547 h 2612594"/>
                              <a:gd name="GluePoint80X" fmla="*/ 752640 w 2647519"/>
                              <a:gd name="GluePoint80Y" fmla="*/ 2463164 h 2612594"/>
                              <a:gd name="GluePoint81X" fmla="*/ 737400 w 2647519"/>
                              <a:gd name="GluePoint81Y" fmla="*/ 2450782 h 2612594"/>
                              <a:gd name="GluePoint82X" fmla="*/ 782168 w 2647519"/>
                              <a:gd name="GluePoint82Y" fmla="*/ 2426970 h 2612594"/>
                              <a:gd name="GluePoint83X" fmla="*/ 834555 w 2647519"/>
                              <a:gd name="GluePoint83Y" fmla="*/ 2453640 h 2612594"/>
                              <a:gd name="GluePoint84X" fmla="*/ 827888 w 2647519"/>
                              <a:gd name="GluePoint84Y" fmla="*/ 2457450 h 2612594"/>
                              <a:gd name="GluePoint85X" fmla="*/ 766928 w 2647519"/>
                              <a:gd name="GluePoint85Y" fmla="*/ 2427922 h 2612594"/>
                              <a:gd name="GluePoint86X" fmla="*/ 782168 w 2647519"/>
                              <a:gd name="GluePoint86Y" fmla="*/ 2426970 h 2612594"/>
                              <a:gd name="GluePoint87X" fmla="*/ 588810 w 2647519"/>
                              <a:gd name="GluePoint87Y" fmla="*/ 2362200 h 2612594"/>
                              <a:gd name="GluePoint88X" fmla="*/ 653580 w 2647519"/>
                              <a:gd name="GluePoint88Y" fmla="*/ 2398395 h 2612594"/>
                              <a:gd name="GluePoint89X" fmla="*/ 666915 w 2647519"/>
                              <a:gd name="GluePoint89Y" fmla="*/ 2413635 h 2612594"/>
                              <a:gd name="GluePoint90X" fmla="*/ 636435 w 2647519"/>
                              <a:gd name="GluePoint90Y" fmla="*/ 2397442 h 2612594"/>
                              <a:gd name="GluePoint91X" fmla="*/ 613575 w 2647519"/>
                              <a:gd name="GluePoint91Y" fmla="*/ 2383155 h 2612594"/>
                              <a:gd name="GluePoint92X" fmla="*/ 588810 w 2647519"/>
                              <a:gd name="GluePoint92Y" fmla="*/ 2362200 h 2612594"/>
                              <a:gd name="GluePoint93X" fmla="*/ 702387 w 2647519"/>
                              <a:gd name="GluePoint93Y" fmla="*/ 2337759 h 2612594"/>
                              <a:gd name="GluePoint94X" fmla="*/ 702396 w 2647519"/>
                              <a:gd name="GluePoint94Y" fmla="*/ 2338030 h 2612594"/>
                              <a:gd name="GluePoint95X" fmla="*/ 705613 w 2647519"/>
                              <a:gd name="GluePoint95Y" fmla="*/ 2341924 h 2612594"/>
                              <a:gd name="GluePoint96X" fmla="*/ 705967 w 2647519"/>
                              <a:gd name="GluePoint96Y" fmla="*/ 2340292 h 2612594"/>
                              <a:gd name="GluePoint97X" fmla="*/ 2093409 w 2647519"/>
                              <a:gd name="GluePoint97Y" fmla="*/ 2275234 h 2612594"/>
                              <a:gd name="GluePoint98X" fmla="*/ 2089950 w 2647519"/>
                              <a:gd name="GluePoint98Y" fmla="*/ 2275522 h 2612594"/>
                              <a:gd name="GluePoint99X" fmla="*/ 2032800 w 2647519"/>
                              <a:gd name="GluePoint99Y" fmla="*/ 2316480 h 2612594"/>
                              <a:gd name="GluePoint100X" fmla="*/ 1976602 w 2647519"/>
                              <a:gd name="GluePoint100Y" fmla="*/ 2346960 h 2612594"/>
                              <a:gd name="GluePoint101X" fmla="*/ 1936597 w 2647519"/>
                              <a:gd name="GluePoint101Y" fmla="*/ 2370772 h 2612594"/>
                              <a:gd name="GluePoint102X" fmla="*/ 1914690 w 2647519"/>
                              <a:gd name="GluePoint102Y" fmla="*/ 2380297 h 2612594"/>
                              <a:gd name="GluePoint103X" fmla="*/ 1891830 w 2647519"/>
                              <a:gd name="GluePoint103Y" fmla="*/ 2389822 h 2612594"/>
                              <a:gd name="GluePoint104X" fmla="*/ 1864207 w 2647519"/>
                              <a:gd name="GluePoint104Y" fmla="*/ 2404110 h 2612594"/>
                              <a:gd name="GluePoint105X" fmla="*/ 1843252 w 2647519"/>
                              <a:gd name="GluePoint105Y" fmla="*/ 2416492 h 2612594"/>
                              <a:gd name="GluePoint106X" fmla="*/ 1812772 w 2647519"/>
                              <a:gd name="GluePoint106Y" fmla="*/ 2428875 h 2612594"/>
                              <a:gd name="GluePoint107X" fmla="*/ 1781340 w 2647519"/>
                              <a:gd name="GluePoint107Y" fmla="*/ 2440305 h 2612594"/>
                              <a:gd name="GluePoint108X" fmla="*/ 1772767 w 2647519"/>
                              <a:gd name="GluePoint108Y" fmla="*/ 2448877 h 2612594"/>
                              <a:gd name="GluePoint109X" fmla="*/ 1759432 w 2647519"/>
                              <a:gd name="GluePoint109Y" fmla="*/ 2453640 h 2612594"/>
                              <a:gd name="GluePoint110X" fmla="*/ 1726095 w 2647519"/>
                              <a:gd name="GluePoint110Y" fmla="*/ 2459355 h 2612594"/>
                              <a:gd name="GluePoint111X" fmla="*/ 1683232 w 2647519"/>
                              <a:gd name="GluePoint111Y" fmla="*/ 2472690 h 2612594"/>
                              <a:gd name="GluePoint112X" fmla="*/ 1644180 w 2647519"/>
                              <a:gd name="GluePoint112Y" fmla="*/ 2485072 h 2612594"/>
                              <a:gd name="GluePoint113X" fmla="*/ 1601317 w 2647519"/>
                              <a:gd name="GluePoint113Y" fmla="*/ 2497455 h 2612594"/>
                              <a:gd name="GluePoint114X" fmla="*/ 1547977 w 2647519"/>
                              <a:gd name="GluePoint114Y" fmla="*/ 2510790 h 2612594"/>
                              <a:gd name="GluePoint115X" fmla="*/ 1472730 w 2647519"/>
                              <a:gd name="GluePoint115Y" fmla="*/ 2523172 h 2612594"/>
                              <a:gd name="GluePoint116X" fmla="*/ 1470825 w 2647519"/>
                              <a:gd name="GluePoint116Y" fmla="*/ 2526030 h 2612594"/>
                              <a:gd name="GluePoint117X" fmla="*/ 1434646 w 2647519"/>
                              <a:gd name="GluePoint117Y" fmla="*/ 2535075 h 2612594"/>
                              <a:gd name="GluePoint118X" fmla="*/ 1435583 w 2647519"/>
                              <a:gd name="GluePoint118Y" fmla="*/ 2535555 h 2612594"/>
                              <a:gd name="GluePoint119X" fmla="*/ 1475761 w 2647519"/>
                              <a:gd name="GluePoint119Y" fmla="*/ 2525510 h 2612594"/>
                              <a:gd name="GluePoint120X" fmla="*/ 1476540 w 2647519"/>
                              <a:gd name="GluePoint120Y" fmla="*/ 2523172 h 2612594"/>
                              <a:gd name="GluePoint121X" fmla="*/ 1551788 w 2647519"/>
                              <a:gd name="GluePoint121Y" fmla="*/ 2510790 h 2612594"/>
                              <a:gd name="GluePoint122X" fmla="*/ 1605128 w 2647519"/>
                              <a:gd name="GluePoint122Y" fmla="*/ 2497455 h 2612594"/>
                              <a:gd name="GluePoint123X" fmla="*/ 1647990 w 2647519"/>
                              <a:gd name="GluePoint123Y" fmla="*/ 2485072 h 2612594"/>
                              <a:gd name="GluePoint124X" fmla="*/ 1687043 w 2647519"/>
                              <a:gd name="GluePoint124Y" fmla="*/ 2472690 h 2612594"/>
                              <a:gd name="GluePoint125X" fmla="*/ 1729905 w 2647519"/>
                              <a:gd name="GluePoint125Y" fmla="*/ 2459355 h 2612594"/>
                              <a:gd name="GluePoint126X" fmla="*/ 1763243 w 2647519"/>
                              <a:gd name="GluePoint126Y" fmla="*/ 2453640 h 2612594"/>
                              <a:gd name="GluePoint127X" fmla="*/ 1740675 w 2647519"/>
                              <a:gd name="GluePoint127Y" fmla="*/ 2467181 h 2612594"/>
                              <a:gd name="GluePoint128X" fmla="*/ 1741335 w 2647519"/>
                              <a:gd name="GluePoint128Y" fmla="*/ 2466975 h 2612594"/>
                              <a:gd name="GluePoint129X" fmla="*/ 1765148 w 2647519"/>
                              <a:gd name="GluePoint129Y" fmla="*/ 2452687 h 2612594"/>
                              <a:gd name="GluePoint130X" fmla="*/ 1778483 w 2647519"/>
                              <a:gd name="GluePoint130Y" fmla="*/ 2447925 h 2612594"/>
                              <a:gd name="GluePoint131X" fmla="*/ 1779371 w 2647519"/>
                              <a:gd name="GluePoint131Y" fmla="*/ 2447679 h 2612594"/>
                              <a:gd name="GluePoint132X" fmla="*/ 1785150 w 2647519"/>
                              <a:gd name="GluePoint132Y" fmla="*/ 2441257 h 2612594"/>
                              <a:gd name="GluePoint133X" fmla="*/ 1816583 w 2647519"/>
                              <a:gd name="GluePoint133Y" fmla="*/ 2429827 h 2612594"/>
                              <a:gd name="GluePoint134X" fmla="*/ 1847063 w 2647519"/>
                              <a:gd name="GluePoint134Y" fmla="*/ 2417445 h 2612594"/>
                              <a:gd name="GluePoint135X" fmla="*/ 1868018 w 2647519"/>
                              <a:gd name="GluePoint135Y" fmla="*/ 2405062 h 2612594"/>
                              <a:gd name="GluePoint136X" fmla="*/ 1895640 w 2647519"/>
                              <a:gd name="GluePoint136Y" fmla="*/ 2390775 h 2612594"/>
                              <a:gd name="GluePoint137X" fmla="*/ 1918500 w 2647519"/>
                              <a:gd name="GluePoint137Y" fmla="*/ 2381250 h 2612594"/>
                              <a:gd name="GluePoint138X" fmla="*/ 1934176 w 2647519"/>
                              <a:gd name="GluePoint138Y" fmla="*/ 2374435 h 2612594"/>
                              <a:gd name="GluePoint139X" fmla="*/ 1942313 w 2647519"/>
                              <a:gd name="GluePoint139Y" fmla="*/ 2368867 h 2612594"/>
                              <a:gd name="GluePoint140X" fmla="*/ 1982318 w 2647519"/>
                              <a:gd name="GluePoint140Y" fmla="*/ 2345055 h 2612594"/>
                              <a:gd name="GluePoint141X" fmla="*/ 2038515 w 2647519"/>
                              <a:gd name="GluePoint141Y" fmla="*/ 2314575 h 2612594"/>
                              <a:gd name="GluePoint142X" fmla="*/ 460060 w 2647519"/>
                              <a:gd name="GluePoint142Y" fmla="*/ 2262062 h 2612594"/>
                              <a:gd name="GluePoint143X" fmla="*/ 463676 w 2647519"/>
                              <a:gd name="GluePoint143Y" fmla="*/ 2265164 h 2612594"/>
                              <a:gd name="GluePoint144X" fmla="*/ 464911 w 2647519"/>
                              <a:gd name="GluePoint144Y" fmla="*/ 2265793 h 2612594"/>
                              <a:gd name="GluePoint145X" fmla="*/ 2099802 w 2647519"/>
                              <a:gd name="GluePoint145Y" fmla="*/ 2237197 h 2612594"/>
                              <a:gd name="GluePoint146X" fmla="*/ 2099475 w 2647519"/>
                              <a:gd name="GluePoint146Y" fmla="*/ 2237422 h 2612594"/>
                              <a:gd name="GluePoint147X" fmla="*/ 2099475 w 2647519"/>
                              <a:gd name="GluePoint147Y" fmla="*/ 2237694 h 2612594"/>
                              <a:gd name="GluePoint148X" fmla="*/ 2100989 w 2647519"/>
                              <a:gd name="GluePoint148Y" fmla="*/ 2237910 h 2612594"/>
                              <a:gd name="GluePoint149X" fmla="*/ 2101380 w 2647519"/>
                              <a:gd name="GluePoint149Y" fmla="*/ 2237422 h 2612594"/>
                              <a:gd name="GluePoint150X" fmla="*/ 2120380 w 2647519"/>
                              <a:gd name="GluePoint150Y" fmla="*/ 2222979 h 2612594"/>
                              <a:gd name="GluePoint151X" fmla="*/ 2114756 w 2647519"/>
                              <a:gd name="GluePoint151Y" fmla="*/ 2226864 h 2612594"/>
                              <a:gd name="GluePoint152X" fmla="*/ 2113762 w 2647519"/>
                              <a:gd name="GluePoint152Y" fmla="*/ 2227897 h 2612594"/>
                              <a:gd name="GluePoint153X" fmla="*/ 2117618 w 2647519"/>
                              <a:gd name="GluePoint153Y" fmla="*/ 2225429 h 2612594"/>
                              <a:gd name="GluePoint154X" fmla="*/ 382287 w 2647519"/>
                              <a:gd name="GluePoint154Y" fmla="*/ 2175002 h 2612594"/>
                              <a:gd name="GluePoint155X" fmla="*/ 418261 w 2647519"/>
                              <a:gd name="GluePoint155Y" fmla="*/ 2217358 h 2612594"/>
                              <a:gd name="GluePoint156X" fmla="*/ 389737 w 2647519"/>
                              <a:gd name="GluePoint156Y" fmla="*/ 2183129 h 2612594"/>
                              <a:gd name="GluePoint157X" fmla="*/ 2187820 w 2647519"/>
                              <a:gd name="GluePoint157Y" fmla="*/ 2174974 h 2612594"/>
                              <a:gd name="GluePoint158X" fmla="*/ 2187735 w 2647519"/>
                              <a:gd name="GluePoint158Y" fmla="*/ 2175004 h 2612594"/>
                              <a:gd name="GluePoint159X" fmla="*/ 2187105 w 2647519"/>
                              <a:gd name="GluePoint159Y" fmla="*/ 2179320 h 2612594"/>
                              <a:gd name="GluePoint160X" fmla="*/ 2171865 w 2647519"/>
                              <a:gd name="GluePoint160Y" fmla="*/ 2196465 h 2612594"/>
                              <a:gd name="GluePoint161X" fmla="*/ 2153767 w 2647519"/>
                              <a:gd name="GluePoint161Y" fmla="*/ 2216467 h 2612594"/>
                              <a:gd name="GluePoint162X" fmla="*/ 2154858 w 2647519"/>
                              <a:gd name="GluePoint162Y" fmla="*/ 2216216 h 2612594"/>
                              <a:gd name="GluePoint163X" fmla="*/ 2171865 w 2647519"/>
                              <a:gd name="GluePoint163Y" fmla="*/ 2197417 h 2612594"/>
                              <a:gd name="GluePoint164X" fmla="*/ 2187105 w 2647519"/>
                              <a:gd name="GluePoint164Y" fmla="*/ 2180272 h 2612594"/>
                              <a:gd name="GluePoint165X" fmla="*/ 2187820 w 2647519"/>
                              <a:gd name="GluePoint165Y" fmla="*/ 2174974 h 2612594"/>
                              <a:gd name="GluePoint166X" fmla="*/ 475386 w 2647519"/>
                              <a:gd name="GluePoint166Y" fmla="*/ 2153525 h 2612594"/>
                              <a:gd name="GluePoint167X" fmla="*/ 477272 w 2647519"/>
                              <a:gd name="GluePoint167Y" fmla="*/ 2155822 h 2612594"/>
                              <a:gd name="GluePoint168X" fmla="*/ 477367 w 2647519"/>
                              <a:gd name="GluePoint168Y" fmla="*/ 2155507 h 2612594"/>
                              <a:gd name="GluePoint169X" fmla="*/ 334493 w 2647519"/>
                              <a:gd name="GluePoint169Y" fmla="*/ 2131694 h 2612594"/>
                              <a:gd name="GluePoint170X" fmla="*/ 359258 w 2647519"/>
                              <a:gd name="GluePoint170Y" fmla="*/ 2147887 h 2612594"/>
                              <a:gd name="GluePoint171X" fmla="*/ 360474 w 2647519"/>
                              <a:gd name="GluePoint171Y" fmla="*/ 2149319 h 2612594"/>
                              <a:gd name="GluePoint172X" fmla="*/ 371759 w 2647519"/>
                              <a:gd name="GluePoint172Y" fmla="*/ 2151816 h 2612594"/>
                              <a:gd name="GluePoint173X" fmla="*/ 397357 w 2647519"/>
                              <a:gd name="GluePoint173Y" fmla="*/ 2175509 h 2612594"/>
                              <a:gd name="GluePoint174X" fmla="*/ 432600 w 2647519"/>
                              <a:gd name="GluePoint174Y" fmla="*/ 2204084 h 2612594"/>
                              <a:gd name="GluePoint175X" fmla="*/ 447840 w 2647519"/>
                              <a:gd name="GluePoint175Y" fmla="*/ 2225039 h 2612594"/>
                              <a:gd name="GluePoint176X" fmla="*/ 456412 w 2647519"/>
                              <a:gd name="GluePoint176Y" fmla="*/ 2235517 h 2612594"/>
                              <a:gd name="GluePoint177X" fmla="*/ 492607 w 2647519"/>
                              <a:gd name="GluePoint177Y" fmla="*/ 2265997 h 2612594"/>
                              <a:gd name="GluePoint178X" fmla="*/ 482130 w 2647519"/>
                              <a:gd name="GluePoint178Y" fmla="*/ 2274569 h 2612594"/>
                              <a:gd name="GluePoint179X" fmla="*/ 448422 w 2647519"/>
                              <a:gd name="GluePoint179Y" fmla="*/ 2237115 h 2612594"/>
                              <a:gd name="GluePoint180X" fmla="*/ 446888 w 2647519"/>
                              <a:gd name="GluePoint180Y" fmla="*/ 2237422 h 2612594"/>
                              <a:gd name="GluePoint181X" fmla="*/ 478787 w 2647519"/>
                              <a:gd name="GluePoint181Y" fmla="*/ 2272865 h 2612594"/>
                              <a:gd name="GluePoint182X" fmla="*/ 482130 w 2647519"/>
                              <a:gd name="GluePoint182Y" fmla="*/ 2274569 h 2612594"/>
                              <a:gd name="GluePoint183X" fmla="*/ 492608 w 2647519"/>
                              <a:gd name="GluePoint183Y" fmla="*/ 2265997 h 2612594"/>
                              <a:gd name="GluePoint184X" fmla="*/ 583095 w 2647519"/>
                              <a:gd name="GluePoint184Y" fmla="*/ 2337434 h 2612594"/>
                              <a:gd name="GluePoint185X" fmla="*/ 564998 w 2647519"/>
                              <a:gd name="GluePoint185Y" fmla="*/ 2343149 h 2612594"/>
                              <a:gd name="GluePoint186X" fmla="*/ 571665 w 2647519"/>
                              <a:gd name="GluePoint186Y" fmla="*/ 2347912 h 2612594"/>
                              <a:gd name="GluePoint187X" fmla="*/ 544995 w 2647519"/>
                              <a:gd name="GluePoint187Y" fmla="*/ 2348864 h 2612594"/>
                              <a:gd name="GluePoint188X" fmla="*/ 527850 w 2647519"/>
                              <a:gd name="GluePoint188Y" fmla="*/ 2337434 h 2612594"/>
                              <a:gd name="GluePoint189X" fmla="*/ 511658 w 2647519"/>
                              <a:gd name="GluePoint189Y" fmla="*/ 2325052 h 2612594"/>
                              <a:gd name="GluePoint190X" fmla="*/ 471653 w 2647519"/>
                              <a:gd name="GluePoint190Y" fmla="*/ 2291714 h 2612594"/>
                              <a:gd name="GluePoint191X" fmla="*/ 434505 w 2647519"/>
                              <a:gd name="GluePoint191Y" fmla="*/ 2258377 h 2612594"/>
                              <a:gd name="GluePoint192X" fmla="*/ 400215 w 2647519"/>
                              <a:gd name="GluePoint192Y" fmla="*/ 2225039 h 2612594"/>
                              <a:gd name="GluePoint193X" fmla="*/ 384023 w 2647519"/>
                              <a:gd name="GluePoint193Y" fmla="*/ 2208847 h 2612594"/>
                              <a:gd name="GluePoint194X" fmla="*/ 368783 w 2647519"/>
                              <a:gd name="GluePoint194Y" fmla="*/ 2191702 h 2612594"/>
                              <a:gd name="GluePoint195X" fmla="*/ 374498 w 2647519"/>
                              <a:gd name="GluePoint195Y" fmla="*/ 2184082 h 2612594"/>
                              <a:gd name="GluePoint196X" fmla="*/ 393548 w 2647519"/>
                              <a:gd name="GluePoint196Y" fmla="*/ 2201227 h 2612594"/>
                              <a:gd name="GluePoint197X" fmla="*/ 414503 w 2647519"/>
                              <a:gd name="GluePoint197Y" fmla="*/ 2217419 h 2612594"/>
                              <a:gd name="GluePoint198X" fmla="*/ 440220 w 2647519"/>
                              <a:gd name="GluePoint198Y" fmla="*/ 2245042 h 2612594"/>
                              <a:gd name="GluePoint199X" fmla="*/ 442406 w 2647519"/>
                              <a:gd name="GluePoint199Y" fmla="*/ 2246917 h 2612594"/>
                              <a:gd name="GluePoint200X" fmla="*/ 414503 w 2647519"/>
                              <a:gd name="GluePoint200Y" fmla="*/ 2217419 h 2612594"/>
                              <a:gd name="GluePoint201X" fmla="*/ 394500 w 2647519"/>
                              <a:gd name="GluePoint201Y" fmla="*/ 2201227 h 2612594"/>
                              <a:gd name="GluePoint202X" fmla="*/ 375450 w 2647519"/>
                              <a:gd name="GluePoint202Y" fmla="*/ 2184082 h 2612594"/>
                              <a:gd name="GluePoint203X" fmla="*/ 354495 w 2647519"/>
                              <a:gd name="GluePoint203Y" fmla="*/ 2158364 h 2612594"/>
                              <a:gd name="GluePoint204X" fmla="*/ 334493 w 2647519"/>
                              <a:gd name="GluePoint204Y" fmla="*/ 2131694 h 2612594"/>
                              <a:gd name="GluePoint205X" fmla="*/ 2432850 w 2647519"/>
                              <a:gd name="GluePoint205Y" fmla="*/ 1980247 h 2612594"/>
                              <a:gd name="GluePoint206X" fmla="*/ 2432367 w 2647519"/>
                              <a:gd name="GluePoint206Y" fmla="*/ 1980454 h 2612594"/>
                              <a:gd name="GluePoint207X" fmla="*/ 2421964 w 2647519"/>
                              <a:gd name="GluePoint207Y" fmla="*/ 2005422 h 2612594"/>
                              <a:gd name="GluePoint208X" fmla="*/ 2422850 w 2647519"/>
                              <a:gd name="GluePoint208Y" fmla="*/ 1860918 h 2612594"/>
                              <a:gd name="GluePoint209X" fmla="*/ 2397608 w 2647519"/>
                              <a:gd name="GluePoint209Y" fmla="*/ 1897379 h 2612594"/>
                              <a:gd name="GluePoint210X" fmla="*/ 2385225 w 2647519"/>
                              <a:gd name="GluePoint210Y" fmla="*/ 1920239 h 2612594"/>
                              <a:gd name="GluePoint211X" fmla="*/ 2372843 w 2647519"/>
                              <a:gd name="GluePoint211Y" fmla="*/ 1941194 h 2612594"/>
                              <a:gd name="GluePoint212X" fmla="*/ 2343315 w 2647519"/>
                              <a:gd name="GluePoint212Y" fmla="*/ 1980247 h 2612594"/>
                              <a:gd name="GluePoint213X" fmla="*/ 2317598 w 2647519"/>
                              <a:gd name="GluePoint213Y" fmla="*/ 2019299 h 2612594"/>
                              <a:gd name="GluePoint214X" fmla="*/ 2294738 w 2647519"/>
                              <a:gd name="GluePoint214Y" fmla="*/ 2050732 h 2612594"/>
                              <a:gd name="GluePoint215X" fmla="*/ 2292832 w 2647519"/>
                              <a:gd name="GluePoint215Y" fmla="*/ 2051897 h 2612594"/>
                              <a:gd name="GluePoint216X" fmla="*/ 2291272 w 2647519"/>
                              <a:gd name="GluePoint216Y" fmla="*/ 2054208 h 2612594"/>
                              <a:gd name="GluePoint217X" fmla="*/ 2293785 w 2647519"/>
                              <a:gd name="GluePoint217Y" fmla="*/ 2052637 h 2612594"/>
                              <a:gd name="GluePoint218X" fmla="*/ 2316645 w 2647519"/>
                              <a:gd name="GluePoint218Y" fmla="*/ 2021205 h 2612594"/>
                              <a:gd name="GluePoint219X" fmla="*/ 2342363 w 2647519"/>
                              <a:gd name="GluePoint219Y" fmla="*/ 1982152 h 2612594"/>
                              <a:gd name="GluePoint220X" fmla="*/ 2371890 w 2647519"/>
                              <a:gd name="GluePoint220Y" fmla="*/ 1943100 h 2612594"/>
                              <a:gd name="GluePoint221X" fmla="*/ 2384273 w 2647519"/>
                              <a:gd name="GluePoint221Y" fmla="*/ 1922145 h 2612594"/>
                              <a:gd name="GluePoint222X" fmla="*/ 2396655 w 2647519"/>
                              <a:gd name="GluePoint222Y" fmla="*/ 1899285 h 2612594"/>
                              <a:gd name="GluePoint223X" fmla="*/ 2422373 w 2647519"/>
                              <a:gd name="GluePoint223Y" fmla="*/ 1862137 h 2612594"/>
                              <a:gd name="GluePoint224X" fmla="*/ 2521433 w 2647519"/>
                              <a:gd name="GluePoint224Y" fmla="*/ 1847850 h 2612594"/>
                              <a:gd name="GluePoint225X" fmla="*/ 2509050 w 2647519"/>
                              <a:gd name="GluePoint225Y" fmla="*/ 1884997 h 2612594"/>
                              <a:gd name="GluePoint226X" fmla="*/ 2487143 w 2647519"/>
                              <a:gd name="GluePoint226Y" fmla="*/ 1925002 h 2612594"/>
                              <a:gd name="GluePoint227X" fmla="*/ 2465235 w 2647519"/>
                              <a:gd name="GluePoint227Y" fmla="*/ 1965960 h 2612594"/>
                              <a:gd name="GluePoint228X" fmla="*/ 2445233 w 2647519"/>
                              <a:gd name="GluePoint228Y" fmla="*/ 1991677 h 2612594"/>
                              <a:gd name="GluePoint229X" fmla="*/ 2458568 w 2647519"/>
                              <a:gd name="GluePoint229Y" fmla="*/ 1965007 h 2612594"/>
                              <a:gd name="GluePoint230X" fmla="*/ 2469998 w 2647519"/>
                              <a:gd name="GluePoint230Y" fmla="*/ 1938337 h 2612594"/>
                              <a:gd name="GluePoint231X" fmla="*/ 2478570 w 2647519"/>
                              <a:gd name="GluePoint231Y" fmla="*/ 1924050 h 2612594"/>
                              <a:gd name="GluePoint232X" fmla="*/ 2490000 w 2647519"/>
                              <a:gd name="GluePoint232Y" fmla="*/ 1905000 h 2612594"/>
                              <a:gd name="GluePoint233X" fmla="*/ 2500478 w 2647519"/>
                              <a:gd name="GluePoint233Y" fmla="*/ 1885950 h 2612594"/>
                              <a:gd name="GluePoint234X" fmla="*/ 2521433 w 2647519"/>
                              <a:gd name="GluePoint234Y" fmla="*/ 1847850 h 2612594"/>
                              <a:gd name="GluePoint235X" fmla="*/ 2459780 w 2647519"/>
                              <a:gd name="GluePoint235Y" fmla="*/ 1766202 h 2612594"/>
                              <a:gd name="GluePoint236X" fmla="*/ 2436660 w 2647519"/>
                              <a:gd name="GluePoint236Y" fmla="*/ 1806892 h 2612594"/>
                              <a:gd name="GluePoint237X" fmla="*/ 2436235 w 2647519"/>
                              <a:gd name="GluePoint237Y" fmla="*/ 1807870 h 2612594"/>
                              <a:gd name="GluePoint238X" fmla="*/ 2459520 w 2647519"/>
                              <a:gd name="GluePoint238Y" fmla="*/ 1766887 h 2612594"/>
                              <a:gd name="GluePoint239X" fmla="*/ 2472460 w 2647519"/>
                              <a:gd name="GluePoint239Y" fmla="*/ 1674043 h 2612594"/>
                              <a:gd name="GluePoint240X" fmla="*/ 2444672 w 2647519"/>
                              <a:gd name="GluePoint240Y" fmla="*/ 1749965 h 2612594"/>
                              <a:gd name="GluePoint241X" fmla="*/ 2386218 w 2647519"/>
                              <a:gd name="GluePoint241Y" fmla="*/ 1869449 h 2612594"/>
                              <a:gd name="GluePoint242X" fmla="*/ 2377660 w 2647519"/>
                              <a:gd name="GluePoint242Y" fmla="*/ 1882980 h 2612594"/>
                              <a:gd name="GluePoint243X" fmla="*/ 2377605 w 2647519"/>
                              <a:gd name="GluePoint243Y" fmla="*/ 1883092 h 2612594"/>
                              <a:gd name="GluePoint244X" fmla="*/ 2357602 w 2647519"/>
                              <a:gd name="GluePoint244Y" fmla="*/ 1917382 h 2612594"/>
                              <a:gd name="GluePoint245X" fmla="*/ 2337600 w 2647519"/>
                              <a:gd name="GluePoint245Y" fmla="*/ 1954530 h 2612594"/>
                              <a:gd name="GluePoint246X" fmla="*/ 2314740 w 2647519"/>
                              <a:gd name="GluePoint246Y" fmla="*/ 1983105 h 2612594"/>
                              <a:gd name="GluePoint247X" fmla="*/ 2295690 w 2647519"/>
                              <a:gd name="GluePoint247Y" fmla="*/ 2015490 h 2612594"/>
                              <a:gd name="GluePoint248X" fmla="*/ 2183295 w 2647519"/>
                              <a:gd name="GluePoint248Y" fmla="*/ 2142172 h 2612594"/>
                              <a:gd name="GluePoint249X" fmla="*/ 2146147 w 2647519"/>
                              <a:gd name="GluePoint249Y" fmla="*/ 2173605 h 2612594"/>
                              <a:gd name="GluePoint250X" fmla="*/ 2142583 w 2647519"/>
                              <a:gd name="GluePoint250Y" fmla="*/ 2176315 h 2612594"/>
                              <a:gd name="GluePoint251X" fmla="*/ 2141046 w 2647519"/>
                              <a:gd name="GluePoint251Y" fmla="*/ 2177871 h 2612594"/>
                              <a:gd name="GluePoint252X" fmla="*/ 2125512 w 2647519"/>
                              <a:gd name="GluePoint252Y" fmla="*/ 2190534 h 2612594"/>
                              <a:gd name="GluePoint253X" fmla="*/ 2112810 w 2647519"/>
                              <a:gd name="GluePoint253Y" fmla="*/ 2205037 h 2612594"/>
                              <a:gd name="GluePoint254X" fmla="*/ 2066137 w 2647519"/>
                              <a:gd name="GluePoint254Y" fmla="*/ 2240280 h 2612594"/>
                              <a:gd name="GluePoint255X" fmla="*/ 2058824 w 2647519"/>
                              <a:gd name="GluePoint255Y" fmla="*/ 2244900 h 2612594"/>
                              <a:gd name="GluePoint256X" fmla="*/ 2038960 w 2647519"/>
                              <a:gd name="GluePoint256Y" fmla="*/ 2261093 h 2612594"/>
                              <a:gd name="GluePoint257X" fmla="*/ 2036092 w 2647519"/>
                              <a:gd name="GluePoint257Y" fmla="*/ 2262956 h 2612594"/>
                              <a:gd name="GluePoint258X" fmla="*/ 2031847 w 2647519"/>
                              <a:gd name="GluePoint258Y" fmla="*/ 2266950 h 2612594"/>
                              <a:gd name="GluePoint259X" fmla="*/ 1994700 w 2647519"/>
                              <a:gd name="GluePoint259Y" fmla="*/ 2291715 h 2612594"/>
                              <a:gd name="GluePoint260X" fmla="*/ 1957552 w 2647519"/>
                              <a:gd name="GluePoint260Y" fmla="*/ 2314575 h 2612594"/>
                              <a:gd name="GluePoint261X" fmla="*/ 1953300 w 2647519"/>
                              <a:gd name="GluePoint261Y" fmla="*/ 2316730 h 2612594"/>
                              <a:gd name="GluePoint262X" fmla="*/ 1928148 w 2647519"/>
                              <a:gd name="GluePoint262Y" fmla="*/ 2333067 h 2612594"/>
                              <a:gd name="GluePoint263X" fmla="*/ 1920351 w 2647519"/>
                              <a:gd name="GluePoint263Y" fmla="*/ 2337000 h 2612594"/>
                              <a:gd name="GluePoint264X" fmla="*/ 1912785 w 2647519"/>
                              <a:gd name="GluePoint264Y" fmla="*/ 2342197 h 2612594"/>
                              <a:gd name="GluePoint265X" fmla="*/ 1887067 w 2647519"/>
                              <a:gd name="GluePoint265Y" fmla="*/ 2356485 h 2612594"/>
                              <a:gd name="GluePoint266X" fmla="*/ 1863038 w 2647519"/>
                              <a:gd name="GluePoint266Y" fmla="*/ 2365909 h 2612594"/>
                              <a:gd name="GluePoint267X" fmla="*/ 1809483 w 2647519"/>
                              <a:gd name="GluePoint267Y" fmla="*/ 2392922 h 2612594"/>
                              <a:gd name="GluePoint268X" fmla="*/ 1683836 w 2647519"/>
                              <a:gd name="GluePoint268Y" fmla="*/ 2439784 h 2612594"/>
                              <a:gd name="GluePoint269X" fmla="*/ 1596280 w 2647519"/>
                              <a:gd name="GluePoint269Y" fmla="*/ 2462297 h 2612594"/>
                              <a:gd name="GluePoint270X" fmla="*/ 1667040 w 2647519"/>
                              <a:gd name="GluePoint270Y" fmla="*/ 2448877 h 2612594"/>
                              <a:gd name="GluePoint271X" fmla="*/ 1680375 w 2647519"/>
                              <a:gd name="GluePoint271Y" fmla="*/ 2446019 h 2612594"/>
                              <a:gd name="GluePoint272X" fmla="*/ 1723237 w 2647519"/>
                              <a:gd name="GluePoint272Y" fmla="*/ 2430779 h 2612594"/>
                              <a:gd name="GluePoint273X" fmla="*/ 1749907 w 2647519"/>
                              <a:gd name="GluePoint273Y" fmla="*/ 2422207 h 2612594"/>
                              <a:gd name="GluePoint274X" fmla="*/ 1792770 w 2647519"/>
                              <a:gd name="GluePoint274Y" fmla="*/ 2400299 h 2612594"/>
                              <a:gd name="GluePoint275X" fmla="*/ 1841347 w 2647519"/>
                              <a:gd name="GluePoint275Y" fmla="*/ 2383154 h 2612594"/>
                              <a:gd name="GluePoint276X" fmla="*/ 1872470 w 2647519"/>
                              <a:gd name="GluePoint276Y" fmla="*/ 2370949 h 2612594"/>
                              <a:gd name="GluePoint277X" fmla="*/ 1886115 w 2647519"/>
                              <a:gd name="GluePoint277Y" fmla="*/ 2363152 h 2612594"/>
                              <a:gd name="GluePoint278X" fmla="*/ 1898496 w 2647519"/>
                              <a:gd name="GluePoint278Y" fmla="*/ 2359343 h 2612594"/>
                              <a:gd name="GluePoint279X" fmla="*/ 1915642 w 2647519"/>
                              <a:gd name="GluePoint279Y" fmla="*/ 2349817 h 2612594"/>
                              <a:gd name="GluePoint280X" fmla="*/ 1920147 w 2647519"/>
                              <a:gd name="GluePoint280Y" fmla="*/ 2346686 h 2612594"/>
                              <a:gd name="GluePoint281X" fmla="*/ 1931835 w 2647519"/>
                              <a:gd name="GluePoint281Y" fmla="*/ 2335530 h 2612594"/>
                              <a:gd name="GluePoint282X" fmla="*/ 1957552 w 2647519"/>
                              <a:gd name="GluePoint282Y" fmla="*/ 2320290 h 2612594"/>
                              <a:gd name="GluePoint283X" fmla="*/ 1986810 w 2647519"/>
                              <a:gd name="GluePoint283Y" fmla="*/ 2305948 h 2612594"/>
                              <a:gd name="GluePoint284X" fmla="*/ 1997557 w 2647519"/>
                              <a:gd name="GluePoint284Y" fmla="*/ 2299334 h 2612594"/>
                              <a:gd name="GluePoint285X" fmla="*/ 2034705 w 2647519"/>
                              <a:gd name="GluePoint285Y" fmla="*/ 2274569 h 2612594"/>
                              <a:gd name="GluePoint286X" fmla="*/ 2050897 w 2647519"/>
                              <a:gd name="GluePoint286Y" fmla="*/ 2259329 h 2612594"/>
                              <a:gd name="GluePoint287X" fmla="*/ 2068995 w 2647519"/>
                              <a:gd name="GluePoint287Y" fmla="*/ 2247899 h 2612594"/>
                              <a:gd name="GluePoint288X" fmla="*/ 2115667 w 2647519"/>
                              <a:gd name="GluePoint288Y" fmla="*/ 2212657 h 2612594"/>
                              <a:gd name="GluePoint289X" fmla="*/ 2149005 w 2647519"/>
                              <a:gd name="GluePoint289Y" fmla="*/ 2181224 h 2612594"/>
                              <a:gd name="GluePoint290X" fmla="*/ 2186152 w 2647519"/>
                              <a:gd name="GluePoint290Y" fmla="*/ 2149792 h 2612594"/>
                              <a:gd name="GluePoint291X" fmla="*/ 2298547 w 2647519"/>
                              <a:gd name="GluePoint291Y" fmla="*/ 2023109 h 2612594"/>
                              <a:gd name="GluePoint292X" fmla="*/ 2314015 w 2647519"/>
                              <a:gd name="GluePoint292Y" fmla="*/ 1996814 h 2612594"/>
                              <a:gd name="GluePoint293X" fmla="*/ 2314740 w 2647519"/>
                              <a:gd name="GluePoint293Y" fmla="*/ 1994534 h 2612594"/>
                              <a:gd name="GluePoint294X" fmla="*/ 2339505 w 2647519"/>
                              <a:gd name="GluePoint294Y" fmla="*/ 1956434 h 2612594"/>
                              <a:gd name="GluePoint295X" fmla="*/ 2347125 w 2647519"/>
                              <a:gd name="GluePoint295Y" fmla="*/ 1945004 h 2612594"/>
                              <a:gd name="GluePoint296X" fmla="*/ 2357257 w 2647519"/>
                              <a:gd name="GluePoint296Y" fmla="*/ 1930951 h 2612594"/>
                              <a:gd name="GluePoint297X" fmla="*/ 2360460 w 2647519"/>
                              <a:gd name="GluePoint297Y" fmla="*/ 1925002 h 2612594"/>
                              <a:gd name="GluePoint298X" fmla="*/ 2380462 w 2647519"/>
                              <a:gd name="GluePoint298Y" fmla="*/ 1890712 h 2612594"/>
                              <a:gd name="GluePoint299X" fmla="*/ 2419515 w 2647519"/>
                              <a:gd name="GluePoint299Y" fmla="*/ 1809749 h 2612594"/>
                              <a:gd name="GluePoint300X" fmla="*/ 2457615 w 2647519"/>
                              <a:gd name="GluePoint300Y" fmla="*/ 1723072 h 2612594"/>
                              <a:gd name="GluePoint301X" fmla="*/ 2468807 w 2647519"/>
                              <a:gd name="GluePoint301Y" fmla="*/ 1687829 h 2612594"/>
                              <a:gd name="GluePoint302X" fmla="*/ 2576677 w 2647519"/>
                              <a:gd name="GluePoint302Y" fmla="*/ 1589722 h 2612594"/>
                              <a:gd name="GluePoint303X" fmla="*/ 2573820 w 2647519"/>
                              <a:gd name="GluePoint303Y" fmla="*/ 1591627 h 2612594"/>
                              <a:gd name="GluePoint304X" fmla="*/ 2573820 w 2647519"/>
                              <a:gd name="GluePoint304Y" fmla="*/ 1591627 h 2612594"/>
                              <a:gd name="GluePoint305X" fmla="*/ 2585674 w 2647519"/>
                              <a:gd name="GluePoint305Y" fmla="*/ 1533271 h 2612594"/>
                              <a:gd name="GluePoint306X" fmla="*/ 2585332 w 2647519"/>
                              <a:gd name="GluePoint306Y" fmla="*/ 1534956 h 2612594"/>
                              <a:gd name="GluePoint307X" fmla="*/ 2588107 w 2647519"/>
                              <a:gd name="GluePoint307Y" fmla="*/ 1538287 h 2612594"/>
                              <a:gd name="GluePoint308X" fmla="*/ 2596680 w 2647519"/>
                              <a:gd name="GluePoint308Y" fmla="*/ 1547812 h 2612594"/>
                              <a:gd name="GluePoint309X" fmla="*/ 2602395 w 2647519"/>
                              <a:gd name="GluePoint309Y" fmla="*/ 1544002 h 2612594"/>
                              <a:gd name="GluePoint310X" fmla="*/ 2602539 w 2647519"/>
                              <a:gd name="GluePoint310Y" fmla="*/ 1543271 h 2612594"/>
                              <a:gd name="GluePoint311X" fmla="*/ 2598585 w 2647519"/>
                              <a:gd name="GluePoint311Y" fmla="*/ 1545907 h 2612594"/>
                              <a:gd name="GluePoint312X" fmla="*/ 2589060 w 2647519"/>
                              <a:gd name="GluePoint312Y" fmla="*/ 1537334 h 2612594"/>
                              <a:gd name="GluePoint313X" fmla="*/ 2577184 w 2647519"/>
                              <a:gd name="GluePoint313Y" fmla="*/ 1425070 h 2612594"/>
                              <a:gd name="GluePoint314X" fmla="*/ 2576519 w 2647519"/>
                              <a:gd name="GluePoint314Y" fmla="*/ 1425107 h 2612594"/>
                              <a:gd name="GluePoint315X" fmla="*/ 2575314 w 2647519"/>
                              <a:gd name="GluePoint315Y" fmla="*/ 1425174 h 2612594"/>
                              <a:gd name="GluePoint316X" fmla="*/ 2575725 w 2647519"/>
                              <a:gd name="GluePoint316Y" fmla="*/ 1429702 h 2612594"/>
                              <a:gd name="GluePoint317X" fmla="*/ 2574773 w 2647519"/>
                              <a:gd name="GluePoint317Y" fmla="*/ 1453515 h 2612594"/>
                              <a:gd name="GluePoint318X" fmla="*/ 2570963 w 2647519"/>
                              <a:gd name="GluePoint318Y" fmla="*/ 1467802 h 2612594"/>
                              <a:gd name="GluePoint319X" fmla="*/ 2548103 w 2647519"/>
                              <a:gd name="GluePoint319Y" fmla="*/ 1503997 h 2612594"/>
                              <a:gd name="GluePoint320X" fmla="*/ 2542388 w 2647519"/>
                              <a:gd name="GluePoint320Y" fmla="*/ 1535430 h 2612594"/>
                              <a:gd name="GluePoint321X" fmla="*/ 2536673 w 2647519"/>
                              <a:gd name="GluePoint321Y" fmla="*/ 1545907 h 2612594"/>
                              <a:gd name="GluePoint322X" fmla="*/ 2527148 w 2647519"/>
                              <a:gd name="GluePoint322Y" fmla="*/ 1591627 h 2612594"/>
                              <a:gd name="GluePoint323X" fmla="*/ 2516670 w 2647519"/>
                              <a:gd name="GluePoint323Y" fmla="*/ 1627822 h 2612594"/>
                              <a:gd name="GluePoint324X" fmla="*/ 2505240 w 2647519"/>
                              <a:gd name="GluePoint324Y" fmla="*/ 1663065 h 2612594"/>
                              <a:gd name="GluePoint325X" fmla="*/ 2498573 w 2647519"/>
                              <a:gd name="GluePoint325Y" fmla="*/ 1690687 h 2612594"/>
                              <a:gd name="GluePoint326X" fmla="*/ 2490953 w 2647519"/>
                              <a:gd name="GluePoint326Y" fmla="*/ 1719262 h 2612594"/>
                              <a:gd name="GluePoint327X" fmla="*/ 2497030 w 2647519"/>
                              <a:gd name="GluePoint327Y" fmla="*/ 1709810 h 2612594"/>
                              <a:gd name="GluePoint328X" fmla="*/ 2502383 w 2647519"/>
                              <a:gd name="GluePoint328Y" fmla="*/ 1689734 h 2612594"/>
                              <a:gd name="GluePoint329X" fmla="*/ 2507145 w 2647519"/>
                              <a:gd name="GluePoint329Y" fmla="*/ 1661159 h 2612594"/>
                              <a:gd name="GluePoint330X" fmla="*/ 2518575 w 2647519"/>
                              <a:gd name="GluePoint330Y" fmla="*/ 1625917 h 2612594"/>
                              <a:gd name="GluePoint331X" fmla="*/ 2529053 w 2647519"/>
                              <a:gd name="GluePoint331Y" fmla="*/ 1589722 h 2612594"/>
                              <a:gd name="GluePoint332X" fmla="*/ 2538578 w 2647519"/>
                              <a:gd name="GluePoint332Y" fmla="*/ 1544002 h 2612594"/>
                              <a:gd name="GluePoint333X" fmla="*/ 2544293 w 2647519"/>
                              <a:gd name="GluePoint333Y" fmla="*/ 1533524 h 2612594"/>
                              <a:gd name="GluePoint334X" fmla="*/ 2550008 w 2647519"/>
                              <a:gd name="GluePoint334Y" fmla="*/ 1502092 h 2612594"/>
                              <a:gd name="GluePoint335X" fmla="*/ 2572868 w 2647519"/>
                              <a:gd name="GluePoint335Y" fmla="*/ 1465897 h 2612594"/>
                              <a:gd name="GluePoint336X" fmla="*/ 2557628 w 2647519"/>
                              <a:gd name="GluePoint336Y" fmla="*/ 1539239 h 2612594"/>
                              <a:gd name="GluePoint337X" fmla="*/ 2546198 w 2647519"/>
                              <a:gd name="GluePoint337Y" fmla="*/ 1600199 h 2612594"/>
                              <a:gd name="GluePoint338X" fmla="*/ 2520480 w 2647519"/>
                              <a:gd name="GluePoint338Y" fmla="*/ 1678304 h 2612594"/>
                              <a:gd name="GluePoint339X" fmla="*/ 2515393 w 2647519"/>
                              <a:gd name="GluePoint339Y" fmla="*/ 1686218 h 2612594"/>
                              <a:gd name="GluePoint340X" fmla="*/ 2513218 w 2647519"/>
                              <a:gd name="GluePoint340Y" fmla="*/ 1698069 h 2612594"/>
                              <a:gd name="GluePoint341X" fmla="*/ 2506193 w 2647519"/>
                              <a:gd name="GluePoint341Y" fmla="*/ 1718310 h 2612594"/>
                              <a:gd name="GluePoint342X" fmla="*/ 2479523 w 2647519"/>
                              <a:gd name="GluePoint342Y" fmla="*/ 1776412 h 2612594"/>
                              <a:gd name="GluePoint343X" fmla="*/ 2467140 w 2647519"/>
                              <a:gd name="GluePoint343Y" fmla="*/ 1806892 h 2612594"/>
                              <a:gd name="GluePoint344X" fmla="*/ 2459520 w 2647519"/>
                              <a:gd name="GluePoint344Y" fmla="*/ 1823085 h 2612594"/>
                              <a:gd name="GluePoint345X" fmla="*/ 2449995 w 2647519"/>
                              <a:gd name="GluePoint345Y" fmla="*/ 1840230 h 2612594"/>
                              <a:gd name="GluePoint346X" fmla="*/ 2424278 w 2647519"/>
                              <a:gd name="GluePoint346Y" fmla="*/ 1885950 h 2612594"/>
                              <a:gd name="GluePoint347X" fmla="*/ 2396655 w 2647519"/>
                              <a:gd name="GluePoint347Y" fmla="*/ 1930717 h 2612594"/>
                              <a:gd name="GluePoint348X" fmla="*/ 2361413 w 2647519"/>
                              <a:gd name="GluePoint348Y" fmla="*/ 1990725 h 2612594"/>
                              <a:gd name="GluePoint349X" fmla="*/ 2322360 w 2647519"/>
                              <a:gd name="GluePoint349Y" fmla="*/ 2049780 h 2612594"/>
                              <a:gd name="GluePoint350X" fmla="*/ 2296643 w 2647519"/>
                              <a:gd name="GluePoint350Y" fmla="*/ 2083117 h 2612594"/>
                              <a:gd name="GluePoint351X" fmla="*/ 2269020 w 2647519"/>
                              <a:gd name="GluePoint351Y" fmla="*/ 2115502 h 2612594"/>
                              <a:gd name="GluePoint352X" fmla="*/ 2259495 w 2647519"/>
                              <a:gd name="GluePoint352Y" fmla="*/ 2128837 h 2612594"/>
                              <a:gd name="GluePoint353X" fmla="*/ 2249018 w 2647519"/>
                              <a:gd name="GluePoint353Y" fmla="*/ 2142172 h 2612594"/>
                              <a:gd name="GluePoint354X" fmla="*/ 2232825 w 2647519"/>
                              <a:gd name="GluePoint354Y" fmla="*/ 2155507 h 2612594"/>
                              <a:gd name="GluePoint355X" fmla="*/ 2206342 w 2647519"/>
                              <a:gd name="GluePoint355Y" fmla="*/ 2184829 h 2612594"/>
                              <a:gd name="GluePoint356X" fmla="*/ 2207107 w 2647519"/>
                              <a:gd name="GluePoint356Y" fmla="*/ 2187892 h 2612594"/>
                              <a:gd name="GluePoint357X" fmla="*/ 2179485 w 2647519"/>
                              <a:gd name="GluePoint357Y" fmla="*/ 2216467 h 2612594"/>
                              <a:gd name="GluePoint358X" fmla="*/ 2149957 w 2647519"/>
                              <a:gd name="GluePoint358Y" fmla="*/ 2237422 h 2612594"/>
                              <a:gd name="GluePoint359X" fmla="*/ 2126145 w 2647519"/>
                              <a:gd name="GluePoint359Y" fmla="*/ 2256472 h 2612594"/>
                              <a:gd name="GluePoint360X" fmla="*/ 2103587 w 2647519"/>
                              <a:gd name="GluePoint360Y" fmla="*/ 2272957 h 2612594"/>
                              <a:gd name="GluePoint361X" fmla="*/ 2107095 w 2647519"/>
                              <a:gd name="GluePoint361Y" fmla="*/ 2272665 h 2612594"/>
                              <a:gd name="GluePoint362X" fmla="*/ 2131860 w 2647519"/>
                              <a:gd name="GluePoint362Y" fmla="*/ 2254567 h 2612594"/>
                              <a:gd name="GluePoint363X" fmla="*/ 2155673 w 2647519"/>
                              <a:gd name="GluePoint363Y" fmla="*/ 2235517 h 2612594"/>
                              <a:gd name="GluePoint364X" fmla="*/ 2185200 w 2647519"/>
                              <a:gd name="GluePoint364Y" fmla="*/ 2214562 h 2612594"/>
                              <a:gd name="GluePoint365X" fmla="*/ 2212823 w 2647519"/>
                              <a:gd name="GluePoint365Y" fmla="*/ 2185987 h 2612594"/>
                              <a:gd name="GluePoint366X" fmla="*/ 2211870 w 2647519"/>
                              <a:gd name="GluePoint366Y" fmla="*/ 2182177 h 2612594"/>
                              <a:gd name="GluePoint367X" fmla="*/ 2238540 w 2647519"/>
                              <a:gd name="GluePoint367Y" fmla="*/ 2152650 h 2612594"/>
                              <a:gd name="GluePoint368X" fmla="*/ 2254733 w 2647519"/>
                              <a:gd name="GluePoint368Y" fmla="*/ 2139315 h 2612594"/>
                              <a:gd name="GluePoint369X" fmla="*/ 2265210 w 2647519"/>
                              <a:gd name="GluePoint369Y" fmla="*/ 2125980 h 2612594"/>
                              <a:gd name="GluePoint370X" fmla="*/ 2274735 w 2647519"/>
                              <a:gd name="GluePoint370Y" fmla="*/ 2112645 h 2612594"/>
                              <a:gd name="GluePoint371X" fmla="*/ 2302358 w 2647519"/>
                              <a:gd name="GluePoint371Y" fmla="*/ 2080260 h 2612594"/>
                              <a:gd name="GluePoint372X" fmla="*/ 2328075 w 2647519"/>
                              <a:gd name="GluePoint372Y" fmla="*/ 2046922 h 2612594"/>
                              <a:gd name="GluePoint373X" fmla="*/ 2367128 w 2647519"/>
                              <a:gd name="GluePoint373Y" fmla="*/ 1987867 h 2612594"/>
                              <a:gd name="GluePoint374X" fmla="*/ 2402370 w 2647519"/>
                              <a:gd name="GluePoint374Y" fmla="*/ 1927860 h 2612594"/>
                              <a:gd name="GluePoint375X" fmla="*/ 2429993 w 2647519"/>
                              <a:gd name="GluePoint375Y" fmla="*/ 1883092 h 2612594"/>
                              <a:gd name="GluePoint376X" fmla="*/ 2455710 w 2647519"/>
                              <a:gd name="GluePoint376Y" fmla="*/ 1837372 h 2612594"/>
                              <a:gd name="GluePoint377X" fmla="*/ 2465235 w 2647519"/>
                              <a:gd name="GluePoint377Y" fmla="*/ 1820227 h 2612594"/>
                              <a:gd name="GluePoint378X" fmla="*/ 2472855 w 2647519"/>
                              <a:gd name="GluePoint378Y" fmla="*/ 1804035 h 2612594"/>
                              <a:gd name="GluePoint379X" fmla="*/ 2485238 w 2647519"/>
                              <a:gd name="GluePoint379Y" fmla="*/ 1773555 h 2612594"/>
                              <a:gd name="GluePoint380X" fmla="*/ 2511908 w 2647519"/>
                              <a:gd name="GluePoint380Y" fmla="*/ 1715452 h 2612594"/>
                              <a:gd name="GluePoint381X" fmla="*/ 2522385 w 2647519"/>
                              <a:gd name="GluePoint381Y" fmla="*/ 1676400 h 2612594"/>
                              <a:gd name="GluePoint382X" fmla="*/ 2548103 w 2647519"/>
                              <a:gd name="GluePoint382Y" fmla="*/ 1598295 h 2612594"/>
                              <a:gd name="GluePoint383X" fmla="*/ 2559533 w 2647519"/>
                              <a:gd name="GluePoint383Y" fmla="*/ 1537335 h 2612594"/>
                              <a:gd name="GluePoint384X" fmla="*/ 2574773 w 2647519"/>
                              <a:gd name="GluePoint384Y" fmla="*/ 1463992 h 2612594"/>
                              <a:gd name="GluePoint385X" fmla="*/ 2578209 w 2647519"/>
                              <a:gd name="GluePoint385Y" fmla="*/ 1451109 h 2612594"/>
                              <a:gd name="GluePoint386X" fmla="*/ 2575725 w 2647519"/>
                              <a:gd name="GluePoint386Y" fmla="*/ 1450657 h 2612594"/>
                              <a:gd name="GluePoint387X" fmla="*/ 2576677 w 2647519"/>
                              <a:gd name="GluePoint387Y" fmla="*/ 1426845 h 2612594"/>
                              <a:gd name="GluePoint388X" fmla="*/ 2597632 w 2647519"/>
                              <a:gd name="GluePoint388Y" fmla="*/ 1404937 h 2612594"/>
                              <a:gd name="GluePoint389X" fmla="*/ 2586541 w 2647519"/>
                              <a:gd name="GluePoint389Y" fmla="*/ 1451152 h 2612594"/>
                              <a:gd name="GluePoint390X" fmla="*/ 2586542 w 2647519"/>
                              <a:gd name="GluePoint390Y" fmla="*/ 1451152 h 2612594"/>
                              <a:gd name="GluePoint391X" fmla="*/ 2597633 w 2647519"/>
                              <a:gd name="GluePoint391Y" fmla="*/ 1404938 h 2612594"/>
                              <a:gd name="GluePoint392X" fmla="*/ 2606205 w 2647519"/>
                              <a:gd name="GluePoint392Y" fmla="*/ 1395412 h 2612594"/>
                              <a:gd name="GluePoint393X" fmla="*/ 2600490 w 2647519"/>
                              <a:gd name="GluePoint393Y" fmla="*/ 1407795 h 2612594"/>
                              <a:gd name="GluePoint394X" fmla="*/ 2599181 w 2647519"/>
                              <a:gd name="GluePoint394Y" fmla="*/ 1433750 h 2612594"/>
                              <a:gd name="GluePoint395X" fmla="*/ 2598585 w 2647519"/>
                              <a:gd name="GluePoint395Y" fmla="*/ 1458277 h 2612594"/>
                              <a:gd name="GluePoint396X" fmla="*/ 2589060 w 2647519"/>
                              <a:gd name="GluePoint396Y" fmla="*/ 1487586 h 2612594"/>
                              <a:gd name="GluePoint397X" fmla="*/ 2589060 w 2647519"/>
                              <a:gd name="GluePoint397Y" fmla="*/ 1490934 h 2612594"/>
                              <a:gd name="GluePoint398X" fmla="*/ 2600490 w 2647519"/>
                              <a:gd name="GluePoint398Y" fmla="*/ 1458277 h 2612594"/>
                              <a:gd name="GluePoint399X" fmla="*/ 2602395 w 2647519"/>
                              <a:gd name="GluePoint399Y" fmla="*/ 1407794 h 2612594"/>
                              <a:gd name="GluePoint400X" fmla="*/ 2606836 w 2647519"/>
                              <a:gd name="GluePoint400Y" fmla="*/ 1398173 h 2612594"/>
                              <a:gd name="GluePoint401X" fmla="*/ 2565247 w 2647519"/>
                              <a:gd name="GluePoint401Y" fmla="*/ 1354454 h 2612594"/>
                              <a:gd name="GluePoint402X" fmla="*/ 2559006 w 2647519"/>
                              <a:gd name="GluePoint402Y" fmla="*/ 1369207 h 2612594"/>
                              <a:gd name="GluePoint403X" fmla="*/ 2556675 w 2647519"/>
                              <a:gd name="GluePoint403Y" fmla="*/ 1390650 h 2612594"/>
                              <a:gd name="GluePoint404X" fmla="*/ 2553670 w 2647519"/>
                              <a:gd name="GluePoint404Y" fmla="*/ 1380633 h 2612594"/>
                              <a:gd name="GluePoint405X" fmla="*/ 2552571 w 2647519"/>
                              <a:gd name="GluePoint405Y" fmla="*/ 1382047 h 2612594"/>
                              <a:gd name="GluePoint406X" fmla="*/ 2555723 w 2647519"/>
                              <a:gd name="GluePoint406Y" fmla="*/ 1392555 h 2612594"/>
                              <a:gd name="GluePoint407X" fmla="*/ 2553818 w 2647519"/>
                              <a:gd name="GluePoint407Y" fmla="*/ 1407795 h 2612594"/>
                              <a:gd name="GluePoint408X" fmla="*/ 2557628 w 2647519"/>
                              <a:gd name="GluePoint408Y" fmla="*/ 1420177 h 2612594"/>
                              <a:gd name="GluePoint409X" fmla="*/ 2560581 w 2647519"/>
                              <a:gd name="GluePoint409Y" fmla="*/ 1420013 h 2612594"/>
                              <a:gd name="GluePoint410X" fmla="*/ 2558580 w 2647519"/>
                              <a:gd name="GluePoint410Y" fmla="*/ 1413509 h 2612594"/>
                              <a:gd name="GluePoint411X" fmla="*/ 2560485 w 2647519"/>
                              <a:gd name="GluePoint411Y" fmla="*/ 1398269 h 2612594"/>
                              <a:gd name="GluePoint412X" fmla="*/ 2565247 w 2647519"/>
                              <a:gd name="GluePoint412Y" fmla="*/ 1354454 h 2612594"/>
                              <a:gd name="GluePoint413X" fmla="*/ 2645258 w 2647519"/>
                              <a:gd name="GluePoint413Y" fmla="*/ 1328737 h 2612594"/>
                              <a:gd name="GluePoint414X" fmla="*/ 2647163 w 2647519"/>
                              <a:gd name="GluePoint414Y" fmla="*/ 1329689 h 2612594"/>
                              <a:gd name="GluePoint415X" fmla="*/ 2646210 w 2647519"/>
                              <a:gd name="GluePoint415Y" fmla="*/ 1369694 h 2612594"/>
                              <a:gd name="GluePoint416X" fmla="*/ 2647163 w 2647519"/>
                              <a:gd name="GluePoint416Y" fmla="*/ 1397317 h 2612594"/>
                              <a:gd name="GluePoint417X" fmla="*/ 2644305 w 2647519"/>
                              <a:gd name="GluePoint417Y" fmla="*/ 1447799 h 2612594"/>
                              <a:gd name="GluePoint418X" fmla="*/ 2641448 w 2647519"/>
                              <a:gd name="GluePoint418Y" fmla="*/ 1476374 h 2612594"/>
                              <a:gd name="GluePoint419X" fmla="*/ 2632875 w 2647519"/>
                              <a:gd name="GluePoint419Y" fmla="*/ 1518284 h 2612594"/>
                              <a:gd name="GluePoint420X" fmla="*/ 2630018 w 2647519"/>
                              <a:gd name="GluePoint420Y" fmla="*/ 1553527 h 2612594"/>
                              <a:gd name="GluePoint421X" fmla="*/ 2615730 w 2647519"/>
                              <a:gd name="GluePoint421Y" fmla="*/ 1618297 h 2612594"/>
                              <a:gd name="GluePoint422X" fmla="*/ 2602395 w 2647519"/>
                              <a:gd name="GluePoint422Y" fmla="*/ 1674494 h 2612594"/>
                              <a:gd name="GluePoint423X" fmla="*/ 2578583 w 2647519"/>
                              <a:gd name="GluePoint423Y" fmla="*/ 1684972 h 2612594"/>
                              <a:gd name="GluePoint424X" fmla="*/ 2580488 w 2647519"/>
                              <a:gd name="GluePoint424Y" fmla="*/ 1679257 h 2612594"/>
                              <a:gd name="GluePoint425X" fmla="*/ 2584298 w 2647519"/>
                              <a:gd name="GluePoint425Y" fmla="*/ 1639252 h 2612594"/>
                              <a:gd name="GluePoint426X" fmla="*/ 2598585 w 2647519"/>
                              <a:gd name="GluePoint426Y" fmla="*/ 1597342 h 2612594"/>
                              <a:gd name="GluePoint427X" fmla="*/ 2610015 w 2647519"/>
                              <a:gd name="GluePoint427Y" fmla="*/ 1590675 h 2612594"/>
                              <a:gd name="GluePoint428X" fmla="*/ 2610015 w 2647519"/>
                              <a:gd name="GluePoint428Y" fmla="*/ 1590674 h 2612594"/>
                              <a:gd name="GluePoint429X" fmla="*/ 2622398 w 2647519"/>
                              <a:gd name="GluePoint429Y" fmla="*/ 1518284 h 2612594"/>
                              <a:gd name="GluePoint430X" fmla="*/ 2629065 w 2647519"/>
                              <a:gd name="GluePoint430Y" fmla="*/ 1483994 h 2612594"/>
                              <a:gd name="GluePoint431X" fmla="*/ 2634780 w 2647519"/>
                              <a:gd name="GluePoint431Y" fmla="*/ 1448752 h 2612594"/>
                              <a:gd name="GluePoint432X" fmla="*/ 2639543 w 2647519"/>
                              <a:gd name="GluePoint432Y" fmla="*/ 1415414 h 2612594"/>
                              <a:gd name="GluePoint433X" fmla="*/ 2641448 w 2647519"/>
                              <a:gd name="GluePoint433Y" fmla="*/ 1383982 h 2612594"/>
                              <a:gd name="GluePoint434X" fmla="*/ 2642400 w 2647519"/>
                              <a:gd name="GluePoint434Y" fmla="*/ 1357312 h 2612594"/>
                              <a:gd name="GluePoint435X" fmla="*/ 2644305 w 2647519"/>
                              <a:gd name="GluePoint435Y" fmla="*/ 1343024 h 2612594"/>
                              <a:gd name="GluePoint436X" fmla="*/ 2645258 w 2647519"/>
                              <a:gd name="GluePoint436Y" fmla="*/ 1328737 h 2612594"/>
                              <a:gd name="GluePoint437X" fmla="*/ 134151 w 2647519"/>
                              <a:gd name="GluePoint437Y" fmla="*/ 887095 h 2612594"/>
                              <a:gd name="GluePoint438X" fmla="*/ 134625 w 2647519"/>
                              <a:gd name="GluePoint438Y" fmla="*/ 887332 h 2612594"/>
                              <a:gd name="GluePoint439X" fmla="*/ 134670 w 2647519"/>
                              <a:gd name="GluePoint439Y" fmla="*/ 887199 h 2612594"/>
                              <a:gd name="GluePoint440X" fmla="*/ 191618 w 2647519"/>
                              <a:gd name="GluePoint440Y" fmla="*/ 750570 h 2612594"/>
                              <a:gd name="GluePoint441X" fmla="*/ 170663 w 2647519"/>
                              <a:gd name="GluePoint441Y" fmla="*/ 789622 h 2612594"/>
                              <a:gd name="GluePoint442X" fmla="*/ 153518 w 2647519"/>
                              <a:gd name="GluePoint442Y" fmla="*/ 803910 h 2612594"/>
                              <a:gd name="GluePoint443X" fmla="*/ 153477 w 2647519"/>
                              <a:gd name="GluePoint443Y" fmla="*/ 804822 h 2612594"/>
                              <a:gd name="GluePoint444X" fmla="*/ 151819 w 2647519"/>
                              <a:gd name="GluePoint444Y" fmla="*/ 841286 h 2612594"/>
                              <a:gd name="GluePoint445X" fmla="*/ 151867 w 2647519"/>
                              <a:gd name="GluePoint445Y" fmla="*/ 841199 h 2612594"/>
                              <a:gd name="GluePoint446X" fmla="*/ 153518 w 2647519"/>
                              <a:gd name="GluePoint446Y" fmla="*/ 804862 h 2612594"/>
                              <a:gd name="GluePoint447X" fmla="*/ 170663 w 2647519"/>
                              <a:gd name="GluePoint447Y" fmla="*/ 790574 h 2612594"/>
                              <a:gd name="GluePoint448X" fmla="*/ 191618 w 2647519"/>
                              <a:gd name="GluePoint448Y" fmla="*/ 751522 h 2612594"/>
                              <a:gd name="GluePoint449X" fmla="*/ 192332 w 2647519"/>
                              <a:gd name="GluePoint449Y" fmla="*/ 751998 h 2612594"/>
                              <a:gd name="GluePoint450X" fmla="*/ 192689 w 2647519"/>
                              <a:gd name="GluePoint450Y" fmla="*/ 751284 h 2612594"/>
                              <a:gd name="GluePoint451X" fmla="*/ 203047 w 2647519"/>
                              <a:gd name="GluePoint451Y" fmla="*/ 667702 h 2612594"/>
                              <a:gd name="GluePoint452X" fmla="*/ 189712 w 2647519"/>
                              <a:gd name="GluePoint452Y" fmla="*/ 677227 h 2612594"/>
                              <a:gd name="GluePoint453X" fmla="*/ 169710 w 2647519"/>
                              <a:gd name="GluePoint453Y" fmla="*/ 719137 h 2612594"/>
                              <a:gd name="GluePoint454X" fmla="*/ 174286 w 2647519"/>
                              <a:gd name="GluePoint454Y" fmla="*/ 722798 h 2612594"/>
                              <a:gd name="GluePoint455X" fmla="*/ 174435 w 2647519"/>
                              <a:gd name="GluePoint455Y" fmla="*/ 722155 h 2612594"/>
                              <a:gd name="GluePoint456X" fmla="*/ 170663 w 2647519"/>
                              <a:gd name="GluePoint456Y" fmla="*/ 719137 h 2612594"/>
                              <a:gd name="GluePoint457X" fmla="*/ 190665 w 2647519"/>
                              <a:gd name="GluePoint457Y" fmla="*/ 677227 h 2612594"/>
                              <a:gd name="GluePoint458X" fmla="*/ 202473 w 2647519"/>
                              <a:gd name="GluePoint458Y" fmla="*/ 668793 h 2612594"/>
                              <a:gd name="GluePoint459X" fmla="*/ 276390 w 2647519"/>
                              <a:gd name="GluePoint459Y" fmla="*/ 613410 h 2612594"/>
                              <a:gd name="GluePoint460X" fmla="*/ 275187 w 2647519"/>
                              <a:gd name="GluePoint460Y" fmla="*/ 614373 h 2612594"/>
                              <a:gd name="GluePoint461X" fmla="*/ 270080 w 2647519"/>
                              <a:gd name="GluePoint461Y" fmla="*/ 634008 h 2612594"/>
                              <a:gd name="GluePoint462X" fmla="*/ 266865 w 2647519"/>
                              <a:gd name="GluePoint462Y" fmla="*/ 643890 h 2612594"/>
                              <a:gd name="GluePoint463X" fmla="*/ 179235 w 2647519"/>
                              <a:gd name="GluePoint463Y" fmla="*/ 803910 h 2612594"/>
                              <a:gd name="GluePoint464X" fmla="*/ 166852 w 2647519"/>
                              <a:gd name="GluePoint464Y" fmla="*/ 842962 h 2612594"/>
                              <a:gd name="GluePoint465X" fmla="*/ 155422 w 2647519"/>
                              <a:gd name="GluePoint465Y" fmla="*/ 882967 h 2612594"/>
                              <a:gd name="GluePoint466X" fmla="*/ 130657 w 2647519"/>
                              <a:gd name="GluePoint466Y" fmla="*/ 966787 h 2612594"/>
                              <a:gd name="GluePoint467X" fmla="*/ 114465 w 2647519"/>
                              <a:gd name="GluePoint467Y" fmla="*/ 1023937 h 2612594"/>
                              <a:gd name="GluePoint468X" fmla="*/ 106845 w 2647519"/>
                              <a:gd name="GluePoint468Y" fmla="*/ 1066800 h 2612594"/>
                              <a:gd name="GluePoint469X" fmla="*/ 103035 w 2647519"/>
                              <a:gd name="GluePoint469Y" fmla="*/ 1088707 h 2612594"/>
                              <a:gd name="GluePoint470X" fmla="*/ 100177 w 2647519"/>
                              <a:gd name="GluePoint470Y" fmla="*/ 1110615 h 2612594"/>
                              <a:gd name="GluePoint471X" fmla="*/ 91605 w 2647519"/>
                              <a:gd name="GluePoint471Y" fmla="*/ 1169670 h 2612594"/>
                              <a:gd name="GluePoint472X" fmla="*/ 88747 w 2647519"/>
                              <a:gd name="GluePoint472Y" fmla="*/ 1205865 h 2612594"/>
                              <a:gd name="GluePoint473X" fmla="*/ 93510 w 2647519"/>
                              <a:gd name="GluePoint473Y" fmla="*/ 1243965 h 2612594"/>
                              <a:gd name="GluePoint474X" fmla="*/ 95742 w 2647519"/>
                              <a:gd name="GluePoint474Y" fmla="*/ 1223205 h 2612594"/>
                              <a:gd name="GluePoint475X" fmla="*/ 95415 w 2647519"/>
                              <a:gd name="GluePoint475Y" fmla="*/ 1216342 h 2612594"/>
                              <a:gd name="GluePoint476X" fmla="*/ 99225 w 2647519"/>
                              <a:gd name="GluePoint476Y" fmla="*/ 1176337 h 2612594"/>
                              <a:gd name="GluePoint477X" fmla="*/ 107797 w 2647519"/>
                              <a:gd name="GluePoint477Y" fmla="*/ 1117282 h 2612594"/>
                              <a:gd name="GluePoint478X" fmla="*/ 114596 w 2647519"/>
                              <a:gd name="GluePoint478Y" fmla="*/ 1109123 h 2612594"/>
                              <a:gd name="GluePoint479X" fmla="*/ 124469 w 2647519"/>
                              <a:gd name="GluePoint479Y" fmla="*/ 1043051 h 2612594"/>
                              <a:gd name="GluePoint480X" fmla="*/ 123990 w 2647519"/>
                              <a:gd name="GluePoint480Y" fmla="*/ 1031557 h 2612594"/>
                              <a:gd name="GluePoint481X" fmla="*/ 133400 w 2647519"/>
                              <a:gd name="GluePoint481Y" fmla="*/ 1004580 h 2612594"/>
                              <a:gd name="GluePoint482X" fmla="*/ 138999 w 2647519"/>
                              <a:gd name="GluePoint482Y" fmla="*/ 981931 h 2612594"/>
                              <a:gd name="GluePoint483X" fmla="*/ 137325 w 2647519"/>
                              <a:gd name="GluePoint483Y" fmla="*/ 985837 h 2612594"/>
                              <a:gd name="GluePoint484X" fmla="*/ 131610 w 2647519"/>
                              <a:gd name="GluePoint484Y" fmla="*/ 983932 h 2612594"/>
                              <a:gd name="GluePoint485X" fmla="*/ 117322 w 2647519"/>
                              <a:gd name="GluePoint485Y" fmla="*/ 1024890 h 2612594"/>
                              <a:gd name="GluePoint486X" fmla="*/ 118275 w 2647519"/>
                              <a:gd name="GluePoint486Y" fmla="*/ 1047750 h 2612594"/>
                              <a:gd name="GluePoint487X" fmla="*/ 111607 w 2647519"/>
                              <a:gd name="GluePoint487Y" fmla="*/ 1091565 h 2612594"/>
                              <a:gd name="GluePoint488X" fmla="*/ 110655 w 2647519"/>
                              <a:gd name="GluePoint488Y" fmla="*/ 1099185 h 2612594"/>
                              <a:gd name="GluePoint489X" fmla="*/ 101130 w 2647519"/>
                              <a:gd name="GluePoint489Y" fmla="*/ 1110615 h 2612594"/>
                              <a:gd name="GluePoint490X" fmla="*/ 103987 w 2647519"/>
                              <a:gd name="GluePoint490Y" fmla="*/ 1088707 h 2612594"/>
                              <a:gd name="GluePoint491X" fmla="*/ 107797 w 2647519"/>
                              <a:gd name="GluePoint491Y" fmla="*/ 1066800 h 2612594"/>
                              <a:gd name="GluePoint492X" fmla="*/ 115417 w 2647519"/>
                              <a:gd name="GluePoint492Y" fmla="*/ 1023937 h 2612594"/>
                              <a:gd name="GluePoint493X" fmla="*/ 131610 w 2647519"/>
                              <a:gd name="GluePoint493Y" fmla="*/ 966787 h 2612594"/>
                              <a:gd name="GluePoint494X" fmla="*/ 156375 w 2647519"/>
                              <a:gd name="GluePoint494Y" fmla="*/ 882967 h 2612594"/>
                              <a:gd name="GluePoint495X" fmla="*/ 167805 w 2647519"/>
                              <a:gd name="GluePoint495Y" fmla="*/ 842962 h 2612594"/>
                              <a:gd name="GluePoint496X" fmla="*/ 180187 w 2647519"/>
                              <a:gd name="GluePoint496Y" fmla="*/ 803910 h 2612594"/>
                              <a:gd name="GluePoint497X" fmla="*/ 267817 w 2647519"/>
                              <a:gd name="GluePoint497Y" fmla="*/ 643890 h 2612594"/>
                              <a:gd name="GluePoint498X" fmla="*/ 276390 w 2647519"/>
                              <a:gd name="GluePoint498Y" fmla="*/ 613410 h 2612594"/>
                              <a:gd name="GluePoint499X" fmla="*/ 293536 w 2647519"/>
                              <a:gd name="GluePoint499Y" fmla="*/ 518160 h 2612594"/>
                              <a:gd name="GluePoint500X" fmla="*/ 293535 w 2647519"/>
                              <a:gd name="GluePoint500Y" fmla="*/ 518160 h 2612594"/>
                              <a:gd name="GluePoint501X" fmla="*/ 298297 w 2647519"/>
                              <a:gd name="GluePoint501Y" fmla="*/ 521970 h 2612594"/>
                              <a:gd name="GluePoint502X" fmla="*/ 298297 w 2647519"/>
                              <a:gd name="GluePoint502Y" fmla="*/ 521969 h 2612594"/>
                              <a:gd name="GluePoint503X" fmla="*/ 465169 w 2647519"/>
                              <a:gd name="GluePoint503Y" fmla="*/ 382550 h 2612594"/>
                              <a:gd name="GluePoint504X" fmla="*/ 464986 w 2647519"/>
                              <a:gd name="GluePoint504Y" fmla="*/ 382696 h 2612594"/>
                              <a:gd name="GluePoint505X" fmla="*/ 464430 w 2647519"/>
                              <a:gd name="GluePoint505Y" fmla="*/ 383325 h 2612594"/>
                              <a:gd name="GluePoint506X" fmla="*/ 456651 w 2647519"/>
                              <a:gd name="GluePoint506Y" fmla="*/ 391477 h 2612594"/>
                              <a:gd name="GluePoint507X" fmla="*/ 454684 w 2647519"/>
                              <a:gd name="GluePoint507Y" fmla="*/ 394338 h 2612594"/>
                              <a:gd name="GluePoint508X" fmla="*/ 453399 w 2647519"/>
                              <a:gd name="GluePoint508Y" fmla="*/ 395790 h 2612594"/>
                              <a:gd name="GluePoint509X" fmla="*/ 447840 w 2647519"/>
                              <a:gd name="GluePoint509Y" fmla="*/ 403860 h 2612594"/>
                              <a:gd name="GluePoint510X" fmla="*/ 389738 w 2647519"/>
                              <a:gd name="GluePoint510Y" fmla="*/ 472440 h 2612594"/>
                              <a:gd name="GluePoint511X" fmla="*/ 373545 w 2647519"/>
                              <a:gd name="GluePoint511Y" fmla="*/ 491490 h 2612594"/>
                              <a:gd name="GluePoint512X" fmla="*/ 357353 w 2647519"/>
                              <a:gd name="GluePoint512Y" fmla="*/ 511492 h 2612594"/>
                              <a:gd name="GluePoint513X" fmla="*/ 285752 w 2647519"/>
                              <a:gd name="GluePoint513Y" fmla="*/ 590631 h 2612594"/>
                              <a:gd name="GluePoint514X" fmla="*/ 358305 w 2647519"/>
                              <a:gd name="GluePoint514Y" fmla="*/ 510540 h 2612594"/>
                              <a:gd name="GluePoint515X" fmla="*/ 374497 w 2647519"/>
                              <a:gd name="GluePoint515Y" fmla="*/ 490537 h 2612594"/>
                              <a:gd name="GluePoint516X" fmla="*/ 390690 w 2647519"/>
                              <a:gd name="GluePoint516Y" fmla="*/ 471487 h 2612594"/>
                              <a:gd name="GluePoint517X" fmla="*/ 448792 w 2647519"/>
                              <a:gd name="GluePoint517Y" fmla="*/ 402907 h 2612594"/>
                              <a:gd name="GluePoint518X" fmla="*/ 454684 w 2647519"/>
                              <a:gd name="GluePoint518Y" fmla="*/ 394338 h 2612594"/>
                              <a:gd name="GluePoint519X" fmla="*/ 464430 w 2647519"/>
                              <a:gd name="GluePoint519Y" fmla="*/ 383325 h 2612594"/>
                              <a:gd name="GluePoint520X" fmla="*/ 489348 w 2647519"/>
                              <a:gd name="GluePoint520Y" fmla="*/ 316869 h 2612594"/>
                              <a:gd name="GluePoint521X" fmla="*/ 481127 w 2647519"/>
                              <a:gd name="GluePoint521Y" fmla="*/ 319733 h 2612594"/>
                              <a:gd name="GluePoint522X" fmla="*/ 475013 w 2647519"/>
                              <a:gd name="GluePoint522Y" fmla="*/ 322003 h 2612594"/>
                              <a:gd name="GluePoint523X" fmla="*/ 473558 w 2647519"/>
                              <a:gd name="GluePoint523Y" fmla="*/ 323849 h 2612594"/>
                              <a:gd name="GluePoint524X" fmla="*/ 463080 w 2647519"/>
                              <a:gd name="GluePoint524Y" fmla="*/ 333374 h 2612594"/>
                              <a:gd name="GluePoint525X" fmla="*/ 436410 w 2647519"/>
                              <a:gd name="GluePoint525Y" fmla="*/ 350519 h 2612594"/>
                              <a:gd name="GluePoint526X" fmla="*/ 418313 w 2647519"/>
                              <a:gd name="GluePoint526Y" fmla="*/ 370522 h 2612594"/>
                              <a:gd name="GluePoint527X" fmla="*/ 401168 w 2647519"/>
                              <a:gd name="GluePoint527Y" fmla="*/ 390524 h 2612594"/>
                              <a:gd name="GluePoint528X" fmla="*/ 389738 w 2647519"/>
                              <a:gd name="GluePoint528Y" fmla="*/ 401002 h 2612594"/>
                              <a:gd name="GluePoint529X" fmla="*/ 389350 w 2647519"/>
                              <a:gd name="GluePoint529Y" fmla="*/ 400516 h 2612594"/>
                              <a:gd name="GluePoint530X" fmla="*/ 378546 w 2647519"/>
                              <a:gd name="GluePoint530Y" fmla="*/ 413504 h 2612594"/>
                              <a:gd name="GluePoint531X" fmla="*/ 360210 w 2647519"/>
                              <a:gd name="GluePoint531Y" fmla="*/ 436245 h 2612594"/>
                              <a:gd name="GluePoint532X" fmla="*/ 330683 w 2647519"/>
                              <a:gd name="GluePoint532Y" fmla="*/ 468630 h 2612594"/>
                              <a:gd name="GluePoint533X" fmla="*/ 335445 w 2647519"/>
                              <a:gd name="GluePoint533Y" fmla="*/ 474344 h 2612594"/>
                              <a:gd name="GluePoint534X" fmla="*/ 335536 w 2647519"/>
                              <a:gd name="GluePoint534Y" fmla="*/ 474264 h 2612594"/>
                              <a:gd name="GluePoint535X" fmla="*/ 331635 w 2647519"/>
                              <a:gd name="GluePoint535Y" fmla="*/ 469582 h 2612594"/>
                              <a:gd name="GluePoint536X" fmla="*/ 361162 w 2647519"/>
                              <a:gd name="GluePoint536Y" fmla="*/ 437197 h 2612594"/>
                              <a:gd name="GluePoint537X" fmla="*/ 390690 w 2647519"/>
                              <a:gd name="GluePoint537Y" fmla="*/ 401002 h 2612594"/>
                              <a:gd name="GluePoint538X" fmla="*/ 402120 w 2647519"/>
                              <a:gd name="GluePoint538Y" fmla="*/ 390525 h 2612594"/>
                              <a:gd name="GluePoint539X" fmla="*/ 419265 w 2647519"/>
                              <a:gd name="GluePoint539Y" fmla="*/ 370522 h 2612594"/>
                              <a:gd name="GluePoint540X" fmla="*/ 437362 w 2647519"/>
                              <a:gd name="GluePoint540Y" fmla="*/ 350520 h 2612594"/>
                              <a:gd name="GluePoint541X" fmla="*/ 464032 w 2647519"/>
                              <a:gd name="GluePoint541Y" fmla="*/ 333375 h 2612594"/>
                              <a:gd name="GluePoint542X" fmla="*/ 474510 w 2647519"/>
                              <a:gd name="GluePoint542Y" fmla="*/ 323850 h 2612594"/>
                              <a:gd name="GluePoint543X" fmla="*/ 485940 w 2647519"/>
                              <a:gd name="GluePoint543Y" fmla="*/ 319564 h 2612594"/>
                              <a:gd name="GluePoint544X" fmla="*/ 489548 w 2647519"/>
                              <a:gd name="GluePoint544Y" fmla="*/ 318444 h 2612594"/>
                              <a:gd name="GluePoint545X" fmla="*/ 1868970 w 2647519"/>
                              <a:gd name="GluePoint545Y" fmla="*/ 144780 h 2612594"/>
                              <a:gd name="GluePoint546X" fmla="*/ 1917547 w 2647519"/>
                              <a:gd name="GluePoint546Y" fmla="*/ 166687 h 2612594"/>
                              <a:gd name="GluePoint547X" fmla="*/ 1938502 w 2647519"/>
                              <a:gd name="GluePoint547Y" fmla="*/ 183832 h 2612594"/>
                              <a:gd name="GluePoint548X" fmla="*/ 1891830 w 2647519"/>
                              <a:gd name="GluePoint548Y" fmla="*/ 160972 h 2612594"/>
                              <a:gd name="GluePoint549X" fmla="*/ 1868970 w 2647519"/>
                              <a:gd name="GluePoint549Y" fmla="*/ 144780 h 2612594"/>
                              <a:gd name="GluePoint550X" fmla="*/ 1710855 w 2647519"/>
                              <a:gd name="GluePoint550Y" fmla="*/ 75247 h 2612594"/>
                              <a:gd name="GluePoint551X" fmla="*/ 1748955 w 2647519"/>
                              <a:gd name="GluePoint551Y" fmla="*/ 83819 h 2612594"/>
                              <a:gd name="GluePoint552X" fmla="*/ 1802295 w 2647519"/>
                              <a:gd name="GluePoint552Y" fmla="*/ 110489 h 2612594"/>
                              <a:gd name="GluePoint553X" fmla="*/ 1710855 w 2647519"/>
                              <a:gd name="GluePoint553Y" fmla="*/ 75247 h 2612594"/>
                              <a:gd name="GluePoint554X" fmla="*/ 1137451 w 2647519"/>
                              <a:gd name="GluePoint554Y" fmla="*/ 68937 h 2612594"/>
                              <a:gd name="GluePoint555X" fmla="*/ 1117448 w 2647519"/>
                              <a:gd name="GluePoint555Y" fmla="*/ 71437 h 2612594"/>
                              <a:gd name="GluePoint556X" fmla="*/ 1074585 w 2647519"/>
                              <a:gd name="GluePoint556Y" fmla="*/ 77152 h 2612594"/>
                              <a:gd name="GluePoint557X" fmla="*/ 1032675 w 2647519"/>
                              <a:gd name="GluePoint557Y" fmla="*/ 86677 h 2612594"/>
                              <a:gd name="GluePoint558X" fmla="*/ 1014578 w 2647519"/>
                              <a:gd name="GluePoint558Y" fmla="*/ 92392 h 2612594"/>
                              <a:gd name="GluePoint559X" fmla="*/ 993623 w 2647519"/>
                              <a:gd name="GluePoint559Y" fmla="*/ 98107 h 2612594"/>
                              <a:gd name="GluePoint560X" fmla="*/ 947769 w 2647519"/>
                              <a:gd name="GluePoint560Y" fmla="*/ 107115 h 2612594"/>
                              <a:gd name="GluePoint561X" fmla="*/ 939330 w 2647519"/>
                              <a:gd name="GluePoint561Y" fmla="*/ 110490 h 2612594"/>
                              <a:gd name="GluePoint562X" fmla="*/ 881228 w 2647519"/>
                              <a:gd name="GluePoint562Y" fmla="*/ 130492 h 2612594"/>
                              <a:gd name="GluePoint563X" fmla="*/ 824078 w 2647519"/>
                              <a:gd name="GluePoint563Y" fmla="*/ 153352 h 2612594"/>
                              <a:gd name="GluePoint564X" fmla="*/ 784073 w 2647519"/>
                              <a:gd name="GluePoint564Y" fmla="*/ 171450 h 2612594"/>
                              <a:gd name="GluePoint565X" fmla="*/ 757403 w 2647519"/>
                              <a:gd name="GluePoint565Y" fmla="*/ 181927 h 2612594"/>
                              <a:gd name="GluePoint566X" fmla="*/ 691680 w 2647519"/>
                              <a:gd name="GluePoint566Y" fmla="*/ 212407 h 2612594"/>
                              <a:gd name="GluePoint567X" fmla="*/ 660248 w 2647519"/>
                              <a:gd name="GluePoint567Y" fmla="*/ 232410 h 2612594"/>
                              <a:gd name="GluePoint568X" fmla="*/ 629768 w 2647519"/>
                              <a:gd name="GluePoint568Y" fmla="*/ 252412 h 2612594"/>
                              <a:gd name="GluePoint569X" fmla="*/ 581190 w 2647519"/>
                              <a:gd name="GluePoint569Y" fmla="*/ 288607 h 2612594"/>
                              <a:gd name="GluePoint570X" fmla="*/ 535470 w 2647519"/>
                              <a:gd name="GluePoint570Y" fmla="*/ 324802 h 2612594"/>
                              <a:gd name="GluePoint571X" fmla="*/ 491713 w 2647519"/>
                              <a:gd name="GluePoint571Y" fmla="*/ 362974 h 2612594"/>
                              <a:gd name="GluePoint572X" fmla="*/ 495465 w 2647519"/>
                              <a:gd name="GluePoint572Y" fmla="*/ 367665 h 2612594"/>
                              <a:gd name="GluePoint573X" fmla="*/ 504752 w 2647519"/>
                              <a:gd name="GluePoint573Y" fmla="*/ 361295 h 2612594"/>
                              <a:gd name="GluePoint574X" fmla="*/ 512657 w 2647519"/>
                              <a:gd name="GluePoint574Y" fmla="*/ 355403 h 2612594"/>
                              <a:gd name="GluePoint575X" fmla="*/ 541185 w 2647519"/>
                              <a:gd name="GluePoint575Y" fmla="*/ 330517 h 2612594"/>
                              <a:gd name="GluePoint576X" fmla="*/ 586905 w 2647519"/>
                              <a:gd name="GluePoint576Y" fmla="*/ 294322 h 2612594"/>
                              <a:gd name="GluePoint577X" fmla="*/ 635482 w 2647519"/>
                              <a:gd name="GluePoint577Y" fmla="*/ 258127 h 2612594"/>
                              <a:gd name="GluePoint578X" fmla="*/ 665962 w 2647519"/>
                              <a:gd name="GluePoint578Y" fmla="*/ 238124 h 2612594"/>
                              <a:gd name="GluePoint579X" fmla="*/ 697395 w 2647519"/>
                              <a:gd name="GluePoint579Y" fmla="*/ 218122 h 2612594"/>
                              <a:gd name="GluePoint580X" fmla="*/ 763117 w 2647519"/>
                              <a:gd name="GluePoint580Y" fmla="*/ 187642 h 2612594"/>
                              <a:gd name="GluePoint581X" fmla="*/ 788835 w 2647519"/>
                              <a:gd name="GluePoint581Y" fmla="*/ 174307 h 2612594"/>
                              <a:gd name="GluePoint582X" fmla="*/ 828840 w 2647519"/>
                              <a:gd name="GluePoint582Y" fmla="*/ 156209 h 2612594"/>
                              <a:gd name="GluePoint583X" fmla="*/ 885990 w 2647519"/>
                              <a:gd name="GluePoint583Y" fmla="*/ 133349 h 2612594"/>
                              <a:gd name="GluePoint584X" fmla="*/ 944092 w 2647519"/>
                              <a:gd name="GluePoint584Y" fmla="*/ 113347 h 2612594"/>
                              <a:gd name="GluePoint585X" fmla="*/ 968499 w 2647519"/>
                              <a:gd name="GluePoint585Y" fmla="*/ 108553 h 2612594"/>
                              <a:gd name="GluePoint586X" fmla="*/ 980289 w 2647519"/>
                              <a:gd name="GluePoint586Y" fmla="*/ 104524 h 2612594"/>
                              <a:gd name="GluePoint587X" fmla="*/ 1140765 w 2647519"/>
                              <a:gd name="GluePoint587Y" fmla="*/ 69904 h 2612594"/>
                              <a:gd name="GluePoint588X" fmla="*/ 1478088 w 2647519"/>
                              <a:gd name="GluePoint588Y" fmla="*/ 48458 h 2612594"/>
                              <a:gd name="GluePoint589X" fmla="*/ 1498447 w 2647519"/>
                              <a:gd name="GluePoint589Y" fmla="*/ 50482 h 2612594"/>
                              <a:gd name="GluePoint590X" fmla="*/ 1526070 w 2647519"/>
                              <a:gd name="GluePoint590Y" fmla="*/ 60007 h 2612594"/>
                              <a:gd name="GluePoint591X" fmla="*/ 1505115 w 2647519"/>
                              <a:gd name="GluePoint591Y" fmla="*/ 57150 h 2612594"/>
                              <a:gd name="GluePoint592X" fmla="*/ 1461300 w 2647519"/>
                              <a:gd name="GluePoint592Y" fmla="*/ 48577 h 2612594"/>
                              <a:gd name="GluePoint593X" fmla="*/ 1478088 w 2647519"/>
                              <a:gd name="GluePoint593Y" fmla="*/ 48458 h 2612594"/>
                              <a:gd name="GluePoint594X" fmla="*/ 1588935 w 2647519"/>
                              <a:gd name="GluePoint594Y" fmla="*/ 40957 h 2612594"/>
                              <a:gd name="GluePoint595X" fmla="*/ 1627987 w 2647519"/>
                              <a:gd name="GluePoint595Y" fmla="*/ 43814 h 2612594"/>
                              <a:gd name="GluePoint596X" fmla="*/ 1675612 w 2647519"/>
                              <a:gd name="GluePoint596Y" fmla="*/ 62864 h 2612594"/>
                              <a:gd name="GluePoint597X" fmla="*/ 1616557 w 2647519"/>
                              <a:gd name="GluePoint597Y" fmla="*/ 52387 h 2612594"/>
                              <a:gd name="GluePoint598X" fmla="*/ 1588935 w 2647519"/>
                              <a:gd name="GluePoint598Y" fmla="*/ 40957 h 2612594"/>
                              <a:gd name="GluePoint599X" fmla="*/ 1270324 w 2647519"/>
                              <a:gd name="GluePoint599Y" fmla="*/ 40719 h 2612594"/>
                              <a:gd name="GluePoint600X" fmla="*/ 1160310 w 2647519"/>
                              <a:gd name="GluePoint600Y" fmla="*/ 46672 h 2612594"/>
                              <a:gd name="GluePoint601X" fmla="*/ 1084110 w 2647519"/>
                              <a:gd name="GluePoint601Y" fmla="*/ 57149 h 2612594"/>
                              <a:gd name="GluePoint602X" fmla="*/ 1047915 w 2647519"/>
                              <a:gd name="GluePoint602Y" fmla="*/ 66674 h 2612594"/>
                              <a:gd name="GluePoint603X" fmla="*/ 1016482 w 2647519"/>
                              <a:gd name="GluePoint603Y" fmla="*/ 78104 h 2612594"/>
                              <a:gd name="GluePoint604X" fmla="*/ 972667 w 2647519"/>
                              <a:gd name="GluePoint604Y" fmla="*/ 83819 h 2612594"/>
                              <a:gd name="GluePoint605X" fmla="*/ 806932 w 2647519"/>
                              <a:gd name="GluePoint605Y" fmla="*/ 147637 h 2612594"/>
                              <a:gd name="GluePoint606X" fmla="*/ 746925 w 2647519"/>
                              <a:gd name="GluePoint606Y" fmla="*/ 174307 h 2612594"/>
                              <a:gd name="GluePoint607X" fmla="*/ 728827 w 2647519"/>
                              <a:gd name="GluePoint607Y" fmla="*/ 180974 h 2612594"/>
                              <a:gd name="GluePoint608X" fmla="*/ 712635 w 2647519"/>
                              <a:gd name="GluePoint608Y" fmla="*/ 189547 h 2612594"/>
                              <a:gd name="GluePoint609X" fmla="*/ 682155 w 2647519"/>
                              <a:gd name="GluePoint609Y" fmla="*/ 205739 h 2612594"/>
                              <a:gd name="GluePoint610X" fmla="*/ 634530 w 2647519"/>
                              <a:gd name="GluePoint610Y" fmla="*/ 230504 h 2612594"/>
                              <a:gd name="GluePoint611X" fmla="*/ 598335 w 2647519"/>
                              <a:gd name="GluePoint611Y" fmla="*/ 259079 h 2612594"/>
                              <a:gd name="GluePoint612X" fmla="*/ 493560 w 2647519"/>
                              <a:gd name="GluePoint612Y" fmla="*/ 340994 h 2612594"/>
                              <a:gd name="GluePoint613X" fmla="*/ 471664 w 2647519"/>
                              <a:gd name="GluePoint613Y" fmla="*/ 360034 h 2612594"/>
                              <a:gd name="GluePoint614X" fmla="*/ 450243 w 2647519"/>
                              <a:gd name="GluePoint614Y" fmla="*/ 379593 h 2612594"/>
                              <a:gd name="GluePoint615X" fmla="*/ 450697 w 2647519"/>
                              <a:gd name="GluePoint615Y" fmla="*/ 380047 h 2612594"/>
                              <a:gd name="GluePoint616X" fmla="*/ 285915 w 2647519"/>
                              <a:gd name="GluePoint616Y" fmla="*/ 573404 h 2612594"/>
                              <a:gd name="GluePoint617X" fmla="*/ 252577 w 2647519"/>
                              <a:gd name="GluePoint617Y" fmla="*/ 619124 h 2612594"/>
                              <a:gd name="GluePoint618X" fmla="*/ 237337 w 2647519"/>
                              <a:gd name="GluePoint618Y" fmla="*/ 646747 h 2612594"/>
                              <a:gd name="GluePoint619X" fmla="*/ 222097 w 2647519"/>
                              <a:gd name="GluePoint619Y" fmla="*/ 672464 h 2612594"/>
                              <a:gd name="GluePoint620X" fmla="*/ 193522 w 2647519"/>
                              <a:gd name="GluePoint620Y" fmla="*/ 725804 h 2612594"/>
                              <a:gd name="GluePoint621X" fmla="*/ 162439 w 2647519"/>
                              <a:gd name="GluePoint621Y" fmla="*/ 774785 h 2612594"/>
                              <a:gd name="GluePoint622X" fmla="*/ 162090 w 2647519"/>
                              <a:gd name="GluePoint622Y" fmla="*/ 776287 h 2612594"/>
                              <a:gd name="GluePoint623X" fmla="*/ 151612 w 2647519"/>
                              <a:gd name="GluePoint623Y" fmla="*/ 804862 h 2612594"/>
                              <a:gd name="GluePoint624X" fmla="*/ 143992 w 2647519"/>
                              <a:gd name="GluePoint624Y" fmla="*/ 818197 h 2612594"/>
                              <a:gd name="GluePoint625X" fmla="*/ 142087 w 2647519"/>
                              <a:gd name="GluePoint625Y" fmla="*/ 820102 h 2612594"/>
                              <a:gd name="GluePoint626X" fmla="*/ 133634 w 2647519"/>
                              <a:gd name="GluePoint626Y" fmla="*/ 848201 h 2612594"/>
                              <a:gd name="GluePoint627X" fmla="*/ 131610 w 2647519"/>
                              <a:gd name="GluePoint627Y" fmla="*/ 864870 h 2612594"/>
                              <a:gd name="GluePoint628X" fmla="*/ 129705 w 2647519"/>
                              <a:gd name="GluePoint628Y" fmla="*/ 888682 h 2612594"/>
                              <a:gd name="GluePoint629X" fmla="*/ 116370 w 2647519"/>
                              <a:gd name="GluePoint629Y" fmla="*/ 927735 h 2612594"/>
                              <a:gd name="GluePoint630X" fmla="*/ 103987 w 2647519"/>
                              <a:gd name="GluePoint630Y" fmla="*/ 966787 h 2612594"/>
                              <a:gd name="GluePoint631X" fmla="*/ 90652 w 2647519"/>
                              <a:gd name="GluePoint631Y" fmla="*/ 1023937 h 2612594"/>
                              <a:gd name="GluePoint632X" fmla="*/ 83032 w 2647519"/>
                              <a:gd name="GluePoint632Y" fmla="*/ 1076325 h 2612594"/>
                              <a:gd name="GluePoint633X" fmla="*/ 78270 w 2647519"/>
                              <a:gd name="GluePoint633Y" fmla="*/ 1128712 h 2612594"/>
                              <a:gd name="GluePoint634X" fmla="*/ 84937 w 2647519"/>
                              <a:gd name="GluePoint634Y" fmla="*/ 1092517 h 2612594"/>
                              <a:gd name="GluePoint635X" fmla="*/ 85555 w 2647519"/>
                              <a:gd name="GluePoint635Y" fmla="*/ 1089530 h 2612594"/>
                              <a:gd name="GluePoint636X" fmla="*/ 86842 w 2647519"/>
                              <a:gd name="GluePoint636Y" fmla="*/ 1075372 h 2612594"/>
                              <a:gd name="GluePoint637X" fmla="*/ 94462 w 2647519"/>
                              <a:gd name="GluePoint637Y" fmla="*/ 1022985 h 2612594"/>
                              <a:gd name="GluePoint638X" fmla="*/ 96848 w 2647519"/>
                              <a:gd name="GluePoint638Y" fmla="*/ 1023781 h 2612594"/>
                              <a:gd name="GluePoint639X" fmla="*/ 97055 w 2647519"/>
                              <a:gd name="GluePoint639Y" fmla="*/ 1022896 h 2612594"/>
                              <a:gd name="GluePoint640X" fmla="*/ 94463 w 2647519"/>
                              <a:gd name="GluePoint640Y" fmla="*/ 1022032 h 2612594"/>
                              <a:gd name="GluePoint641X" fmla="*/ 107798 w 2647519"/>
                              <a:gd name="GluePoint641Y" fmla="*/ 964882 h 2612594"/>
                              <a:gd name="GluePoint642X" fmla="*/ 120180 w 2647519"/>
                              <a:gd name="GluePoint642Y" fmla="*/ 925829 h 2612594"/>
                              <a:gd name="GluePoint643X" fmla="*/ 133454 w 2647519"/>
                              <a:gd name="GluePoint643Y" fmla="*/ 886956 h 2612594"/>
                              <a:gd name="GluePoint644X" fmla="*/ 132563 w 2647519"/>
                              <a:gd name="GluePoint644Y" fmla="*/ 886777 h 2612594"/>
                              <a:gd name="GluePoint645X" fmla="*/ 134468 w 2647519"/>
                              <a:gd name="GluePoint645Y" fmla="*/ 862965 h 2612594"/>
                              <a:gd name="GluePoint646X" fmla="*/ 144945 w 2647519"/>
                              <a:gd name="GluePoint646Y" fmla="*/ 818197 h 2612594"/>
                              <a:gd name="GluePoint647X" fmla="*/ 152565 w 2647519"/>
                              <a:gd name="GluePoint647Y" fmla="*/ 804862 h 2612594"/>
                              <a:gd name="GluePoint648X" fmla="*/ 152821 w 2647519"/>
                              <a:gd name="GluePoint648Y" fmla="*/ 804166 h 2612594"/>
                              <a:gd name="GluePoint649X" fmla="*/ 163043 w 2647519"/>
                              <a:gd name="GluePoint649Y" fmla="*/ 776287 h 2612594"/>
                              <a:gd name="GluePoint650X" fmla="*/ 194475 w 2647519"/>
                              <a:gd name="GluePoint650Y" fmla="*/ 726757 h 2612594"/>
                              <a:gd name="GluePoint651X" fmla="*/ 223050 w 2647519"/>
                              <a:gd name="GluePoint651Y" fmla="*/ 673417 h 2612594"/>
                              <a:gd name="GluePoint652X" fmla="*/ 238290 w 2647519"/>
                              <a:gd name="GluePoint652Y" fmla="*/ 647700 h 2612594"/>
                              <a:gd name="GluePoint653X" fmla="*/ 253530 w 2647519"/>
                              <a:gd name="GluePoint653Y" fmla="*/ 620077 h 2612594"/>
                              <a:gd name="GluePoint654X" fmla="*/ 286868 w 2647519"/>
                              <a:gd name="GluePoint654Y" fmla="*/ 574357 h 2612594"/>
                              <a:gd name="GluePoint655X" fmla="*/ 451650 w 2647519"/>
                              <a:gd name="GluePoint655Y" fmla="*/ 381000 h 2612594"/>
                              <a:gd name="GluePoint656X" fmla="*/ 495465 w 2647519"/>
                              <a:gd name="GluePoint656Y" fmla="*/ 340995 h 2612594"/>
                              <a:gd name="GluePoint657X" fmla="*/ 600240 w 2647519"/>
                              <a:gd name="GluePoint657Y" fmla="*/ 259080 h 2612594"/>
                              <a:gd name="GluePoint658X" fmla="*/ 636435 w 2647519"/>
                              <a:gd name="GluePoint658Y" fmla="*/ 230505 h 2612594"/>
                              <a:gd name="GluePoint659X" fmla="*/ 684060 w 2647519"/>
                              <a:gd name="GluePoint659Y" fmla="*/ 205740 h 2612594"/>
                              <a:gd name="GluePoint660X" fmla="*/ 714540 w 2647519"/>
                              <a:gd name="GluePoint660Y" fmla="*/ 189547 h 2612594"/>
                              <a:gd name="GluePoint661X" fmla="*/ 730733 w 2647519"/>
                              <a:gd name="GluePoint661Y" fmla="*/ 180975 h 2612594"/>
                              <a:gd name="GluePoint662X" fmla="*/ 748830 w 2647519"/>
                              <a:gd name="GluePoint662Y" fmla="*/ 174307 h 2612594"/>
                              <a:gd name="GluePoint663X" fmla="*/ 808838 w 2647519"/>
                              <a:gd name="GluePoint663Y" fmla="*/ 147637 h 2612594"/>
                              <a:gd name="GluePoint664X" fmla="*/ 974573 w 2647519"/>
                              <a:gd name="GluePoint664Y" fmla="*/ 83820 h 2612594"/>
                              <a:gd name="GluePoint665X" fmla="*/ 1018388 w 2647519"/>
                              <a:gd name="GluePoint665Y" fmla="*/ 78105 h 2612594"/>
                              <a:gd name="GluePoint666X" fmla="*/ 1049820 w 2647519"/>
                              <a:gd name="GluePoint666Y" fmla="*/ 66675 h 2612594"/>
                              <a:gd name="GluePoint667X" fmla="*/ 1086015 w 2647519"/>
                              <a:gd name="GluePoint667Y" fmla="*/ 57150 h 2612594"/>
                              <a:gd name="GluePoint668X" fmla="*/ 1162215 w 2647519"/>
                              <a:gd name="GluePoint668Y" fmla="*/ 46672 h 2612594"/>
                              <a:gd name="GluePoint669X" fmla="*/ 1272229 w 2647519"/>
                              <a:gd name="GluePoint669Y" fmla="*/ 41076 h 2612594"/>
                              <a:gd name="GluePoint670X" fmla="*/ 1360655 w 2647519"/>
                              <a:gd name="GluePoint670Y" fmla="*/ 44043 h 2612594"/>
                              <a:gd name="GluePoint671X" fmla="*/ 1404150 w 2647519"/>
                              <a:gd name="GluePoint671Y" fmla="*/ 0 h 2612594"/>
                              <a:gd name="GluePoint672X" fmla="*/ 1448917 w 2647519"/>
                              <a:gd name="GluePoint672Y" fmla="*/ 2857 h 2612594"/>
                              <a:gd name="GluePoint673X" fmla="*/ 1494637 w 2647519"/>
                              <a:gd name="GluePoint673Y" fmla="*/ 7620 h 2612594"/>
                              <a:gd name="GluePoint674X" fmla="*/ 1525117 w 2647519"/>
                              <a:gd name="GluePoint674Y" fmla="*/ 15240 h 2612594"/>
                              <a:gd name="GluePoint675X" fmla="*/ 1545120 w 2647519"/>
                              <a:gd name="GluePoint675Y" fmla="*/ 24765 h 2612594"/>
                              <a:gd name="GluePoint676X" fmla="*/ 1569885 w 2647519"/>
                              <a:gd name="GluePoint676Y" fmla="*/ 20002 h 2612594"/>
                              <a:gd name="GluePoint677X" fmla="*/ 1607032 w 2647519"/>
                              <a:gd name="GluePoint677Y" fmla="*/ 28575 h 2612594"/>
                              <a:gd name="GluePoint678X" fmla="*/ 1629892 w 2647519"/>
                              <a:gd name="GluePoint678Y" fmla="*/ 35242 h 2612594"/>
                              <a:gd name="GluePoint679X" fmla="*/ 1628940 w 2647519"/>
                              <a:gd name="GluePoint679Y" fmla="*/ 36195 h 2612594"/>
                              <a:gd name="GluePoint680X" fmla="*/ 1627987 w 2647519"/>
                              <a:gd name="GluePoint680Y" fmla="*/ 42862 h 2612594"/>
                              <a:gd name="GluePoint681X" fmla="*/ 1588935 w 2647519"/>
                              <a:gd name="GluePoint681Y" fmla="*/ 40005 h 2612594"/>
                              <a:gd name="GluePoint682X" fmla="*/ 1575600 w 2647519"/>
                              <a:gd name="GluePoint682Y" fmla="*/ 36195 h 2612594"/>
                              <a:gd name="GluePoint683X" fmla="*/ 1562265 w 2647519"/>
                              <a:gd name="GluePoint683Y" fmla="*/ 33337 h 2612594"/>
                              <a:gd name="GluePoint684X" fmla="*/ 1536547 w 2647519"/>
                              <a:gd name="GluePoint684Y" fmla="*/ 27622 h 2612594"/>
                              <a:gd name="GluePoint685X" fmla="*/ 1510830 w 2647519"/>
                              <a:gd name="GluePoint685Y" fmla="*/ 21907 h 2612594"/>
                              <a:gd name="GluePoint686X" fmla="*/ 1484160 w 2647519"/>
                              <a:gd name="GluePoint686Y" fmla="*/ 18097 h 2612594"/>
                              <a:gd name="GluePoint687X" fmla="*/ 1454633 w 2647519"/>
                              <a:gd name="GluePoint687Y" fmla="*/ 18097 h 2612594"/>
                              <a:gd name="GluePoint688X" fmla="*/ 1430820 w 2647519"/>
                              <a:gd name="GluePoint688Y" fmla="*/ 18097 h 2612594"/>
                              <a:gd name="GluePoint689X" fmla="*/ 1393673 w 2647519"/>
                              <a:gd name="GluePoint689Y" fmla="*/ 18097 h 2612594"/>
                              <a:gd name="GluePoint690X" fmla="*/ 1391928 w 2647519"/>
                              <a:gd name="GluePoint690Y" fmla="*/ 17540 h 2612594"/>
                              <a:gd name="GluePoint691X" fmla="*/ 1375575 w 2647519"/>
                              <a:gd name="GluePoint691Y" fmla="*/ 25717 h 2612594"/>
                              <a:gd name="GluePoint692X" fmla="*/ 1381290 w 2647519"/>
                              <a:gd name="GluePoint692Y" fmla="*/ 35242 h 2612594"/>
                              <a:gd name="GluePoint693X" fmla="*/ 1438440 w 2647519"/>
                              <a:gd name="GluePoint693Y" fmla="*/ 46672 h 2612594"/>
                              <a:gd name="GluePoint694X" fmla="*/ 1413008 w 2647519"/>
                              <a:gd name="GluePoint694Y" fmla="*/ 47116 h 2612594"/>
                              <a:gd name="GluePoint695X" fmla="*/ 1413437 w 2647519"/>
                              <a:gd name="GluePoint695Y" fmla="*/ 47149 h 2612594"/>
                              <a:gd name="GluePoint696X" fmla="*/ 1440345 w 2647519"/>
                              <a:gd name="GluePoint696Y" fmla="*/ 46672 h 2612594"/>
                              <a:gd name="GluePoint697X" fmla="*/ 1463205 w 2647519"/>
                              <a:gd name="GluePoint697Y" fmla="*/ 49530 h 2612594"/>
                              <a:gd name="GluePoint698X" fmla="*/ 1507020 w 2647519"/>
                              <a:gd name="GluePoint698Y" fmla="*/ 58102 h 2612594"/>
                              <a:gd name="GluePoint699X" fmla="*/ 1527975 w 2647519"/>
                              <a:gd name="GluePoint699Y" fmla="*/ 60960 h 2612594"/>
                              <a:gd name="GluePoint700X" fmla="*/ 1563218 w 2647519"/>
                              <a:gd name="GluePoint700Y" fmla="*/ 68580 h 2612594"/>
                              <a:gd name="GluePoint701X" fmla="*/ 1599413 w 2647519"/>
                              <a:gd name="GluePoint701Y" fmla="*/ 76200 h 2612594"/>
                              <a:gd name="GluePoint702X" fmla="*/ 1634655 w 2647519"/>
                              <a:gd name="GluePoint702Y" fmla="*/ 84772 h 2612594"/>
                              <a:gd name="GluePoint703X" fmla="*/ 1669898 w 2647519"/>
                              <a:gd name="GluePoint703Y" fmla="*/ 95250 h 2612594"/>
                              <a:gd name="GluePoint704X" fmla="*/ 1687043 w 2647519"/>
                              <a:gd name="GluePoint704Y" fmla="*/ 100012 h 2612594"/>
                              <a:gd name="GluePoint705X" fmla="*/ 1704188 w 2647519"/>
                              <a:gd name="GluePoint705Y" fmla="*/ 105727 h 2612594"/>
                              <a:gd name="GluePoint706X" fmla="*/ 1704409 w 2647519"/>
                              <a:gd name="GluePoint706Y" fmla="*/ 105929 h 2612594"/>
                              <a:gd name="GluePoint707X" fmla="*/ 1716704 w 2647519"/>
                              <a:gd name="GluePoint707Y" fmla="*/ 108049 h 2612594"/>
                              <a:gd name="GluePoint708X" fmla="*/ 1746499 w 2647519"/>
                              <a:gd name="GluePoint708Y" fmla="*/ 119121 h 2612594"/>
                              <a:gd name="GluePoint709X" fmla="*/ 1750661 w 2647519"/>
                              <a:gd name="GluePoint709Y" fmla="*/ 125427 h 2612594"/>
                              <a:gd name="GluePoint710X" fmla="*/ 1751813 w 2647519"/>
                              <a:gd name="GluePoint710Y" fmla="*/ 125730 h 2612594"/>
                              <a:gd name="GluePoint711X" fmla="*/ 1778483 w 2647519"/>
                              <a:gd name="GluePoint711Y" fmla="*/ 136207 h 2612594"/>
                              <a:gd name="GluePoint712X" fmla="*/ 1801343 w 2647519"/>
                              <a:gd name="GluePoint712Y" fmla="*/ 145732 h 2612594"/>
                              <a:gd name="GluePoint713X" fmla="*/ 1824203 w 2647519"/>
                              <a:gd name="GluePoint713Y" fmla="*/ 156210 h 2612594"/>
                              <a:gd name="GluePoint714X" fmla="*/ 1841348 w 2647519"/>
                              <a:gd name="GluePoint714Y" fmla="*/ 165735 h 2612594"/>
                              <a:gd name="GluePoint715X" fmla="*/ 1852778 w 2647519"/>
                              <a:gd name="GluePoint715Y" fmla="*/ 171450 h 2612594"/>
                              <a:gd name="GluePoint716X" fmla="*/ 1865160 w 2647519"/>
                              <a:gd name="GluePoint716Y" fmla="*/ 178117 h 2612594"/>
                              <a:gd name="GluePoint717X" fmla="*/ 1907070 w 2647519"/>
                              <a:gd name="GluePoint717Y" fmla="*/ 201930 h 2612594"/>
                              <a:gd name="GluePoint718X" fmla="*/ 1960410 w 2647519"/>
                              <a:gd name="GluePoint718Y" fmla="*/ 236220 h 2612594"/>
                              <a:gd name="GluePoint719X" fmla="*/ 1988033 w 2647519"/>
                              <a:gd name="GluePoint719Y" fmla="*/ 255270 h 2612594"/>
                              <a:gd name="GluePoint720X" fmla="*/ 1988833 w 2647519"/>
                              <a:gd name="GluePoint720Y" fmla="*/ 255841 h 2612594"/>
                              <a:gd name="GluePoint721X" fmla="*/ 2002949 w 2647519"/>
                              <a:gd name="GluePoint721Y" fmla="*/ 264417 h 2612594"/>
                              <a:gd name="GluePoint722X" fmla="*/ 2540483 w 2647519"/>
                              <a:gd name="GluePoint722Y" fmla="*/ 1275397 h 2612594"/>
                              <a:gd name="GluePoint723X" fmla="*/ 2540081 w 2647519"/>
                              <a:gd name="GluePoint723Y" fmla="*/ 1283368 h 2612594"/>
                              <a:gd name="GluePoint724X" fmla="*/ 2550960 w 2647519"/>
                              <a:gd name="GluePoint724Y" fmla="*/ 1284922 h 2612594"/>
                              <a:gd name="GluePoint725X" fmla="*/ 2561437 w 2647519"/>
                              <a:gd name="GluePoint725Y" fmla="*/ 1292542 h 2612594"/>
                              <a:gd name="GluePoint726X" fmla="*/ 2566200 w 2647519"/>
                              <a:gd name="GluePoint726Y" fmla="*/ 1318259 h 2612594"/>
                              <a:gd name="GluePoint727X" fmla="*/ 2584297 w 2647519"/>
                              <a:gd name="GluePoint727Y" fmla="*/ 1348739 h 2612594"/>
                              <a:gd name="GluePoint728X" fmla="*/ 2591918 w 2647519"/>
                              <a:gd name="GluePoint728Y" fmla="*/ 1349432 h 2612594"/>
                              <a:gd name="GluePoint729X" fmla="*/ 2591918 w 2647519"/>
                              <a:gd name="GluePoint729Y" fmla="*/ 1342072 h 2612594"/>
                              <a:gd name="GluePoint730X" fmla="*/ 2599661 w 2647519"/>
                              <a:gd name="GluePoint730Y" fmla="*/ 1320563 h 2612594"/>
                              <a:gd name="GluePoint731X" fmla="*/ 2599537 w 2647519"/>
                              <a:gd name="GluePoint731Y" fmla="*/ 1316355 h 2612594"/>
                              <a:gd name="GluePoint732X" fmla="*/ 2607157 w 2647519"/>
                              <a:gd name="GluePoint732Y" fmla="*/ 1290637 h 2612594"/>
                              <a:gd name="GluePoint733X" fmla="*/ 2617635 w 2647519"/>
                              <a:gd name="GluePoint733Y" fmla="*/ 1290637 h 2612594"/>
                              <a:gd name="GluePoint734X" fmla="*/ 2633827 w 2647519"/>
                              <a:gd name="GluePoint734Y" fmla="*/ 1280160 h 2612594"/>
                              <a:gd name="GluePoint735X" fmla="*/ 2635732 w 2647519"/>
                              <a:gd name="GluePoint735Y" fmla="*/ 1322070 h 2612594"/>
                              <a:gd name="GluePoint736X" fmla="*/ 2630970 w 2647519"/>
                              <a:gd name="GluePoint736Y" fmla="*/ 1342072 h 2612594"/>
                              <a:gd name="GluePoint737X" fmla="*/ 2625255 w 2647519"/>
                              <a:gd name="GluePoint737Y" fmla="*/ 1361122 h 2612594"/>
                              <a:gd name="GluePoint738X" fmla="*/ 2622397 w 2647519"/>
                              <a:gd name="GluePoint738Y" fmla="*/ 1392555 h 2612594"/>
                              <a:gd name="GluePoint739X" fmla="*/ 2621445 w 2647519"/>
                              <a:gd name="GluePoint739Y" fmla="*/ 1408747 h 2612594"/>
                              <a:gd name="GluePoint740X" fmla="*/ 2619540 w 2647519"/>
                              <a:gd name="GluePoint740Y" fmla="*/ 1424940 h 2612594"/>
                              <a:gd name="GluePoint741X" fmla="*/ 2615479 w 2647519"/>
                              <a:gd name="GluePoint741Y" fmla="*/ 1427648 h 2612594"/>
                              <a:gd name="GluePoint742X" fmla="*/ 2615730 w 2647519"/>
                              <a:gd name="GluePoint742Y" fmla="*/ 1428749 h 2612594"/>
                              <a:gd name="GluePoint743X" fmla="*/ 2619621 w 2647519"/>
                              <a:gd name="GluePoint743Y" fmla="*/ 1426155 h 2612594"/>
                              <a:gd name="GluePoint744X" fmla="*/ 2621445 w 2647519"/>
                              <a:gd name="GluePoint744Y" fmla="*/ 1410652 h 2612594"/>
                              <a:gd name="GluePoint745X" fmla="*/ 2622397 w 2647519"/>
                              <a:gd name="GluePoint745Y" fmla="*/ 1394460 h 2612594"/>
                              <a:gd name="GluePoint746X" fmla="*/ 2625255 w 2647519"/>
                              <a:gd name="GluePoint746Y" fmla="*/ 1363027 h 2612594"/>
                              <a:gd name="GluePoint747X" fmla="*/ 2630970 w 2647519"/>
                              <a:gd name="GluePoint747Y" fmla="*/ 1343977 h 2612594"/>
                              <a:gd name="GluePoint748X" fmla="*/ 2635732 w 2647519"/>
                              <a:gd name="GluePoint748Y" fmla="*/ 1323975 h 2612594"/>
                              <a:gd name="GluePoint749X" fmla="*/ 2643352 w 2647519"/>
                              <a:gd name="GluePoint749Y" fmla="*/ 1329690 h 2612594"/>
                              <a:gd name="GluePoint750X" fmla="*/ 2642400 w 2647519"/>
                              <a:gd name="GluePoint750Y" fmla="*/ 1343977 h 2612594"/>
                              <a:gd name="GluePoint751X" fmla="*/ 2640495 w 2647519"/>
                              <a:gd name="GluePoint751Y" fmla="*/ 1358265 h 2612594"/>
                              <a:gd name="GluePoint752X" fmla="*/ 2639542 w 2647519"/>
                              <a:gd name="GluePoint752Y" fmla="*/ 1384935 h 2612594"/>
                              <a:gd name="GluePoint753X" fmla="*/ 2637637 w 2647519"/>
                              <a:gd name="GluePoint753Y" fmla="*/ 1416367 h 2612594"/>
                              <a:gd name="GluePoint754X" fmla="*/ 2632875 w 2647519"/>
                              <a:gd name="GluePoint754Y" fmla="*/ 1449705 h 2612594"/>
                              <a:gd name="GluePoint755X" fmla="*/ 2627160 w 2647519"/>
                              <a:gd name="GluePoint755Y" fmla="*/ 1484947 h 2612594"/>
                              <a:gd name="GluePoint756X" fmla="*/ 2620492 w 2647519"/>
                              <a:gd name="GluePoint756Y" fmla="*/ 1519237 h 2612594"/>
                              <a:gd name="GluePoint757X" fmla="*/ 2608110 w 2647519"/>
                              <a:gd name="GluePoint757Y" fmla="*/ 1591627 h 2612594"/>
                              <a:gd name="GluePoint758X" fmla="*/ 2596680 w 2647519"/>
                              <a:gd name="GluePoint758Y" fmla="*/ 1598295 h 2612594"/>
                              <a:gd name="GluePoint759X" fmla="*/ 2582392 w 2647519"/>
                              <a:gd name="GluePoint759Y" fmla="*/ 1640205 h 2612594"/>
                              <a:gd name="GluePoint760X" fmla="*/ 2578582 w 2647519"/>
                              <a:gd name="GluePoint760Y" fmla="*/ 1680210 h 2612594"/>
                              <a:gd name="GluePoint761X" fmla="*/ 2576677 w 2647519"/>
                              <a:gd name="GluePoint761Y" fmla="*/ 1685925 h 2612594"/>
                              <a:gd name="GluePoint762X" fmla="*/ 2560485 w 2647519"/>
                              <a:gd name="GluePoint762Y" fmla="*/ 1729740 h 2612594"/>
                              <a:gd name="GluePoint763X" fmla="*/ 2555722 w 2647519"/>
                              <a:gd name="GluePoint763Y" fmla="*/ 1733550 h 2612594"/>
                              <a:gd name="GluePoint764X" fmla="*/ 2535720 w 2647519"/>
                              <a:gd name="GluePoint764Y" fmla="*/ 1780222 h 2612594"/>
                              <a:gd name="GluePoint765X" fmla="*/ 2556675 w 2647519"/>
                              <a:gd name="GluePoint765Y" fmla="*/ 1733550 h 2612594"/>
                              <a:gd name="GluePoint766X" fmla="*/ 2561437 w 2647519"/>
                              <a:gd name="GluePoint766Y" fmla="*/ 1729740 h 2612594"/>
                              <a:gd name="GluePoint767X" fmla="*/ 2530957 w 2647519"/>
                              <a:gd name="GluePoint767Y" fmla="*/ 1816417 h 2612594"/>
                              <a:gd name="GluePoint768X" fmla="*/ 2514765 w 2647519"/>
                              <a:gd name="GluePoint768Y" fmla="*/ 1824990 h 2612594"/>
                              <a:gd name="GluePoint769X" fmla="*/ 2511407 w 2647519"/>
                              <a:gd name="GluePoint769Y" fmla="*/ 1831707 h 2612594"/>
                              <a:gd name="GluePoint770X" fmla="*/ 2511908 w 2647519"/>
                              <a:gd name="GluePoint770Y" fmla="*/ 1832609 h 2612594"/>
                              <a:gd name="GluePoint771X" fmla="*/ 2515718 w 2647519"/>
                              <a:gd name="GluePoint771Y" fmla="*/ 1824989 h 2612594"/>
                              <a:gd name="GluePoint772X" fmla="*/ 2531910 w 2647519"/>
                              <a:gd name="GluePoint772Y" fmla="*/ 1816417 h 2612594"/>
                              <a:gd name="GluePoint773X" fmla="*/ 2520480 w 2647519"/>
                              <a:gd name="GluePoint773Y" fmla="*/ 1848802 h 2612594"/>
                              <a:gd name="GluePoint774X" fmla="*/ 2499525 w 2647519"/>
                              <a:gd name="GluePoint774Y" fmla="*/ 1886902 h 2612594"/>
                              <a:gd name="GluePoint775X" fmla="*/ 2489048 w 2647519"/>
                              <a:gd name="GluePoint775Y" fmla="*/ 1905952 h 2612594"/>
                              <a:gd name="GluePoint776X" fmla="*/ 2477618 w 2647519"/>
                              <a:gd name="GluePoint776Y" fmla="*/ 1925002 h 2612594"/>
                              <a:gd name="GluePoint777X" fmla="*/ 2469045 w 2647519"/>
                              <a:gd name="GluePoint777Y" fmla="*/ 1939289 h 2612594"/>
                              <a:gd name="GluePoint778X" fmla="*/ 2456663 w 2647519"/>
                              <a:gd name="GluePoint778Y" fmla="*/ 1966912 h 2612594"/>
                              <a:gd name="GluePoint779X" fmla="*/ 2443328 w 2647519"/>
                              <a:gd name="GluePoint779Y" fmla="*/ 1993582 h 2612594"/>
                              <a:gd name="GluePoint780X" fmla="*/ 2422373 w 2647519"/>
                              <a:gd name="GluePoint780Y" fmla="*/ 2022157 h 2612594"/>
                              <a:gd name="GluePoint781X" fmla="*/ 2401418 w 2647519"/>
                              <a:gd name="GluePoint781Y" fmla="*/ 2048827 h 2612594"/>
                              <a:gd name="GluePoint782X" fmla="*/ 2402291 w 2647519"/>
                              <a:gd name="GluePoint782Y" fmla="*/ 2047029 h 2612594"/>
                              <a:gd name="GluePoint783X" fmla="*/ 2378557 w 2647519"/>
                              <a:gd name="GluePoint783Y" fmla="*/ 2079307 h 2612594"/>
                              <a:gd name="GluePoint784X" fmla="*/ 2327122 w 2647519"/>
                              <a:gd name="GluePoint784Y" fmla="*/ 2135505 h 2612594"/>
                              <a:gd name="GluePoint785X" fmla="*/ 2316996 w 2647519"/>
                              <a:gd name="GluePoint785Y" fmla="*/ 2151085 h 2612594"/>
                              <a:gd name="GluePoint786X" fmla="*/ 2327122 w 2647519"/>
                              <a:gd name="GluePoint786Y" fmla="*/ 2136457 h 2612594"/>
                              <a:gd name="GluePoint787X" fmla="*/ 2378557 w 2647519"/>
                              <a:gd name="GluePoint787Y" fmla="*/ 2080259 h 2612594"/>
                              <a:gd name="GluePoint788X" fmla="*/ 2339505 w 2647519"/>
                              <a:gd name="GluePoint788Y" fmla="*/ 2139314 h 2612594"/>
                              <a:gd name="GluePoint789X" fmla="*/ 2319383 w 2647519"/>
                              <a:gd name="GluePoint789Y" fmla="*/ 2160389 h 2612594"/>
                              <a:gd name="GluePoint790X" fmla="*/ 2303230 w 2647519"/>
                              <a:gd name="GluePoint790Y" fmla="*/ 2172263 h 2612594"/>
                              <a:gd name="GluePoint791X" fmla="*/ 2302357 w 2647519"/>
                              <a:gd name="GluePoint791Y" fmla="*/ 2173605 h 2612594"/>
                              <a:gd name="GluePoint792X" fmla="*/ 2292258 w 2647519"/>
                              <a:gd name="GluePoint792Y" fmla="*/ 2181374 h 2612594"/>
                              <a:gd name="GluePoint793X" fmla="*/ 2291880 w 2647519"/>
                              <a:gd name="GluePoint793Y" fmla="*/ 2184082 h 2612594"/>
                              <a:gd name="GluePoint794X" fmla="*/ 2247112 w 2647519"/>
                              <a:gd name="GluePoint794Y" fmla="*/ 2229802 h 2612594"/>
                              <a:gd name="GluePoint795X" fmla="*/ 2199487 w 2647519"/>
                              <a:gd name="GluePoint795Y" fmla="*/ 2273617 h 2612594"/>
                              <a:gd name="GluePoint796X" fmla="*/ 2197285 w 2647519"/>
                              <a:gd name="GluePoint796Y" fmla="*/ 2275215 h 2612594"/>
                              <a:gd name="GluePoint797X" fmla="*/ 2181390 w 2647519"/>
                              <a:gd name="GluePoint797Y" fmla="*/ 2295524 h 2612594"/>
                              <a:gd name="GluePoint798X" fmla="*/ 2143290 w 2647519"/>
                              <a:gd name="GluePoint798Y" fmla="*/ 2324099 h 2612594"/>
                              <a:gd name="GluePoint799X" fmla="*/ 2107681 w 2647519"/>
                              <a:gd name="GluePoint799Y" fmla="*/ 2350806 h 2612594"/>
                              <a:gd name="GluePoint800X" fmla="*/ 2107553 w 2647519"/>
                              <a:gd name="GluePoint800Y" fmla="*/ 2350961 h 2612594"/>
                              <a:gd name="GluePoint801X" fmla="*/ 2143290 w 2647519"/>
                              <a:gd name="GluePoint801Y" fmla="*/ 2325052 h 2612594"/>
                              <a:gd name="GluePoint802X" fmla="*/ 2181390 w 2647519"/>
                              <a:gd name="GluePoint802Y" fmla="*/ 2296477 h 2612594"/>
                              <a:gd name="GluePoint803X" fmla="*/ 2149957 w 2647519"/>
                              <a:gd name="GluePoint803Y" fmla="*/ 2327909 h 2612594"/>
                              <a:gd name="GluePoint804X" fmla="*/ 2124359 w 2647519"/>
                              <a:gd name="GluePoint804Y" fmla="*/ 2344578 h 2612594"/>
                              <a:gd name="GluePoint805X" fmla="*/ 2106651 w 2647519"/>
                              <a:gd name="GluePoint805Y" fmla="*/ 2352057 h 2612594"/>
                              <a:gd name="GluePoint806X" fmla="*/ 2106142 w 2647519"/>
                              <a:gd name="GluePoint806Y" fmla="*/ 2352675 h 2612594"/>
                              <a:gd name="GluePoint807X" fmla="*/ 2087092 w 2647519"/>
                              <a:gd name="GluePoint807Y" fmla="*/ 2365057 h 2612594"/>
                              <a:gd name="GluePoint808X" fmla="*/ 2079914 w 2647519"/>
                              <a:gd name="GluePoint808Y" fmla="*/ 2368384 h 2612594"/>
                              <a:gd name="GluePoint809X" fmla="*/ 2061852 w 2647519"/>
                              <a:gd name="GluePoint809Y" fmla="*/ 2383036 h 2612594"/>
                              <a:gd name="GluePoint810X" fmla="*/ 2044230 w 2647519"/>
                              <a:gd name="GluePoint810Y" fmla="*/ 2395537 h 2612594"/>
                              <a:gd name="GluePoint811X" fmla="*/ 2017560 w 2647519"/>
                              <a:gd name="GluePoint811Y" fmla="*/ 2412682 h 2612594"/>
                              <a:gd name="GluePoint812X" fmla="*/ 2008988 w 2647519"/>
                              <a:gd name="GluePoint812Y" fmla="*/ 2413635 h 2612594"/>
                              <a:gd name="GluePoint813X" fmla="*/ 1999460 w 2647519"/>
                              <a:gd name="GluePoint813Y" fmla="*/ 2417870 h 2612594"/>
                              <a:gd name="GluePoint814X" fmla="*/ 1997979 w 2647519"/>
                              <a:gd name="GluePoint814Y" fmla="*/ 2418995 h 2612594"/>
                              <a:gd name="GluePoint815X" fmla="*/ 2009940 w 2647519"/>
                              <a:gd name="GluePoint815Y" fmla="*/ 2414587 h 2612594"/>
                              <a:gd name="GluePoint816X" fmla="*/ 2018513 w 2647519"/>
                              <a:gd name="GluePoint816Y" fmla="*/ 2413635 h 2612594"/>
                              <a:gd name="GluePoint817X" fmla="*/ 1984223 w 2647519"/>
                              <a:gd name="GluePoint817Y" fmla="*/ 2439352 h 2612594"/>
                              <a:gd name="GluePoint818X" fmla="*/ 1962315 w 2647519"/>
                              <a:gd name="GluePoint818Y" fmla="*/ 2450783 h 2612594"/>
                              <a:gd name="GluePoint819X" fmla="*/ 1940408 w 2647519"/>
                              <a:gd name="GluePoint819Y" fmla="*/ 2461260 h 2612594"/>
                              <a:gd name="GluePoint820X" fmla="*/ 1924934 w 2647519"/>
                              <a:gd name="GluePoint820Y" fmla="*/ 2463581 h 2612594"/>
                              <a:gd name="GluePoint821X" fmla="*/ 1922310 w 2647519"/>
                              <a:gd name="GluePoint821Y" fmla="*/ 2465070 h 2612594"/>
                              <a:gd name="GluePoint822X" fmla="*/ 1849920 w 2647519"/>
                              <a:gd name="GluePoint822Y" fmla="*/ 2496502 h 2612594"/>
                              <a:gd name="GluePoint823X" fmla="*/ 1846229 w 2647519"/>
                              <a:gd name="GluePoint823Y" fmla="*/ 2497341 h 2612594"/>
                              <a:gd name="GluePoint824X" fmla="*/ 1824203 w 2647519"/>
                              <a:gd name="GluePoint824Y" fmla="*/ 2511742 h 2612594"/>
                              <a:gd name="GluePoint825X" fmla="*/ 1836585 w 2647519"/>
                              <a:gd name="GluePoint825Y" fmla="*/ 2515552 h 2612594"/>
                              <a:gd name="GluePoint826X" fmla="*/ 1790865 w 2647519"/>
                              <a:gd name="GluePoint826Y" fmla="*/ 2535555 h 2612594"/>
                              <a:gd name="GluePoint827X" fmla="*/ 1794675 w 2647519"/>
                              <a:gd name="GluePoint827Y" fmla="*/ 2522220 h 2612594"/>
                              <a:gd name="GluePoint828X" fmla="*/ 1779435 w 2647519"/>
                              <a:gd name="GluePoint828Y" fmla="*/ 2527935 h 2612594"/>
                              <a:gd name="GluePoint829X" fmla="*/ 1765148 w 2647519"/>
                              <a:gd name="GluePoint829Y" fmla="*/ 2532697 h 2612594"/>
                              <a:gd name="GluePoint830X" fmla="*/ 1735620 w 2647519"/>
                              <a:gd name="GluePoint830Y" fmla="*/ 2542222 h 2612594"/>
                              <a:gd name="GluePoint831X" fmla="*/ 1731675 w 2647519"/>
                              <a:gd name="GluePoint831Y" fmla="*/ 2537487 h 2612594"/>
                              <a:gd name="GluePoint832X" fmla="*/ 1717522 w 2647519"/>
                              <a:gd name="GluePoint832Y" fmla="*/ 2540317 h 2612594"/>
                              <a:gd name="GluePoint833X" fmla="*/ 1700377 w 2647519"/>
                              <a:gd name="GluePoint833Y" fmla="*/ 2544127 h 2612594"/>
                              <a:gd name="GluePoint834X" fmla="*/ 1665135 w 2647519"/>
                              <a:gd name="GluePoint834Y" fmla="*/ 2552700 h 2612594"/>
                              <a:gd name="GluePoint835X" fmla="*/ 1663973 w 2647519"/>
                              <a:gd name="GluePoint835Y" fmla="*/ 2553240 h 2612594"/>
                              <a:gd name="GluePoint836X" fmla="*/ 1697520 w 2647519"/>
                              <a:gd name="GluePoint836Y" fmla="*/ 2545079 h 2612594"/>
                              <a:gd name="GluePoint837X" fmla="*/ 1714665 w 2647519"/>
                              <a:gd name="GluePoint837Y" fmla="*/ 2541269 h 2612594"/>
                              <a:gd name="GluePoint838X" fmla="*/ 1728952 w 2647519"/>
                              <a:gd name="GluePoint838Y" fmla="*/ 2538412 h 2612594"/>
                              <a:gd name="GluePoint839X" fmla="*/ 1734667 w 2647519"/>
                              <a:gd name="GluePoint839Y" fmla="*/ 2543174 h 2612594"/>
                              <a:gd name="GluePoint840X" fmla="*/ 1764195 w 2647519"/>
                              <a:gd name="GluePoint840Y" fmla="*/ 2533649 h 2612594"/>
                              <a:gd name="GluePoint841X" fmla="*/ 1778482 w 2647519"/>
                              <a:gd name="GluePoint841Y" fmla="*/ 2528887 h 2612594"/>
                              <a:gd name="GluePoint842X" fmla="*/ 1793722 w 2647519"/>
                              <a:gd name="GluePoint842Y" fmla="*/ 2523172 h 2612594"/>
                              <a:gd name="GluePoint843X" fmla="*/ 1789912 w 2647519"/>
                              <a:gd name="GluePoint843Y" fmla="*/ 2536507 h 2612594"/>
                              <a:gd name="GluePoint844X" fmla="*/ 1749907 w 2647519"/>
                              <a:gd name="GluePoint844Y" fmla="*/ 2555557 h 2612594"/>
                              <a:gd name="GluePoint845X" fmla="*/ 1747946 w 2647519"/>
                              <a:gd name="GluePoint845Y" fmla="*/ 2555008 h 2612594"/>
                              <a:gd name="GluePoint846X" fmla="*/ 1720380 w 2647519"/>
                              <a:gd name="GluePoint846Y" fmla="*/ 2566034 h 2612594"/>
                              <a:gd name="GluePoint847X" fmla="*/ 1697520 w 2647519"/>
                              <a:gd name="GluePoint847Y" fmla="*/ 2572702 h 2612594"/>
                              <a:gd name="GluePoint848X" fmla="*/ 1663230 w 2647519"/>
                              <a:gd name="GluePoint848Y" fmla="*/ 2581274 h 2612594"/>
                              <a:gd name="GluePoint849X" fmla="*/ 1649062 w 2647519"/>
                              <a:gd name="GluePoint849Y" fmla="*/ 2580084 h 2612594"/>
                              <a:gd name="GluePoint850X" fmla="*/ 1619428 w 2647519"/>
                              <a:gd name="GluePoint850Y" fmla="*/ 2585850 h 2612594"/>
                              <a:gd name="GluePoint851X" fmla="*/ 1618462 w 2647519"/>
                              <a:gd name="GluePoint851Y" fmla="*/ 2587942 h 2612594"/>
                              <a:gd name="GluePoint852X" fmla="*/ 1539405 w 2647519"/>
                              <a:gd name="GluePoint852Y" fmla="*/ 2603182 h 2612594"/>
                              <a:gd name="GluePoint853X" fmla="*/ 1521307 w 2647519"/>
                              <a:gd name="GluePoint853Y" fmla="*/ 2598419 h 2612594"/>
                              <a:gd name="GluePoint854X" fmla="*/ 1506067 w 2647519"/>
                              <a:gd name="GluePoint854Y" fmla="*/ 2598419 h 2612594"/>
                              <a:gd name="GluePoint855X" fmla="*/ 1479397 w 2647519"/>
                              <a:gd name="GluePoint855Y" fmla="*/ 2606992 h 2612594"/>
                              <a:gd name="GluePoint856X" fmla="*/ 1455585 w 2647519"/>
                              <a:gd name="GluePoint856Y" fmla="*/ 2608897 h 2612594"/>
                              <a:gd name="GluePoint857X" fmla="*/ 1431772 w 2647519"/>
                              <a:gd name="GluePoint857Y" fmla="*/ 2609849 h 2612594"/>
                              <a:gd name="GluePoint858X" fmla="*/ 1429185 w 2647519"/>
                              <a:gd name="GluePoint858Y" fmla="*/ 2608741 h 2612594"/>
                              <a:gd name="GluePoint859X" fmla="*/ 1407484 w 2647519"/>
                              <a:gd name="GluePoint859Y" fmla="*/ 2612588 h 2612594"/>
                              <a:gd name="GluePoint860X" fmla="*/ 1381290 w 2647519"/>
                              <a:gd name="GluePoint860Y" fmla="*/ 2607944 h 2612594"/>
                              <a:gd name="GluePoint861X" fmla="*/ 1382243 w 2647519"/>
                              <a:gd name="GluePoint861Y" fmla="*/ 2606992 h 2612594"/>
                              <a:gd name="GluePoint862X" fmla="*/ 1387005 w 2647519"/>
                              <a:gd name="GluePoint862Y" fmla="*/ 2600324 h 2612594"/>
                              <a:gd name="GluePoint863X" fmla="*/ 1365098 w 2647519"/>
                              <a:gd name="GluePoint863Y" fmla="*/ 2597467 h 2612594"/>
                              <a:gd name="GluePoint864X" fmla="*/ 1375575 w 2647519"/>
                              <a:gd name="GluePoint864Y" fmla="*/ 2591752 h 2612594"/>
                              <a:gd name="GluePoint865X" fmla="*/ 1407008 w 2647519"/>
                              <a:gd name="GluePoint865Y" fmla="*/ 2590799 h 2612594"/>
                              <a:gd name="GluePoint866X" fmla="*/ 1437488 w 2647519"/>
                              <a:gd name="GluePoint866Y" fmla="*/ 2589847 h 2612594"/>
                              <a:gd name="GluePoint867X" fmla="*/ 1481302 w 2647519"/>
                              <a:gd name="GluePoint867Y" fmla="*/ 2590799 h 2612594"/>
                              <a:gd name="GluePoint868X" fmla="*/ 1511782 w 2647519"/>
                              <a:gd name="GluePoint868Y" fmla="*/ 2587942 h 2612594"/>
                              <a:gd name="GluePoint869X" fmla="*/ 1568932 w 2647519"/>
                              <a:gd name="GluePoint869Y" fmla="*/ 2575559 h 2612594"/>
                              <a:gd name="GluePoint870X" fmla="*/ 1607032 w 2647519"/>
                              <a:gd name="GluePoint870Y" fmla="*/ 2566987 h 2612594"/>
                              <a:gd name="GluePoint871X" fmla="*/ 1635607 w 2647519"/>
                              <a:gd name="GluePoint871Y" fmla="*/ 2566034 h 2612594"/>
                              <a:gd name="GluePoint872X" fmla="*/ 1637595 w 2647519"/>
                              <a:gd name="GluePoint872Y" fmla="*/ 2565111 h 2612594"/>
                              <a:gd name="GluePoint873X" fmla="*/ 1609890 w 2647519"/>
                              <a:gd name="GluePoint873Y" fmla="*/ 2566035 h 2612594"/>
                              <a:gd name="GluePoint874X" fmla="*/ 1571790 w 2647519"/>
                              <a:gd name="GluePoint874Y" fmla="*/ 2574607 h 2612594"/>
                              <a:gd name="GluePoint875X" fmla="*/ 1514640 w 2647519"/>
                              <a:gd name="GluePoint875Y" fmla="*/ 2586990 h 2612594"/>
                              <a:gd name="GluePoint876X" fmla="*/ 1484160 w 2647519"/>
                              <a:gd name="GluePoint876Y" fmla="*/ 2589847 h 2612594"/>
                              <a:gd name="GluePoint877X" fmla="*/ 1440345 w 2647519"/>
                              <a:gd name="GluePoint877Y" fmla="*/ 2588895 h 2612594"/>
                              <a:gd name="GluePoint878X" fmla="*/ 1409865 w 2647519"/>
                              <a:gd name="GluePoint878Y" fmla="*/ 2589847 h 2612594"/>
                              <a:gd name="GluePoint879X" fmla="*/ 1378432 w 2647519"/>
                              <a:gd name="GluePoint879Y" fmla="*/ 2590800 h 2612594"/>
                              <a:gd name="GluePoint880X" fmla="*/ 1379385 w 2647519"/>
                              <a:gd name="GluePoint880Y" fmla="*/ 2586990 h 2612594"/>
                              <a:gd name="GluePoint881X" fmla="*/ 1386052 w 2647519"/>
                              <a:gd name="GluePoint881Y" fmla="*/ 2577465 h 2612594"/>
                              <a:gd name="GluePoint882X" fmla="*/ 1679422 w 2647519"/>
                              <a:gd name="GluePoint882Y" fmla="*/ 2528887 h 2612594"/>
                              <a:gd name="GluePoint883X" fmla="*/ 1878495 w 2647519"/>
                              <a:gd name="GluePoint883Y" fmla="*/ 2453640 h 2612594"/>
                              <a:gd name="GluePoint884X" fmla="*/ 1930882 w 2647519"/>
                              <a:gd name="GluePoint884Y" fmla="*/ 2426017 h 2612594"/>
                              <a:gd name="GluePoint885X" fmla="*/ 1960410 w 2647519"/>
                              <a:gd name="GluePoint885Y" fmla="*/ 2410777 h 2612594"/>
                              <a:gd name="GluePoint886X" fmla="*/ 1990890 w 2647519"/>
                              <a:gd name="GluePoint886Y" fmla="*/ 2394585 h 2612594"/>
                              <a:gd name="GluePoint887X" fmla="*/ 2048040 w 2647519"/>
                              <a:gd name="GluePoint887Y" fmla="*/ 2360295 h 2612594"/>
                              <a:gd name="GluePoint888X" fmla="*/ 2093760 w 2647519"/>
                              <a:gd name="GluePoint888Y" fmla="*/ 2325052 h 2612594"/>
                              <a:gd name="GluePoint889X" fmla="*/ 2179485 w 2647519"/>
                              <a:gd name="GluePoint889Y" fmla="*/ 2258377 h 2612594"/>
                              <a:gd name="GluePoint890X" fmla="*/ 2203297 w 2647519"/>
                              <a:gd name="GluePoint890Y" fmla="*/ 2239327 h 2612594"/>
                              <a:gd name="GluePoint891X" fmla="*/ 2226157 w 2647519"/>
                              <a:gd name="GluePoint891Y" fmla="*/ 2219325 h 2612594"/>
                              <a:gd name="GluePoint892X" fmla="*/ 2260447 w 2647519"/>
                              <a:gd name="GluePoint892Y" fmla="*/ 2187892 h 2612594"/>
                              <a:gd name="GluePoint893X" fmla="*/ 2274735 w 2647519"/>
                              <a:gd name="GluePoint893Y" fmla="*/ 2164080 h 2612594"/>
                              <a:gd name="GluePoint894X" fmla="*/ 2295258 w 2647519"/>
                              <a:gd name="GluePoint894Y" fmla="*/ 2145267 h 2612594"/>
                              <a:gd name="GluePoint895X" fmla="*/ 2295423 w 2647519"/>
                              <a:gd name="GluePoint895Y" fmla="*/ 2144085 h 2612594"/>
                              <a:gd name="GluePoint896X" fmla="*/ 2275688 w 2647519"/>
                              <a:gd name="GluePoint896Y" fmla="*/ 2162175 h 2612594"/>
                              <a:gd name="GluePoint897X" fmla="*/ 2261400 w 2647519"/>
                              <a:gd name="GluePoint897Y" fmla="*/ 2185987 h 2612594"/>
                              <a:gd name="GluePoint898X" fmla="*/ 2227110 w 2647519"/>
                              <a:gd name="GluePoint898Y" fmla="*/ 2217420 h 2612594"/>
                              <a:gd name="GluePoint899X" fmla="*/ 2204250 w 2647519"/>
                              <a:gd name="GluePoint899Y" fmla="*/ 2237422 h 2612594"/>
                              <a:gd name="GluePoint900X" fmla="*/ 2180438 w 2647519"/>
                              <a:gd name="GluePoint900Y" fmla="*/ 2256472 h 2612594"/>
                              <a:gd name="GluePoint901X" fmla="*/ 2094713 w 2647519"/>
                              <a:gd name="GluePoint901Y" fmla="*/ 2323147 h 2612594"/>
                              <a:gd name="GluePoint902X" fmla="*/ 2048993 w 2647519"/>
                              <a:gd name="GluePoint902Y" fmla="*/ 2358390 h 2612594"/>
                              <a:gd name="GluePoint903X" fmla="*/ 1991843 w 2647519"/>
                              <a:gd name="GluePoint903Y" fmla="*/ 2392680 h 2612594"/>
                              <a:gd name="GluePoint904X" fmla="*/ 1961363 w 2647519"/>
                              <a:gd name="GluePoint904Y" fmla="*/ 2408872 h 2612594"/>
                              <a:gd name="GluePoint905X" fmla="*/ 1931835 w 2647519"/>
                              <a:gd name="GluePoint905Y" fmla="*/ 2424112 h 2612594"/>
                              <a:gd name="GluePoint906X" fmla="*/ 1879448 w 2647519"/>
                              <a:gd name="GluePoint906Y" fmla="*/ 2451735 h 2612594"/>
                              <a:gd name="GluePoint907X" fmla="*/ 1680375 w 2647519"/>
                              <a:gd name="GluePoint907Y" fmla="*/ 2526982 h 2612594"/>
                              <a:gd name="GluePoint908X" fmla="*/ 1387005 w 2647519"/>
                              <a:gd name="GluePoint908Y" fmla="*/ 2575560 h 2612594"/>
                              <a:gd name="GluePoint909X" fmla="*/ 1365098 w 2647519"/>
                              <a:gd name="GluePoint909Y" fmla="*/ 2575560 h 2612594"/>
                              <a:gd name="GluePoint910X" fmla="*/ 1362240 w 2647519"/>
                              <a:gd name="GluePoint910Y" fmla="*/ 2567940 h 2612594"/>
                              <a:gd name="GluePoint911X" fmla="*/ 1339380 w 2647519"/>
                              <a:gd name="GluePoint911Y" fmla="*/ 2566987 h 2612594"/>
                              <a:gd name="GluePoint912X" fmla="*/ 1318425 w 2647519"/>
                              <a:gd name="GluePoint912Y" fmla="*/ 2575560 h 2612594"/>
                              <a:gd name="GluePoint913X" fmla="*/ 1257465 w 2647519"/>
                              <a:gd name="GluePoint913Y" fmla="*/ 2576512 h 2612594"/>
                              <a:gd name="GluePoint914X" fmla="*/ 1212698 w 2647519"/>
                              <a:gd name="GluePoint914Y" fmla="*/ 2574607 h 2612594"/>
                              <a:gd name="GluePoint915X" fmla="*/ 1190790 w 2647519"/>
                              <a:gd name="GluePoint915Y" fmla="*/ 2572702 h 2612594"/>
                              <a:gd name="GluePoint916X" fmla="*/ 1168883 w 2647519"/>
                              <a:gd name="GluePoint916Y" fmla="*/ 2568892 h 2612594"/>
                              <a:gd name="GluePoint917X" fmla="*/ 1182080 w 2647519"/>
                              <a:gd name="GluePoint917Y" fmla="*/ 2554816 h 2612594"/>
                              <a:gd name="GluePoint918X" fmla="*/ 1179360 w 2647519"/>
                              <a:gd name="GluePoint918Y" fmla="*/ 2555557 h 2612594"/>
                              <a:gd name="GluePoint919X" fmla="*/ 1130192 w 2647519"/>
                              <a:gd name="GluePoint919Y" fmla="*/ 2546452 h 2612594"/>
                              <a:gd name="GluePoint920X" fmla="*/ 1127925 w 2647519"/>
                              <a:gd name="GluePoint920Y" fmla="*/ 2546985 h 2612594"/>
                              <a:gd name="GluePoint921X" fmla="*/ 1033628 w 2647519"/>
                              <a:gd name="GluePoint921Y" fmla="*/ 2529840 h 2612594"/>
                              <a:gd name="GluePoint922X" fmla="*/ 996480 w 2647519"/>
                              <a:gd name="GluePoint922Y" fmla="*/ 2522220 h 2612594"/>
                              <a:gd name="GluePoint923X" fmla="*/ 964095 w 2647519"/>
                              <a:gd name="GluePoint923Y" fmla="*/ 2516505 h 2612594"/>
                              <a:gd name="GluePoint924X" fmla="*/ 925043 w 2647519"/>
                              <a:gd name="GluePoint924Y" fmla="*/ 2498407 h 2612594"/>
                              <a:gd name="GluePoint925X" fmla="*/ 876465 w 2647519"/>
                              <a:gd name="GluePoint925Y" fmla="*/ 2480310 h 2612594"/>
                              <a:gd name="GluePoint926X" fmla="*/ 825983 w 2647519"/>
                              <a:gd name="GluePoint926Y" fmla="*/ 2460307 h 2612594"/>
                              <a:gd name="GluePoint927X" fmla="*/ 834555 w 2647519"/>
                              <a:gd name="GluePoint927Y" fmla="*/ 2453640 h 2612594"/>
                              <a:gd name="GluePoint928X" fmla="*/ 869798 w 2647519"/>
                              <a:gd name="GluePoint928Y" fmla="*/ 2460307 h 2612594"/>
                              <a:gd name="GluePoint929X" fmla="*/ 885038 w 2647519"/>
                              <a:gd name="GluePoint929Y" fmla="*/ 2473642 h 2612594"/>
                              <a:gd name="GluePoint930X" fmla="*/ 937425 w 2647519"/>
                              <a:gd name="GluePoint930Y" fmla="*/ 2488882 h 2612594"/>
                              <a:gd name="GluePoint931X" fmla="*/ 1041248 w 2647519"/>
                              <a:gd name="GluePoint931Y" fmla="*/ 2515552 h 2612594"/>
                              <a:gd name="GluePoint932X" fmla="*/ 1066965 w 2647519"/>
                              <a:gd name="GluePoint932Y" fmla="*/ 2520315 h 2612594"/>
                              <a:gd name="GluePoint933X" fmla="*/ 1094588 w 2647519"/>
                              <a:gd name="GluePoint933Y" fmla="*/ 2525077 h 2612594"/>
                              <a:gd name="GluePoint934X" fmla="*/ 1125068 w 2647519"/>
                              <a:gd name="GluePoint934Y" fmla="*/ 2531745 h 2612594"/>
                              <a:gd name="GluePoint935X" fmla="*/ 1158657 w 2647519"/>
                              <a:gd name="GluePoint935Y" fmla="*/ 2539008 h 2612594"/>
                              <a:gd name="GluePoint936X" fmla="*/ 1161262 w 2647519"/>
                              <a:gd name="GluePoint936Y" fmla="*/ 2538412 h 2612594"/>
                              <a:gd name="GluePoint937X" fmla="*/ 1192695 w 2647519"/>
                              <a:gd name="GluePoint937Y" fmla="*/ 2543175 h 2612594"/>
                              <a:gd name="GluePoint938X" fmla="*/ 1193647 w 2647519"/>
                              <a:gd name="GluePoint938Y" fmla="*/ 2541270 h 2612594"/>
                              <a:gd name="GluePoint939X" fmla="*/ 1239367 w 2647519"/>
                              <a:gd name="GluePoint939Y" fmla="*/ 2543175 h 2612594"/>
                              <a:gd name="GluePoint940X" fmla="*/ 1246987 w 2647519"/>
                              <a:gd name="GluePoint940Y" fmla="*/ 2544127 h 2612594"/>
                              <a:gd name="GluePoint941X" fmla="*/ 1317472 w 2647519"/>
                              <a:gd name="GluePoint941Y" fmla="*/ 2544127 h 2612594"/>
                              <a:gd name="GluePoint942X" fmla="*/ 1368907 w 2647519"/>
                              <a:gd name="GluePoint942Y" fmla="*/ 2546032 h 2612594"/>
                              <a:gd name="GluePoint943X" fmla="*/ 1429867 w 2647519"/>
                              <a:gd name="GluePoint943Y" fmla="*/ 2541270 h 2612594"/>
                              <a:gd name="GluePoint944X" fmla="*/ 1437487 w 2647519"/>
                              <a:gd name="GluePoint944Y" fmla="*/ 2541270 h 2612594"/>
                              <a:gd name="GluePoint945X" fmla="*/ 1440345 w 2647519"/>
                              <a:gd name="GluePoint945Y" fmla="*/ 2548890 h 2612594"/>
                              <a:gd name="GluePoint946X" fmla="*/ 1500352 w 2647519"/>
                              <a:gd name="GluePoint946Y" fmla="*/ 2541270 h 2612594"/>
                              <a:gd name="GluePoint947X" fmla="*/ 1540357 w 2647519"/>
                              <a:gd name="GluePoint947Y" fmla="*/ 2531745 h 2612594"/>
                              <a:gd name="GluePoint948X" fmla="*/ 1563217 w 2647519"/>
                              <a:gd name="GluePoint948Y" fmla="*/ 2527935 h 2612594"/>
                              <a:gd name="GluePoint949X" fmla="*/ 1577505 w 2647519"/>
                              <a:gd name="GluePoint949Y" fmla="*/ 2526030 h 2612594"/>
                              <a:gd name="GluePoint950X" fmla="*/ 1608937 w 2647519"/>
                              <a:gd name="GluePoint950Y" fmla="*/ 2518410 h 2612594"/>
                              <a:gd name="GluePoint951X" fmla="*/ 1634655 w 2647519"/>
                              <a:gd name="GluePoint951Y" fmla="*/ 2512695 h 2612594"/>
                              <a:gd name="GluePoint952X" fmla="*/ 1660372 w 2647519"/>
                              <a:gd name="GluePoint952Y" fmla="*/ 2506027 h 2612594"/>
                              <a:gd name="GluePoint953X" fmla="*/ 1707545 w 2647519"/>
                              <a:gd name="GluePoint953Y" fmla="*/ 2497863 h 2612594"/>
                              <a:gd name="GluePoint954X" fmla="*/ 1713713 w 2647519"/>
                              <a:gd name="GluePoint954Y" fmla="*/ 2495550 h 2612594"/>
                              <a:gd name="GluePoint955X" fmla="*/ 1664183 w 2647519"/>
                              <a:gd name="GluePoint955Y" fmla="*/ 2504122 h 2612594"/>
                              <a:gd name="GluePoint956X" fmla="*/ 1638465 w 2647519"/>
                              <a:gd name="GluePoint956Y" fmla="*/ 2510790 h 2612594"/>
                              <a:gd name="GluePoint957X" fmla="*/ 1612748 w 2647519"/>
                              <a:gd name="GluePoint957Y" fmla="*/ 2516505 h 2612594"/>
                              <a:gd name="GluePoint958X" fmla="*/ 1581315 w 2647519"/>
                              <a:gd name="GluePoint958Y" fmla="*/ 2524125 h 2612594"/>
                              <a:gd name="GluePoint959X" fmla="*/ 1567028 w 2647519"/>
                              <a:gd name="GluePoint959Y" fmla="*/ 2526030 h 2612594"/>
                              <a:gd name="GluePoint960X" fmla="*/ 1544168 w 2647519"/>
                              <a:gd name="GluePoint960Y" fmla="*/ 2529840 h 2612594"/>
                              <a:gd name="GluePoint961X" fmla="*/ 1482255 w 2647519"/>
                              <a:gd name="GluePoint961Y" fmla="*/ 2535555 h 2612594"/>
                              <a:gd name="GluePoint962X" fmla="*/ 1440345 w 2647519"/>
                              <a:gd name="GluePoint962Y" fmla="*/ 2539365 h 2612594"/>
                              <a:gd name="GluePoint963X" fmla="*/ 1432725 w 2647519"/>
                              <a:gd name="GluePoint963Y" fmla="*/ 2539365 h 2612594"/>
                              <a:gd name="GluePoint964X" fmla="*/ 1371765 w 2647519"/>
                              <a:gd name="GluePoint964Y" fmla="*/ 2544127 h 2612594"/>
                              <a:gd name="GluePoint965X" fmla="*/ 1320330 w 2647519"/>
                              <a:gd name="GluePoint965Y" fmla="*/ 2542222 h 2612594"/>
                              <a:gd name="GluePoint966X" fmla="*/ 1249845 w 2647519"/>
                              <a:gd name="GluePoint966Y" fmla="*/ 2542222 h 2612594"/>
                              <a:gd name="GluePoint967X" fmla="*/ 1242225 w 2647519"/>
                              <a:gd name="GluePoint967Y" fmla="*/ 2541270 h 2612594"/>
                              <a:gd name="GluePoint968X" fmla="*/ 1212698 w 2647519"/>
                              <a:gd name="GluePoint968Y" fmla="*/ 2528887 h 2612594"/>
                              <a:gd name="GluePoint969X" fmla="*/ 1196505 w 2647519"/>
                              <a:gd name="GluePoint969Y" fmla="*/ 2539365 h 2612594"/>
                              <a:gd name="GluePoint970X" fmla="*/ 1196464 w 2647519"/>
                              <a:gd name="GluePoint970Y" fmla="*/ 2539447 h 2612594"/>
                              <a:gd name="GluePoint971X" fmla="*/ 1209840 w 2647519"/>
                              <a:gd name="GluePoint971Y" fmla="*/ 2530792 h 2612594"/>
                              <a:gd name="GluePoint972X" fmla="*/ 1239368 w 2647519"/>
                              <a:gd name="GluePoint972Y" fmla="*/ 2543174 h 2612594"/>
                              <a:gd name="GluePoint973X" fmla="*/ 1193648 w 2647519"/>
                              <a:gd name="GluePoint973Y" fmla="*/ 2541269 h 2612594"/>
                              <a:gd name="GluePoint974X" fmla="*/ 1194008 w 2647519"/>
                              <a:gd name="GluePoint974Y" fmla="*/ 2541036 h 2612594"/>
                              <a:gd name="GluePoint975X" fmla="*/ 1164120 w 2647519"/>
                              <a:gd name="GluePoint975Y" fmla="*/ 2536507 h 2612594"/>
                              <a:gd name="GluePoint976X" fmla="*/ 1128878 w 2647519"/>
                              <a:gd name="GluePoint976Y" fmla="*/ 2528887 h 2612594"/>
                              <a:gd name="GluePoint977X" fmla="*/ 1098398 w 2647519"/>
                              <a:gd name="GluePoint977Y" fmla="*/ 2522220 h 2612594"/>
                              <a:gd name="GluePoint978X" fmla="*/ 1070775 w 2647519"/>
                              <a:gd name="GluePoint978Y" fmla="*/ 2517457 h 2612594"/>
                              <a:gd name="GluePoint979X" fmla="*/ 1045058 w 2647519"/>
                              <a:gd name="GluePoint979Y" fmla="*/ 2512695 h 2612594"/>
                              <a:gd name="GluePoint980X" fmla="*/ 941235 w 2647519"/>
                              <a:gd name="GluePoint980Y" fmla="*/ 2486025 h 2612594"/>
                              <a:gd name="GluePoint981X" fmla="*/ 888848 w 2647519"/>
                              <a:gd name="GluePoint981Y" fmla="*/ 2470785 h 2612594"/>
                              <a:gd name="GluePoint982X" fmla="*/ 873608 w 2647519"/>
                              <a:gd name="GluePoint982Y" fmla="*/ 2457450 h 2612594"/>
                              <a:gd name="GluePoint983X" fmla="*/ 838365 w 2647519"/>
                              <a:gd name="GluePoint983Y" fmla="*/ 2450782 h 2612594"/>
                              <a:gd name="GluePoint984X" fmla="*/ 785978 w 2647519"/>
                              <a:gd name="GluePoint984Y" fmla="*/ 2424112 h 2612594"/>
                              <a:gd name="GluePoint985X" fmla="*/ 770738 w 2647519"/>
                              <a:gd name="GluePoint985Y" fmla="*/ 2425065 h 2612594"/>
                              <a:gd name="GluePoint986X" fmla="*/ 716445 w 2647519"/>
                              <a:gd name="GluePoint986Y" fmla="*/ 2397442 h 2612594"/>
                              <a:gd name="GluePoint987X" fmla="*/ 706920 w 2647519"/>
                              <a:gd name="GluePoint987Y" fmla="*/ 2380297 h 2612594"/>
                              <a:gd name="GluePoint988X" fmla="*/ 708825 w 2647519"/>
                              <a:gd name="GluePoint988Y" fmla="*/ 2379345 h 2612594"/>
                              <a:gd name="GluePoint989X" fmla="*/ 742163 w 2647519"/>
                              <a:gd name="GluePoint989Y" fmla="*/ 2397442 h 2612594"/>
                              <a:gd name="GluePoint990X" fmla="*/ 775500 w 2647519"/>
                              <a:gd name="GluePoint990Y" fmla="*/ 2415540 h 2612594"/>
                              <a:gd name="GluePoint991X" fmla="*/ 785025 w 2647519"/>
                              <a:gd name="GluePoint991Y" fmla="*/ 2409825 h 2612594"/>
                              <a:gd name="GluePoint992X" fmla="*/ 745973 w 2647519"/>
                              <a:gd name="GluePoint992Y" fmla="*/ 2384107 h 2612594"/>
                              <a:gd name="GluePoint993X" fmla="*/ 713588 w 2647519"/>
                              <a:gd name="GluePoint993Y" fmla="*/ 2369820 h 2612594"/>
                              <a:gd name="GluePoint994X" fmla="*/ 668820 w 2647519"/>
                              <a:gd name="GluePoint994Y" fmla="*/ 2344102 h 2612594"/>
                              <a:gd name="GluePoint995X" fmla="*/ 630720 w 2647519"/>
                              <a:gd name="GluePoint995Y" fmla="*/ 2319337 h 2612594"/>
                              <a:gd name="GluePoint996X" fmla="*/ 570713 w 2647519"/>
                              <a:gd name="GluePoint996Y" fmla="*/ 2293620 h 2612594"/>
                              <a:gd name="GluePoint997X" fmla="*/ 547853 w 2647519"/>
                              <a:gd name="GluePoint997Y" fmla="*/ 2274570 h 2612594"/>
                              <a:gd name="GluePoint998X" fmla="*/ 552615 w 2647519"/>
                              <a:gd name="GluePoint998Y" fmla="*/ 2272665 h 2612594"/>
                              <a:gd name="GluePoint999X" fmla="*/ 575475 w 2647519"/>
                              <a:gd name="GluePoint999Y" fmla="*/ 2279332 h 2612594"/>
                              <a:gd name="GluePoint1000X" fmla="*/ 527850 w 2647519"/>
                              <a:gd name="GluePoint1000Y" fmla="*/ 2229802 h 2612594"/>
                              <a:gd name="GluePoint1001X" fmla="*/ 501180 w 2647519"/>
                              <a:gd name="GluePoint1001Y" fmla="*/ 2207895 h 2612594"/>
                              <a:gd name="GluePoint1002X" fmla="*/ 476415 w 2647519"/>
                              <a:gd name="GluePoint1002Y" fmla="*/ 2185987 h 2612594"/>
                              <a:gd name="GluePoint1003X" fmla="*/ 444983 w 2647519"/>
                              <a:gd name="GluePoint1003Y" fmla="*/ 2160270 h 2612594"/>
                              <a:gd name="GluePoint1004X" fmla="*/ 399263 w 2647519"/>
                              <a:gd name="GluePoint1004Y" fmla="*/ 2109787 h 2612594"/>
                              <a:gd name="GluePoint1005X" fmla="*/ 396126 w 2647519"/>
                              <a:gd name="GluePoint1005Y" fmla="*/ 2099983 h 2612594"/>
                              <a:gd name="GluePoint1006X" fmla="*/ 386880 w 2647519"/>
                              <a:gd name="GluePoint1006Y" fmla="*/ 2090737 h 2612594"/>
                              <a:gd name="GluePoint1007X" fmla="*/ 355448 w 2647519"/>
                              <a:gd name="GluePoint1007Y" fmla="*/ 2056447 h 2612594"/>
                              <a:gd name="GluePoint1008X" fmla="*/ 351638 w 2647519"/>
                              <a:gd name="GluePoint1008Y" fmla="*/ 2039302 h 2612594"/>
                              <a:gd name="GluePoint1009X" fmla="*/ 339255 w 2647519"/>
                              <a:gd name="GluePoint1009Y" fmla="*/ 2022157 h 2612594"/>
                              <a:gd name="GluePoint1010X" fmla="*/ 337780 w 2647519"/>
                              <a:gd name="GluePoint1010Y" fmla="*/ 2019844 h 2612594"/>
                              <a:gd name="GluePoint1011X" fmla="*/ 323062 w 2647519"/>
                              <a:gd name="GluePoint1011Y" fmla="*/ 2009774 h 2612594"/>
                              <a:gd name="GluePoint1012X" fmla="*/ 294487 w 2647519"/>
                              <a:gd name="GluePoint1012Y" fmla="*/ 1968817 h 2612594"/>
                              <a:gd name="GluePoint1013X" fmla="*/ 278295 w 2647519"/>
                              <a:gd name="GluePoint1013Y" fmla="*/ 1930717 h 2612594"/>
                              <a:gd name="GluePoint1014X" fmla="*/ 276390 w 2647519"/>
                              <a:gd name="GluePoint1014Y" fmla="*/ 1930717 h 2612594"/>
                              <a:gd name="GluePoint1015X" fmla="*/ 254483 w 2647519"/>
                              <a:gd name="GluePoint1015Y" fmla="*/ 1888807 h 2612594"/>
                              <a:gd name="GluePoint1016X" fmla="*/ 233528 w 2647519"/>
                              <a:gd name="GluePoint1016Y" fmla="*/ 1846897 h 2612594"/>
                              <a:gd name="GluePoint1017X" fmla="*/ 211620 w 2647519"/>
                              <a:gd name="GluePoint1017Y" fmla="*/ 1798320 h 2612594"/>
                              <a:gd name="GluePoint1018X" fmla="*/ 191618 w 2647519"/>
                              <a:gd name="GluePoint1018Y" fmla="*/ 1748790 h 2612594"/>
                              <a:gd name="GluePoint1019X" fmla="*/ 211620 w 2647519"/>
                              <a:gd name="GluePoint1019Y" fmla="*/ 1782127 h 2612594"/>
                              <a:gd name="GluePoint1020X" fmla="*/ 231623 w 2647519"/>
                              <a:gd name="GluePoint1020Y" fmla="*/ 1824037 h 2612594"/>
                              <a:gd name="GluePoint1021X" fmla="*/ 238290 w 2647519"/>
                              <a:gd name="GluePoint1021Y" fmla="*/ 1846897 h 2612594"/>
                              <a:gd name="GluePoint1022X" fmla="*/ 241046 w 2647519"/>
                              <a:gd name="GluePoint1022Y" fmla="*/ 1850938 h 2612594"/>
                              <a:gd name="GluePoint1023X" fmla="*/ 237654 w 2647519"/>
                              <a:gd name="GluePoint1023Y" fmla="*/ 1833303 h 2612594"/>
                              <a:gd name="GluePoint1024X" fmla="*/ 228809 w 2647519"/>
                              <a:gd name="GluePoint1024Y" fmla="*/ 1817250 h 2612594"/>
                              <a:gd name="GluePoint1025X" fmla="*/ 214411 w 2647519"/>
                              <a:gd name="GluePoint1025Y" fmla="*/ 1784874 h 2612594"/>
                              <a:gd name="GluePoint1026X" fmla="*/ 197332 w 2647519"/>
                              <a:gd name="GluePoint1026Y" fmla="*/ 1756409 h 2612594"/>
                              <a:gd name="GluePoint1027X" fmla="*/ 176377 w 2647519"/>
                              <a:gd name="GluePoint1027Y" fmla="*/ 1699259 h 2612594"/>
                              <a:gd name="GluePoint1028X" fmla="*/ 158424 w 2647519"/>
                              <a:gd name="GluePoint1028Y" fmla="*/ 1640674 h 2612594"/>
                              <a:gd name="GluePoint1029X" fmla="*/ 152529 w 2647519"/>
                              <a:gd name="GluePoint1029Y" fmla="*/ 1623596 h 2612594"/>
                              <a:gd name="GluePoint1030X" fmla="*/ 126853 w 2647519"/>
                              <a:gd name="GluePoint1030Y" fmla="*/ 1521108 h 2612594"/>
                              <a:gd name="GluePoint1031X" fmla="*/ 115498 w 2647519"/>
                              <a:gd name="GluePoint1031Y" fmla="*/ 1446707 h 2612594"/>
                              <a:gd name="GluePoint1032X" fmla="*/ 115417 w 2647519"/>
                              <a:gd name="GluePoint1032Y" fmla="*/ 1448752 h 2612594"/>
                              <a:gd name="GluePoint1033X" fmla="*/ 116370 w 2647519"/>
                              <a:gd name="GluePoint1033Y" fmla="*/ 1463992 h 2612594"/>
                              <a:gd name="GluePoint1034X" fmla="*/ 121132 w 2647519"/>
                              <a:gd name="GluePoint1034Y" fmla="*/ 1499235 h 2612594"/>
                              <a:gd name="GluePoint1035X" fmla="*/ 126847 w 2647519"/>
                              <a:gd name="GluePoint1035Y" fmla="*/ 1535430 h 2612594"/>
                              <a:gd name="GluePoint1036X" fmla="*/ 117322 w 2647519"/>
                              <a:gd name="GluePoint1036Y" fmla="*/ 1503997 h 2612594"/>
                              <a:gd name="GluePoint1037X" fmla="*/ 110655 w 2647519"/>
                              <a:gd name="GluePoint1037Y" fmla="*/ 1463992 h 2612594"/>
                              <a:gd name="GluePoint1038X" fmla="*/ 103035 w 2647519"/>
                              <a:gd name="GluePoint1038Y" fmla="*/ 1463992 h 2612594"/>
                              <a:gd name="GluePoint1039X" fmla="*/ 98272 w 2647519"/>
                              <a:gd name="GluePoint1039Y" fmla="*/ 1427797 h 2612594"/>
                              <a:gd name="GluePoint1040X" fmla="*/ 91605 w 2647519"/>
                              <a:gd name="GluePoint1040Y" fmla="*/ 1404937 h 2612594"/>
                              <a:gd name="GluePoint1041X" fmla="*/ 85890 w 2647519"/>
                              <a:gd name="GluePoint1041Y" fmla="*/ 1383030 h 2612594"/>
                              <a:gd name="GluePoint1042X" fmla="*/ 69697 w 2647519"/>
                              <a:gd name="GluePoint1042Y" fmla="*/ 1365885 h 2612594"/>
                              <a:gd name="GluePoint1043X" fmla="*/ 64935 w 2647519"/>
                              <a:gd name="GluePoint1043Y" fmla="*/ 1365885 h 2612594"/>
                              <a:gd name="GluePoint1044X" fmla="*/ 60172 w 2647519"/>
                              <a:gd name="GluePoint1044Y" fmla="*/ 1342072 h 2612594"/>
                              <a:gd name="GluePoint1045X" fmla="*/ 58267 w 2647519"/>
                              <a:gd name="GluePoint1045Y" fmla="*/ 1311592 h 2612594"/>
                              <a:gd name="GluePoint1046X" fmla="*/ 62077 w 2647519"/>
                              <a:gd name="GluePoint1046Y" fmla="*/ 1268730 h 2612594"/>
                              <a:gd name="GluePoint1047X" fmla="*/ 63982 w 2647519"/>
                              <a:gd name="GluePoint1047Y" fmla="*/ 1253490 h 2612594"/>
                              <a:gd name="GluePoint1048X" fmla="*/ 67226 w 2647519"/>
                              <a:gd name="GluePoint1048Y" fmla="*/ 1243037 h 2612594"/>
                              <a:gd name="GluePoint1049X" fmla="*/ 65649 w 2647519"/>
                              <a:gd name="GluePoint1049Y" fmla="*/ 1219200 h 2612594"/>
                              <a:gd name="GluePoint1050X" fmla="*/ 67792 w 2647519"/>
                              <a:gd name="GluePoint1050Y" fmla="*/ 1183957 h 2612594"/>
                              <a:gd name="GluePoint1051X" fmla="*/ 71602 w 2647519"/>
                              <a:gd name="GluePoint1051Y" fmla="*/ 1176814 h 2612594"/>
                              <a:gd name="GluePoint1052X" fmla="*/ 71602 w 2647519"/>
                              <a:gd name="GluePoint1052Y" fmla="*/ 1172527 h 2612594"/>
                              <a:gd name="GluePoint1053X" fmla="*/ 63982 w 2647519"/>
                              <a:gd name="GluePoint1053Y" fmla="*/ 1186815 h 2612594"/>
                              <a:gd name="GluePoint1054X" fmla="*/ 57315 w 2647519"/>
                              <a:gd name="GluePoint1054Y" fmla="*/ 1177290 h 2612594"/>
                              <a:gd name="GluePoint1055X" fmla="*/ 44932 w 2647519"/>
                              <a:gd name="GluePoint1055Y" fmla="*/ 1160145 h 2612594"/>
                              <a:gd name="GluePoint1056X" fmla="*/ 42670 w 2647519"/>
                              <a:gd name="GluePoint1056Y" fmla="*/ 1146572 h 2612594"/>
                              <a:gd name="GluePoint1057X" fmla="*/ 42075 w 2647519"/>
                              <a:gd name="GluePoint1057Y" fmla="*/ 1147762 h 2612594"/>
                              <a:gd name="GluePoint1058X" fmla="*/ 38265 w 2647519"/>
                              <a:gd name="GluePoint1058Y" fmla="*/ 1185862 h 2612594"/>
                              <a:gd name="GluePoint1059X" fmla="*/ 35407 w 2647519"/>
                              <a:gd name="GluePoint1059Y" fmla="*/ 1223962 h 2612594"/>
                              <a:gd name="GluePoint1060X" fmla="*/ 32550 w 2647519"/>
                              <a:gd name="GluePoint1060Y" fmla="*/ 1253490 h 2612594"/>
                              <a:gd name="GluePoint1061X" fmla="*/ 32550 w 2647519"/>
                              <a:gd name="GluePoint1061Y" fmla="*/ 1314449 h 2612594"/>
                              <a:gd name="GluePoint1062X" fmla="*/ 33502 w 2647519"/>
                              <a:gd name="GluePoint1062Y" fmla="*/ 1345882 h 2612594"/>
                              <a:gd name="GluePoint1063X" fmla="*/ 35407 w 2647519"/>
                              <a:gd name="GluePoint1063Y" fmla="*/ 1377314 h 2612594"/>
                              <a:gd name="GluePoint1064X" fmla="*/ 26835 w 2647519"/>
                              <a:gd name="GluePoint1064Y" fmla="*/ 1406842 h 2612594"/>
                              <a:gd name="GluePoint1065X" fmla="*/ 24930 w 2647519"/>
                              <a:gd name="GluePoint1065Y" fmla="*/ 1406842 h 2612594"/>
                              <a:gd name="GluePoint1066X" fmla="*/ 19215 w 2647519"/>
                              <a:gd name="GluePoint1066Y" fmla="*/ 1349692 h 2612594"/>
                              <a:gd name="GluePoint1067X" fmla="*/ 19215 w 2647519"/>
                              <a:gd name="GluePoint1067Y" fmla="*/ 1290637 h 2612594"/>
                              <a:gd name="GluePoint1068X" fmla="*/ 23977 w 2647519"/>
                              <a:gd name="GluePoint1068Y" fmla="*/ 1244917 h 2612594"/>
                              <a:gd name="GluePoint1069X" fmla="*/ 32546 w 2647519"/>
                              <a:gd name="GluePoint1069Y" fmla="*/ 1253485 h 2612594"/>
                              <a:gd name="GluePoint1070X" fmla="*/ 24930 w 2647519"/>
                              <a:gd name="GluePoint1070Y" fmla="*/ 1243965 h 2612594"/>
                              <a:gd name="GluePoint1071X" fmla="*/ 23025 w 2647519"/>
                              <a:gd name="GluePoint1071Y" fmla="*/ 1209675 h 2612594"/>
                              <a:gd name="GluePoint1072X" fmla="*/ 24930 w 2647519"/>
                              <a:gd name="GluePoint1072Y" fmla="*/ 1157287 h 2612594"/>
                              <a:gd name="GluePoint1073X" fmla="*/ 25882 w 2647519"/>
                              <a:gd name="GluePoint1073Y" fmla="*/ 1143000 h 2612594"/>
                              <a:gd name="GluePoint1074X" fmla="*/ 28740 w 2647519"/>
                              <a:gd name="GluePoint1074Y" fmla="*/ 1119187 h 2612594"/>
                              <a:gd name="GluePoint1075X" fmla="*/ 40170 w 2647519"/>
                              <a:gd name="GluePoint1075Y" fmla="*/ 1076325 h 2612594"/>
                              <a:gd name="GluePoint1076X" fmla="*/ 45865 w 2647519"/>
                              <a:gd name="GluePoint1076Y" fmla="*/ 1047851 h 2612594"/>
                              <a:gd name="GluePoint1077X" fmla="*/ 43980 w 2647519"/>
                              <a:gd name="GluePoint1077Y" fmla="*/ 1041082 h 2612594"/>
                              <a:gd name="GluePoint1078X" fmla="*/ 37312 w 2647519"/>
                              <a:gd name="GluePoint1078Y" fmla="*/ 1079182 h 2612594"/>
                              <a:gd name="GluePoint1079X" fmla="*/ 25882 w 2647519"/>
                              <a:gd name="GluePoint1079Y" fmla="*/ 1122045 h 2612594"/>
                              <a:gd name="GluePoint1080X" fmla="*/ 23025 w 2647519"/>
                              <a:gd name="GluePoint1080Y" fmla="*/ 1145857 h 2612594"/>
                              <a:gd name="GluePoint1081X" fmla="*/ 22072 w 2647519"/>
                              <a:gd name="GluePoint1081Y" fmla="*/ 1160145 h 2612594"/>
                              <a:gd name="GluePoint1082X" fmla="*/ 20167 w 2647519"/>
                              <a:gd name="GluePoint1082Y" fmla="*/ 1212532 h 2612594"/>
                              <a:gd name="GluePoint1083X" fmla="*/ 22072 w 2647519"/>
                              <a:gd name="GluePoint1083Y" fmla="*/ 1246822 h 2612594"/>
                              <a:gd name="GluePoint1084X" fmla="*/ 17310 w 2647519"/>
                              <a:gd name="GluePoint1084Y" fmla="*/ 1292542 h 2612594"/>
                              <a:gd name="GluePoint1085X" fmla="*/ 17310 w 2647519"/>
                              <a:gd name="GluePoint1085Y" fmla="*/ 1351597 h 2612594"/>
                              <a:gd name="GluePoint1086X" fmla="*/ 23025 w 2647519"/>
                              <a:gd name="GluePoint1086Y" fmla="*/ 1408747 h 2612594"/>
                              <a:gd name="GluePoint1087X" fmla="*/ 24930 w 2647519"/>
                              <a:gd name="GluePoint1087Y" fmla="*/ 1408747 h 2612594"/>
                              <a:gd name="GluePoint1088X" fmla="*/ 37312 w 2647519"/>
                              <a:gd name="GluePoint1088Y" fmla="*/ 1463040 h 2612594"/>
                              <a:gd name="GluePoint1089X" fmla="*/ 43980 w 2647519"/>
                              <a:gd name="GluePoint1089Y" fmla="*/ 1507807 h 2612594"/>
                              <a:gd name="GluePoint1090X" fmla="*/ 58267 w 2647519"/>
                              <a:gd name="GluePoint1090Y" fmla="*/ 1553527 h 2612594"/>
                              <a:gd name="GluePoint1091X" fmla="*/ 80770 w 2647519"/>
                              <a:gd name="GluePoint1091Y" fmla="*/ 1651843 h 2612594"/>
                              <a:gd name="GluePoint1092X" fmla="*/ 82734 w 2647519"/>
                              <a:gd name="GluePoint1092Y" fmla="*/ 1670685 h 2612594"/>
                              <a:gd name="GluePoint1093X" fmla="*/ 86843 w 2647519"/>
                              <a:gd name="GluePoint1093Y" fmla="*/ 1670685 h 2612594"/>
                              <a:gd name="GluePoint1094X" fmla="*/ 107798 w 2647519"/>
                              <a:gd name="GluePoint1094Y" fmla="*/ 1721167 h 2612594"/>
                              <a:gd name="GluePoint1095X" fmla="*/ 115418 w 2647519"/>
                              <a:gd name="GluePoint1095Y" fmla="*/ 1746885 h 2612594"/>
                              <a:gd name="GluePoint1096X" fmla="*/ 101130 w 2647519"/>
                              <a:gd name="GluePoint1096Y" fmla="*/ 1724977 h 2612594"/>
                              <a:gd name="GluePoint1097X" fmla="*/ 85890 w 2647519"/>
                              <a:gd name="GluePoint1097Y" fmla="*/ 1690687 h 2612594"/>
                              <a:gd name="GluePoint1098X" fmla="*/ 84938 w 2647519"/>
                              <a:gd name="GluePoint1098Y" fmla="*/ 1700212 h 2612594"/>
                              <a:gd name="GluePoint1099X" fmla="*/ 76651 w 2647519"/>
                              <a:gd name="GluePoint1099Y" fmla="*/ 1674524 h 2612594"/>
                              <a:gd name="GluePoint1100X" fmla="*/ 70650 w 2647519"/>
                              <a:gd name="GluePoint1100Y" fmla="*/ 1675447 h 2612594"/>
                              <a:gd name="GluePoint1101X" fmla="*/ 63982 w 2647519"/>
                              <a:gd name="GluePoint1101Y" fmla="*/ 1653540 h 2612594"/>
                              <a:gd name="GluePoint1102X" fmla="*/ 41122 w 2647519"/>
                              <a:gd name="GluePoint1102Y" fmla="*/ 1601152 h 2612594"/>
                              <a:gd name="GluePoint1103X" fmla="*/ 26835 w 2647519"/>
                              <a:gd name="GluePoint1103Y" fmla="*/ 1554480 h 2612594"/>
                              <a:gd name="GluePoint1104X" fmla="*/ 25882 w 2647519"/>
                              <a:gd name="GluePoint1104Y" fmla="*/ 1515427 h 2612594"/>
                              <a:gd name="GluePoint1105X" fmla="*/ 19215 w 2647519"/>
                              <a:gd name="GluePoint1105Y" fmla="*/ 1469707 h 2612594"/>
                              <a:gd name="GluePoint1106X" fmla="*/ 14452 w 2647519"/>
                              <a:gd name="GluePoint1106Y" fmla="*/ 1423987 h 2612594"/>
                              <a:gd name="GluePoint1107X" fmla="*/ 3975 w 2647519"/>
                              <a:gd name="GluePoint1107Y" fmla="*/ 1390650 h 2612594"/>
                              <a:gd name="GluePoint1108X" fmla="*/ 10642 w 2647519"/>
                              <a:gd name="GluePoint1108Y" fmla="*/ 1213485 h 2612594"/>
                              <a:gd name="GluePoint1109X" fmla="*/ 17310 w 2647519"/>
                              <a:gd name="GluePoint1109Y" fmla="*/ 1167765 h 2612594"/>
                              <a:gd name="GluePoint1110X" fmla="*/ 11595 w 2647519"/>
                              <a:gd name="GluePoint1110Y" fmla="*/ 1143000 h 2612594"/>
                              <a:gd name="GluePoint1111X" fmla="*/ 23025 w 2647519"/>
                              <a:gd name="GluePoint1111Y" fmla="*/ 1074420 h 2612594"/>
                              <a:gd name="GluePoint1112X" fmla="*/ 25882 w 2647519"/>
                              <a:gd name="GluePoint1112Y" fmla="*/ 1058227 h 2612594"/>
                              <a:gd name="GluePoint1113X" fmla="*/ 33502 w 2647519"/>
                              <a:gd name="GluePoint1113Y" fmla="*/ 1002982 h 2612594"/>
                              <a:gd name="GluePoint1114X" fmla="*/ 53505 w 2647519"/>
                              <a:gd name="GluePoint1114Y" fmla="*/ 962977 h 2612594"/>
                              <a:gd name="GluePoint1115X" fmla="*/ 48742 w 2647519"/>
                              <a:gd name="GluePoint1115Y" fmla="*/ 1017270 h 2612594"/>
                              <a:gd name="GluePoint1116X" fmla="*/ 53503 w 2647519"/>
                              <a:gd name="GluePoint1116Y" fmla="*/ 1007964 h 2612594"/>
                              <a:gd name="GluePoint1117X" fmla="*/ 56362 w 2647519"/>
                              <a:gd name="GluePoint1117Y" fmla="*/ 985718 h 2612594"/>
                              <a:gd name="GluePoint1118X" fmla="*/ 57315 w 2647519"/>
                              <a:gd name="GluePoint1118Y" fmla="*/ 961072 h 2612594"/>
                              <a:gd name="GluePoint1119X" fmla="*/ 65887 w 2647519"/>
                              <a:gd name="GluePoint1119Y" fmla="*/ 929639 h 2612594"/>
                              <a:gd name="GluePoint1120X" fmla="*/ 79222 w 2647519"/>
                              <a:gd name="GluePoint1120Y" fmla="*/ 882014 h 2612594"/>
                              <a:gd name="GluePoint1121X" fmla="*/ 95415 w 2647519"/>
                              <a:gd name="GluePoint1121Y" fmla="*/ 833437 h 2612594"/>
                              <a:gd name="GluePoint1122X" fmla="*/ 96628 w 2647519"/>
                              <a:gd name="GluePoint1122Y" fmla="*/ 832072 h 2612594"/>
                              <a:gd name="GluePoint1123X" fmla="*/ 103988 w 2647519"/>
                              <a:gd name="GluePoint1123Y" fmla="*/ 793432 h 2612594"/>
                              <a:gd name="GluePoint1124X" fmla="*/ 114465 w 2647519"/>
                              <a:gd name="GluePoint1124Y" fmla="*/ 765809 h 2612594"/>
                              <a:gd name="GluePoint1125X" fmla="*/ 126848 w 2647519"/>
                              <a:gd name="GluePoint1125Y" fmla="*/ 742949 h 2612594"/>
                              <a:gd name="GluePoint1126X" fmla="*/ 151613 w 2647519"/>
                              <a:gd name="GluePoint1126Y" fmla="*/ 695324 h 2612594"/>
                              <a:gd name="GluePoint1127X" fmla="*/ 171615 w 2647519"/>
                              <a:gd name="GluePoint1127Y" fmla="*/ 652462 h 2612594"/>
                              <a:gd name="GluePoint1128X" fmla="*/ 200190 w 2647519"/>
                              <a:gd name="GluePoint1128Y" fmla="*/ 597217 h 2612594"/>
                              <a:gd name="GluePoint1129X" fmla="*/ 221145 w 2647519"/>
                              <a:gd name="GluePoint1129Y" fmla="*/ 573404 h 2612594"/>
                              <a:gd name="GluePoint1130X" fmla="*/ 238290 w 2647519"/>
                              <a:gd name="GluePoint1130Y" fmla="*/ 540067 h 2612594"/>
                              <a:gd name="GluePoint1131X" fmla="*/ 252578 w 2647519"/>
                              <a:gd name="GluePoint1131Y" fmla="*/ 519112 h 2612594"/>
                              <a:gd name="GluePoint1132X" fmla="*/ 267818 w 2647519"/>
                              <a:gd name="GluePoint1132Y" fmla="*/ 511492 h 2612594"/>
                              <a:gd name="GluePoint1133X" fmla="*/ 271628 w 2647519"/>
                              <a:gd name="GluePoint1133Y" fmla="*/ 505777 h 2612594"/>
                              <a:gd name="GluePoint1134X" fmla="*/ 286868 w 2647519"/>
                              <a:gd name="GluePoint1134Y" fmla="*/ 475297 h 2612594"/>
                              <a:gd name="GluePoint1135X" fmla="*/ 316395 w 2647519"/>
                              <a:gd name="GluePoint1135Y" fmla="*/ 441007 h 2612594"/>
                              <a:gd name="GluePoint1136X" fmla="*/ 317199 w 2647519"/>
                              <a:gd name="GluePoint1136Y" fmla="*/ 455339 h 2612594"/>
                              <a:gd name="GluePoint1137X" fmla="*/ 315045 w 2647519"/>
                              <a:gd name="GluePoint1137Y" fmla="*/ 461363 h 2612594"/>
                              <a:gd name="GluePoint1138X" fmla="*/ 345922 w 2647519"/>
                              <a:gd name="GluePoint1138Y" fmla="*/ 429577 h 2612594"/>
                              <a:gd name="GluePoint1139X" fmla="*/ 361162 w 2647519"/>
                              <a:gd name="GluePoint1139Y" fmla="*/ 409575 h 2612594"/>
                              <a:gd name="GluePoint1140X" fmla="*/ 381165 w 2647519"/>
                              <a:gd name="GluePoint1140Y" fmla="*/ 390525 h 2612594"/>
                              <a:gd name="GluePoint1141X" fmla="*/ 382889 w 2647519"/>
                              <a:gd name="GluePoint1141Y" fmla="*/ 392440 h 2612594"/>
                              <a:gd name="GluePoint1142X" fmla="*/ 382118 w 2647519"/>
                              <a:gd name="GluePoint1142Y" fmla="*/ 391477 h 2612594"/>
                              <a:gd name="GluePoint1143X" fmla="*/ 406883 w 2647519"/>
                              <a:gd name="GluePoint1143Y" fmla="*/ 366712 h 2612594"/>
                              <a:gd name="GluePoint1144X" fmla="*/ 431648 w 2647519"/>
                              <a:gd name="GluePoint1144Y" fmla="*/ 343852 h 2612594"/>
                              <a:gd name="GluePoint1145X" fmla="*/ 458318 w 2647519"/>
                              <a:gd name="GluePoint1145Y" fmla="*/ 315277 h 2612594"/>
                              <a:gd name="GluePoint1146X" fmla="*/ 495465 w 2647519"/>
                              <a:gd name="GluePoint1146Y" fmla="*/ 287654 h 2612594"/>
                              <a:gd name="GluePoint1147X" fmla="*/ 535470 w 2647519"/>
                              <a:gd name="GluePoint1147Y" fmla="*/ 258127 h 2612594"/>
                              <a:gd name="GluePoint1148X" fmla="*/ 559389 w 2647519"/>
                              <a:gd name="GluePoint1148Y" fmla="*/ 241440 h 2612594"/>
                              <a:gd name="GluePoint1149X" fmla="*/ 575475 w 2647519"/>
                              <a:gd name="GluePoint1149Y" fmla="*/ 226694 h 2612594"/>
                              <a:gd name="GluePoint1150X" fmla="*/ 604050 w 2647519"/>
                              <a:gd name="GluePoint1150Y" fmla="*/ 209549 h 2612594"/>
                              <a:gd name="GluePoint1151X" fmla="*/ 634530 w 2647519"/>
                              <a:gd name="GluePoint1151Y" fmla="*/ 193357 h 2612594"/>
                              <a:gd name="GluePoint1152X" fmla="*/ 638565 w 2647519"/>
                              <a:gd name="GluePoint1152Y" fmla="*/ 191282 h 2612594"/>
                              <a:gd name="GluePoint1153X" fmla="*/ 648937 w 2647519"/>
                              <a:gd name="GluePoint1153Y" fmla="*/ 181094 h 2612594"/>
                              <a:gd name="GluePoint1154X" fmla="*/ 665963 w 2647519"/>
                              <a:gd name="GluePoint1154Y" fmla="*/ 168592 h 2612594"/>
                              <a:gd name="GluePoint1155X" fmla="*/ 684656 w 2647519"/>
                              <a:gd name="GluePoint1155Y" fmla="*/ 159067 h 2612594"/>
                              <a:gd name="GluePoint1156X" fmla="*/ 697880 w 2647519"/>
                              <a:gd name="GluePoint1156Y" fmla="*/ 156023 h 2612594"/>
                              <a:gd name="GluePoint1157X" fmla="*/ 700252 w 2647519"/>
                              <a:gd name="GluePoint1157Y" fmla="*/ 154304 h 2612594"/>
                              <a:gd name="GluePoint1158X" fmla="*/ 959332 w 2647519"/>
                              <a:gd name="GluePoint1158Y" fmla="*/ 49529 h 2612594"/>
                              <a:gd name="GluePoint1159X" fmla="*/ 968945 w 2647519"/>
                              <a:gd name="GluePoint1159Y" fmla="*/ 47439 h 2612594"/>
                              <a:gd name="GluePoint1160X" fmla="*/ 995527 w 2647519"/>
                              <a:gd name="GluePoint1160Y" fmla="*/ 38099 h 2612594"/>
                              <a:gd name="GluePoint1161X" fmla="*/ 1013863 w 2647519"/>
                              <a:gd name="GluePoint1161Y" fmla="*/ 34408 h 2612594"/>
                              <a:gd name="GluePoint1162X" fmla="*/ 1023424 w 2647519"/>
                              <a:gd name="GluePoint1162Y" fmla="*/ 34327 h 2612594"/>
                              <a:gd name="GluePoint1163X" fmla="*/ 1026960 w 2647519"/>
                              <a:gd name="GluePoint1163Y" fmla="*/ 33337 h 2612594"/>
                              <a:gd name="GluePoint1164X" fmla="*/ 1244130 w 2647519"/>
                              <a:gd name="GluePoint1164Y" fmla="*/ 4762 h 2612594"/>
                              <a:gd name="GluePoint1165X" fmla="*/ 1305804 w 2647519"/>
                              <a:gd name="GluePoint1165Y" fmla="*/ 4524 h 2612594"/>
                              <a:gd name="GluePoint1166X" fmla="*/ 1371765 w 2647519"/>
                              <a:gd name="GluePoint1166Y" fmla="*/ 5714 h 2612594"/>
                              <a:gd name="GluePoint1167X" fmla="*/ 1372993 w 2647519"/>
                              <a:gd name="GluePoint1167Y" fmla="*/ 6635 h 2612594"/>
                              <a:gd name="GluePoint1168X" fmla="*/ 1405103 w 2647519"/>
                              <a:gd name="GluePoint1168Y" fmla="*/ 2857 h 2612594"/>
                              <a:gd name="GluePoint1169X" fmla="*/ 1434630 w 2647519"/>
                              <a:gd name="GluePoint1169Y" fmla="*/ 7619 h 2612594"/>
                              <a:gd name="GluePoint1170X" fmla="*/ 1464158 w 2647519"/>
                              <a:gd name="GluePoint1170Y" fmla="*/ 13334 h 2612594"/>
                              <a:gd name="GluePoint1171X" fmla="*/ 1479392 w 2647519"/>
                              <a:gd name="GluePoint1171Y" fmla="*/ 16797 h 2612594"/>
                              <a:gd name="GluePoint1172X" fmla="*/ 1463205 w 2647519"/>
                              <a:gd name="GluePoint1172Y" fmla="*/ 12382 h 2612594"/>
                              <a:gd name="GluePoint1173X" fmla="*/ 1433677 w 2647519"/>
                              <a:gd name="GluePoint1173Y" fmla="*/ 6667 h 2612594"/>
                              <a:gd name="GluePoint1174X" fmla="*/ 1404150 w 2647519"/>
                              <a:gd name="GluePoint1174Y" fmla="*/ 1905 h 2612594"/>
                              <a:gd name="GluePoint1175X" fmla="*/ 1404150 w 2647519"/>
                              <a:gd name="GluePoint1175Y" fmla="*/ 0 h 261259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  <a:cxn ang="0">
                                <a:pos x="GluePoint60X" y="GluePoint60Y"/>
                              </a:cxn>
                              <a:cxn ang="0">
                                <a:pos x="GluePoint61X" y="GluePoint61Y"/>
                              </a:cxn>
                              <a:cxn ang="0">
                                <a:pos x="GluePoint62X" y="GluePoint62Y"/>
                              </a:cxn>
                              <a:cxn ang="0">
                                <a:pos x="GluePoint63X" y="GluePoint63Y"/>
                              </a:cxn>
                              <a:cxn ang="0">
                                <a:pos x="GluePoint64X" y="GluePoint64Y"/>
                              </a:cxn>
                              <a:cxn ang="0">
                                <a:pos x="GluePoint65X" y="GluePoint65Y"/>
                              </a:cxn>
                              <a:cxn ang="0">
                                <a:pos x="GluePoint66X" y="GluePoint66Y"/>
                              </a:cxn>
                              <a:cxn ang="0">
                                <a:pos x="GluePoint67X" y="GluePoint67Y"/>
                              </a:cxn>
                              <a:cxn ang="0">
                                <a:pos x="GluePoint68X" y="GluePoint68Y"/>
                              </a:cxn>
                              <a:cxn ang="0">
                                <a:pos x="GluePoint69X" y="GluePoint69Y"/>
                              </a:cxn>
                              <a:cxn ang="0">
                                <a:pos x="GluePoint70X" y="GluePoint70Y"/>
                              </a:cxn>
                              <a:cxn ang="0">
                                <a:pos x="GluePoint71X" y="GluePoint71Y"/>
                              </a:cxn>
                              <a:cxn ang="0">
                                <a:pos x="GluePoint72X" y="GluePoint72Y"/>
                              </a:cxn>
                              <a:cxn ang="0">
                                <a:pos x="GluePoint73X" y="GluePoint73Y"/>
                              </a:cxn>
                              <a:cxn ang="0">
                                <a:pos x="GluePoint74X" y="GluePoint74Y"/>
                              </a:cxn>
                              <a:cxn ang="0">
                                <a:pos x="GluePoint75X" y="GluePoint75Y"/>
                              </a:cxn>
                              <a:cxn ang="0">
                                <a:pos x="GluePoint76X" y="GluePoint76Y"/>
                              </a:cxn>
                              <a:cxn ang="0">
                                <a:pos x="GluePoint77X" y="GluePoint77Y"/>
                              </a:cxn>
                              <a:cxn ang="0">
                                <a:pos x="GluePoint78X" y="GluePoint78Y"/>
                              </a:cxn>
                              <a:cxn ang="0">
                                <a:pos x="GluePoint79X" y="GluePoint79Y"/>
                              </a:cxn>
                              <a:cxn ang="0">
                                <a:pos x="GluePoint80X" y="GluePoint80Y"/>
                              </a:cxn>
                              <a:cxn ang="0">
                                <a:pos x="GluePoint81X" y="GluePoint81Y"/>
                              </a:cxn>
                              <a:cxn ang="0">
                                <a:pos x="GluePoint82X" y="GluePoint82Y"/>
                              </a:cxn>
                              <a:cxn ang="0">
                                <a:pos x="GluePoint83X" y="GluePoint83Y"/>
                              </a:cxn>
                              <a:cxn ang="0">
                                <a:pos x="GluePoint84X" y="GluePoint84Y"/>
                              </a:cxn>
                              <a:cxn ang="0">
                                <a:pos x="GluePoint85X" y="GluePoint85Y"/>
                              </a:cxn>
                              <a:cxn ang="0">
                                <a:pos x="GluePoint86X" y="GluePoint86Y"/>
                              </a:cxn>
                              <a:cxn ang="0">
                                <a:pos x="GluePoint87X" y="GluePoint87Y"/>
                              </a:cxn>
                              <a:cxn ang="0">
                                <a:pos x="GluePoint88X" y="GluePoint88Y"/>
                              </a:cxn>
                              <a:cxn ang="0">
                                <a:pos x="GluePoint89X" y="GluePoint89Y"/>
                              </a:cxn>
                              <a:cxn ang="0">
                                <a:pos x="GluePoint90X" y="GluePoint90Y"/>
                              </a:cxn>
                              <a:cxn ang="0">
                                <a:pos x="GluePoint91X" y="GluePoint91Y"/>
                              </a:cxn>
                              <a:cxn ang="0">
                                <a:pos x="GluePoint92X" y="GluePoint92Y"/>
                              </a:cxn>
                              <a:cxn ang="0">
                                <a:pos x="GluePoint93X" y="GluePoint93Y"/>
                              </a:cxn>
                              <a:cxn ang="0">
                                <a:pos x="GluePoint94X" y="GluePoint94Y"/>
                              </a:cxn>
                              <a:cxn ang="0">
                                <a:pos x="GluePoint95X" y="GluePoint95Y"/>
                              </a:cxn>
                              <a:cxn ang="0">
                                <a:pos x="GluePoint96X" y="GluePoint96Y"/>
                              </a:cxn>
                              <a:cxn ang="0">
                                <a:pos x="GluePoint97X" y="GluePoint97Y"/>
                              </a:cxn>
                              <a:cxn ang="0">
                                <a:pos x="GluePoint98X" y="GluePoint98Y"/>
                              </a:cxn>
                              <a:cxn ang="0">
                                <a:pos x="GluePoint99X" y="GluePoint99Y"/>
                              </a:cxn>
                              <a:cxn ang="0">
                                <a:pos x="GluePoint100X" y="GluePoint100Y"/>
                              </a:cxn>
                              <a:cxn ang="0">
                                <a:pos x="GluePoint101X" y="GluePoint101Y"/>
                              </a:cxn>
                              <a:cxn ang="0">
                                <a:pos x="GluePoint102X" y="GluePoint102Y"/>
                              </a:cxn>
                              <a:cxn ang="0">
                                <a:pos x="GluePoint103X" y="GluePoint103Y"/>
                              </a:cxn>
                              <a:cxn ang="0">
                                <a:pos x="GluePoint104X" y="GluePoint104Y"/>
                              </a:cxn>
                              <a:cxn ang="0">
                                <a:pos x="GluePoint105X" y="GluePoint105Y"/>
                              </a:cxn>
                              <a:cxn ang="0">
                                <a:pos x="GluePoint106X" y="GluePoint106Y"/>
                              </a:cxn>
                              <a:cxn ang="0">
                                <a:pos x="GluePoint107X" y="GluePoint107Y"/>
                              </a:cxn>
                              <a:cxn ang="0">
                                <a:pos x="GluePoint108X" y="GluePoint108Y"/>
                              </a:cxn>
                              <a:cxn ang="0">
                                <a:pos x="GluePoint109X" y="GluePoint109Y"/>
                              </a:cxn>
                              <a:cxn ang="0">
                                <a:pos x="GluePoint110X" y="GluePoint110Y"/>
                              </a:cxn>
                              <a:cxn ang="0">
                                <a:pos x="GluePoint111X" y="GluePoint111Y"/>
                              </a:cxn>
                              <a:cxn ang="0">
                                <a:pos x="GluePoint112X" y="GluePoint112Y"/>
                              </a:cxn>
                              <a:cxn ang="0">
                                <a:pos x="GluePoint113X" y="GluePoint113Y"/>
                              </a:cxn>
                              <a:cxn ang="0">
                                <a:pos x="GluePoint114X" y="GluePoint114Y"/>
                              </a:cxn>
                              <a:cxn ang="0">
                                <a:pos x="GluePoint115X" y="GluePoint115Y"/>
                              </a:cxn>
                              <a:cxn ang="0">
                                <a:pos x="GluePoint116X" y="GluePoint116Y"/>
                              </a:cxn>
                              <a:cxn ang="0">
                                <a:pos x="GluePoint117X" y="GluePoint117Y"/>
                              </a:cxn>
                              <a:cxn ang="0">
                                <a:pos x="GluePoint118X" y="GluePoint118Y"/>
                              </a:cxn>
                              <a:cxn ang="0">
                                <a:pos x="GluePoint119X" y="GluePoint119Y"/>
                              </a:cxn>
                              <a:cxn ang="0">
                                <a:pos x="GluePoint120X" y="GluePoint120Y"/>
                              </a:cxn>
                              <a:cxn ang="0">
                                <a:pos x="GluePoint121X" y="GluePoint121Y"/>
                              </a:cxn>
                              <a:cxn ang="0">
                                <a:pos x="GluePoint122X" y="GluePoint122Y"/>
                              </a:cxn>
                              <a:cxn ang="0">
                                <a:pos x="GluePoint123X" y="GluePoint123Y"/>
                              </a:cxn>
                              <a:cxn ang="0">
                                <a:pos x="GluePoint124X" y="GluePoint124Y"/>
                              </a:cxn>
                              <a:cxn ang="0">
                                <a:pos x="GluePoint125X" y="GluePoint125Y"/>
                              </a:cxn>
                              <a:cxn ang="0">
                                <a:pos x="GluePoint126X" y="GluePoint126Y"/>
                              </a:cxn>
                              <a:cxn ang="0">
                                <a:pos x="GluePoint127X" y="GluePoint127Y"/>
                              </a:cxn>
                              <a:cxn ang="0">
                                <a:pos x="GluePoint128X" y="GluePoint128Y"/>
                              </a:cxn>
                              <a:cxn ang="0">
                                <a:pos x="GluePoint129X" y="GluePoint129Y"/>
                              </a:cxn>
                              <a:cxn ang="0">
                                <a:pos x="GluePoint130X" y="GluePoint130Y"/>
                              </a:cxn>
                              <a:cxn ang="0">
                                <a:pos x="GluePoint131X" y="GluePoint131Y"/>
                              </a:cxn>
                              <a:cxn ang="0">
                                <a:pos x="GluePoint132X" y="GluePoint132Y"/>
                              </a:cxn>
                              <a:cxn ang="0">
                                <a:pos x="GluePoint133X" y="GluePoint133Y"/>
                              </a:cxn>
                              <a:cxn ang="0">
                                <a:pos x="GluePoint134X" y="GluePoint134Y"/>
                              </a:cxn>
                              <a:cxn ang="0">
                                <a:pos x="GluePoint135X" y="GluePoint135Y"/>
                              </a:cxn>
                              <a:cxn ang="0">
                                <a:pos x="GluePoint136X" y="GluePoint136Y"/>
                              </a:cxn>
                              <a:cxn ang="0">
                                <a:pos x="GluePoint137X" y="GluePoint137Y"/>
                              </a:cxn>
                              <a:cxn ang="0">
                                <a:pos x="GluePoint138X" y="GluePoint138Y"/>
                              </a:cxn>
                              <a:cxn ang="0">
                                <a:pos x="GluePoint139X" y="GluePoint139Y"/>
                              </a:cxn>
                              <a:cxn ang="0">
                                <a:pos x="GluePoint140X" y="GluePoint140Y"/>
                              </a:cxn>
                              <a:cxn ang="0">
                                <a:pos x="GluePoint141X" y="GluePoint141Y"/>
                              </a:cxn>
                              <a:cxn ang="0">
                                <a:pos x="GluePoint142X" y="GluePoint142Y"/>
                              </a:cxn>
                              <a:cxn ang="0">
                                <a:pos x="GluePoint143X" y="GluePoint143Y"/>
                              </a:cxn>
                              <a:cxn ang="0">
                                <a:pos x="GluePoint144X" y="GluePoint144Y"/>
                              </a:cxn>
                              <a:cxn ang="0">
                                <a:pos x="GluePoint145X" y="GluePoint145Y"/>
                              </a:cxn>
                              <a:cxn ang="0">
                                <a:pos x="GluePoint146X" y="GluePoint146Y"/>
                              </a:cxn>
                              <a:cxn ang="0">
                                <a:pos x="GluePoint147X" y="GluePoint147Y"/>
                              </a:cxn>
                              <a:cxn ang="0">
                                <a:pos x="GluePoint148X" y="GluePoint148Y"/>
                              </a:cxn>
                              <a:cxn ang="0">
                                <a:pos x="GluePoint149X" y="GluePoint149Y"/>
                              </a:cxn>
                              <a:cxn ang="0">
                                <a:pos x="GluePoint150X" y="GluePoint150Y"/>
                              </a:cxn>
                              <a:cxn ang="0">
                                <a:pos x="GluePoint151X" y="GluePoint151Y"/>
                              </a:cxn>
                              <a:cxn ang="0">
                                <a:pos x="GluePoint152X" y="GluePoint152Y"/>
                              </a:cxn>
                              <a:cxn ang="0">
                                <a:pos x="GluePoint153X" y="GluePoint153Y"/>
                              </a:cxn>
                              <a:cxn ang="0">
                                <a:pos x="GluePoint154X" y="GluePoint154Y"/>
                              </a:cxn>
                              <a:cxn ang="0">
                                <a:pos x="GluePoint155X" y="GluePoint155Y"/>
                              </a:cxn>
                              <a:cxn ang="0">
                                <a:pos x="GluePoint156X" y="GluePoint156Y"/>
                              </a:cxn>
                              <a:cxn ang="0">
                                <a:pos x="GluePoint157X" y="GluePoint157Y"/>
                              </a:cxn>
                              <a:cxn ang="0">
                                <a:pos x="GluePoint158X" y="GluePoint158Y"/>
                              </a:cxn>
                              <a:cxn ang="0">
                                <a:pos x="GluePoint159X" y="GluePoint159Y"/>
                              </a:cxn>
                              <a:cxn ang="0">
                                <a:pos x="GluePoint160X" y="GluePoint160Y"/>
                              </a:cxn>
                              <a:cxn ang="0">
                                <a:pos x="GluePoint161X" y="GluePoint161Y"/>
                              </a:cxn>
                              <a:cxn ang="0">
                                <a:pos x="GluePoint162X" y="GluePoint162Y"/>
                              </a:cxn>
                              <a:cxn ang="0">
                                <a:pos x="GluePoint163X" y="GluePoint163Y"/>
                              </a:cxn>
                              <a:cxn ang="0">
                                <a:pos x="GluePoint164X" y="GluePoint164Y"/>
                              </a:cxn>
                              <a:cxn ang="0">
                                <a:pos x="GluePoint165X" y="GluePoint165Y"/>
                              </a:cxn>
                              <a:cxn ang="0">
                                <a:pos x="GluePoint166X" y="GluePoint166Y"/>
                              </a:cxn>
                              <a:cxn ang="0">
                                <a:pos x="GluePoint167X" y="GluePoint167Y"/>
                              </a:cxn>
                              <a:cxn ang="0">
                                <a:pos x="GluePoint168X" y="GluePoint168Y"/>
                              </a:cxn>
                              <a:cxn ang="0">
                                <a:pos x="GluePoint169X" y="GluePoint169Y"/>
                              </a:cxn>
                              <a:cxn ang="0">
                                <a:pos x="GluePoint170X" y="GluePoint170Y"/>
                              </a:cxn>
                              <a:cxn ang="0">
                                <a:pos x="GluePoint171X" y="GluePoint171Y"/>
                              </a:cxn>
                              <a:cxn ang="0">
                                <a:pos x="GluePoint172X" y="GluePoint172Y"/>
                              </a:cxn>
                              <a:cxn ang="0">
                                <a:pos x="GluePoint173X" y="GluePoint173Y"/>
                              </a:cxn>
                              <a:cxn ang="0">
                                <a:pos x="GluePoint174X" y="GluePoint174Y"/>
                              </a:cxn>
                              <a:cxn ang="0">
                                <a:pos x="GluePoint175X" y="GluePoint175Y"/>
                              </a:cxn>
                              <a:cxn ang="0">
                                <a:pos x="GluePoint176X" y="GluePoint176Y"/>
                              </a:cxn>
                              <a:cxn ang="0">
                                <a:pos x="GluePoint177X" y="GluePoint177Y"/>
                              </a:cxn>
                              <a:cxn ang="0">
                                <a:pos x="GluePoint178X" y="GluePoint178Y"/>
                              </a:cxn>
                              <a:cxn ang="0">
                                <a:pos x="GluePoint179X" y="GluePoint179Y"/>
                              </a:cxn>
                              <a:cxn ang="0">
                                <a:pos x="GluePoint180X" y="GluePoint180Y"/>
                              </a:cxn>
                              <a:cxn ang="0">
                                <a:pos x="GluePoint181X" y="GluePoint181Y"/>
                              </a:cxn>
                              <a:cxn ang="0">
                                <a:pos x="GluePoint182X" y="GluePoint182Y"/>
                              </a:cxn>
                              <a:cxn ang="0">
                                <a:pos x="GluePoint183X" y="GluePoint183Y"/>
                              </a:cxn>
                              <a:cxn ang="0">
                                <a:pos x="GluePoint184X" y="GluePoint184Y"/>
                              </a:cxn>
                              <a:cxn ang="0">
                                <a:pos x="GluePoint185X" y="GluePoint185Y"/>
                              </a:cxn>
                              <a:cxn ang="0">
                                <a:pos x="GluePoint186X" y="GluePoint186Y"/>
                              </a:cxn>
                              <a:cxn ang="0">
                                <a:pos x="GluePoint187X" y="GluePoint187Y"/>
                              </a:cxn>
                              <a:cxn ang="0">
                                <a:pos x="GluePoint188X" y="GluePoint188Y"/>
                              </a:cxn>
                              <a:cxn ang="0">
                                <a:pos x="GluePoint189X" y="GluePoint189Y"/>
                              </a:cxn>
                              <a:cxn ang="0">
                                <a:pos x="GluePoint190X" y="GluePoint190Y"/>
                              </a:cxn>
                              <a:cxn ang="0">
                                <a:pos x="GluePoint191X" y="GluePoint191Y"/>
                              </a:cxn>
                              <a:cxn ang="0">
                                <a:pos x="GluePoint192X" y="GluePoint192Y"/>
                              </a:cxn>
                              <a:cxn ang="0">
                                <a:pos x="GluePoint193X" y="GluePoint193Y"/>
                              </a:cxn>
                              <a:cxn ang="0">
                                <a:pos x="GluePoint194X" y="GluePoint194Y"/>
                              </a:cxn>
                              <a:cxn ang="0">
                                <a:pos x="GluePoint195X" y="GluePoint195Y"/>
                              </a:cxn>
                              <a:cxn ang="0">
                                <a:pos x="GluePoint196X" y="GluePoint196Y"/>
                              </a:cxn>
                              <a:cxn ang="0">
                                <a:pos x="GluePoint197X" y="GluePoint197Y"/>
                              </a:cxn>
                              <a:cxn ang="0">
                                <a:pos x="GluePoint198X" y="GluePoint198Y"/>
                              </a:cxn>
                              <a:cxn ang="0">
                                <a:pos x="GluePoint199X" y="GluePoint199Y"/>
                              </a:cxn>
                              <a:cxn ang="0">
                                <a:pos x="GluePoint200X" y="GluePoint200Y"/>
                              </a:cxn>
                              <a:cxn ang="0">
                                <a:pos x="GluePoint201X" y="GluePoint201Y"/>
                              </a:cxn>
                              <a:cxn ang="0">
                                <a:pos x="GluePoint202X" y="GluePoint202Y"/>
                              </a:cxn>
                              <a:cxn ang="0">
                                <a:pos x="GluePoint203X" y="GluePoint203Y"/>
                              </a:cxn>
                              <a:cxn ang="0">
                                <a:pos x="GluePoint204X" y="GluePoint204Y"/>
                              </a:cxn>
                              <a:cxn ang="0">
                                <a:pos x="GluePoint205X" y="GluePoint205Y"/>
                              </a:cxn>
                              <a:cxn ang="0">
                                <a:pos x="GluePoint206X" y="GluePoint206Y"/>
                              </a:cxn>
                              <a:cxn ang="0">
                                <a:pos x="GluePoint207X" y="GluePoint207Y"/>
                              </a:cxn>
                              <a:cxn ang="0">
                                <a:pos x="GluePoint208X" y="GluePoint208Y"/>
                              </a:cxn>
                              <a:cxn ang="0">
                                <a:pos x="GluePoint209X" y="GluePoint209Y"/>
                              </a:cxn>
                              <a:cxn ang="0">
                                <a:pos x="GluePoint210X" y="GluePoint210Y"/>
                              </a:cxn>
                              <a:cxn ang="0">
                                <a:pos x="GluePoint211X" y="GluePoint211Y"/>
                              </a:cxn>
                              <a:cxn ang="0">
                                <a:pos x="GluePoint212X" y="GluePoint212Y"/>
                              </a:cxn>
                              <a:cxn ang="0">
                                <a:pos x="GluePoint213X" y="GluePoint213Y"/>
                              </a:cxn>
                              <a:cxn ang="0">
                                <a:pos x="GluePoint214X" y="GluePoint214Y"/>
                              </a:cxn>
                              <a:cxn ang="0">
                                <a:pos x="GluePoint215X" y="GluePoint215Y"/>
                              </a:cxn>
                              <a:cxn ang="0">
                                <a:pos x="GluePoint216X" y="GluePoint216Y"/>
                              </a:cxn>
                              <a:cxn ang="0">
                                <a:pos x="GluePoint217X" y="GluePoint217Y"/>
                              </a:cxn>
                              <a:cxn ang="0">
                                <a:pos x="GluePoint218X" y="GluePoint218Y"/>
                              </a:cxn>
                              <a:cxn ang="0">
                                <a:pos x="GluePoint219X" y="GluePoint219Y"/>
                              </a:cxn>
                              <a:cxn ang="0">
                                <a:pos x="GluePoint220X" y="GluePoint220Y"/>
                              </a:cxn>
                              <a:cxn ang="0">
                                <a:pos x="GluePoint221X" y="GluePoint221Y"/>
                              </a:cxn>
                              <a:cxn ang="0">
                                <a:pos x="GluePoint222X" y="GluePoint222Y"/>
                              </a:cxn>
                              <a:cxn ang="0">
                                <a:pos x="GluePoint223X" y="GluePoint223Y"/>
                              </a:cxn>
                              <a:cxn ang="0">
                                <a:pos x="GluePoint224X" y="GluePoint224Y"/>
                              </a:cxn>
                              <a:cxn ang="0">
                                <a:pos x="GluePoint225X" y="GluePoint225Y"/>
                              </a:cxn>
                              <a:cxn ang="0">
                                <a:pos x="GluePoint226X" y="GluePoint226Y"/>
                              </a:cxn>
                              <a:cxn ang="0">
                                <a:pos x="GluePoint227X" y="GluePoint227Y"/>
                              </a:cxn>
                              <a:cxn ang="0">
                                <a:pos x="GluePoint228X" y="GluePoint228Y"/>
                              </a:cxn>
                              <a:cxn ang="0">
                                <a:pos x="GluePoint229X" y="GluePoint229Y"/>
                              </a:cxn>
                              <a:cxn ang="0">
                                <a:pos x="GluePoint230X" y="GluePoint230Y"/>
                              </a:cxn>
                              <a:cxn ang="0">
                                <a:pos x="GluePoint231X" y="GluePoint231Y"/>
                              </a:cxn>
                              <a:cxn ang="0">
                                <a:pos x="GluePoint232X" y="GluePoint232Y"/>
                              </a:cxn>
                              <a:cxn ang="0">
                                <a:pos x="GluePoint233X" y="GluePoint233Y"/>
                              </a:cxn>
                              <a:cxn ang="0">
                                <a:pos x="GluePoint234X" y="GluePoint234Y"/>
                              </a:cxn>
                              <a:cxn ang="0">
                                <a:pos x="GluePoint235X" y="GluePoint235Y"/>
                              </a:cxn>
                              <a:cxn ang="0">
                                <a:pos x="GluePoint236X" y="GluePoint236Y"/>
                              </a:cxn>
                              <a:cxn ang="0">
                                <a:pos x="GluePoint237X" y="GluePoint237Y"/>
                              </a:cxn>
                              <a:cxn ang="0">
                                <a:pos x="GluePoint238X" y="GluePoint238Y"/>
                              </a:cxn>
                              <a:cxn ang="0">
                                <a:pos x="GluePoint239X" y="GluePoint239Y"/>
                              </a:cxn>
                              <a:cxn ang="0">
                                <a:pos x="GluePoint240X" y="GluePoint240Y"/>
                              </a:cxn>
                              <a:cxn ang="0">
                                <a:pos x="GluePoint241X" y="GluePoint241Y"/>
                              </a:cxn>
                              <a:cxn ang="0">
                                <a:pos x="GluePoint242X" y="GluePoint242Y"/>
                              </a:cxn>
                              <a:cxn ang="0">
                                <a:pos x="GluePoint243X" y="GluePoint243Y"/>
                              </a:cxn>
                              <a:cxn ang="0">
                                <a:pos x="GluePoint244X" y="GluePoint244Y"/>
                              </a:cxn>
                              <a:cxn ang="0">
                                <a:pos x="GluePoint245X" y="GluePoint245Y"/>
                              </a:cxn>
                              <a:cxn ang="0">
                                <a:pos x="GluePoint246X" y="GluePoint246Y"/>
                              </a:cxn>
                              <a:cxn ang="0">
                                <a:pos x="GluePoint247X" y="GluePoint247Y"/>
                              </a:cxn>
                              <a:cxn ang="0">
                                <a:pos x="GluePoint248X" y="GluePoint248Y"/>
                              </a:cxn>
                              <a:cxn ang="0">
                                <a:pos x="GluePoint249X" y="GluePoint249Y"/>
                              </a:cxn>
                              <a:cxn ang="0">
                                <a:pos x="GluePoint250X" y="GluePoint250Y"/>
                              </a:cxn>
                              <a:cxn ang="0">
                                <a:pos x="GluePoint251X" y="GluePoint251Y"/>
                              </a:cxn>
                              <a:cxn ang="0">
                                <a:pos x="GluePoint252X" y="GluePoint252Y"/>
                              </a:cxn>
                              <a:cxn ang="0">
                                <a:pos x="GluePoint253X" y="GluePoint253Y"/>
                              </a:cxn>
                              <a:cxn ang="0">
                                <a:pos x="GluePoint254X" y="GluePoint254Y"/>
                              </a:cxn>
                              <a:cxn ang="0">
                                <a:pos x="GluePoint255X" y="GluePoint255Y"/>
                              </a:cxn>
                              <a:cxn ang="0">
                                <a:pos x="GluePoint256X" y="GluePoint256Y"/>
                              </a:cxn>
                              <a:cxn ang="0">
                                <a:pos x="GluePoint257X" y="GluePoint257Y"/>
                              </a:cxn>
                              <a:cxn ang="0">
                                <a:pos x="GluePoint258X" y="GluePoint258Y"/>
                              </a:cxn>
                              <a:cxn ang="0">
                                <a:pos x="GluePoint259X" y="GluePoint259Y"/>
                              </a:cxn>
                              <a:cxn ang="0">
                                <a:pos x="GluePoint260X" y="GluePoint260Y"/>
                              </a:cxn>
                              <a:cxn ang="0">
                                <a:pos x="GluePoint261X" y="GluePoint261Y"/>
                              </a:cxn>
                              <a:cxn ang="0">
                                <a:pos x="GluePoint262X" y="GluePoint262Y"/>
                              </a:cxn>
                              <a:cxn ang="0">
                                <a:pos x="GluePoint263X" y="GluePoint263Y"/>
                              </a:cxn>
                              <a:cxn ang="0">
                                <a:pos x="GluePoint264X" y="GluePoint264Y"/>
                              </a:cxn>
                              <a:cxn ang="0">
                                <a:pos x="GluePoint265X" y="GluePoint265Y"/>
                              </a:cxn>
                              <a:cxn ang="0">
                                <a:pos x="GluePoint266X" y="GluePoint266Y"/>
                              </a:cxn>
                              <a:cxn ang="0">
                                <a:pos x="GluePoint267X" y="GluePoint267Y"/>
                              </a:cxn>
                              <a:cxn ang="0">
                                <a:pos x="GluePoint268X" y="GluePoint268Y"/>
                              </a:cxn>
                              <a:cxn ang="0">
                                <a:pos x="GluePoint269X" y="GluePoint269Y"/>
                              </a:cxn>
                              <a:cxn ang="0">
                                <a:pos x="GluePoint270X" y="GluePoint270Y"/>
                              </a:cxn>
                              <a:cxn ang="0">
                                <a:pos x="GluePoint271X" y="GluePoint271Y"/>
                              </a:cxn>
                              <a:cxn ang="0">
                                <a:pos x="GluePoint272X" y="GluePoint272Y"/>
                              </a:cxn>
                              <a:cxn ang="0">
                                <a:pos x="GluePoint273X" y="GluePoint273Y"/>
                              </a:cxn>
                              <a:cxn ang="0">
                                <a:pos x="GluePoint274X" y="GluePoint274Y"/>
                              </a:cxn>
                              <a:cxn ang="0">
                                <a:pos x="GluePoint275X" y="GluePoint275Y"/>
                              </a:cxn>
                              <a:cxn ang="0">
                                <a:pos x="GluePoint276X" y="GluePoint276Y"/>
                              </a:cxn>
                              <a:cxn ang="0">
                                <a:pos x="GluePoint277X" y="GluePoint277Y"/>
                              </a:cxn>
                              <a:cxn ang="0">
                                <a:pos x="GluePoint278X" y="GluePoint278Y"/>
                              </a:cxn>
                              <a:cxn ang="0">
                                <a:pos x="GluePoint279X" y="GluePoint279Y"/>
                              </a:cxn>
                              <a:cxn ang="0">
                                <a:pos x="GluePoint280X" y="GluePoint280Y"/>
                              </a:cxn>
                              <a:cxn ang="0">
                                <a:pos x="GluePoint281X" y="GluePoint281Y"/>
                              </a:cxn>
                              <a:cxn ang="0">
                                <a:pos x="GluePoint282X" y="GluePoint282Y"/>
                              </a:cxn>
                              <a:cxn ang="0">
                                <a:pos x="GluePoint283X" y="GluePoint283Y"/>
                              </a:cxn>
                              <a:cxn ang="0">
                                <a:pos x="GluePoint284X" y="GluePoint284Y"/>
                              </a:cxn>
                              <a:cxn ang="0">
                                <a:pos x="GluePoint285X" y="GluePoint285Y"/>
                              </a:cxn>
                              <a:cxn ang="0">
                                <a:pos x="GluePoint286X" y="GluePoint286Y"/>
                              </a:cxn>
                              <a:cxn ang="0">
                                <a:pos x="GluePoint287X" y="GluePoint287Y"/>
                              </a:cxn>
                              <a:cxn ang="0">
                                <a:pos x="GluePoint288X" y="GluePoint288Y"/>
                              </a:cxn>
                              <a:cxn ang="0">
                                <a:pos x="GluePoint289X" y="GluePoint289Y"/>
                              </a:cxn>
                              <a:cxn ang="0">
                                <a:pos x="GluePoint290X" y="GluePoint290Y"/>
                              </a:cxn>
                              <a:cxn ang="0">
                                <a:pos x="GluePoint291X" y="GluePoint291Y"/>
                              </a:cxn>
                              <a:cxn ang="0">
                                <a:pos x="GluePoint292X" y="GluePoint292Y"/>
                              </a:cxn>
                              <a:cxn ang="0">
                                <a:pos x="GluePoint293X" y="GluePoint293Y"/>
                              </a:cxn>
                              <a:cxn ang="0">
                                <a:pos x="GluePoint294X" y="GluePoint294Y"/>
                              </a:cxn>
                              <a:cxn ang="0">
                                <a:pos x="GluePoint295X" y="GluePoint295Y"/>
                              </a:cxn>
                              <a:cxn ang="0">
                                <a:pos x="GluePoint296X" y="GluePoint296Y"/>
                              </a:cxn>
                              <a:cxn ang="0">
                                <a:pos x="GluePoint297X" y="GluePoint297Y"/>
                              </a:cxn>
                              <a:cxn ang="0">
                                <a:pos x="GluePoint298X" y="GluePoint298Y"/>
                              </a:cxn>
                              <a:cxn ang="0">
                                <a:pos x="GluePoint299X" y="GluePoint299Y"/>
                              </a:cxn>
                              <a:cxn ang="0">
                                <a:pos x="GluePoint300X" y="GluePoint300Y"/>
                              </a:cxn>
                              <a:cxn ang="0">
                                <a:pos x="GluePoint301X" y="GluePoint301Y"/>
                              </a:cxn>
                              <a:cxn ang="0">
                                <a:pos x="GluePoint302X" y="GluePoint302Y"/>
                              </a:cxn>
                              <a:cxn ang="0">
                                <a:pos x="GluePoint303X" y="GluePoint303Y"/>
                              </a:cxn>
                              <a:cxn ang="0">
                                <a:pos x="GluePoint304X" y="GluePoint304Y"/>
                              </a:cxn>
                              <a:cxn ang="0">
                                <a:pos x="GluePoint305X" y="GluePoint305Y"/>
                              </a:cxn>
                              <a:cxn ang="0">
                                <a:pos x="GluePoint306X" y="GluePoint306Y"/>
                              </a:cxn>
                              <a:cxn ang="0">
                                <a:pos x="GluePoint307X" y="GluePoint307Y"/>
                              </a:cxn>
                              <a:cxn ang="0">
                                <a:pos x="GluePoint308X" y="GluePoint308Y"/>
                              </a:cxn>
                              <a:cxn ang="0">
                                <a:pos x="GluePoint309X" y="GluePoint309Y"/>
                              </a:cxn>
                              <a:cxn ang="0">
                                <a:pos x="GluePoint310X" y="GluePoint310Y"/>
                              </a:cxn>
                              <a:cxn ang="0">
                                <a:pos x="GluePoint311X" y="GluePoint311Y"/>
                              </a:cxn>
                              <a:cxn ang="0">
                                <a:pos x="GluePoint312X" y="GluePoint312Y"/>
                              </a:cxn>
                              <a:cxn ang="0">
                                <a:pos x="GluePoint313X" y="GluePoint313Y"/>
                              </a:cxn>
                              <a:cxn ang="0">
                                <a:pos x="GluePoint314X" y="GluePoint314Y"/>
                              </a:cxn>
                              <a:cxn ang="0">
                                <a:pos x="GluePoint315X" y="GluePoint315Y"/>
                              </a:cxn>
                              <a:cxn ang="0">
                                <a:pos x="GluePoint316X" y="GluePoint316Y"/>
                              </a:cxn>
                              <a:cxn ang="0">
                                <a:pos x="GluePoint317X" y="GluePoint317Y"/>
                              </a:cxn>
                              <a:cxn ang="0">
                                <a:pos x="GluePoint318X" y="GluePoint318Y"/>
                              </a:cxn>
                              <a:cxn ang="0">
                                <a:pos x="GluePoint319X" y="GluePoint319Y"/>
                              </a:cxn>
                              <a:cxn ang="0">
                                <a:pos x="GluePoint320X" y="GluePoint320Y"/>
                              </a:cxn>
                              <a:cxn ang="0">
                                <a:pos x="GluePoint321X" y="GluePoint321Y"/>
                              </a:cxn>
                              <a:cxn ang="0">
                                <a:pos x="GluePoint322X" y="GluePoint322Y"/>
                              </a:cxn>
                              <a:cxn ang="0">
                                <a:pos x="GluePoint323X" y="GluePoint323Y"/>
                              </a:cxn>
                              <a:cxn ang="0">
                                <a:pos x="GluePoint324X" y="GluePoint324Y"/>
                              </a:cxn>
                              <a:cxn ang="0">
                                <a:pos x="GluePoint325X" y="GluePoint325Y"/>
                              </a:cxn>
                              <a:cxn ang="0">
                                <a:pos x="GluePoint326X" y="GluePoint326Y"/>
                              </a:cxn>
                              <a:cxn ang="0">
                                <a:pos x="GluePoint327X" y="GluePoint327Y"/>
                              </a:cxn>
                              <a:cxn ang="0">
                                <a:pos x="GluePoint328X" y="GluePoint328Y"/>
                              </a:cxn>
                              <a:cxn ang="0">
                                <a:pos x="GluePoint329X" y="GluePoint329Y"/>
                              </a:cxn>
                              <a:cxn ang="0">
                                <a:pos x="GluePoint330X" y="GluePoint330Y"/>
                              </a:cxn>
                              <a:cxn ang="0">
                                <a:pos x="GluePoint331X" y="GluePoint331Y"/>
                              </a:cxn>
                              <a:cxn ang="0">
                                <a:pos x="GluePoint332X" y="GluePoint332Y"/>
                              </a:cxn>
                              <a:cxn ang="0">
                                <a:pos x="GluePoint333X" y="GluePoint333Y"/>
                              </a:cxn>
                              <a:cxn ang="0">
                                <a:pos x="GluePoint334X" y="GluePoint334Y"/>
                              </a:cxn>
                              <a:cxn ang="0">
                                <a:pos x="GluePoint335X" y="GluePoint335Y"/>
                              </a:cxn>
                              <a:cxn ang="0">
                                <a:pos x="GluePoint336X" y="GluePoint336Y"/>
                              </a:cxn>
                              <a:cxn ang="0">
                                <a:pos x="GluePoint337X" y="GluePoint337Y"/>
                              </a:cxn>
                              <a:cxn ang="0">
                                <a:pos x="GluePoint338X" y="GluePoint338Y"/>
                              </a:cxn>
                              <a:cxn ang="0">
                                <a:pos x="GluePoint339X" y="GluePoint339Y"/>
                              </a:cxn>
                              <a:cxn ang="0">
                                <a:pos x="GluePoint340X" y="GluePoint340Y"/>
                              </a:cxn>
                              <a:cxn ang="0">
                                <a:pos x="GluePoint341X" y="GluePoint341Y"/>
                              </a:cxn>
                              <a:cxn ang="0">
                                <a:pos x="GluePoint342X" y="GluePoint342Y"/>
                              </a:cxn>
                              <a:cxn ang="0">
                                <a:pos x="GluePoint343X" y="GluePoint343Y"/>
                              </a:cxn>
                              <a:cxn ang="0">
                                <a:pos x="GluePoint344X" y="GluePoint344Y"/>
                              </a:cxn>
                              <a:cxn ang="0">
                                <a:pos x="GluePoint345X" y="GluePoint345Y"/>
                              </a:cxn>
                              <a:cxn ang="0">
                                <a:pos x="GluePoint346X" y="GluePoint346Y"/>
                              </a:cxn>
                              <a:cxn ang="0">
                                <a:pos x="GluePoint347X" y="GluePoint347Y"/>
                              </a:cxn>
                              <a:cxn ang="0">
                                <a:pos x="GluePoint348X" y="GluePoint348Y"/>
                              </a:cxn>
                              <a:cxn ang="0">
                                <a:pos x="GluePoint349X" y="GluePoint349Y"/>
                              </a:cxn>
                              <a:cxn ang="0">
                                <a:pos x="GluePoint350X" y="GluePoint350Y"/>
                              </a:cxn>
                              <a:cxn ang="0">
                                <a:pos x="GluePoint351X" y="GluePoint351Y"/>
                              </a:cxn>
                              <a:cxn ang="0">
                                <a:pos x="GluePoint352X" y="GluePoint352Y"/>
                              </a:cxn>
                              <a:cxn ang="0">
                                <a:pos x="GluePoint353X" y="GluePoint353Y"/>
                              </a:cxn>
                              <a:cxn ang="0">
                                <a:pos x="GluePoint354X" y="GluePoint354Y"/>
                              </a:cxn>
                              <a:cxn ang="0">
                                <a:pos x="GluePoint355X" y="GluePoint355Y"/>
                              </a:cxn>
                              <a:cxn ang="0">
                                <a:pos x="GluePoint356X" y="GluePoint356Y"/>
                              </a:cxn>
                              <a:cxn ang="0">
                                <a:pos x="GluePoint357X" y="GluePoint357Y"/>
                              </a:cxn>
                              <a:cxn ang="0">
                                <a:pos x="GluePoint358X" y="GluePoint358Y"/>
                              </a:cxn>
                              <a:cxn ang="0">
                                <a:pos x="GluePoint359X" y="GluePoint359Y"/>
                              </a:cxn>
                              <a:cxn ang="0">
                                <a:pos x="GluePoint360X" y="GluePoint360Y"/>
                              </a:cxn>
                              <a:cxn ang="0">
                                <a:pos x="GluePoint361X" y="GluePoint361Y"/>
                              </a:cxn>
                              <a:cxn ang="0">
                                <a:pos x="GluePoint362X" y="GluePoint362Y"/>
                              </a:cxn>
                              <a:cxn ang="0">
                                <a:pos x="GluePoint363X" y="GluePoint363Y"/>
                              </a:cxn>
                              <a:cxn ang="0">
                                <a:pos x="GluePoint364X" y="GluePoint364Y"/>
                              </a:cxn>
                              <a:cxn ang="0">
                                <a:pos x="GluePoint365X" y="GluePoint365Y"/>
                              </a:cxn>
                              <a:cxn ang="0">
                                <a:pos x="GluePoint366X" y="GluePoint366Y"/>
                              </a:cxn>
                              <a:cxn ang="0">
                                <a:pos x="GluePoint367X" y="GluePoint367Y"/>
                              </a:cxn>
                              <a:cxn ang="0">
                                <a:pos x="GluePoint368X" y="GluePoint368Y"/>
                              </a:cxn>
                              <a:cxn ang="0">
                                <a:pos x="GluePoint369X" y="GluePoint369Y"/>
                              </a:cxn>
                              <a:cxn ang="0">
                                <a:pos x="GluePoint370X" y="GluePoint370Y"/>
                              </a:cxn>
                              <a:cxn ang="0">
                                <a:pos x="GluePoint371X" y="GluePoint371Y"/>
                              </a:cxn>
                              <a:cxn ang="0">
                                <a:pos x="GluePoint372X" y="GluePoint372Y"/>
                              </a:cxn>
                              <a:cxn ang="0">
                                <a:pos x="GluePoint373X" y="GluePoint373Y"/>
                              </a:cxn>
                              <a:cxn ang="0">
                                <a:pos x="GluePoint374X" y="GluePoint374Y"/>
                              </a:cxn>
                              <a:cxn ang="0">
                                <a:pos x="GluePoint375X" y="GluePoint375Y"/>
                              </a:cxn>
                              <a:cxn ang="0">
                                <a:pos x="GluePoint376X" y="GluePoint376Y"/>
                              </a:cxn>
                              <a:cxn ang="0">
                                <a:pos x="GluePoint377X" y="GluePoint377Y"/>
                              </a:cxn>
                              <a:cxn ang="0">
                                <a:pos x="GluePoint378X" y="GluePoint378Y"/>
                              </a:cxn>
                              <a:cxn ang="0">
                                <a:pos x="GluePoint379X" y="GluePoint379Y"/>
                              </a:cxn>
                              <a:cxn ang="0">
                                <a:pos x="GluePoint380X" y="GluePoint380Y"/>
                              </a:cxn>
                              <a:cxn ang="0">
                                <a:pos x="GluePoint381X" y="GluePoint381Y"/>
                              </a:cxn>
                              <a:cxn ang="0">
                                <a:pos x="GluePoint382X" y="GluePoint382Y"/>
                              </a:cxn>
                              <a:cxn ang="0">
                                <a:pos x="GluePoint383X" y="GluePoint383Y"/>
                              </a:cxn>
                              <a:cxn ang="0">
                                <a:pos x="GluePoint384X" y="GluePoint384Y"/>
                              </a:cxn>
                              <a:cxn ang="0">
                                <a:pos x="GluePoint385X" y="GluePoint385Y"/>
                              </a:cxn>
                              <a:cxn ang="0">
                                <a:pos x="GluePoint386X" y="GluePoint386Y"/>
                              </a:cxn>
                              <a:cxn ang="0">
                                <a:pos x="GluePoint387X" y="GluePoint387Y"/>
                              </a:cxn>
                              <a:cxn ang="0">
                                <a:pos x="GluePoint388X" y="GluePoint388Y"/>
                              </a:cxn>
                              <a:cxn ang="0">
                                <a:pos x="GluePoint389X" y="GluePoint389Y"/>
                              </a:cxn>
                              <a:cxn ang="0">
                                <a:pos x="GluePoint390X" y="GluePoint390Y"/>
                              </a:cxn>
                              <a:cxn ang="0">
                                <a:pos x="GluePoint391X" y="GluePoint391Y"/>
                              </a:cxn>
                              <a:cxn ang="0">
                                <a:pos x="GluePoint392X" y="GluePoint392Y"/>
                              </a:cxn>
                              <a:cxn ang="0">
                                <a:pos x="GluePoint393X" y="GluePoint393Y"/>
                              </a:cxn>
                              <a:cxn ang="0">
                                <a:pos x="GluePoint394X" y="GluePoint394Y"/>
                              </a:cxn>
                              <a:cxn ang="0">
                                <a:pos x="GluePoint395X" y="GluePoint395Y"/>
                              </a:cxn>
                              <a:cxn ang="0">
                                <a:pos x="GluePoint396X" y="GluePoint396Y"/>
                              </a:cxn>
                              <a:cxn ang="0">
                                <a:pos x="GluePoint397X" y="GluePoint397Y"/>
                              </a:cxn>
                              <a:cxn ang="0">
                                <a:pos x="GluePoint398X" y="GluePoint398Y"/>
                              </a:cxn>
                              <a:cxn ang="0">
                                <a:pos x="GluePoint399X" y="GluePoint399Y"/>
                              </a:cxn>
                              <a:cxn ang="0">
                                <a:pos x="GluePoint400X" y="GluePoint400Y"/>
                              </a:cxn>
                              <a:cxn ang="0">
                                <a:pos x="GluePoint401X" y="GluePoint401Y"/>
                              </a:cxn>
                              <a:cxn ang="0">
                                <a:pos x="GluePoint402X" y="GluePoint402Y"/>
                              </a:cxn>
                              <a:cxn ang="0">
                                <a:pos x="GluePoint403X" y="GluePoint403Y"/>
                              </a:cxn>
                              <a:cxn ang="0">
                                <a:pos x="GluePoint404X" y="GluePoint404Y"/>
                              </a:cxn>
                              <a:cxn ang="0">
                                <a:pos x="GluePoint405X" y="GluePoint405Y"/>
                              </a:cxn>
                              <a:cxn ang="0">
                                <a:pos x="GluePoint406X" y="GluePoint406Y"/>
                              </a:cxn>
                              <a:cxn ang="0">
                                <a:pos x="GluePoint407X" y="GluePoint407Y"/>
                              </a:cxn>
                              <a:cxn ang="0">
                                <a:pos x="GluePoint408X" y="GluePoint408Y"/>
                              </a:cxn>
                              <a:cxn ang="0">
                                <a:pos x="GluePoint409X" y="GluePoint409Y"/>
                              </a:cxn>
                              <a:cxn ang="0">
                                <a:pos x="GluePoint410X" y="GluePoint410Y"/>
                              </a:cxn>
                              <a:cxn ang="0">
                                <a:pos x="GluePoint411X" y="GluePoint411Y"/>
                              </a:cxn>
                              <a:cxn ang="0">
                                <a:pos x="GluePoint412X" y="GluePoint412Y"/>
                              </a:cxn>
                              <a:cxn ang="0">
                                <a:pos x="GluePoint413X" y="GluePoint413Y"/>
                              </a:cxn>
                              <a:cxn ang="0">
                                <a:pos x="GluePoint414X" y="GluePoint414Y"/>
                              </a:cxn>
                              <a:cxn ang="0">
                                <a:pos x="GluePoint415X" y="GluePoint415Y"/>
                              </a:cxn>
                              <a:cxn ang="0">
                                <a:pos x="GluePoint416X" y="GluePoint416Y"/>
                              </a:cxn>
                              <a:cxn ang="0">
                                <a:pos x="GluePoint417X" y="GluePoint417Y"/>
                              </a:cxn>
                              <a:cxn ang="0">
                                <a:pos x="GluePoint418X" y="GluePoint418Y"/>
                              </a:cxn>
                              <a:cxn ang="0">
                                <a:pos x="GluePoint419X" y="GluePoint419Y"/>
                              </a:cxn>
                              <a:cxn ang="0">
                                <a:pos x="GluePoint420X" y="GluePoint420Y"/>
                              </a:cxn>
                              <a:cxn ang="0">
                                <a:pos x="GluePoint421X" y="GluePoint421Y"/>
                              </a:cxn>
                              <a:cxn ang="0">
                                <a:pos x="GluePoint422X" y="GluePoint422Y"/>
                              </a:cxn>
                              <a:cxn ang="0">
                                <a:pos x="GluePoint423X" y="GluePoint423Y"/>
                              </a:cxn>
                              <a:cxn ang="0">
                                <a:pos x="GluePoint424X" y="GluePoint424Y"/>
                              </a:cxn>
                              <a:cxn ang="0">
                                <a:pos x="GluePoint425X" y="GluePoint425Y"/>
                              </a:cxn>
                              <a:cxn ang="0">
                                <a:pos x="GluePoint426X" y="GluePoint426Y"/>
                              </a:cxn>
                              <a:cxn ang="0">
                                <a:pos x="GluePoint427X" y="GluePoint427Y"/>
                              </a:cxn>
                              <a:cxn ang="0">
                                <a:pos x="GluePoint428X" y="GluePoint428Y"/>
                              </a:cxn>
                              <a:cxn ang="0">
                                <a:pos x="GluePoint429X" y="GluePoint429Y"/>
                              </a:cxn>
                              <a:cxn ang="0">
                                <a:pos x="GluePoint430X" y="GluePoint430Y"/>
                              </a:cxn>
                              <a:cxn ang="0">
                                <a:pos x="GluePoint431X" y="GluePoint431Y"/>
                              </a:cxn>
                              <a:cxn ang="0">
                                <a:pos x="GluePoint432X" y="GluePoint432Y"/>
                              </a:cxn>
                              <a:cxn ang="0">
                                <a:pos x="GluePoint433X" y="GluePoint433Y"/>
                              </a:cxn>
                              <a:cxn ang="0">
                                <a:pos x="GluePoint434X" y="GluePoint434Y"/>
                              </a:cxn>
                              <a:cxn ang="0">
                                <a:pos x="GluePoint435X" y="GluePoint435Y"/>
                              </a:cxn>
                              <a:cxn ang="0">
                                <a:pos x="GluePoint436X" y="GluePoint436Y"/>
                              </a:cxn>
                              <a:cxn ang="0">
                                <a:pos x="GluePoint437X" y="GluePoint437Y"/>
                              </a:cxn>
                              <a:cxn ang="0">
                                <a:pos x="GluePoint438X" y="GluePoint438Y"/>
                              </a:cxn>
                              <a:cxn ang="0">
                                <a:pos x="GluePoint439X" y="GluePoint439Y"/>
                              </a:cxn>
                              <a:cxn ang="0">
                                <a:pos x="GluePoint440X" y="GluePoint440Y"/>
                              </a:cxn>
                              <a:cxn ang="0">
                                <a:pos x="GluePoint441X" y="GluePoint441Y"/>
                              </a:cxn>
                              <a:cxn ang="0">
                                <a:pos x="GluePoint442X" y="GluePoint442Y"/>
                              </a:cxn>
                              <a:cxn ang="0">
                                <a:pos x="GluePoint443X" y="GluePoint443Y"/>
                              </a:cxn>
                              <a:cxn ang="0">
                                <a:pos x="GluePoint444X" y="GluePoint444Y"/>
                              </a:cxn>
                              <a:cxn ang="0">
                                <a:pos x="GluePoint445X" y="GluePoint445Y"/>
                              </a:cxn>
                              <a:cxn ang="0">
                                <a:pos x="GluePoint446X" y="GluePoint446Y"/>
                              </a:cxn>
                              <a:cxn ang="0">
                                <a:pos x="GluePoint447X" y="GluePoint447Y"/>
                              </a:cxn>
                              <a:cxn ang="0">
                                <a:pos x="GluePoint448X" y="GluePoint448Y"/>
                              </a:cxn>
                              <a:cxn ang="0">
                                <a:pos x="GluePoint449X" y="GluePoint449Y"/>
                              </a:cxn>
                              <a:cxn ang="0">
                                <a:pos x="GluePoint450X" y="GluePoint450Y"/>
                              </a:cxn>
                              <a:cxn ang="0">
                                <a:pos x="GluePoint451X" y="GluePoint451Y"/>
                              </a:cxn>
                              <a:cxn ang="0">
                                <a:pos x="GluePoint452X" y="GluePoint452Y"/>
                              </a:cxn>
                              <a:cxn ang="0">
                                <a:pos x="GluePoint453X" y="GluePoint453Y"/>
                              </a:cxn>
                              <a:cxn ang="0">
                                <a:pos x="GluePoint454X" y="GluePoint454Y"/>
                              </a:cxn>
                              <a:cxn ang="0">
                                <a:pos x="GluePoint455X" y="GluePoint455Y"/>
                              </a:cxn>
                              <a:cxn ang="0">
                                <a:pos x="GluePoint456X" y="GluePoint456Y"/>
                              </a:cxn>
                              <a:cxn ang="0">
                                <a:pos x="GluePoint457X" y="GluePoint457Y"/>
                              </a:cxn>
                              <a:cxn ang="0">
                                <a:pos x="GluePoint458X" y="GluePoint458Y"/>
                              </a:cxn>
                              <a:cxn ang="0">
                                <a:pos x="GluePoint459X" y="GluePoint459Y"/>
                              </a:cxn>
                              <a:cxn ang="0">
                                <a:pos x="GluePoint460X" y="GluePoint460Y"/>
                              </a:cxn>
                              <a:cxn ang="0">
                                <a:pos x="GluePoint461X" y="GluePoint461Y"/>
                              </a:cxn>
                              <a:cxn ang="0">
                                <a:pos x="GluePoint462X" y="GluePoint462Y"/>
                              </a:cxn>
                              <a:cxn ang="0">
                                <a:pos x="GluePoint463X" y="GluePoint463Y"/>
                              </a:cxn>
                              <a:cxn ang="0">
                                <a:pos x="GluePoint464X" y="GluePoint464Y"/>
                              </a:cxn>
                              <a:cxn ang="0">
                                <a:pos x="GluePoint465X" y="GluePoint465Y"/>
                              </a:cxn>
                              <a:cxn ang="0">
                                <a:pos x="GluePoint466X" y="GluePoint466Y"/>
                              </a:cxn>
                              <a:cxn ang="0">
                                <a:pos x="GluePoint467X" y="GluePoint467Y"/>
                              </a:cxn>
                              <a:cxn ang="0">
                                <a:pos x="GluePoint468X" y="GluePoint468Y"/>
                              </a:cxn>
                              <a:cxn ang="0">
                                <a:pos x="GluePoint469X" y="GluePoint469Y"/>
                              </a:cxn>
                              <a:cxn ang="0">
                                <a:pos x="GluePoint470X" y="GluePoint470Y"/>
                              </a:cxn>
                              <a:cxn ang="0">
                                <a:pos x="GluePoint471X" y="GluePoint471Y"/>
                              </a:cxn>
                              <a:cxn ang="0">
                                <a:pos x="GluePoint472X" y="GluePoint472Y"/>
                              </a:cxn>
                              <a:cxn ang="0">
                                <a:pos x="GluePoint473X" y="GluePoint473Y"/>
                              </a:cxn>
                              <a:cxn ang="0">
                                <a:pos x="GluePoint474X" y="GluePoint474Y"/>
                              </a:cxn>
                              <a:cxn ang="0">
                                <a:pos x="GluePoint475X" y="GluePoint475Y"/>
                              </a:cxn>
                              <a:cxn ang="0">
                                <a:pos x="GluePoint476X" y="GluePoint476Y"/>
                              </a:cxn>
                              <a:cxn ang="0">
                                <a:pos x="GluePoint477X" y="GluePoint477Y"/>
                              </a:cxn>
                              <a:cxn ang="0">
                                <a:pos x="GluePoint478X" y="GluePoint478Y"/>
                              </a:cxn>
                              <a:cxn ang="0">
                                <a:pos x="GluePoint479X" y="GluePoint479Y"/>
                              </a:cxn>
                              <a:cxn ang="0">
                                <a:pos x="GluePoint480X" y="GluePoint480Y"/>
                              </a:cxn>
                              <a:cxn ang="0">
                                <a:pos x="GluePoint481X" y="GluePoint481Y"/>
                              </a:cxn>
                              <a:cxn ang="0">
                                <a:pos x="GluePoint482X" y="GluePoint482Y"/>
                              </a:cxn>
                              <a:cxn ang="0">
                                <a:pos x="GluePoint483X" y="GluePoint483Y"/>
                              </a:cxn>
                              <a:cxn ang="0">
                                <a:pos x="GluePoint484X" y="GluePoint484Y"/>
                              </a:cxn>
                              <a:cxn ang="0">
                                <a:pos x="GluePoint485X" y="GluePoint485Y"/>
                              </a:cxn>
                              <a:cxn ang="0">
                                <a:pos x="GluePoint486X" y="GluePoint486Y"/>
                              </a:cxn>
                              <a:cxn ang="0">
                                <a:pos x="GluePoint487X" y="GluePoint487Y"/>
                              </a:cxn>
                              <a:cxn ang="0">
                                <a:pos x="GluePoint488X" y="GluePoint488Y"/>
                              </a:cxn>
                              <a:cxn ang="0">
                                <a:pos x="GluePoint489X" y="GluePoint489Y"/>
                              </a:cxn>
                              <a:cxn ang="0">
                                <a:pos x="GluePoint490X" y="GluePoint490Y"/>
                              </a:cxn>
                              <a:cxn ang="0">
                                <a:pos x="GluePoint491X" y="GluePoint491Y"/>
                              </a:cxn>
                              <a:cxn ang="0">
                                <a:pos x="GluePoint492X" y="GluePoint492Y"/>
                              </a:cxn>
                              <a:cxn ang="0">
                                <a:pos x="GluePoint493X" y="GluePoint493Y"/>
                              </a:cxn>
                              <a:cxn ang="0">
                                <a:pos x="GluePoint494X" y="GluePoint494Y"/>
                              </a:cxn>
                              <a:cxn ang="0">
                                <a:pos x="GluePoint495X" y="GluePoint495Y"/>
                              </a:cxn>
                              <a:cxn ang="0">
                                <a:pos x="GluePoint496X" y="GluePoint496Y"/>
                              </a:cxn>
                              <a:cxn ang="0">
                                <a:pos x="GluePoint497X" y="GluePoint497Y"/>
                              </a:cxn>
                              <a:cxn ang="0">
                                <a:pos x="GluePoint498X" y="GluePoint498Y"/>
                              </a:cxn>
                              <a:cxn ang="0">
                                <a:pos x="GluePoint499X" y="GluePoint499Y"/>
                              </a:cxn>
                              <a:cxn ang="0">
                                <a:pos x="GluePoint500X" y="GluePoint500Y"/>
                              </a:cxn>
                              <a:cxn ang="0">
                                <a:pos x="GluePoint501X" y="GluePoint501Y"/>
                              </a:cxn>
                              <a:cxn ang="0">
                                <a:pos x="GluePoint502X" y="GluePoint502Y"/>
                              </a:cxn>
                              <a:cxn ang="0">
                                <a:pos x="GluePoint503X" y="GluePoint503Y"/>
                              </a:cxn>
                              <a:cxn ang="0">
                                <a:pos x="GluePoint504X" y="GluePoint504Y"/>
                              </a:cxn>
                              <a:cxn ang="0">
                                <a:pos x="GluePoint505X" y="GluePoint505Y"/>
                              </a:cxn>
                              <a:cxn ang="0">
                                <a:pos x="GluePoint506X" y="GluePoint506Y"/>
                              </a:cxn>
                              <a:cxn ang="0">
                                <a:pos x="GluePoint507X" y="GluePoint507Y"/>
                              </a:cxn>
                              <a:cxn ang="0">
                                <a:pos x="GluePoint508X" y="GluePoint508Y"/>
                              </a:cxn>
                              <a:cxn ang="0">
                                <a:pos x="GluePoint509X" y="GluePoint509Y"/>
                              </a:cxn>
                              <a:cxn ang="0">
                                <a:pos x="GluePoint510X" y="GluePoint510Y"/>
                              </a:cxn>
                              <a:cxn ang="0">
                                <a:pos x="GluePoint511X" y="GluePoint511Y"/>
                              </a:cxn>
                              <a:cxn ang="0">
                                <a:pos x="GluePoint512X" y="GluePoint512Y"/>
                              </a:cxn>
                              <a:cxn ang="0">
                                <a:pos x="GluePoint513X" y="GluePoint513Y"/>
                              </a:cxn>
                              <a:cxn ang="0">
                                <a:pos x="GluePoint514X" y="GluePoint514Y"/>
                              </a:cxn>
                              <a:cxn ang="0">
                                <a:pos x="GluePoint515X" y="GluePoint515Y"/>
                              </a:cxn>
                              <a:cxn ang="0">
                                <a:pos x="GluePoint516X" y="GluePoint516Y"/>
                              </a:cxn>
                              <a:cxn ang="0">
                                <a:pos x="GluePoint517X" y="GluePoint517Y"/>
                              </a:cxn>
                              <a:cxn ang="0">
                                <a:pos x="GluePoint518X" y="GluePoint518Y"/>
                              </a:cxn>
                              <a:cxn ang="0">
                                <a:pos x="GluePoint519X" y="GluePoint519Y"/>
                              </a:cxn>
                              <a:cxn ang="0">
                                <a:pos x="GluePoint520X" y="GluePoint520Y"/>
                              </a:cxn>
                              <a:cxn ang="0">
                                <a:pos x="GluePoint521X" y="GluePoint521Y"/>
                              </a:cxn>
                              <a:cxn ang="0">
                                <a:pos x="GluePoint522X" y="GluePoint522Y"/>
                              </a:cxn>
                              <a:cxn ang="0">
                                <a:pos x="GluePoint523X" y="GluePoint523Y"/>
                              </a:cxn>
                              <a:cxn ang="0">
                                <a:pos x="GluePoint524X" y="GluePoint524Y"/>
                              </a:cxn>
                              <a:cxn ang="0">
                                <a:pos x="GluePoint525X" y="GluePoint525Y"/>
                              </a:cxn>
                              <a:cxn ang="0">
                                <a:pos x="GluePoint526X" y="GluePoint526Y"/>
                              </a:cxn>
                              <a:cxn ang="0">
                                <a:pos x="GluePoint527X" y="GluePoint527Y"/>
                              </a:cxn>
                              <a:cxn ang="0">
                                <a:pos x="GluePoint528X" y="GluePoint528Y"/>
                              </a:cxn>
                              <a:cxn ang="0">
                                <a:pos x="GluePoint529X" y="GluePoint529Y"/>
                              </a:cxn>
                              <a:cxn ang="0">
                                <a:pos x="GluePoint530X" y="GluePoint530Y"/>
                              </a:cxn>
                              <a:cxn ang="0">
                                <a:pos x="GluePoint531X" y="GluePoint531Y"/>
                              </a:cxn>
                              <a:cxn ang="0">
                                <a:pos x="GluePoint532X" y="GluePoint532Y"/>
                              </a:cxn>
                              <a:cxn ang="0">
                                <a:pos x="GluePoint533X" y="GluePoint533Y"/>
                              </a:cxn>
                              <a:cxn ang="0">
                                <a:pos x="GluePoint534X" y="GluePoint534Y"/>
                              </a:cxn>
                              <a:cxn ang="0">
                                <a:pos x="GluePoint535X" y="GluePoint535Y"/>
                              </a:cxn>
                              <a:cxn ang="0">
                                <a:pos x="GluePoint536X" y="GluePoint536Y"/>
                              </a:cxn>
                              <a:cxn ang="0">
                                <a:pos x="GluePoint537X" y="GluePoint537Y"/>
                              </a:cxn>
                              <a:cxn ang="0">
                                <a:pos x="GluePoint538X" y="GluePoint538Y"/>
                              </a:cxn>
                              <a:cxn ang="0">
                                <a:pos x="GluePoint539X" y="GluePoint539Y"/>
                              </a:cxn>
                              <a:cxn ang="0">
                                <a:pos x="GluePoint540X" y="GluePoint540Y"/>
                              </a:cxn>
                              <a:cxn ang="0">
                                <a:pos x="GluePoint541X" y="GluePoint541Y"/>
                              </a:cxn>
                              <a:cxn ang="0">
                                <a:pos x="GluePoint542X" y="GluePoint542Y"/>
                              </a:cxn>
                              <a:cxn ang="0">
                                <a:pos x="GluePoint543X" y="GluePoint543Y"/>
                              </a:cxn>
                              <a:cxn ang="0">
                                <a:pos x="GluePoint544X" y="GluePoint544Y"/>
                              </a:cxn>
                              <a:cxn ang="0">
                                <a:pos x="GluePoint545X" y="GluePoint545Y"/>
                              </a:cxn>
                              <a:cxn ang="0">
                                <a:pos x="GluePoint546X" y="GluePoint546Y"/>
                              </a:cxn>
                              <a:cxn ang="0">
                                <a:pos x="GluePoint547X" y="GluePoint547Y"/>
                              </a:cxn>
                              <a:cxn ang="0">
                                <a:pos x="GluePoint548X" y="GluePoint548Y"/>
                              </a:cxn>
                              <a:cxn ang="0">
                                <a:pos x="GluePoint549X" y="GluePoint549Y"/>
                              </a:cxn>
                              <a:cxn ang="0">
                                <a:pos x="GluePoint550X" y="GluePoint550Y"/>
                              </a:cxn>
                              <a:cxn ang="0">
                                <a:pos x="GluePoint551X" y="GluePoint551Y"/>
                              </a:cxn>
                              <a:cxn ang="0">
                                <a:pos x="GluePoint552X" y="GluePoint552Y"/>
                              </a:cxn>
                              <a:cxn ang="0">
                                <a:pos x="GluePoint553X" y="GluePoint553Y"/>
                              </a:cxn>
                              <a:cxn ang="0">
                                <a:pos x="GluePoint554X" y="GluePoint554Y"/>
                              </a:cxn>
                              <a:cxn ang="0">
                                <a:pos x="GluePoint555X" y="GluePoint555Y"/>
                              </a:cxn>
                              <a:cxn ang="0">
                                <a:pos x="GluePoint556X" y="GluePoint556Y"/>
                              </a:cxn>
                              <a:cxn ang="0">
                                <a:pos x="GluePoint557X" y="GluePoint557Y"/>
                              </a:cxn>
                              <a:cxn ang="0">
                                <a:pos x="GluePoint558X" y="GluePoint558Y"/>
                              </a:cxn>
                              <a:cxn ang="0">
                                <a:pos x="GluePoint559X" y="GluePoint559Y"/>
                              </a:cxn>
                              <a:cxn ang="0">
                                <a:pos x="GluePoint560X" y="GluePoint560Y"/>
                              </a:cxn>
                              <a:cxn ang="0">
                                <a:pos x="GluePoint561X" y="GluePoint561Y"/>
                              </a:cxn>
                              <a:cxn ang="0">
                                <a:pos x="GluePoint562X" y="GluePoint562Y"/>
                              </a:cxn>
                              <a:cxn ang="0">
                                <a:pos x="GluePoint563X" y="GluePoint563Y"/>
                              </a:cxn>
                              <a:cxn ang="0">
                                <a:pos x="GluePoint564X" y="GluePoint564Y"/>
                              </a:cxn>
                              <a:cxn ang="0">
                                <a:pos x="GluePoint565X" y="GluePoint565Y"/>
                              </a:cxn>
                              <a:cxn ang="0">
                                <a:pos x="GluePoint566X" y="GluePoint566Y"/>
                              </a:cxn>
                              <a:cxn ang="0">
                                <a:pos x="GluePoint567X" y="GluePoint567Y"/>
                              </a:cxn>
                              <a:cxn ang="0">
                                <a:pos x="GluePoint568X" y="GluePoint568Y"/>
                              </a:cxn>
                              <a:cxn ang="0">
                                <a:pos x="GluePoint569X" y="GluePoint569Y"/>
                              </a:cxn>
                              <a:cxn ang="0">
                                <a:pos x="GluePoint570X" y="GluePoint570Y"/>
                              </a:cxn>
                              <a:cxn ang="0">
                                <a:pos x="GluePoint571X" y="GluePoint571Y"/>
                              </a:cxn>
                              <a:cxn ang="0">
                                <a:pos x="GluePoint572X" y="GluePoint572Y"/>
                              </a:cxn>
                              <a:cxn ang="0">
                                <a:pos x="GluePoint573X" y="GluePoint573Y"/>
                              </a:cxn>
                              <a:cxn ang="0">
                                <a:pos x="GluePoint574X" y="GluePoint574Y"/>
                              </a:cxn>
                              <a:cxn ang="0">
                                <a:pos x="GluePoint575X" y="GluePoint575Y"/>
                              </a:cxn>
                              <a:cxn ang="0">
                                <a:pos x="GluePoint576X" y="GluePoint576Y"/>
                              </a:cxn>
                              <a:cxn ang="0">
                                <a:pos x="GluePoint577X" y="GluePoint577Y"/>
                              </a:cxn>
                              <a:cxn ang="0">
                                <a:pos x="GluePoint578X" y="GluePoint578Y"/>
                              </a:cxn>
                              <a:cxn ang="0">
                                <a:pos x="GluePoint579X" y="GluePoint579Y"/>
                              </a:cxn>
                              <a:cxn ang="0">
                                <a:pos x="GluePoint580X" y="GluePoint580Y"/>
                              </a:cxn>
                              <a:cxn ang="0">
                                <a:pos x="GluePoint581X" y="GluePoint581Y"/>
                              </a:cxn>
                              <a:cxn ang="0">
                                <a:pos x="GluePoint582X" y="GluePoint582Y"/>
                              </a:cxn>
                              <a:cxn ang="0">
                                <a:pos x="GluePoint583X" y="GluePoint583Y"/>
                              </a:cxn>
                              <a:cxn ang="0">
                                <a:pos x="GluePoint584X" y="GluePoint584Y"/>
                              </a:cxn>
                              <a:cxn ang="0">
                                <a:pos x="GluePoint585X" y="GluePoint585Y"/>
                              </a:cxn>
                              <a:cxn ang="0">
                                <a:pos x="GluePoint586X" y="GluePoint586Y"/>
                              </a:cxn>
                              <a:cxn ang="0">
                                <a:pos x="GluePoint587X" y="GluePoint587Y"/>
                              </a:cxn>
                              <a:cxn ang="0">
                                <a:pos x="GluePoint588X" y="GluePoint588Y"/>
                              </a:cxn>
                              <a:cxn ang="0">
                                <a:pos x="GluePoint589X" y="GluePoint589Y"/>
                              </a:cxn>
                              <a:cxn ang="0">
                                <a:pos x="GluePoint590X" y="GluePoint590Y"/>
                              </a:cxn>
                              <a:cxn ang="0">
                                <a:pos x="GluePoint591X" y="GluePoint591Y"/>
                              </a:cxn>
                              <a:cxn ang="0">
                                <a:pos x="GluePoint592X" y="GluePoint592Y"/>
                              </a:cxn>
                              <a:cxn ang="0">
                                <a:pos x="GluePoint593X" y="GluePoint593Y"/>
                              </a:cxn>
                              <a:cxn ang="0">
                                <a:pos x="GluePoint594X" y="GluePoint594Y"/>
                              </a:cxn>
                              <a:cxn ang="0">
                                <a:pos x="GluePoint595X" y="GluePoint595Y"/>
                              </a:cxn>
                              <a:cxn ang="0">
                                <a:pos x="GluePoint596X" y="GluePoint596Y"/>
                              </a:cxn>
                              <a:cxn ang="0">
                                <a:pos x="GluePoint597X" y="GluePoint597Y"/>
                              </a:cxn>
                              <a:cxn ang="0">
                                <a:pos x="GluePoint598X" y="GluePoint598Y"/>
                              </a:cxn>
                              <a:cxn ang="0">
                                <a:pos x="GluePoint599X" y="GluePoint599Y"/>
                              </a:cxn>
                              <a:cxn ang="0">
                                <a:pos x="GluePoint600X" y="GluePoint600Y"/>
                              </a:cxn>
                              <a:cxn ang="0">
                                <a:pos x="GluePoint601X" y="GluePoint601Y"/>
                              </a:cxn>
                              <a:cxn ang="0">
                                <a:pos x="GluePoint602X" y="GluePoint602Y"/>
                              </a:cxn>
                              <a:cxn ang="0">
                                <a:pos x="GluePoint603X" y="GluePoint603Y"/>
                              </a:cxn>
                              <a:cxn ang="0">
                                <a:pos x="GluePoint604X" y="GluePoint604Y"/>
                              </a:cxn>
                              <a:cxn ang="0">
                                <a:pos x="GluePoint605X" y="GluePoint605Y"/>
                              </a:cxn>
                              <a:cxn ang="0">
                                <a:pos x="GluePoint606X" y="GluePoint606Y"/>
                              </a:cxn>
                              <a:cxn ang="0">
                                <a:pos x="GluePoint607X" y="GluePoint607Y"/>
                              </a:cxn>
                              <a:cxn ang="0">
                                <a:pos x="GluePoint608X" y="GluePoint608Y"/>
                              </a:cxn>
                              <a:cxn ang="0">
                                <a:pos x="GluePoint609X" y="GluePoint609Y"/>
                              </a:cxn>
                              <a:cxn ang="0">
                                <a:pos x="GluePoint610X" y="GluePoint610Y"/>
                              </a:cxn>
                              <a:cxn ang="0">
                                <a:pos x="GluePoint611X" y="GluePoint611Y"/>
                              </a:cxn>
                              <a:cxn ang="0">
                                <a:pos x="GluePoint612X" y="GluePoint612Y"/>
                              </a:cxn>
                              <a:cxn ang="0">
                                <a:pos x="GluePoint613X" y="GluePoint613Y"/>
                              </a:cxn>
                              <a:cxn ang="0">
                                <a:pos x="GluePoint614X" y="GluePoint614Y"/>
                              </a:cxn>
                              <a:cxn ang="0">
                                <a:pos x="GluePoint615X" y="GluePoint615Y"/>
                              </a:cxn>
                              <a:cxn ang="0">
                                <a:pos x="GluePoint616X" y="GluePoint616Y"/>
                              </a:cxn>
                              <a:cxn ang="0">
                                <a:pos x="GluePoint617X" y="GluePoint617Y"/>
                              </a:cxn>
                              <a:cxn ang="0">
                                <a:pos x="GluePoint618X" y="GluePoint618Y"/>
                              </a:cxn>
                              <a:cxn ang="0">
                                <a:pos x="GluePoint619X" y="GluePoint619Y"/>
                              </a:cxn>
                              <a:cxn ang="0">
                                <a:pos x="GluePoint620X" y="GluePoint620Y"/>
                              </a:cxn>
                              <a:cxn ang="0">
                                <a:pos x="GluePoint621X" y="GluePoint621Y"/>
                              </a:cxn>
                              <a:cxn ang="0">
                                <a:pos x="GluePoint622X" y="GluePoint622Y"/>
                              </a:cxn>
                              <a:cxn ang="0">
                                <a:pos x="GluePoint623X" y="GluePoint623Y"/>
                              </a:cxn>
                              <a:cxn ang="0">
                                <a:pos x="GluePoint624X" y="GluePoint624Y"/>
                              </a:cxn>
                              <a:cxn ang="0">
                                <a:pos x="GluePoint625X" y="GluePoint625Y"/>
                              </a:cxn>
                              <a:cxn ang="0">
                                <a:pos x="GluePoint626X" y="GluePoint626Y"/>
                              </a:cxn>
                              <a:cxn ang="0">
                                <a:pos x="GluePoint627X" y="GluePoint627Y"/>
                              </a:cxn>
                              <a:cxn ang="0">
                                <a:pos x="GluePoint628X" y="GluePoint628Y"/>
                              </a:cxn>
                              <a:cxn ang="0">
                                <a:pos x="GluePoint629X" y="GluePoint629Y"/>
                              </a:cxn>
                              <a:cxn ang="0">
                                <a:pos x="GluePoint630X" y="GluePoint630Y"/>
                              </a:cxn>
                              <a:cxn ang="0">
                                <a:pos x="GluePoint631X" y="GluePoint631Y"/>
                              </a:cxn>
                              <a:cxn ang="0">
                                <a:pos x="GluePoint632X" y="GluePoint632Y"/>
                              </a:cxn>
                              <a:cxn ang="0">
                                <a:pos x="GluePoint633X" y="GluePoint633Y"/>
                              </a:cxn>
                              <a:cxn ang="0">
                                <a:pos x="GluePoint634X" y="GluePoint634Y"/>
                              </a:cxn>
                              <a:cxn ang="0">
                                <a:pos x="GluePoint635X" y="GluePoint635Y"/>
                              </a:cxn>
                              <a:cxn ang="0">
                                <a:pos x="GluePoint636X" y="GluePoint636Y"/>
                              </a:cxn>
                              <a:cxn ang="0">
                                <a:pos x="GluePoint637X" y="GluePoint637Y"/>
                              </a:cxn>
                              <a:cxn ang="0">
                                <a:pos x="GluePoint638X" y="GluePoint638Y"/>
                              </a:cxn>
                              <a:cxn ang="0">
                                <a:pos x="GluePoint639X" y="GluePoint639Y"/>
                              </a:cxn>
                              <a:cxn ang="0">
                                <a:pos x="GluePoint640X" y="GluePoint640Y"/>
                              </a:cxn>
                              <a:cxn ang="0">
                                <a:pos x="GluePoint641X" y="GluePoint641Y"/>
                              </a:cxn>
                              <a:cxn ang="0">
                                <a:pos x="GluePoint642X" y="GluePoint642Y"/>
                              </a:cxn>
                              <a:cxn ang="0">
                                <a:pos x="GluePoint643X" y="GluePoint643Y"/>
                              </a:cxn>
                              <a:cxn ang="0">
                                <a:pos x="GluePoint644X" y="GluePoint644Y"/>
                              </a:cxn>
                              <a:cxn ang="0">
                                <a:pos x="GluePoint645X" y="GluePoint645Y"/>
                              </a:cxn>
                              <a:cxn ang="0">
                                <a:pos x="GluePoint646X" y="GluePoint646Y"/>
                              </a:cxn>
                              <a:cxn ang="0">
                                <a:pos x="GluePoint647X" y="GluePoint647Y"/>
                              </a:cxn>
                              <a:cxn ang="0">
                                <a:pos x="GluePoint648X" y="GluePoint648Y"/>
                              </a:cxn>
                              <a:cxn ang="0">
                                <a:pos x="GluePoint649X" y="GluePoint649Y"/>
                              </a:cxn>
                              <a:cxn ang="0">
                                <a:pos x="GluePoint650X" y="GluePoint650Y"/>
                              </a:cxn>
                              <a:cxn ang="0">
                                <a:pos x="GluePoint651X" y="GluePoint651Y"/>
                              </a:cxn>
                              <a:cxn ang="0">
                                <a:pos x="GluePoint652X" y="GluePoint652Y"/>
                              </a:cxn>
                              <a:cxn ang="0">
                                <a:pos x="GluePoint653X" y="GluePoint653Y"/>
                              </a:cxn>
                              <a:cxn ang="0">
                                <a:pos x="GluePoint654X" y="GluePoint654Y"/>
                              </a:cxn>
                              <a:cxn ang="0">
                                <a:pos x="GluePoint655X" y="GluePoint655Y"/>
                              </a:cxn>
                              <a:cxn ang="0">
                                <a:pos x="GluePoint656X" y="GluePoint656Y"/>
                              </a:cxn>
                              <a:cxn ang="0">
                                <a:pos x="GluePoint657X" y="GluePoint657Y"/>
                              </a:cxn>
                              <a:cxn ang="0">
                                <a:pos x="GluePoint658X" y="GluePoint658Y"/>
                              </a:cxn>
                              <a:cxn ang="0">
                                <a:pos x="GluePoint659X" y="GluePoint659Y"/>
                              </a:cxn>
                              <a:cxn ang="0">
                                <a:pos x="GluePoint660X" y="GluePoint660Y"/>
                              </a:cxn>
                              <a:cxn ang="0">
                                <a:pos x="GluePoint661X" y="GluePoint661Y"/>
                              </a:cxn>
                              <a:cxn ang="0">
                                <a:pos x="GluePoint662X" y="GluePoint662Y"/>
                              </a:cxn>
                              <a:cxn ang="0">
                                <a:pos x="GluePoint663X" y="GluePoint663Y"/>
                              </a:cxn>
                              <a:cxn ang="0">
                                <a:pos x="GluePoint664X" y="GluePoint664Y"/>
                              </a:cxn>
                              <a:cxn ang="0">
                                <a:pos x="GluePoint665X" y="GluePoint665Y"/>
                              </a:cxn>
                              <a:cxn ang="0">
                                <a:pos x="GluePoint666X" y="GluePoint666Y"/>
                              </a:cxn>
                              <a:cxn ang="0">
                                <a:pos x="GluePoint667X" y="GluePoint667Y"/>
                              </a:cxn>
                              <a:cxn ang="0">
                                <a:pos x="GluePoint668X" y="GluePoint668Y"/>
                              </a:cxn>
                              <a:cxn ang="0">
                                <a:pos x="GluePoint669X" y="GluePoint669Y"/>
                              </a:cxn>
                              <a:cxn ang="0">
                                <a:pos x="GluePoint670X" y="GluePoint670Y"/>
                              </a:cxn>
                              <a:cxn ang="0">
                                <a:pos x="GluePoint671X" y="GluePoint671Y"/>
                              </a:cxn>
                              <a:cxn ang="0">
                                <a:pos x="GluePoint672X" y="GluePoint672Y"/>
                              </a:cxn>
                              <a:cxn ang="0">
                                <a:pos x="GluePoint673X" y="GluePoint673Y"/>
                              </a:cxn>
                              <a:cxn ang="0">
                                <a:pos x="GluePoint674X" y="GluePoint674Y"/>
                              </a:cxn>
                              <a:cxn ang="0">
                                <a:pos x="GluePoint675X" y="GluePoint675Y"/>
                              </a:cxn>
                              <a:cxn ang="0">
                                <a:pos x="GluePoint676X" y="GluePoint676Y"/>
                              </a:cxn>
                              <a:cxn ang="0">
                                <a:pos x="GluePoint677X" y="GluePoint677Y"/>
                              </a:cxn>
                              <a:cxn ang="0">
                                <a:pos x="GluePoint678X" y="GluePoint678Y"/>
                              </a:cxn>
                              <a:cxn ang="0">
                                <a:pos x="GluePoint679X" y="GluePoint679Y"/>
                              </a:cxn>
                              <a:cxn ang="0">
                                <a:pos x="GluePoint680X" y="GluePoint680Y"/>
                              </a:cxn>
                              <a:cxn ang="0">
                                <a:pos x="GluePoint681X" y="GluePoint681Y"/>
                              </a:cxn>
                              <a:cxn ang="0">
                                <a:pos x="GluePoint682X" y="GluePoint682Y"/>
                              </a:cxn>
                              <a:cxn ang="0">
                                <a:pos x="GluePoint683X" y="GluePoint683Y"/>
                              </a:cxn>
                              <a:cxn ang="0">
                                <a:pos x="GluePoint684X" y="GluePoint684Y"/>
                              </a:cxn>
                              <a:cxn ang="0">
                                <a:pos x="GluePoint685X" y="GluePoint685Y"/>
                              </a:cxn>
                              <a:cxn ang="0">
                                <a:pos x="GluePoint686X" y="GluePoint686Y"/>
                              </a:cxn>
                              <a:cxn ang="0">
                                <a:pos x="GluePoint687X" y="GluePoint687Y"/>
                              </a:cxn>
                              <a:cxn ang="0">
                                <a:pos x="GluePoint688X" y="GluePoint688Y"/>
                              </a:cxn>
                              <a:cxn ang="0">
                                <a:pos x="GluePoint689X" y="GluePoint689Y"/>
                              </a:cxn>
                              <a:cxn ang="0">
                                <a:pos x="GluePoint690X" y="GluePoint690Y"/>
                              </a:cxn>
                              <a:cxn ang="0">
                                <a:pos x="GluePoint691X" y="GluePoint691Y"/>
                              </a:cxn>
                              <a:cxn ang="0">
                                <a:pos x="GluePoint692X" y="GluePoint692Y"/>
                              </a:cxn>
                              <a:cxn ang="0">
                                <a:pos x="GluePoint693X" y="GluePoint693Y"/>
                              </a:cxn>
                              <a:cxn ang="0">
                                <a:pos x="GluePoint694X" y="GluePoint694Y"/>
                              </a:cxn>
                              <a:cxn ang="0">
                                <a:pos x="GluePoint695X" y="GluePoint695Y"/>
                              </a:cxn>
                              <a:cxn ang="0">
                                <a:pos x="GluePoint696X" y="GluePoint696Y"/>
                              </a:cxn>
                              <a:cxn ang="0">
                                <a:pos x="GluePoint697X" y="GluePoint697Y"/>
                              </a:cxn>
                              <a:cxn ang="0">
                                <a:pos x="GluePoint698X" y="GluePoint698Y"/>
                              </a:cxn>
                              <a:cxn ang="0">
                                <a:pos x="GluePoint699X" y="GluePoint699Y"/>
                              </a:cxn>
                              <a:cxn ang="0">
                                <a:pos x="GluePoint700X" y="GluePoint700Y"/>
                              </a:cxn>
                              <a:cxn ang="0">
                                <a:pos x="GluePoint701X" y="GluePoint701Y"/>
                              </a:cxn>
                              <a:cxn ang="0">
                                <a:pos x="GluePoint702X" y="GluePoint702Y"/>
                              </a:cxn>
                              <a:cxn ang="0">
                                <a:pos x="GluePoint703X" y="GluePoint703Y"/>
                              </a:cxn>
                              <a:cxn ang="0">
                                <a:pos x="GluePoint704X" y="GluePoint704Y"/>
                              </a:cxn>
                              <a:cxn ang="0">
                                <a:pos x="GluePoint705X" y="GluePoint705Y"/>
                              </a:cxn>
                              <a:cxn ang="0">
                                <a:pos x="GluePoint706X" y="GluePoint706Y"/>
                              </a:cxn>
                              <a:cxn ang="0">
                                <a:pos x="GluePoint707X" y="GluePoint707Y"/>
                              </a:cxn>
                              <a:cxn ang="0">
                                <a:pos x="GluePoint708X" y="GluePoint708Y"/>
                              </a:cxn>
                              <a:cxn ang="0">
                                <a:pos x="GluePoint709X" y="GluePoint709Y"/>
                              </a:cxn>
                              <a:cxn ang="0">
                                <a:pos x="GluePoint710X" y="GluePoint710Y"/>
                              </a:cxn>
                              <a:cxn ang="0">
                                <a:pos x="GluePoint711X" y="GluePoint711Y"/>
                              </a:cxn>
                              <a:cxn ang="0">
                                <a:pos x="GluePoint712X" y="GluePoint712Y"/>
                              </a:cxn>
                              <a:cxn ang="0">
                                <a:pos x="GluePoint713X" y="GluePoint713Y"/>
                              </a:cxn>
                              <a:cxn ang="0">
                                <a:pos x="GluePoint714X" y="GluePoint714Y"/>
                              </a:cxn>
                              <a:cxn ang="0">
                                <a:pos x="GluePoint715X" y="GluePoint715Y"/>
                              </a:cxn>
                              <a:cxn ang="0">
                                <a:pos x="GluePoint716X" y="GluePoint716Y"/>
                              </a:cxn>
                              <a:cxn ang="0">
                                <a:pos x="GluePoint717X" y="GluePoint717Y"/>
                              </a:cxn>
                              <a:cxn ang="0">
                                <a:pos x="GluePoint718X" y="GluePoint718Y"/>
                              </a:cxn>
                              <a:cxn ang="0">
                                <a:pos x="GluePoint719X" y="GluePoint719Y"/>
                              </a:cxn>
                              <a:cxn ang="0">
                                <a:pos x="GluePoint720X" y="GluePoint720Y"/>
                              </a:cxn>
                              <a:cxn ang="0">
                                <a:pos x="GluePoint721X" y="GluePoint721Y"/>
                              </a:cxn>
                              <a:cxn ang="0">
                                <a:pos x="GluePoint722X" y="GluePoint722Y"/>
                              </a:cxn>
                              <a:cxn ang="0">
                                <a:pos x="GluePoint723X" y="GluePoint723Y"/>
                              </a:cxn>
                              <a:cxn ang="0">
                                <a:pos x="GluePoint724X" y="GluePoint724Y"/>
                              </a:cxn>
                              <a:cxn ang="0">
                                <a:pos x="GluePoint725X" y="GluePoint725Y"/>
                              </a:cxn>
                              <a:cxn ang="0">
                                <a:pos x="GluePoint726X" y="GluePoint726Y"/>
                              </a:cxn>
                              <a:cxn ang="0">
                                <a:pos x="GluePoint727X" y="GluePoint727Y"/>
                              </a:cxn>
                              <a:cxn ang="0">
                                <a:pos x="GluePoint728X" y="GluePoint728Y"/>
                              </a:cxn>
                              <a:cxn ang="0">
                                <a:pos x="GluePoint729X" y="GluePoint729Y"/>
                              </a:cxn>
                              <a:cxn ang="0">
                                <a:pos x="GluePoint730X" y="GluePoint730Y"/>
                              </a:cxn>
                              <a:cxn ang="0">
                                <a:pos x="GluePoint731X" y="GluePoint731Y"/>
                              </a:cxn>
                              <a:cxn ang="0">
                                <a:pos x="GluePoint732X" y="GluePoint732Y"/>
                              </a:cxn>
                              <a:cxn ang="0">
                                <a:pos x="GluePoint733X" y="GluePoint733Y"/>
                              </a:cxn>
                              <a:cxn ang="0">
                                <a:pos x="GluePoint734X" y="GluePoint734Y"/>
                              </a:cxn>
                              <a:cxn ang="0">
                                <a:pos x="GluePoint735X" y="GluePoint735Y"/>
                              </a:cxn>
                              <a:cxn ang="0">
                                <a:pos x="GluePoint736X" y="GluePoint736Y"/>
                              </a:cxn>
                              <a:cxn ang="0">
                                <a:pos x="GluePoint737X" y="GluePoint737Y"/>
                              </a:cxn>
                              <a:cxn ang="0">
                                <a:pos x="GluePoint738X" y="GluePoint738Y"/>
                              </a:cxn>
                              <a:cxn ang="0">
                                <a:pos x="GluePoint739X" y="GluePoint739Y"/>
                              </a:cxn>
                              <a:cxn ang="0">
                                <a:pos x="GluePoint740X" y="GluePoint740Y"/>
                              </a:cxn>
                              <a:cxn ang="0">
                                <a:pos x="GluePoint741X" y="GluePoint741Y"/>
                              </a:cxn>
                              <a:cxn ang="0">
                                <a:pos x="GluePoint742X" y="GluePoint742Y"/>
                              </a:cxn>
                              <a:cxn ang="0">
                                <a:pos x="GluePoint743X" y="GluePoint743Y"/>
                              </a:cxn>
                              <a:cxn ang="0">
                                <a:pos x="GluePoint744X" y="GluePoint744Y"/>
                              </a:cxn>
                              <a:cxn ang="0">
                                <a:pos x="GluePoint745X" y="GluePoint745Y"/>
                              </a:cxn>
                              <a:cxn ang="0">
                                <a:pos x="GluePoint746X" y="GluePoint746Y"/>
                              </a:cxn>
                              <a:cxn ang="0">
                                <a:pos x="GluePoint747X" y="GluePoint747Y"/>
                              </a:cxn>
                              <a:cxn ang="0">
                                <a:pos x="GluePoint748X" y="GluePoint748Y"/>
                              </a:cxn>
                              <a:cxn ang="0">
                                <a:pos x="GluePoint749X" y="GluePoint749Y"/>
                              </a:cxn>
                              <a:cxn ang="0">
                                <a:pos x="GluePoint750X" y="GluePoint750Y"/>
                              </a:cxn>
                              <a:cxn ang="0">
                                <a:pos x="GluePoint751X" y="GluePoint751Y"/>
                              </a:cxn>
                              <a:cxn ang="0">
                                <a:pos x="GluePoint752X" y="GluePoint752Y"/>
                              </a:cxn>
                              <a:cxn ang="0">
                                <a:pos x="GluePoint753X" y="GluePoint753Y"/>
                              </a:cxn>
                              <a:cxn ang="0">
                                <a:pos x="GluePoint754X" y="GluePoint754Y"/>
                              </a:cxn>
                              <a:cxn ang="0">
                                <a:pos x="GluePoint755X" y="GluePoint755Y"/>
                              </a:cxn>
                              <a:cxn ang="0">
                                <a:pos x="GluePoint756X" y="GluePoint756Y"/>
                              </a:cxn>
                              <a:cxn ang="0">
                                <a:pos x="GluePoint757X" y="GluePoint757Y"/>
                              </a:cxn>
                              <a:cxn ang="0">
                                <a:pos x="GluePoint758X" y="GluePoint758Y"/>
                              </a:cxn>
                              <a:cxn ang="0">
                                <a:pos x="GluePoint759X" y="GluePoint759Y"/>
                              </a:cxn>
                              <a:cxn ang="0">
                                <a:pos x="GluePoint760X" y="GluePoint760Y"/>
                              </a:cxn>
                              <a:cxn ang="0">
                                <a:pos x="GluePoint761X" y="GluePoint761Y"/>
                              </a:cxn>
                              <a:cxn ang="0">
                                <a:pos x="GluePoint762X" y="GluePoint762Y"/>
                              </a:cxn>
                              <a:cxn ang="0">
                                <a:pos x="GluePoint763X" y="GluePoint763Y"/>
                              </a:cxn>
                              <a:cxn ang="0">
                                <a:pos x="GluePoint764X" y="GluePoint764Y"/>
                              </a:cxn>
                              <a:cxn ang="0">
                                <a:pos x="GluePoint765X" y="GluePoint765Y"/>
                              </a:cxn>
                              <a:cxn ang="0">
                                <a:pos x="GluePoint766X" y="GluePoint766Y"/>
                              </a:cxn>
                              <a:cxn ang="0">
                                <a:pos x="GluePoint767X" y="GluePoint767Y"/>
                              </a:cxn>
                              <a:cxn ang="0">
                                <a:pos x="GluePoint768X" y="GluePoint768Y"/>
                              </a:cxn>
                              <a:cxn ang="0">
                                <a:pos x="GluePoint769X" y="GluePoint769Y"/>
                              </a:cxn>
                              <a:cxn ang="0">
                                <a:pos x="GluePoint770X" y="GluePoint770Y"/>
                              </a:cxn>
                              <a:cxn ang="0">
                                <a:pos x="GluePoint771X" y="GluePoint771Y"/>
                              </a:cxn>
                              <a:cxn ang="0">
                                <a:pos x="GluePoint772X" y="GluePoint772Y"/>
                              </a:cxn>
                              <a:cxn ang="0">
                                <a:pos x="GluePoint773X" y="GluePoint773Y"/>
                              </a:cxn>
                              <a:cxn ang="0">
                                <a:pos x="GluePoint774X" y="GluePoint774Y"/>
                              </a:cxn>
                              <a:cxn ang="0">
                                <a:pos x="GluePoint775X" y="GluePoint775Y"/>
                              </a:cxn>
                              <a:cxn ang="0">
                                <a:pos x="GluePoint776X" y="GluePoint776Y"/>
                              </a:cxn>
                              <a:cxn ang="0">
                                <a:pos x="GluePoint777X" y="GluePoint777Y"/>
                              </a:cxn>
                              <a:cxn ang="0">
                                <a:pos x="GluePoint778X" y="GluePoint778Y"/>
                              </a:cxn>
                              <a:cxn ang="0">
                                <a:pos x="GluePoint779X" y="GluePoint779Y"/>
                              </a:cxn>
                              <a:cxn ang="0">
                                <a:pos x="GluePoint780X" y="GluePoint780Y"/>
                              </a:cxn>
                              <a:cxn ang="0">
                                <a:pos x="GluePoint781X" y="GluePoint781Y"/>
                              </a:cxn>
                              <a:cxn ang="0">
                                <a:pos x="GluePoint782X" y="GluePoint782Y"/>
                              </a:cxn>
                              <a:cxn ang="0">
                                <a:pos x="GluePoint783X" y="GluePoint783Y"/>
                              </a:cxn>
                              <a:cxn ang="0">
                                <a:pos x="GluePoint784X" y="GluePoint784Y"/>
                              </a:cxn>
                              <a:cxn ang="0">
                                <a:pos x="GluePoint785X" y="GluePoint785Y"/>
                              </a:cxn>
                              <a:cxn ang="0">
                                <a:pos x="GluePoint786X" y="GluePoint786Y"/>
                              </a:cxn>
                              <a:cxn ang="0">
                                <a:pos x="GluePoint787X" y="GluePoint787Y"/>
                              </a:cxn>
                              <a:cxn ang="0">
                                <a:pos x="GluePoint788X" y="GluePoint788Y"/>
                              </a:cxn>
                              <a:cxn ang="0">
                                <a:pos x="GluePoint789X" y="GluePoint789Y"/>
                              </a:cxn>
                              <a:cxn ang="0">
                                <a:pos x="GluePoint790X" y="GluePoint790Y"/>
                              </a:cxn>
                              <a:cxn ang="0">
                                <a:pos x="GluePoint791X" y="GluePoint791Y"/>
                              </a:cxn>
                              <a:cxn ang="0">
                                <a:pos x="GluePoint792X" y="GluePoint792Y"/>
                              </a:cxn>
                              <a:cxn ang="0">
                                <a:pos x="GluePoint793X" y="GluePoint793Y"/>
                              </a:cxn>
                              <a:cxn ang="0">
                                <a:pos x="GluePoint794X" y="GluePoint794Y"/>
                              </a:cxn>
                              <a:cxn ang="0">
                                <a:pos x="GluePoint795X" y="GluePoint795Y"/>
                              </a:cxn>
                              <a:cxn ang="0">
                                <a:pos x="GluePoint796X" y="GluePoint796Y"/>
                              </a:cxn>
                              <a:cxn ang="0">
                                <a:pos x="GluePoint797X" y="GluePoint797Y"/>
                              </a:cxn>
                              <a:cxn ang="0">
                                <a:pos x="GluePoint798X" y="GluePoint798Y"/>
                              </a:cxn>
                              <a:cxn ang="0">
                                <a:pos x="GluePoint799X" y="GluePoint799Y"/>
                              </a:cxn>
                              <a:cxn ang="0">
                                <a:pos x="GluePoint800X" y="GluePoint800Y"/>
                              </a:cxn>
                              <a:cxn ang="0">
                                <a:pos x="GluePoint801X" y="GluePoint801Y"/>
                              </a:cxn>
                              <a:cxn ang="0">
                                <a:pos x="GluePoint802X" y="GluePoint802Y"/>
                              </a:cxn>
                              <a:cxn ang="0">
                                <a:pos x="GluePoint803X" y="GluePoint803Y"/>
                              </a:cxn>
                              <a:cxn ang="0">
                                <a:pos x="GluePoint804X" y="GluePoint804Y"/>
                              </a:cxn>
                              <a:cxn ang="0">
                                <a:pos x="GluePoint805X" y="GluePoint805Y"/>
                              </a:cxn>
                              <a:cxn ang="0">
                                <a:pos x="GluePoint806X" y="GluePoint806Y"/>
                              </a:cxn>
                              <a:cxn ang="0">
                                <a:pos x="GluePoint807X" y="GluePoint807Y"/>
                              </a:cxn>
                              <a:cxn ang="0">
                                <a:pos x="GluePoint808X" y="GluePoint808Y"/>
                              </a:cxn>
                              <a:cxn ang="0">
                                <a:pos x="GluePoint809X" y="GluePoint809Y"/>
                              </a:cxn>
                              <a:cxn ang="0">
                                <a:pos x="GluePoint810X" y="GluePoint810Y"/>
                              </a:cxn>
                              <a:cxn ang="0">
                                <a:pos x="GluePoint811X" y="GluePoint811Y"/>
                              </a:cxn>
                              <a:cxn ang="0">
                                <a:pos x="GluePoint812X" y="GluePoint812Y"/>
                              </a:cxn>
                              <a:cxn ang="0">
                                <a:pos x="GluePoint813X" y="GluePoint813Y"/>
                              </a:cxn>
                              <a:cxn ang="0">
                                <a:pos x="GluePoint814X" y="GluePoint814Y"/>
                              </a:cxn>
                              <a:cxn ang="0">
                                <a:pos x="GluePoint815X" y="GluePoint815Y"/>
                              </a:cxn>
                              <a:cxn ang="0">
                                <a:pos x="GluePoint816X" y="GluePoint816Y"/>
                              </a:cxn>
                              <a:cxn ang="0">
                                <a:pos x="GluePoint817X" y="GluePoint817Y"/>
                              </a:cxn>
                              <a:cxn ang="0">
                                <a:pos x="GluePoint818X" y="GluePoint818Y"/>
                              </a:cxn>
                              <a:cxn ang="0">
                                <a:pos x="GluePoint819X" y="GluePoint819Y"/>
                              </a:cxn>
                              <a:cxn ang="0">
                                <a:pos x="GluePoint820X" y="GluePoint820Y"/>
                              </a:cxn>
                              <a:cxn ang="0">
                                <a:pos x="GluePoint821X" y="GluePoint821Y"/>
                              </a:cxn>
                              <a:cxn ang="0">
                                <a:pos x="GluePoint822X" y="GluePoint822Y"/>
                              </a:cxn>
                              <a:cxn ang="0">
                                <a:pos x="GluePoint823X" y="GluePoint823Y"/>
                              </a:cxn>
                              <a:cxn ang="0">
                                <a:pos x="GluePoint824X" y="GluePoint824Y"/>
                              </a:cxn>
                              <a:cxn ang="0">
                                <a:pos x="GluePoint825X" y="GluePoint825Y"/>
                              </a:cxn>
                              <a:cxn ang="0">
                                <a:pos x="GluePoint826X" y="GluePoint826Y"/>
                              </a:cxn>
                              <a:cxn ang="0">
                                <a:pos x="GluePoint827X" y="GluePoint827Y"/>
                              </a:cxn>
                              <a:cxn ang="0">
                                <a:pos x="GluePoint828X" y="GluePoint828Y"/>
                              </a:cxn>
                              <a:cxn ang="0">
                                <a:pos x="GluePoint829X" y="GluePoint829Y"/>
                              </a:cxn>
                              <a:cxn ang="0">
                                <a:pos x="GluePoint830X" y="GluePoint830Y"/>
                              </a:cxn>
                              <a:cxn ang="0">
                                <a:pos x="GluePoint831X" y="GluePoint831Y"/>
                              </a:cxn>
                              <a:cxn ang="0">
                                <a:pos x="GluePoint832X" y="GluePoint832Y"/>
                              </a:cxn>
                              <a:cxn ang="0">
                                <a:pos x="GluePoint833X" y="GluePoint833Y"/>
                              </a:cxn>
                              <a:cxn ang="0">
                                <a:pos x="GluePoint834X" y="GluePoint834Y"/>
                              </a:cxn>
                              <a:cxn ang="0">
                                <a:pos x="GluePoint835X" y="GluePoint835Y"/>
                              </a:cxn>
                              <a:cxn ang="0">
                                <a:pos x="GluePoint836X" y="GluePoint836Y"/>
                              </a:cxn>
                              <a:cxn ang="0">
                                <a:pos x="GluePoint837X" y="GluePoint837Y"/>
                              </a:cxn>
                              <a:cxn ang="0">
                                <a:pos x="GluePoint838X" y="GluePoint838Y"/>
                              </a:cxn>
                              <a:cxn ang="0">
                                <a:pos x="GluePoint839X" y="GluePoint839Y"/>
                              </a:cxn>
                              <a:cxn ang="0">
                                <a:pos x="GluePoint840X" y="GluePoint840Y"/>
                              </a:cxn>
                              <a:cxn ang="0">
                                <a:pos x="GluePoint841X" y="GluePoint841Y"/>
                              </a:cxn>
                              <a:cxn ang="0">
                                <a:pos x="GluePoint842X" y="GluePoint842Y"/>
                              </a:cxn>
                              <a:cxn ang="0">
                                <a:pos x="GluePoint843X" y="GluePoint843Y"/>
                              </a:cxn>
                              <a:cxn ang="0">
                                <a:pos x="GluePoint844X" y="GluePoint844Y"/>
                              </a:cxn>
                              <a:cxn ang="0">
                                <a:pos x="GluePoint845X" y="GluePoint845Y"/>
                              </a:cxn>
                              <a:cxn ang="0">
                                <a:pos x="GluePoint846X" y="GluePoint846Y"/>
                              </a:cxn>
                              <a:cxn ang="0">
                                <a:pos x="GluePoint847X" y="GluePoint847Y"/>
                              </a:cxn>
                              <a:cxn ang="0">
                                <a:pos x="GluePoint848X" y="GluePoint848Y"/>
                              </a:cxn>
                              <a:cxn ang="0">
                                <a:pos x="GluePoint849X" y="GluePoint849Y"/>
                              </a:cxn>
                              <a:cxn ang="0">
                                <a:pos x="GluePoint850X" y="GluePoint850Y"/>
                              </a:cxn>
                              <a:cxn ang="0">
                                <a:pos x="GluePoint851X" y="GluePoint851Y"/>
                              </a:cxn>
                              <a:cxn ang="0">
                                <a:pos x="GluePoint852X" y="GluePoint852Y"/>
                              </a:cxn>
                              <a:cxn ang="0">
                                <a:pos x="GluePoint853X" y="GluePoint853Y"/>
                              </a:cxn>
                              <a:cxn ang="0">
                                <a:pos x="GluePoint854X" y="GluePoint854Y"/>
                              </a:cxn>
                              <a:cxn ang="0">
                                <a:pos x="GluePoint855X" y="GluePoint855Y"/>
                              </a:cxn>
                              <a:cxn ang="0">
                                <a:pos x="GluePoint856X" y="GluePoint856Y"/>
                              </a:cxn>
                              <a:cxn ang="0">
                                <a:pos x="GluePoint857X" y="GluePoint857Y"/>
                              </a:cxn>
                              <a:cxn ang="0">
                                <a:pos x="GluePoint858X" y="GluePoint858Y"/>
                              </a:cxn>
                              <a:cxn ang="0">
                                <a:pos x="GluePoint859X" y="GluePoint859Y"/>
                              </a:cxn>
                              <a:cxn ang="0">
                                <a:pos x="GluePoint860X" y="GluePoint860Y"/>
                              </a:cxn>
                              <a:cxn ang="0">
                                <a:pos x="GluePoint861X" y="GluePoint861Y"/>
                              </a:cxn>
                              <a:cxn ang="0">
                                <a:pos x="GluePoint862X" y="GluePoint862Y"/>
                              </a:cxn>
                              <a:cxn ang="0">
                                <a:pos x="GluePoint863X" y="GluePoint863Y"/>
                              </a:cxn>
                              <a:cxn ang="0">
                                <a:pos x="GluePoint864X" y="GluePoint864Y"/>
                              </a:cxn>
                              <a:cxn ang="0">
                                <a:pos x="GluePoint865X" y="GluePoint865Y"/>
                              </a:cxn>
                              <a:cxn ang="0">
                                <a:pos x="GluePoint866X" y="GluePoint866Y"/>
                              </a:cxn>
                              <a:cxn ang="0">
                                <a:pos x="GluePoint867X" y="GluePoint867Y"/>
                              </a:cxn>
                              <a:cxn ang="0">
                                <a:pos x="GluePoint868X" y="GluePoint868Y"/>
                              </a:cxn>
                              <a:cxn ang="0">
                                <a:pos x="GluePoint869X" y="GluePoint869Y"/>
                              </a:cxn>
                              <a:cxn ang="0">
                                <a:pos x="GluePoint870X" y="GluePoint870Y"/>
                              </a:cxn>
                              <a:cxn ang="0">
                                <a:pos x="GluePoint871X" y="GluePoint871Y"/>
                              </a:cxn>
                              <a:cxn ang="0">
                                <a:pos x="GluePoint872X" y="GluePoint872Y"/>
                              </a:cxn>
                              <a:cxn ang="0">
                                <a:pos x="GluePoint873X" y="GluePoint873Y"/>
                              </a:cxn>
                              <a:cxn ang="0">
                                <a:pos x="GluePoint874X" y="GluePoint874Y"/>
                              </a:cxn>
                              <a:cxn ang="0">
                                <a:pos x="GluePoint875X" y="GluePoint875Y"/>
                              </a:cxn>
                              <a:cxn ang="0">
                                <a:pos x="GluePoint876X" y="GluePoint876Y"/>
                              </a:cxn>
                              <a:cxn ang="0">
                                <a:pos x="GluePoint877X" y="GluePoint877Y"/>
                              </a:cxn>
                              <a:cxn ang="0">
                                <a:pos x="GluePoint878X" y="GluePoint878Y"/>
                              </a:cxn>
                              <a:cxn ang="0">
                                <a:pos x="GluePoint879X" y="GluePoint879Y"/>
                              </a:cxn>
                              <a:cxn ang="0">
                                <a:pos x="GluePoint880X" y="GluePoint880Y"/>
                              </a:cxn>
                              <a:cxn ang="0">
                                <a:pos x="GluePoint881X" y="GluePoint881Y"/>
                              </a:cxn>
                              <a:cxn ang="0">
                                <a:pos x="GluePoint882X" y="GluePoint882Y"/>
                              </a:cxn>
                              <a:cxn ang="0">
                                <a:pos x="GluePoint883X" y="GluePoint883Y"/>
                              </a:cxn>
                              <a:cxn ang="0">
                                <a:pos x="GluePoint884X" y="GluePoint884Y"/>
                              </a:cxn>
                              <a:cxn ang="0">
                                <a:pos x="GluePoint885X" y="GluePoint885Y"/>
                              </a:cxn>
                              <a:cxn ang="0">
                                <a:pos x="GluePoint886X" y="GluePoint886Y"/>
                              </a:cxn>
                              <a:cxn ang="0">
                                <a:pos x="GluePoint887X" y="GluePoint887Y"/>
                              </a:cxn>
                              <a:cxn ang="0">
                                <a:pos x="GluePoint888X" y="GluePoint888Y"/>
                              </a:cxn>
                              <a:cxn ang="0">
                                <a:pos x="GluePoint889X" y="GluePoint889Y"/>
                              </a:cxn>
                              <a:cxn ang="0">
                                <a:pos x="GluePoint890X" y="GluePoint890Y"/>
                              </a:cxn>
                              <a:cxn ang="0">
                                <a:pos x="GluePoint891X" y="GluePoint891Y"/>
                              </a:cxn>
                              <a:cxn ang="0">
                                <a:pos x="GluePoint892X" y="GluePoint892Y"/>
                              </a:cxn>
                              <a:cxn ang="0">
                                <a:pos x="GluePoint893X" y="GluePoint893Y"/>
                              </a:cxn>
                              <a:cxn ang="0">
                                <a:pos x="GluePoint894X" y="GluePoint894Y"/>
                              </a:cxn>
                              <a:cxn ang="0">
                                <a:pos x="GluePoint895X" y="GluePoint895Y"/>
                              </a:cxn>
                              <a:cxn ang="0">
                                <a:pos x="GluePoint896X" y="GluePoint896Y"/>
                              </a:cxn>
                              <a:cxn ang="0">
                                <a:pos x="GluePoint897X" y="GluePoint897Y"/>
                              </a:cxn>
                              <a:cxn ang="0">
                                <a:pos x="GluePoint898X" y="GluePoint898Y"/>
                              </a:cxn>
                              <a:cxn ang="0">
                                <a:pos x="GluePoint899X" y="GluePoint899Y"/>
                              </a:cxn>
                              <a:cxn ang="0">
                                <a:pos x="GluePoint900X" y="GluePoint900Y"/>
                              </a:cxn>
                              <a:cxn ang="0">
                                <a:pos x="GluePoint901X" y="GluePoint901Y"/>
                              </a:cxn>
                              <a:cxn ang="0">
                                <a:pos x="GluePoint902X" y="GluePoint902Y"/>
                              </a:cxn>
                              <a:cxn ang="0">
                                <a:pos x="GluePoint903X" y="GluePoint903Y"/>
                              </a:cxn>
                              <a:cxn ang="0">
                                <a:pos x="GluePoint904X" y="GluePoint904Y"/>
                              </a:cxn>
                              <a:cxn ang="0">
                                <a:pos x="GluePoint905X" y="GluePoint905Y"/>
                              </a:cxn>
                              <a:cxn ang="0">
                                <a:pos x="GluePoint906X" y="GluePoint906Y"/>
                              </a:cxn>
                              <a:cxn ang="0">
                                <a:pos x="GluePoint907X" y="GluePoint907Y"/>
                              </a:cxn>
                              <a:cxn ang="0">
                                <a:pos x="GluePoint908X" y="GluePoint908Y"/>
                              </a:cxn>
                              <a:cxn ang="0">
                                <a:pos x="GluePoint909X" y="GluePoint909Y"/>
                              </a:cxn>
                              <a:cxn ang="0">
                                <a:pos x="GluePoint910X" y="GluePoint910Y"/>
                              </a:cxn>
                              <a:cxn ang="0">
                                <a:pos x="GluePoint911X" y="GluePoint911Y"/>
                              </a:cxn>
                              <a:cxn ang="0">
                                <a:pos x="GluePoint912X" y="GluePoint912Y"/>
                              </a:cxn>
                              <a:cxn ang="0">
                                <a:pos x="GluePoint913X" y="GluePoint913Y"/>
                              </a:cxn>
                              <a:cxn ang="0">
                                <a:pos x="GluePoint914X" y="GluePoint914Y"/>
                              </a:cxn>
                              <a:cxn ang="0">
                                <a:pos x="GluePoint915X" y="GluePoint915Y"/>
                              </a:cxn>
                              <a:cxn ang="0">
                                <a:pos x="GluePoint916X" y="GluePoint916Y"/>
                              </a:cxn>
                              <a:cxn ang="0">
                                <a:pos x="GluePoint917X" y="GluePoint917Y"/>
                              </a:cxn>
                              <a:cxn ang="0">
                                <a:pos x="GluePoint918X" y="GluePoint918Y"/>
                              </a:cxn>
                              <a:cxn ang="0">
                                <a:pos x="GluePoint919X" y="GluePoint919Y"/>
                              </a:cxn>
                              <a:cxn ang="0">
                                <a:pos x="GluePoint920X" y="GluePoint920Y"/>
                              </a:cxn>
                              <a:cxn ang="0">
                                <a:pos x="GluePoint921X" y="GluePoint921Y"/>
                              </a:cxn>
                              <a:cxn ang="0">
                                <a:pos x="GluePoint922X" y="GluePoint922Y"/>
                              </a:cxn>
                              <a:cxn ang="0">
                                <a:pos x="GluePoint923X" y="GluePoint923Y"/>
                              </a:cxn>
                              <a:cxn ang="0">
                                <a:pos x="GluePoint924X" y="GluePoint924Y"/>
                              </a:cxn>
                              <a:cxn ang="0">
                                <a:pos x="GluePoint925X" y="GluePoint925Y"/>
                              </a:cxn>
                              <a:cxn ang="0">
                                <a:pos x="GluePoint926X" y="GluePoint926Y"/>
                              </a:cxn>
                              <a:cxn ang="0">
                                <a:pos x="GluePoint927X" y="GluePoint927Y"/>
                              </a:cxn>
                              <a:cxn ang="0">
                                <a:pos x="GluePoint928X" y="GluePoint928Y"/>
                              </a:cxn>
                              <a:cxn ang="0">
                                <a:pos x="GluePoint929X" y="GluePoint929Y"/>
                              </a:cxn>
                              <a:cxn ang="0">
                                <a:pos x="GluePoint930X" y="GluePoint930Y"/>
                              </a:cxn>
                              <a:cxn ang="0">
                                <a:pos x="GluePoint931X" y="GluePoint931Y"/>
                              </a:cxn>
                              <a:cxn ang="0">
                                <a:pos x="GluePoint932X" y="GluePoint932Y"/>
                              </a:cxn>
                              <a:cxn ang="0">
                                <a:pos x="GluePoint933X" y="GluePoint933Y"/>
                              </a:cxn>
                              <a:cxn ang="0">
                                <a:pos x="GluePoint934X" y="GluePoint934Y"/>
                              </a:cxn>
                              <a:cxn ang="0">
                                <a:pos x="GluePoint935X" y="GluePoint935Y"/>
                              </a:cxn>
                              <a:cxn ang="0">
                                <a:pos x="GluePoint936X" y="GluePoint936Y"/>
                              </a:cxn>
                              <a:cxn ang="0">
                                <a:pos x="GluePoint937X" y="GluePoint937Y"/>
                              </a:cxn>
                              <a:cxn ang="0">
                                <a:pos x="GluePoint938X" y="GluePoint938Y"/>
                              </a:cxn>
                              <a:cxn ang="0">
                                <a:pos x="GluePoint939X" y="GluePoint939Y"/>
                              </a:cxn>
                              <a:cxn ang="0">
                                <a:pos x="GluePoint940X" y="GluePoint940Y"/>
                              </a:cxn>
                              <a:cxn ang="0">
                                <a:pos x="GluePoint941X" y="GluePoint941Y"/>
                              </a:cxn>
                              <a:cxn ang="0">
                                <a:pos x="GluePoint942X" y="GluePoint942Y"/>
                              </a:cxn>
                              <a:cxn ang="0">
                                <a:pos x="GluePoint943X" y="GluePoint943Y"/>
                              </a:cxn>
                              <a:cxn ang="0">
                                <a:pos x="GluePoint944X" y="GluePoint944Y"/>
                              </a:cxn>
                              <a:cxn ang="0">
                                <a:pos x="GluePoint945X" y="GluePoint945Y"/>
                              </a:cxn>
                              <a:cxn ang="0">
                                <a:pos x="GluePoint946X" y="GluePoint946Y"/>
                              </a:cxn>
                              <a:cxn ang="0">
                                <a:pos x="GluePoint947X" y="GluePoint947Y"/>
                              </a:cxn>
                              <a:cxn ang="0">
                                <a:pos x="GluePoint948X" y="GluePoint948Y"/>
                              </a:cxn>
                              <a:cxn ang="0">
                                <a:pos x="GluePoint949X" y="GluePoint949Y"/>
                              </a:cxn>
                              <a:cxn ang="0">
                                <a:pos x="GluePoint950X" y="GluePoint950Y"/>
                              </a:cxn>
                              <a:cxn ang="0">
                                <a:pos x="GluePoint951X" y="GluePoint951Y"/>
                              </a:cxn>
                              <a:cxn ang="0">
                                <a:pos x="GluePoint952X" y="GluePoint952Y"/>
                              </a:cxn>
                              <a:cxn ang="0">
                                <a:pos x="GluePoint953X" y="GluePoint953Y"/>
                              </a:cxn>
                              <a:cxn ang="0">
                                <a:pos x="GluePoint954X" y="GluePoint954Y"/>
                              </a:cxn>
                              <a:cxn ang="0">
                                <a:pos x="GluePoint955X" y="GluePoint955Y"/>
                              </a:cxn>
                              <a:cxn ang="0">
                                <a:pos x="GluePoint956X" y="GluePoint956Y"/>
                              </a:cxn>
                              <a:cxn ang="0">
                                <a:pos x="GluePoint957X" y="GluePoint957Y"/>
                              </a:cxn>
                              <a:cxn ang="0">
                                <a:pos x="GluePoint958X" y="GluePoint958Y"/>
                              </a:cxn>
                              <a:cxn ang="0">
                                <a:pos x="GluePoint959X" y="GluePoint959Y"/>
                              </a:cxn>
                              <a:cxn ang="0">
                                <a:pos x="GluePoint960X" y="GluePoint960Y"/>
                              </a:cxn>
                              <a:cxn ang="0">
                                <a:pos x="GluePoint961X" y="GluePoint961Y"/>
                              </a:cxn>
                              <a:cxn ang="0">
                                <a:pos x="GluePoint962X" y="GluePoint962Y"/>
                              </a:cxn>
                              <a:cxn ang="0">
                                <a:pos x="GluePoint963X" y="GluePoint963Y"/>
                              </a:cxn>
                              <a:cxn ang="0">
                                <a:pos x="GluePoint964X" y="GluePoint964Y"/>
                              </a:cxn>
                              <a:cxn ang="0">
                                <a:pos x="GluePoint965X" y="GluePoint965Y"/>
                              </a:cxn>
                              <a:cxn ang="0">
                                <a:pos x="GluePoint966X" y="GluePoint966Y"/>
                              </a:cxn>
                              <a:cxn ang="0">
                                <a:pos x="GluePoint967X" y="GluePoint967Y"/>
                              </a:cxn>
                              <a:cxn ang="0">
                                <a:pos x="GluePoint968X" y="GluePoint968Y"/>
                              </a:cxn>
                              <a:cxn ang="0">
                                <a:pos x="GluePoint969X" y="GluePoint969Y"/>
                              </a:cxn>
                              <a:cxn ang="0">
                                <a:pos x="GluePoint970X" y="GluePoint970Y"/>
                              </a:cxn>
                              <a:cxn ang="0">
                                <a:pos x="GluePoint971X" y="GluePoint971Y"/>
                              </a:cxn>
                              <a:cxn ang="0">
                                <a:pos x="GluePoint972X" y="GluePoint972Y"/>
                              </a:cxn>
                              <a:cxn ang="0">
                                <a:pos x="GluePoint973X" y="GluePoint973Y"/>
                              </a:cxn>
                              <a:cxn ang="0">
                                <a:pos x="GluePoint974X" y="GluePoint974Y"/>
                              </a:cxn>
                              <a:cxn ang="0">
                                <a:pos x="GluePoint975X" y="GluePoint975Y"/>
                              </a:cxn>
                              <a:cxn ang="0">
                                <a:pos x="GluePoint976X" y="GluePoint976Y"/>
                              </a:cxn>
                              <a:cxn ang="0">
                                <a:pos x="GluePoint977X" y="GluePoint977Y"/>
                              </a:cxn>
                              <a:cxn ang="0">
                                <a:pos x="GluePoint978X" y="GluePoint978Y"/>
                              </a:cxn>
                              <a:cxn ang="0">
                                <a:pos x="GluePoint979X" y="GluePoint979Y"/>
                              </a:cxn>
                              <a:cxn ang="0">
                                <a:pos x="GluePoint980X" y="GluePoint980Y"/>
                              </a:cxn>
                              <a:cxn ang="0">
                                <a:pos x="GluePoint981X" y="GluePoint981Y"/>
                              </a:cxn>
                              <a:cxn ang="0">
                                <a:pos x="GluePoint982X" y="GluePoint982Y"/>
                              </a:cxn>
                              <a:cxn ang="0">
                                <a:pos x="GluePoint983X" y="GluePoint983Y"/>
                              </a:cxn>
                              <a:cxn ang="0">
                                <a:pos x="GluePoint984X" y="GluePoint984Y"/>
                              </a:cxn>
                              <a:cxn ang="0">
                                <a:pos x="GluePoint985X" y="GluePoint985Y"/>
                              </a:cxn>
                              <a:cxn ang="0">
                                <a:pos x="GluePoint986X" y="GluePoint986Y"/>
                              </a:cxn>
                              <a:cxn ang="0">
                                <a:pos x="GluePoint987X" y="GluePoint987Y"/>
                              </a:cxn>
                              <a:cxn ang="0">
                                <a:pos x="GluePoint988X" y="GluePoint988Y"/>
                              </a:cxn>
                              <a:cxn ang="0">
                                <a:pos x="GluePoint989X" y="GluePoint989Y"/>
                              </a:cxn>
                              <a:cxn ang="0">
                                <a:pos x="GluePoint990X" y="GluePoint990Y"/>
                              </a:cxn>
                              <a:cxn ang="0">
                                <a:pos x="GluePoint991X" y="GluePoint991Y"/>
                              </a:cxn>
                              <a:cxn ang="0">
                                <a:pos x="GluePoint992X" y="GluePoint992Y"/>
                              </a:cxn>
                              <a:cxn ang="0">
                                <a:pos x="GluePoint993X" y="GluePoint993Y"/>
                              </a:cxn>
                              <a:cxn ang="0">
                                <a:pos x="GluePoint994X" y="GluePoint994Y"/>
                              </a:cxn>
                              <a:cxn ang="0">
                                <a:pos x="GluePoint995X" y="GluePoint995Y"/>
                              </a:cxn>
                              <a:cxn ang="0">
                                <a:pos x="GluePoint996X" y="GluePoint996Y"/>
                              </a:cxn>
                              <a:cxn ang="0">
                                <a:pos x="GluePoint997X" y="GluePoint997Y"/>
                              </a:cxn>
                              <a:cxn ang="0">
                                <a:pos x="GluePoint998X" y="GluePoint998Y"/>
                              </a:cxn>
                              <a:cxn ang="0">
                                <a:pos x="GluePoint999X" y="GluePoint999Y"/>
                              </a:cxn>
                              <a:cxn ang="0">
                                <a:pos x="GluePoint1000X" y="GluePoint1000Y"/>
                              </a:cxn>
                              <a:cxn ang="0">
                                <a:pos x="GluePoint1001X" y="GluePoint1001Y"/>
                              </a:cxn>
                              <a:cxn ang="0">
                                <a:pos x="GluePoint1002X" y="GluePoint1002Y"/>
                              </a:cxn>
                              <a:cxn ang="0">
                                <a:pos x="GluePoint1003X" y="GluePoint1003Y"/>
                              </a:cxn>
                              <a:cxn ang="0">
                                <a:pos x="GluePoint1004X" y="GluePoint1004Y"/>
                              </a:cxn>
                              <a:cxn ang="0">
                                <a:pos x="GluePoint1005X" y="GluePoint1005Y"/>
                              </a:cxn>
                              <a:cxn ang="0">
                                <a:pos x="GluePoint1006X" y="GluePoint1006Y"/>
                              </a:cxn>
                              <a:cxn ang="0">
                                <a:pos x="GluePoint1007X" y="GluePoint1007Y"/>
                              </a:cxn>
                              <a:cxn ang="0">
                                <a:pos x="GluePoint1008X" y="GluePoint1008Y"/>
                              </a:cxn>
                              <a:cxn ang="0">
                                <a:pos x="GluePoint1009X" y="GluePoint1009Y"/>
                              </a:cxn>
                              <a:cxn ang="0">
                                <a:pos x="GluePoint1010X" y="GluePoint1010Y"/>
                              </a:cxn>
                              <a:cxn ang="0">
                                <a:pos x="GluePoint1011X" y="GluePoint1011Y"/>
                              </a:cxn>
                              <a:cxn ang="0">
                                <a:pos x="GluePoint1012X" y="GluePoint1012Y"/>
                              </a:cxn>
                              <a:cxn ang="0">
                                <a:pos x="GluePoint1013X" y="GluePoint1013Y"/>
                              </a:cxn>
                              <a:cxn ang="0">
                                <a:pos x="GluePoint1014X" y="GluePoint1014Y"/>
                              </a:cxn>
                              <a:cxn ang="0">
                                <a:pos x="GluePoint1015X" y="GluePoint1015Y"/>
                              </a:cxn>
                              <a:cxn ang="0">
                                <a:pos x="GluePoint1016X" y="GluePoint1016Y"/>
                              </a:cxn>
                              <a:cxn ang="0">
                                <a:pos x="GluePoint1017X" y="GluePoint1017Y"/>
                              </a:cxn>
                              <a:cxn ang="0">
                                <a:pos x="GluePoint1018X" y="GluePoint1018Y"/>
                              </a:cxn>
                              <a:cxn ang="0">
                                <a:pos x="GluePoint1019X" y="GluePoint1019Y"/>
                              </a:cxn>
                              <a:cxn ang="0">
                                <a:pos x="GluePoint1020X" y="GluePoint1020Y"/>
                              </a:cxn>
                              <a:cxn ang="0">
                                <a:pos x="GluePoint1021X" y="GluePoint1021Y"/>
                              </a:cxn>
                              <a:cxn ang="0">
                                <a:pos x="GluePoint1022X" y="GluePoint1022Y"/>
                              </a:cxn>
                              <a:cxn ang="0">
                                <a:pos x="GluePoint1023X" y="GluePoint1023Y"/>
                              </a:cxn>
                              <a:cxn ang="0">
                                <a:pos x="GluePoint1024X" y="GluePoint1024Y"/>
                              </a:cxn>
                              <a:cxn ang="0">
                                <a:pos x="GluePoint1025X" y="GluePoint1025Y"/>
                              </a:cxn>
                              <a:cxn ang="0">
                                <a:pos x="GluePoint1026X" y="GluePoint1026Y"/>
                              </a:cxn>
                              <a:cxn ang="0">
                                <a:pos x="GluePoint1027X" y="GluePoint1027Y"/>
                              </a:cxn>
                              <a:cxn ang="0">
                                <a:pos x="GluePoint1028X" y="GluePoint1028Y"/>
                              </a:cxn>
                              <a:cxn ang="0">
                                <a:pos x="GluePoint1029X" y="GluePoint1029Y"/>
                              </a:cxn>
                              <a:cxn ang="0">
                                <a:pos x="GluePoint1030X" y="GluePoint1030Y"/>
                              </a:cxn>
                              <a:cxn ang="0">
                                <a:pos x="GluePoint1031X" y="GluePoint1031Y"/>
                              </a:cxn>
                              <a:cxn ang="0">
                                <a:pos x="GluePoint1032X" y="GluePoint1032Y"/>
                              </a:cxn>
                              <a:cxn ang="0">
                                <a:pos x="GluePoint1033X" y="GluePoint1033Y"/>
                              </a:cxn>
                              <a:cxn ang="0">
                                <a:pos x="GluePoint1034X" y="GluePoint1034Y"/>
                              </a:cxn>
                              <a:cxn ang="0">
                                <a:pos x="GluePoint1035X" y="GluePoint1035Y"/>
                              </a:cxn>
                              <a:cxn ang="0">
                                <a:pos x="GluePoint1036X" y="GluePoint1036Y"/>
                              </a:cxn>
                              <a:cxn ang="0">
                                <a:pos x="GluePoint1037X" y="GluePoint1037Y"/>
                              </a:cxn>
                              <a:cxn ang="0">
                                <a:pos x="GluePoint1038X" y="GluePoint1038Y"/>
                              </a:cxn>
                              <a:cxn ang="0">
                                <a:pos x="GluePoint1039X" y="GluePoint1039Y"/>
                              </a:cxn>
                              <a:cxn ang="0">
                                <a:pos x="GluePoint1040X" y="GluePoint1040Y"/>
                              </a:cxn>
                              <a:cxn ang="0">
                                <a:pos x="GluePoint1041X" y="GluePoint1041Y"/>
                              </a:cxn>
                              <a:cxn ang="0">
                                <a:pos x="GluePoint1042X" y="GluePoint1042Y"/>
                              </a:cxn>
                              <a:cxn ang="0">
                                <a:pos x="GluePoint1043X" y="GluePoint1043Y"/>
                              </a:cxn>
                              <a:cxn ang="0">
                                <a:pos x="GluePoint1044X" y="GluePoint1044Y"/>
                              </a:cxn>
                              <a:cxn ang="0">
                                <a:pos x="GluePoint1045X" y="GluePoint1045Y"/>
                              </a:cxn>
                              <a:cxn ang="0">
                                <a:pos x="GluePoint1046X" y="GluePoint1046Y"/>
                              </a:cxn>
                              <a:cxn ang="0">
                                <a:pos x="GluePoint1047X" y="GluePoint1047Y"/>
                              </a:cxn>
                              <a:cxn ang="0">
                                <a:pos x="GluePoint1048X" y="GluePoint1048Y"/>
                              </a:cxn>
                              <a:cxn ang="0">
                                <a:pos x="GluePoint1049X" y="GluePoint1049Y"/>
                              </a:cxn>
                              <a:cxn ang="0">
                                <a:pos x="GluePoint1050X" y="GluePoint1050Y"/>
                              </a:cxn>
                              <a:cxn ang="0">
                                <a:pos x="GluePoint1051X" y="GluePoint1051Y"/>
                              </a:cxn>
                              <a:cxn ang="0">
                                <a:pos x="GluePoint1052X" y="GluePoint1052Y"/>
                              </a:cxn>
                              <a:cxn ang="0">
                                <a:pos x="GluePoint1053X" y="GluePoint1053Y"/>
                              </a:cxn>
                              <a:cxn ang="0">
                                <a:pos x="GluePoint1054X" y="GluePoint1054Y"/>
                              </a:cxn>
                              <a:cxn ang="0">
                                <a:pos x="GluePoint1055X" y="GluePoint1055Y"/>
                              </a:cxn>
                              <a:cxn ang="0">
                                <a:pos x="GluePoint1056X" y="GluePoint1056Y"/>
                              </a:cxn>
                              <a:cxn ang="0">
                                <a:pos x="GluePoint1057X" y="GluePoint1057Y"/>
                              </a:cxn>
                              <a:cxn ang="0">
                                <a:pos x="GluePoint1058X" y="GluePoint1058Y"/>
                              </a:cxn>
                              <a:cxn ang="0">
                                <a:pos x="GluePoint1059X" y="GluePoint1059Y"/>
                              </a:cxn>
                              <a:cxn ang="0">
                                <a:pos x="GluePoint1060X" y="GluePoint1060Y"/>
                              </a:cxn>
                              <a:cxn ang="0">
                                <a:pos x="GluePoint1061X" y="GluePoint1061Y"/>
                              </a:cxn>
                              <a:cxn ang="0">
                                <a:pos x="GluePoint1062X" y="GluePoint1062Y"/>
                              </a:cxn>
                              <a:cxn ang="0">
                                <a:pos x="GluePoint1063X" y="GluePoint1063Y"/>
                              </a:cxn>
                              <a:cxn ang="0">
                                <a:pos x="GluePoint1064X" y="GluePoint1064Y"/>
                              </a:cxn>
                              <a:cxn ang="0">
                                <a:pos x="GluePoint1065X" y="GluePoint1065Y"/>
                              </a:cxn>
                              <a:cxn ang="0">
                                <a:pos x="GluePoint1066X" y="GluePoint1066Y"/>
                              </a:cxn>
                              <a:cxn ang="0">
                                <a:pos x="GluePoint1067X" y="GluePoint1067Y"/>
                              </a:cxn>
                              <a:cxn ang="0">
                                <a:pos x="GluePoint1068X" y="GluePoint1068Y"/>
                              </a:cxn>
                              <a:cxn ang="0">
                                <a:pos x="GluePoint1069X" y="GluePoint1069Y"/>
                              </a:cxn>
                              <a:cxn ang="0">
                                <a:pos x="GluePoint1070X" y="GluePoint1070Y"/>
                              </a:cxn>
                              <a:cxn ang="0">
                                <a:pos x="GluePoint1071X" y="GluePoint1071Y"/>
                              </a:cxn>
                              <a:cxn ang="0">
                                <a:pos x="GluePoint1072X" y="GluePoint1072Y"/>
                              </a:cxn>
                              <a:cxn ang="0">
                                <a:pos x="GluePoint1073X" y="GluePoint1073Y"/>
                              </a:cxn>
                              <a:cxn ang="0">
                                <a:pos x="GluePoint1074X" y="GluePoint1074Y"/>
                              </a:cxn>
                              <a:cxn ang="0">
                                <a:pos x="GluePoint1075X" y="GluePoint1075Y"/>
                              </a:cxn>
                              <a:cxn ang="0">
                                <a:pos x="GluePoint1076X" y="GluePoint1076Y"/>
                              </a:cxn>
                              <a:cxn ang="0">
                                <a:pos x="GluePoint1077X" y="GluePoint1077Y"/>
                              </a:cxn>
                              <a:cxn ang="0">
                                <a:pos x="GluePoint1078X" y="GluePoint1078Y"/>
                              </a:cxn>
                              <a:cxn ang="0">
                                <a:pos x="GluePoint1079X" y="GluePoint1079Y"/>
                              </a:cxn>
                              <a:cxn ang="0">
                                <a:pos x="GluePoint1080X" y="GluePoint1080Y"/>
                              </a:cxn>
                              <a:cxn ang="0">
                                <a:pos x="GluePoint1081X" y="GluePoint1081Y"/>
                              </a:cxn>
                              <a:cxn ang="0">
                                <a:pos x="GluePoint1082X" y="GluePoint1082Y"/>
                              </a:cxn>
                              <a:cxn ang="0">
                                <a:pos x="GluePoint1083X" y="GluePoint1083Y"/>
                              </a:cxn>
                              <a:cxn ang="0">
                                <a:pos x="GluePoint1084X" y="GluePoint1084Y"/>
                              </a:cxn>
                              <a:cxn ang="0">
                                <a:pos x="GluePoint1085X" y="GluePoint1085Y"/>
                              </a:cxn>
                              <a:cxn ang="0">
                                <a:pos x="GluePoint1086X" y="GluePoint1086Y"/>
                              </a:cxn>
                              <a:cxn ang="0">
                                <a:pos x="GluePoint1087X" y="GluePoint1087Y"/>
                              </a:cxn>
                              <a:cxn ang="0">
                                <a:pos x="GluePoint1088X" y="GluePoint1088Y"/>
                              </a:cxn>
                              <a:cxn ang="0">
                                <a:pos x="GluePoint1089X" y="GluePoint1089Y"/>
                              </a:cxn>
                              <a:cxn ang="0">
                                <a:pos x="GluePoint1090X" y="GluePoint1090Y"/>
                              </a:cxn>
                              <a:cxn ang="0">
                                <a:pos x="GluePoint1091X" y="GluePoint1091Y"/>
                              </a:cxn>
                              <a:cxn ang="0">
                                <a:pos x="GluePoint1092X" y="GluePoint1092Y"/>
                              </a:cxn>
                              <a:cxn ang="0">
                                <a:pos x="GluePoint1093X" y="GluePoint1093Y"/>
                              </a:cxn>
                              <a:cxn ang="0">
                                <a:pos x="GluePoint1094X" y="GluePoint1094Y"/>
                              </a:cxn>
                              <a:cxn ang="0">
                                <a:pos x="GluePoint1095X" y="GluePoint1095Y"/>
                              </a:cxn>
                              <a:cxn ang="0">
                                <a:pos x="GluePoint1096X" y="GluePoint1096Y"/>
                              </a:cxn>
                              <a:cxn ang="0">
                                <a:pos x="GluePoint1097X" y="GluePoint1097Y"/>
                              </a:cxn>
                              <a:cxn ang="0">
                                <a:pos x="GluePoint1098X" y="GluePoint1098Y"/>
                              </a:cxn>
                              <a:cxn ang="0">
                                <a:pos x="GluePoint1099X" y="GluePoint1099Y"/>
                              </a:cxn>
                              <a:cxn ang="0">
                                <a:pos x="GluePoint1100X" y="GluePoint1100Y"/>
                              </a:cxn>
                              <a:cxn ang="0">
                                <a:pos x="GluePoint1101X" y="GluePoint1101Y"/>
                              </a:cxn>
                              <a:cxn ang="0">
                                <a:pos x="GluePoint1102X" y="GluePoint1102Y"/>
                              </a:cxn>
                              <a:cxn ang="0">
                                <a:pos x="GluePoint1103X" y="GluePoint1103Y"/>
                              </a:cxn>
                              <a:cxn ang="0">
                                <a:pos x="GluePoint1104X" y="GluePoint1104Y"/>
                              </a:cxn>
                              <a:cxn ang="0">
                                <a:pos x="GluePoint1105X" y="GluePoint1105Y"/>
                              </a:cxn>
                              <a:cxn ang="0">
                                <a:pos x="GluePoint1106X" y="GluePoint1106Y"/>
                              </a:cxn>
                              <a:cxn ang="0">
                                <a:pos x="GluePoint1107X" y="GluePoint1107Y"/>
                              </a:cxn>
                              <a:cxn ang="0">
                                <a:pos x="GluePoint1108X" y="GluePoint1108Y"/>
                              </a:cxn>
                              <a:cxn ang="0">
                                <a:pos x="GluePoint1109X" y="GluePoint1109Y"/>
                              </a:cxn>
                              <a:cxn ang="0">
                                <a:pos x="GluePoint1110X" y="GluePoint1110Y"/>
                              </a:cxn>
                              <a:cxn ang="0">
                                <a:pos x="GluePoint1111X" y="GluePoint1111Y"/>
                              </a:cxn>
                              <a:cxn ang="0">
                                <a:pos x="GluePoint1112X" y="GluePoint1112Y"/>
                              </a:cxn>
                              <a:cxn ang="0">
                                <a:pos x="GluePoint1113X" y="GluePoint1113Y"/>
                              </a:cxn>
                              <a:cxn ang="0">
                                <a:pos x="GluePoint1114X" y="GluePoint1114Y"/>
                              </a:cxn>
                              <a:cxn ang="0">
                                <a:pos x="GluePoint1115X" y="GluePoint1115Y"/>
                              </a:cxn>
                              <a:cxn ang="0">
                                <a:pos x="GluePoint1116X" y="GluePoint1116Y"/>
                              </a:cxn>
                              <a:cxn ang="0">
                                <a:pos x="GluePoint1117X" y="GluePoint1117Y"/>
                              </a:cxn>
                              <a:cxn ang="0">
                                <a:pos x="GluePoint1118X" y="GluePoint1118Y"/>
                              </a:cxn>
                              <a:cxn ang="0">
                                <a:pos x="GluePoint1119X" y="GluePoint1119Y"/>
                              </a:cxn>
                              <a:cxn ang="0">
                                <a:pos x="GluePoint1120X" y="GluePoint1120Y"/>
                              </a:cxn>
                              <a:cxn ang="0">
                                <a:pos x="GluePoint1121X" y="GluePoint1121Y"/>
                              </a:cxn>
                              <a:cxn ang="0">
                                <a:pos x="GluePoint1122X" y="GluePoint1122Y"/>
                              </a:cxn>
                              <a:cxn ang="0">
                                <a:pos x="GluePoint1123X" y="GluePoint1123Y"/>
                              </a:cxn>
                              <a:cxn ang="0">
                                <a:pos x="GluePoint1124X" y="GluePoint1124Y"/>
                              </a:cxn>
                              <a:cxn ang="0">
                                <a:pos x="GluePoint1125X" y="GluePoint1125Y"/>
                              </a:cxn>
                              <a:cxn ang="0">
                                <a:pos x="GluePoint1126X" y="GluePoint1126Y"/>
                              </a:cxn>
                              <a:cxn ang="0">
                                <a:pos x="GluePoint1127X" y="GluePoint1127Y"/>
                              </a:cxn>
                              <a:cxn ang="0">
                                <a:pos x="GluePoint1128X" y="GluePoint1128Y"/>
                              </a:cxn>
                              <a:cxn ang="0">
                                <a:pos x="GluePoint1129X" y="GluePoint1129Y"/>
                              </a:cxn>
                              <a:cxn ang="0">
                                <a:pos x="GluePoint1130X" y="GluePoint1130Y"/>
                              </a:cxn>
                              <a:cxn ang="0">
                                <a:pos x="GluePoint1131X" y="GluePoint1131Y"/>
                              </a:cxn>
                              <a:cxn ang="0">
                                <a:pos x="GluePoint1132X" y="GluePoint1132Y"/>
                              </a:cxn>
                              <a:cxn ang="0">
                                <a:pos x="GluePoint1133X" y="GluePoint1133Y"/>
                              </a:cxn>
                              <a:cxn ang="0">
                                <a:pos x="GluePoint1134X" y="GluePoint1134Y"/>
                              </a:cxn>
                              <a:cxn ang="0">
                                <a:pos x="GluePoint1135X" y="GluePoint1135Y"/>
                              </a:cxn>
                              <a:cxn ang="0">
                                <a:pos x="GluePoint1136X" y="GluePoint1136Y"/>
                              </a:cxn>
                              <a:cxn ang="0">
                                <a:pos x="GluePoint1137X" y="GluePoint1137Y"/>
                              </a:cxn>
                              <a:cxn ang="0">
                                <a:pos x="GluePoint1138X" y="GluePoint1138Y"/>
                              </a:cxn>
                              <a:cxn ang="0">
                                <a:pos x="GluePoint1139X" y="GluePoint1139Y"/>
                              </a:cxn>
                              <a:cxn ang="0">
                                <a:pos x="GluePoint1140X" y="GluePoint1140Y"/>
                              </a:cxn>
                              <a:cxn ang="0">
                                <a:pos x="GluePoint1141X" y="GluePoint1141Y"/>
                              </a:cxn>
                              <a:cxn ang="0">
                                <a:pos x="GluePoint1142X" y="GluePoint1142Y"/>
                              </a:cxn>
                              <a:cxn ang="0">
                                <a:pos x="GluePoint1143X" y="GluePoint1143Y"/>
                              </a:cxn>
                              <a:cxn ang="0">
                                <a:pos x="GluePoint1144X" y="GluePoint1144Y"/>
                              </a:cxn>
                              <a:cxn ang="0">
                                <a:pos x="GluePoint1145X" y="GluePoint1145Y"/>
                              </a:cxn>
                              <a:cxn ang="0">
                                <a:pos x="GluePoint1146X" y="GluePoint1146Y"/>
                              </a:cxn>
                              <a:cxn ang="0">
                                <a:pos x="GluePoint1147X" y="GluePoint1147Y"/>
                              </a:cxn>
                              <a:cxn ang="0">
                                <a:pos x="GluePoint1148X" y="GluePoint1148Y"/>
                              </a:cxn>
                              <a:cxn ang="0">
                                <a:pos x="GluePoint1149X" y="GluePoint1149Y"/>
                              </a:cxn>
                              <a:cxn ang="0">
                                <a:pos x="GluePoint1150X" y="GluePoint1150Y"/>
                              </a:cxn>
                              <a:cxn ang="0">
                                <a:pos x="GluePoint1151X" y="GluePoint1151Y"/>
                              </a:cxn>
                              <a:cxn ang="0">
                                <a:pos x="GluePoint1152X" y="GluePoint1152Y"/>
                              </a:cxn>
                              <a:cxn ang="0">
                                <a:pos x="GluePoint1153X" y="GluePoint1153Y"/>
                              </a:cxn>
                              <a:cxn ang="0">
                                <a:pos x="GluePoint1154X" y="GluePoint1154Y"/>
                              </a:cxn>
                              <a:cxn ang="0">
                                <a:pos x="GluePoint1155X" y="GluePoint1155Y"/>
                              </a:cxn>
                              <a:cxn ang="0">
                                <a:pos x="GluePoint1156X" y="GluePoint1156Y"/>
                              </a:cxn>
                              <a:cxn ang="0">
                                <a:pos x="GluePoint1157X" y="GluePoint1157Y"/>
                              </a:cxn>
                              <a:cxn ang="0">
                                <a:pos x="GluePoint1158X" y="GluePoint1158Y"/>
                              </a:cxn>
                              <a:cxn ang="0">
                                <a:pos x="GluePoint1159X" y="GluePoint1159Y"/>
                              </a:cxn>
                              <a:cxn ang="0">
                                <a:pos x="GluePoint1160X" y="GluePoint1160Y"/>
                              </a:cxn>
                              <a:cxn ang="0">
                                <a:pos x="GluePoint1161X" y="GluePoint1161Y"/>
                              </a:cxn>
                              <a:cxn ang="0">
                                <a:pos x="GluePoint1162X" y="GluePoint1162Y"/>
                              </a:cxn>
                              <a:cxn ang="0">
                                <a:pos x="GluePoint1163X" y="GluePoint1163Y"/>
                              </a:cxn>
                              <a:cxn ang="0">
                                <a:pos x="GluePoint1164X" y="GluePoint1164Y"/>
                              </a:cxn>
                              <a:cxn ang="0">
                                <a:pos x="GluePoint1165X" y="GluePoint1165Y"/>
                              </a:cxn>
                              <a:cxn ang="0">
                                <a:pos x="GluePoint1166X" y="GluePoint1166Y"/>
                              </a:cxn>
                              <a:cxn ang="0">
                                <a:pos x="GluePoint1167X" y="GluePoint1167Y"/>
                              </a:cxn>
                              <a:cxn ang="0">
                                <a:pos x="GluePoint1168X" y="GluePoint1168Y"/>
                              </a:cxn>
                              <a:cxn ang="0">
                                <a:pos x="GluePoint1169X" y="GluePoint1169Y"/>
                              </a:cxn>
                              <a:cxn ang="0">
                                <a:pos x="GluePoint1170X" y="GluePoint1170Y"/>
                              </a:cxn>
                              <a:cxn ang="0">
                                <a:pos x="GluePoint1171X" y="GluePoint1171Y"/>
                              </a:cxn>
                              <a:cxn ang="0">
                                <a:pos x="GluePoint1172X" y="GluePoint1172Y"/>
                              </a:cxn>
                              <a:cxn ang="0">
                                <a:pos x="GluePoint1173X" y="GluePoint1173Y"/>
                              </a:cxn>
                              <a:cxn ang="0">
                                <a:pos x="GluePoint1174X" y="GluePoint1174Y"/>
                              </a:cxn>
                              <a:cxn ang="0">
                                <a:pos x="GluePoint1175X" y="GluePoint1175Y"/>
                              </a:cxn>
                            </a:cxnLst>
                            <a:rect l="textAreaLeft" t="textAreaTop" r="textAreaRight" b="textAreaBottom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Grupo 26" style="position:absolute;margin-left:-126.75pt;margin-top:-36pt;width:682.4pt;height:830.5pt" coordorigin="-2535,-720" coordsize="13648,16610">
              <v:group id="shape_0" style="position:absolute;left:-2535;top:-48;width:6399;height:6014"/>
              <v:rect id="shape_0" fillcolor="#2c567a" stroked="f" o:allowincell="f" style="position:absolute;left:-1139;top:-720;width:12239;height:411;mso-wrap-style:none;v-text-anchor:middle">
                <v:fill o:detectmouseclick="t" type="solid" color2="#d3a985"/>
                <v:stroke color="#3465a4" weight="9360" joinstyle="miter" endcap="flat"/>
                <w10:wrap type="none"/>
              </v:rect>
              <v:group id="shape_0" style="position:absolute;left:1749;top:850;width:9364;height:15040"/>
            </v:group>
          </w:pict>
        </mc:Fallback>
      </mc:AlternateContent>
    </w:r>
    <w:r>
      <w:rPr>
        <w:lang w:val="es-ES_tradnl" w:bidi="es-ES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color w:themeColor="accent4" w:val="666666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  <w:color w:themeColor="accent4" w:val="666666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Times New Roman" w:asciiTheme="minorHAns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/>
    <w:lsdException w:name="heading 1" w:uiPriority="9" w:qFormat="1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ca16e3"/>
    <w:pPr>
      <w:widowControl w:val="false"/>
      <w:bidi w:val="0"/>
      <w:spacing w:before="0" w:after="0"/>
      <w:jc w:val="start"/>
    </w:pPr>
    <w:rPr>
      <w:rFonts w:ascii="Calibri" w:hAnsi="Calibri" w:cs="Calibri" w:eastAsia="" w:asciiTheme="minorHAns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ca16e3"/>
    <w:pPr>
      <w:pBdr>
        <w:top w:val="single" w:sz="24" w:space="8" w:color="2C567A" w:themeColor="accent1"/>
      </w:pBdr>
      <w:overflowPunct w:val="true"/>
      <w:spacing w:before="240" w:after="120"/>
      <w:outlineLvl w:val="0"/>
    </w:pPr>
    <w:rPr>
      <w:rFonts w:ascii="Corbel" w:hAnsi="Corbel"/>
      <w:b/>
      <w:bCs/>
      <w:color w:themeColor="accent1" w:val="2C567A"/>
      <w:sz w:val="28"/>
      <w:szCs w:val="20"/>
    </w:rPr>
  </w:style>
  <w:style w:type="paragraph" w:styleId="Heading2">
    <w:name w:val="heading 2"/>
    <w:basedOn w:val="Normal"/>
    <w:next w:val="Normal"/>
    <w:link w:val="Ttulo2Car"/>
    <w:uiPriority w:val="9"/>
    <w:qFormat/>
    <w:rsid w:val="00ca16e3"/>
    <w:pPr>
      <w:overflowPunct w:val="true"/>
      <w:spacing w:before="360" w:after="120"/>
      <w:outlineLvl w:val="1"/>
    </w:pPr>
    <w:rPr>
      <w:rFonts w:ascii="Corbel" w:hAnsi="Corbel" w:cs="Georgia"/>
      <w:b/>
      <w:bCs/>
      <w:color w:themeColor="accent2" w:val="0072C7"/>
      <w:sz w:val="24"/>
      <w:szCs w:val="20"/>
      <w:u w:val="single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ca16e3"/>
    <w:pPr>
      <w:keepNext w:val="true"/>
      <w:keepLines/>
      <w:spacing w:before="40" w:after="0"/>
      <w:outlineLvl w:val="2"/>
    </w:pPr>
    <w:rPr>
      <w:rFonts w:ascii="Corbel" w:hAnsi="Corbel" w:eastAsia="" w:cs="" w:cstheme="majorBidi" w:eastAsiaTheme="majorEastAsia"/>
      <w:color w:themeColor="accent1" w:themeShade="7f" w:val="162A3C"/>
      <w:sz w:val="24"/>
      <w:szCs w:val="24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ca16e3"/>
    <w:pPr>
      <w:keepNext w:val="true"/>
      <w:keepLines/>
      <w:spacing w:before="40" w:after="0"/>
      <w:outlineLvl w:val="3"/>
    </w:pPr>
    <w:rPr>
      <w:rFonts w:ascii="Corbel" w:hAnsi="Corbel" w:eastAsia="" w:cs="" w:cstheme="majorBidi" w:eastAsiaTheme="majorEastAsia"/>
      <w:i/>
      <w:iCs/>
      <w:color w:themeColor="accent1" w:themeShade="bf" w:val="21405B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ca16e3"/>
    <w:pPr>
      <w:keepNext w:val="true"/>
      <w:keepLines/>
      <w:spacing w:before="40" w:after="0"/>
      <w:outlineLvl w:val="4"/>
    </w:pPr>
    <w:rPr>
      <w:rFonts w:ascii="Corbel" w:hAnsi="Corbel" w:eastAsia="" w:cs="" w:cstheme="majorBidi" w:eastAsiaTheme="majorEastAsia"/>
      <w:color w:themeColor="accent1" w:themeShade="bf" w:val="21405B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ca16e3"/>
    <w:pPr>
      <w:keepNext w:val="true"/>
      <w:keepLines/>
      <w:spacing w:before="40" w:after="0"/>
      <w:outlineLvl w:val="5"/>
    </w:pPr>
    <w:rPr>
      <w:rFonts w:ascii="Corbel" w:hAnsi="Corbel" w:eastAsia="" w:cs="" w:cstheme="majorBidi" w:eastAsiaTheme="majorEastAsia"/>
      <w:color w:themeColor="accent1" w:themeShade="7f" w:val="162A3C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ca16e3"/>
    <w:pPr>
      <w:keepNext w:val="true"/>
      <w:keepLines/>
      <w:spacing w:before="40" w:after="0"/>
      <w:outlineLvl w:val="6"/>
    </w:pPr>
    <w:rPr>
      <w:rFonts w:ascii="Corbel" w:hAnsi="Corbel" w:eastAsia="" w:cs="" w:cstheme="majorBidi" w:eastAsiaTheme="majorEastAsia"/>
      <w:i/>
      <w:iCs/>
      <w:color w:themeColor="accent1" w:themeShade="7f" w:val="162A3C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ca16e3"/>
    <w:pPr>
      <w:keepNext w:val="true"/>
      <w:keepLines/>
      <w:spacing w:before="40" w:after="0"/>
      <w:outlineLvl w:val="7"/>
    </w:pPr>
    <w:rPr>
      <w:rFonts w:ascii="Corbel" w:hAnsi="Corbel" w:eastAsia="" w:cs="" w:cstheme="majorBidi" w:eastAsiaTheme="majorEastAsia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ca16e3"/>
    <w:pPr>
      <w:keepNext w:val="true"/>
      <w:keepLines/>
      <w:spacing w:before="40" w:after="0"/>
      <w:outlineLvl w:val="8"/>
    </w:pPr>
    <w:rPr>
      <w:rFonts w:ascii="Corbel" w:hAnsi="Corbel" w:eastAsia="" w:cs="" w:cstheme="majorBidi" w:eastAsiaTheme="majorEastAsia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uiPriority w:val="1"/>
    <w:semiHidden/>
    <w:qFormat/>
    <w:rsid w:val="00ca16e3"/>
    <w:rPr>
      <w:rFonts w:ascii="Calibri" w:hAnsi="Calibri" w:cs="Calibri"/>
      <w:sz w:val="20"/>
      <w:szCs w:val="20"/>
    </w:rPr>
  </w:style>
  <w:style w:type="character" w:styleId="Ttulo1Car" w:customStyle="1">
    <w:name w:val="Título 1 Car"/>
    <w:basedOn w:val="DefaultParagraphFont"/>
    <w:uiPriority w:val="9"/>
    <w:qFormat/>
    <w:rsid w:val="00ca16e3"/>
    <w:rPr>
      <w:rFonts w:ascii="Corbel" w:hAnsi="Corbel" w:cs="Calibri"/>
      <w:b/>
      <w:bCs/>
      <w:color w:themeColor="accent1" w:val="2C567A"/>
      <w:sz w:val="28"/>
      <w:szCs w:val="20"/>
    </w:rPr>
  </w:style>
  <w:style w:type="character" w:styleId="EncabezadoCar" w:customStyle="1">
    <w:name w:val="Encabezado Car"/>
    <w:basedOn w:val="DefaultParagraphFont"/>
    <w:uiPriority w:val="99"/>
    <w:semiHidden/>
    <w:qFormat/>
    <w:rsid w:val="00ca16e3"/>
    <w:rPr>
      <w:rFonts w:ascii="Calibri" w:hAnsi="Calibri" w:cs="Calibri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a16e3"/>
    <w:rPr>
      <w:rFonts w:ascii="Calibri" w:hAnsi="Calibri" w:cs="Calibri"/>
    </w:rPr>
  </w:style>
  <w:style w:type="character" w:styleId="TtuloCar" w:customStyle="1">
    <w:name w:val="Título Car"/>
    <w:basedOn w:val="DefaultParagraphFont"/>
    <w:uiPriority w:val="10"/>
    <w:qFormat/>
    <w:rsid w:val="00ca16e3"/>
    <w:rPr>
      <w:rFonts w:ascii="Corbel" w:hAnsi="Corbel" w:cs="Calibri"/>
      <w:b/>
      <w:bCs/>
      <w:color w:themeColor="accent1" w:val="2C567A"/>
      <w:sz w:val="48"/>
      <w:szCs w:val="42"/>
    </w:rPr>
  </w:style>
  <w:style w:type="character" w:styleId="Strong">
    <w:name w:val="Strong"/>
    <w:basedOn w:val="DefaultParagraphFont"/>
    <w:uiPriority w:val="22"/>
    <w:semiHidden/>
    <w:qFormat/>
    <w:rsid w:val="00ca16e3"/>
    <w:rPr>
      <w:rFonts w:ascii="Calibri" w:hAnsi="Calibri" w:cs="Calibri"/>
      <w:b/>
      <w:bCs/>
      <w:color w:themeColor="accent4" w:val="666666"/>
    </w:rPr>
  </w:style>
  <w:style w:type="character" w:styleId="PlaceholderText">
    <w:name w:val="Placeholder Text"/>
    <w:basedOn w:val="DefaultParagraphFont"/>
    <w:uiPriority w:val="99"/>
    <w:semiHidden/>
    <w:qFormat/>
    <w:rsid w:val="00ca16e3"/>
    <w:rPr>
      <w:rFonts w:ascii="Calibri" w:hAnsi="Calibri" w:cs="Calibri"/>
      <w:color w:val="808080"/>
    </w:rPr>
  </w:style>
  <w:style w:type="character" w:styleId="FechaCar" w:customStyle="1">
    <w:name w:val="Fecha Car"/>
    <w:basedOn w:val="DefaultParagraphFont"/>
    <w:link w:val="Date"/>
    <w:uiPriority w:val="99"/>
    <w:qFormat/>
    <w:rsid w:val="00ca16e3"/>
    <w:rPr>
      <w:rFonts w:ascii="Calibri" w:hAnsi="Calibri" w:cs="Calibri"/>
    </w:rPr>
  </w:style>
  <w:style w:type="character" w:styleId="Ttulo2Car" w:customStyle="1">
    <w:name w:val="Título 2 Car"/>
    <w:basedOn w:val="DefaultParagraphFont"/>
    <w:uiPriority w:val="9"/>
    <w:qFormat/>
    <w:rsid w:val="00ca16e3"/>
    <w:rPr>
      <w:rFonts w:ascii="Corbel" w:hAnsi="Corbel" w:cs="Georgia"/>
      <w:b/>
      <w:bCs/>
      <w:color w:themeColor="accent2" w:val="0072C7"/>
      <w:sz w:val="24"/>
      <w:szCs w:val="20"/>
      <w:u w:val="single"/>
    </w:rPr>
  </w:style>
  <w:style w:type="character" w:styleId="Mencionar1" w:customStyle="1">
    <w:name w:val="Mencionar1"/>
    <w:basedOn w:val="DefaultParagraphFont"/>
    <w:uiPriority w:val="99"/>
    <w:semiHidden/>
    <w:unhideWhenUsed/>
    <w:qFormat/>
    <w:rsid w:val="00ca16e3"/>
    <w:rPr>
      <w:rFonts w:ascii="Calibri" w:hAnsi="Calibri" w:cs="Calibri"/>
      <w:color w:val="2B579A"/>
      <w:shd w:fill="E1DFDD" w:val="clear"/>
    </w:rPr>
  </w:style>
  <w:style w:type="character" w:styleId="HTMLCode">
    <w:name w:val="HTML Code"/>
    <w:basedOn w:val="DefaultParagraphFont"/>
    <w:uiPriority w:val="99"/>
    <w:semiHidden/>
    <w:unhideWhenUsed/>
    <w:qFormat/>
    <w:rsid w:val="00ca16e3"/>
    <w:rPr>
      <w:rFonts w:ascii="Consolas" w:hAnsi="Consolas" w:cs="Calibri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ca16e3"/>
    <w:rPr>
      <w:rFonts w:ascii="Calibri" w:hAnsi="Calibri" w:cs="Calibri"/>
      <w:i/>
      <w:iCs/>
    </w:rPr>
  </w:style>
  <w:style w:type="character" w:styleId="DireccinHTMLCar" w:customStyle="1">
    <w:name w:val="Dirección HTML Car"/>
    <w:basedOn w:val="DefaultParagraphFont"/>
    <w:link w:val="HTMLAddress"/>
    <w:uiPriority w:val="99"/>
    <w:semiHidden/>
    <w:qFormat/>
    <w:rsid w:val="00ca16e3"/>
    <w:rPr>
      <w:rFonts w:ascii="Calibri" w:hAnsi="Calibri" w:cs="Calibri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ca16e3"/>
    <w:rPr>
      <w:rFonts w:ascii="Calibri" w:hAnsi="Calibri" w:cs="Calibri"/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sid w:val="00ca16e3"/>
    <w:rPr>
      <w:rFonts w:ascii="Calibri" w:hAnsi="Calibri" w:cs="Calibri"/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ca16e3"/>
    <w:rPr>
      <w:rFonts w:ascii="Consolas" w:hAnsi="Consolas" w:cs="Calibri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ca16e3"/>
    <w:rPr>
      <w:rFonts w:ascii="Consolas" w:hAnsi="Consolas" w:cs="Calibri"/>
      <w:sz w:val="24"/>
      <w:szCs w:val="24"/>
    </w:rPr>
  </w:style>
  <w:style w:type="character" w:styleId="HTMLAcronym">
    <w:name w:val="HTML Acronym"/>
    <w:basedOn w:val="DefaultParagraphFont"/>
    <w:uiPriority w:val="99"/>
    <w:semiHidden/>
    <w:unhideWhenUsed/>
    <w:qFormat/>
    <w:rsid w:val="00ca16e3"/>
    <w:rPr>
      <w:rFonts w:ascii="Calibri" w:hAnsi="Calibri" w:cs="Calibri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ca16e3"/>
    <w:rPr>
      <w:rFonts w:ascii="Consolas" w:hAnsi="Consolas" w:cs="Calibri"/>
      <w:sz w:val="20"/>
      <w:szCs w:val="20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ca16e3"/>
    <w:rPr>
      <w:rFonts w:ascii="Consolas" w:hAnsi="Consolas" w:cs="Calibri"/>
      <w:sz w:val="20"/>
      <w:szCs w:val="20"/>
    </w:rPr>
  </w:style>
  <w:style w:type="character" w:styleId="SubtleReference">
    <w:name w:val="Subtle Reference"/>
    <w:basedOn w:val="DefaultParagraphFont"/>
    <w:uiPriority w:val="31"/>
    <w:semiHidden/>
    <w:qFormat/>
    <w:rsid w:val="00ca16e3"/>
    <w:rPr>
      <w:rFonts w:ascii="Calibri" w:hAnsi="Calibri" w:cs="Calibri"/>
      <w:smallCaps/>
      <w:color w:themeColor="text1" w:themeTint="a5" w:val="5A5A5A"/>
    </w:rPr>
  </w:style>
  <w:style w:type="character" w:styleId="SubtleEmphasis">
    <w:name w:val="Subtle Emphasis"/>
    <w:basedOn w:val="DefaultParagraphFont"/>
    <w:uiPriority w:val="19"/>
    <w:semiHidden/>
    <w:qFormat/>
    <w:rsid w:val="00ca16e3"/>
    <w:rPr>
      <w:rFonts w:ascii="Calibri" w:hAnsi="Calibri" w:cs="Calibri"/>
      <w:i/>
      <w:iCs/>
      <w:color w:themeColor="text1" w:themeTint="bf" w:val="404040"/>
    </w:rPr>
  </w:style>
  <w:style w:type="character" w:styleId="BookTitle">
    <w:name w:val="Book Title"/>
    <w:basedOn w:val="DefaultParagraphFont"/>
    <w:uiPriority w:val="33"/>
    <w:semiHidden/>
    <w:qFormat/>
    <w:rsid w:val="00ca16e3"/>
    <w:rPr>
      <w:rFonts w:ascii="Calibri" w:hAnsi="Calibri" w:cs="Calibri"/>
      <w:b/>
      <w:bCs/>
      <w:i/>
      <w:iCs/>
      <w:spacing w:val="5"/>
    </w:rPr>
  </w:style>
  <w:style w:type="character" w:styleId="Hashtag1" w:customStyle="1">
    <w:name w:val="Hashtag1"/>
    <w:basedOn w:val="DefaultParagraphFont"/>
    <w:uiPriority w:val="99"/>
    <w:semiHidden/>
    <w:unhideWhenUsed/>
    <w:qFormat/>
    <w:rsid w:val="00ca16e3"/>
    <w:rPr>
      <w:rFonts w:ascii="Calibri" w:hAnsi="Calibri" w:cs="Calibri"/>
      <w:color w:val="2B579A"/>
      <w:shd w:fill="E1DFDD" w:val="clear"/>
    </w:rPr>
  </w:style>
  <w:style w:type="character" w:styleId="EncabezadodemensajeCar" w:customStyle="1">
    <w:name w:val="Encabezado de mensaje Car"/>
    <w:basedOn w:val="DefaultParagraphFont"/>
    <w:link w:val="MessageHeader"/>
    <w:uiPriority w:val="99"/>
    <w:semiHidden/>
    <w:qFormat/>
    <w:rsid w:val="00ca16e3"/>
    <w:rPr>
      <w:rFonts w:ascii="Corbel" w:hAnsi="Corbel" w:eastAsia="" w:cs="" w:cstheme="majorBidi" w:eastAsiaTheme="majorEastAsia"/>
      <w:sz w:val="24"/>
      <w:szCs w:val="24"/>
      <w:shd w:fill="CCCCCC" w:val="clear"/>
    </w:rPr>
  </w:style>
  <w:style w:type="character" w:styleId="SubttuloCar" w:customStyle="1">
    <w:name w:val="Subtítulo Car"/>
    <w:basedOn w:val="DefaultParagraphFont"/>
    <w:uiPriority w:val="11"/>
    <w:semiHidden/>
    <w:qFormat/>
    <w:rsid w:val="00ca16e3"/>
    <w:rPr>
      <w:rFonts w:ascii="Calibri" w:hAnsi="Calibri" w:cs="Calibri"/>
      <w:color w:themeColor="text1" w:themeTint="a5" w:val="5A5A5A"/>
      <w:spacing w:val="15"/>
    </w:rPr>
  </w:style>
  <w:style w:type="character" w:styleId="TextomacroCar" w:customStyle="1">
    <w:name w:val="Texto macro Car"/>
    <w:basedOn w:val="DefaultParagraphFont"/>
    <w:link w:val="MacroText"/>
    <w:uiPriority w:val="99"/>
    <w:semiHidden/>
    <w:qFormat/>
    <w:rsid w:val="00ca16e3"/>
    <w:rPr>
      <w:rFonts w:ascii="Consolas" w:hAnsi="Consolas" w:cs="Calibri"/>
      <w:sz w:val="20"/>
      <w:szCs w:val="20"/>
    </w:rPr>
  </w:style>
  <w:style w:type="character" w:styleId="Caracteresdenotafinal">
    <w:name w:val="Caracteres de nota final"/>
    <w:basedOn w:val="DefaultParagraphFont"/>
    <w:uiPriority w:val="99"/>
    <w:semiHidden/>
    <w:unhideWhenUsed/>
    <w:qFormat/>
    <w:rsid w:val="00ca16e3"/>
    <w:rPr>
      <w:rFonts w:ascii="Calibri" w:hAnsi="Calibri" w:cs="Calibri"/>
      <w:vertAlign w:val="superscript"/>
    </w:rPr>
  </w:style>
  <w:style w:type="character" w:styleId="EndnoteReference">
    <w:name w:val="endnote reference"/>
    <w:rPr>
      <w:rFonts w:ascii="Calibri" w:hAnsi="Calibri" w:cs="Calibri"/>
      <w:vertAlign w:val="superscript"/>
    </w:rPr>
  </w:style>
  <w:style w:type="character" w:styleId="TextonotaalfinalCar" w:customStyle="1">
    <w:name w:val="Texto nota al final Car"/>
    <w:basedOn w:val="DefaultParagraphFont"/>
    <w:uiPriority w:val="99"/>
    <w:semiHidden/>
    <w:qFormat/>
    <w:rsid w:val="00ca16e3"/>
    <w:rPr>
      <w:rFonts w:ascii="Calibri" w:hAnsi="Calibri" w:cs="Calibri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semiHidden/>
    <w:qFormat/>
    <w:rsid w:val="00ca16e3"/>
    <w:rPr>
      <w:rFonts w:ascii="Calibri" w:hAnsi="Calibri" w:cs="Calibri"/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semiHidden/>
    <w:qFormat/>
    <w:rsid w:val="00ca16e3"/>
    <w:rPr>
      <w:rFonts w:ascii="Calibri" w:hAnsi="Calibri" w:cs="Calibri"/>
      <w:i/>
      <w:iCs/>
    </w:rPr>
  </w:style>
  <w:style w:type="character" w:styleId="TextocomentarioCar" w:customStyle="1">
    <w:name w:val="Texto comentario Car"/>
    <w:basedOn w:val="DefaultParagraphFont"/>
    <w:uiPriority w:val="99"/>
    <w:semiHidden/>
    <w:qFormat/>
    <w:rsid w:val="00ca16e3"/>
    <w:rPr>
      <w:rFonts w:ascii="Calibri" w:hAnsi="Calibri" w:cs="Calibri"/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ca16e3"/>
    <w:rPr>
      <w:rFonts w:ascii="Calibri" w:hAnsi="Calibri" w:cs="Calibri"/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ca16e3"/>
    <w:rPr>
      <w:rFonts w:ascii="Calibri" w:hAnsi="Calibri" w:cs="Calibri"/>
      <w:sz w:val="16"/>
      <w:szCs w:val="16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ca16e3"/>
    <w:rPr>
      <w:rFonts w:ascii="Microsoft YaHei UI" w:hAnsi="Microsoft YaHei UI" w:eastAsia="Microsoft YaHei UI" w:cs="Calibri"/>
      <w:sz w:val="18"/>
      <w:szCs w:val="18"/>
    </w:rPr>
  </w:style>
  <w:style w:type="character" w:styleId="MapadeldocumentoCar" w:customStyle="1">
    <w:name w:val="Mapa del documento Car"/>
    <w:basedOn w:val="DefaultParagraphFont"/>
    <w:link w:val="DocumentMap"/>
    <w:uiPriority w:val="99"/>
    <w:semiHidden/>
    <w:qFormat/>
    <w:rsid w:val="00ca16e3"/>
    <w:rPr>
      <w:rFonts w:ascii="Microsoft YaHei UI" w:hAnsi="Microsoft YaHei UI" w:eastAsia="Microsoft YaHei UI" w:cs="Calibri"/>
      <w:sz w:val="18"/>
      <w:szCs w:val="18"/>
    </w:rPr>
  </w:style>
  <w:style w:type="character" w:styleId="Ttulo3Car" w:customStyle="1">
    <w:name w:val="Título 3 Car"/>
    <w:basedOn w:val="DefaultParagraphFont"/>
    <w:uiPriority w:val="9"/>
    <w:semiHidden/>
    <w:qFormat/>
    <w:rsid w:val="00ca16e3"/>
    <w:rPr>
      <w:rFonts w:ascii="Corbel" w:hAnsi="Corbel" w:eastAsia="" w:cs="" w:cstheme="majorBidi" w:eastAsiaTheme="majorEastAsia"/>
      <w:color w:themeColor="accent1" w:themeShade="7f" w:val="162A3C"/>
      <w:sz w:val="24"/>
      <w:szCs w:val="24"/>
    </w:rPr>
  </w:style>
  <w:style w:type="character" w:styleId="Ttulo4Car" w:customStyle="1">
    <w:name w:val="Título 4 Car"/>
    <w:basedOn w:val="DefaultParagraphFont"/>
    <w:uiPriority w:val="9"/>
    <w:semiHidden/>
    <w:qFormat/>
    <w:rsid w:val="00ca16e3"/>
    <w:rPr>
      <w:rFonts w:ascii="Corbel" w:hAnsi="Corbel" w:eastAsia="" w:cs="" w:cstheme="majorBidi" w:eastAsiaTheme="majorEastAsia"/>
      <w:i/>
      <w:iCs/>
      <w:color w:themeColor="accent1" w:themeShade="bf" w:val="21405B"/>
    </w:rPr>
  </w:style>
  <w:style w:type="character" w:styleId="Ttulo5Car" w:customStyle="1">
    <w:name w:val="Título 5 Car"/>
    <w:basedOn w:val="DefaultParagraphFont"/>
    <w:uiPriority w:val="9"/>
    <w:semiHidden/>
    <w:qFormat/>
    <w:rsid w:val="00ca16e3"/>
    <w:rPr>
      <w:rFonts w:ascii="Corbel" w:hAnsi="Corbel" w:eastAsia="" w:cs="" w:cstheme="majorBidi" w:eastAsiaTheme="majorEastAsia"/>
      <w:color w:themeColor="accent1" w:themeShade="bf" w:val="21405B"/>
    </w:rPr>
  </w:style>
  <w:style w:type="character" w:styleId="Ttulo6Car" w:customStyle="1">
    <w:name w:val="Título 6 Car"/>
    <w:basedOn w:val="DefaultParagraphFont"/>
    <w:uiPriority w:val="9"/>
    <w:semiHidden/>
    <w:qFormat/>
    <w:rsid w:val="00ca16e3"/>
    <w:rPr>
      <w:rFonts w:ascii="Corbel" w:hAnsi="Corbel" w:eastAsia="" w:cs="" w:cstheme="majorBidi" w:eastAsiaTheme="majorEastAsia"/>
      <w:color w:themeColor="accent1" w:themeShade="7f" w:val="162A3C"/>
    </w:rPr>
  </w:style>
  <w:style w:type="character" w:styleId="Ttulo7Car" w:customStyle="1">
    <w:name w:val="Título 7 Car"/>
    <w:basedOn w:val="DefaultParagraphFont"/>
    <w:uiPriority w:val="9"/>
    <w:semiHidden/>
    <w:qFormat/>
    <w:rsid w:val="00ca16e3"/>
    <w:rPr>
      <w:rFonts w:ascii="Corbel" w:hAnsi="Corbel" w:eastAsia="" w:cs="" w:cstheme="majorBidi" w:eastAsiaTheme="majorEastAsia"/>
      <w:i/>
      <w:iCs/>
      <w:color w:themeColor="accent1" w:themeShade="7f" w:val="162A3C"/>
    </w:rPr>
  </w:style>
  <w:style w:type="character" w:styleId="Ttulo8Car" w:customStyle="1">
    <w:name w:val="Título 8 Car"/>
    <w:basedOn w:val="DefaultParagraphFont"/>
    <w:uiPriority w:val="9"/>
    <w:semiHidden/>
    <w:qFormat/>
    <w:rsid w:val="00ca16e3"/>
    <w:rPr>
      <w:rFonts w:ascii="Corbel" w:hAnsi="Corbel" w:eastAsia="" w:cs="" w:cstheme="majorBidi" w:eastAsiaTheme="majorEastAsia"/>
      <w:color w:themeColor="text1" w:themeTint="d8" w:val="272727"/>
      <w:sz w:val="21"/>
      <w:szCs w:val="21"/>
    </w:rPr>
  </w:style>
  <w:style w:type="character" w:styleId="Ttulo9Car" w:customStyle="1">
    <w:name w:val="Título 9 Car"/>
    <w:basedOn w:val="DefaultParagraphFont"/>
    <w:uiPriority w:val="9"/>
    <w:semiHidden/>
    <w:qFormat/>
    <w:rsid w:val="00ca16e3"/>
    <w:rPr>
      <w:rFonts w:ascii="Corbel" w:hAnsi="Corbel" w:eastAsia="" w:cs="" w:cstheme="majorBidi" w:eastAsiaTheme="majorEastAsia"/>
      <w:i/>
      <w:iCs/>
      <w:color w:themeColor="text1" w:themeTint="d8" w:val="272727"/>
      <w:sz w:val="21"/>
      <w:szCs w:val="21"/>
    </w:rPr>
  </w:style>
  <w:style w:type="character" w:styleId="IntenseReference">
    <w:name w:val="Intense Reference"/>
    <w:basedOn w:val="DefaultParagraphFont"/>
    <w:uiPriority w:val="32"/>
    <w:semiHidden/>
    <w:qFormat/>
    <w:rsid w:val="00ca16e3"/>
    <w:rPr>
      <w:rFonts w:ascii="Calibri" w:hAnsi="Calibri" w:cs="Calibri"/>
      <w:b/>
      <w:bCs/>
      <w:smallCaps/>
      <w:color w:themeColor="accent1" w:val="2C567A"/>
      <w:spacing w:val="5"/>
    </w:rPr>
  </w:style>
  <w:style w:type="character" w:styleId="CitadestacadaCar" w:customStyle="1">
    <w:name w:val="Cita destacada Car"/>
    <w:basedOn w:val="DefaultParagraphFont"/>
    <w:link w:val="IntenseQuote"/>
    <w:uiPriority w:val="30"/>
    <w:semiHidden/>
    <w:qFormat/>
    <w:rsid w:val="00ca16e3"/>
    <w:rPr>
      <w:rFonts w:ascii="Calibri" w:hAnsi="Calibri" w:cs="Calibri"/>
      <w:i/>
      <w:iCs/>
      <w:color w:themeColor="accent1" w:val="2C567A"/>
    </w:rPr>
  </w:style>
  <w:style w:type="character" w:styleId="IntenseEmphasis">
    <w:name w:val="Intense Emphasis"/>
    <w:basedOn w:val="DefaultParagraphFont"/>
    <w:uiPriority w:val="21"/>
    <w:semiHidden/>
    <w:qFormat/>
    <w:rsid w:val="00ca16e3"/>
    <w:rPr>
      <w:rFonts w:ascii="Calibri" w:hAnsi="Calibri" w:cs="Calibri"/>
      <w:i/>
      <w:iCs/>
      <w:color w:themeColor="accent1" w:val="2C567A"/>
    </w:rPr>
  </w:style>
  <w:style w:type="character" w:styleId="Hipervnculointeligente1" w:customStyle="1">
    <w:name w:val="Hipervínculo inteligente1"/>
    <w:basedOn w:val="DefaultParagraphFont"/>
    <w:uiPriority w:val="99"/>
    <w:semiHidden/>
    <w:unhideWhenUsed/>
    <w:qFormat/>
    <w:rsid w:val="00ca16e3"/>
    <w:rPr>
      <w:rFonts w:ascii="Calibri" w:hAnsi="Calibri" w:cs="Calibri"/>
      <w:u w:val="dotted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ca16e3"/>
    <w:rPr>
      <w:rFonts w:ascii="Calibri" w:hAnsi="Calibri" w:cs="Calibri"/>
      <w:color w:val="605E5C"/>
      <w:shd w:fill="E1DFDD" w:val="clear"/>
    </w:rPr>
  </w:style>
  <w:style w:type="character" w:styleId="Textoindependiente2Car" w:customStyle="1">
    <w:name w:val="Texto independiente 2 Car"/>
    <w:basedOn w:val="DefaultParagraphFont"/>
    <w:link w:val="BodyText2"/>
    <w:uiPriority w:val="99"/>
    <w:semiHidden/>
    <w:qFormat/>
    <w:rsid w:val="00ca16e3"/>
    <w:rPr>
      <w:rFonts w:ascii="Calibri" w:hAnsi="Calibri" w:cs="Calibri"/>
    </w:rPr>
  </w:style>
  <w:style w:type="character" w:styleId="Textoindependiente3Car" w:customStyle="1">
    <w:name w:val="Texto independiente 3 Car"/>
    <w:basedOn w:val="DefaultParagraphFont"/>
    <w:link w:val="BodyText3"/>
    <w:uiPriority w:val="99"/>
    <w:semiHidden/>
    <w:qFormat/>
    <w:rsid w:val="00ca16e3"/>
    <w:rPr>
      <w:rFonts w:ascii="Calibri" w:hAnsi="Calibri" w:cs="Calibri"/>
      <w:sz w:val="16"/>
      <w:szCs w:val="16"/>
    </w:rPr>
  </w:style>
  <w:style w:type="character" w:styleId="SangradetextonormalCar" w:customStyle="1">
    <w:name w:val="Sangría de texto normal Car"/>
    <w:basedOn w:val="DefaultParagraphFont"/>
    <w:uiPriority w:val="99"/>
    <w:semiHidden/>
    <w:qFormat/>
    <w:rsid w:val="00ca16e3"/>
    <w:rPr>
      <w:rFonts w:ascii="Calibri" w:hAnsi="Calibri" w:cs="Calibri"/>
    </w:rPr>
  </w:style>
  <w:style w:type="character" w:styleId="Sangra2detindependienteCar" w:customStyle="1">
    <w:name w:val="Sangría 2 de t. independiente Car"/>
    <w:basedOn w:val="DefaultParagraphFont"/>
    <w:link w:val="BodyTextIndent2"/>
    <w:uiPriority w:val="99"/>
    <w:semiHidden/>
    <w:qFormat/>
    <w:rsid w:val="00ca16e3"/>
    <w:rPr>
      <w:rFonts w:ascii="Calibri" w:hAnsi="Calibri" w:cs="Calibri"/>
    </w:rPr>
  </w:style>
  <w:style w:type="character" w:styleId="Sangra3detindependienteCar" w:customStyle="1">
    <w:name w:val="Sangría 3 de t. independiente Car"/>
    <w:basedOn w:val="DefaultParagraphFont"/>
    <w:link w:val="BodyTextIndent3"/>
    <w:uiPriority w:val="99"/>
    <w:semiHidden/>
    <w:qFormat/>
    <w:rsid w:val="00ca16e3"/>
    <w:rPr>
      <w:rFonts w:ascii="Calibri" w:hAnsi="Calibri" w:cs="Calibri"/>
      <w:sz w:val="16"/>
      <w:szCs w:val="16"/>
    </w:rPr>
  </w:style>
  <w:style w:type="character" w:styleId="TextoindependienteprimerasangraCar" w:customStyle="1">
    <w:name w:val="Texto independiente primera sangría Car"/>
    <w:basedOn w:val="TextoindependienteCar"/>
    <w:uiPriority w:val="99"/>
    <w:semiHidden/>
    <w:qFormat/>
    <w:rsid w:val="00ca16e3"/>
    <w:rPr>
      <w:rFonts w:ascii="Calibri" w:hAnsi="Calibri" w:cs="Calibri"/>
      <w:sz w:val="20"/>
      <w:szCs w:val="20"/>
    </w:rPr>
  </w:style>
  <w:style w:type="character" w:styleId="Textoindependienteprimerasangra2Car" w:customStyle="1">
    <w:name w:val="Texto independiente primera sangría 2 Car"/>
    <w:basedOn w:val="SangradetextonormalCar"/>
    <w:link w:val="BodyTextFirstIndent2"/>
    <w:uiPriority w:val="99"/>
    <w:semiHidden/>
    <w:qFormat/>
    <w:rsid w:val="00ca16e3"/>
    <w:rPr>
      <w:rFonts w:ascii="Calibri" w:hAnsi="Calibri" w:cs="Calibri"/>
    </w:rPr>
  </w:style>
  <w:style w:type="character" w:styleId="EncabezadodenotaCar" w:customStyle="1">
    <w:name w:val="Encabezado de nota Car"/>
    <w:basedOn w:val="DefaultParagraphFont"/>
    <w:link w:val="NoteHeading"/>
    <w:uiPriority w:val="99"/>
    <w:semiHidden/>
    <w:qFormat/>
    <w:rsid w:val="00ca16e3"/>
    <w:rPr>
      <w:rFonts w:ascii="Calibri" w:hAnsi="Calibri" w:cs="Calibri"/>
    </w:rPr>
  </w:style>
  <w:style w:type="character" w:styleId="FirmadecorreoelectrnicoCar" w:customStyle="1">
    <w:name w:val="Firma de correo electrónico Car"/>
    <w:basedOn w:val="DefaultParagraphFont"/>
    <w:link w:val="E-mailSignature"/>
    <w:uiPriority w:val="99"/>
    <w:semiHidden/>
    <w:qFormat/>
    <w:rsid w:val="00ca16e3"/>
    <w:rPr>
      <w:rFonts w:ascii="Calibri" w:hAnsi="Calibri" w:cs="Calibri"/>
    </w:rPr>
  </w:style>
  <w:style w:type="character" w:styleId="SaludoCar" w:customStyle="1">
    <w:name w:val="Saludo Car"/>
    <w:basedOn w:val="DefaultParagraphFont"/>
    <w:uiPriority w:val="99"/>
    <w:semiHidden/>
    <w:qFormat/>
    <w:rsid w:val="00ca16e3"/>
    <w:rPr>
      <w:rFonts w:ascii="Calibri" w:hAnsi="Calibri" w:cs="Calibri"/>
    </w:rPr>
  </w:style>
  <w:style w:type="character" w:styleId="FirmaCar" w:customStyle="1">
    <w:name w:val="Firma Car"/>
    <w:basedOn w:val="DefaultParagraphFont"/>
    <w:uiPriority w:val="99"/>
    <w:semiHidden/>
    <w:qFormat/>
    <w:rsid w:val="00ca16e3"/>
    <w:rPr>
      <w:rFonts w:ascii="Calibri" w:hAnsi="Calibri" w:cs="Calibri"/>
    </w:rPr>
  </w:style>
  <w:style w:type="character" w:styleId="TextosinformatoCar" w:customStyle="1">
    <w:name w:val="Texto sin formato Car"/>
    <w:basedOn w:val="DefaultParagraphFont"/>
    <w:link w:val="PlainText"/>
    <w:uiPriority w:val="99"/>
    <w:semiHidden/>
    <w:qFormat/>
    <w:rsid w:val="00ca16e3"/>
    <w:rPr>
      <w:rFonts w:ascii="Consolas" w:hAnsi="Consolas" w:cs="Calibri"/>
      <w:sz w:val="21"/>
      <w:szCs w:val="21"/>
    </w:rPr>
  </w:style>
  <w:style w:type="character" w:styleId="CierreCar" w:customStyle="1">
    <w:name w:val="Cierre Car"/>
    <w:basedOn w:val="DefaultParagraphFont"/>
    <w:uiPriority w:val="99"/>
    <w:semiHidden/>
    <w:qFormat/>
    <w:rsid w:val="00ca16e3"/>
    <w:rPr>
      <w:rFonts w:ascii="Calibri" w:hAnsi="Calibri" w:cs="Calibri"/>
    </w:rPr>
  </w:style>
  <w:style w:type="character" w:styleId="Caracteresdenotaalpie">
    <w:name w:val="Caracteres de nota al pie"/>
    <w:basedOn w:val="DefaultParagraphFont"/>
    <w:uiPriority w:val="99"/>
    <w:semiHidden/>
    <w:unhideWhenUsed/>
    <w:qFormat/>
    <w:rsid w:val="00ca16e3"/>
    <w:rPr>
      <w:rFonts w:ascii="Calibri" w:hAnsi="Calibri" w:cs="Calibri"/>
      <w:vertAlign w:val="superscript"/>
    </w:rPr>
  </w:style>
  <w:style w:type="character" w:styleId="FootnoteReference">
    <w:name w:val="footnote reference"/>
    <w:rPr>
      <w:rFonts w:ascii="Calibri" w:hAnsi="Calibri" w:cs="Calibri"/>
      <w:vertAlign w:val="superscript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ca16e3"/>
    <w:rPr>
      <w:rFonts w:ascii="Calibri" w:hAnsi="Calibri" w:cs="Calibri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ca16e3"/>
    <w:rPr>
      <w:rFonts w:ascii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ca16e3"/>
    <w:rPr>
      <w:rFonts w:ascii="Calibri" w:hAnsi="Calibri" w:cs="Calibri"/>
      <w:color w:themeColor="followedHyperlink" w:val="954F72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ca16e3"/>
    <w:rPr>
      <w:rFonts w:ascii="Calibri" w:hAnsi="Calibri" w:cs="Calibri"/>
      <w:color w:themeColor="hyperlink" w:val="0563C1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a16e3"/>
    <w:rPr>
      <w:rFonts w:ascii="Calibri" w:hAnsi="Calibri" w:cs="Calib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TextoindependienteCar"/>
    <w:uiPriority w:val="1"/>
    <w:semiHidden/>
    <w:qFormat/>
    <w:rsid w:val="00ca16e3"/>
    <w:pPr/>
    <w:rPr>
      <w:sz w:val="20"/>
      <w:szCs w:val="20"/>
    </w:rPr>
  </w:style>
  <w:style w:type="paragraph" w:styleId="List">
    <w:name w:val="List"/>
    <w:basedOn w:val="Normal"/>
    <w:uiPriority w:val="99"/>
    <w:semiHidden/>
    <w:unhideWhenUsed/>
    <w:rsid w:val="00ca16e3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ca16e3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BodyText"/>
    <w:uiPriority w:val="1"/>
    <w:semiHidden/>
    <w:qFormat/>
    <w:rsid w:val="00ca16e3"/>
    <w:pPr>
      <w:numPr>
        <w:ilvl w:val="0"/>
        <w:numId w:val="1"/>
      </w:numPr>
      <w:spacing w:before="0" w:after="120"/>
    </w:pPr>
    <w:rPr>
      <w:szCs w:val="24"/>
    </w:rPr>
  </w:style>
  <w:style w:type="paragraph" w:styleId="Tabladeprrafo" w:customStyle="1">
    <w:name w:val="Tabla de párrafo"/>
    <w:basedOn w:val="Normal"/>
    <w:uiPriority w:val="1"/>
    <w:semiHidden/>
    <w:qFormat/>
    <w:rsid w:val="00ca16e3"/>
    <w:pPr/>
    <w:rPr>
      <w:rFonts w:ascii="Times New Roman" w:hAnsi="Times New Roman"/>
      <w:sz w:val="24"/>
      <w:szCs w:val="24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semiHidden/>
    <w:rsid w:val="00ca16e3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PiedepginaCar"/>
    <w:uiPriority w:val="99"/>
    <w:semiHidden/>
    <w:rsid w:val="00ca16e3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itle">
    <w:name w:val="Title"/>
    <w:basedOn w:val="BodyText"/>
    <w:next w:val="Normal"/>
    <w:link w:val="TtuloCar"/>
    <w:uiPriority w:val="10"/>
    <w:qFormat/>
    <w:rsid w:val="00ca16e3"/>
    <w:pPr>
      <w:pBdr>
        <w:bottom w:val="single" w:sz="24" w:space="8" w:color="2C567A" w:themeColor="accent1"/>
      </w:pBdr>
      <w:overflowPunct w:val="true"/>
      <w:spacing w:before="240" w:after="480"/>
    </w:pPr>
    <w:rPr>
      <w:rFonts w:ascii="Corbel" w:hAnsi="Corbel"/>
      <w:b/>
      <w:bCs/>
      <w:color w:themeColor="accent1" w:val="2C567A"/>
      <w:sz w:val="48"/>
      <w:szCs w:val="42"/>
    </w:rPr>
  </w:style>
  <w:style w:type="paragraph" w:styleId="Informacin" w:customStyle="1">
    <w:name w:val="Información"/>
    <w:basedOn w:val="BodyText"/>
    <w:uiPriority w:val="1"/>
    <w:qFormat/>
    <w:rsid w:val="00ca16e3"/>
    <w:pPr>
      <w:overflowPunct w:val="true"/>
      <w:spacing w:before="4" w:after="0"/>
    </w:pPr>
    <w:rPr>
      <w:color w:themeColor="accent4" w:val="666666"/>
      <w:szCs w:val="17"/>
    </w:rPr>
  </w:style>
  <w:style w:type="paragraph" w:styleId="Fechas" w:customStyle="1">
    <w:name w:val="Fechas"/>
    <w:basedOn w:val="BodyText"/>
    <w:qFormat/>
    <w:rsid w:val="00ca16e3"/>
    <w:pPr>
      <w:overflowPunct w:val="true"/>
    </w:pPr>
    <w:rPr>
      <w:b/>
      <w:color w:themeColor="text1" w:val="000000"/>
      <w:sz w:val="18"/>
    </w:rPr>
  </w:style>
  <w:style w:type="paragraph" w:styleId="Date">
    <w:name w:val="Date"/>
    <w:basedOn w:val="Normal"/>
    <w:next w:val="Normal"/>
    <w:link w:val="FechaCar"/>
    <w:uiPriority w:val="99"/>
    <w:qFormat/>
    <w:rsid w:val="00ca16e3"/>
    <w:pPr>
      <w:spacing w:lineRule="auto" w:line="480"/>
    </w:pPr>
    <w:rPr/>
  </w:style>
  <w:style w:type="paragraph" w:styleId="NoSpacing">
    <w:name w:val="No Spacing"/>
    <w:uiPriority w:val="1"/>
    <w:qFormat/>
    <w:rsid w:val="00ca16e3"/>
    <w:pPr>
      <w:widowControl w:val="false"/>
      <w:bidi w:val="0"/>
      <w:spacing w:before="0" w:after="0"/>
      <w:jc w:val="start"/>
    </w:pPr>
    <w:rPr>
      <w:rFonts w:ascii="Calibri" w:hAnsi="Calibri" w:cs="Calibri" w:eastAsia="" w:asciiTheme="minorHAnsi" w:eastAsiaTheme="minorEastAsia" w:hAnsiTheme="minorHAnsi"/>
      <w:color w:val="auto"/>
      <w:kern w:val="0"/>
      <w:sz w:val="8"/>
      <w:szCs w:val="22"/>
      <w:lang w:val="es-ES" w:eastAsia="en-US" w:bidi="ar-SA"/>
    </w:rPr>
  </w:style>
  <w:style w:type="paragraph" w:styleId="Experiencia" w:customStyle="1">
    <w:name w:val="Experiencia"/>
    <w:basedOn w:val="Normal"/>
    <w:qFormat/>
    <w:rsid w:val="00ca16e3"/>
    <w:pPr>
      <w:widowControl/>
      <w:spacing w:before="0" w:after="200"/>
    </w:pPr>
    <w:rPr>
      <w:rFonts w:eastAsia="Calibri" w:eastAsiaTheme="minorHAnsi"/>
      <w:szCs w:val="24"/>
    </w:rPr>
  </w:style>
  <w:style w:type="paragraph" w:styleId="ListBullet">
    <w:name w:val="List Bullet"/>
    <w:basedOn w:val="Normal"/>
    <w:uiPriority w:val="99"/>
    <w:rsid w:val="00ca16e3"/>
    <w:pPr>
      <w:numPr>
        <w:ilvl w:val="0"/>
        <w:numId w:val="2"/>
      </w:numPr>
      <w:spacing w:before="0" w:after="0"/>
      <w:contextualSpacing/>
    </w:pPr>
    <w:rPr/>
  </w:style>
  <w:style w:type="paragraph" w:styleId="Nombredelaescuela" w:customStyle="1">
    <w:name w:val="Nombre de la escuela"/>
    <w:basedOn w:val="Normal"/>
    <w:uiPriority w:val="1"/>
    <w:qFormat/>
    <w:rsid w:val="00ca16e3"/>
    <w:pPr/>
    <w:rPr>
      <w:b/>
    </w:rPr>
  </w:style>
  <w:style w:type="paragraph" w:styleId="HTMLAddress">
    <w:name w:val="HTML Address"/>
    <w:basedOn w:val="Normal"/>
    <w:link w:val="DireccinHTMLCar"/>
    <w:uiPriority w:val="99"/>
    <w:semiHidden/>
    <w:unhideWhenUsed/>
    <w:qFormat/>
    <w:rsid w:val="00ca16e3"/>
    <w:pPr/>
    <w:rPr>
      <w:i/>
      <w:iCs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ca16e3"/>
    <w:pPr/>
    <w:rPr>
      <w:rFonts w:ascii="Consolas" w:hAnsi="Consolas"/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a16e3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ca16e3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rsid w:val="00ca16e3"/>
    <w:pPr>
      <w:spacing w:before="0" w:after="100"/>
      <w:ind w:start="440"/>
    </w:pPr>
    <w:rPr/>
  </w:style>
  <w:style w:type="paragraph" w:styleId="TOC4">
    <w:name w:val="toc 4"/>
    <w:basedOn w:val="Normal"/>
    <w:next w:val="Normal"/>
    <w:autoRedefine/>
    <w:uiPriority w:val="39"/>
    <w:semiHidden/>
    <w:unhideWhenUsed/>
    <w:rsid w:val="00ca16e3"/>
    <w:pPr>
      <w:spacing w:before="0" w:after="100"/>
      <w:ind w:start="660"/>
    </w:pPr>
    <w:rPr/>
  </w:style>
  <w:style w:type="paragraph" w:styleId="TOC5">
    <w:name w:val="toc 5"/>
    <w:basedOn w:val="Normal"/>
    <w:next w:val="Normal"/>
    <w:autoRedefine/>
    <w:uiPriority w:val="39"/>
    <w:semiHidden/>
    <w:unhideWhenUsed/>
    <w:rsid w:val="00ca16e3"/>
    <w:pPr>
      <w:spacing w:before="0" w:after="100"/>
      <w:ind w:start="880"/>
    </w:pPr>
    <w:rPr/>
  </w:style>
  <w:style w:type="paragraph" w:styleId="TOC6">
    <w:name w:val="toc 6"/>
    <w:basedOn w:val="Normal"/>
    <w:next w:val="Normal"/>
    <w:autoRedefine/>
    <w:uiPriority w:val="39"/>
    <w:semiHidden/>
    <w:unhideWhenUsed/>
    <w:rsid w:val="00ca16e3"/>
    <w:pPr>
      <w:spacing w:before="0" w:after="100"/>
      <w:ind w:start="1100"/>
    </w:pPr>
    <w:rPr/>
  </w:style>
  <w:style w:type="paragraph" w:styleId="TOC7">
    <w:name w:val="toc 7"/>
    <w:basedOn w:val="Normal"/>
    <w:next w:val="Normal"/>
    <w:autoRedefine/>
    <w:uiPriority w:val="39"/>
    <w:semiHidden/>
    <w:unhideWhenUsed/>
    <w:rsid w:val="00ca16e3"/>
    <w:pPr>
      <w:spacing w:before="0" w:after="100"/>
      <w:ind w:start="1320"/>
    </w:pPr>
    <w:rPr/>
  </w:style>
  <w:style w:type="paragraph" w:styleId="TOC8">
    <w:name w:val="toc 8"/>
    <w:basedOn w:val="Normal"/>
    <w:next w:val="Normal"/>
    <w:autoRedefine/>
    <w:uiPriority w:val="39"/>
    <w:semiHidden/>
    <w:unhideWhenUsed/>
    <w:rsid w:val="00ca16e3"/>
    <w:pPr>
      <w:spacing w:before="0" w:after="100"/>
      <w:ind w:start="1540"/>
    </w:pPr>
    <w:rPr/>
  </w:style>
  <w:style w:type="paragraph" w:styleId="TOC9">
    <w:name w:val="toc 9"/>
    <w:basedOn w:val="Normal"/>
    <w:next w:val="Normal"/>
    <w:autoRedefine/>
    <w:uiPriority w:val="39"/>
    <w:semiHidden/>
    <w:unhideWhenUsed/>
    <w:rsid w:val="00ca16e3"/>
    <w:pPr>
      <w:spacing w:before="0" w:after="100"/>
      <w:ind w:start="1760"/>
    </w:pPr>
    <w:rPr/>
  </w:style>
  <w:style w:type="paragraph" w:styleId="IndexHeading">
    <w:name w:val="index heading"/>
    <w:basedOn w:val="Normal"/>
    <w:next w:val="Index1"/>
    <w:uiPriority w:val="99"/>
    <w:semiHidden/>
    <w:unhideWhenUsed/>
    <w:rsid w:val="00ca16e3"/>
    <w:pPr/>
    <w:rPr>
      <w:rFonts w:ascii="Corbel" w:hAnsi="Corbel" w:eastAsia="" w:cs="" w:cstheme="majorBidi" w:eastAsiaTheme="majorEastAsia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a16e3"/>
    <w:pPr>
      <w:keepNext w:val="true"/>
      <w:keepLines/>
      <w:pBdr>
        <w:top w:val="nil"/>
      </w:pBdr>
      <w:overflowPunct w:val="false"/>
      <w:spacing w:before="240" w:after="0"/>
      <w:outlineLvl w:val="9"/>
    </w:pPr>
    <w:rPr>
      <w:rFonts w:eastAsia="" w:cs="" w:cstheme="majorBidi" w:eastAsiaTheme="majorEastAsia"/>
      <w:b w:val="false"/>
      <w:bCs w:val="false"/>
      <w:color w:themeColor="accent1" w:themeShade="bf" w:val="21405B"/>
      <w:sz w:val="32"/>
      <w:szCs w:val="32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ca16e3"/>
    <w:pPr/>
    <w:rPr/>
  </w:style>
  <w:style w:type="paragraph" w:styleId="MessageHeader">
    <w:name w:val="Message Header"/>
    <w:basedOn w:val="Normal"/>
    <w:link w:val="EncabezadodemensajeCar"/>
    <w:uiPriority w:val="99"/>
    <w:semiHidden/>
    <w:unhideWhenUsed/>
    <w:qFormat/>
    <w:rsid w:val="00ca16e3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hanging="1080" w:start="1080"/>
    </w:pPr>
    <w:rPr>
      <w:rFonts w:ascii="Corbel" w:hAnsi="Corbel" w:eastAsia="" w:cs="" w:cstheme="majorBidi" w:eastAsiaTheme="majorEastAsia"/>
      <w:sz w:val="24"/>
      <w:szCs w:val="24"/>
    </w:rPr>
  </w:style>
  <w:style w:type="paragraph" w:styleId="List2">
    <w:name w:val="List 2"/>
    <w:basedOn w:val="Normal"/>
    <w:uiPriority w:val="99"/>
    <w:semiHidden/>
    <w:unhideWhenUsed/>
    <w:qFormat/>
    <w:rsid w:val="00ca16e3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ca16e3"/>
    <w:pPr>
      <w:spacing w:before="0" w:after="0"/>
      <w:ind w:hanging="360" w:start="1080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ca16e3"/>
    <w:pPr>
      <w:spacing w:before="0" w:after="0"/>
      <w:ind w:hanging="360" w:start="1440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ca16e3"/>
    <w:pPr>
      <w:spacing w:before="0" w:after="0"/>
      <w:ind w:hanging="360" w:start="1800"/>
      <w:contextualSpacing/>
    </w:pPr>
    <w:rPr/>
  </w:style>
  <w:style w:type="paragraph" w:styleId="ListContinue">
    <w:name w:val="List Continue"/>
    <w:basedOn w:val="Normal"/>
    <w:uiPriority w:val="99"/>
    <w:semiHidden/>
    <w:unhideWhenUsed/>
    <w:rsid w:val="00ca16e3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ca16e3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ca16e3"/>
    <w:pPr>
      <w:spacing w:before="0" w:after="120"/>
      <w:ind w:star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ca16e3"/>
    <w:pPr>
      <w:spacing w:before="0" w:after="120"/>
      <w:ind w:star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ca16e3"/>
    <w:pPr>
      <w:spacing w:before="0" w:after="120"/>
      <w:ind w:start="1800"/>
      <w:contextualSpacing/>
    </w:pPr>
    <w:rPr/>
  </w:style>
  <w:style w:type="paragraph" w:styleId="ListNumber">
    <w:name w:val="List Number"/>
    <w:basedOn w:val="Normal"/>
    <w:uiPriority w:val="99"/>
    <w:semiHidden/>
    <w:unhideWhenUsed/>
    <w:rsid w:val="00ca16e3"/>
    <w:pPr>
      <w:numPr>
        <w:ilvl w:val="0"/>
        <w:numId w:val="3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ca16e3"/>
    <w:pPr>
      <w:numPr>
        <w:ilvl w:val="0"/>
        <w:numId w:val="4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ca16e3"/>
    <w:pPr>
      <w:numPr>
        <w:ilvl w:val="0"/>
        <w:numId w:val="5"/>
      </w:numPr>
      <w:spacing w:before="0" w:after="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ca16e3"/>
    <w:pPr>
      <w:numPr>
        <w:ilvl w:val="0"/>
        <w:numId w:val="6"/>
      </w:numPr>
      <w:spacing w:before="0" w:after="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ca16e3"/>
    <w:pPr>
      <w:numPr>
        <w:ilvl w:val="0"/>
        <w:numId w:val="7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semiHidden/>
    <w:unhideWhenUsed/>
    <w:rsid w:val="00ca16e3"/>
    <w:pPr>
      <w:numPr>
        <w:ilvl w:val="0"/>
        <w:numId w:val="8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ca16e3"/>
    <w:pPr>
      <w:numPr>
        <w:ilvl w:val="0"/>
        <w:numId w:val="9"/>
      </w:numPr>
      <w:spacing w:before="0" w:after="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ca16e3"/>
    <w:pPr>
      <w:numPr>
        <w:ilvl w:val="0"/>
        <w:numId w:val="10"/>
      </w:numPr>
      <w:spacing w:before="0" w:after="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ca16e3"/>
    <w:pPr>
      <w:numPr>
        <w:ilvl w:val="0"/>
        <w:numId w:val="11"/>
      </w:numPr>
      <w:spacing w:before="0" w:after="0"/>
      <w:contextualSpacing/>
    </w:pPr>
    <w:rPr/>
  </w:style>
  <w:style w:type="paragraph" w:styleId="Subtitle">
    <w:name w:val="Subtitle"/>
    <w:basedOn w:val="Normal"/>
    <w:next w:val="Normal"/>
    <w:link w:val="SubttuloCar"/>
    <w:uiPriority w:val="11"/>
    <w:semiHidden/>
    <w:qFormat/>
    <w:rsid w:val="00ca16e3"/>
    <w:pPr>
      <w:spacing w:before="0" w:after="160"/>
    </w:pPr>
    <w:rPr>
      <w:color w:themeColor="text1" w:themeTint="a5" w:val="5A5A5A"/>
      <w:spacing w:val="15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ca16e3"/>
    <w:pPr/>
    <w:rPr/>
  </w:style>
  <w:style w:type="paragraph" w:styleId="MacroText">
    <w:name w:val="macro"/>
    <w:link w:val="TextomacroCar"/>
    <w:uiPriority w:val="99"/>
    <w:semiHidden/>
    <w:unhideWhenUsed/>
    <w:qFormat/>
    <w:rsid w:val="00ca16e3"/>
    <w:pPr>
      <w:widowControl w:val="false"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start"/>
    </w:pPr>
    <w:rPr>
      <w:rFonts w:ascii="Consolas" w:hAnsi="Consolas" w:cs="Calibri" w:eastAsia="" w:eastAsiaTheme="minorEastAsia"/>
      <w:color w:val="auto"/>
      <w:kern w:val="0"/>
      <w:sz w:val="20"/>
      <w:szCs w:val="20"/>
      <w:lang w:val="es-ES" w:eastAsia="en-US" w:bidi="ar-SA"/>
    </w:rPr>
  </w:style>
  <w:style w:type="paragraph" w:styleId="EnvelopeReturn">
    <w:name w:val="envelope return"/>
    <w:basedOn w:val="Normal"/>
    <w:uiPriority w:val="99"/>
    <w:semiHidden/>
    <w:unhideWhenUsed/>
    <w:rsid w:val="00ca16e3"/>
    <w:pPr/>
    <w:rPr>
      <w:rFonts w:ascii="Corbel" w:hAnsi="Corbel" w:eastAsia="" w:cs="" w:cstheme="majorBidi" w:eastAsiaTheme="majorEastAsia"/>
      <w:sz w:val="20"/>
      <w:szCs w:val="20"/>
    </w:rPr>
  </w:style>
  <w:style w:type="paragraph" w:styleId="EndnoteText">
    <w:name w:val="endnote text"/>
    <w:basedOn w:val="Normal"/>
    <w:link w:val="TextonotaalfinalCar"/>
    <w:uiPriority w:val="99"/>
    <w:semiHidden/>
    <w:unhideWhenUsed/>
    <w:rsid w:val="00ca16e3"/>
    <w:pPr/>
    <w:rPr>
      <w:sz w:val="20"/>
      <w:szCs w:val="2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a16e3"/>
    <w:pPr>
      <w:ind w:hanging="220" w:start="220"/>
    </w:pPr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ca16e3"/>
    <w:pPr>
      <w:spacing w:before="120" w:after="0"/>
    </w:pPr>
    <w:rPr>
      <w:rFonts w:ascii="Corbel" w:hAnsi="Corbel" w:eastAsia="" w:cs="" w:cstheme="majorBidi" w:eastAsiaTheme="majorEastAsia"/>
      <w:b/>
      <w:bCs/>
      <w:sz w:val="24"/>
      <w:szCs w:val="24"/>
    </w:rPr>
  </w:style>
  <w:style w:type="paragraph" w:styleId="Quote">
    <w:name w:val="Quote"/>
    <w:basedOn w:val="Normal"/>
    <w:next w:val="Normal"/>
    <w:link w:val="CitaCar"/>
    <w:uiPriority w:val="29"/>
    <w:semiHidden/>
    <w:qFormat/>
    <w:rsid w:val="00ca16e3"/>
    <w:pPr>
      <w:spacing w:before="200" w:after="160"/>
      <w:ind w:start="864" w:end="864"/>
      <w:jc w:val="center"/>
    </w:pPr>
    <w:rPr>
      <w:i/>
      <w:iCs/>
      <w:color w:themeColor="text1" w:themeTint="bf" w:val="404040"/>
    </w:rPr>
  </w:style>
  <w:style w:type="paragraph" w:styleId="CommentText">
    <w:name w:val="annotation text"/>
    <w:basedOn w:val="Normal"/>
    <w:link w:val="TextocomentarioCar"/>
    <w:uiPriority w:val="99"/>
    <w:semiHidden/>
    <w:unhideWhenUsed/>
    <w:rsid w:val="00ca16e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ca16e3"/>
    <w:pPr/>
    <w:rPr>
      <w:b/>
      <w:bCs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ca16e3"/>
    <w:pPr/>
    <w:rPr>
      <w:rFonts w:ascii="Microsoft YaHei UI" w:hAnsi="Microsoft YaHei UI" w:eastAsia="Microsoft YaHei UI"/>
      <w:sz w:val="18"/>
      <w:szCs w:val="18"/>
    </w:rPr>
  </w:style>
  <w:style w:type="paragraph" w:styleId="EnvelopeAddress">
    <w:name w:val="envelope address"/>
    <w:basedOn w:val="Normal"/>
    <w:uiPriority w:val="99"/>
    <w:semiHidden/>
    <w:unhideWhenUsed/>
    <w:rsid w:val="00ca16e3"/>
    <w:pPr>
      <w:ind w:start="2880"/>
    </w:pPr>
    <w:rPr>
      <w:rFonts w:ascii="Corbel" w:hAnsi="Corbel" w:eastAsia="" w:cs="" w:cstheme="majorBidi" w:eastAsiaTheme="majorEastAsia"/>
      <w:sz w:val="24"/>
      <w:szCs w:val="24"/>
    </w:rPr>
  </w:style>
  <w:style w:type="paragraph" w:styleId="BlockText">
    <w:name w:val="Block Text"/>
    <w:basedOn w:val="Normal"/>
    <w:uiPriority w:val="99"/>
    <w:semiHidden/>
    <w:unhideWhenUsed/>
    <w:qFormat/>
    <w:rsid w:val="00ca16e3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start="1152" w:end="1152"/>
    </w:pPr>
    <w:rPr>
      <w:i/>
      <w:iCs/>
      <w:color w:themeColor="accent1" w:val="2C567A"/>
    </w:rPr>
  </w:style>
  <w:style w:type="paragraph" w:styleId="DocumentMap">
    <w:name w:val="Document Map"/>
    <w:basedOn w:val="Normal"/>
    <w:link w:val="MapadeldocumentoCar"/>
    <w:uiPriority w:val="99"/>
    <w:semiHidden/>
    <w:unhideWhenUsed/>
    <w:qFormat/>
    <w:rsid w:val="00ca16e3"/>
    <w:pPr/>
    <w:rPr>
      <w:rFonts w:ascii="Microsoft YaHei UI" w:hAnsi="Microsoft YaHei UI" w:eastAsia="Microsoft YaHei UI"/>
      <w:sz w:val="18"/>
      <w:szCs w:val="18"/>
    </w:rPr>
  </w:style>
  <w:style w:type="paragraph" w:styleId="IntenseQuote">
    <w:name w:val="Intense Quote"/>
    <w:basedOn w:val="Normal"/>
    <w:next w:val="Normal"/>
    <w:link w:val="CitadestacadaCar"/>
    <w:uiPriority w:val="30"/>
    <w:semiHidden/>
    <w:qFormat/>
    <w:rsid w:val="00ca16e3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start="864" w:end="864"/>
      <w:jc w:val="center"/>
    </w:pPr>
    <w:rPr>
      <w:i/>
      <w:iCs/>
      <w:color w:themeColor="accent1" w:val="2C567A"/>
    </w:rPr>
  </w:style>
  <w:style w:type="paragraph" w:styleId="NormalWeb">
    <w:name w:val="Normal (Web)"/>
    <w:basedOn w:val="Normal"/>
    <w:uiPriority w:val="99"/>
    <w:semiHidden/>
    <w:unhideWhenUsed/>
    <w:qFormat/>
    <w:rsid w:val="00ca16e3"/>
    <w:pPr/>
    <w:rPr>
      <w:rFonts w:ascii="Times New Roman" w:hAnsi="Times New Roman"/>
      <w:sz w:val="24"/>
      <w:szCs w:val="24"/>
    </w:rPr>
  </w:style>
  <w:style w:type="paragraph" w:styleId="BodyText2">
    <w:name w:val="Body Text 2"/>
    <w:basedOn w:val="Normal"/>
    <w:link w:val="Textoindependiente2Car"/>
    <w:uiPriority w:val="99"/>
    <w:semiHidden/>
    <w:unhideWhenUsed/>
    <w:qFormat/>
    <w:rsid w:val="00ca16e3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semiHidden/>
    <w:unhideWhenUsed/>
    <w:qFormat/>
    <w:rsid w:val="00ca16e3"/>
    <w:pPr>
      <w:spacing w:before="0" w:after="120"/>
    </w:pPr>
    <w:rPr>
      <w:sz w:val="16"/>
      <w:szCs w:val="16"/>
    </w:rPr>
  </w:style>
  <w:style w:type="paragraph" w:styleId="BodyTextIndent">
    <w:name w:val="Body Text Indent"/>
    <w:basedOn w:val="Normal"/>
    <w:link w:val="SangradetextonormalCar"/>
    <w:uiPriority w:val="99"/>
    <w:semiHidden/>
    <w:unhideWhenUsed/>
    <w:rsid w:val="00ca16e3"/>
    <w:pPr>
      <w:spacing w:before="0" w:after="120"/>
      <w:ind w:start="360"/>
    </w:pPr>
    <w:rPr/>
  </w:style>
  <w:style w:type="paragraph" w:styleId="BodyTextIndent2">
    <w:name w:val="Body Text Indent 2"/>
    <w:basedOn w:val="Normal"/>
    <w:link w:val="Sangra2detindependienteCar"/>
    <w:uiPriority w:val="99"/>
    <w:semiHidden/>
    <w:unhideWhenUsed/>
    <w:qFormat/>
    <w:rsid w:val="00ca16e3"/>
    <w:pPr>
      <w:spacing w:lineRule="auto" w:line="480" w:before="0" w:after="120"/>
      <w:ind w:start="360"/>
    </w:pPr>
    <w:rPr/>
  </w:style>
  <w:style w:type="paragraph" w:styleId="BodyTextIndent3">
    <w:name w:val="Body Text Indent 3"/>
    <w:basedOn w:val="Normal"/>
    <w:link w:val="Sangra3detindependienteCar"/>
    <w:uiPriority w:val="99"/>
    <w:semiHidden/>
    <w:unhideWhenUsed/>
    <w:qFormat/>
    <w:rsid w:val="00ca16e3"/>
    <w:pPr>
      <w:spacing w:before="0" w:after="120"/>
      <w:ind w:start="360"/>
    </w:pPr>
    <w:rPr>
      <w:sz w:val="16"/>
      <w:szCs w:val="16"/>
    </w:rPr>
  </w:style>
  <w:style w:type="paragraph" w:styleId="BodyTextFirstIndent">
    <w:name w:val="Body Text First Indent"/>
    <w:basedOn w:val="BodyText"/>
    <w:link w:val="TextoindependienteprimerasangraCar"/>
    <w:uiPriority w:val="99"/>
    <w:semiHidden/>
    <w:unhideWhenUsed/>
    <w:rsid w:val="00ca16e3"/>
    <w:pPr>
      <w:ind w:firstLine="360"/>
    </w:pPr>
    <w:rPr/>
  </w:style>
  <w:style w:type="paragraph" w:styleId="BodyTextFirstIndent2">
    <w:name w:val="Body Text First Indent 2"/>
    <w:basedOn w:val="BodyTextIndent"/>
    <w:link w:val="Textoindependienteprimerasangra2Car"/>
    <w:uiPriority w:val="99"/>
    <w:semiHidden/>
    <w:unhideWhenUsed/>
    <w:qFormat/>
    <w:rsid w:val="00ca16e3"/>
    <w:pPr>
      <w:spacing w:before="0" w:after="0"/>
      <w:ind w:firstLine="360"/>
    </w:pPr>
    <w:rPr/>
  </w:style>
  <w:style w:type="paragraph" w:styleId="NormalIndent">
    <w:name w:val="Normal Indent"/>
    <w:basedOn w:val="Normal"/>
    <w:uiPriority w:val="99"/>
    <w:semiHidden/>
    <w:unhideWhenUsed/>
    <w:qFormat/>
    <w:rsid w:val="00ca16e3"/>
    <w:pPr>
      <w:ind w:start="720"/>
    </w:pPr>
    <w:rPr/>
  </w:style>
  <w:style w:type="paragraph" w:styleId="NoteHeading">
    <w:name w:val="Note Heading"/>
    <w:basedOn w:val="Normal"/>
    <w:next w:val="Normal"/>
    <w:link w:val="EncabezadodenotaCar"/>
    <w:uiPriority w:val="99"/>
    <w:semiHidden/>
    <w:unhideWhenUsed/>
    <w:qFormat/>
    <w:rsid w:val="00ca16e3"/>
    <w:pPr/>
    <w:rPr/>
  </w:style>
  <w:style w:type="paragraph" w:styleId="E-mailSignature">
    <w:name w:val="E-mail Signature"/>
    <w:basedOn w:val="Normal"/>
    <w:link w:val="FirmadecorreoelectrnicoCar"/>
    <w:uiPriority w:val="99"/>
    <w:semiHidden/>
    <w:unhideWhenUsed/>
    <w:qFormat/>
    <w:rsid w:val="00ca16e3"/>
    <w:pPr/>
    <w:rPr/>
  </w:style>
  <w:style w:type="paragraph" w:styleId="Salutation">
    <w:name w:val="Salutation"/>
    <w:basedOn w:val="Normal"/>
    <w:next w:val="Normal"/>
    <w:link w:val="SaludoCar"/>
    <w:uiPriority w:val="99"/>
    <w:semiHidden/>
    <w:unhideWhenUsed/>
    <w:rsid w:val="00ca16e3"/>
    <w:pPr/>
    <w:rPr/>
  </w:style>
  <w:style w:type="paragraph" w:styleId="Signature">
    <w:name w:val="Signature"/>
    <w:basedOn w:val="Normal"/>
    <w:link w:val="FirmaCar"/>
    <w:uiPriority w:val="99"/>
    <w:semiHidden/>
    <w:unhideWhenUsed/>
    <w:rsid w:val="00ca16e3"/>
    <w:pPr>
      <w:ind w:start="4320"/>
    </w:pPr>
    <w:rPr/>
  </w:style>
  <w:style w:type="paragraph" w:styleId="Index1">
    <w:name w:val="index 1"/>
    <w:basedOn w:val="Normal"/>
    <w:next w:val="Normal"/>
    <w:autoRedefine/>
    <w:uiPriority w:val="99"/>
    <w:semiHidden/>
    <w:unhideWhenUsed/>
    <w:rsid w:val="00ca16e3"/>
    <w:pPr>
      <w:ind w:hanging="220" w:start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ca16e3"/>
    <w:pPr>
      <w:ind w:hanging="220" w:start="44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ca16e3"/>
    <w:pPr>
      <w:ind w:hanging="220" w:start="66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ca16e3"/>
    <w:pPr>
      <w:ind w:hanging="220" w:start="88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ca16e3"/>
    <w:pPr>
      <w:ind w:hanging="220" w:start="11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ca16e3"/>
    <w:pPr>
      <w:ind w:hanging="220" w:start="13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ca16e3"/>
    <w:pPr>
      <w:ind w:hanging="220" w:start="154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ca16e3"/>
    <w:pPr>
      <w:ind w:hanging="220" w:start="176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ca16e3"/>
    <w:pPr>
      <w:ind w:hanging="220" w:start="1980"/>
    </w:pPr>
    <w:rPr/>
  </w:style>
  <w:style w:type="paragraph" w:styleId="PlainText">
    <w:name w:val="Plain Text"/>
    <w:basedOn w:val="Normal"/>
    <w:link w:val="TextosinformatoCar"/>
    <w:uiPriority w:val="99"/>
    <w:semiHidden/>
    <w:unhideWhenUsed/>
    <w:qFormat/>
    <w:rsid w:val="00ca16e3"/>
    <w:pPr/>
    <w:rPr>
      <w:rFonts w:ascii="Consolas" w:hAnsi="Consolas"/>
      <w:sz w:val="21"/>
      <w:szCs w:val="21"/>
    </w:rPr>
  </w:style>
  <w:style w:type="paragraph" w:styleId="Closing">
    <w:name w:val="Closing"/>
    <w:basedOn w:val="Normal"/>
    <w:link w:val="CierreCar"/>
    <w:uiPriority w:val="99"/>
    <w:semiHidden/>
    <w:unhideWhenUsed/>
    <w:rsid w:val="00ca16e3"/>
    <w:pPr>
      <w:ind w:start="4320"/>
    </w:pPr>
    <w:rPr/>
  </w:style>
  <w:style w:type="paragraph" w:styleId="FootnoteText">
    <w:name w:val="footnote text"/>
    <w:basedOn w:val="Normal"/>
    <w:link w:val="TextonotapieCar"/>
    <w:uiPriority w:val="99"/>
    <w:semiHidden/>
    <w:unhideWhenUsed/>
    <w:rsid w:val="00ca16e3"/>
    <w:pPr/>
    <w:rPr>
      <w:sz w:val="20"/>
      <w:szCs w:val="20"/>
    </w:rPr>
  </w:style>
  <w:style w:type="numbering" w:styleId="Ningunalista" w:default="1">
    <w:name w:val="Ninguna lista"/>
    <w:uiPriority w:val="99"/>
    <w:semiHidden/>
    <w:unhideWhenUsed/>
    <w:qFormat/>
  </w:style>
  <w:style w:type="numbering" w:styleId="OutlineList2">
    <w:name w:val="Outline List 2"/>
    <w:uiPriority w:val="99"/>
    <w:semiHidden/>
    <w:unhideWhenUsed/>
    <w:qFormat/>
    <w:rsid w:val="00ca16e3"/>
  </w:style>
  <w:style w:type="numbering" w:styleId="OutlineList1">
    <w:name w:val="Outline List 1"/>
    <w:uiPriority w:val="99"/>
    <w:semiHidden/>
    <w:unhideWhenUsed/>
    <w:qFormat/>
    <w:rsid w:val="00ca16e3"/>
  </w:style>
  <w:style w:type="numbering" w:styleId="OutlineList3">
    <w:name w:val="Outline List 3"/>
    <w:uiPriority w:val="99"/>
    <w:semiHidden/>
    <w:unhideWhenUsed/>
    <w:qFormat/>
    <w:rsid w:val="00ca16e3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ca16e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profesional">
    <w:name w:val="Table Professional"/>
    <w:basedOn w:val="Tablanormal"/>
    <w:uiPriority w:val="99"/>
    <w:semiHidden/>
    <w:unhideWhenUsed/>
    <w:rsid w:val="00ca16e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color="2C567A" w:themeColor="accent1" w:sz="8" w:space="0"/>
        <w:bottom w:val="single" w:color="2C567A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C567A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2C567A" w:themeColor="accent1" w:sz="8" w:space="0"/>
          <w:bottom w:val="single" w:color="2C567A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2C567A" w:themeColor="accent1" w:sz="8" w:space="0"/>
          <w:bottom w:val="single" w:color="2C567A" w:themeColor="accent1" w:sz="8" w:space="0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color="0072C7" w:themeColor="accent2" w:sz="8" w:space="0"/>
        <w:bottom w:val="single" w:color="0072C7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72C7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72C7" w:themeColor="accent2" w:sz="8" w:space="0"/>
          <w:bottom w:val="single" w:color="0072C7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72C7" w:themeColor="accent2" w:sz="8" w:space="0"/>
          <w:bottom w:val="single" w:color="0072C7" w:themeColor="accent2" w:sz="8" w:space="0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color="0D1D51" w:themeColor="accent3" w:sz="8" w:space="0"/>
        <w:bottom w:val="single" w:color="0D1D51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D1D51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D1D51" w:themeColor="accent3" w:sz="8" w:space="0"/>
          <w:bottom w:val="single" w:color="0D1D51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D1D51" w:themeColor="accent3" w:sz="8" w:space="0"/>
          <w:bottom w:val="single" w:color="0D1D51" w:themeColor="accent3" w:sz="8" w:space="0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color="666666" w:themeColor="accent4" w:sz="8" w:space="0"/>
        <w:bottom w:val="single" w:color="666666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66666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666666" w:themeColor="accent4" w:sz="8" w:space="0"/>
          <w:bottom w:val="single" w:color="666666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66666" w:themeColor="accent4" w:sz="8" w:space="0"/>
          <w:bottom w:val="single" w:color="666666" w:themeColor="accent4" w:sz="8" w:space="0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color="3C76A6" w:themeColor="accent5" w:sz="8" w:space="0"/>
        <w:bottom w:val="single" w:color="3C76A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C76A6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3C76A6" w:themeColor="accent5" w:sz="8" w:space="0"/>
          <w:bottom w:val="single" w:color="3C76A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3C76A6" w:themeColor="accent5" w:sz="8" w:space="0"/>
          <w:bottom w:val="single" w:color="3C76A6" w:themeColor="accent5" w:sz="8" w:space="0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color="1E44BC" w:themeColor="accent6" w:sz="8" w:space="0"/>
        <w:bottom w:val="single" w:color="1E44BC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E44BC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1E44BC" w:themeColor="accent6" w:sz="8" w:space="0"/>
          <w:bottom w:val="single" w:color="1E44BC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1E44BC" w:themeColor="accent6" w:sz="8" w:space="0"/>
          <w:bottom w:val="single" w:color="1E44BC" w:themeColor="accent6" w:sz="8" w:space="0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a16e3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a16e3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C567A" w:themeColor="accent1" w:sz="8" w:space="0"/>
        <w:left w:val="single" w:color="2C567A" w:themeColor="accent1" w:sz="8" w:space="0"/>
        <w:bottom w:val="single" w:color="2C567A" w:themeColor="accent1" w:sz="8" w:space="0"/>
        <w:right w:val="single" w:color="2C567A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C567A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C567A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C567A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a16e3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72C7" w:themeColor="accent2" w:sz="8" w:space="0"/>
        <w:left w:val="single" w:color="0072C7" w:themeColor="accent2" w:sz="8" w:space="0"/>
        <w:bottom w:val="single" w:color="0072C7" w:themeColor="accent2" w:sz="8" w:space="0"/>
        <w:right w:val="single" w:color="0072C7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72C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72C7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72C7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a16e3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D1D51" w:themeColor="accent3" w:sz="8" w:space="0"/>
        <w:left w:val="single" w:color="0D1D51" w:themeColor="accent3" w:sz="8" w:space="0"/>
        <w:bottom w:val="single" w:color="0D1D51" w:themeColor="accent3" w:sz="8" w:space="0"/>
        <w:right w:val="single" w:color="0D1D51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D1D51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D1D51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D1D51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a16e3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66666" w:themeColor="accent4" w:sz="8" w:space="0"/>
        <w:left w:val="single" w:color="666666" w:themeColor="accent4" w:sz="8" w:space="0"/>
        <w:bottom w:val="single" w:color="666666" w:themeColor="accent4" w:sz="8" w:space="0"/>
        <w:right w:val="single" w:color="666666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66666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66666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66666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a16e3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3C76A6" w:themeColor="accent5" w:sz="8" w:space="0"/>
        <w:left w:val="single" w:color="3C76A6" w:themeColor="accent5" w:sz="8" w:space="0"/>
        <w:bottom w:val="single" w:color="3C76A6" w:themeColor="accent5" w:sz="8" w:space="0"/>
        <w:right w:val="single" w:color="3C76A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C76A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C76A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C76A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a16e3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E44BC" w:themeColor="accent6" w:sz="8" w:space="0"/>
        <w:left w:val="single" w:color="1E44BC" w:themeColor="accent6" w:sz="8" w:space="0"/>
        <w:bottom w:val="single" w:color="1E44BC" w:themeColor="accent6" w:sz="8" w:space="0"/>
        <w:right w:val="single" w:color="1E44BC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E44BC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E44BC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E44BC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color="4382B9" w:themeColor="accent1" w:themeTint="bf" w:sz="8" w:space="0"/>
        <w:left w:val="single" w:color="4382B9" w:themeColor="accent1" w:themeTint="bf" w:sz="8" w:space="0"/>
        <w:bottom w:val="single" w:color="4382B9" w:themeColor="accent1" w:themeTint="bf" w:sz="8" w:space="0"/>
        <w:right w:val="single" w:color="4382B9" w:themeColor="accent1" w:themeTint="bf" w:sz="8" w:space="0"/>
        <w:insideH w:val="single" w:color="4382B9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382B9" w:themeColor="accent1" w:sz="8" w:space="0"/>
          <w:left w:val="single" w:color="4382B9" w:themeColor="accent1" w:sz="8" w:space="0"/>
          <w:bottom w:val="single" w:color="4382B9" w:themeColor="accent1" w:sz="8" w:space="0"/>
          <w:right w:val="single" w:color="4382B9" w:themeColor="accent1" w:sz="8" w:space="0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382B9" w:themeColor="accent1" w:sz="6" w:space="0"/>
          <w:left w:val="single" w:color="4382B9" w:themeColor="accent1" w:sz="8" w:space="0"/>
          <w:bottom w:val="single" w:color="4382B9" w:themeColor="accent1" w:sz="8" w:space="0"/>
          <w:right w:val="single" w:color="4382B9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color="169BFF" w:themeColor="accent2" w:themeTint="bf" w:sz="8" w:space="0"/>
        <w:left w:val="single" w:color="169BFF" w:themeColor="accent2" w:themeTint="bf" w:sz="8" w:space="0"/>
        <w:bottom w:val="single" w:color="169BFF" w:themeColor="accent2" w:themeTint="bf" w:sz="8" w:space="0"/>
        <w:right w:val="single" w:color="169BFF" w:themeColor="accent2" w:themeTint="bf" w:sz="8" w:space="0"/>
        <w:insideH w:val="single" w:color="169BFF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169BFF" w:themeColor="accent2" w:sz="8" w:space="0"/>
          <w:left w:val="single" w:color="169BFF" w:themeColor="accent2" w:sz="8" w:space="0"/>
          <w:bottom w:val="single" w:color="169BFF" w:themeColor="accent2" w:sz="8" w:space="0"/>
          <w:right w:val="single" w:color="169BFF" w:themeColor="accent2" w:sz="8" w:space="0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69BFF" w:themeColor="accent2" w:sz="6" w:space="0"/>
          <w:left w:val="single" w:color="169BFF" w:themeColor="accent2" w:sz="8" w:space="0"/>
          <w:bottom w:val="single" w:color="169BFF" w:themeColor="accent2" w:sz="8" w:space="0"/>
          <w:right w:val="single" w:color="169BFF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color="1B3DAA" w:themeColor="accent3" w:themeTint="bf" w:sz="8" w:space="0"/>
        <w:left w:val="single" w:color="1B3DAA" w:themeColor="accent3" w:themeTint="bf" w:sz="8" w:space="0"/>
        <w:bottom w:val="single" w:color="1B3DAA" w:themeColor="accent3" w:themeTint="bf" w:sz="8" w:space="0"/>
        <w:right w:val="single" w:color="1B3DAA" w:themeColor="accent3" w:themeTint="bf" w:sz="8" w:space="0"/>
        <w:insideH w:val="single" w:color="1B3DAA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1B3DAA" w:themeColor="accent3" w:sz="8" w:space="0"/>
          <w:left w:val="single" w:color="1B3DAA" w:themeColor="accent3" w:sz="8" w:space="0"/>
          <w:bottom w:val="single" w:color="1B3DAA" w:themeColor="accent3" w:sz="8" w:space="0"/>
          <w:right w:val="single" w:color="1B3DAA" w:themeColor="accent3" w:sz="8" w:space="0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B3DAA" w:themeColor="accent3" w:sz="6" w:space="0"/>
          <w:left w:val="single" w:color="1B3DAA" w:themeColor="accent3" w:sz="8" w:space="0"/>
          <w:bottom w:val="single" w:color="1B3DAA" w:themeColor="accent3" w:sz="8" w:space="0"/>
          <w:right w:val="single" w:color="1B3DAA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color="8C8C8C" w:themeColor="accent4" w:themeTint="bf" w:sz="8" w:space="0"/>
        <w:left w:val="single" w:color="8C8C8C" w:themeColor="accent4" w:themeTint="bf" w:sz="8" w:space="0"/>
        <w:bottom w:val="single" w:color="8C8C8C" w:themeColor="accent4" w:themeTint="bf" w:sz="8" w:space="0"/>
        <w:right w:val="single" w:color="8C8C8C" w:themeColor="accent4" w:themeTint="bf" w:sz="8" w:space="0"/>
        <w:insideH w:val="single" w:color="8C8C8C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C8C8C" w:themeColor="accent4" w:sz="8" w:space="0"/>
          <w:left w:val="single" w:color="8C8C8C" w:themeColor="accent4" w:sz="8" w:space="0"/>
          <w:bottom w:val="single" w:color="8C8C8C" w:themeColor="accent4" w:sz="8" w:space="0"/>
          <w:right w:val="single" w:color="8C8C8C" w:themeColor="accent4" w:sz="8" w:space="0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C8C8C" w:themeColor="accent4" w:sz="6" w:space="0"/>
          <w:left w:val="single" w:color="8C8C8C" w:themeColor="accent4" w:sz="8" w:space="0"/>
          <w:bottom w:val="single" w:color="8C8C8C" w:themeColor="accent4" w:sz="8" w:space="0"/>
          <w:right w:val="single" w:color="8C8C8C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color="6299C6" w:themeColor="accent5" w:themeTint="bf" w:sz="8" w:space="0"/>
        <w:left w:val="single" w:color="6299C6" w:themeColor="accent5" w:themeTint="bf" w:sz="8" w:space="0"/>
        <w:bottom w:val="single" w:color="6299C6" w:themeColor="accent5" w:themeTint="bf" w:sz="8" w:space="0"/>
        <w:right w:val="single" w:color="6299C6" w:themeColor="accent5" w:themeTint="bf" w:sz="8" w:space="0"/>
        <w:insideH w:val="single" w:color="6299C6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6299C6" w:themeColor="accent5" w:sz="8" w:space="0"/>
          <w:left w:val="single" w:color="6299C6" w:themeColor="accent5" w:sz="8" w:space="0"/>
          <w:bottom w:val="single" w:color="6299C6" w:themeColor="accent5" w:sz="8" w:space="0"/>
          <w:right w:val="single" w:color="6299C6" w:themeColor="accent5" w:sz="8" w:space="0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299C6" w:themeColor="accent5" w:sz="6" w:space="0"/>
          <w:left w:val="single" w:color="6299C6" w:themeColor="accent5" w:sz="8" w:space="0"/>
          <w:bottom w:val="single" w:color="6299C6" w:themeColor="accent5" w:sz="8" w:space="0"/>
          <w:right w:val="single" w:color="6299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color="4268E0" w:themeColor="accent6" w:themeTint="bf" w:sz="8" w:space="0"/>
        <w:left w:val="single" w:color="4268E0" w:themeColor="accent6" w:themeTint="bf" w:sz="8" w:space="0"/>
        <w:bottom w:val="single" w:color="4268E0" w:themeColor="accent6" w:themeTint="bf" w:sz="8" w:space="0"/>
        <w:right w:val="single" w:color="4268E0" w:themeColor="accent6" w:themeTint="bf" w:sz="8" w:space="0"/>
        <w:insideH w:val="single" w:color="4268E0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268E0" w:themeColor="accent6" w:sz="8" w:space="0"/>
          <w:left w:val="single" w:color="4268E0" w:themeColor="accent6" w:sz="8" w:space="0"/>
          <w:bottom w:val="single" w:color="4268E0" w:themeColor="accent6" w:sz="8" w:space="0"/>
          <w:right w:val="single" w:color="4268E0" w:themeColor="accent6" w:sz="8" w:space="0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268E0" w:themeColor="accent6" w:sz="6" w:space="0"/>
          <w:left w:val="single" w:color="4268E0" w:themeColor="accent6" w:sz="8" w:space="0"/>
          <w:bottom w:val="single" w:color="4268E0" w:themeColor="accent6" w:sz="8" w:space="0"/>
          <w:right w:val="single" w:color="4268E0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color="4382B9" w:themeColor="accent1" w:themeTint="bf" w:sz="8" w:space="0"/>
        <w:left w:val="single" w:color="4382B9" w:themeColor="accent1" w:themeTint="bf" w:sz="8" w:space="0"/>
        <w:bottom w:val="single" w:color="4382B9" w:themeColor="accent1" w:themeTint="bf" w:sz="8" w:space="0"/>
        <w:right w:val="single" w:color="4382B9" w:themeColor="accent1" w:themeTint="bf" w:sz="8" w:space="0"/>
        <w:insideH w:val="single" w:color="4382B9" w:themeColor="accent1" w:themeTint="bf" w:sz="8" w:space="0"/>
        <w:insideV w:val="single" w:color="4382B9" w:themeColor="accent1" w:themeTint="bf" w:sz="8" w:space="0"/>
      </w:tblBorders>
    </w:tblPr>
    <w:tcPr>
      <w:shd w:val="clear" w:color="auto" w:fill="C0D5E8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382B9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color="169BFF" w:themeColor="accent2" w:themeTint="bf" w:sz="8" w:space="0"/>
        <w:left w:val="single" w:color="169BFF" w:themeColor="accent2" w:themeTint="bf" w:sz="8" w:space="0"/>
        <w:bottom w:val="single" w:color="169BFF" w:themeColor="accent2" w:themeTint="bf" w:sz="8" w:space="0"/>
        <w:right w:val="single" w:color="169BFF" w:themeColor="accent2" w:themeTint="bf" w:sz="8" w:space="0"/>
        <w:insideH w:val="single" w:color="169BFF" w:themeColor="accent2" w:themeTint="bf" w:sz="8" w:space="0"/>
        <w:insideV w:val="single" w:color="169BFF" w:themeColor="accent2" w:themeTint="bf" w:sz="8" w:space="0"/>
      </w:tblBorders>
    </w:tblPr>
    <w:tcPr>
      <w:shd w:val="clear" w:color="auto" w:fill="B2DEFF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169BFF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color="1B3DAA" w:themeColor="accent3" w:themeTint="bf" w:sz="8" w:space="0"/>
        <w:left w:val="single" w:color="1B3DAA" w:themeColor="accent3" w:themeTint="bf" w:sz="8" w:space="0"/>
        <w:bottom w:val="single" w:color="1B3DAA" w:themeColor="accent3" w:themeTint="bf" w:sz="8" w:space="0"/>
        <w:right w:val="single" w:color="1B3DAA" w:themeColor="accent3" w:themeTint="bf" w:sz="8" w:space="0"/>
        <w:insideH w:val="single" w:color="1B3DAA" w:themeColor="accent3" w:themeTint="bf" w:sz="8" w:space="0"/>
        <w:insideV w:val="single" w:color="1B3DAA" w:themeColor="accent3" w:themeTint="bf" w:sz="8" w:space="0"/>
      </w:tblBorders>
    </w:tblPr>
    <w:tcPr>
      <w:shd w:val="clear" w:color="auto" w:fill="A6B7F0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1B3DAA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color="8C8C8C" w:themeColor="accent4" w:themeTint="bf" w:sz="8" w:space="0"/>
        <w:left w:val="single" w:color="8C8C8C" w:themeColor="accent4" w:themeTint="bf" w:sz="8" w:space="0"/>
        <w:bottom w:val="single" w:color="8C8C8C" w:themeColor="accent4" w:themeTint="bf" w:sz="8" w:space="0"/>
        <w:right w:val="single" w:color="8C8C8C" w:themeColor="accent4" w:themeTint="bf" w:sz="8" w:space="0"/>
        <w:insideH w:val="single" w:color="8C8C8C" w:themeColor="accent4" w:themeTint="bf" w:sz="8" w:space="0"/>
        <w:insideV w:val="single" w:color="8C8C8C" w:themeColor="accent4" w:themeTint="bf" w:sz="8" w:space="0"/>
      </w:tblBorders>
    </w:tblPr>
    <w:tcPr>
      <w:shd w:val="clear" w:color="auto" w:fill="D9D9D9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C8C8C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color="6299C6" w:themeColor="accent5" w:themeTint="bf" w:sz="8" w:space="0"/>
        <w:left w:val="single" w:color="6299C6" w:themeColor="accent5" w:themeTint="bf" w:sz="8" w:space="0"/>
        <w:bottom w:val="single" w:color="6299C6" w:themeColor="accent5" w:themeTint="bf" w:sz="8" w:space="0"/>
        <w:right w:val="single" w:color="6299C6" w:themeColor="accent5" w:themeTint="bf" w:sz="8" w:space="0"/>
        <w:insideH w:val="single" w:color="6299C6" w:themeColor="accent5" w:themeTint="bf" w:sz="8" w:space="0"/>
        <w:insideV w:val="single" w:color="6299C6" w:themeColor="accent5" w:themeTint="bf" w:sz="8" w:space="0"/>
      </w:tblBorders>
    </w:tblPr>
    <w:tcPr>
      <w:shd w:val="clear" w:color="auto" w:fill="CBDDEC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6299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color="4268E0" w:themeColor="accent6" w:themeTint="bf" w:sz="8" w:space="0"/>
        <w:left w:val="single" w:color="4268E0" w:themeColor="accent6" w:themeTint="bf" w:sz="8" w:space="0"/>
        <w:bottom w:val="single" w:color="4268E0" w:themeColor="accent6" w:themeTint="bf" w:sz="8" w:space="0"/>
        <w:right w:val="single" w:color="4268E0" w:themeColor="accent6" w:themeTint="bf" w:sz="8" w:space="0"/>
        <w:insideH w:val="single" w:color="4268E0" w:themeColor="accent6" w:themeTint="bf" w:sz="8" w:space="0"/>
        <w:insideV w:val="single" w:color="4268E0" w:themeColor="accent6" w:themeTint="bf" w:sz="8" w:space="0"/>
      </w:tblBorders>
    </w:tblPr>
    <w:tcPr>
      <w:shd w:val="clear" w:color="auto" w:fill="C0CDF5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268E0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a16e3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a16e3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C567A" w:themeColor="accent1" w:sz="8" w:space="0"/>
        <w:left w:val="single" w:color="2C567A" w:themeColor="accent1" w:sz="8" w:space="0"/>
        <w:bottom w:val="single" w:color="2C567A" w:themeColor="accent1" w:sz="8" w:space="0"/>
        <w:right w:val="single" w:color="2C567A" w:themeColor="accent1" w:sz="8" w:space="0"/>
        <w:insideH w:val="single" w:color="2C567A" w:themeColor="accent1" w:sz="8" w:space="0"/>
        <w:insideV w:val="single" w:color="2C567A" w:themeColor="accent1" w:sz="8" w:space="0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color="2C567A" w:themeColor="accent1" w:sz="6" w:space="0"/>
          <w:insideV w:val="single" w:color="2C567A" w:themeColor="accent1" w:sz="6" w:space="0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a16e3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72C7" w:themeColor="accent2" w:sz="8" w:space="0"/>
        <w:left w:val="single" w:color="0072C7" w:themeColor="accent2" w:sz="8" w:space="0"/>
        <w:bottom w:val="single" w:color="0072C7" w:themeColor="accent2" w:sz="8" w:space="0"/>
        <w:right w:val="single" w:color="0072C7" w:themeColor="accent2" w:sz="8" w:space="0"/>
        <w:insideH w:val="single" w:color="0072C7" w:themeColor="accent2" w:sz="8" w:space="0"/>
        <w:insideV w:val="single" w:color="0072C7" w:themeColor="accent2" w:sz="8" w:space="0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color="0072C7" w:themeColor="accent2" w:sz="6" w:space="0"/>
          <w:insideV w:val="single" w:color="0072C7" w:themeColor="accent2" w:sz="6" w:space="0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a16e3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D1D51" w:themeColor="accent3" w:sz="8" w:space="0"/>
        <w:left w:val="single" w:color="0D1D51" w:themeColor="accent3" w:sz="8" w:space="0"/>
        <w:bottom w:val="single" w:color="0D1D51" w:themeColor="accent3" w:sz="8" w:space="0"/>
        <w:right w:val="single" w:color="0D1D51" w:themeColor="accent3" w:sz="8" w:space="0"/>
        <w:insideH w:val="single" w:color="0D1D51" w:themeColor="accent3" w:sz="8" w:space="0"/>
        <w:insideV w:val="single" w:color="0D1D51" w:themeColor="accent3" w:sz="8" w:space="0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color="0D1D51" w:themeColor="accent3" w:sz="6" w:space="0"/>
          <w:insideV w:val="single" w:color="0D1D51" w:themeColor="accent3" w:sz="6" w:space="0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a16e3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66666" w:themeColor="accent4" w:sz="8" w:space="0"/>
        <w:left w:val="single" w:color="666666" w:themeColor="accent4" w:sz="8" w:space="0"/>
        <w:bottom w:val="single" w:color="666666" w:themeColor="accent4" w:sz="8" w:space="0"/>
        <w:right w:val="single" w:color="666666" w:themeColor="accent4" w:sz="8" w:space="0"/>
        <w:insideH w:val="single" w:color="666666" w:themeColor="accent4" w:sz="8" w:space="0"/>
        <w:insideV w:val="single" w:color="666666" w:themeColor="accent4" w:sz="8" w:space="0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color="666666" w:themeColor="accent4" w:sz="6" w:space="0"/>
          <w:insideV w:val="single" w:color="666666" w:themeColor="accent4" w:sz="6" w:space="0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a16e3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3C76A6" w:themeColor="accent5" w:sz="8" w:space="0"/>
        <w:left w:val="single" w:color="3C76A6" w:themeColor="accent5" w:sz="8" w:space="0"/>
        <w:bottom w:val="single" w:color="3C76A6" w:themeColor="accent5" w:sz="8" w:space="0"/>
        <w:right w:val="single" w:color="3C76A6" w:themeColor="accent5" w:sz="8" w:space="0"/>
        <w:insideH w:val="single" w:color="3C76A6" w:themeColor="accent5" w:sz="8" w:space="0"/>
        <w:insideV w:val="single" w:color="3C76A6" w:themeColor="accent5" w:sz="8" w:space="0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color="3C76A6" w:themeColor="accent5" w:sz="6" w:space="0"/>
          <w:insideV w:val="single" w:color="3C76A6" w:themeColor="accent5" w:sz="6" w:space="0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a16e3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E44BC" w:themeColor="accent6" w:sz="8" w:space="0"/>
        <w:left w:val="single" w:color="1E44BC" w:themeColor="accent6" w:sz="8" w:space="0"/>
        <w:bottom w:val="single" w:color="1E44BC" w:themeColor="accent6" w:sz="8" w:space="0"/>
        <w:right w:val="single" w:color="1E44BC" w:themeColor="accent6" w:sz="8" w:space="0"/>
        <w:insideH w:val="single" w:color="1E44BC" w:themeColor="accent6" w:sz="8" w:space="0"/>
        <w:insideV w:val="single" w:color="1E44BC" w:themeColor="accent6" w:sz="8" w:space="0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color="1E44BC" w:themeColor="accent6" w:sz="6" w:space="0"/>
          <w:insideV w:val="single" w:color="1E44BC" w:themeColor="accent6" w:sz="6" w:space="0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C567A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C567A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72C7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72C7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D1D51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D1D51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66666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66666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3C76A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3C76A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E44BC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E44BC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19AEB" w:themeFill="accent6" w:themeFillTint="7f"/>
      </w:tcPr>
    </w:tblStylePr>
  </w:style>
  <w:style w:type="table" w:styleId="Tablaelegante">
    <w:name w:val="Table Elegant"/>
    <w:basedOn w:val="Tablanormal"/>
    <w:uiPriority w:val="99"/>
    <w:semiHidden/>
    <w:unhideWhenUsed/>
    <w:rsid w:val="00ca16e3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rsid w:val="00ca16e3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a16e3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a16e3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a16e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a16e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a16e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a16e3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a16e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aclsica1">
    <w:name w:val="Table Classic 1"/>
    <w:basedOn w:val="Tablanormal"/>
    <w:uiPriority w:val="99"/>
    <w:semiHidden/>
    <w:unhideWhenUsed/>
    <w:rsid w:val="00ca16e3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a16e3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a16e3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/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a16e3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Listavistosa">
    <w:name w:val="Colorful List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ca16e3"/>
    <w:rPr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a16e3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a16e3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color="0072C7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72C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color="0072C7" w:themeColor="accent2" w:sz="24" w:space="0"/>
        <w:left w:val="single" w:color="2C567A" w:themeColor="accent1" w:sz="4" w:space="0"/>
        <w:bottom w:val="single" w:color="2C567A" w:themeColor="accent1" w:sz="4" w:space="0"/>
        <w:right w:val="single" w:color="2C567A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72C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A3348" w:themeColor="accent1" w:sz="4" w:space="0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color="0072C7" w:themeColor="accent2" w:sz="24" w:space="0"/>
        <w:left w:val="single" w:color="0072C7" w:themeColor="accent2" w:sz="4" w:space="0"/>
        <w:bottom w:val="single" w:color="0072C7" w:themeColor="accent2" w:sz="4" w:space="0"/>
        <w:right w:val="single" w:color="0072C7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72C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4477" w:themeColor="accent2" w:sz="4" w:space="0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color="666666" w:themeColor="accent4" w:sz="24" w:space="0"/>
        <w:left w:val="single" w:color="0D1D51" w:themeColor="accent3" w:sz="4" w:space="0"/>
        <w:bottom w:val="single" w:color="0D1D51" w:themeColor="accent3" w:sz="4" w:space="0"/>
        <w:right w:val="single" w:color="0D1D51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66666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71130" w:themeColor="accent3" w:sz="4" w:space="0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color="0D1D51" w:themeColor="accent3" w:sz="24" w:space="0"/>
        <w:left w:val="single" w:color="666666" w:themeColor="accent4" w:sz="4" w:space="0"/>
        <w:bottom w:val="single" w:color="666666" w:themeColor="accent4" w:sz="4" w:space="0"/>
        <w:right w:val="single" w:color="666666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D1D51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D3D3D" w:themeColor="accent4" w:sz="4" w:space="0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color="1E44BC" w:themeColor="accent6" w:sz="24" w:space="0"/>
        <w:left w:val="single" w:color="3C76A6" w:themeColor="accent5" w:sz="4" w:space="0"/>
        <w:bottom w:val="single" w:color="3C76A6" w:themeColor="accent5" w:sz="4" w:space="0"/>
        <w:right w:val="single" w:color="3C76A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E44BC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44663" w:themeColor="accent5" w:sz="4" w:space="0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color="3C76A6" w:themeColor="accent5" w:sz="24" w:space="0"/>
        <w:left w:val="single" w:color="1E44BC" w:themeColor="accent6" w:sz="4" w:space="0"/>
        <w:bottom w:val="single" w:color="1E44BC" w:themeColor="accent6" w:sz="4" w:space="0"/>
        <w:right w:val="single" w:color="1E44BC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C76A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22870" w:themeColor="accent6" w:sz="4" w:space="0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uadrculavistosa">
    <w:name w:val="Colorful Grid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Tablanormal1">
    <w:name w:val="Plain Table 1"/>
    <w:basedOn w:val="Tablanormal"/>
    <w:uiPriority w:val="41"/>
    <w:rsid w:val="00ca16e3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ca16e3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Tablanormal3">
    <w:name w:val="Plain Table 3"/>
    <w:basedOn w:val="Tablanormal"/>
    <w:uiPriority w:val="43"/>
    <w:rsid w:val="00ca16e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ca16e3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ca16e3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moderna">
    <w:name w:val="Table Contemporary"/>
    <w:basedOn w:val="Tablanormal"/>
    <w:uiPriority w:val="99"/>
    <w:semiHidden/>
    <w:unhideWhenUsed/>
    <w:rsid w:val="00ca16e3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color="2C567A" w:themeColor="accent1" w:sz="8" w:space="0"/>
        <w:left w:val="single" w:color="2C567A" w:themeColor="accent1" w:sz="8" w:space="0"/>
        <w:bottom w:val="single" w:color="2C567A" w:themeColor="accent1" w:sz="8" w:space="0"/>
        <w:right w:val="single" w:color="2C567A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C567A" w:themeColor="accent1" w:sz="6" w:space="0"/>
          <w:left w:val="single" w:color="2C567A" w:themeColor="accent1" w:sz="8" w:space="0"/>
          <w:bottom w:val="single" w:color="2C567A" w:themeColor="accent1" w:sz="8" w:space="0"/>
          <w:right w:val="single" w:color="2C567A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2C567A" w:themeColor="accent1" w:sz="8" w:space="0"/>
          <w:left w:val="single" w:color="2C567A" w:themeColor="accent1" w:sz="8" w:space="0"/>
          <w:bottom w:val="single" w:color="2C567A" w:themeColor="accent1" w:sz="8" w:space="0"/>
          <w:right w:val="single" w:color="2C567A" w:themeColor="accent1" w:sz="8" w:space="0"/>
        </w:tcBorders>
      </w:tcPr>
    </w:tblStylePr>
    <w:tblStylePr w:type="band1Horz">
      <w:tblPr/>
      <w:tcPr>
        <w:tcBorders>
          <w:top w:val="single" w:color="2C567A" w:themeColor="accent1" w:sz="8" w:space="0"/>
          <w:left w:val="single" w:color="2C567A" w:themeColor="accent1" w:sz="8" w:space="0"/>
          <w:bottom w:val="single" w:color="2C567A" w:themeColor="accent1" w:sz="8" w:space="0"/>
          <w:right w:val="single" w:color="2C567A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color="0072C7" w:themeColor="accent2" w:sz="8" w:space="0"/>
        <w:left w:val="single" w:color="0072C7" w:themeColor="accent2" w:sz="8" w:space="0"/>
        <w:bottom w:val="single" w:color="0072C7" w:themeColor="accent2" w:sz="8" w:space="0"/>
        <w:right w:val="single" w:color="0072C7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72C7" w:themeColor="accent2" w:sz="6" w:space="0"/>
          <w:left w:val="single" w:color="0072C7" w:themeColor="accent2" w:sz="8" w:space="0"/>
          <w:bottom w:val="single" w:color="0072C7" w:themeColor="accent2" w:sz="8" w:space="0"/>
          <w:right w:val="single" w:color="0072C7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72C7" w:themeColor="accent2" w:sz="8" w:space="0"/>
          <w:left w:val="single" w:color="0072C7" w:themeColor="accent2" w:sz="8" w:space="0"/>
          <w:bottom w:val="single" w:color="0072C7" w:themeColor="accent2" w:sz="8" w:space="0"/>
          <w:right w:val="single" w:color="0072C7" w:themeColor="accent2" w:sz="8" w:space="0"/>
        </w:tcBorders>
      </w:tcPr>
    </w:tblStylePr>
    <w:tblStylePr w:type="band1Horz">
      <w:tblPr/>
      <w:tcPr>
        <w:tcBorders>
          <w:top w:val="single" w:color="0072C7" w:themeColor="accent2" w:sz="8" w:space="0"/>
          <w:left w:val="single" w:color="0072C7" w:themeColor="accent2" w:sz="8" w:space="0"/>
          <w:bottom w:val="single" w:color="0072C7" w:themeColor="accent2" w:sz="8" w:space="0"/>
          <w:right w:val="single" w:color="0072C7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color="0D1D51" w:themeColor="accent3" w:sz="8" w:space="0"/>
        <w:left w:val="single" w:color="0D1D51" w:themeColor="accent3" w:sz="8" w:space="0"/>
        <w:bottom w:val="single" w:color="0D1D51" w:themeColor="accent3" w:sz="8" w:space="0"/>
        <w:right w:val="single" w:color="0D1D51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D1D51" w:themeColor="accent3" w:sz="6" w:space="0"/>
          <w:left w:val="single" w:color="0D1D51" w:themeColor="accent3" w:sz="8" w:space="0"/>
          <w:bottom w:val="single" w:color="0D1D51" w:themeColor="accent3" w:sz="8" w:space="0"/>
          <w:right w:val="single" w:color="0D1D51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D1D51" w:themeColor="accent3" w:sz="8" w:space="0"/>
          <w:left w:val="single" w:color="0D1D51" w:themeColor="accent3" w:sz="8" w:space="0"/>
          <w:bottom w:val="single" w:color="0D1D51" w:themeColor="accent3" w:sz="8" w:space="0"/>
          <w:right w:val="single" w:color="0D1D51" w:themeColor="accent3" w:sz="8" w:space="0"/>
        </w:tcBorders>
      </w:tcPr>
    </w:tblStylePr>
    <w:tblStylePr w:type="band1Horz">
      <w:tblPr/>
      <w:tcPr>
        <w:tcBorders>
          <w:top w:val="single" w:color="0D1D51" w:themeColor="accent3" w:sz="8" w:space="0"/>
          <w:left w:val="single" w:color="0D1D51" w:themeColor="accent3" w:sz="8" w:space="0"/>
          <w:bottom w:val="single" w:color="0D1D51" w:themeColor="accent3" w:sz="8" w:space="0"/>
          <w:right w:val="single" w:color="0D1D51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color="666666" w:themeColor="accent4" w:sz="8" w:space="0"/>
        <w:left w:val="single" w:color="666666" w:themeColor="accent4" w:sz="8" w:space="0"/>
        <w:bottom w:val="single" w:color="666666" w:themeColor="accent4" w:sz="8" w:space="0"/>
        <w:right w:val="single" w:color="666666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66666" w:themeColor="accent4" w:sz="6" w:space="0"/>
          <w:left w:val="single" w:color="666666" w:themeColor="accent4" w:sz="8" w:space="0"/>
          <w:bottom w:val="single" w:color="666666" w:themeColor="accent4" w:sz="8" w:space="0"/>
          <w:right w:val="single" w:color="666666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66666" w:themeColor="accent4" w:sz="8" w:space="0"/>
          <w:left w:val="single" w:color="666666" w:themeColor="accent4" w:sz="8" w:space="0"/>
          <w:bottom w:val="single" w:color="666666" w:themeColor="accent4" w:sz="8" w:space="0"/>
          <w:right w:val="single" w:color="666666" w:themeColor="accent4" w:sz="8" w:space="0"/>
        </w:tcBorders>
      </w:tcPr>
    </w:tblStylePr>
    <w:tblStylePr w:type="band1Horz">
      <w:tblPr/>
      <w:tcPr>
        <w:tcBorders>
          <w:top w:val="single" w:color="666666" w:themeColor="accent4" w:sz="8" w:space="0"/>
          <w:left w:val="single" w:color="666666" w:themeColor="accent4" w:sz="8" w:space="0"/>
          <w:bottom w:val="single" w:color="666666" w:themeColor="accent4" w:sz="8" w:space="0"/>
          <w:right w:val="single" w:color="666666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color="3C76A6" w:themeColor="accent5" w:sz="8" w:space="0"/>
        <w:left w:val="single" w:color="3C76A6" w:themeColor="accent5" w:sz="8" w:space="0"/>
        <w:bottom w:val="single" w:color="3C76A6" w:themeColor="accent5" w:sz="8" w:space="0"/>
        <w:right w:val="single" w:color="3C76A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C76A6" w:themeColor="accent5" w:sz="6" w:space="0"/>
          <w:left w:val="single" w:color="3C76A6" w:themeColor="accent5" w:sz="8" w:space="0"/>
          <w:bottom w:val="single" w:color="3C76A6" w:themeColor="accent5" w:sz="8" w:space="0"/>
          <w:right w:val="single" w:color="3C76A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3C76A6" w:themeColor="accent5" w:sz="8" w:space="0"/>
          <w:left w:val="single" w:color="3C76A6" w:themeColor="accent5" w:sz="8" w:space="0"/>
          <w:bottom w:val="single" w:color="3C76A6" w:themeColor="accent5" w:sz="8" w:space="0"/>
          <w:right w:val="single" w:color="3C76A6" w:themeColor="accent5" w:sz="8" w:space="0"/>
        </w:tcBorders>
      </w:tcPr>
    </w:tblStylePr>
    <w:tblStylePr w:type="band1Horz">
      <w:tblPr/>
      <w:tcPr>
        <w:tcBorders>
          <w:top w:val="single" w:color="3C76A6" w:themeColor="accent5" w:sz="8" w:space="0"/>
          <w:left w:val="single" w:color="3C76A6" w:themeColor="accent5" w:sz="8" w:space="0"/>
          <w:bottom w:val="single" w:color="3C76A6" w:themeColor="accent5" w:sz="8" w:space="0"/>
          <w:right w:val="single" w:color="3C76A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color="1E44BC" w:themeColor="accent6" w:sz="8" w:space="0"/>
        <w:left w:val="single" w:color="1E44BC" w:themeColor="accent6" w:sz="8" w:space="0"/>
        <w:bottom w:val="single" w:color="1E44BC" w:themeColor="accent6" w:sz="8" w:space="0"/>
        <w:right w:val="single" w:color="1E44BC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E44BC" w:themeColor="accent6" w:sz="6" w:space="0"/>
          <w:left w:val="single" w:color="1E44BC" w:themeColor="accent6" w:sz="8" w:space="0"/>
          <w:bottom w:val="single" w:color="1E44BC" w:themeColor="accent6" w:sz="8" w:space="0"/>
          <w:right w:val="single" w:color="1E44BC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1E44BC" w:themeColor="accent6" w:sz="8" w:space="0"/>
          <w:left w:val="single" w:color="1E44BC" w:themeColor="accent6" w:sz="8" w:space="0"/>
          <w:bottom w:val="single" w:color="1E44BC" w:themeColor="accent6" w:sz="8" w:space="0"/>
          <w:right w:val="single" w:color="1E44BC" w:themeColor="accent6" w:sz="8" w:space="0"/>
        </w:tcBorders>
      </w:tcPr>
    </w:tblStylePr>
    <w:tblStylePr w:type="band1Horz">
      <w:tblPr/>
      <w:tcPr>
        <w:tcBorders>
          <w:top w:val="single" w:color="1E44BC" w:themeColor="accent6" w:sz="8" w:space="0"/>
          <w:left w:val="single" w:color="1E44BC" w:themeColor="accent6" w:sz="8" w:space="0"/>
          <w:bottom w:val="single" w:color="1E44BC" w:themeColor="accent6" w:sz="8" w:space="0"/>
          <w:right w:val="single" w:color="1E44BC" w:themeColor="accent6" w:sz="8" w:space="0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a16e3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color="2C567A" w:themeColor="accent1" w:sz="8" w:space="0"/>
        <w:bottom w:val="single" w:color="2C567A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C567A" w:themeColor="accent1" w:sz="8" w:space="0"/>
          <w:left w:val="nil"/>
          <w:bottom w:val="single" w:color="2C567A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C567A" w:themeColor="accent1" w:sz="8" w:space="0"/>
          <w:left w:val="nil"/>
          <w:bottom w:val="single" w:color="2C567A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color="0072C7" w:themeColor="accent2" w:sz="8" w:space="0"/>
        <w:bottom w:val="single" w:color="0072C7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72C7" w:themeColor="accent2" w:sz="8" w:space="0"/>
          <w:left w:val="nil"/>
          <w:bottom w:val="single" w:color="0072C7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72C7" w:themeColor="accent2" w:sz="8" w:space="0"/>
          <w:left w:val="nil"/>
          <w:bottom w:val="single" w:color="0072C7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color="0D1D51" w:themeColor="accent3" w:sz="8" w:space="0"/>
        <w:bottom w:val="single" w:color="0D1D51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D1D51" w:themeColor="accent3" w:sz="8" w:space="0"/>
          <w:left w:val="nil"/>
          <w:bottom w:val="single" w:color="0D1D51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D1D51" w:themeColor="accent3" w:sz="8" w:space="0"/>
          <w:left w:val="nil"/>
          <w:bottom w:val="single" w:color="0D1D51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color="666666" w:themeColor="accent4" w:sz="8" w:space="0"/>
        <w:bottom w:val="single" w:color="666666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66666" w:themeColor="accent4" w:sz="8" w:space="0"/>
          <w:left w:val="nil"/>
          <w:bottom w:val="single" w:color="666666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66666" w:themeColor="accent4" w:sz="8" w:space="0"/>
          <w:left w:val="nil"/>
          <w:bottom w:val="single" w:color="666666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color="3C76A6" w:themeColor="accent5" w:sz="8" w:space="0"/>
        <w:bottom w:val="single" w:color="3C76A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C76A6" w:themeColor="accent5" w:sz="8" w:space="0"/>
          <w:left w:val="nil"/>
          <w:bottom w:val="single" w:color="3C76A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C76A6" w:themeColor="accent5" w:sz="8" w:space="0"/>
          <w:left w:val="nil"/>
          <w:bottom w:val="single" w:color="3C76A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color="1E44BC" w:themeColor="accent6" w:sz="8" w:space="0"/>
        <w:bottom w:val="single" w:color="1E44BC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E44BC" w:themeColor="accent6" w:sz="8" w:space="0"/>
          <w:left w:val="nil"/>
          <w:bottom w:val="single" w:color="1E44BC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E44BC" w:themeColor="accent6" w:sz="8" w:space="0"/>
          <w:left w:val="nil"/>
          <w:bottom w:val="single" w:color="1E44BC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color="2C567A" w:themeColor="accent1" w:sz="8" w:space="0"/>
        <w:left w:val="single" w:color="2C567A" w:themeColor="accent1" w:sz="8" w:space="0"/>
        <w:bottom w:val="single" w:color="2C567A" w:themeColor="accent1" w:sz="8" w:space="0"/>
        <w:right w:val="single" w:color="2C567A" w:themeColor="accent1" w:sz="8" w:space="0"/>
        <w:insideH w:val="single" w:color="2C567A" w:themeColor="accent1" w:sz="8" w:space="0"/>
        <w:insideV w:val="single" w:color="2C567A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C567A" w:themeColor="accent1" w:sz="8" w:space="0"/>
          <w:left w:val="single" w:color="2C567A" w:themeColor="accent1" w:sz="8" w:space="0"/>
          <w:bottom w:val="single" w:color="2C567A" w:themeColor="accent1" w:sz="18" w:space="0"/>
          <w:right w:val="single" w:color="2C567A" w:themeColor="accent1" w:sz="8" w:space="0"/>
          <w:insideH w:val="nil"/>
          <w:insideV w:val="single" w:color="2C567A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C567A" w:themeColor="accent1" w:sz="6" w:space="0"/>
          <w:left w:val="single" w:color="2C567A" w:themeColor="accent1" w:sz="8" w:space="0"/>
          <w:bottom w:val="single" w:color="2C567A" w:themeColor="accent1" w:sz="8" w:space="0"/>
          <w:right w:val="single" w:color="2C567A" w:themeColor="accent1" w:sz="8" w:space="0"/>
          <w:insideH w:val="nil"/>
          <w:insideV w:val="single" w:color="2C567A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C567A" w:themeColor="accent1" w:sz="8" w:space="0"/>
          <w:left w:val="single" w:color="2C567A" w:themeColor="accent1" w:sz="8" w:space="0"/>
          <w:bottom w:val="single" w:color="2C567A" w:themeColor="accent1" w:sz="8" w:space="0"/>
          <w:right w:val="single" w:color="2C567A" w:themeColor="accent1" w:sz="8" w:space="0"/>
        </w:tcBorders>
      </w:tcPr>
    </w:tblStylePr>
    <w:tblStylePr w:type="band1Vert">
      <w:tblPr/>
      <w:tcPr>
        <w:tcBorders>
          <w:top w:val="single" w:color="2C567A" w:themeColor="accent1" w:sz="8" w:space="0"/>
          <w:left w:val="single" w:color="2C567A" w:themeColor="accent1" w:sz="8" w:space="0"/>
          <w:bottom w:val="single" w:color="2C567A" w:themeColor="accent1" w:sz="8" w:space="0"/>
          <w:right w:val="single" w:color="2C567A" w:themeColor="accent1" w:sz="8" w:space="0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color="2C567A" w:themeColor="accent1" w:sz="8" w:space="0"/>
          <w:left w:val="single" w:color="2C567A" w:themeColor="accent1" w:sz="8" w:space="0"/>
          <w:bottom w:val="single" w:color="2C567A" w:themeColor="accent1" w:sz="8" w:space="0"/>
          <w:right w:val="single" w:color="2C567A" w:themeColor="accent1" w:sz="8" w:space="0"/>
          <w:insideV w:val="single" w:color="2C567A" w:themeColor="accent1" w:sz="8" w:space="0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color="2C567A" w:themeColor="accent1" w:sz="8" w:space="0"/>
          <w:left w:val="single" w:color="2C567A" w:themeColor="accent1" w:sz="8" w:space="0"/>
          <w:bottom w:val="single" w:color="2C567A" w:themeColor="accent1" w:sz="8" w:space="0"/>
          <w:right w:val="single" w:color="2C567A" w:themeColor="accent1" w:sz="8" w:space="0"/>
          <w:insideV w:val="single" w:color="2C567A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color="0072C7" w:themeColor="accent2" w:sz="8" w:space="0"/>
        <w:left w:val="single" w:color="0072C7" w:themeColor="accent2" w:sz="8" w:space="0"/>
        <w:bottom w:val="single" w:color="0072C7" w:themeColor="accent2" w:sz="8" w:space="0"/>
        <w:right w:val="single" w:color="0072C7" w:themeColor="accent2" w:sz="8" w:space="0"/>
        <w:insideH w:val="single" w:color="0072C7" w:themeColor="accent2" w:sz="8" w:space="0"/>
        <w:insideV w:val="single" w:color="0072C7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72C7" w:themeColor="accent2" w:sz="8" w:space="0"/>
          <w:left w:val="single" w:color="0072C7" w:themeColor="accent2" w:sz="8" w:space="0"/>
          <w:bottom w:val="single" w:color="0072C7" w:themeColor="accent2" w:sz="18" w:space="0"/>
          <w:right w:val="single" w:color="0072C7" w:themeColor="accent2" w:sz="8" w:space="0"/>
          <w:insideH w:val="nil"/>
          <w:insideV w:val="single" w:color="0072C7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72C7" w:themeColor="accent2" w:sz="6" w:space="0"/>
          <w:left w:val="single" w:color="0072C7" w:themeColor="accent2" w:sz="8" w:space="0"/>
          <w:bottom w:val="single" w:color="0072C7" w:themeColor="accent2" w:sz="8" w:space="0"/>
          <w:right w:val="single" w:color="0072C7" w:themeColor="accent2" w:sz="8" w:space="0"/>
          <w:insideH w:val="nil"/>
          <w:insideV w:val="single" w:color="0072C7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72C7" w:themeColor="accent2" w:sz="8" w:space="0"/>
          <w:left w:val="single" w:color="0072C7" w:themeColor="accent2" w:sz="8" w:space="0"/>
          <w:bottom w:val="single" w:color="0072C7" w:themeColor="accent2" w:sz="8" w:space="0"/>
          <w:right w:val="single" w:color="0072C7" w:themeColor="accent2" w:sz="8" w:space="0"/>
        </w:tcBorders>
      </w:tcPr>
    </w:tblStylePr>
    <w:tblStylePr w:type="band1Vert">
      <w:tblPr/>
      <w:tcPr>
        <w:tcBorders>
          <w:top w:val="single" w:color="0072C7" w:themeColor="accent2" w:sz="8" w:space="0"/>
          <w:left w:val="single" w:color="0072C7" w:themeColor="accent2" w:sz="8" w:space="0"/>
          <w:bottom w:val="single" w:color="0072C7" w:themeColor="accent2" w:sz="8" w:space="0"/>
          <w:right w:val="single" w:color="0072C7" w:themeColor="accent2" w:sz="8" w:space="0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color="0072C7" w:themeColor="accent2" w:sz="8" w:space="0"/>
          <w:left w:val="single" w:color="0072C7" w:themeColor="accent2" w:sz="8" w:space="0"/>
          <w:bottom w:val="single" w:color="0072C7" w:themeColor="accent2" w:sz="8" w:space="0"/>
          <w:right w:val="single" w:color="0072C7" w:themeColor="accent2" w:sz="8" w:space="0"/>
          <w:insideV w:val="single" w:color="0072C7" w:themeColor="accent2" w:sz="8" w:space="0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color="0072C7" w:themeColor="accent2" w:sz="8" w:space="0"/>
          <w:left w:val="single" w:color="0072C7" w:themeColor="accent2" w:sz="8" w:space="0"/>
          <w:bottom w:val="single" w:color="0072C7" w:themeColor="accent2" w:sz="8" w:space="0"/>
          <w:right w:val="single" w:color="0072C7" w:themeColor="accent2" w:sz="8" w:space="0"/>
          <w:insideV w:val="single" w:color="0072C7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color="0D1D51" w:themeColor="accent3" w:sz="8" w:space="0"/>
        <w:left w:val="single" w:color="0D1D51" w:themeColor="accent3" w:sz="8" w:space="0"/>
        <w:bottom w:val="single" w:color="0D1D51" w:themeColor="accent3" w:sz="8" w:space="0"/>
        <w:right w:val="single" w:color="0D1D51" w:themeColor="accent3" w:sz="8" w:space="0"/>
        <w:insideH w:val="single" w:color="0D1D51" w:themeColor="accent3" w:sz="8" w:space="0"/>
        <w:insideV w:val="single" w:color="0D1D51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D1D51" w:themeColor="accent3" w:sz="8" w:space="0"/>
          <w:left w:val="single" w:color="0D1D51" w:themeColor="accent3" w:sz="8" w:space="0"/>
          <w:bottom w:val="single" w:color="0D1D51" w:themeColor="accent3" w:sz="18" w:space="0"/>
          <w:right w:val="single" w:color="0D1D51" w:themeColor="accent3" w:sz="8" w:space="0"/>
          <w:insideH w:val="nil"/>
          <w:insideV w:val="single" w:color="0D1D51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D1D51" w:themeColor="accent3" w:sz="6" w:space="0"/>
          <w:left w:val="single" w:color="0D1D51" w:themeColor="accent3" w:sz="8" w:space="0"/>
          <w:bottom w:val="single" w:color="0D1D51" w:themeColor="accent3" w:sz="8" w:space="0"/>
          <w:right w:val="single" w:color="0D1D51" w:themeColor="accent3" w:sz="8" w:space="0"/>
          <w:insideH w:val="nil"/>
          <w:insideV w:val="single" w:color="0D1D51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D1D51" w:themeColor="accent3" w:sz="8" w:space="0"/>
          <w:left w:val="single" w:color="0D1D51" w:themeColor="accent3" w:sz="8" w:space="0"/>
          <w:bottom w:val="single" w:color="0D1D51" w:themeColor="accent3" w:sz="8" w:space="0"/>
          <w:right w:val="single" w:color="0D1D51" w:themeColor="accent3" w:sz="8" w:space="0"/>
        </w:tcBorders>
      </w:tcPr>
    </w:tblStylePr>
    <w:tblStylePr w:type="band1Vert">
      <w:tblPr/>
      <w:tcPr>
        <w:tcBorders>
          <w:top w:val="single" w:color="0D1D51" w:themeColor="accent3" w:sz="8" w:space="0"/>
          <w:left w:val="single" w:color="0D1D51" w:themeColor="accent3" w:sz="8" w:space="0"/>
          <w:bottom w:val="single" w:color="0D1D51" w:themeColor="accent3" w:sz="8" w:space="0"/>
          <w:right w:val="single" w:color="0D1D51" w:themeColor="accent3" w:sz="8" w:space="0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color="0D1D51" w:themeColor="accent3" w:sz="8" w:space="0"/>
          <w:left w:val="single" w:color="0D1D51" w:themeColor="accent3" w:sz="8" w:space="0"/>
          <w:bottom w:val="single" w:color="0D1D51" w:themeColor="accent3" w:sz="8" w:space="0"/>
          <w:right w:val="single" w:color="0D1D51" w:themeColor="accent3" w:sz="8" w:space="0"/>
          <w:insideV w:val="single" w:color="0D1D51" w:themeColor="accent3" w:sz="8" w:space="0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color="0D1D51" w:themeColor="accent3" w:sz="8" w:space="0"/>
          <w:left w:val="single" w:color="0D1D51" w:themeColor="accent3" w:sz="8" w:space="0"/>
          <w:bottom w:val="single" w:color="0D1D51" w:themeColor="accent3" w:sz="8" w:space="0"/>
          <w:right w:val="single" w:color="0D1D51" w:themeColor="accent3" w:sz="8" w:space="0"/>
          <w:insideV w:val="single" w:color="0D1D51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color="666666" w:themeColor="accent4" w:sz="8" w:space="0"/>
        <w:left w:val="single" w:color="666666" w:themeColor="accent4" w:sz="8" w:space="0"/>
        <w:bottom w:val="single" w:color="666666" w:themeColor="accent4" w:sz="8" w:space="0"/>
        <w:right w:val="single" w:color="666666" w:themeColor="accent4" w:sz="8" w:space="0"/>
        <w:insideH w:val="single" w:color="666666" w:themeColor="accent4" w:sz="8" w:space="0"/>
        <w:insideV w:val="single" w:color="666666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66666" w:themeColor="accent4" w:sz="8" w:space="0"/>
          <w:left w:val="single" w:color="666666" w:themeColor="accent4" w:sz="8" w:space="0"/>
          <w:bottom w:val="single" w:color="666666" w:themeColor="accent4" w:sz="18" w:space="0"/>
          <w:right w:val="single" w:color="666666" w:themeColor="accent4" w:sz="8" w:space="0"/>
          <w:insideH w:val="nil"/>
          <w:insideV w:val="single" w:color="666666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66666" w:themeColor="accent4" w:sz="6" w:space="0"/>
          <w:left w:val="single" w:color="666666" w:themeColor="accent4" w:sz="8" w:space="0"/>
          <w:bottom w:val="single" w:color="666666" w:themeColor="accent4" w:sz="8" w:space="0"/>
          <w:right w:val="single" w:color="666666" w:themeColor="accent4" w:sz="8" w:space="0"/>
          <w:insideH w:val="nil"/>
          <w:insideV w:val="single" w:color="666666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66666" w:themeColor="accent4" w:sz="8" w:space="0"/>
          <w:left w:val="single" w:color="666666" w:themeColor="accent4" w:sz="8" w:space="0"/>
          <w:bottom w:val="single" w:color="666666" w:themeColor="accent4" w:sz="8" w:space="0"/>
          <w:right w:val="single" w:color="666666" w:themeColor="accent4" w:sz="8" w:space="0"/>
        </w:tcBorders>
      </w:tcPr>
    </w:tblStylePr>
    <w:tblStylePr w:type="band1Vert">
      <w:tblPr/>
      <w:tcPr>
        <w:tcBorders>
          <w:top w:val="single" w:color="666666" w:themeColor="accent4" w:sz="8" w:space="0"/>
          <w:left w:val="single" w:color="666666" w:themeColor="accent4" w:sz="8" w:space="0"/>
          <w:bottom w:val="single" w:color="666666" w:themeColor="accent4" w:sz="8" w:space="0"/>
          <w:right w:val="single" w:color="666666" w:themeColor="accent4" w:sz="8" w:space="0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color="666666" w:themeColor="accent4" w:sz="8" w:space="0"/>
          <w:left w:val="single" w:color="666666" w:themeColor="accent4" w:sz="8" w:space="0"/>
          <w:bottom w:val="single" w:color="666666" w:themeColor="accent4" w:sz="8" w:space="0"/>
          <w:right w:val="single" w:color="666666" w:themeColor="accent4" w:sz="8" w:space="0"/>
          <w:insideV w:val="single" w:color="666666" w:themeColor="accent4" w:sz="8" w:space="0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color="666666" w:themeColor="accent4" w:sz="8" w:space="0"/>
          <w:left w:val="single" w:color="666666" w:themeColor="accent4" w:sz="8" w:space="0"/>
          <w:bottom w:val="single" w:color="666666" w:themeColor="accent4" w:sz="8" w:space="0"/>
          <w:right w:val="single" w:color="666666" w:themeColor="accent4" w:sz="8" w:space="0"/>
          <w:insideV w:val="single" w:color="666666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color="3C76A6" w:themeColor="accent5" w:sz="8" w:space="0"/>
        <w:left w:val="single" w:color="3C76A6" w:themeColor="accent5" w:sz="8" w:space="0"/>
        <w:bottom w:val="single" w:color="3C76A6" w:themeColor="accent5" w:sz="8" w:space="0"/>
        <w:right w:val="single" w:color="3C76A6" w:themeColor="accent5" w:sz="8" w:space="0"/>
        <w:insideH w:val="single" w:color="3C76A6" w:themeColor="accent5" w:sz="8" w:space="0"/>
        <w:insideV w:val="single" w:color="3C76A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C76A6" w:themeColor="accent5" w:sz="8" w:space="0"/>
          <w:left w:val="single" w:color="3C76A6" w:themeColor="accent5" w:sz="8" w:space="0"/>
          <w:bottom w:val="single" w:color="3C76A6" w:themeColor="accent5" w:sz="18" w:space="0"/>
          <w:right w:val="single" w:color="3C76A6" w:themeColor="accent5" w:sz="8" w:space="0"/>
          <w:insideH w:val="nil"/>
          <w:insideV w:val="single" w:color="3C76A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C76A6" w:themeColor="accent5" w:sz="6" w:space="0"/>
          <w:left w:val="single" w:color="3C76A6" w:themeColor="accent5" w:sz="8" w:space="0"/>
          <w:bottom w:val="single" w:color="3C76A6" w:themeColor="accent5" w:sz="8" w:space="0"/>
          <w:right w:val="single" w:color="3C76A6" w:themeColor="accent5" w:sz="8" w:space="0"/>
          <w:insideH w:val="nil"/>
          <w:insideV w:val="single" w:color="3C76A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C76A6" w:themeColor="accent5" w:sz="8" w:space="0"/>
          <w:left w:val="single" w:color="3C76A6" w:themeColor="accent5" w:sz="8" w:space="0"/>
          <w:bottom w:val="single" w:color="3C76A6" w:themeColor="accent5" w:sz="8" w:space="0"/>
          <w:right w:val="single" w:color="3C76A6" w:themeColor="accent5" w:sz="8" w:space="0"/>
        </w:tcBorders>
      </w:tcPr>
    </w:tblStylePr>
    <w:tblStylePr w:type="band1Vert">
      <w:tblPr/>
      <w:tcPr>
        <w:tcBorders>
          <w:top w:val="single" w:color="3C76A6" w:themeColor="accent5" w:sz="8" w:space="0"/>
          <w:left w:val="single" w:color="3C76A6" w:themeColor="accent5" w:sz="8" w:space="0"/>
          <w:bottom w:val="single" w:color="3C76A6" w:themeColor="accent5" w:sz="8" w:space="0"/>
          <w:right w:val="single" w:color="3C76A6" w:themeColor="accent5" w:sz="8" w:space="0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color="3C76A6" w:themeColor="accent5" w:sz="8" w:space="0"/>
          <w:left w:val="single" w:color="3C76A6" w:themeColor="accent5" w:sz="8" w:space="0"/>
          <w:bottom w:val="single" w:color="3C76A6" w:themeColor="accent5" w:sz="8" w:space="0"/>
          <w:right w:val="single" w:color="3C76A6" w:themeColor="accent5" w:sz="8" w:space="0"/>
          <w:insideV w:val="single" w:color="3C76A6" w:themeColor="accent5" w:sz="8" w:space="0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color="3C76A6" w:themeColor="accent5" w:sz="8" w:space="0"/>
          <w:left w:val="single" w:color="3C76A6" w:themeColor="accent5" w:sz="8" w:space="0"/>
          <w:bottom w:val="single" w:color="3C76A6" w:themeColor="accent5" w:sz="8" w:space="0"/>
          <w:right w:val="single" w:color="3C76A6" w:themeColor="accent5" w:sz="8" w:space="0"/>
          <w:insideV w:val="single" w:color="3C76A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color="1E44BC" w:themeColor="accent6" w:sz="8" w:space="0"/>
        <w:left w:val="single" w:color="1E44BC" w:themeColor="accent6" w:sz="8" w:space="0"/>
        <w:bottom w:val="single" w:color="1E44BC" w:themeColor="accent6" w:sz="8" w:space="0"/>
        <w:right w:val="single" w:color="1E44BC" w:themeColor="accent6" w:sz="8" w:space="0"/>
        <w:insideH w:val="single" w:color="1E44BC" w:themeColor="accent6" w:sz="8" w:space="0"/>
        <w:insideV w:val="single" w:color="1E44BC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E44BC" w:themeColor="accent6" w:sz="8" w:space="0"/>
          <w:left w:val="single" w:color="1E44BC" w:themeColor="accent6" w:sz="8" w:space="0"/>
          <w:bottom w:val="single" w:color="1E44BC" w:themeColor="accent6" w:sz="18" w:space="0"/>
          <w:right w:val="single" w:color="1E44BC" w:themeColor="accent6" w:sz="8" w:space="0"/>
          <w:insideH w:val="nil"/>
          <w:insideV w:val="single" w:color="1E44BC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E44BC" w:themeColor="accent6" w:sz="6" w:space="0"/>
          <w:left w:val="single" w:color="1E44BC" w:themeColor="accent6" w:sz="8" w:space="0"/>
          <w:bottom w:val="single" w:color="1E44BC" w:themeColor="accent6" w:sz="8" w:space="0"/>
          <w:right w:val="single" w:color="1E44BC" w:themeColor="accent6" w:sz="8" w:space="0"/>
          <w:insideH w:val="nil"/>
          <w:insideV w:val="single" w:color="1E44BC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E44BC" w:themeColor="accent6" w:sz="8" w:space="0"/>
          <w:left w:val="single" w:color="1E44BC" w:themeColor="accent6" w:sz="8" w:space="0"/>
          <w:bottom w:val="single" w:color="1E44BC" w:themeColor="accent6" w:sz="8" w:space="0"/>
          <w:right w:val="single" w:color="1E44BC" w:themeColor="accent6" w:sz="8" w:space="0"/>
        </w:tcBorders>
      </w:tcPr>
    </w:tblStylePr>
    <w:tblStylePr w:type="band1Vert">
      <w:tblPr/>
      <w:tcPr>
        <w:tcBorders>
          <w:top w:val="single" w:color="1E44BC" w:themeColor="accent6" w:sz="8" w:space="0"/>
          <w:left w:val="single" w:color="1E44BC" w:themeColor="accent6" w:sz="8" w:space="0"/>
          <w:bottom w:val="single" w:color="1E44BC" w:themeColor="accent6" w:sz="8" w:space="0"/>
          <w:right w:val="single" w:color="1E44BC" w:themeColor="accent6" w:sz="8" w:space="0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color="1E44BC" w:themeColor="accent6" w:sz="8" w:space="0"/>
          <w:left w:val="single" w:color="1E44BC" w:themeColor="accent6" w:sz="8" w:space="0"/>
          <w:bottom w:val="single" w:color="1E44BC" w:themeColor="accent6" w:sz="8" w:space="0"/>
          <w:right w:val="single" w:color="1E44BC" w:themeColor="accent6" w:sz="8" w:space="0"/>
          <w:insideV w:val="single" w:color="1E44BC" w:themeColor="accent6" w:sz="8" w:space="0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color="1E44BC" w:themeColor="accent6" w:sz="8" w:space="0"/>
          <w:left w:val="single" w:color="1E44BC" w:themeColor="accent6" w:sz="8" w:space="0"/>
          <w:bottom w:val="single" w:color="1E44BC" w:themeColor="accent6" w:sz="8" w:space="0"/>
          <w:right w:val="single" w:color="1E44BC" w:themeColor="accent6" w:sz="8" w:space="0"/>
          <w:insideV w:val="single" w:color="1E44BC" w:themeColor="accent6" w:sz="8" w:space="0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79BC8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679BC8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4AFFF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44AFFF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2752DC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2752DC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3A3A3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A3A3A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1ADD1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81ADD1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786E6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6786E6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2">
    <w:name w:val="List Table 2"/>
    <w:basedOn w:val="Tablanormal"/>
    <w:uiPriority w:val="47"/>
    <w:rsid w:val="00ca16e3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ca16e3"/>
    <w:tblPr>
      <w:tblStyleRowBandSize w:val="1"/>
      <w:tblStyleColBandSize w:val="1"/>
      <w:tblBorders>
        <w:top w:val="single" w:color="679BC8" w:themeColor="accent1" w:themeTint="99" w:sz="4" w:space="0"/>
        <w:bottom w:val="single" w:color="679BC8" w:themeColor="accent1" w:themeTint="99" w:sz="4" w:space="0"/>
        <w:insideH w:val="single" w:color="679BC8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ca16e3"/>
    <w:tblPr>
      <w:tblStyleRowBandSize w:val="1"/>
      <w:tblStyleColBandSize w:val="1"/>
      <w:tblBorders>
        <w:top w:val="single" w:color="44AFFF" w:themeColor="accent2" w:themeTint="99" w:sz="4" w:space="0"/>
        <w:bottom w:val="single" w:color="44AFFF" w:themeColor="accent2" w:themeTint="99" w:sz="4" w:space="0"/>
        <w:insideH w:val="single" w:color="44AFFF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ca16e3"/>
    <w:tblPr>
      <w:tblStyleRowBandSize w:val="1"/>
      <w:tblStyleColBandSize w:val="1"/>
      <w:tblBorders>
        <w:top w:val="single" w:color="2752DC" w:themeColor="accent3" w:themeTint="99" w:sz="4" w:space="0"/>
        <w:bottom w:val="single" w:color="2752DC" w:themeColor="accent3" w:themeTint="99" w:sz="4" w:space="0"/>
        <w:insideH w:val="single" w:color="2752DC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ca16e3"/>
    <w:tblPr>
      <w:tblStyleRowBandSize w:val="1"/>
      <w:tblStyleColBandSize w:val="1"/>
      <w:tblBorders>
        <w:top w:val="single" w:color="A3A3A3" w:themeColor="accent4" w:themeTint="99" w:sz="4" w:space="0"/>
        <w:bottom w:val="single" w:color="A3A3A3" w:themeColor="accent4" w:themeTint="99" w:sz="4" w:space="0"/>
        <w:insideH w:val="single" w:color="A3A3A3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ca16e3"/>
    <w:tblPr>
      <w:tblStyleRowBandSize w:val="1"/>
      <w:tblStyleColBandSize w:val="1"/>
      <w:tblBorders>
        <w:top w:val="single" w:color="81ADD1" w:themeColor="accent5" w:themeTint="99" w:sz="4" w:space="0"/>
        <w:bottom w:val="single" w:color="81ADD1" w:themeColor="accent5" w:themeTint="99" w:sz="4" w:space="0"/>
        <w:insideH w:val="single" w:color="81ADD1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ca16e3"/>
    <w:tblPr>
      <w:tblStyleRowBandSize w:val="1"/>
      <w:tblStyleColBandSize w:val="1"/>
      <w:tblBorders>
        <w:top w:val="single" w:color="6786E6" w:themeColor="accent6" w:themeTint="99" w:sz="4" w:space="0"/>
        <w:bottom w:val="single" w:color="6786E6" w:themeColor="accent6" w:themeTint="99" w:sz="4" w:space="0"/>
        <w:insideH w:val="single" w:color="6786E6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3">
    <w:name w:val="List Table 3"/>
    <w:basedOn w:val="Tablanormal"/>
    <w:uiPriority w:val="48"/>
    <w:rsid w:val="00ca16e3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ca16e3"/>
    <w:tblPr>
      <w:tblStyleRowBandSize w:val="1"/>
      <w:tblStyleColBandSize w:val="1"/>
      <w:tblBorders>
        <w:top w:val="single" w:color="2C567A" w:themeColor="accent1" w:sz="4" w:space="0"/>
        <w:left w:val="single" w:color="2C567A" w:themeColor="accent1" w:sz="4" w:space="0"/>
        <w:bottom w:val="single" w:color="2C567A" w:themeColor="accent1" w:sz="4" w:space="0"/>
        <w:right w:val="single" w:color="2C567A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color="2C567A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C567A" w:themeColor="accent1" w:sz="4" w:space="0"/>
          <w:right w:val="single" w:color="2C567A" w:themeColor="accent1" w:sz="4" w:space="0"/>
        </w:tcBorders>
      </w:tcPr>
    </w:tblStylePr>
    <w:tblStylePr w:type="band1Horz">
      <w:tblPr/>
      <w:tcPr>
        <w:tcBorders>
          <w:top w:val="single" w:color="2C567A" w:themeColor="accent1" w:sz="4" w:space="0"/>
          <w:bottom w:val="single" w:color="2C567A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C567A" w:themeColor="accent1" w:sz="4" w:space="0"/>
          <w:left w:val="nil"/>
        </w:tcBorders>
      </w:tcPr>
    </w:tblStylePr>
    <w:tblStylePr w:type="swCell">
      <w:tblPr/>
      <w:tcPr>
        <w:tcBorders>
          <w:top w:val="double" w:color="2C567A" w:themeColor="accent1" w:sz="4" w:space="0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ca16e3"/>
    <w:tblPr>
      <w:tblStyleRowBandSize w:val="1"/>
      <w:tblStyleColBandSize w:val="1"/>
      <w:tblBorders>
        <w:top w:val="single" w:color="0072C7" w:themeColor="accent2" w:sz="4" w:space="0"/>
        <w:left w:val="single" w:color="0072C7" w:themeColor="accent2" w:sz="4" w:space="0"/>
        <w:bottom w:val="single" w:color="0072C7" w:themeColor="accent2" w:sz="4" w:space="0"/>
        <w:right w:val="single" w:color="0072C7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color="0072C7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72C7" w:themeColor="accent2" w:sz="4" w:space="0"/>
          <w:right w:val="single" w:color="0072C7" w:themeColor="accent2" w:sz="4" w:space="0"/>
        </w:tcBorders>
      </w:tcPr>
    </w:tblStylePr>
    <w:tblStylePr w:type="band1Horz">
      <w:tblPr/>
      <w:tcPr>
        <w:tcBorders>
          <w:top w:val="single" w:color="0072C7" w:themeColor="accent2" w:sz="4" w:space="0"/>
          <w:bottom w:val="single" w:color="0072C7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72C7" w:themeColor="accent2" w:sz="4" w:space="0"/>
          <w:left w:val="nil"/>
        </w:tcBorders>
      </w:tcPr>
    </w:tblStylePr>
    <w:tblStylePr w:type="swCell">
      <w:tblPr/>
      <w:tcPr>
        <w:tcBorders>
          <w:top w:val="double" w:color="0072C7" w:themeColor="accent2" w:sz="4" w:space="0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ca16e3"/>
    <w:tblPr>
      <w:tblStyleRowBandSize w:val="1"/>
      <w:tblStyleColBandSize w:val="1"/>
      <w:tblBorders>
        <w:top w:val="single" w:color="0D1D51" w:themeColor="accent3" w:sz="4" w:space="0"/>
        <w:left w:val="single" w:color="0D1D51" w:themeColor="accent3" w:sz="4" w:space="0"/>
        <w:bottom w:val="single" w:color="0D1D51" w:themeColor="accent3" w:sz="4" w:space="0"/>
        <w:right w:val="single" w:color="0D1D51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color="0D1D51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D1D51" w:themeColor="accent3" w:sz="4" w:space="0"/>
          <w:right w:val="single" w:color="0D1D51" w:themeColor="accent3" w:sz="4" w:space="0"/>
        </w:tcBorders>
      </w:tcPr>
    </w:tblStylePr>
    <w:tblStylePr w:type="band1Horz">
      <w:tblPr/>
      <w:tcPr>
        <w:tcBorders>
          <w:top w:val="single" w:color="0D1D51" w:themeColor="accent3" w:sz="4" w:space="0"/>
          <w:bottom w:val="single" w:color="0D1D51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D1D51" w:themeColor="accent3" w:sz="4" w:space="0"/>
          <w:left w:val="nil"/>
        </w:tcBorders>
      </w:tcPr>
    </w:tblStylePr>
    <w:tblStylePr w:type="swCell">
      <w:tblPr/>
      <w:tcPr>
        <w:tcBorders>
          <w:top w:val="double" w:color="0D1D51" w:themeColor="accent3" w:sz="4" w:space="0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ca16e3"/>
    <w:tblPr>
      <w:tblStyleRowBandSize w:val="1"/>
      <w:tblStyleColBandSize w:val="1"/>
      <w:tblBorders>
        <w:top w:val="single" w:color="666666" w:themeColor="accent4" w:sz="4" w:space="0"/>
        <w:left w:val="single" w:color="666666" w:themeColor="accent4" w:sz="4" w:space="0"/>
        <w:bottom w:val="single" w:color="666666" w:themeColor="accent4" w:sz="4" w:space="0"/>
        <w:right w:val="single" w:color="666666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color="666666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66666" w:themeColor="accent4" w:sz="4" w:space="0"/>
          <w:right w:val="single" w:color="666666" w:themeColor="accent4" w:sz="4" w:space="0"/>
        </w:tcBorders>
      </w:tcPr>
    </w:tblStylePr>
    <w:tblStylePr w:type="band1Horz">
      <w:tblPr/>
      <w:tcPr>
        <w:tcBorders>
          <w:top w:val="single" w:color="666666" w:themeColor="accent4" w:sz="4" w:space="0"/>
          <w:bottom w:val="single" w:color="666666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66666" w:themeColor="accent4" w:sz="4" w:space="0"/>
          <w:left w:val="nil"/>
        </w:tcBorders>
      </w:tcPr>
    </w:tblStylePr>
    <w:tblStylePr w:type="swCell">
      <w:tblPr/>
      <w:tcPr>
        <w:tcBorders>
          <w:top w:val="double" w:color="666666" w:themeColor="accent4" w:sz="4" w:space="0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ca16e3"/>
    <w:tblPr>
      <w:tblStyleRowBandSize w:val="1"/>
      <w:tblStyleColBandSize w:val="1"/>
      <w:tblBorders>
        <w:top w:val="single" w:color="3C76A6" w:themeColor="accent5" w:sz="4" w:space="0"/>
        <w:left w:val="single" w:color="3C76A6" w:themeColor="accent5" w:sz="4" w:space="0"/>
        <w:bottom w:val="single" w:color="3C76A6" w:themeColor="accent5" w:sz="4" w:space="0"/>
        <w:right w:val="single" w:color="3C76A6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color="3C76A6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3C76A6" w:themeColor="accent5" w:sz="4" w:space="0"/>
          <w:right w:val="single" w:color="3C76A6" w:themeColor="accent5" w:sz="4" w:space="0"/>
        </w:tcBorders>
      </w:tcPr>
    </w:tblStylePr>
    <w:tblStylePr w:type="band1Horz">
      <w:tblPr/>
      <w:tcPr>
        <w:tcBorders>
          <w:top w:val="single" w:color="3C76A6" w:themeColor="accent5" w:sz="4" w:space="0"/>
          <w:bottom w:val="single" w:color="3C76A6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3C76A6" w:themeColor="accent5" w:sz="4" w:space="0"/>
          <w:left w:val="nil"/>
        </w:tcBorders>
      </w:tcPr>
    </w:tblStylePr>
    <w:tblStylePr w:type="swCell">
      <w:tblPr/>
      <w:tcPr>
        <w:tcBorders>
          <w:top w:val="double" w:color="3C76A6" w:themeColor="accent5" w:sz="4" w:space="0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ca16e3"/>
    <w:tblPr>
      <w:tblStyleRowBandSize w:val="1"/>
      <w:tblStyleColBandSize w:val="1"/>
      <w:tblBorders>
        <w:top w:val="single" w:color="1E44BC" w:themeColor="accent6" w:sz="4" w:space="0"/>
        <w:left w:val="single" w:color="1E44BC" w:themeColor="accent6" w:sz="4" w:space="0"/>
        <w:bottom w:val="single" w:color="1E44BC" w:themeColor="accent6" w:sz="4" w:space="0"/>
        <w:right w:val="single" w:color="1E44BC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color="1E44BC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E44BC" w:themeColor="accent6" w:sz="4" w:space="0"/>
          <w:right w:val="single" w:color="1E44BC" w:themeColor="accent6" w:sz="4" w:space="0"/>
        </w:tcBorders>
      </w:tcPr>
    </w:tblStylePr>
    <w:tblStylePr w:type="band1Horz">
      <w:tblPr/>
      <w:tcPr>
        <w:tcBorders>
          <w:top w:val="single" w:color="1E44BC" w:themeColor="accent6" w:sz="4" w:space="0"/>
          <w:bottom w:val="single" w:color="1E44BC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E44BC" w:themeColor="accent6" w:sz="4" w:space="0"/>
          <w:left w:val="nil"/>
        </w:tcBorders>
      </w:tcPr>
    </w:tblStylePr>
    <w:tblStylePr w:type="swCell">
      <w:tblPr/>
      <w:tcPr>
        <w:tcBorders>
          <w:top w:val="double" w:color="1E44BC" w:themeColor="accent6" w:sz="4" w:space="0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ca16e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ca16e3"/>
    <w:tblPr>
      <w:tblStyleRowBandSize w:val="1"/>
      <w:tblStyleColBandSize w:val="1"/>
      <w:tblBorders>
        <w:top w:val="single" w:color="679BC8" w:themeColor="accent1" w:themeTint="99" w:sz="4" w:space="0"/>
        <w:left w:val="single" w:color="679BC8" w:themeColor="accent1" w:themeTint="99" w:sz="4" w:space="0"/>
        <w:bottom w:val="single" w:color="679BC8" w:themeColor="accent1" w:themeTint="99" w:sz="4" w:space="0"/>
        <w:right w:val="single" w:color="679BC8" w:themeColor="accent1" w:themeTint="99" w:sz="4" w:space="0"/>
        <w:insideH w:val="single" w:color="679BC8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C567A" w:themeColor="accent1" w:sz="4" w:space="0"/>
          <w:left w:val="single" w:color="2C567A" w:themeColor="accent1" w:sz="4" w:space="0"/>
          <w:bottom w:val="single" w:color="2C567A" w:themeColor="accent1" w:sz="4" w:space="0"/>
          <w:right w:val="single" w:color="2C567A" w:themeColor="accent1" w:sz="4" w:space="0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color="679BC8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ca16e3"/>
    <w:tblPr>
      <w:tblStyleRowBandSize w:val="1"/>
      <w:tblStyleColBandSize w:val="1"/>
      <w:tblBorders>
        <w:top w:val="single" w:color="44AFFF" w:themeColor="accent2" w:themeTint="99" w:sz="4" w:space="0"/>
        <w:left w:val="single" w:color="44AFFF" w:themeColor="accent2" w:themeTint="99" w:sz="4" w:space="0"/>
        <w:bottom w:val="single" w:color="44AFFF" w:themeColor="accent2" w:themeTint="99" w:sz="4" w:space="0"/>
        <w:right w:val="single" w:color="44AFFF" w:themeColor="accent2" w:themeTint="99" w:sz="4" w:space="0"/>
        <w:insideH w:val="single" w:color="44AFFF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72C7" w:themeColor="accent2" w:sz="4" w:space="0"/>
          <w:left w:val="single" w:color="0072C7" w:themeColor="accent2" w:sz="4" w:space="0"/>
          <w:bottom w:val="single" w:color="0072C7" w:themeColor="accent2" w:sz="4" w:space="0"/>
          <w:right w:val="single" w:color="0072C7" w:themeColor="accent2" w:sz="4" w:space="0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color="44AFFF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ca16e3"/>
    <w:tblPr>
      <w:tblStyleRowBandSize w:val="1"/>
      <w:tblStyleColBandSize w:val="1"/>
      <w:tblBorders>
        <w:top w:val="single" w:color="2752DC" w:themeColor="accent3" w:themeTint="99" w:sz="4" w:space="0"/>
        <w:left w:val="single" w:color="2752DC" w:themeColor="accent3" w:themeTint="99" w:sz="4" w:space="0"/>
        <w:bottom w:val="single" w:color="2752DC" w:themeColor="accent3" w:themeTint="99" w:sz="4" w:space="0"/>
        <w:right w:val="single" w:color="2752DC" w:themeColor="accent3" w:themeTint="99" w:sz="4" w:space="0"/>
        <w:insideH w:val="single" w:color="2752DC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D1D51" w:themeColor="accent3" w:sz="4" w:space="0"/>
          <w:left w:val="single" w:color="0D1D51" w:themeColor="accent3" w:sz="4" w:space="0"/>
          <w:bottom w:val="single" w:color="0D1D51" w:themeColor="accent3" w:sz="4" w:space="0"/>
          <w:right w:val="single" w:color="0D1D51" w:themeColor="accent3" w:sz="4" w:space="0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color="2752DC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ca16e3"/>
    <w:tblPr>
      <w:tblStyleRowBandSize w:val="1"/>
      <w:tblStyleColBandSize w:val="1"/>
      <w:tblBorders>
        <w:top w:val="single" w:color="A3A3A3" w:themeColor="accent4" w:themeTint="99" w:sz="4" w:space="0"/>
        <w:left w:val="single" w:color="A3A3A3" w:themeColor="accent4" w:themeTint="99" w:sz="4" w:space="0"/>
        <w:bottom w:val="single" w:color="A3A3A3" w:themeColor="accent4" w:themeTint="99" w:sz="4" w:space="0"/>
        <w:right w:val="single" w:color="A3A3A3" w:themeColor="accent4" w:themeTint="99" w:sz="4" w:space="0"/>
        <w:insideH w:val="single" w:color="A3A3A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66666" w:themeColor="accent4" w:sz="4" w:space="0"/>
          <w:left w:val="single" w:color="666666" w:themeColor="accent4" w:sz="4" w:space="0"/>
          <w:bottom w:val="single" w:color="666666" w:themeColor="accent4" w:sz="4" w:space="0"/>
          <w:right w:val="single" w:color="666666" w:themeColor="accent4" w:sz="4" w:space="0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color="A3A3A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ca16e3"/>
    <w:tblPr>
      <w:tblStyleRowBandSize w:val="1"/>
      <w:tblStyleColBandSize w:val="1"/>
      <w:tblBorders>
        <w:top w:val="single" w:color="81ADD1" w:themeColor="accent5" w:themeTint="99" w:sz="4" w:space="0"/>
        <w:left w:val="single" w:color="81ADD1" w:themeColor="accent5" w:themeTint="99" w:sz="4" w:space="0"/>
        <w:bottom w:val="single" w:color="81ADD1" w:themeColor="accent5" w:themeTint="99" w:sz="4" w:space="0"/>
        <w:right w:val="single" w:color="81ADD1" w:themeColor="accent5" w:themeTint="99" w:sz="4" w:space="0"/>
        <w:insideH w:val="single" w:color="81ADD1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3C76A6" w:themeColor="accent5" w:sz="4" w:space="0"/>
          <w:left w:val="single" w:color="3C76A6" w:themeColor="accent5" w:sz="4" w:space="0"/>
          <w:bottom w:val="single" w:color="3C76A6" w:themeColor="accent5" w:sz="4" w:space="0"/>
          <w:right w:val="single" w:color="3C76A6" w:themeColor="accent5" w:sz="4" w:space="0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color="81ADD1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ca16e3"/>
    <w:tblPr>
      <w:tblStyleRowBandSize w:val="1"/>
      <w:tblStyleColBandSize w:val="1"/>
      <w:tblBorders>
        <w:top w:val="single" w:color="6786E6" w:themeColor="accent6" w:themeTint="99" w:sz="4" w:space="0"/>
        <w:left w:val="single" w:color="6786E6" w:themeColor="accent6" w:themeTint="99" w:sz="4" w:space="0"/>
        <w:bottom w:val="single" w:color="6786E6" w:themeColor="accent6" w:themeTint="99" w:sz="4" w:space="0"/>
        <w:right w:val="single" w:color="6786E6" w:themeColor="accent6" w:themeTint="99" w:sz="4" w:space="0"/>
        <w:insideH w:val="single" w:color="6786E6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E44BC" w:themeColor="accent6" w:sz="4" w:space="0"/>
          <w:left w:val="single" w:color="1E44BC" w:themeColor="accent6" w:sz="4" w:space="0"/>
          <w:bottom w:val="single" w:color="1E44BC" w:themeColor="accent6" w:sz="4" w:space="0"/>
          <w:right w:val="single" w:color="1E44BC" w:themeColor="accent6" w:sz="4" w:space="0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color="6786E6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color="2C567A" w:themeColor="accent1" w:sz="24" w:space="0"/>
        <w:left w:val="single" w:color="2C567A" w:themeColor="accent1" w:sz="24" w:space="0"/>
        <w:bottom w:val="single" w:color="2C567A" w:themeColor="accent1" w:sz="24" w:space="0"/>
        <w:right w:val="single" w:color="2C567A" w:themeColor="accent1" w:sz="24" w:space="0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color="0072C7" w:themeColor="accent2" w:sz="24" w:space="0"/>
        <w:left w:val="single" w:color="0072C7" w:themeColor="accent2" w:sz="24" w:space="0"/>
        <w:bottom w:val="single" w:color="0072C7" w:themeColor="accent2" w:sz="24" w:space="0"/>
        <w:right w:val="single" w:color="0072C7" w:themeColor="accent2" w:sz="24" w:space="0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color="0D1D51" w:themeColor="accent3" w:sz="24" w:space="0"/>
        <w:left w:val="single" w:color="0D1D51" w:themeColor="accent3" w:sz="24" w:space="0"/>
        <w:bottom w:val="single" w:color="0D1D51" w:themeColor="accent3" w:sz="24" w:space="0"/>
        <w:right w:val="single" w:color="0D1D51" w:themeColor="accent3" w:sz="24" w:space="0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color="666666" w:themeColor="accent4" w:sz="24" w:space="0"/>
        <w:left w:val="single" w:color="666666" w:themeColor="accent4" w:sz="24" w:space="0"/>
        <w:bottom w:val="single" w:color="666666" w:themeColor="accent4" w:sz="24" w:space="0"/>
        <w:right w:val="single" w:color="666666" w:themeColor="accent4" w:sz="24" w:space="0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color="3C76A6" w:themeColor="accent5" w:sz="24" w:space="0"/>
        <w:left w:val="single" w:color="3C76A6" w:themeColor="accent5" w:sz="24" w:space="0"/>
        <w:bottom w:val="single" w:color="3C76A6" w:themeColor="accent5" w:sz="24" w:space="0"/>
        <w:right w:val="single" w:color="3C76A6" w:themeColor="accent5" w:sz="24" w:space="0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color="1E44BC" w:themeColor="accent6" w:sz="24" w:space="0"/>
        <w:left w:val="single" w:color="1E44BC" w:themeColor="accent6" w:sz="24" w:space="0"/>
        <w:bottom w:val="single" w:color="1E44BC" w:themeColor="accent6" w:sz="24" w:space="0"/>
        <w:right w:val="single" w:color="1E44BC" w:themeColor="accent6" w:sz="24" w:space="0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color="2C567A" w:themeColor="accent1" w:sz="4" w:space="0"/>
        <w:bottom w:val="single" w:color="2C567A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2C567A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2C567A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color="0072C7" w:themeColor="accent2" w:sz="4" w:space="0"/>
        <w:bottom w:val="single" w:color="0072C7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0072C7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0072C7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color="0D1D51" w:themeColor="accent3" w:sz="4" w:space="0"/>
        <w:bottom w:val="single" w:color="0D1D51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0D1D51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0D1D51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color="666666" w:themeColor="accent4" w:sz="4" w:space="0"/>
        <w:bottom w:val="single" w:color="666666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color="3C76A6" w:themeColor="accent5" w:sz="4" w:space="0"/>
        <w:bottom w:val="single" w:color="3C76A6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3C76A6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3C76A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color="1E44BC" w:themeColor="accent6" w:sz="4" w:space="0"/>
        <w:bottom w:val="single" w:color="1E44BC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1E44BC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1E44BC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2C567A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2C567A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2C567A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2C567A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72C7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72C7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72C7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72C7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D1D51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D1D51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D1D51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D1D51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666666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666666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666666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666666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3C76A6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3C76A6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3C76A6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3C76A6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1E44BC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1E44BC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1E44BC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1E44BC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olumnas1">
    <w:name w:val="Table Columns 1"/>
    <w:basedOn w:val="Tablanormal"/>
    <w:uiPriority w:val="99"/>
    <w:semiHidden/>
    <w:unhideWhenUsed/>
    <w:rsid w:val="00ca16e3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25" w:color="000000" w:fill="FFFFFF"/>
      </w:tcPr>
    </w:tblStylePr>
    <w:tblStylePr w:type="band2Vert">
      <w:rPr/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a16e3"/>
    <w:rPr>
      <w:b/>
      <w:bCs/>
    </w:rPr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30" w:color="000000" w:fill="FFFFFF"/>
      </w:tcPr>
    </w:tblStylePr>
    <w:tblStylePr w:type="band2Vert">
      <w:rPr/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a16e3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a16e3"/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50" w:color="008080" w:fill="FFFFFF"/>
      </w:tcPr>
    </w:tblStylePr>
    <w:tblStylePr w:type="band2Vert">
      <w:rPr/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a16e3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</w:tblStylePr>
  </w:style>
  <w:style w:type="table" w:styleId="Tablabsica1">
    <w:name w:val="Table Simple 1"/>
    <w:basedOn w:val="Tablanormal"/>
    <w:uiPriority w:val="99"/>
    <w:semiHidden/>
    <w:unhideWhenUsed/>
    <w:rsid w:val="00ca16e3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a16e3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a16e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a16e3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a16e3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ca16e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ca16e3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ca16e3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ca16e3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a16e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a16e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a16e3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a16e3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uadrculadetablaclara">
    <w:name w:val="Grid Table Light"/>
    <w:basedOn w:val="Tablanormal"/>
    <w:uiPriority w:val="40"/>
    <w:rsid w:val="00ca16e3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adecuadrcula1clara">
    <w:name w:val="Grid Table 1 Light"/>
    <w:basedOn w:val="Tablanormal"/>
    <w:uiPriority w:val="46"/>
    <w:rsid w:val="00ca16e3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adecuadrcula1clara-nfasis1">
    <w:name w:val="Grid Table 1 Light Accent 1"/>
    <w:basedOn w:val="Tablanormal"/>
    <w:uiPriority w:val="46"/>
    <w:rsid w:val="00ca16e3"/>
    <w:tblPr>
      <w:tblStyleRowBandSize w:val="1"/>
      <w:tblStyleColBandSize w:val="1"/>
      <w:tblBorders>
        <w:top w:val="single" w:color="99BCDA" w:themeColor="accent1" w:themeTint="66" w:sz="4" w:space="0"/>
        <w:left w:val="single" w:color="99BCDA" w:themeColor="accent1" w:themeTint="66" w:sz="4" w:space="0"/>
        <w:bottom w:val="single" w:color="99BCDA" w:themeColor="accent1" w:themeTint="66" w:sz="4" w:space="0"/>
        <w:right w:val="single" w:color="99BCDA" w:themeColor="accent1" w:themeTint="66" w:sz="4" w:space="0"/>
        <w:insideH w:val="single" w:color="99BCDA" w:themeColor="accent1" w:themeTint="66" w:sz="4" w:space="0"/>
        <w:insideV w:val="single" w:color="99BCDA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679BC8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79BC8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adecuadrcula1Claro-nfasis2">
    <w:name w:val="Grid Table 1 Light Accent 2"/>
    <w:basedOn w:val="Tablanormal"/>
    <w:uiPriority w:val="46"/>
    <w:rsid w:val="00ca16e3"/>
    <w:tblPr>
      <w:tblStyleRowBandSize w:val="1"/>
      <w:tblStyleColBandSize w:val="1"/>
      <w:tblBorders>
        <w:top w:val="single" w:color="82C9FF" w:themeColor="accent2" w:themeTint="66" w:sz="4" w:space="0"/>
        <w:left w:val="single" w:color="82C9FF" w:themeColor="accent2" w:themeTint="66" w:sz="4" w:space="0"/>
        <w:bottom w:val="single" w:color="82C9FF" w:themeColor="accent2" w:themeTint="66" w:sz="4" w:space="0"/>
        <w:right w:val="single" w:color="82C9FF" w:themeColor="accent2" w:themeTint="66" w:sz="4" w:space="0"/>
        <w:insideH w:val="single" w:color="82C9FF" w:themeColor="accent2" w:themeTint="66" w:sz="4" w:space="0"/>
        <w:insideV w:val="single" w:color="82C9FF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44AFFF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44AFFF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adecuadrcula1clara-nfasis3">
    <w:name w:val="Grid Table 1 Light Accent 3"/>
    <w:basedOn w:val="Tablanormal"/>
    <w:uiPriority w:val="46"/>
    <w:rsid w:val="00ca16e3"/>
    <w:tblPr>
      <w:tblStyleRowBandSize w:val="1"/>
      <w:tblStyleColBandSize w:val="1"/>
      <w:tblBorders>
        <w:top w:val="single" w:color="6F8BE8" w:themeColor="accent3" w:themeTint="66" w:sz="4" w:space="0"/>
        <w:left w:val="single" w:color="6F8BE8" w:themeColor="accent3" w:themeTint="66" w:sz="4" w:space="0"/>
        <w:bottom w:val="single" w:color="6F8BE8" w:themeColor="accent3" w:themeTint="66" w:sz="4" w:space="0"/>
        <w:right w:val="single" w:color="6F8BE8" w:themeColor="accent3" w:themeTint="66" w:sz="4" w:space="0"/>
        <w:insideH w:val="single" w:color="6F8BE8" w:themeColor="accent3" w:themeTint="66" w:sz="4" w:space="0"/>
        <w:insideV w:val="single" w:color="6F8BE8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2752DC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2752DC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adecuadrcula1clara-nfasis4">
    <w:name w:val="Grid Table 1 Light Accent 4"/>
    <w:basedOn w:val="Tablanormal"/>
    <w:uiPriority w:val="46"/>
    <w:rsid w:val="00ca16e3"/>
    <w:tblPr>
      <w:tblStyleRowBandSize w:val="1"/>
      <w:tblStyleColBandSize w:val="1"/>
      <w:tblBorders>
        <w:top w:val="single" w:color="C1C1C1" w:themeColor="accent4" w:themeTint="66" w:sz="4" w:space="0"/>
        <w:left w:val="single" w:color="C1C1C1" w:themeColor="accent4" w:themeTint="66" w:sz="4" w:space="0"/>
        <w:bottom w:val="single" w:color="C1C1C1" w:themeColor="accent4" w:themeTint="66" w:sz="4" w:space="0"/>
        <w:right w:val="single" w:color="C1C1C1" w:themeColor="accent4" w:themeTint="66" w:sz="4" w:space="0"/>
        <w:insideH w:val="single" w:color="C1C1C1" w:themeColor="accent4" w:themeTint="66" w:sz="4" w:space="0"/>
        <w:insideV w:val="single" w:color="C1C1C1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A3A3A3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A3A3A3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adecuadrcula1clara-nfasis5">
    <w:name w:val="Grid Table 1 Light Accent 5"/>
    <w:basedOn w:val="Tablanormal"/>
    <w:uiPriority w:val="46"/>
    <w:rsid w:val="00ca16e3"/>
    <w:tblPr>
      <w:tblStyleRowBandSize w:val="1"/>
      <w:tblStyleColBandSize w:val="1"/>
      <w:tblBorders>
        <w:top w:val="single" w:color="ABC8E0" w:themeColor="accent5" w:themeTint="66" w:sz="4" w:space="0"/>
        <w:left w:val="single" w:color="ABC8E0" w:themeColor="accent5" w:themeTint="66" w:sz="4" w:space="0"/>
        <w:bottom w:val="single" w:color="ABC8E0" w:themeColor="accent5" w:themeTint="66" w:sz="4" w:space="0"/>
        <w:right w:val="single" w:color="ABC8E0" w:themeColor="accent5" w:themeTint="66" w:sz="4" w:space="0"/>
        <w:insideH w:val="single" w:color="ABC8E0" w:themeColor="accent5" w:themeTint="66" w:sz="4" w:space="0"/>
        <w:insideV w:val="single" w:color="ABC8E0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81ADD1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81ADD1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adecuadrcula1clara-nfasis6">
    <w:name w:val="Grid Table 1 Light Accent 6"/>
    <w:basedOn w:val="Tablanormal"/>
    <w:uiPriority w:val="46"/>
    <w:rsid w:val="00ca16e3"/>
    <w:tblPr>
      <w:tblStyleRowBandSize w:val="1"/>
      <w:tblStyleColBandSize w:val="1"/>
      <w:tblBorders>
        <w:top w:val="single" w:color="9AAEEF" w:themeColor="accent6" w:themeTint="66" w:sz="4" w:space="0"/>
        <w:left w:val="single" w:color="9AAEEF" w:themeColor="accent6" w:themeTint="66" w:sz="4" w:space="0"/>
        <w:bottom w:val="single" w:color="9AAEEF" w:themeColor="accent6" w:themeTint="66" w:sz="4" w:space="0"/>
        <w:right w:val="single" w:color="9AAEEF" w:themeColor="accent6" w:themeTint="66" w:sz="4" w:space="0"/>
        <w:insideH w:val="single" w:color="9AAEEF" w:themeColor="accent6" w:themeTint="66" w:sz="4" w:space="0"/>
        <w:insideV w:val="single" w:color="9AAEEF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6786E6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6786E6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adecuadrcula2">
    <w:name w:val="Grid Table 2"/>
    <w:basedOn w:val="Tablanormal"/>
    <w:uiPriority w:val="47"/>
    <w:rsid w:val="00ca16e3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ca16e3"/>
    <w:tblPr>
      <w:tblStyleRowBandSize w:val="1"/>
      <w:tblStyleColBandSize w:val="1"/>
      <w:tblBorders>
        <w:top w:val="single" w:color="679BC8" w:themeColor="accent1" w:themeTint="99" w:sz="2" w:space="0"/>
        <w:bottom w:val="single" w:color="679BC8" w:themeColor="accent1" w:themeTint="99" w:sz="2" w:space="0"/>
        <w:insideH w:val="single" w:color="679BC8" w:themeColor="accent1" w:themeTint="99" w:sz="2" w:space="0"/>
        <w:insideV w:val="single" w:color="679BC8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79BC8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79BC8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ca16e3"/>
    <w:tblPr>
      <w:tblStyleRowBandSize w:val="1"/>
      <w:tblStyleColBandSize w:val="1"/>
      <w:tblBorders>
        <w:top w:val="single" w:color="44AFFF" w:themeColor="accent2" w:themeTint="99" w:sz="2" w:space="0"/>
        <w:bottom w:val="single" w:color="44AFFF" w:themeColor="accent2" w:themeTint="99" w:sz="2" w:space="0"/>
        <w:insideH w:val="single" w:color="44AFFF" w:themeColor="accent2" w:themeTint="99" w:sz="2" w:space="0"/>
        <w:insideV w:val="single" w:color="44AFFF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4AFFF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4AFFF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ca16e3"/>
    <w:tblPr>
      <w:tblStyleRowBandSize w:val="1"/>
      <w:tblStyleColBandSize w:val="1"/>
      <w:tblBorders>
        <w:top w:val="single" w:color="2752DC" w:themeColor="accent3" w:themeTint="99" w:sz="2" w:space="0"/>
        <w:bottom w:val="single" w:color="2752DC" w:themeColor="accent3" w:themeTint="99" w:sz="2" w:space="0"/>
        <w:insideH w:val="single" w:color="2752DC" w:themeColor="accent3" w:themeTint="99" w:sz="2" w:space="0"/>
        <w:insideV w:val="single" w:color="2752DC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2752DC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2752DC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2-nfasis4">
    <w:name w:val="Grid Table 2 Accent 4"/>
    <w:basedOn w:val="Tablanormal"/>
    <w:uiPriority w:val="47"/>
    <w:rsid w:val="00ca16e3"/>
    <w:tblPr>
      <w:tblStyleRowBandSize w:val="1"/>
      <w:tblStyleColBandSize w:val="1"/>
      <w:tblBorders>
        <w:top w:val="single" w:color="A3A3A3" w:themeColor="accent4" w:themeTint="99" w:sz="2" w:space="0"/>
        <w:bottom w:val="single" w:color="A3A3A3" w:themeColor="accent4" w:themeTint="99" w:sz="2" w:space="0"/>
        <w:insideH w:val="single" w:color="A3A3A3" w:themeColor="accent4" w:themeTint="99" w:sz="2" w:space="0"/>
        <w:insideV w:val="single" w:color="A3A3A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3A3A3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3A3A3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2-nfasis5">
    <w:name w:val="Grid Table 2 Accent 5"/>
    <w:basedOn w:val="Tablanormal"/>
    <w:uiPriority w:val="47"/>
    <w:rsid w:val="00ca16e3"/>
    <w:tblPr>
      <w:tblStyleRowBandSize w:val="1"/>
      <w:tblStyleColBandSize w:val="1"/>
      <w:tblBorders>
        <w:top w:val="single" w:color="81ADD1" w:themeColor="accent5" w:themeTint="99" w:sz="2" w:space="0"/>
        <w:bottom w:val="single" w:color="81ADD1" w:themeColor="accent5" w:themeTint="99" w:sz="2" w:space="0"/>
        <w:insideH w:val="single" w:color="81ADD1" w:themeColor="accent5" w:themeTint="99" w:sz="2" w:space="0"/>
        <w:insideV w:val="single" w:color="81ADD1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1ADD1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1ADD1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2-nfasis6">
    <w:name w:val="Grid Table 2 Accent 6"/>
    <w:basedOn w:val="Tablanormal"/>
    <w:uiPriority w:val="47"/>
    <w:rsid w:val="00ca16e3"/>
    <w:tblPr>
      <w:tblStyleRowBandSize w:val="1"/>
      <w:tblStyleColBandSize w:val="1"/>
      <w:tblBorders>
        <w:top w:val="single" w:color="6786E6" w:themeColor="accent6" w:themeTint="99" w:sz="2" w:space="0"/>
        <w:bottom w:val="single" w:color="6786E6" w:themeColor="accent6" w:themeTint="99" w:sz="2" w:space="0"/>
        <w:insideH w:val="single" w:color="6786E6" w:themeColor="accent6" w:themeTint="99" w:sz="2" w:space="0"/>
        <w:insideV w:val="single" w:color="6786E6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786E6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786E6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3">
    <w:name w:val="Grid Table 3"/>
    <w:basedOn w:val="Tablanormal"/>
    <w:uiPriority w:val="48"/>
    <w:rsid w:val="00ca16e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Tabladecuadrcula3-nfasis1">
    <w:name w:val="Grid Table 3 Accent 1"/>
    <w:basedOn w:val="Tablanormal"/>
    <w:uiPriority w:val="48"/>
    <w:rsid w:val="00ca16e3"/>
    <w:tblPr>
      <w:tblStyleRowBandSize w:val="1"/>
      <w:tblStyleColBandSize w:val="1"/>
      <w:tblBorders>
        <w:top w:val="single" w:color="679BC8" w:themeColor="accent1" w:themeTint="99" w:sz="4" w:space="0"/>
        <w:left w:val="single" w:color="679BC8" w:themeColor="accent1" w:themeTint="99" w:sz="4" w:space="0"/>
        <w:bottom w:val="single" w:color="679BC8" w:themeColor="accent1" w:themeTint="99" w:sz="4" w:space="0"/>
        <w:right w:val="single" w:color="679BC8" w:themeColor="accent1" w:themeTint="99" w:sz="4" w:space="0"/>
        <w:insideH w:val="single" w:color="679BC8" w:themeColor="accent1" w:themeTint="99" w:sz="4" w:space="0"/>
        <w:insideV w:val="single" w:color="679BC8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color="679BC8" w:themeColor="accent1" w:sz="4" w:space="0"/>
        </w:tcBorders>
      </w:tcPr>
    </w:tblStylePr>
    <w:tblStylePr w:type="nwCell">
      <w:tblPr/>
      <w:tcPr>
        <w:tcBorders>
          <w:bottom w:val="single" w:color="679BC8" w:themeColor="accent1" w:sz="4" w:space="0"/>
        </w:tcBorders>
      </w:tcPr>
    </w:tblStylePr>
    <w:tblStylePr w:type="seCell">
      <w:tblPr/>
      <w:tcPr>
        <w:tcBorders>
          <w:top w:val="single" w:color="679BC8" w:themeColor="accent1" w:sz="4" w:space="0"/>
        </w:tcBorders>
      </w:tcPr>
    </w:tblStylePr>
    <w:tblStylePr w:type="swCell">
      <w:tblPr/>
      <w:tcPr>
        <w:tcBorders>
          <w:top w:val="single" w:color="679BC8" w:themeColor="accent1" w:sz="4" w:space="0"/>
        </w:tcBorders>
      </w:tcPr>
    </w:tblStylePr>
  </w:style>
  <w:style w:type="table" w:styleId="Tabladecuadrcula3-nfasis2">
    <w:name w:val="Grid Table 3 Accent 2"/>
    <w:basedOn w:val="Tablanormal"/>
    <w:uiPriority w:val="48"/>
    <w:rsid w:val="00ca16e3"/>
    <w:tblPr>
      <w:tblStyleRowBandSize w:val="1"/>
      <w:tblStyleColBandSize w:val="1"/>
      <w:tblBorders>
        <w:top w:val="single" w:color="44AFFF" w:themeColor="accent2" w:themeTint="99" w:sz="4" w:space="0"/>
        <w:left w:val="single" w:color="44AFFF" w:themeColor="accent2" w:themeTint="99" w:sz="4" w:space="0"/>
        <w:bottom w:val="single" w:color="44AFFF" w:themeColor="accent2" w:themeTint="99" w:sz="4" w:space="0"/>
        <w:right w:val="single" w:color="44AFFF" w:themeColor="accent2" w:themeTint="99" w:sz="4" w:space="0"/>
        <w:insideH w:val="single" w:color="44AFFF" w:themeColor="accent2" w:themeTint="99" w:sz="4" w:space="0"/>
        <w:insideV w:val="single" w:color="44AFFF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color="44AFFF" w:themeColor="accent2" w:sz="4" w:space="0"/>
        </w:tcBorders>
      </w:tcPr>
    </w:tblStylePr>
    <w:tblStylePr w:type="nwCell">
      <w:tblPr/>
      <w:tcPr>
        <w:tcBorders>
          <w:bottom w:val="single" w:color="44AFFF" w:themeColor="accent2" w:sz="4" w:space="0"/>
        </w:tcBorders>
      </w:tcPr>
    </w:tblStylePr>
    <w:tblStylePr w:type="seCell">
      <w:tblPr/>
      <w:tcPr>
        <w:tcBorders>
          <w:top w:val="single" w:color="44AFFF" w:themeColor="accent2" w:sz="4" w:space="0"/>
        </w:tcBorders>
      </w:tcPr>
    </w:tblStylePr>
    <w:tblStylePr w:type="swCell">
      <w:tblPr/>
      <w:tcPr>
        <w:tcBorders>
          <w:top w:val="single" w:color="44AFFF" w:themeColor="accent2" w:sz="4" w:space="0"/>
        </w:tcBorders>
      </w:tcPr>
    </w:tblStylePr>
  </w:style>
  <w:style w:type="table" w:styleId="Tabladecuadrcula3-nfasis3">
    <w:name w:val="Grid Table 3 Accent 3"/>
    <w:basedOn w:val="Tablanormal"/>
    <w:uiPriority w:val="48"/>
    <w:rsid w:val="00ca16e3"/>
    <w:tblPr>
      <w:tblStyleRowBandSize w:val="1"/>
      <w:tblStyleColBandSize w:val="1"/>
      <w:tblBorders>
        <w:top w:val="single" w:color="2752DC" w:themeColor="accent3" w:themeTint="99" w:sz="4" w:space="0"/>
        <w:left w:val="single" w:color="2752DC" w:themeColor="accent3" w:themeTint="99" w:sz="4" w:space="0"/>
        <w:bottom w:val="single" w:color="2752DC" w:themeColor="accent3" w:themeTint="99" w:sz="4" w:space="0"/>
        <w:right w:val="single" w:color="2752DC" w:themeColor="accent3" w:themeTint="99" w:sz="4" w:space="0"/>
        <w:insideH w:val="single" w:color="2752DC" w:themeColor="accent3" w:themeTint="99" w:sz="4" w:space="0"/>
        <w:insideV w:val="single" w:color="2752DC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color="2752DC" w:themeColor="accent3" w:sz="4" w:space="0"/>
        </w:tcBorders>
      </w:tcPr>
    </w:tblStylePr>
    <w:tblStylePr w:type="nwCell">
      <w:tblPr/>
      <w:tcPr>
        <w:tcBorders>
          <w:bottom w:val="single" w:color="2752DC" w:themeColor="accent3" w:sz="4" w:space="0"/>
        </w:tcBorders>
      </w:tcPr>
    </w:tblStylePr>
    <w:tblStylePr w:type="seCell">
      <w:tblPr/>
      <w:tcPr>
        <w:tcBorders>
          <w:top w:val="single" w:color="2752DC" w:themeColor="accent3" w:sz="4" w:space="0"/>
        </w:tcBorders>
      </w:tcPr>
    </w:tblStylePr>
    <w:tblStylePr w:type="swCell">
      <w:tblPr/>
      <w:tcPr>
        <w:tcBorders>
          <w:top w:val="single" w:color="2752DC" w:themeColor="accent3" w:sz="4" w:space="0"/>
        </w:tcBorders>
      </w:tcPr>
    </w:tblStylePr>
  </w:style>
  <w:style w:type="table" w:styleId="Tabladecuadrcula3-nfasis4">
    <w:name w:val="Grid Table 3 Accent 4"/>
    <w:basedOn w:val="Tablanormal"/>
    <w:uiPriority w:val="48"/>
    <w:rsid w:val="00ca16e3"/>
    <w:tblPr>
      <w:tblStyleRowBandSize w:val="1"/>
      <w:tblStyleColBandSize w:val="1"/>
      <w:tblBorders>
        <w:top w:val="single" w:color="A3A3A3" w:themeColor="accent4" w:themeTint="99" w:sz="4" w:space="0"/>
        <w:left w:val="single" w:color="A3A3A3" w:themeColor="accent4" w:themeTint="99" w:sz="4" w:space="0"/>
        <w:bottom w:val="single" w:color="A3A3A3" w:themeColor="accent4" w:themeTint="99" w:sz="4" w:space="0"/>
        <w:right w:val="single" w:color="A3A3A3" w:themeColor="accent4" w:themeTint="99" w:sz="4" w:space="0"/>
        <w:insideH w:val="single" w:color="A3A3A3" w:themeColor="accent4" w:themeTint="99" w:sz="4" w:space="0"/>
        <w:insideV w:val="single" w:color="A3A3A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color="A3A3A3" w:themeColor="accent4" w:sz="4" w:space="0"/>
        </w:tcBorders>
      </w:tcPr>
    </w:tblStylePr>
    <w:tblStylePr w:type="nwCell">
      <w:tblPr/>
      <w:tcPr>
        <w:tcBorders>
          <w:bottom w:val="single" w:color="A3A3A3" w:themeColor="accent4" w:sz="4" w:space="0"/>
        </w:tcBorders>
      </w:tcPr>
    </w:tblStylePr>
    <w:tblStylePr w:type="seCell">
      <w:tblPr/>
      <w:tcPr>
        <w:tcBorders>
          <w:top w:val="single" w:color="A3A3A3" w:themeColor="accent4" w:sz="4" w:space="0"/>
        </w:tcBorders>
      </w:tcPr>
    </w:tblStylePr>
    <w:tblStylePr w:type="swCell">
      <w:tblPr/>
      <w:tcPr>
        <w:tcBorders>
          <w:top w:val="single" w:color="A3A3A3" w:themeColor="accent4" w:sz="4" w:space="0"/>
        </w:tcBorders>
      </w:tcPr>
    </w:tblStylePr>
  </w:style>
  <w:style w:type="table" w:styleId="Tabladecuadrcula3-nfasis5">
    <w:name w:val="Grid Table 3 Accent 5"/>
    <w:basedOn w:val="Tablanormal"/>
    <w:uiPriority w:val="48"/>
    <w:rsid w:val="00ca16e3"/>
    <w:tblPr>
      <w:tblStyleRowBandSize w:val="1"/>
      <w:tblStyleColBandSize w:val="1"/>
      <w:tblBorders>
        <w:top w:val="single" w:color="81ADD1" w:themeColor="accent5" w:themeTint="99" w:sz="4" w:space="0"/>
        <w:left w:val="single" w:color="81ADD1" w:themeColor="accent5" w:themeTint="99" w:sz="4" w:space="0"/>
        <w:bottom w:val="single" w:color="81ADD1" w:themeColor="accent5" w:themeTint="99" w:sz="4" w:space="0"/>
        <w:right w:val="single" w:color="81ADD1" w:themeColor="accent5" w:themeTint="99" w:sz="4" w:space="0"/>
        <w:insideH w:val="single" w:color="81ADD1" w:themeColor="accent5" w:themeTint="99" w:sz="4" w:space="0"/>
        <w:insideV w:val="single" w:color="81ADD1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color="81ADD1" w:themeColor="accent5" w:sz="4" w:space="0"/>
        </w:tcBorders>
      </w:tcPr>
    </w:tblStylePr>
    <w:tblStylePr w:type="nwCell">
      <w:tblPr/>
      <w:tcPr>
        <w:tcBorders>
          <w:bottom w:val="single" w:color="81ADD1" w:themeColor="accent5" w:sz="4" w:space="0"/>
        </w:tcBorders>
      </w:tcPr>
    </w:tblStylePr>
    <w:tblStylePr w:type="seCell">
      <w:tblPr/>
      <w:tcPr>
        <w:tcBorders>
          <w:top w:val="single" w:color="81ADD1" w:themeColor="accent5" w:sz="4" w:space="0"/>
        </w:tcBorders>
      </w:tcPr>
    </w:tblStylePr>
    <w:tblStylePr w:type="swCell">
      <w:tblPr/>
      <w:tcPr>
        <w:tcBorders>
          <w:top w:val="single" w:color="81ADD1" w:themeColor="accent5" w:sz="4" w:space="0"/>
        </w:tcBorders>
      </w:tcPr>
    </w:tblStylePr>
  </w:style>
  <w:style w:type="table" w:styleId="Tabladecuadrcula3-nfasis6">
    <w:name w:val="Grid Table 3 Accent 6"/>
    <w:basedOn w:val="Tablanormal"/>
    <w:uiPriority w:val="48"/>
    <w:rsid w:val="00ca16e3"/>
    <w:tblPr>
      <w:tblStyleRowBandSize w:val="1"/>
      <w:tblStyleColBandSize w:val="1"/>
      <w:tblBorders>
        <w:top w:val="single" w:color="6786E6" w:themeColor="accent6" w:themeTint="99" w:sz="4" w:space="0"/>
        <w:left w:val="single" w:color="6786E6" w:themeColor="accent6" w:themeTint="99" w:sz="4" w:space="0"/>
        <w:bottom w:val="single" w:color="6786E6" w:themeColor="accent6" w:themeTint="99" w:sz="4" w:space="0"/>
        <w:right w:val="single" w:color="6786E6" w:themeColor="accent6" w:themeTint="99" w:sz="4" w:space="0"/>
        <w:insideH w:val="single" w:color="6786E6" w:themeColor="accent6" w:themeTint="99" w:sz="4" w:space="0"/>
        <w:insideV w:val="single" w:color="6786E6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color="6786E6" w:themeColor="accent6" w:sz="4" w:space="0"/>
        </w:tcBorders>
      </w:tcPr>
    </w:tblStylePr>
    <w:tblStylePr w:type="nwCell">
      <w:tblPr/>
      <w:tcPr>
        <w:tcBorders>
          <w:bottom w:val="single" w:color="6786E6" w:themeColor="accent6" w:sz="4" w:space="0"/>
        </w:tcBorders>
      </w:tcPr>
    </w:tblStylePr>
    <w:tblStylePr w:type="seCell">
      <w:tblPr/>
      <w:tcPr>
        <w:tcBorders>
          <w:top w:val="single" w:color="6786E6" w:themeColor="accent6" w:sz="4" w:space="0"/>
        </w:tcBorders>
      </w:tcPr>
    </w:tblStylePr>
    <w:tblStylePr w:type="swCell">
      <w:tblPr/>
      <w:tcPr>
        <w:tcBorders>
          <w:top w:val="single" w:color="6786E6" w:themeColor="accent6" w:sz="4" w:space="0"/>
        </w:tcBorders>
      </w:tcPr>
    </w:tblStylePr>
  </w:style>
  <w:style w:type="table" w:styleId="Tabladecuadrcula4">
    <w:name w:val="Grid Table 4"/>
    <w:basedOn w:val="Tablanormal"/>
    <w:uiPriority w:val="49"/>
    <w:rsid w:val="00ca16e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ca16e3"/>
    <w:tblPr>
      <w:tblStyleRowBandSize w:val="1"/>
      <w:tblStyleColBandSize w:val="1"/>
      <w:tblBorders>
        <w:top w:val="single" w:color="679BC8" w:themeColor="accent1" w:themeTint="99" w:sz="4" w:space="0"/>
        <w:left w:val="single" w:color="679BC8" w:themeColor="accent1" w:themeTint="99" w:sz="4" w:space="0"/>
        <w:bottom w:val="single" w:color="679BC8" w:themeColor="accent1" w:themeTint="99" w:sz="4" w:space="0"/>
        <w:right w:val="single" w:color="679BC8" w:themeColor="accent1" w:themeTint="99" w:sz="4" w:space="0"/>
        <w:insideH w:val="single" w:color="679BC8" w:themeColor="accent1" w:themeTint="99" w:sz="4" w:space="0"/>
        <w:insideV w:val="single" w:color="679BC8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C567A" w:themeColor="accent1" w:sz="4" w:space="0"/>
          <w:left w:val="single" w:color="2C567A" w:themeColor="accent1" w:sz="4" w:space="0"/>
          <w:bottom w:val="single" w:color="2C567A" w:themeColor="accent1" w:sz="4" w:space="0"/>
          <w:right w:val="single" w:color="2C567A" w:themeColor="accent1" w:sz="4" w:space="0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color="2C567A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4-nfasis2">
    <w:name w:val="Grid Table 4 Accent 2"/>
    <w:basedOn w:val="Tablanormal"/>
    <w:uiPriority w:val="49"/>
    <w:rsid w:val="00ca16e3"/>
    <w:tblPr>
      <w:tblStyleRowBandSize w:val="1"/>
      <w:tblStyleColBandSize w:val="1"/>
      <w:tblBorders>
        <w:top w:val="single" w:color="44AFFF" w:themeColor="accent2" w:themeTint="99" w:sz="4" w:space="0"/>
        <w:left w:val="single" w:color="44AFFF" w:themeColor="accent2" w:themeTint="99" w:sz="4" w:space="0"/>
        <w:bottom w:val="single" w:color="44AFFF" w:themeColor="accent2" w:themeTint="99" w:sz="4" w:space="0"/>
        <w:right w:val="single" w:color="44AFFF" w:themeColor="accent2" w:themeTint="99" w:sz="4" w:space="0"/>
        <w:insideH w:val="single" w:color="44AFFF" w:themeColor="accent2" w:themeTint="99" w:sz="4" w:space="0"/>
        <w:insideV w:val="single" w:color="44AFFF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72C7" w:themeColor="accent2" w:sz="4" w:space="0"/>
          <w:left w:val="single" w:color="0072C7" w:themeColor="accent2" w:sz="4" w:space="0"/>
          <w:bottom w:val="single" w:color="0072C7" w:themeColor="accent2" w:sz="4" w:space="0"/>
          <w:right w:val="single" w:color="0072C7" w:themeColor="accent2" w:sz="4" w:space="0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color="0072C7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4-nfasis3">
    <w:name w:val="Grid Table 4 Accent 3"/>
    <w:basedOn w:val="Tablanormal"/>
    <w:uiPriority w:val="49"/>
    <w:rsid w:val="00ca16e3"/>
    <w:tblPr>
      <w:tblStyleRowBandSize w:val="1"/>
      <w:tblStyleColBandSize w:val="1"/>
      <w:tblBorders>
        <w:top w:val="single" w:color="2752DC" w:themeColor="accent3" w:themeTint="99" w:sz="4" w:space="0"/>
        <w:left w:val="single" w:color="2752DC" w:themeColor="accent3" w:themeTint="99" w:sz="4" w:space="0"/>
        <w:bottom w:val="single" w:color="2752DC" w:themeColor="accent3" w:themeTint="99" w:sz="4" w:space="0"/>
        <w:right w:val="single" w:color="2752DC" w:themeColor="accent3" w:themeTint="99" w:sz="4" w:space="0"/>
        <w:insideH w:val="single" w:color="2752DC" w:themeColor="accent3" w:themeTint="99" w:sz="4" w:space="0"/>
        <w:insideV w:val="single" w:color="2752DC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D1D51" w:themeColor="accent3" w:sz="4" w:space="0"/>
          <w:left w:val="single" w:color="0D1D51" w:themeColor="accent3" w:sz="4" w:space="0"/>
          <w:bottom w:val="single" w:color="0D1D51" w:themeColor="accent3" w:sz="4" w:space="0"/>
          <w:right w:val="single" w:color="0D1D51" w:themeColor="accent3" w:sz="4" w:space="0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color="0D1D51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4-nfasis4">
    <w:name w:val="Grid Table 4 Accent 4"/>
    <w:basedOn w:val="Tablanormal"/>
    <w:uiPriority w:val="49"/>
    <w:rsid w:val="00ca16e3"/>
    <w:tblPr>
      <w:tblStyleRowBandSize w:val="1"/>
      <w:tblStyleColBandSize w:val="1"/>
      <w:tblBorders>
        <w:top w:val="single" w:color="A3A3A3" w:themeColor="accent4" w:themeTint="99" w:sz="4" w:space="0"/>
        <w:left w:val="single" w:color="A3A3A3" w:themeColor="accent4" w:themeTint="99" w:sz="4" w:space="0"/>
        <w:bottom w:val="single" w:color="A3A3A3" w:themeColor="accent4" w:themeTint="99" w:sz="4" w:space="0"/>
        <w:right w:val="single" w:color="A3A3A3" w:themeColor="accent4" w:themeTint="99" w:sz="4" w:space="0"/>
        <w:insideH w:val="single" w:color="A3A3A3" w:themeColor="accent4" w:themeTint="99" w:sz="4" w:space="0"/>
        <w:insideV w:val="single" w:color="A3A3A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66666" w:themeColor="accent4" w:sz="4" w:space="0"/>
          <w:left w:val="single" w:color="666666" w:themeColor="accent4" w:sz="4" w:space="0"/>
          <w:bottom w:val="single" w:color="666666" w:themeColor="accent4" w:sz="4" w:space="0"/>
          <w:right w:val="single" w:color="666666" w:themeColor="accent4" w:sz="4" w:space="0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color="666666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4-nfasis5">
    <w:name w:val="Grid Table 4 Accent 5"/>
    <w:basedOn w:val="Tablanormal"/>
    <w:uiPriority w:val="49"/>
    <w:rsid w:val="00ca16e3"/>
    <w:tblPr>
      <w:tblStyleRowBandSize w:val="1"/>
      <w:tblStyleColBandSize w:val="1"/>
      <w:tblBorders>
        <w:top w:val="single" w:color="81ADD1" w:themeColor="accent5" w:themeTint="99" w:sz="4" w:space="0"/>
        <w:left w:val="single" w:color="81ADD1" w:themeColor="accent5" w:themeTint="99" w:sz="4" w:space="0"/>
        <w:bottom w:val="single" w:color="81ADD1" w:themeColor="accent5" w:themeTint="99" w:sz="4" w:space="0"/>
        <w:right w:val="single" w:color="81ADD1" w:themeColor="accent5" w:themeTint="99" w:sz="4" w:space="0"/>
        <w:insideH w:val="single" w:color="81ADD1" w:themeColor="accent5" w:themeTint="99" w:sz="4" w:space="0"/>
        <w:insideV w:val="single" w:color="81ADD1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3C76A6" w:themeColor="accent5" w:sz="4" w:space="0"/>
          <w:left w:val="single" w:color="3C76A6" w:themeColor="accent5" w:sz="4" w:space="0"/>
          <w:bottom w:val="single" w:color="3C76A6" w:themeColor="accent5" w:sz="4" w:space="0"/>
          <w:right w:val="single" w:color="3C76A6" w:themeColor="accent5" w:sz="4" w:space="0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color="3C76A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ca16e3"/>
    <w:tblPr>
      <w:tblStyleRowBandSize w:val="1"/>
      <w:tblStyleColBandSize w:val="1"/>
      <w:tblBorders>
        <w:top w:val="single" w:color="6786E6" w:themeColor="accent6" w:themeTint="99" w:sz="4" w:space="0"/>
        <w:left w:val="single" w:color="6786E6" w:themeColor="accent6" w:themeTint="99" w:sz="4" w:space="0"/>
        <w:bottom w:val="single" w:color="6786E6" w:themeColor="accent6" w:themeTint="99" w:sz="4" w:space="0"/>
        <w:right w:val="single" w:color="6786E6" w:themeColor="accent6" w:themeTint="99" w:sz="4" w:space="0"/>
        <w:insideH w:val="single" w:color="6786E6" w:themeColor="accent6" w:themeTint="99" w:sz="4" w:space="0"/>
        <w:insideV w:val="single" w:color="6786E6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E44BC" w:themeColor="accent6" w:sz="4" w:space="0"/>
          <w:left w:val="single" w:color="1E44BC" w:themeColor="accent6" w:sz="4" w:space="0"/>
          <w:bottom w:val="single" w:color="1E44BC" w:themeColor="accent6" w:sz="4" w:space="0"/>
          <w:right w:val="single" w:color="1E44BC" w:themeColor="accent6" w:sz="4" w:space="0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color="1E44BC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5oscura">
    <w:name w:val="Grid Table 5 Dark"/>
    <w:basedOn w:val="Tablanormal"/>
    <w:uiPriority w:val="50"/>
    <w:rsid w:val="00ca16e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ca16e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Tabladecuadrcula5oscura-nfasis2">
    <w:name w:val="Grid Table 5 Dark Accent 2"/>
    <w:basedOn w:val="Tablanormal"/>
    <w:uiPriority w:val="50"/>
    <w:rsid w:val="00ca16e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ca16e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ca16e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ca16e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ca16e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Tabladecuadrcula6concolores">
    <w:name w:val="Grid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color="679BC8" w:themeColor="accent1" w:themeTint="99" w:sz="4" w:space="0"/>
        <w:left w:val="single" w:color="679BC8" w:themeColor="accent1" w:themeTint="99" w:sz="4" w:space="0"/>
        <w:bottom w:val="single" w:color="679BC8" w:themeColor="accent1" w:themeTint="99" w:sz="4" w:space="0"/>
        <w:right w:val="single" w:color="679BC8" w:themeColor="accent1" w:themeTint="99" w:sz="4" w:space="0"/>
        <w:insideH w:val="single" w:color="679BC8" w:themeColor="accent1" w:themeTint="99" w:sz="4" w:space="0"/>
        <w:insideV w:val="single" w:color="679BC8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679BC8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79BC8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color="44AFFF" w:themeColor="accent2" w:themeTint="99" w:sz="4" w:space="0"/>
        <w:left w:val="single" w:color="44AFFF" w:themeColor="accent2" w:themeTint="99" w:sz="4" w:space="0"/>
        <w:bottom w:val="single" w:color="44AFFF" w:themeColor="accent2" w:themeTint="99" w:sz="4" w:space="0"/>
        <w:right w:val="single" w:color="44AFFF" w:themeColor="accent2" w:themeTint="99" w:sz="4" w:space="0"/>
        <w:insideH w:val="single" w:color="44AFFF" w:themeColor="accent2" w:themeTint="99" w:sz="4" w:space="0"/>
        <w:insideV w:val="single" w:color="44AFFF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44AFFF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44AFFF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6concolores-nfasis3">
    <w:name w:val="Grid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color="2752DC" w:themeColor="accent3" w:themeTint="99" w:sz="4" w:space="0"/>
        <w:left w:val="single" w:color="2752DC" w:themeColor="accent3" w:themeTint="99" w:sz="4" w:space="0"/>
        <w:bottom w:val="single" w:color="2752DC" w:themeColor="accent3" w:themeTint="99" w:sz="4" w:space="0"/>
        <w:right w:val="single" w:color="2752DC" w:themeColor="accent3" w:themeTint="99" w:sz="4" w:space="0"/>
        <w:insideH w:val="single" w:color="2752DC" w:themeColor="accent3" w:themeTint="99" w:sz="4" w:space="0"/>
        <w:insideV w:val="single" w:color="2752DC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2752DC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2752DC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color="A3A3A3" w:themeColor="accent4" w:themeTint="99" w:sz="4" w:space="0"/>
        <w:left w:val="single" w:color="A3A3A3" w:themeColor="accent4" w:themeTint="99" w:sz="4" w:space="0"/>
        <w:bottom w:val="single" w:color="A3A3A3" w:themeColor="accent4" w:themeTint="99" w:sz="4" w:space="0"/>
        <w:right w:val="single" w:color="A3A3A3" w:themeColor="accent4" w:themeTint="99" w:sz="4" w:space="0"/>
        <w:insideH w:val="single" w:color="A3A3A3" w:themeColor="accent4" w:themeTint="99" w:sz="4" w:space="0"/>
        <w:insideV w:val="single" w:color="A3A3A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A3A3A3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A3A3A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color="81ADD1" w:themeColor="accent5" w:themeTint="99" w:sz="4" w:space="0"/>
        <w:left w:val="single" w:color="81ADD1" w:themeColor="accent5" w:themeTint="99" w:sz="4" w:space="0"/>
        <w:bottom w:val="single" w:color="81ADD1" w:themeColor="accent5" w:themeTint="99" w:sz="4" w:space="0"/>
        <w:right w:val="single" w:color="81ADD1" w:themeColor="accent5" w:themeTint="99" w:sz="4" w:space="0"/>
        <w:insideH w:val="single" w:color="81ADD1" w:themeColor="accent5" w:themeTint="99" w:sz="4" w:space="0"/>
        <w:insideV w:val="single" w:color="81ADD1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81ADD1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81ADD1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color="6786E6" w:themeColor="accent6" w:themeTint="99" w:sz="4" w:space="0"/>
        <w:left w:val="single" w:color="6786E6" w:themeColor="accent6" w:themeTint="99" w:sz="4" w:space="0"/>
        <w:bottom w:val="single" w:color="6786E6" w:themeColor="accent6" w:themeTint="99" w:sz="4" w:space="0"/>
        <w:right w:val="single" w:color="6786E6" w:themeColor="accent6" w:themeTint="99" w:sz="4" w:space="0"/>
        <w:insideH w:val="single" w:color="6786E6" w:themeColor="accent6" w:themeTint="99" w:sz="4" w:space="0"/>
        <w:insideV w:val="single" w:color="6786E6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6786E6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6786E6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7concolores">
    <w:name w:val="Grid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Tabladecuadrcula7concolores-nfasis1">
    <w:name w:val="Grid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color="679BC8" w:themeColor="accent1" w:themeTint="99" w:sz="4" w:space="0"/>
        <w:left w:val="single" w:color="679BC8" w:themeColor="accent1" w:themeTint="99" w:sz="4" w:space="0"/>
        <w:bottom w:val="single" w:color="679BC8" w:themeColor="accent1" w:themeTint="99" w:sz="4" w:space="0"/>
        <w:right w:val="single" w:color="679BC8" w:themeColor="accent1" w:themeTint="99" w:sz="4" w:space="0"/>
        <w:insideH w:val="single" w:color="679BC8" w:themeColor="accent1" w:themeTint="99" w:sz="4" w:space="0"/>
        <w:insideV w:val="single" w:color="679BC8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color="679BC8" w:themeColor="accent1" w:sz="4" w:space="0"/>
        </w:tcBorders>
      </w:tcPr>
    </w:tblStylePr>
    <w:tblStylePr w:type="nwCell">
      <w:tblPr/>
      <w:tcPr>
        <w:tcBorders>
          <w:bottom w:val="single" w:color="679BC8" w:themeColor="accent1" w:sz="4" w:space="0"/>
        </w:tcBorders>
      </w:tcPr>
    </w:tblStylePr>
    <w:tblStylePr w:type="seCell">
      <w:tblPr/>
      <w:tcPr>
        <w:tcBorders>
          <w:top w:val="single" w:color="679BC8" w:themeColor="accent1" w:sz="4" w:space="0"/>
        </w:tcBorders>
      </w:tcPr>
    </w:tblStylePr>
    <w:tblStylePr w:type="swCell">
      <w:tblPr/>
      <w:tcPr>
        <w:tcBorders>
          <w:top w:val="single" w:color="679BC8" w:themeColor="accent1" w:sz="4" w:space="0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color="44AFFF" w:themeColor="accent2" w:themeTint="99" w:sz="4" w:space="0"/>
        <w:left w:val="single" w:color="44AFFF" w:themeColor="accent2" w:themeTint="99" w:sz="4" w:space="0"/>
        <w:bottom w:val="single" w:color="44AFFF" w:themeColor="accent2" w:themeTint="99" w:sz="4" w:space="0"/>
        <w:right w:val="single" w:color="44AFFF" w:themeColor="accent2" w:themeTint="99" w:sz="4" w:space="0"/>
        <w:insideH w:val="single" w:color="44AFFF" w:themeColor="accent2" w:themeTint="99" w:sz="4" w:space="0"/>
        <w:insideV w:val="single" w:color="44AFFF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color="44AFFF" w:themeColor="accent2" w:sz="4" w:space="0"/>
        </w:tcBorders>
      </w:tcPr>
    </w:tblStylePr>
    <w:tblStylePr w:type="nwCell">
      <w:tblPr/>
      <w:tcPr>
        <w:tcBorders>
          <w:bottom w:val="single" w:color="44AFFF" w:themeColor="accent2" w:sz="4" w:space="0"/>
        </w:tcBorders>
      </w:tcPr>
    </w:tblStylePr>
    <w:tblStylePr w:type="seCell">
      <w:tblPr/>
      <w:tcPr>
        <w:tcBorders>
          <w:top w:val="single" w:color="44AFFF" w:themeColor="accent2" w:sz="4" w:space="0"/>
        </w:tcBorders>
      </w:tcPr>
    </w:tblStylePr>
    <w:tblStylePr w:type="swCell">
      <w:tblPr/>
      <w:tcPr>
        <w:tcBorders>
          <w:top w:val="single" w:color="44AFFF" w:themeColor="accent2" w:sz="4" w:space="0"/>
        </w:tcBorders>
      </w:tcPr>
    </w:tblStylePr>
  </w:style>
  <w:style w:type="table" w:styleId="Tabladecuadrcula7concolores-nfasis3">
    <w:name w:val="Grid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color="2752DC" w:themeColor="accent3" w:themeTint="99" w:sz="4" w:space="0"/>
        <w:left w:val="single" w:color="2752DC" w:themeColor="accent3" w:themeTint="99" w:sz="4" w:space="0"/>
        <w:bottom w:val="single" w:color="2752DC" w:themeColor="accent3" w:themeTint="99" w:sz="4" w:space="0"/>
        <w:right w:val="single" w:color="2752DC" w:themeColor="accent3" w:themeTint="99" w:sz="4" w:space="0"/>
        <w:insideH w:val="single" w:color="2752DC" w:themeColor="accent3" w:themeTint="99" w:sz="4" w:space="0"/>
        <w:insideV w:val="single" w:color="2752DC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color="2752DC" w:themeColor="accent3" w:sz="4" w:space="0"/>
        </w:tcBorders>
      </w:tcPr>
    </w:tblStylePr>
    <w:tblStylePr w:type="nwCell">
      <w:tblPr/>
      <w:tcPr>
        <w:tcBorders>
          <w:bottom w:val="single" w:color="2752DC" w:themeColor="accent3" w:sz="4" w:space="0"/>
        </w:tcBorders>
      </w:tcPr>
    </w:tblStylePr>
    <w:tblStylePr w:type="seCell">
      <w:tblPr/>
      <w:tcPr>
        <w:tcBorders>
          <w:top w:val="single" w:color="2752DC" w:themeColor="accent3" w:sz="4" w:space="0"/>
        </w:tcBorders>
      </w:tcPr>
    </w:tblStylePr>
    <w:tblStylePr w:type="swCell">
      <w:tblPr/>
      <w:tcPr>
        <w:tcBorders>
          <w:top w:val="single" w:color="2752DC" w:themeColor="accent3" w:sz="4" w:space="0"/>
        </w:tcBorders>
      </w:tcPr>
    </w:tblStylePr>
  </w:style>
  <w:style w:type="table" w:styleId="Tabladecuadrcula7concolores-nfasis4">
    <w:name w:val="Grid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color="A3A3A3" w:themeColor="accent4" w:themeTint="99" w:sz="4" w:space="0"/>
        <w:left w:val="single" w:color="A3A3A3" w:themeColor="accent4" w:themeTint="99" w:sz="4" w:space="0"/>
        <w:bottom w:val="single" w:color="A3A3A3" w:themeColor="accent4" w:themeTint="99" w:sz="4" w:space="0"/>
        <w:right w:val="single" w:color="A3A3A3" w:themeColor="accent4" w:themeTint="99" w:sz="4" w:space="0"/>
        <w:insideH w:val="single" w:color="A3A3A3" w:themeColor="accent4" w:themeTint="99" w:sz="4" w:space="0"/>
        <w:insideV w:val="single" w:color="A3A3A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color="A3A3A3" w:themeColor="accent4" w:sz="4" w:space="0"/>
        </w:tcBorders>
      </w:tcPr>
    </w:tblStylePr>
    <w:tblStylePr w:type="nwCell">
      <w:tblPr/>
      <w:tcPr>
        <w:tcBorders>
          <w:bottom w:val="single" w:color="A3A3A3" w:themeColor="accent4" w:sz="4" w:space="0"/>
        </w:tcBorders>
      </w:tcPr>
    </w:tblStylePr>
    <w:tblStylePr w:type="seCell">
      <w:tblPr/>
      <w:tcPr>
        <w:tcBorders>
          <w:top w:val="single" w:color="A3A3A3" w:themeColor="accent4" w:sz="4" w:space="0"/>
        </w:tcBorders>
      </w:tcPr>
    </w:tblStylePr>
    <w:tblStylePr w:type="swCell">
      <w:tblPr/>
      <w:tcPr>
        <w:tcBorders>
          <w:top w:val="single" w:color="A3A3A3" w:themeColor="accent4" w:sz="4" w:space="0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color="81ADD1" w:themeColor="accent5" w:themeTint="99" w:sz="4" w:space="0"/>
        <w:left w:val="single" w:color="81ADD1" w:themeColor="accent5" w:themeTint="99" w:sz="4" w:space="0"/>
        <w:bottom w:val="single" w:color="81ADD1" w:themeColor="accent5" w:themeTint="99" w:sz="4" w:space="0"/>
        <w:right w:val="single" w:color="81ADD1" w:themeColor="accent5" w:themeTint="99" w:sz="4" w:space="0"/>
        <w:insideH w:val="single" w:color="81ADD1" w:themeColor="accent5" w:themeTint="99" w:sz="4" w:space="0"/>
        <w:insideV w:val="single" w:color="81ADD1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color="81ADD1" w:themeColor="accent5" w:sz="4" w:space="0"/>
        </w:tcBorders>
      </w:tcPr>
    </w:tblStylePr>
    <w:tblStylePr w:type="nwCell">
      <w:tblPr/>
      <w:tcPr>
        <w:tcBorders>
          <w:bottom w:val="single" w:color="81ADD1" w:themeColor="accent5" w:sz="4" w:space="0"/>
        </w:tcBorders>
      </w:tcPr>
    </w:tblStylePr>
    <w:tblStylePr w:type="seCell">
      <w:tblPr/>
      <w:tcPr>
        <w:tcBorders>
          <w:top w:val="single" w:color="81ADD1" w:themeColor="accent5" w:sz="4" w:space="0"/>
        </w:tcBorders>
      </w:tcPr>
    </w:tblStylePr>
    <w:tblStylePr w:type="swCell">
      <w:tblPr/>
      <w:tcPr>
        <w:tcBorders>
          <w:top w:val="single" w:color="81ADD1" w:themeColor="accent5" w:sz="4" w:space="0"/>
        </w:tcBorders>
      </w:tcPr>
    </w:tblStylePr>
  </w:style>
  <w:style w:type="table" w:styleId="Tabladecuadrcula7concolores-nfasis6">
    <w:name w:val="Grid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color="6786E6" w:themeColor="accent6" w:themeTint="99" w:sz="4" w:space="0"/>
        <w:left w:val="single" w:color="6786E6" w:themeColor="accent6" w:themeTint="99" w:sz="4" w:space="0"/>
        <w:bottom w:val="single" w:color="6786E6" w:themeColor="accent6" w:themeTint="99" w:sz="4" w:space="0"/>
        <w:right w:val="single" w:color="6786E6" w:themeColor="accent6" w:themeTint="99" w:sz="4" w:space="0"/>
        <w:insideH w:val="single" w:color="6786E6" w:themeColor="accent6" w:themeTint="99" w:sz="4" w:space="0"/>
        <w:insideV w:val="single" w:color="6786E6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color="6786E6" w:themeColor="accent6" w:sz="4" w:space="0"/>
        </w:tcBorders>
      </w:tcPr>
    </w:tblStylePr>
    <w:tblStylePr w:type="nwCell">
      <w:tblPr/>
      <w:tcPr>
        <w:tcBorders>
          <w:bottom w:val="single" w:color="6786E6" w:themeColor="accent6" w:sz="4" w:space="0"/>
        </w:tcBorders>
      </w:tcPr>
    </w:tblStylePr>
    <w:tblStylePr w:type="seCell">
      <w:tblPr/>
      <w:tcPr>
        <w:tcBorders>
          <w:top w:val="single" w:color="6786E6" w:themeColor="accent6" w:sz="4" w:space="0"/>
        </w:tcBorders>
      </w:tcPr>
    </w:tblStylePr>
    <w:tblStylePr w:type="swCell">
      <w:tblPr/>
      <w:tcPr>
        <w:tcBorders>
          <w:top w:val="single" w:color="6786E6" w:themeColor="accent6" w:sz="4" w:space="0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ca16e3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a16e3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a16e3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efectos3D1">
    <w:name w:val="Table 3D effects 1"/>
    <w:basedOn w:val="Tablanormal"/>
    <w:uiPriority w:val="99"/>
    <w:semiHidden/>
    <w:unhideWhenUsed/>
    <w:rsid w:val="00ca16e3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a16e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a16e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1.pn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<Relationship Id="rId27" Type="http://schemas.openxmlformats.org/officeDocument/2006/relationships/customXml" Target="../customXml/item2.xml"/><Relationship Id="rId2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StoneSet">
  <a:themeElements>
    <a:clrScheme name="Contoso v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{9239F171-C699-41C6-9D49-D7BDDDCB83D8}tf78128832_win32.dotx</Template>
  <TotalTime>2</TotalTime>
  <Application>LibreOffice/26.2.0.3$Windows_X86_64 LibreOffice_project/620$Build-3</Application>
  <AppVersion>15.0000</AppVersion>
  <Pages>4</Pages>
  <Words>606</Words>
  <Characters>3645</Characters>
  <CharactersWithSpaces>4153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2025-10-27T22:32:00Z</dcterms:created>
  <dc:creator/>
  <dc:description/>
  <dc:language>es-EC</dc:language>
  <cp:lastModifiedBy/>
  <dcterms:modified xsi:type="dcterms:W3CDTF">2026-04-23T21:12:57Z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ripCompliance">
    <vt:lpwstr>KripPD</vt:lpwstr>
  </property>
  <property fmtid="{D5CDD505-2E9C-101B-9397-08002B2CF9AE}" pid="4" name="KriptosClassAi">
    <vt:lpwstr>2-Confidencial</vt:lpwstr>
  </property>
</Properties>
</file>